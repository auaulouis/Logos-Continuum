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32BF4F" w14:textId="5E638411" w:rsidR="00F929BD" w:rsidRPr="008E2E12" w:rsidRDefault="003F4651" w:rsidP="00E14AF5">
      <w:pPr>
        <w:pStyle w:val="Heading1"/>
      </w:pPr>
      <w:r w:rsidRPr="008E2E12">
        <w:t>Executive Parole CP</w:t>
      </w:r>
    </w:p>
    <w:p w14:paraId="26D8E76F" w14:textId="4582F6BA" w:rsidR="003F4651" w:rsidRPr="008E2E12" w:rsidRDefault="00E14AF5" w:rsidP="005D4A2F">
      <w:pPr>
        <w:pStyle w:val="Heading2"/>
      </w:pPr>
      <w:r w:rsidRPr="008E2E12">
        <w:lastRenderedPageBreak/>
        <w:t>1</w:t>
      </w:r>
      <w:r w:rsidR="00A266E0" w:rsidRPr="008E2E12">
        <w:t>NC</w:t>
      </w:r>
      <w:r w:rsidR="005D4A2F" w:rsidRPr="008E2E12">
        <w:t>s</w:t>
      </w:r>
    </w:p>
    <w:p w14:paraId="050C5EC6" w14:textId="77777777" w:rsidR="005D4A2F" w:rsidRPr="008E2E12" w:rsidRDefault="005D4A2F" w:rsidP="005D4A2F">
      <w:pPr>
        <w:pStyle w:val="Heading3"/>
      </w:pPr>
      <w:r w:rsidRPr="008E2E12">
        <w:lastRenderedPageBreak/>
        <w:t xml:space="preserve">1NC – Generic </w:t>
      </w:r>
    </w:p>
    <w:p w14:paraId="469C77EB" w14:textId="77777777" w:rsidR="005D4A2F" w:rsidRPr="008E2E12" w:rsidRDefault="005D4A2F" w:rsidP="005D4A2F">
      <w:pPr>
        <w:pStyle w:val="Heading4"/>
      </w:pPr>
      <w:r w:rsidRPr="008E2E12">
        <w:t>Text: The Executive branch of the United States should indefinitely grant parole and issue employment authorization documents to _________________</w:t>
      </w:r>
      <w:r w:rsidRPr="008E2E12">
        <w:rPr>
          <w:b w:val="0"/>
        </w:rPr>
        <w:t xml:space="preserve"> (insert visa description or specific group of immigrants described in the aff). </w:t>
      </w:r>
    </w:p>
    <w:p w14:paraId="7BB14FBA" w14:textId="77777777" w:rsidR="005D4A2F" w:rsidRPr="008E2E12" w:rsidRDefault="005D4A2F" w:rsidP="005D4A2F"/>
    <w:p w14:paraId="5C4C9F36" w14:textId="77777777" w:rsidR="005D4A2F" w:rsidRPr="008E2E12" w:rsidRDefault="005D4A2F" w:rsidP="005D4A2F">
      <w:pPr>
        <w:pStyle w:val="Heading4"/>
      </w:pPr>
      <w:r w:rsidRPr="008E2E12">
        <w:t xml:space="preserve">Executive parole solves the case – it is distinct from “legal immigration” and avoids political ramifications. </w:t>
      </w:r>
    </w:p>
    <w:p w14:paraId="0284B236" w14:textId="77777777" w:rsidR="005D4A2F" w:rsidRPr="008E2E12" w:rsidRDefault="005D4A2F" w:rsidP="005D4A2F">
      <w:proofErr w:type="spellStart"/>
      <w:r w:rsidRPr="008E2E12">
        <w:rPr>
          <w:rStyle w:val="Style13ptBold"/>
        </w:rPr>
        <w:t>Endelman</w:t>
      </w:r>
      <w:proofErr w:type="spellEnd"/>
      <w:r w:rsidRPr="008E2E12">
        <w:rPr>
          <w:rStyle w:val="Style13ptBold"/>
        </w:rPr>
        <w:t xml:space="preserve"> and Mehta ‘9</w:t>
      </w:r>
      <w:r w:rsidRPr="008E2E12">
        <w:t xml:space="preserve"> (Gary - J.D., University of Houston, Board Certified in Immigration and Nationality Law. Cyrus D. - graduate of Cambridge University and Columbia Law School, Managing Member of Cyrus D. Mehta &amp; Associates, Chair of the Committee on Immigration and Nationality Law for the NYC Bar, Adjunct Associate Professor of Law, “The Path Less Taken: Is There An Alternative To Waiting For Comprehensive Immigration Reform?” 2009, http://www.ilw.com/articles/2009,0225-endelman.shtm)</w:t>
      </w:r>
    </w:p>
    <w:p w14:paraId="37B5820E" w14:textId="77777777" w:rsidR="005D4A2F" w:rsidRPr="008E2E12" w:rsidRDefault="005D4A2F" w:rsidP="005D4A2F">
      <w:pPr>
        <w:rPr>
          <w:rStyle w:val="StyleUnderline"/>
        </w:rPr>
      </w:pPr>
      <w:r w:rsidRPr="008E2E12">
        <w:rPr>
          <w:rStyle w:val="StyleUnderline"/>
        </w:rPr>
        <w:t xml:space="preserve">The use of parole by the Executive acting </w:t>
      </w:r>
      <w:proofErr w:type="spellStart"/>
      <w:r w:rsidRPr="008E2E12">
        <w:rPr>
          <w:rStyle w:val="StyleUnderline"/>
        </w:rPr>
        <w:t>sua</w:t>
      </w:r>
      <w:proofErr w:type="spellEnd"/>
      <w:r w:rsidRPr="008E2E12">
        <w:rPr>
          <w:rStyle w:val="StyleUnderline"/>
        </w:rPr>
        <w:t xml:space="preserve"> sponte in such an expansive and aggressive fashion is hardly unique</w:t>
      </w:r>
      <w:r w:rsidRPr="008E2E12">
        <w:rPr>
          <w:sz w:val="16"/>
        </w:rPr>
        <w:t xml:space="preserve"> in post-World War II American history. The rescue of Hungarian refugees after the abortive 1956 uprising or the Vietnamese refugees at various points of that conflict come readily to mind. While these were dramatic examples of international crises, the immigration situation in America today, though more mundane, is no less of a humanitarian emergency with human costs that are every bit as high and damage to the national interest no less long lasting. Even those who are in removal proceedings or have already been ordered removed, and are beneficiaries of approved petitions, also need not wait until eternity for Congress to come to the rescue. </w:t>
      </w:r>
      <w:r w:rsidRPr="008E2E12">
        <w:rPr>
          <w:rStyle w:val="StyleUnderline"/>
        </w:rPr>
        <w:t xml:space="preserve">The government has always had the ability to institute Deferred Action, which is a discretionary act not to prosecute or to deport a particular alien.16 </w:t>
      </w:r>
      <w:r w:rsidRPr="008E2E12">
        <w:rPr>
          <w:rStyle w:val="Emphasis"/>
        </w:rPr>
        <w:t>This safety valve will fix our broken system of future flows by allowing those who could not qualify for any other visa option to have new hope and unimagined choices</w:t>
      </w:r>
      <w:r w:rsidRPr="008E2E12">
        <w:rPr>
          <w:sz w:val="16"/>
        </w:rPr>
        <w:t xml:space="preserve">. There are those who argue that only Congress can make immigration policy in this fundamental way and this reservation is both serious and worthy of deep respect. Yet, we have a dysfunctional Congress that is or appears to be incapable or unwilling to reach consensus on immigration. </w:t>
      </w:r>
      <w:r w:rsidRPr="008E2E12">
        <w:rPr>
          <w:rStyle w:val="StyleUnderline"/>
        </w:rPr>
        <w:t>Do we as a society simply throw up our hands and do nothing, allowing a bad situation to become worse or do we use this challenge as an opportunity to create something better through temporary and targeted executive action that Congress can either overturn or accept at a later date?</w:t>
      </w:r>
      <w:r w:rsidRPr="008E2E12">
        <w:rPr>
          <w:sz w:val="16"/>
        </w:rPr>
        <w:t xml:space="preserve"> </w:t>
      </w:r>
      <w:r w:rsidRPr="008E2E12">
        <w:rPr>
          <w:rStyle w:val="StyleUnderline"/>
        </w:rPr>
        <w:t>There are several examples of administrative action to create new immigration policy in the face of Congressional inaction in recent years</w:t>
      </w:r>
      <w:r w:rsidRPr="008E2E12">
        <w:rPr>
          <w:sz w:val="16"/>
        </w:rPr>
        <w:t xml:space="preserve">. In the </w:t>
      </w:r>
      <w:r w:rsidRPr="008E2E12">
        <w:rPr>
          <w:rStyle w:val="StyleUnderline"/>
        </w:rPr>
        <w:t>STEM</w:t>
      </w:r>
      <w:r w:rsidRPr="008E2E12">
        <w:rPr>
          <w:sz w:val="16"/>
        </w:rPr>
        <w:t xml:space="preserve"> OPT regulation, the USCIS openly admitted that granting an additional 17 months of </w:t>
      </w:r>
      <w:r w:rsidRPr="008E2E12">
        <w:rPr>
          <w:rStyle w:val="StyleUnderline"/>
        </w:rPr>
        <w:t>employment authorization</w:t>
      </w:r>
      <w:r w:rsidRPr="008E2E12">
        <w:rPr>
          <w:sz w:val="16"/>
        </w:rPr>
        <w:t xml:space="preserve"> was a regulatory response to an inadequate </w:t>
      </w:r>
      <w:r w:rsidRPr="008E2E12">
        <w:rPr>
          <w:rStyle w:val="StyleUnderline"/>
        </w:rPr>
        <w:t>H1B</w:t>
      </w:r>
      <w:r w:rsidRPr="008E2E12">
        <w:rPr>
          <w:sz w:val="16"/>
        </w:rPr>
        <w:t xml:space="preserve"> quota. When they limited the validity of a labor certification of 180 days, the US Department of Labor did so on their own without the fig leaf of legislative authorization.17 Remember when the AAO handed down the decision in New York State Department of Transportation,18 thus effectively repealing the national interest waiver statute for several years until the relaxation came?19 Finally, under the Cuban Adjustment Act of 1996, </w:t>
      </w:r>
      <w:r w:rsidRPr="008E2E12">
        <w:rPr>
          <w:sz w:val="16"/>
          <w:szCs w:val="16"/>
        </w:rPr>
        <w:t>even if the Cuban national entered without</w:t>
      </w:r>
      <w:r w:rsidRPr="008E2E12">
        <w:rPr>
          <w:sz w:val="16"/>
        </w:rPr>
        <w:t xml:space="preserve"> inspection, the former INS Commissioner Doris Meissner clarified that the Service could use its authority under the humanitarian and significant public benefit criteria in Section 212(d)(5) to </w:t>
      </w:r>
      <w:r w:rsidRPr="008E2E12">
        <w:rPr>
          <w:rStyle w:val="StyleUnderline"/>
        </w:rPr>
        <w:t>parole Cubans</w:t>
      </w:r>
      <w:r w:rsidRPr="008E2E12">
        <w:rPr>
          <w:sz w:val="16"/>
        </w:rPr>
        <w:t xml:space="preserve"> who had entered without inspection under the fiction that the individual would surrender to the government, which in turn would release or parole him or her, and thus render them eligible for adjustment of status under the CAA.20 </w:t>
      </w:r>
      <w:r w:rsidRPr="008E2E12">
        <w:rPr>
          <w:rStyle w:val="StyleUnderline"/>
        </w:rPr>
        <w:t>Did Congress tell them they could do that? All of these actions, and many others not singled out, had profound effect but depended solely upon the imaginative exercise of executive authority yet consonant with a proper respect for separation of powers</w:t>
      </w:r>
      <w:r w:rsidRPr="008E2E12">
        <w:rPr>
          <w:sz w:val="16"/>
        </w:rPr>
        <w:t xml:space="preserve">. So we can do so here. Those who do not think so ignore at their own peril and ours </w:t>
      </w:r>
      <w:r w:rsidRPr="008E2E12">
        <w:rPr>
          <w:rStyle w:val="StyleUnderline"/>
        </w:rPr>
        <w:t xml:space="preserve">the fundamental </w:t>
      </w:r>
      <w:r w:rsidRPr="008E2E12">
        <w:rPr>
          <w:rStyle w:val="Emphasis"/>
        </w:rPr>
        <w:t>distinction between making policy</w:t>
      </w:r>
      <w:r w:rsidRPr="008E2E12">
        <w:rPr>
          <w:sz w:val="16"/>
        </w:rPr>
        <w:t xml:space="preserve">, </w:t>
      </w:r>
      <w:r w:rsidRPr="008E2E12">
        <w:rPr>
          <w:rStyle w:val="StyleUnderline"/>
        </w:rPr>
        <w:t xml:space="preserve">which only Congress can do, </w:t>
      </w:r>
      <w:r w:rsidRPr="008E2E12">
        <w:rPr>
          <w:rStyle w:val="Emphasis"/>
        </w:rPr>
        <w:t>and</w:t>
      </w:r>
      <w:r w:rsidRPr="008E2E12">
        <w:rPr>
          <w:rStyle w:val="StyleUnderline"/>
        </w:rPr>
        <w:t xml:space="preserve"> implementing </w:t>
      </w:r>
      <w:r w:rsidRPr="008E2E12">
        <w:rPr>
          <w:rStyle w:val="Emphasis"/>
        </w:rPr>
        <w:t xml:space="preserve">tactical adjustments, </w:t>
      </w:r>
      <w:r w:rsidRPr="008E2E12">
        <w:rPr>
          <w:rStyle w:val="StyleUnderline"/>
        </w:rPr>
        <w:t>which the Executive is uniquely suited to do</w:t>
      </w:r>
      <w:r w:rsidRPr="008E2E12">
        <w:rPr>
          <w:sz w:val="16"/>
        </w:rPr>
        <w:t xml:space="preserve">. </w:t>
      </w:r>
      <w:r w:rsidRPr="008E2E12">
        <w:rPr>
          <w:rStyle w:val="StyleUnderline"/>
        </w:rPr>
        <w:t>This is why only Congress can create a legal status while the Attorney General can authorize a period of stay</w:t>
      </w:r>
      <w:r w:rsidRPr="008E2E12">
        <w:rPr>
          <w:sz w:val="16"/>
        </w:rPr>
        <w:t xml:space="preserve">. </w:t>
      </w:r>
      <w:r w:rsidRPr="008E2E12">
        <w:rPr>
          <w:rStyle w:val="StyleUnderline"/>
        </w:rPr>
        <w:t xml:space="preserve">This is why only Congress can enlarge the EB quota but </w:t>
      </w:r>
      <w:r w:rsidRPr="008E2E12">
        <w:rPr>
          <w:rStyle w:val="StyleUnderline"/>
        </w:rPr>
        <w:lastRenderedPageBreak/>
        <w:t xml:space="preserve">the </w:t>
      </w:r>
      <w:r w:rsidRPr="008E2E12">
        <w:rPr>
          <w:rStyle w:val="Emphasis"/>
        </w:rPr>
        <w:t xml:space="preserve">Executive can allow adjustment applications without a quota expansion </w:t>
      </w:r>
      <w:r w:rsidRPr="008E2E12">
        <w:rPr>
          <w:rStyle w:val="StyleUnderline"/>
        </w:rPr>
        <w:t>so long as final approval is not forthcoming</w:t>
      </w:r>
      <w:r w:rsidRPr="008E2E12">
        <w:rPr>
          <w:sz w:val="16"/>
        </w:rPr>
        <w:t xml:space="preserve">. </w:t>
      </w:r>
      <w:r w:rsidRPr="008E2E12">
        <w:rPr>
          <w:rStyle w:val="StyleUnderline"/>
        </w:rPr>
        <w:t xml:space="preserve">This is why only Congress sets visa limits while the </w:t>
      </w:r>
      <w:r w:rsidRPr="008E2E12">
        <w:rPr>
          <w:rStyle w:val="Emphasis"/>
        </w:rPr>
        <w:t>Executive can grant parole.</w:t>
      </w:r>
      <w:r w:rsidRPr="008E2E12">
        <w:rPr>
          <w:sz w:val="16"/>
        </w:rPr>
        <w:t xml:space="preserve"> T</w:t>
      </w:r>
      <w:r w:rsidRPr="008E2E12">
        <w:rPr>
          <w:rStyle w:val="StyleUnderline"/>
        </w:rPr>
        <w:t xml:space="preserve">his is why only Congress sets work visa law but the </w:t>
      </w:r>
      <w:r w:rsidRPr="008E2E12">
        <w:rPr>
          <w:rStyle w:val="Emphasis"/>
        </w:rPr>
        <w:t>Executive can issue</w:t>
      </w:r>
      <w:r w:rsidRPr="008E2E12">
        <w:rPr>
          <w:rStyle w:val="StyleUnderline"/>
        </w:rPr>
        <w:t xml:space="preserve"> EADs</w:t>
      </w:r>
      <w:r w:rsidRPr="008E2E12">
        <w:rPr>
          <w:sz w:val="16"/>
        </w:rPr>
        <w:t xml:space="preserve">. </w:t>
      </w:r>
      <w:r w:rsidRPr="008E2E12">
        <w:rPr>
          <w:rStyle w:val="StyleUnderline"/>
        </w:rPr>
        <w:t xml:space="preserve">To suggest that Congress must act in both a long and short term context is to ignore the historic and legitimate differences between the two branches of government. </w:t>
      </w:r>
      <w:r w:rsidRPr="008E2E12">
        <w:rPr>
          <w:sz w:val="16"/>
        </w:rPr>
        <w:t xml:space="preserve">If Congress wants to overturn such executive action, it can do so. Likewise, if it supports the President, it can stay its hand. Either way, Congress is expressing its will, whether through positive action in the form of legislation or negative action in the form of silent acquiescence. Both action and its absence are authentic manifestations of congressional intent and expressions of congressional authority. In reality, </w:t>
      </w:r>
      <w:r w:rsidRPr="008E2E12">
        <w:rPr>
          <w:rStyle w:val="StyleUnderline"/>
        </w:rPr>
        <w:t>we all know that there are 40 votes in the Senate to uphold such regulatory initiative</w:t>
      </w:r>
      <w:r w:rsidRPr="008E2E12">
        <w:rPr>
          <w:sz w:val="16"/>
        </w:rPr>
        <w:t xml:space="preserve">. </w:t>
      </w:r>
      <w:r w:rsidRPr="008E2E12">
        <w:rPr>
          <w:rStyle w:val="StyleUnderline"/>
        </w:rPr>
        <w:t xml:space="preserve">Congress will be more than content to allow the President to take the lead and solve </w:t>
      </w:r>
      <w:r w:rsidRPr="008E2E12">
        <w:rPr>
          <w:sz w:val="16"/>
        </w:rPr>
        <w:t xml:space="preserve">what it has manifestly been powerless to solve- how to regulate both past and future migration flows; how to solve the growing unskilled worker backlog; how to ameliorate the gratuitous cruelty of the 3/10 year bars; how to reduce the size of the undocumented population who may already working here and contributing to the exchequer and how to satisfy the hungry manpower needs of employers once the dark cloud of recession lifts without creating a single new immigrant visa. When has so much come from so little? We do not say that CIR can be cast aside for there are many people who will never be the beneficiary of an I-140 or I-130. Ours is a far more modest proposal. We seek only to broaden the debate and widen the national conversation. </w:t>
      </w:r>
      <w:r w:rsidRPr="008E2E12">
        <w:rPr>
          <w:rStyle w:val="Emphasis"/>
        </w:rPr>
        <w:t>Now is the time</w:t>
      </w:r>
      <w:r w:rsidRPr="008E2E12">
        <w:rPr>
          <w:rStyle w:val="StyleUnderline"/>
        </w:rPr>
        <w:t xml:space="preserve"> for what Franklin Roosevelt rightly called "persistent, bold experimentation." We must not wait for Congress to act. However important CIR remains, it is not the only way.</w:t>
      </w:r>
    </w:p>
    <w:p w14:paraId="7F83F9A0" w14:textId="77777777" w:rsidR="005D4A2F" w:rsidRPr="008E2E12" w:rsidRDefault="005D4A2F" w:rsidP="005D4A2F"/>
    <w:p w14:paraId="67EE8C23" w14:textId="5790D3AD" w:rsidR="005D4A2F" w:rsidRPr="008E2E12" w:rsidRDefault="005D4A2F" w:rsidP="005D4A2F">
      <w:pPr>
        <w:pStyle w:val="Heading3"/>
      </w:pPr>
      <w:r w:rsidRPr="008E2E12">
        <w:lastRenderedPageBreak/>
        <w:t>1NC – H1B Visa</w:t>
      </w:r>
    </w:p>
    <w:p w14:paraId="092217AE" w14:textId="0FBB8AB5" w:rsidR="003F4651" w:rsidRPr="008E2E12" w:rsidRDefault="00E14AF5" w:rsidP="003F4651">
      <w:pPr>
        <w:pStyle w:val="Heading4"/>
        <w:rPr>
          <w:b w:val="0"/>
        </w:rPr>
      </w:pPr>
      <w:r w:rsidRPr="008E2E12">
        <w:t xml:space="preserve">Text: The </w:t>
      </w:r>
      <w:r w:rsidR="00B42E86" w:rsidRPr="008E2E12">
        <w:t xml:space="preserve">Executive branch of the </w:t>
      </w:r>
      <w:r w:rsidR="003F4651" w:rsidRPr="008E2E12">
        <w:t>United States should indefinitely grant parole and issue employment authorization documents to</w:t>
      </w:r>
      <w:r w:rsidR="005D4A2F" w:rsidRPr="008E2E12">
        <w:t xml:space="preserve"> persons who would otherwise qualify for an H-1B visa. </w:t>
      </w:r>
    </w:p>
    <w:p w14:paraId="4BE2234A" w14:textId="77777777" w:rsidR="003F4651" w:rsidRPr="008E2E12" w:rsidRDefault="003F4651" w:rsidP="003F4651"/>
    <w:p w14:paraId="32FFF21C" w14:textId="585AB06A" w:rsidR="003F4651" w:rsidRPr="008E2E12" w:rsidRDefault="003F4651" w:rsidP="003F4651">
      <w:pPr>
        <w:pStyle w:val="Heading4"/>
      </w:pPr>
      <w:r w:rsidRPr="008E2E12">
        <w:t xml:space="preserve">Executive parole solves the case – it is distinct from “legal </w:t>
      </w:r>
      <w:r w:rsidR="009E1101" w:rsidRPr="008E2E12">
        <w:t xml:space="preserve">immigration” and avoids political ramifications. </w:t>
      </w:r>
    </w:p>
    <w:p w14:paraId="1FF7FB8F" w14:textId="77777777" w:rsidR="003F4651" w:rsidRPr="008E2E12" w:rsidRDefault="003F4651" w:rsidP="003F4651">
      <w:proofErr w:type="spellStart"/>
      <w:r w:rsidRPr="008E2E12">
        <w:rPr>
          <w:rStyle w:val="Style13ptBold"/>
        </w:rPr>
        <w:t>Endelman</w:t>
      </w:r>
      <w:proofErr w:type="spellEnd"/>
      <w:r w:rsidRPr="008E2E12">
        <w:rPr>
          <w:rStyle w:val="Style13ptBold"/>
        </w:rPr>
        <w:t xml:space="preserve"> and Mehta ‘9</w:t>
      </w:r>
      <w:r w:rsidRPr="008E2E12">
        <w:t xml:space="preserve"> (Gary - J.D., University of Houston, Board Certified in Immigration and Nationality Law. Cyrus D. - graduate of Cambridge University and Columbia Law School, Managing Member of Cyrus D. Mehta &amp; Associates, Chair of the Committee on Immigration and Nationality Law for the NYC Bar, Adjunct Associate Professor of Law, “The Path Less Taken: Is There An Alternative To Waiting For Comprehensive Immigration Reform?” 2009, http://www.ilw.com/articles/2009,0225-endelman.shtm)</w:t>
      </w:r>
    </w:p>
    <w:p w14:paraId="077A5932" w14:textId="77777777" w:rsidR="003F4651" w:rsidRPr="008E2E12" w:rsidRDefault="003F4651" w:rsidP="003F4651">
      <w:pPr>
        <w:rPr>
          <w:rStyle w:val="StyleUnderline"/>
        </w:rPr>
      </w:pPr>
      <w:r w:rsidRPr="008E2E12">
        <w:rPr>
          <w:rStyle w:val="StyleUnderline"/>
        </w:rPr>
        <w:t xml:space="preserve">The use of parole by the Executive acting </w:t>
      </w:r>
      <w:proofErr w:type="spellStart"/>
      <w:r w:rsidRPr="008E2E12">
        <w:rPr>
          <w:rStyle w:val="StyleUnderline"/>
        </w:rPr>
        <w:t>sua</w:t>
      </w:r>
      <w:proofErr w:type="spellEnd"/>
      <w:r w:rsidRPr="008E2E12">
        <w:rPr>
          <w:rStyle w:val="StyleUnderline"/>
        </w:rPr>
        <w:t xml:space="preserve"> sponte in such an expansive and aggressive fashion is hardly unique</w:t>
      </w:r>
      <w:r w:rsidRPr="008E2E12">
        <w:rPr>
          <w:sz w:val="16"/>
        </w:rPr>
        <w:t xml:space="preserve"> in post-World War II American history. The rescue of Hungarian refugees after the abortive 1956 uprising or the Vietnamese refugees at various points of that conflict come readily to mind. While these were dramatic examples of international crises, the immigration situation in America today, though more mundane, is no less of a humanitarian emergency with human costs that are every bit as high and damage to the national interest no less long lasting. Even those who are in removal proceedings or have already been ordered removed, and are beneficiaries of approved petitions, also need not wait until eternity for Congress to come to the rescue. </w:t>
      </w:r>
      <w:r w:rsidRPr="008E2E12">
        <w:rPr>
          <w:rStyle w:val="StyleUnderline"/>
        </w:rPr>
        <w:t xml:space="preserve">The government has always had the ability to institute Deferred Action, which is a discretionary act not to prosecute or to deport a particular alien.16 </w:t>
      </w:r>
      <w:r w:rsidRPr="008E2E12">
        <w:rPr>
          <w:rStyle w:val="Emphasis"/>
        </w:rPr>
        <w:t>This safety valve will fix our broken system of future flows by allowing those who could not qualify for any other visa option to have new hope and unimagined choices</w:t>
      </w:r>
      <w:r w:rsidRPr="008E2E12">
        <w:rPr>
          <w:sz w:val="16"/>
        </w:rPr>
        <w:t xml:space="preserve">. There are those who argue that only Congress can make immigration policy in this fundamental way and this reservation is both serious and worthy of deep respect. Yet, we have a dysfunctional Congress that is or appears to be incapable or unwilling to reach consensus on immigration. </w:t>
      </w:r>
      <w:r w:rsidRPr="008E2E12">
        <w:rPr>
          <w:rStyle w:val="StyleUnderline"/>
        </w:rPr>
        <w:t>Do we as a society simply throw up our hands and do nothing, allowing a bad situation to become worse or do we use this challenge as an opportunity to create something better through temporary and targeted executive action that Congress can either overturn or accept at a later date?</w:t>
      </w:r>
      <w:r w:rsidRPr="008E2E12">
        <w:rPr>
          <w:sz w:val="16"/>
        </w:rPr>
        <w:t xml:space="preserve"> </w:t>
      </w:r>
      <w:r w:rsidRPr="008E2E12">
        <w:rPr>
          <w:rStyle w:val="StyleUnderline"/>
        </w:rPr>
        <w:t>There are several examples of administrative action to create new immigration policy in the face of Congressional inaction in recent years</w:t>
      </w:r>
      <w:r w:rsidRPr="008E2E12">
        <w:rPr>
          <w:sz w:val="16"/>
        </w:rPr>
        <w:t xml:space="preserve">. In the </w:t>
      </w:r>
      <w:r w:rsidRPr="008E2E12">
        <w:rPr>
          <w:rStyle w:val="StyleUnderline"/>
        </w:rPr>
        <w:t>STEM</w:t>
      </w:r>
      <w:r w:rsidRPr="008E2E12">
        <w:rPr>
          <w:sz w:val="16"/>
        </w:rPr>
        <w:t xml:space="preserve"> OPT regulation, the USCIS openly admitted that granting an additional 17 months of </w:t>
      </w:r>
      <w:r w:rsidRPr="008E2E12">
        <w:rPr>
          <w:rStyle w:val="StyleUnderline"/>
        </w:rPr>
        <w:t>employment authorization</w:t>
      </w:r>
      <w:r w:rsidRPr="008E2E12">
        <w:rPr>
          <w:sz w:val="16"/>
        </w:rPr>
        <w:t xml:space="preserve"> was a regulatory response to an inadequate </w:t>
      </w:r>
      <w:r w:rsidRPr="008E2E12">
        <w:rPr>
          <w:rStyle w:val="StyleUnderline"/>
        </w:rPr>
        <w:t>H1B</w:t>
      </w:r>
      <w:r w:rsidRPr="008E2E12">
        <w:rPr>
          <w:sz w:val="16"/>
        </w:rPr>
        <w:t xml:space="preserve"> quota. When they limited the validity of a labor certification of 180 days, the US Department of Labor did so on their own without the fig leaf of legislative authorization.17 Remember when the AAO handed down the decision in New York State Department of Transportation,18 thus effectively repealing the national interest waiver statute for several years until the relaxation came?19 Finally, under the Cuban Adjustment Act of 1996, </w:t>
      </w:r>
      <w:r w:rsidRPr="008E2E12">
        <w:rPr>
          <w:sz w:val="16"/>
          <w:szCs w:val="16"/>
        </w:rPr>
        <w:t>even if the Cuban national entered without</w:t>
      </w:r>
      <w:r w:rsidRPr="008E2E12">
        <w:rPr>
          <w:sz w:val="16"/>
        </w:rPr>
        <w:t xml:space="preserve"> inspection, the former INS Commissioner Doris Meissner clarified that the Service could use its authority under the humanitarian and significant public benefit criteria in Section 212(d)(5) to </w:t>
      </w:r>
      <w:r w:rsidRPr="008E2E12">
        <w:rPr>
          <w:rStyle w:val="StyleUnderline"/>
        </w:rPr>
        <w:t>parole Cubans</w:t>
      </w:r>
      <w:r w:rsidRPr="008E2E12">
        <w:rPr>
          <w:sz w:val="16"/>
        </w:rPr>
        <w:t xml:space="preserve"> who had entered without inspection under the fiction that the individual would surrender to the government, which in turn would release or parole him or her, and thus render them eligible for adjustment of status under the CAA.20 </w:t>
      </w:r>
      <w:r w:rsidRPr="008E2E12">
        <w:rPr>
          <w:rStyle w:val="StyleUnderline"/>
        </w:rPr>
        <w:t>Did Congress tell them they could do that? All of these actions, and many others not singled out, had profound effect but depended solely upon the imaginative exercise of executive authority yet consonant with a proper respect for separation of powers</w:t>
      </w:r>
      <w:r w:rsidRPr="008E2E12">
        <w:rPr>
          <w:sz w:val="16"/>
        </w:rPr>
        <w:t xml:space="preserve">. So we can do so here. Those who do not think so ignore at their own peril and ours </w:t>
      </w:r>
      <w:r w:rsidRPr="008E2E12">
        <w:rPr>
          <w:rStyle w:val="StyleUnderline"/>
        </w:rPr>
        <w:t xml:space="preserve">the fundamental </w:t>
      </w:r>
      <w:r w:rsidRPr="008E2E12">
        <w:rPr>
          <w:rStyle w:val="Emphasis"/>
        </w:rPr>
        <w:t>distinction between making policy</w:t>
      </w:r>
      <w:r w:rsidRPr="008E2E12">
        <w:rPr>
          <w:sz w:val="16"/>
        </w:rPr>
        <w:t xml:space="preserve">, </w:t>
      </w:r>
      <w:r w:rsidRPr="008E2E12">
        <w:rPr>
          <w:rStyle w:val="StyleUnderline"/>
        </w:rPr>
        <w:t xml:space="preserve">which only Congress can do, </w:t>
      </w:r>
      <w:r w:rsidRPr="008E2E12">
        <w:rPr>
          <w:rStyle w:val="Emphasis"/>
        </w:rPr>
        <w:t>and</w:t>
      </w:r>
      <w:r w:rsidRPr="008E2E12">
        <w:rPr>
          <w:rStyle w:val="StyleUnderline"/>
        </w:rPr>
        <w:t xml:space="preserve"> implementing </w:t>
      </w:r>
      <w:r w:rsidRPr="008E2E12">
        <w:rPr>
          <w:rStyle w:val="Emphasis"/>
        </w:rPr>
        <w:t xml:space="preserve">tactical adjustments, </w:t>
      </w:r>
      <w:r w:rsidRPr="008E2E12">
        <w:rPr>
          <w:rStyle w:val="StyleUnderline"/>
        </w:rPr>
        <w:t>which the Executive is uniquely suited to do</w:t>
      </w:r>
      <w:r w:rsidRPr="008E2E12">
        <w:rPr>
          <w:sz w:val="16"/>
        </w:rPr>
        <w:t xml:space="preserve">. </w:t>
      </w:r>
      <w:r w:rsidRPr="008E2E12">
        <w:rPr>
          <w:rStyle w:val="StyleUnderline"/>
        </w:rPr>
        <w:t>This is why only Congress can create a legal status while the Attorney General can authorize a period of stay</w:t>
      </w:r>
      <w:r w:rsidRPr="008E2E12">
        <w:rPr>
          <w:sz w:val="16"/>
        </w:rPr>
        <w:t xml:space="preserve">. </w:t>
      </w:r>
      <w:r w:rsidRPr="008E2E12">
        <w:rPr>
          <w:rStyle w:val="StyleUnderline"/>
        </w:rPr>
        <w:t xml:space="preserve">This is why only Congress can enlarge the EB quota but </w:t>
      </w:r>
      <w:r w:rsidRPr="008E2E12">
        <w:rPr>
          <w:rStyle w:val="StyleUnderline"/>
        </w:rPr>
        <w:lastRenderedPageBreak/>
        <w:t xml:space="preserve">the </w:t>
      </w:r>
      <w:r w:rsidRPr="008E2E12">
        <w:rPr>
          <w:rStyle w:val="Emphasis"/>
        </w:rPr>
        <w:t xml:space="preserve">Executive can allow adjustment applications without a quota expansion </w:t>
      </w:r>
      <w:r w:rsidRPr="008E2E12">
        <w:rPr>
          <w:rStyle w:val="StyleUnderline"/>
        </w:rPr>
        <w:t>so long as final approval is not forthcoming</w:t>
      </w:r>
      <w:r w:rsidRPr="008E2E12">
        <w:rPr>
          <w:sz w:val="16"/>
        </w:rPr>
        <w:t xml:space="preserve">. </w:t>
      </w:r>
      <w:r w:rsidRPr="008E2E12">
        <w:rPr>
          <w:rStyle w:val="StyleUnderline"/>
        </w:rPr>
        <w:t xml:space="preserve">This is why only Congress sets visa limits while the </w:t>
      </w:r>
      <w:r w:rsidRPr="008E2E12">
        <w:rPr>
          <w:rStyle w:val="Emphasis"/>
        </w:rPr>
        <w:t>Executive can grant parole.</w:t>
      </w:r>
      <w:r w:rsidRPr="008E2E12">
        <w:rPr>
          <w:sz w:val="16"/>
        </w:rPr>
        <w:t xml:space="preserve"> T</w:t>
      </w:r>
      <w:r w:rsidRPr="008E2E12">
        <w:rPr>
          <w:rStyle w:val="StyleUnderline"/>
        </w:rPr>
        <w:t xml:space="preserve">his is why only Congress sets work visa law but the </w:t>
      </w:r>
      <w:r w:rsidRPr="008E2E12">
        <w:rPr>
          <w:rStyle w:val="Emphasis"/>
        </w:rPr>
        <w:t>Executive can issue</w:t>
      </w:r>
      <w:r w:rsidRPr="008E2E12">
        <w:rPr>
          <w:rStyle w:val="StyleUnderline"/>
        </w:rPr>
        <w:t xml:space="preserve"> EADs</w:t>
      </w:r>
      <w:r w:rsidRPr="008E2E12">
        <w:rPr>
          <w:sz w:val="16"/>
        </w:rPr>
        <w:t xml:space="preserve">. </w:t>
      </w:r>
      <w:r w:rsidRPr="008E2E12">
        <w:rPr>
          <w:rStyle w:val="StyleUnderline"/>
        </w:rPr>
        <w:t xml:space="preserve">To suggest that Congress must act in both a long and short term context is to ignore the historic and legitimate differences between the two branches of government. </w:t>
      </w:r>
      <w:r w:rsidRPr="008E2E12">
        <w:rPr>
          <w:sz w:val="16"/>
        </w:rPr>
        <w:t xml:space="preserve">If Congress wants to overturn such executive action, it can do so. Likewise, if it supports the President, it can stay its hand. Either way, Congress is expressing its will, whether through positive action in the form of legislation or negative action in the form of silent acquiescence. Both action and its absence are authentic manifestations of congressional intent and expressions of congressional authority. In reality, </w:t>
      </w:r>
      <w:r w:rsidRPr="008E2E12">
        <w:rPr>
          <w:rStyle w:val="StyleUnderline"/>
        </w:rPr>
        <w:t>we all know that there are 40 votes in the Senate to uphold such regulatory initiative</w:t>
      </w:r>
      <w:r w:rsidRPr="008E2E12">
        <w:rPr>
          <w:sz w:val="16"/>
        </w:rPr>
        <w:t xml:space="preserve">. </w:t>
      </w:r>
      <w:r w:rsidRPr="008E2E12">
        <w:rPr>
          <w:rStyle w:val="StyleUnderline"/>
        </w:rPr>
        <w:t xml:space="preserve">Congress will be more than content to allow the President to take the lead and solve </w:t>
      </w:r>
      <w:r w:rsidRPr="008E2E12">
        <w:rPr>
          <w:sz w:val="16"/>
        </w:rPr>
        <w:t xml:space="preserve">what it has manifestly been powerless to solve- how to regulate both past and future migration flows; how to solve the growing unskilled worker backlog; how to ameliorate the gratuitous cruelty of the 3/10 year bars; how to reduce the size of the undocumented population who may already working here and contributing to the exchequer and how to satisfy the hungry manpower needs of employers once the dark cloud of recession lifts without creating a single new immigrant visa. When has so much come from so little? We do not say that CIR can be cast aside for there are many people who will never be the beneficiary of an I-140 or I-130. Ours is a far more modest proposal. We seek only to broaden the debate and widen the national conversation. </w:t>
      </w:r>
      <w:r w:rsidRPr="008E2E12">
        <w:rPr>
          <w:rStyle w:val="Emphasis"/>
        </w:rPr>
        <w:t>Now is the time</w:t>
      </w:r>
      <w:r w:rsidRPr="008E2E12">
        <w:rPr>
          <w:rStyle w:val="StyleUnderline"/>
        </w:rPr>
        <w:t xml:space="preserve"> for what Franklin Roosevelt rightly called "persistent, bold experimentation." We must not wait for Congress to act. However important CIR remains, it is not the only way.</w:t>
      </w:r>
    </w:p>
    <w:p w14:paraId="799B7E53" w14:textId="65B3809B" w:rsidR="005D4A2F" w:rsidRPr="008E2E12" w:rsidRDefault="005D4A2F" w:rsidP="005D4A2F">
      <w:pPr>
        <w:pStyle w:val="Heading4"/>
      </w:pPr>
      <w:r w:rsidRPr="008E2E12">
        <w:t>Paroling</w:t>
      </w:r>
      <w:r w:rsidRPr="008E2E12">
        <w:t xml:space="preserve"> people who </w:t>
      </w:r>
      <w:r w:rsidRPr="008E2E12">
        <w:t xml:space="preserve">can’t obtain H1Bs </w:t>
      </w:r>
      <w:r w:rsidRPr="008E2E12">
        <w:t>solves their advantage</w:t>
      </w:r>
      <w:r w:rsidRPr="008E2E12">
        <w:t xml:space="preserve">s faster. </w:t>
      </w:r>
    </w:p>
    <w:p w14:paraId="5D4A38C0" w14:textId="77777777" w:rsidR="005D4A2F" w:rsidRPr="008E2E12" w:rsidRDefault="005D4A2F" w:rsidP="005D4A2F">
      <w:r w:rsidRPr="008E2E12">
        <w:rPr>
          <w:rStyle w:val="Style13ptBold"/>
        </w:rPr>
        <w:t>Anderson ’14</w:t>
      </w:r>
      <w:r w:rsidRPr="008E2E12">
        <w:t xml:space="preserve"> (Stuart is the executive director at NFAP., “EXECUTIVE ACTION AND LEGAL IMMIGRATION” National Foundation for American Policy, September 2014, http://nfap.com/wp-content/uploads/2014/09/NFAP-Policy-Brief.Executive-Action.Sept-2014.pdf)</w:t>
      </w:r>
    </w:p>
    <w:p w14:paraId="03700EAC" w14:textId="77777777" w:rsidR="005D4A2F" w:rsidRPr="008E2E12" w:rsidRDefault="005D4A2F" w:rsidP="005D4A2F">
      <w:pPr>
        <w:rPr>
          <w:rStyle w:val="StyleUnderline"/>
          <w:b/>
          <w:sz w:val="16"/>
          <w:u w:val="none"/>
        </w:rPr>
      </w:pPr>
      <w:r w:rsidRPr="008E2E12">
        <w:rPr>
          <w:rStyle w:val="StyleUnderline"/>
        </w:rPr>
        <w:t>The President could take other actions to make it easier for employers to hire skilled foreign nationals or other workers</w:t>
      </w:r>
      <w:r w:rsidRPr="008E2E12">
        <w:rPr>
          <w:sz w:val="16"/>
        </w:rPr>
        <w:t xml:space="preserve">. </w:t>
      </w:r>
      <w:r w:rsidRPr="008E2E12">
        <w:rPr>
          <w:rStyle w:val="StyleUnderline"/>
        </w:rPr>
        <w:t>For</w:t>
      </w:r>
      <w:r w:rsidRPr="008E2E12">
        <w:rPr>
          <w:sz w:val="16"/>
        </w:rPr>
        <w:t xml:space="preserve"> </w:t>
      </w:r>
      <w:r w:rsidRPr="008E2E12">
        <w:rPr>
          <w:rStyle w:val="StyleUnderline"/>
        </w:rPr>
        <w:t>example, t</w:t>
      </w:r>
      <w:r w:rsidRPr="008E2E12">
        <w:rPr>
          <w:rStyle w:val="Emphasis"/>
        </w:rPr>
        <w:t>hose who could not obtain H-1B petitions due to the H-1B cap could be paroled into the country.</w:t>
      </w:r>
      <w:r w:rsidRPr="008E2E12">
        <w:rPr>
          <w:rStyle w:val="StyleUnderline"/>
        </w:rPr>
        <w:t xml:space="preserve"> That could allow them to work for any employer in America, which would achieve the goal of some critics who argue skilled foreign nationals should have complete </w:t>
      </w:r>
      <w:r w:rsidRPr="008E2E12">
        <w:rPr>
          <w:rStyle w:val="Emphasis"/>
        </w:rPr>
        <w:t>labor mobility</w:t>
      </w:r>
      <w:r w:rsidRPr="008E2E12">
        <w:rPr>
          <w:rStyle w:val="StyleUnderline"/>
        </w:rPr>
        <w:t>, rather than having to wait for a second employer to petition for them, as is now the case</w:t>
      </w:r>
      <w:r w:rsidRPr="008E2E12">
        <w:rPr>
          <w:sz w:val="16"/>
        </w:rPr>
        <w:t xml:space="preserve">. If the President paroles into the county previously deported relatives of U.S. citizens, as advocated by the Hispanic Congressional Caucus (see next section), it might be difficult to argue that those never in unlawful status who applied legally to enter should not be eligible for parole as well and granted employment authorization. For lower-skilled workers the President could streamline the highly bureaucratic structure of the H-2A visa category for agricultural workers and the H-2B visa category for seasonal nonagricultural workers. The double “temporary” requirement for H-2B that prevents, for example, the hiring of a nanny through an H-2B visa because the job must be “temporary” could be interpreted less restrictively by regulation, as well as, potentially, the way petitions are counted. Given how the Department of Labor has not been friendly toward either the H-2A or H-2B category it would take significant White House leadership to change current interpretations. There is always a risk that any executive action could add new restrictive measures to either high skill or low skill temporary visa categories. The Obama Administration could also issue guidance on transferring into the United States employees with “specialized knowledge” on L-1B visas. Any clear direction from the Administration that results in consistent and reasonable adjudications would be welcomed by the business community, although it would solve a problem largely caused by the Administration. The denial rates for L-1B petitions have increased significantly since 2009, rising to over 33 percent in FY 2013.16 A main problem seems to be the adjudicators and the oversight of those adjudicators. The guidance on L-1B petitions has been promised by the Administration since 2012. </w:t>
      </w:r>
      <w:r w:rsidRPr="008E2E12">
        <w:rPr>
          <w:rStyle w:val="StyleUnderline"/>
        </w:rPr>
        <w:t>Recovery of H-1B petitions or employment-based green cards not issued in previous fiscal years would be of significant help to employers and skilled foreign nationals waiting in backlogs due to low quotas. It would likely make available an additional 300,000 H-1B visas (unused below H-1B cap since FY 1992) and 200,000 to 250,000 employment-based green cards.17</w:t>
      </w:r>
    </w:p>
    <w:p w14:paraId="41D1F1D4" w14:textId="2DF11DD3" w:rsidR="005D4A2F" w:rsidRPr="008E2E12" w:rsidRDefault="005D4A2F" w:rsidP="005D4A2F">
      <w:pPr>
        <w:pStyle w:val="Heading3"/>
      </w:pPr>
      <w:r w:rsidRPr="008E2E12">
        <w:lastRenderedPageBreak/>
        <w:t xml:space="preserve">1NC – </w:t>
      </w:r>
      <w:r w:rsidRPr="008E2E12">
        <w:t>Refugees</w:t>
      </w:r>
    </w:p>
    <w:p w14:paraId="2E373A04" w14:textId="5B2EFC13" w:rsidR="005D4A2F" w:rsidRPr="008E2E12" w:rsidRDefault="005D4A2F" w:rsidP="005D4A2F">
      <w:pPr>
        <w:pStyle w:val="Heading4"/>
        <w:rPr>
          <w:b w:val="0"/>
        </w:rPr>
      </w:pPr>
      <w:r w:rsidRPr="008E2E12">
        <w:t xml:space="preserve">Text: The Executive branch of the United States should indefinitely grant parole and issue employment authorization documents to </w:t>
      </w:r>
      <w:r w:rsidR="00EE05F5" w:rsidRPr="008E2E12">
        <w:t xml:space="preserve">a substantial number of </w:t>
      </w:r>
      <w:r w:rsidRPr="008E2E12">
        <w:t xml:space="preserve">persons who </w:t>
      </w:r>
      <w:r w:rsidR="00EE05F5" w:rsidRPr="008E2E12">
        <w:t xml:space="preserve">the United Nations recognized as a refugee. </w:t>
      </w:r>
    </w:p>
    <w:p w14:paraId="17B989CA" w14:textId="77777777" w:rsidR="005D4A2F" w:rsidRPr="008E2E12" w:rsidRDefault="005D4A2F" w:rsidP="005D4A2F"/>
    <w:p w14:paraId="43E7D829" w14:textId="77777777" w:rsidR="005D4A2F" w:rsidRPr="008E2E12" w:rsidRDefault="005D4A2F" w:rsidP="005D4A2F">
      <w:pPr>
        <w:pStyle w:val="Heading4"/>
      </w:pPr>
      <w:r w:rsidRPr="008E2E12">
        <w:t xml:space="preserve">Executive parole solves the case – it is distinct from “legal immigration” and avoids political ramifications. </w:t>
      </w:r>
    </w:p>
    <w:p w14:paraId="305C6534" w14:textId="77777777" w:rsidR="005D4A2F" w:rsidRPr="008E2E12" w:rsidRDefault="005D4A2F" w:rsidP="005D4A2F">
      <w:proofErr w:type="spellStart"/>
      <w:r w:rsidRPr="008E2E12">
        <w:rPr>
          <w:rStyle w:val="Style13ptBold"/>
        </w:rPr>
        <w:t>Endelman</w:t>
      </w:r>
      <w:proofErr w:type="spellEnd"/>
      <w:r w:rsidRPr="008E2E12">
        <w:rPr>
          <w:rStyle w:val="Style13ptBold"/>
        </w:rPr>
        <w:t xml:space="preserve"> and Mehta ‘9</w:t>
      </w:r>
      <w:r w:rsidRPr="008E2E12">
        <w:t xml:space="preserve"> (Gary - J.D., University of Houston, Board Certified in Immigration and Nationality Law. Cyrus D. - graduate of Cambridge University and Columbia Law School, Managing Member of Cyrus D. Mehta &amp; Associates, Chair of the Committee on Immigration and Nationality Law for the NYC Bar, Adjunct Associate Professor of Law, “The Path Less Taken: Is There An Alternative To Waiting For Comprehensive Immigration Reform?” 2009, http://www.ilw.com/articles/2009,0225-endelman.shtm)</w:t>
      </w:r>
    </w:p>
    <w:p w14:paraId="63A33A3B" w14:textId="77777777" w:rsidR="005D4A2F" w:rsidRPr="008E2E12" w:rsidRDefault="005D4A2F" w:rsidP="005D4A2F">
      <w:pPr>
        <w:rPr>
          <w:rStyle w:val="StyleUnderline"/>
        </w:rPr>
      </w:pPr>
      <w:r w:rsidRPr="008E2E12">
        <w:rPr>
          <w:rStyle w:val="StyleUnderline"/>
        </w:rPr>
        <w:t xml:space="preserve">The use of parole by the Executive acting </w:t>
      </w:r>
      <w:proofErr w:type="spellStart"/>
      <w:r w:rsidRPr="008E2E12">
        <w:rPr>
          <w:rStyle w:val="StyleUnderline"/>
        </w:rPr>
        <w:t>sua</w:t>
      </w:r>
      <w:proofErr w:type="spellEnd"/>
      <w:r w:rsidRPr="008E2E12">
        <w:rPr>
          <w:rStyle w:val="StyleUnderline"/>
        </w:rPr>
        <w:t xml:space="preserve"> sponte in such an expansive and aggressive fashion is hardly unique</w:t>
      </w:r>
      <w:r w:rsidRPr="008E2E12">
        <w:rPr>
          <w:sz w:val="16"/>
        </w:rPr>
        <w:t xml:space="preserve"> in post-World War II American history. The rescue of Hungarian refugees after the abortive 1956 uprising or the Vietnamese refugees at various points of that conflict come readily to mind. While these were dramatic examples of international crises, the immigration situation in America today, though more mundane, is no less of a humanitarian emergency with human costs that are every bit as high and damage to the national interest no less long lasting. Even those who are in removal proceedings or have already been ordered removed, and are beneficiaries of approved petitions, also need not wait until eternity for Congress to come to the rescue. </w:t>
      </w:r>
      <w:r w:rsidRPr="008E2E12">
        <w:rPr>
          <w:rStyle w:val="StyleUnderline"/>
        </w:rPr>
        <w:t xml:space="preserve">The government has always had the ability to institute Deferred Action, which is a discretionary act not to prosecute or to deport a particular alien.16 </w:t>
      </w:r>
      <w:r w:rsidRPr="008E2E12">
        <w:rPr>
          <w:rStyle w:val="Emphasis"/>
        </w:rPr>
        <w:t>This safety valve will fix our broken system of future flows by allowing those who could not qualify for any other visa option to have new hope and unimagined choices</w:t>
      </w:r>
      <w:r w:rsidRPr="008E2E12">
        <w:rPr>
          <w:sz w:val="16"/>
        </w:rPr>
        <w:t xml:space="preserve">. There are those who argue that only Congress can make immigration policy in this fundamental way and this reservation is both serious and worthy of deep respect. Yet, we have a dysfunctional Congress that is or appears to be incapable or unwilling to reach consensus on immigration. </w:t>
      </w:r>
      <w:r w:rsidRPr="008E2E12">
        <w:rPr>
          <w:rStyle w:val="StyleUnderline"/>
        </w:rPr>
        <w:t>Do we as a society simply throw up our hands and do nothing, allowing a bad situation to become worse or do we use this challenge as an opportunity to create something better through temporary and targeted executive action that Congress can either overturn or accept at a later date?</w:t>
      </w:r>
      <w:r w:rsidRPr="008E2E12">
        <w:rPr>
          <w:sz w:val="16"/>
        </w:rPr>
        <w:t xml:space="preserve"> </w:t>
      </w:r>
      <w:r w:rsidRPr="008E2E12">
        <w:rPr>
          <w:rStyle w:val="StyleUnderline"/>
        </w:rPr>
        <w:t>There are several examples of administrative action to create new immigration policy in the face of Congressional inaction in recent years</w:t>
      </w:r>
      <w:r w:rsidRPr="008E2E12">
        <w:rPr>
          <w:sz w:val="16"/>
        </w:rPr>
        <w:t xml:space="preserve">. In the </w:t>
      </w:r>
      <w:r w:rsidRPr="008E2E12">
        <w:rPr>
          <w:rStyle w:val="StyleUnderline"/>
        </w:rPr>
        <w:t>STEM</w:t>
      </w:r>
      <w:r w:rsidRPr="008E2E12">
        <w:rPr>
          <w:sz w:val="16"/>
        </w:rPr>
        <w:t xml:space="preserve"> OPT regulation, the USCIS openly admitted that granting an additional 17 months of </w:t>
      </w:r>
      <w:r w:rsidRPr="008E2E12">
        <w:rPr>
          <w:rStyle w:val="StyleUnderline"/>
        </w:rPr>
        <w:t>employment authorization</w:t>
      </w:r>
      <w:r w:rsidRPr="008E2E12">
        <w:rPr>
          <w:sz w:val="16"/>
        </w:rPr>
        <w:t xml:space="preserve"> was a regulatory response to an inadequate </w:t>
      </w:r>
      <w:r w:rsidRPr="008E2E12">
        <w:rPr>
          <w:rStyle w:val="StyleUnderline"/>
        </w:rPr>
        <w:t>H1B</w:t>
      </w:r>
      <w:r w:rsidRPr="008E2E12">
        <w:rPr>
          <w:sz w:val="16"/>
        </w:rPr>
        <w:t xml:space="preserve"> quota. When they limited the validity of a labor certification of 180 days, the US Department of Labor did so on their own without the fig leaf of legislative authorization.17 Remember when the AAO handed down the decision in New York State Department of Transportation,18 thus effectively repealing the national interest waiver statute for several years until the relaxation came?19 Finally, under the Cuban Adjustment Act of 1996, </w:t>
      </w:r>
      <w:r w:rsidRPr="008E2E12">
        <w:rPr>
          <w:sz w:val="16"/>
          <w:szCs w:val="16"/>
        </w:rPr>
        <w:t>even if the Cuban national entered without</w:t>
      </w:r>
      <w:r w:rsidRPr="008E2E12">
        <w:rPr>
          <w:sz w:val="16"/>
        </w:rPr>
        <w:t xml:space="preserve"> inspection, the former INS Commissioner Doris Meissner clarified that the Service could use its authority under the humanitarian and significant public benefit criteria in Section 212(d)(5) to </w:t>
      </w:r>
      <w:r w:rsidRPr="008E2E12">
        <w:rPr>
          <w:rStyle w:val="StyleUnderline"/>
        </w:rPr>
        <w:t>parole Cubans</w:t>
      </w:r>
      <w:r w:rsidRPr="008E2E12">
        <w:rPr>
          <w:sz w:val="16"/>
        </w:rPr>
        <w:t xml:space="preserve"> who had entered without inspection under the fiction that the individual would surrender to the government, which in turn would release or parole him or her, and thus render them eligible for adjustment of status under the CAA.20 </w:t>
      </w:r>
      <w:r w:rsidRPr="008E2E12">
        <w:rPr>
          <w:rStyle w:val="StyleUnderline"/>
        </w:rPr>
        <w:t>Did Congress tell them they could do that? All of these actions, and many others not singled out, had profound effect but depended solely upon the imaginative exercise of executive authority yet consonant with a proper respect for separation of powers</w:t>
      </w:r>
      <w:r w:rsidRPr="008E2E12">
        <w:rPr>
          <w:sz w:val="16"/>
        </w:rPr>
        <w:t xml:space="preserve">. So we can do so here. Those who do not think so ignore at their own peril and ours </w:t>
      </w:r>
      <w:r w:rsidRPr="008E2E12">
        <w:rPr>
          <w:rStyle w:val="StyleUnderline"/>
        </w:rPr>
        <w:t xml:space="preserve">the fundamental </w:t>
      </w:r>
      <w:r w:rsidRPr="008E2E12">
        <w:rPr>
          <w:rStyle w:val="Emphasis"/>
        </w:rPr>
        <w:t>distinction between making policy</w:t>
      </w:r>
      <w:r w:rsidRPr="008E2E12">
        <w:rPr>
          <w:sz w:val="16"/>
        </w:rPr>
        <w:t xml:space="preserve">, </w:t>
      </w:r>
      <w:r w:rsidRPr="008E2E12">
        <w:rPr>
          <w:rStyle w:val="StyleUnderline"/>
        </w:rPr>
        <w:t xml:space="preserve">which only Congress can do, </w:t>
      </w:r>
      <w:r w:rsidRPr="008E2E12">
        <w:rPr>
          <w:rStyle w:val="Emphasis"/>
        </w:rPr>
        <w:t>and</w:t>
      </w:r>
      <w:r w:rsidRPr="008E2E12">
        <w:rPr>
          <w:rStyle w:val="StyleUnderline"/>
        </w:rPr>
        <w:t xml:space="preserve"> implementing </w:t>
      </w:r>
      <w:r w:rsidRPr="008E2E12">
        <w:rPr>
          <w:rStyle w:val="Emphasis"/>
        </w:rPr>
        <w:t xml:space="preserve">tactical adjustments, </w:t>
      </w:r>
      <w:r w:rsidRPr="008E2E12">
        <w:rPr>
          <w:rStyle w:val="StyleUnderline"/>
        </w:rPr>
        <w:t>which the Executive is uniquely suited to do</w:t>
      </w:r>
      <w:r w:rsidRPr="008E2E12">
        <w:rPr>
          <w:sz w:val="16"/>
        </w:rPr>
        <w:t xml:space="preserve">. </w:t>
      </w:r>
      <w:r w:rsidRPr="008E2E12">
        <w:rPr>
          <w:rStyle w:val="StyleUnderline"/>
        </w:rPr>
        <w:t>This is why only Congress can create a legal status while the Attorney General can authorize a period of stay</w:t>
      </w:r>
      <w:r w:rsidRPr="008E2E12">
        <w:rPr>
          <w:sz w:val="16"/>
        </w:rPr>
        <w:t xml:space="preserve">. </w:t>
      </w:r>
      <w:r w:rsidRPr="008E2E12">
        <w:rPr>
          <w:rStyle w:val="StyleUnderline"/>
        </w:rPr>
        <w:t xml:space="preserve">This is why only Congress can enlarge the EB quota but </w:t>
      </w:r>
      <w:r w:rsidRPr="008E2E12">
        <w:rPr>
          <w:rStyle w:val="StyleUnderline"/>
        </w:rPr>
        <w:lastRenderedPageBreak/>
        <w:t xml:space="preserve">the </w:t>
      </w:r>
      <w:r w:rsidRPr="008E2E12">
        <w:rPr>
          <w:rStyle w:val="Emphasis"/>
        </w:rPr>
        <w:t xml:space="preserve">Executive can allow adjustment applications without a quota expansion </w:t>
      </w:r>
      <w:r w:rsidRPr="008E2E12">
        <w:rPr>
          <w:rStyle w:val="StyleUnderline"/>
        </w:rPr>
        <w:t>so long as final approval is not forthcoming</w:t>
      </w:r>
      <w:r w:rsidRPr="008E2E12">
        <w:rPr>
          <w:sz w:val="16"/>
        </w:rPr>
        <w:t xml:space="preserve">. </w:t>
      </w:r>
      <w:r w:rsidRPr="008E2E12">
        <w:rPr>
          <w:rStyle w:val="StyleUnderline"/>
        </w:rPr>
        <w:t xml:space="preserve">This is why only Congress sets visa limits while the </w:t>
      </w:r>
      <w:r w:rsidRPr="008E2E12">
        <w:rPr>
          <w:rStyle w:val="Emphasis"/>
        </w:rPr>
        <w:t>Executive can grant parole.</w:t>
      </w:r>
      <w:r w:rsidRPr="008E2E12">
        <w:rPr>
          <w:sz w:val="16"/>
        </w:rPr>
        <w:t xml:space="preserve"> T</w:t>
      </w:r>
      <w:r w:rsidRPr="008E2E12">
        <w:rPr>
          <w:rStyle w:val="StyleUnderline"/>
        </w:rPr>
        <w:t xml:space="preserve">his is why only Congress sets work visa law but the </w:t>
      </w:r>
      <w:r w:rsidRPr="008E2E12">
        <w:rPr>
          <w:rStyle w:val="Emphasis"/>
        </w:rPr>
        <w:t>Executive can issue</w:t>
      </w:r>
      <w:r w:rsidRPr="008E2E12">
        <w:rPr>
          <w:rStyle w:val="StyleUnderline"/>
        </w:rPr>
        <w:t xml:space="preserve"> EADs</w:t>
      </w:r>
      <w:r w:rsidRPr="008E2E12">
        <w:rPr>
          <w:sz w:val="16"/>
        </w:rPr>
        <w:t xml:space="preserve">. </w:t>
      </w:r>
      <w:r w:rsidRPr="008E2E12">
        <w:rPr>
          <w:rStyle w:val="StyleUnderline"/>
        </w:rPr>
        <w:t xml:space="preserve">To suggest that Congress must act in both a long and short term context is to ignore the historic and legitimate differences between the two branches of government. </w:t>
      </w:r>
      <w:r w:rsidRPr="008E2E12">
        <w:rPr>
          <w:sz w:val="16"/>
        </w:rPr>
        <w:t xml:space="preserve">If Congress wants to overturn such executive action, it can do so. Likewise, if it supports the President, it can stay its hand. Either way, Congress is expressing its will, whether through positive action in the form of legislation or negative action in the form of silent acquiescence. Both action and its absence are authentic manifestations of congressional intent and expressions of congressional authority. In reality, </w:t>
      </w:r>
      <w:r w:rsidRPr="008E2E12">
        <w:rPr>
          <w:rStyle w:val="StyleUnderline"/>
        </w:rPr>
        <w:t>we all know that there are 40 votes in the Senate to uphold such regulatory initiative</w:t>
      </w:r>
      <w:r w:rsidRPr="008E2E12">
        <w:rPr>
          <w:sz w:val="16"/>
        </w:rPr>
        <w:t xml:space="preserve">. </w:t>
      </w:r>
      <w:r w:rsidRPr="008E2E12">
        <w:rPr>
          <w:rStyle w:val="StyleUnderline"/>
        </w:rPr>
        <w:t xml:space="preserve">Congress will be more than content to allow the President to take the lead and solve </w:t>
      </w:r>
      <w:r w:rsidRPr="008E2E12">
        <w:rPr>
          <w:sz w:val="16"/>
        </w:rPr>
        <w:t xml:space="preserve">what it has manifestly been powerless to solve- how to regulate both past and future migration flows; how to solve the growing unskilled worker backlog; how to ameliorate the gratuitous cruelty of the 3/10 year bars; how to reduce the size of the undocumented population who may already working here and contributing to the exchequer and how to satisfy the hungry manpower needs of employers once the dark cloud of recession lifts without creating a single new immigrant visa. When has so much come from so little? We do not say that CIR can be cast aside for there are many people who will never be the beneficiary of an I-140 or I-130. Ours is a far more modest proposal. We seek only to broaden the debate and widen the national conversation. </w:t>
      </w:r>
      <w:r w:rsidRPr="008E2E12">
        <w:rPr>
          <w:rStyle w:val="Emphasis"/>
        </w:rPr>
        <w:t>Now is the time</w:t>
      </w:r>
      <w:r w:rsidRPr="008E2E12">
        <w:rPr>
          <w:rStyle w:val="StyleUnderline"/>
        </w:rPr>
        <w:t xml:space="preserve"> for what Franklin Roosevelt rightly called "persistent, bold experimentation." We must not wait for Congress to act. However important CIR remains, it is not the only way.</w:t>
      </w:r>
    </w:p>
    <w:p w14:paraId="13CAA90D" w14:textId="0C89B8D8" w:rsidR="00EE05F5" w:rsidRPr="008E2E12" w:rsidRDefault="00EE05F5" w:rsidP="00EE05F5">
      <w:pPr>
        <w:pStyle w:val="Heading4"/>
        <w:rPr>
          <w:rStyle w:val="Style13ptBold"/>
          <w:b/>
        </w:rPr>
      </w:pPr>
      <w:r w:rsidRPr="008E2E12">
        <w:rPr>
          <w:rStyle w:val="Style13ptBold"/>
          <w:b/>
        </w:rPr>
        <w:t>The executive can grant parole</w:t>
      </w:r>
      <w:r w:rsidRPr="008E2E12">
        <w:rPr>
          <w:rStyle w:val="Style13ptBold"/>
          <w:b/>
        </w:rPr>
        <w:t xml:space="preserve"> broadly</w:t>
      </w:r>
      <w:r w:rsidRPr="008E2E12">
        <w:rPr>
          <w:rStyle w:val="Style13ptBold"/>
          <w:b/>
        </w:rPr>
        <w:t xml:space="preserve"> to refugees – </w:t>
      </w:r>
      <w:r w:rsidRPr="008E2E12">
        <w:rPr>
          <w:rStyle w:val="Style13ptBold"/>
          <w:b/>
        </w:rPr>
        <w:t xml:space="preserve">existing programs prove it meets the humanitarian requirement. </w:t>
      </w:r>
    </w:p>
    <w:p w14:paraId="60C406ED" w14:textId="77777777" w:rsidR="00EE05F5" w:rsidRPr="008E2E12" w:rsidRDefault="00EE05F5" w:rsidP="00EE05F5">
      <w:r w:rsidRPr="008E2E12">
        <w:rPr>
          <w:rStyle w:val="Style13ptBold"/>
        </w:rPr>
        <w:t>Columbia Law School Human Rights Clinic ‘10</w:t>
      </w:r>
      <w:r w:rsidRPr="008E2E12">
        <w:t xml:space="preserve"> (“MEMORANDUM IN SUPPORT OF A UNITED STATES POLICY GENEROUSLY GRANTING HUMANITARIAN PAROLE FOR HAITIAN VICTIMS OF THE EARTHQUAKE OF JANUARY 12, 2010” February 25, http://www.law.columbia.edu/sites/default/files/legacy/files/humanitarian_parole_memo_to_uscis_final.pdf)</w:t>
      </w:r>
    </w:p>
    <w:p w14:paraId="5B4A9C92" w14:textId="77777777" w:rsidR="00EE05F5" w:rsidRPr="008E2E12" w:rsidRDefault="00EE05F5" w:rsidP="00EE05F5">
      <w:pPr>
        <w:rPr>
          <w:sz w:val="16"/>
        </w:rPr>
      </w:pPr>
      <w:r w:rsidRPr="008E2E12">
        <w:rPr>
          <w:rStyle w:val="StyleUnderline"/>
        </w:rPr>
        <w:t>The United States has utilized various immigration tools to respond to humanitarian crises abroad. The United States has created, in addition to grants of humanitarian parole, special parole</w:t>
      </w:r>
      <w:r w:rsidRPr="008E2E12">
        <w:rPr>
          <w:rStyle w:val="StyleUnderline"/>
        </w:rPr>
        <w:t xml:space="preserve"> programs for immigrants fleeing political turmoil in their home countries.</w:t>
      </w:r>
      <w:r w:rsidRPr="008E2E12">
        <w:rPr>
          <w:sz w:val="16"/>
        </w:rPr>
        <w:t xml:space="preserve"> </w:t>
      </w:r>
      <w:r w:rsidRPr="008E2E12">
        <w:rPr>
          <w:rStyle w:val="StyleUnderline"/>
        </w:rPr>
        <w:t>Notable</w:t>
      </w:r>
      <w:r w:rsidRPr="008E2E12">
        <w:rPr>
          <w:sz w:val="16"/>
        </w:rPr>
        <w:t xml:space="preserve"> and extensive </w:t>
      </w:r>
      <w:r w:rsidRPr="008E2E12">
        <w:rPr>
          <w:rStyle w:val="StyleUnderline"/>
        </w:rPr>
        <w:t>programs</w:t>
      </w:r>
      <w:r w:rsidRPr="008E2E12">
        <w:rPr>
          <w:sz w:val="16"/>
        </w:rPr>
        <w:t xml:space="preserve"> </w:t>
      </w:r>
      <w:r w:rsidRPr="008E2E12">
        <w:rPr>
          <w:rStyle w:val="StyleUnderline"/>
        </w:rPr>
        <w:t>include</w:t>
      </w:r>
      <w:r w:rsidRPr="008E2E12">
        <w:rPr>
          <w:sz w:val="16"/>
        </w:rPr>
        <w:t xml:space="preserve"> </w:t>
      </w:r>
      <w:r w:rsidRPr="008E2E12">
        <w:rPr>
          <w:rStyle w:val="StyleUnderline"/>
        </w:rPr>
        <w:t>the 1994 Cuban Migration</w:t>
      </w:r>
      <w:r w:rsidRPr="008E2E12">
        <w:rPr>
          <w:sz w:val="16"/>
        </w:rPr>
        <w:t xml:space="preserve"> </w:t>
      </w:r>
      <w:r w:rsidRPr="008E2E12">
        <w:rPr>
          <w:rStyle w:val="StyleUnderline"/>
        </w:rPr>
        <w:t>Accords50</w:t>
      </w:r>
      <w:r w:rsidRPr="008E2E12">
        <w:rPr>
          <w:sz w:val="16"/>
        </w:rPr>
        <w:t xml:space="preserve"> and </w:t>
      </w:r>
      <w:r w:rsidRPr="008E2E12">
        <w:rPr>
          <w:rStyle w:val="StyleUnderline"/>
        </w:rPr>
        <w:t>the Orderly Departure Program</w:t>
      </w:r>
      <w:r w:rsidRPr="008E2E12">
        <w:rPr>
          <w:sz w:val="16"/>
        </w:rPr>
        <w:t xml:space="preserve"> (ODP) </w:t>
      </w:r>
      <w:r w:rsidRPr="008E2E12">
        <w:rPr>
          <w:rStyle w:val="StyleUnderline"/>
        </w:rPr>
        <w:t>for Indochinese</w:t>
      </w:r>
      <w:r w:rsidRPr="008E2E12">
        <w:rPr>
          <w:sz w:val="16"/>
        </w:rPr>
        <w:t xml:space="preserve">.51 </w:t>
      </w:r>
      <w:r w:rsidRPr="008E2E12">
        <w:rPr>
          <w:rStyle w:val="StyleUnderline"/>
        </w:rPr>
        <w:t>These</w:t>
      </w:r>
      <w:r w:rsidRPr="008E2E12">
        <w:rPr>
          <w:sz w:val="16"/>
        </w:rPr>
        <w:t xml:space="preserve"> programs have </w:t>
      </w:r>
      <w:r w:rsidRPr="008E2E12">
        <w:rPr>
          <w:rStyle w:val="StyleUnderline"/>
        </w:rPr>
        <w:t>provided</w:t>
      </w:r>
      <w:r w:rsidRPr="008E2E12">
        <w:rPr>
          <w:sz w:val="16"/>
        </w:rPr>
        <w:t xml:space="preserve"> </w:t>
      </w:r>
      <w:r w:rsidRPr="008E2E12">
        <w:rPr>
          <w:rStyle w:val="StyleUnderline"/>
        </w:rPr>
        <w:t>safe</w:t>
      </w:r>
      <w:r w:rsidRPr="008E2E12">
        <w:rPr>
          <w:sz w:val="16"/>
        </w:rPr>
        <w:t xml:space="preserve"> </w:t>
      </w:r>
      <w:r w:rsidRPr="008E2E12">
        <w:rPr>
          <w:rStyle w:val="StyleUnderline"/>
        </w:rPr>
        <w:t>haven</w:t>
      </w:r>
      <w:r w:rsidRPr="008E2E12">
        <w:rPr>
          <w:sz w:val="16"/>
        </w:rPr>
        <w:t xml:space="preserve"> </w:t>
      </w:r>
      <w:r w:rsidRPr="008E2E12">
        <w:rPr>
          <w:rStyle w:val="StyleUnderline"/>
        </w:rPr>
        <w:t>in the United States</w:t>
      </w:r>
      <w:r w:rsidRPr="008E2E12">
        <w:rPr>
          <w:sz w:val="16"/>
        </w:rPr>
        <w:t xml:space="preserve"> </w:t>
      </w:r>
      <w:r w:rsidRPr="008E2E12">
        <w:rPr>
          <w:rStyle w:val="StyleUnderline"/>
        </w:rPr>
        <w:t>through</w:t>
      </w:r>
      <w:r w:rsidRPr="008E2E12">
        <w:rPr>
          <w:sz w:val="16"/>
        </w:rPr>
        <w:t xml:space="preserve"> </w:t>
      </w:r>
      <w:r w:rsidRPr="008E2E12">
        <w:rPr>
          <w:rStyle w:val="StyleUnderline"/>
        </w:rPr>
        <w:t>extensive grants of humanitarian</w:t>
      </w:r>
      <w:r w:rsidRPr="008E2E12">
        <w:rPr>
          <w:sz w:val="16"/>
        </w:rPr>
        <w:t xml:space="preserve"> </w:t>
      </w:r>
      <w:r w:rsidRPr="008E2E12">
        <w:rPr>
          <w:rStyle w:val="StyleUnderline"/>
        </w:rPr>
        <w:t>parole</w:t>
      </w:r>
      <w:r w:rsidRPr="008E2E12">
        <w:rPr>
          <w:sz w:val="16"/>
        </w:rPr>
        <w:t xml:space="preserve">, </w:t>
      </w:r>
      <w:r w:rsidRPr="008E2E12">
        <w:rPr>
          <w:rStyle w:val="StyleUnderline"/>
        </w:rPr>
        <w:t>presumed asylum eligibility</w:t>
      </w:r>
      <w:r w:rsidRPr="008E2E12">
        <w:rPr>
          <w:sz w:val="16"/>
        </w:rPr>
        <w:t xml:space="preserve">, </w:t>
      </w:r>
      <w:r w:rsidRPr="008E2E12">
        <w:rPr>
          <w:rStyle w:val="StyleUnderline"/>
        </w:rPr>
        <w:t>temporary protected status (TPS), and grants of permanent</w:t>
      </w:r>
      <w:r w:rsidRPr="008E2E12">
        <w:rPr>
          <w:sz w:val="16"/>
        </w:rPr>
        <w:t xml:space="preserve"> </w:t>
      </w:r>
      <w:r w:rsidRPr="008E2E12">
        <w:rPr>
          <w:rStyle w:val="StyleUnderline"/>
        </w:rPr>
        <w:t>residency</w:t>
      </w:r>
      <w:r w:rsidRPr="008E2E12">
        <w:rPr>
          <w:sz w:val="16"/>
        </w:rPr>
        <w:t xml:space="preserve">. While the United States has made some efforts to respond to the current situation in Haiti, such as by providing TPS to Haitians already in the United States, the number admitted for medical and family reunification purposes via humanitarian parole has been woefully small.52 The extent of the humanitarian crisis compels the U.S. government to use its immigration powers to provide more extensive protections to those attempting to leave the island for medical and family reunification purposes. </w:t>
      </w:r>
      <w:r w:rsidRPr="008E2E12">
        <w:rPr>
          <w:rStyle w:val="StyleUnderline"/>
        </w:rPr>
        <w:t>Prior special parole programs demonstrate</w:t>
      </w:r>
      <w:r w:rsidRPr="008E2E12">
        <w:rPr>
          <w:sz w:val="16"/>
        </w:rPr>
        <w:t xml:space="preserve"> </w:t>
      </w:r>
      <w:r w:rsidRPr="008E2E12">
        <w:rPr>
          <w:rStyle w:val="StyleUnderline"/>
        </w:rPr>
        <w:t>the</w:t>
      </w:r>
      <w:r w:rsidRPr="008E2E12">
        <w:rPr>
          <w:sz w:val="16"/>
        </w:rPr>
        <w:t xml:space="preserve"> </w:t>
      </w:r>
      <w:r w:rsidRPr="008E2E12">
        <w:rPr>
          <w:rStyle w:val="StyleUnderline"/>
        </w:rPr>
        <w:t>strong need for such a program</w:t>
      </w:r>
      <w:r w:rsidRPr="008E2E12">
        <w:rPr>
          <w:sz w:val="16"/>
        </w:rPr>
        <w:t xml:space="preserve"> in the context of the Haitian earthquake. </w:t>
      </w:r>
      <w:r w:rsidRPr="008E2E12">
        <w:rPr>
          <w:rStyle w:val="StyleUnderline"/>
        </w:rPr>
        <w:t>A. Cuban parole programs</w:t>
      </w:r>
      <w:r w:rsidRPr="008E2E12">
        <w:rPr>
          <w:sz w:val="16"/>
        </w:rPr>
        <w:t xml:space="preserve">. </w:t>
      </w:r>
      <w:r w:rsidRPr="008E2E12">
        <w:rPr>
          <w:rStyle w:val="StyleUnderline"/>
        </w:rPr>
        <w:t>Hundreds of thousands of Cubans have been admitted into the United States since the Cuban Revolution</w:t>
      </w:r>
      <w:r w:rsidRPr="008E2E12">
        <w:rPr>
          <w:sz w:val="16"/>
        </w:rPr>
        <w:t xml:space="preserve"> in 1959. The first wave of nearly 200,000 fled Cuba by sea between 1959 and 1964, followed by around 277,000 between 1966 and 1973.53 </w:t>
      </w:r>
      <w:r w:rsidRPr="008E2E12">
        <w:rPr>
          <w:rStyle w:val="StyleUnderline"/>
        </w:rPr>
        <w:t>In 1980, more than 120,000 undocumented immigrants left the port of Mariel, Cuba, for the United States as part of the "Mariel boatlift</w:t>
      </w:r>
      <w:r w:rsidRPr="008E2E12">
        <w:rPr>
          <w:sz w:val="16"/>
        </w:rPr>
        <w:t xml:space="preserve">."54 Although some were put into exclusion proceedings, most </w:t>
      </w:r>
      <w:r w:rsidRPr="008E2E12">
        <w:rPr>
          <w:rStyle w:val="StyleUnderline"/>
        </w:rPr>
        <w:t>were granted humanitarian parole</w:t>
      </w:r>
      <w:r w:rsidRPr="008E2E12">
        <w:rPr>
          <w:sz w:val="16"/>
        </w:rPr>
        <w:t xml:space="preserve">.55 As Cuban migration to the United States continued throughout the 1990s, the U.S. government negotiated the 1994 Migration Accords with Cuba. In that accord, the United States agreed to admit 20,000 persons yearly through direct application in Havana.56 </w:t>
      </w:r>
      <w:r w:rsidRPr="008E2E12">
        <w:rPr>
          <w:rStyle w:val="StyleUnderline"/>
        </w:rPr>
        <w:t xml:space="preserve">Admission and parole under the current program, called The Cuban Family Reunification Parole Program, is not limited to those who qualify for admission as refugees or permanent residents but offered broadly for humanitarian reasons, </w:t>
      </w:r>
      <w:r w:rsidRPr="008E2E12">
        <w:rPr>
          <w:rStyle w:val="StyleUnderline"/>
        </w:rPr>
        <w:lastRenderedPageBreak/>
        <w:t>such as family reunification</w:t>
      </w:r>
      <w:r w:rsidRPr="008E2E12">
        <w:rPr>
          <w:sz w:val="16"/>
        </w:rPr>
        <w:t xml:space="preserve">.57 </w:t>
      </w:r>
      <w:r w:rsidRPr="008E2E12">
        <w:rPr>
          <w:rStyle w:val="StyleUnderline"/>
        </w:rPr>
        <w:t>Furthermore, under the Cuban Adjustment Act of 1966,</w:t>
      </w:r>
      <w:r w:rsidRPr="008E2E12">
        <w:rPr>
          <w:sz w:val="16"/>
        </w:rPr>
        <w:t xml:space="preserve"> as amended, </w:t>
      </w:r>
      <w:r w:rsidRPr="008E2E12">
        <w:rPr>
          <w:rStyle w:val="StyleUnderline"/>
        </w:rPr>
        <w:t>Cuban parolees arriving outside of the program may also adjust their status to that of lawful permanent resident after one year of residence</w:t>
      </w:r>
      <w:r w:rsidRPr="008E2E12">
        <w:rPr>
          <w:sz w:val="16"/>
        </w:rPr>
        <w:t xml:space="preserve"> in the United States.58 </w:t>
      </w:r>
      <w:r w:rsidRPr="008E2E12">
        <w:rPr>
          <w:rStyle w:val="StyleUnderline"/>
        </w:rPr>
        <w:t>The rationale behind these special programs is at its core humanitarian</w:t>
      </w:r>
      <w:r w:rsidRPr="008E2E12">
        <w:rPr>
          <w:sz w:val="16"/>
        </w:rPr>
        <w:t xml:space="preserve">. In the 1980s, the U.S. government was responding to what it saw as a potential humanitarian disaster as Cubans fled the country in </w:t>
      </w:r>
      <w:r w:rsidRPr="008E2E12">
        <w:rPr>
          <w:sz w:val="16"/>
          <w:szCs w:val="16"/>
        </w:rPr>
        <w:t>boats often too small and overcrowded to safely cross the Gulf Stream.59 Similarly, in the 1990s the government stated its rationale for the special accord was to prevent dangerous attempts to escape from Cuba by raft.60 In its 2007 expansion of the program, USCIS stated the goal was “to expedite family reunification through safe, legal, and orderly channels of migration to the United States and to discourage dangerous and irregular maritime migration.”61 B. Indochinese parole programs. Cubans are not alone in having received special immigration privileges in response to humanitarian need. Following the end of the Vietnam War in 1975, millions of people fled Vietnam and the neighboring countries of Cambodia and Laos.62 They were resettled in third countries, and by 1989, around 900,000 had been settled in the United States.63 Many Vietnamese “boat people” were rescued at sea and brought to the United States, which recognized that “[e]</w:t>
      </w:r>
      <w:proofErr w:type="spellStart"/>
      <w:r w:rsidRPr="008E2E12">
        <w:rPr>
          <w:sz w:val="16"/>
          <w:szCs w:val="16"/>
        </w:rPr>
        <w:t>xtreme</w:t>
      </w:r>
      <w:proofErr w:type="spellEnd"/>
      <w:r w:rsidRPr="008E2E12">
        <w:rPr>
          <w:sz w:val="16"/>
          <w:szCs w:val="16"/>
        </w:rPr>
        <w:t xml:space="preserve"> human suffering and hardship have accompanied organized clandestine departures.”64 Deterrence of sea</w:t>
      </w:r>
      <w:r w:rsidRPr="008E2E12">
        <w:rPr>
          <w:sz w:val="16"/>
        </w:rPr>
        <w:t xml:space="preserve"> arrivals was a prominent aspect of U.S. policy, and it offered Indochinese fleeing the region a number of immigration options that could be obtained in Bangkok, including immigration status for people who could benefit from family reunification, for people with close associations with U.S. government policies, and for reeducation camp detainees.65 </w:t>
      </w:r>
      <w:r w:rsidRPr="008E2E12">
        <w:rPr>
          <w:rStyle w:val="StyleUnderline"/>
        </w:rPr>
        <w:t>Those who did not qualify as refugees were granted humanitarian parole.66 The Lautenberg Amendment in 1989 established a program for adjustment to lawful permanent resident status of persons from the former Soviet Union, Vietnam, Laos, or Cambodia who had been paroled under the program but were not granted refugee status</w:t>
      </w:r>
      <w:r w:rsidRPr="008E2E12">
        <w:rPr>
          <w:sz w:val="16"/>
        </w:rPr>
        <w:t>.</w:t>
      </w:r>
      <w:r w:rsidRPr="008E2E12">
        <w:rPr>
          <w:sz w:val="16"/>
          <w:szCs w:val="16"/>
        </w:rPr>
        <w:t>67 Like the Cubans, these parolees may apply to adjust to lawful permanent resident status after one year of U.S. residence. From fiscal years 1989 through 1997, more than 83,000 persons from the former Soviet Union or Southeast Asia were paroled under the program.68</w:t>
      </w:r>
    </w:p>
    <w:p w14:paraId="7BBC8823" w14:textId="77777777" w:rsidR="003F4651" w:rsidRPr="008E2E12" w:rsidRDefault="003F4651" w:rsidP="003F4651"/>
    <w:p w14:paraId="5A54E2E1" w14:textId="77777777" w:rsidR="009E1101" w:rsidRPr="008E2E12" w:rsidRDefault="009E1101" w:rsidP="00B1099C"/>
    <w:p w14:paraId="06AF5140" w14:textId="00013C4C" w:rsidR="00F00D3C" w:rsidRPr="008E2E12" w:rsidRDefault="00C53077" w:rsidP="00C53077">
      <w:pPr>
        <w:rPr>
          <w:sz w:val="16"/>
        </w:rPr>
      </w:pPr>
      <w:r w:rsidRPr="008E2E12">
        <w:rPr>
          <w:sz w:val="16"/>
        </w:rPr>
        <w:t xml:space="preserve"> </w:t>
      </w:r>
    </w:p>
    <w:p w14:paraId="1A209A73" w14:textId="77777777" w:rsidR="00F00D3C" w:rsidRPr="008E2E12" w:rsidRDefault="00F00D3C" w:rsidP="00F00D3C"/>
    <w:p w14:paraId="5831BD83" w14:textId="77777777" w:rsidR="00804770" w:rsidRPr="008E2E12" w:rsidRDefault="00804770" w:rsidP="00804770">
      <w:pPr>
        <w:pStyle w:val="Heading2"/>
      </w:pPr>
      <w:r w:rsidRPr="008E2E12">
        <w:lastRenderedPageBreak/>
        <w:t>Solvency</w:t>
      </w:r>
    </w:p>
    <w:p w14:paraId="4F328FF9" w14:textId="547249E6" w:rsidR="00C53077" w:rsidRPr="008E2E12" w:rsidRDefault="00A266E0" w:rsidP="00C53077">
      <w:pPr>
        <w:pStyle w:val="Heading3"/>
      </w:pPr>
      <w:r w:rsidRPr="008E2E12">
        <w:lastRenderedPageBreak/>
        <w:t>2NC</w:t>
      </w:r>
      <w:r w:rsidR="00C53077" w:rsidRPr="008E2E12">
        <w:t xml:space="preserve"> – Must Read</w:t>
      </w:r>
    </w:p>
    <w:p w14:paraId="0376FFFC" w14:textId="2F7ED185" w:rsidR="00C53077" w:rsidRPr="008E2E12" w:rsidRDefault="00C53077" w:rsidP="00C53077">
      <w:pPr>
        <w:pStyle w:val="Heading4"/>
      </w:pPr>
      <w:r w:rsidRPr="008E2E12">
        <w:rPr>
          <w:rStyle w:val="Style13ptBold"/>
          <w:b/>
        </w:rPr>
        <w:t xml:space="preserve">Executive fiat solves the aff – </w:t>
      </w:r>
      <w:r w:rsidR="00A266E0" w:rsidRPr="008E2E12">
        <w:rPr>
          <w:rStyle w:val="Style13ptBold"/>
          <w:b/>
        </w:rPr>
        <w:t>it informally exempts the immigrants from the restriction and functionally grants them the same benefits. It’s distinct from the legislative action of the plan and avoids politics</w:t>
      </w:r>
      <w:r w:rsidRPr="008E2E12">
        <w:rPr>
          <w:rStyle w:val="Style13ptBold"/>
          <w:b/>
        </w:rPr>
        <w:t xml:space="preserve">. </w:t>
      </w:r>
    </w:p>
    <w:p w14:paraId="074717EE" w14:textId="77777777" w:rsidR="00C53077" w:rsidRPr="008E2E12" w:rsidRDefault="00C53077" w:rsidP="00C53077">
      <w:proofErr w:type="spellStart"/>
      <w:r w:rsidRPr="008E2E12">
        <w:rPr>
          <w:rStyle w:val="Style13ptBold"/>
        </w:rPr>
        <w:t>Endelman</w:t>
      </w:r>
      <w:proofErr w:type="spellEnd"/>
      <w:r w:rsidRPr="008E2E12">
        <w:rPr>
          <w:rStyle w:val="Style13ptBold"/>
        </w:rPr>
        <w:t xml:space="preserve"> and Mehta ‘09</w:t>
      </w:r>
      <w:r w:rsidRPr="008E2E12">
        <w:t xml:space="preserve"> (Gary is the senior editor of the national conference handbook published by the American Immigration Lawyers Association American and Mehta is an American Immigration Lawyer, “The Path Less Taken: Is There An Alternative To Waiting For Comprehensive Immigration Reform?” Immigration Daily, </w:t>
      </w:r>
      <w:hyperlink r:id="rId9" w:history="1">
        <w:r w:rsidRPr="008E2E12">
          <w:rPr>
            <w:rStyle w:val="Hyperlink"/>
          </w:rPr>
          <w:t>http://www.ilw.com/articles/2009,0225-endelman.shtm</w:t>
        </w:r>
      </w:hyperlink>
      <w:r w:rsidRPr="008E2E12">
        <w:t>)</w:t>
      </w:r>
    </w:p>
    <w:p w14:paraId="03A4D4A6" w14:textId="77777777" w:rsidR="00C53077" w:rsidRPr="008E2E12" w:rsidRDefault="00C53077" w:rsidP="00C53077">
      <w:pPr>
        <w:rPr>
          <w:rStyle w:val="StyleUnderline"/>
        </w:rPr>
      </w:pPr>
      <w:r w:rsidRPr="008E2E12">
        <w:rPr>
          <w:sz w:val="14"/>
        </w:rPr>
        <w:t xml:space="preserve">Dinesh Shenoy made a huge first step but it was only a first step. Is action by Congress the only, or even the best, way to break the priority date stranglehold on US immigration policy? The authors do not think so. </w:t>
      </w:r>
      <w:r w:rsidRPr="008E2E12">
        <w:rPr>
          <w:rStyle w:val="StyleUnderline"/>
        </w:rPr>
        <w:t>Amendment of INA Section 245 is unlikely since action by Congress</w:t>
      </w:r>
      <w:r w:rsidRPr="008E2E12">
        <w:rPr>
          <w:sz w:val="14"/>
        </w:rPr>
        <w:t xml:space="preserve">, even in the best of times, </w:t>
      </w:r>
      <w:r w:rsidRPr="008E2E12">
        <w:rPr>
          <w:rStyle w:val="StyleUnderline"/>
        </w:rPr>
        <w:t>takes</w:t>
      </w:r>
      <w:r w:rsidRPr="008E2E12">
        <w:rPr>
          <w:sz w:val="14"/>
        </w:rPr>
        <w:t xml:space="preserve"> </w:t>
      </w:r>
      <w:r w:rsidRPr="008E2E12">
        <w:rPr>
          <w:rStyle w:val="StyleUnderline"/>
        </w:rPr>
        <w:t>time</w:t>
      </w:r>
      <w:r w:rsidRPr="008E2E12">
        <w:rPr>
          <w:sz w:val="14"/>
        </w:rPr>
        <w:t xml:space="preserve">. When Congress finds such time, legalization and other priority items (like recapture of unused visas) will absorb it. Beyond this, </w:t>
      </w:r>
      <w:r w:rsidRPr="008E2E12">
        <w:rPr>
          <w:rStyle w:val="StyleUnderline"/>
        </w:rPr>
        <w:t>is it necessary to relax the rules on adjustment of status? What do potential immigrants really want for themselves and their spouses?</w:t>
      </w:r>
      <w:r w:rsidRPr="008E2E12">
        <w:rPr>
          <w:sz w:val="14"/>
        </w:rPr>
        <w:t xml:space="preserve"> The ability to work in the United States on a long-term basis and travel back home for vacation and/or family emergency. </w:t>
      </w:r>
      <w:r w:rsidRPr="008E2E12">
        <w:rPr>
          <w:rStyle w:val="StyleUnderline"/>
        </w:rPr>
        <w:t>Can they only do that as adjustment applicants? Is there another way?</w:t>
      </w:r>
      <w:r w:rsidRPr="008E2E12">
        <w:rPr>
          <w:sz w:val="14"/>
        </w:rPr>
        <w:t xml:space="preserve"> The authors think there is. </w:t>
      </w:r>
      <w:r w:rsidRPr="008E2E12">
        <w:rPr>
          <w:rStyle w:val="StyleUnderline"/>
        </w:rPr>
        <w:t>While INA Section 245 conditions adjustment of status on having a current priority date and meeting various conditions</w:t>
      </w:r>
      <w:r w:rsidRPr="008E2E12">
        <w:rPr>
          <w:sz w:val="14"/>
        </w:rPr>
        <w:t xml:space="preserve">,9 </w:t>
      </w:r>
      <w:r w:rsidRPr="008E2E12">
        <w:rPr>
          <w:rStyle w:val="StyleUnderline"/>
        </w:rPr>
        <w:t>there would be prohibition anywhere that would bar USCIS from allowing the beneficiary of an approved I-140 or I-130 petition to apply for an employment authorization</w:t>
      </w:r>
      <w:r w:rsidRPr="008E2E12">
        <w:rPr>
          <w:sz w:val="14"/>
        </w:rPr>
        <w:t xml:space="preserve"> document (EAD) and advance parole. </w:t>
      </w:r>
      <w:r w:rsidRPr="008E2E12">
        <w:rPr>
          <w:rStyle w:val="Emphasis"/>
        </w:rPr>
        <w:t>No action by Congress would be required; executive fiat suffices.</w:t>
      </w:r>
      <w:r w:rsidRPr="008E2E12">
        <w:rPr>
          <w:sz w:val="14"/>
        </w:rPr>
        <w:t xml:space="preserve"> For those who want some comfort in finding a statutory basis, </w:t>
      </w:r>
      <w:r w:rsidRPr="008E2E12">
        <w:rPr>
          <w:rStyle w:val="StyleUnderline"/>
        </w:rPr>
        <w:t>the government could rely on its parole authority under INA</w:t>
      </w:r>
      <w:r w:rsidRPr="008E2E12">
        <w:rPr>
          <w:sz w:val="14"/>
        </w:rPr>
        <w:t xml:space="preserve"> </w:t>
      </w:r>
      <w:r w:rsidRPr="008E2E12">
        <w:rPr>
          <w:rStyle w:val="StyleUnderline"/>
        </w:rPr>
        <w:t>Section 212</w:t>
      </w:r>
      <w:r w:rsidRPr="008E2E12">
        <w:rPr>
          <w:sz w:val="14"/>
        </w:rPr>
        <w:t xml:space="preserve">(d)(5) </w:t>
      </w:r>
      <w:r w:rsidRPr="008E2E12">
        <w:rPr>
          <w:rStyle w:val="StyleUnderline"/>
        </w:rPr>
        <w:t>to</w:t>
      </w:r>
      <w:r w:rsidRPr="008E2E12">
        <w:rPr>
          <w:sz w:val="14"/>
        </w:rPr>
        <w:t xml:space="preserve"> </w:t>
      </w:r>
      <w:r w:rsidRPr="008E2E12">
        <w:rPr>
          <w:rStyle w:val="StyleUnderline"/>
        </w:rPr>
        <w:t>grant</w:t>
      </w:r>
      <w:r w:rsidRPr="008E2E12">
        <w:rPr>
          <w:sz w:val="14"/>
        </w:rPr>
        <w:t xml:space="preserve"> such </w:t>
      </w:r>
      <w:r w:rsidRPr="008E2E12">
        <w:rPr>
          <w:rStyle w:val="StyleUnderline"/>
        </w:rPr>
        <w:t>interim benefits</w:t>
      </w:r>
      <w:r w:rsidRPr="008E2E12">
        <w:rPr>
          <w:sz w:val="14"/>
        </w:rPr>
        <w:t xml:space="preserve"> either </w:t>
      </w:r>
      <w:r w:rsidRPr="008E2E12">
        <w:rPr>
          <w:rStyle w:val="StyleUnderline"/>
        </w:rPr>
        <w:t>for "urgent humanitarian</w:t>
      </w:r>
      <w:r w:rsidRPr="008E2E12">
        <w:rPr>
          <w:sz w:val="14"/>
        </w:rPr>
        <w:t xml:space="preserve"> </w:t>
      </w:r>
      <w:r w:rsidRPr="008E2E12">
        <w:rPr>
          <w:rStyle w:val="StyleUnderline"/>
        </w:rPr>
        <w:t>reasons" or "significant public benefit</w:t>
      </w:r>
      <w:r w:rsidRPr="008E2E12">
        <w:rPr>
          <w:sz w:val="14"/>
        </w:rPr>
        <w:t xml:space="preserve">.10 </w:t>
      </w:r>
      <w:r w:rsidRPr="008E2E12">
        <w:rPr>
          <w:rStyle w:val="StyleUnderline"/>
        </w:rPr>
        <w:t>There is nothing in 8 CFR Section 212.5 that would prohibit the DHS from granting parole</w:t>
      </w:r>
      <w:r w:rsidRPr="008E2E12">
        <w:rPr>
          <w:sz w:val="14"/>
        </w:rPr>
        <w:t xml:space="preserve"> for this reason on the grounds that the continued presence of I-140 or I-130 beneficiaries provide a significant public benefit. </w:t>
      </w:r>
      <w:r w:rsidRPr="008E2E12">
        <w:rPr>
          <w:rStyle w:val="StyleUnderline"/>
        </w:rPr>
        <w:t>Since such parole is not a legal admission,11 there is no separation of powers argument since the Executive is not trying to change existing grounds of admission</w:t>
      </w:r>
      <w:r w:rsidRPr="008E2E12">
        <w:rPr>
          <w:sz w:val="14"/>
        </w:rPr>
        <w:t xml:space="preserve"> </w:t>
      </w:r>
      <w:r w:rsidRPr="008E2E12">
        <w:rPr>
          <w:rStyle w:val="StyleUnderline"/>
        </w:rPr>
        <w:t>or</w:t>
      </w:r>
      <w:r w:rsidRPr="008E2E12">
        <w:rPr>
          <w:sz w:val="14"/>
        </w:rPr>
        <w:t xml:space="preserve"> </w:t>
      </w:r>
      <w:r w:rsidRPr="008E2E12">
        <w:rPr>
          <w:rStyle w:val="StyleUnderline"/>
        </w:rPr>
        <w:t>create</w:t>
      </w:r>
      <w:r w:rsidRPr="008E2E12">
        <w:rPr>
          <w:sz w:val="14"/>
        </w:rPr>
        <w:t xml:space="preserve"> any </w:t>
      </w:r>
      <w:r w:rsidRPr="008E2E12">
        <w:rPr>
          <w:rStyle w:val="StyleUnderline"/>
        </w:rPr>
        <w:t>new ones</w:t>
      </w:r>
      <w:r w:rsidRPr="008E2E12">
        <w:rPr>
          <w:sz w:val="14"/>
        </w:rPr>
        <w:t xml:space="preserve">. Moreover, </w:t>
      </w:r>
      <w:r w:rsidRPr="008E2E12">
        <w:rPr>
          <w:rStyle w:val="StyleUnderline"/>
        </w:rPr>
        <w:t>Congress appears to have provided the government with broad authority to provide work authorization to</w:t>
      </w:r>
      <w:r w:rsidRPr="008E2E12">
        <w:rPr>
          <w:sz w:val="14"/>
        </w:rPr>
        <w:t xml:space="preserve"> just about </w:t>
      </w:r>
      <w:r w:rsidRPr="008E2E12">
        <w:rPr>
          <w:rStyle w:val="StyleUnderline"/>
        </w:rPr>
        <w:t>any non-citizen</w:t>
      </w:r>
      <w:r w:rsidRPr="008E2E12">
        <w:rPr>
          <w:sz w:val="14"/>
        </w:rPr>
        <w:t xml:space="preserve">.12 It is undeniably true that more EAD and Parole benefits will be of limited value to retrogressed non-citizens from India and China who are already in the US in the employment-based second and third preferences. After all, most have an H-1B and can extend under Section 106(a) or Section 104(c) of AC 21, but as noted previously, some may still not be able to take advantage of AC 21. The EAD in itself will not have a portability benefit. The foreign national will still need to intend to work for the sponsoring employer even if he/she is using the EAD for open market employment. This reservation, valid as it undoubtedly is, focuses only on those already here. It speaks solely to past migration flows not to future ones. </w:t>
      </w:r>
      <w:r w:rsidRPr="008E2E12">
        <w:rPr>
          <w:rStyle w:val="StyleUnderline"/>
        </w:rPr>
        <w:t xml:space="preserve">For future flows, this will supplement the H-1B by giving employers of foreign nationals another option. No longer will the constant controversy over the H-1B quota discredit all employment-based immigration </w:t>
      </w:r>
      <w:r w:rsidRPr="008E2E12">
        <w:rPr>
          <w:sz w:val="14"/>
        </w:rPr>
        <w:t xml:space="preserve">in the eyes of its critics and, most importantly, in the court of public opinion. </w:t>
      </w:r>
      <w:r w:rsidRPr="008E2E12">
        <w:rPr>
          <w:rStyle w:val="StyleUnderline"/>
        </w:rPr>
        <w:t>No longer will this one dispute suck all the oxygen out of our national immigration debate</w:t>
      </w:r>
      <w:r w:rsidRPr="008E2E12">
        <w:rPr>
          <w:sz w:val="14"/>
        </w:rPr>
        <w:t xml:space="preserve">. Beyond that, </w:t>
      </w:r>
      <w:r w:rsidRPr="008E2E12">
        <w:rPr>
          <w:rStyle w:val="StyleUnderline"/>
        </w:rPr>
        <w:t xml:space="preserve">it is </w:t>
      </w:r>
      <w:r w:rsidRPr="008E2E12">
        <w:rPr>
          <w:sz w:val="14"/>
        </w:rPr>
        <w:t xml:space="preserve">manifestly </w:t>
      </w:r>
      <w:r w:rsidRPr="008E2E12">
        <w:rPr>
          <w:rStyle w:val="StyleUnderline"/>
        </w:rPr>
        <w:t>not true to argue that</w:t>
      </w:r>
      <w:r w:rsidRPr="008E2E12">
        <w:rPr>
          <w:sz w:val="14"/>
        </w:rPr>
        <w:t xml:space="preserve"> </w:t>
      </w:r>
      <w:r w:rsidRPr="008E2E12">
        <w:rPr>
          <w:rStyle w:val="StyleUnderline"/>
        </w:rPr>
        <w:t xml:space="preserve">all </w:t>
      </w:r>
      <w:r w:rsidRPr="008E2E12">
        <w:rPr>
          <w:sz w:val="14"/>
        </w:rPr>
        <w:t xml:space="preserve">of our </w:t>
      </w:r>
      <w:r w:rsidRPr="008E2E12">
        <w:rPr>
          <w:rStyle w:val="StyleUnderline"/>
        </w:rPr>
        <w:t xml:space="preserve">immigration needs </w:t>
      </w:r>
      <w:r w:rsidRPr="008E2E12">
        <w:rPr>
          <w:sz w:val="14"/>
        </w:rPr>
        <w:t xml:space="preserve">can </w:t>
      </w:r>
      <w:r w:rsidRPr="008E2E12">
        <w:rPr>
          <w:rStyle w:val="StyleUnderline"/>
        </w:rPr>
        <w:t xml:space="preserve">be solved with more H1B numbers. </w:t>
      </w:r>
      <w:r w:rsidRPr="008E2E12">
        <w:rPr>
          <w:sz w:val="14"/>
        </w:rPr>
        <w:t xml:space="preserve">This will not work for those who are not H1B material. It will not work for those with essential skills but find themselves in the "Other Worker" backlog under INA Section 203(b)(3)(iii) with no hope of getting the green card any time soon. It will not eliminate the need to legalize the undocumented. If anything, </w:t>
      </w:r>
      <w:r w:rsidRPr="008E2E12">
        <w:rPr>
          <w:rStyle w:val="StyleUnderline"/>
        </w:rPr>
        <w:t xml:space="preserve">allowing non-citizens with approved </w:t>
      </w:r>
      <w:r w:rsidRPr="008E2E12">
        <w:rPr>
          <w:sz w:val="14"/>
        </w:rPr>
        <w:t xml:space="preserve">I-140/ I-130 </w:t>
      </w:r>
      <w:r w:rsidRPr="008E2E12">
        <w:rPr>
          <w:rStyle w:val="StyleUnderline"/>
        </w:rPr>
        <w:t xml:space="preserve">petitions to receive EADs and Parole will </w:t>
      </w:r>
      <w:r w:rsidRPr="008E2E12">
        <w:rPr>
          <w:sz w:val="14"/>
        </w:rPr>
        <w:t xml:space="preserve">serve to </w:t>
      </w:r>
      <w:r w:rsidRPr="008E2E12">
        <w:rPr>
          <w:rStyle w:val="StyleUnderline"/>
        </w:rPr>
        <w:t xml:space="preserve">reduce the size of the permanently undocumented in America </w:t>
      </w:r>
      <w:r w:rsidRPr="008E2E12">
        <w:rPr>
          <w:sz w:val="14"/>
        </w:rPr>
        <w:t xml:space="preserve">many of whom do not leave for fear they will be unable to return. The Executive would not be granting the undocumented legal status for that is what only Congress can do. But, like adjustment of status itself, </w:t>
      </w:r>
      <w:r w:rsidRPr="008E2E12">
        <w:rPr>
          <w:rStyle w:val="StyleUnderline"/>
        </w:rPr>
        <w:t xml:space="preserve">the Executive certainly can create a period of stay that permits the undocumented to remain here. While those out of status or who entered without inspection should not receive employment authorization on a retroactive basis, there is no reason in law or logic why the </w:t>
      </w:r>
      <w:r w:rsidRPr="008E2E12">
        <w:rPr>
          <w:rStyle w:val="StyleUnderline"/>
        </w:rPr>
        <w:lastRenderedPageBreak/>
        <w:t xml:space="preserve">Executive cannot grant parole on a </w:t>
      </w:r>
      <w:proofErr w:type="spellStart"/>
      <w:r w:rsidRPr="008E2E12">
        <w:rPr>
          <w:rStyle w:val="StyleUnderline"/>
        </w:rPr>
        <w:t>nunc</w:t>
      </w:r>
      <w:proofErr w:type="spellEnd"/>
      <w:r w:rsidRPr="008E2E12">
        <w:rPr>
          <w:rStyle w:val="StyleUnderline"/>
        </w:rPr>
        <w:t xml:space="preserve"> pro </w:t>
      </w:r>
      <w:proofErr w:type="spellStart"/>
      <w:r w:rsidRPr="008E2E12">
        <w:rPr>
          <w:rStyle w:val="StyleUnderline"/>
        </w:rPr>
        <w:t>tunc</w:t>
      </w:r>
      <w:proofErr w:type="spellEnd"/>
      <w:r w:rsidRPr="008E2E12">
        <w:rPr>
          <w:rStyle w:val="StyleUnderline"/>
        </w:rPr>
        <w:t xml:space="preserve"> basis.</w:t>
      </w:r>
      <w:r w:rsidRPr="008E2E12">
        <w:rPr>
          <w:sz w:val="14"/>
        </w:rPr>
        <w:t xml:space="preserve">13 Leaving aside the troubling question of whether such a policy change would not reward conduct that violates the law, the retroactive EAD would only cure the unauthorized employment problem but not the overstay or unlawful presence problem. The 3/10 year bar14 is not triggered by a violation of status resulting from unauthorized employment but an overstay past the I-94 validity. For this reason, a retroactive EAD would do nothing to ameliorate the crushing harshness of the 3/10 year bar, though it might restore eligibility in some situations to adjust by avoiding the unauthorized employment preclusion of INA 245(c).15 What would cure the prior unlawful presence would be a retroactive granting of parole. Look at the definition of "unlawful presence" in INA 212 (a)(9)(B)(ii). It speaks of being "present in the United States after the expiration of the period of stay authorized by the Attorney General or is present in the United States without being admitted or paroled." So, </w:t>
      </w:r>
      <w:r w:rsidRPr="008E2E12">
        <w:rPr>
          <w:rStyle w:val="StyleUnderline"/>
        </w:rPr>
        <w:t>if you are present in the USA on parole, you are not accumulating any unlawful presence.</w:t>
      </w:r>
      <w:r w:rsidRPr="008E2E12">
        <w:rPr>
          <w:sz w:val="14"/>
        </w:rPr>
        <w:t xml:space="preserve"> </w:t>
      </w:r>
      <w:r w:rsidRPr="008E2E12">
        <w:rPr>
          <w:rStyle w:val="StyleUnderline"/>
        </w:rPr>
        <w:t>You can grant retroactive parole without overriding the will of Congress. There is no separation of powers problem</w:t>
      </w:r>
      <w:r w:rsidRPr="008E2E12">
        <w:rPr>
          <w:sz w:val="14"/>
        </w:rPr>
        <w:t xml:space="preserve">. By its very nature, </w:t>
      </w:r>
      <w:r w:rsidRPr="008E2E12">
        <w:rPr>
          <w:rStyle w:val="StyleUnderline"/>
        </w:rPr>
        <w:t>parole is discretionary and</w:t>
      </w:r>
      <w:r w:rsidRPr="008E2E12">
        <w:rPr>
          <w:sz w:val="14"/>
        </w:rPr>
        <w:t xml:space="preserve">, as such, </w:t>
      </w:r>
      <w:r w:rsidRPr="008E2E12">
        <w:rPr>
          <w:rStyle w:val="StyleUnderline"/>
        </w:rPr>
        <w:t xml:space="preserve">can be issued </w:t>
      </w:r>
      <w:proofErr w:type="spellStart"/>
      <w:r w:rsidRPr="008E2E12">
        <w:rPr>
          <w:rStyle w:val="StyleUnderline"/>
        </w:rPr>
        <w:t>nunc</w:t>
      </w:r>
      <w:proofErr w:type="spellEnd"/>
      <w:r w:rsidRPr="008E2E12">
        <w:rPr>
          <w:rStyle w:val="StyleUnderline"/>
        </w:rPr>
        <w:t xml:space="preserve"> pro </w:t>
      </w:r>
      <w:proofErr w:type="spellStart"/>
      <w:r w:rsidRPr="008E2E12">
        <w:rPr>
          <w:rStyle w:val="StyleUnderline"/>
        </w:rPr>
        <w:t>tunc</w:t>
      </w:r>
      <w:proofErr w:type="spellEnd"/>
      <w:r w:rsidRPr="008E2E12">
        <w:rPr>
          <w:rStyle w:val="StyleUnderline"/>
        </w:rPr>
        <w:t xml:space="preserve"> for good cause shown</w:t>
      </w:r>
      <w:r w:rsidRPr="008E2E12">
        <w:rPr>
          <w:sz w:val="14"/>
        </w:rPr>
        <w:t xml:space="preserve">. </w:t>
      </w:r>
      <w:r w:rsidRPr="008E2E12">
        <w:rPr>
          <w:rStyle w:val="StyleUnderline"/>
        </w:rPr>
        <w:t>Being the Beneficiary of an approved I- 140 or I- 130 could be deemed by regulation to constitute such good cause.</w:t>
      </w:r>
      <w:r w:rsidRPr="008E2E12">
        <w:rPr>
          <w:sz w:val="14"/>
        </w:rPr>
        <w:t xml:space="preserve"> </w:t>
      </w:r>
      <w:r w:rsidRPr="008E2E12">
        <w:rPr>
          <w:rStyle w:val="StyleUnderline"/>
        </w:rPr>
        <w:t xml:space="preserve">The use of parole by the Executive acting </w:t>
      </w:r>
      <w:proofErr w:type="spellStart"/>
      <w:r w:rsidRPr="008E2E12">
        <w:rPr>
          <w:rStyle w:val="StyleUnderline"/>
        </w:rPr>
        <w:t>sua</w:t>
      </w:r>
      <w:proofErr w:type="spellEnd"/>
      <w:r w:rsidRPr="008E2E12">
        <w:rPr>
          <w:rStyle w:val="StyleUnderline"/>
        </w:rPr>
        <w:t xml:space="preserve"> sponte in such an expansive and aggressive fashion is hardly unique</w:t>
      </w:r>
      <w:r w:rsidRPr="008E2E12">
        <w:rPr>
          <w:sz w:val="14"/>
        </w:rPr>
        <w:t xml:space="preserve"> in post-World War II American history. </w:t>
      </w:r>
      <w:r w:rsidRPr="008E2E12">
        <w:rPr>
          <w:rStyle w:val="StyleUnderline"/>
        </w:rPr>
        <w:t>The rescue of Hungarian refugees after the abortive 1956 uprising or the Vietnamese refugees at various points of that conflict</w:t>
      </w:r>
      <w:r w:rsidRPr="008E2E12">
        <w:rPr>
          <w:sz w:val="14"/>
        </w:rPr>
        <w:t xml:space="preserve"> </w:t>
      </w:r>
      <w:r w:rsidRPr="008E2E12">
        <w:rPr>
          <w:rStyle w:val="StyleUnderline"/>
        </w:rPr>
        <w:t>come</w:t>
      </w:r>
      <w:r w:rsidRPr="008E2E12">
        <w:rPr>
          <w:sz w:val="14"/>
        </w:rPr>
        <w:t xml:space="preserve"> readily </w:t>
      </w:r>
      <w:r w:rsidRPr="008E2E12">
        <w:rPr>
          <w:rStyle w:val="StyleUnderline"/>
        </w:rPr>
        <w:t>to mind.</w:t>
      </w:r>
      <w:r w:rsidRPr="008E2E12">
        <w:rPr>
          <w:sz w:val="14"/>
        </w:rPr>
        <w:t xml:space="preserve"> While these were dramatic examples of international crises, </w:t>
      </w:r>
      <w:r w:rsidRPr="008E2E12">
        <w:rPr>
          <w:rStyle w:val="StyleUnderline"/>
        </w:rPr>
        <w:t>the immigration situation in America today</w:t>
      </w:r>
      <w:r w:rsidRPr="008E2E12">
        <w:rPr>
          <w:sz w:val="14"/>
        </w:rPr>
        <w:t xml:space="preserve">, though more mundane, </w:t>
      </w:r>
      <w:r w:rsidRPr="008E2E12">
        <w:rPr>
          <w:rStyle w:val="StyleUnderline"/>
        </w:rPr>
        <w:t>is no less of a humanitarian emergency with human costs that are every bit as high and damage to the national interest no less long lasting</w:t>
      </w:r>
      <w:r w:rsidRPr="008E2E12">
        <w:rPr>
          <w:sz w:val="14"/>
        </w:rPr>
        <w:t xml:space="preserve">. </w:t>
      </w:r>
      <w:r w:rsidRPr="008E2E12">
        <w:rPr>
          <w:rStyle w:val="StyleUnderline"/>
        </w:rPr>
        <w:t>Even those who are in removal proceedings or have already been ordered removed, and are beneficiaries of approved petitions, also need not wait until eternity for Congress to come to the rescue.</w:t>
      </w:r>
      <w:r w:rsidRPr="008E2E12">
        <w:rPr>
          <w:sz w:val="14"/>
        </w:rPr>
        <w:t xml:space="preserve"> </w:t>
      </w:r>
      <w:r w:rsidRPr="008E2E12">
        <w:rPr>
          <w:rStyle w:val="StyleUnderline"/>
        </w:rPr>
        <w:t>The</w:t>
      </w:r>
      <w:r w:rsidRPr="008E2E12">
        <w:rPr>
          <w:sz w:val="14"/>
        </w:rPr>
        <w:t xml:space="preserve"> </w:t>
      </w:r>
      <w:r w:rsidRPr="008E2E12">
        <w:rPr>
          <w:rStyle w:val="StyleUnderline"/>
        </w:rPr>
        <w:t>government</w:t>
      </w:r>
      <w:r w:rsidRPr="008E2E12">
        <w:rPr>
          <w:sz w:val="14"/>
        </w:rPr>
        <w:t xml:space="preserve"> </w:t>
      </w:r>
      <w:r w:rsidRPr="008E2E12">
        <w:rPr>
          <w:rStyle w:val="StyleUnderline"/>
        </w:rPr>
        <w:t>has</w:t>
      </w:r>
      <w:r w:rsidRPr="008E2E12">
        <w:rPr>
          <w:sz w:val="14"/>
        </w:rPr>
        <w:t xml:space="preserve"> always had </w:t>
      </w:r>
      <w:r w:rsidRPr="008E2E12">
        <w:rPr>
          <w:rStyle w:val="StyleUnderline"/>
        </w:rPr>
        <w:t>the ability to institute Deferred Action, which is a discretionary act not to prosecute or to deport a particular alien.</w:t>
      </w:r>
      <w:r w:rsidRPr="008E2E12">
        <w:rPr>
          <w:sz w:val="14"/>
        </w:rPr>
        <w:t xml:space="preserve">16 </w:t>
      </w:r>
      <w:r w:rsidRPr="008E2E12">
        <w:rPr>
          <w:rStyle w:val="StyleUnderline"/>
        </w:rPr>
        <w:t xml:space="preserve">This safety valve will fix our broken system of future flows by allowing those who could not qualify for any other visa option to have new hope and unimagined choices. </w:t>
      </w:r>
    </w:p>
    <w:p w14:paraId="3381F7F8" w14:textId="77777777" w:rsidR="00DE313E" w:rsidRPr="008E2E12" w:rsidRDefault="00DE313E" w:rsidP="00DE313E">
      <w:pPr>
        <w:rPr>
          <w:sz w:val="16"/>
        </w:rPr>
      </w:pPr>
    </w:p>
    <w:p w14:paraId="1C12B2A6" w14:textId="3756E790" w:rsidR="00DE313E" w:rsidRPr="008E2E12" w:rsidRDefault="00306479" w:rsidP="00DE313E">
      <w:pPr>
        <w:pStyle w:val="Heading3"/>
      </w:pPr>
      <w:r w:rsidRPr="008E2E12">
        <w:lastRenderedPageBreak/>
        <w:t>2NC</w:t>
      </w:r>
      <w:r w:rsidR="00DE313E" w:rsidRPr="008E2E12">
        <w:t xml:space="preserve"> – Legislative Follow-On</w:t>
      </w:r>
    </w:p>
    <w:p w14:paraId="145C3DB5" w14:textId="78F8FA7C" w:rsidR="00DE313E" w:rsidRPr="008E2E12" w:rsidRDefault="00DE313E" w:rsidP="00DE313E">
      <w:pPr>
        <w:pStyle w:val="Heading4"/>
      </w:pPr>
      <w:r w:rsidRPr="008E2E12">
        <w:t xml:space="preserve">Executive action leads to follow-on – Congress </w:t>
      </w:r>
      <w:r w:rsidR="00A266E0" w:rsidRPr="008E2E12">
        <w:t>will</w:t>
      </w:r>
      <w:r w:rsidRPr="008E2E12">
        <w:t xml:space="preserve"> create</w:t>
      </w:r>
      <w:r w:rsidR="00A266E0" w:rsidRPr="008E2E12">
        <w:t xml:space="preserve"> legislation later.</w:t>
      </w:r>
    </w:p>
    <w:p w14:paraId="31B81375" w14:textId="77777777" w:rsidR="00DE313E" w:rsidRPr="008E2E12" w:rsidRDefault="00DE313E" w:rsidP="00DE313E">
      <w:proofErr w:type="spellStart"/>
      <w:r w:rsidRPr="008E2E12">
        <w:rPr>
          <w:rStyle w:val="Style13ptBold"/>
        </w:rPr>
        <w:t>Gulasekaram</w:t>
      </w:r>
      <w:proofErr w:type="spellEnd"/>
      <w:r w:rsidRPr="008E2E12">
        <w:rPr>
          <w:rStyle w:val="Style13ptBold"/>
        </w:rPr>
        <w:t xml:space="preserve"> and Ramakrishnan ‘16</w:t>
      </w:r>
      <w:r w:rsidRPr="008E2E12">
        <w:t xml:space="preserve"> (</w:t>
      </w:r>
      <w:proofErr w:type="spellStart"/>
      <w:r w:rsidRPr="008E2E12">
        <w:t>Pratheepan</w:t>
      </w:r>
      <w:proofErr w:type="spellEnd"/>
      <w:r w:rsidRPr="008E2E12">
        <w:t xml:space="preserve"> - Associate Professor of Law, Santa Clara University (J.D., Stanford Law School), S. Karthick - Professor and Associate Dean, School of Public Policy, University of California, Riverside (Ph.D., Princeton University), “THE PRESIDENT AND IMMIGRATION FEDERALISM,” Florida Law Review, Vol. 68, </w:t>
      </w:r>
      <w:proofErr w:type="spellStart"/>
      <w:r w:rsidRPr="008E2E12">
        <w:t>Iss</w:t>
      </w:r>
      <w:proofErr w:type="spellEnd"/>
      <w:r w:rsidRPr="008E2E12">
        <w:t xml:space="preserve">. 1, Art. 3, 2016. </w:t>
      </w:r>
      <w:r w:rsidRPr="008E2E12">
        <w:rPr>
          <w:rStyle w:val="Hyperlink"/>
        </w:rPr>
        <w:t>https://scholarship.law.ufl.edu/flr/vol68/iss1/3/)-JN</w:t>
      </w:r>
    </w:p>
    <w:p w14:paraId="7DCF4D03" w14:textId="77777777" w:rsidR="00DE313E" w:rsidRPr="008E2E12" w:rsidRDefault="00DE313E" w:rsidP="00DE313E">
      <w:pPr>
        <w:rPr>
          <w:rStyle w:val="StyleUnderline"/>
        </w:rPr>
      </w:pPr>
      <w:r w:rsidRPr="008E2E12">
        <w:rPr>
          <w:sz w:val="16"/>
        </w:rPr>
        <w:t xml:space="preserve">These examples reveal the distinction between the Legislative and Executive Branches on immigration matters and the ability of the Executive to use power at his disposal to instantiate federal immigration policy. In both instances, </w:t>
      </w:r>
      <w:r w:rsidRPr="008E2E12">
        <w:rPr>
          <w:rStyle w:val="StyleUnderline"/>
        </w:rPr>
        <w:t>the executive action forced Congress’s hand, leading to legislation harmonious with the Executive’s vision</w:t>
      </w:r>
      <w:r w:rsidRPr="008E2E12">
        <w:rPr>
          <w:sz w:val="16"/>
        </w:rPr>
        <w:t xml:space="preserve">.72 </w:t>
      </w:r>
      <w:r w:rsidRPr="008E2E12">
        <w:rPr>
          <w:rStyle w:val="StyleUnderline"/>
        </w:rPr>
        <w:t>While Congress, on its own accord, may not have acted—or may have significantly delayed acting—in both situations, these exercises of executive authority created policy momentum that tied the hands of federal lawmakers.</w:t>
      </w:r>
    </w:p>
    <w:p w14:paraId="58B731D0" w14:textId="41455DC4" w:rsidR="00A266E0" w:rsidRPr="008E2E12" w:rsidRDefault="00A266E0" w:rsidP="00A266E0">
      <w:pPr>
        <w:pStyle w:val="Heading4"/>
      </w:pPr>
      <w:r w:rsidRPr="008E2E12">
        <w:t>Congress models executive action.</w:t>
      </w:r>
    </w:p>
    <w:p w14:paraId="06FEE254" w14:textId="77777777" w:rsidR="00A266E0" w:rsidRPr="008E2E12" w:rsidRDefault="00A266E0" w:rsidP="00A266E0">
      <w:r w:rsidRPr="008E2E12">
        <w:rPr>
          <w:rStyle w:val="Style13ptBold"/>
        </w:rPr>
        <w:t>Cox and Rodríguez ’15</w:t>
      </w:r>
      <w:r w:rsidRPr="008E2E12">
        <w:t xml:space="preserve"> (Adam B. - the Robert A. Kindler Professor of Law, NYU School of Law. Cristina M. - the Leighton Homer </w:t>
      </w:r>
      <w:proofErr w:type="spellStart"/>
      <w:r w:rsidRPr="008E2E12">
        <w:t>Surbeck</w:t>
      </w:r>
      <w:proofErr w:type="spellEnd"/>
      <w:r w:rsidRPr="008E2E12">
        <w:t xml:space="preserve"> Professor of Law, Yale Law School. “The President and Immigration Law Redux.” The Yale Law Journal. Vol 125. August 6, 2015. https://papers.ssrn.com/sol3/papers.cfm?abstract_id=2635638) -JN</w:t>
      </w:r>
    </w:p>
    <w:p w14:paraId="32574322" w14:textId="7C884092" w:rsidR="00A266E0" w:rsidRPr="008E2E12" w:rsidRDefault="00A266E0" w:rsidP="00DE313E">
      <w:pPr>
        <w:rPr>
          <w:rStyle w:val="StyleUnderline"/>
          <w:sz w:val="16"/>
          <w:u w:val="none"/>
        </w:rPr>
      </w:pPr>
      <w:r w:rsidRPr="008E2E12">
        <w:rPr>
          <w:sz w:val="16"/>
        </w:rPr>
        <w:t xml:space="preserve">Perhaps the best twentieth-century example of this phenomenon is the President’s use of the parole power. Contained within the original Immigration and Nationality Act (INA) of 1952, the parole power permits the President to exercise discretion and allow otherwise inadmissible noncitizens into the United States. 23 As we explained in 2009, beginning with President Eisenhower’s admission of 15,000 Hungarians fleeing the communist crackdown in their country, the power served as “the central tool of American refugee policy,” enabling the President to control refugee admissions for over twenty years.24 </w:t>
      </w:r>
      <w:r w:rsidRPr="008E2E12">
        <w:rPr>
          <w:rStyle w:val="StyleUnderline"/>
        </w:rPr>
        <w:t>Though Congress attempted to curtail the President’s use of the power by enacting a refugee preference regime in 1965, presidents continued to wield the discretionary power that Congress intended only for “emergent, individual, and isolated situations”</w:t>
      </w:r>
      <w:r w:rsidRPr="008E2E12">
        <w:rPr>
          <w:sz w:val="16"/>
        </w:rPr>
        <w:t xml:space="preserve"> in order </w:t>
      </w:r>
      <w:r w:rsidRPr="008E2E12">
        <w:rPr>
          <w:rStyle w:val="StyleUnderline"/>
        </w:rPr>
        <w:t>to admit large groups of noncitizens, including during refugee crises from Cuba, Haiti, and Vietnam</w:t>
      </w:r>
      <w:r w:rsidRPr="008E2E12">
        <w:rPr>
          <w:sz w:val="16"/>
        </w:rPr>
        <w:t xml:space="preserve">.25 A combination of settled expectations and </w:t>
      </w:r>
      <w:r w:rsidRPr="008E2E12">
        <w:rPr>
          <w:rStyle w:val="StyleUnderline"/>
        </w:rPr>
        <w:t>political pressures</w:t>
      </w:r>
      <w:r w:rsidRPr="008E2E12">
        <w:rPr>
          <w:sz w:val="16"/>
        </w:rPr>
        <w:t xml:space="preserve"> eventually </w:t>
      </w:r>
      <w:r w:rsidRPr="008E2E12">
        <w:rPr>
          <w:rStyle w:val="StyleUnderline"/>
        </w:rPr>
        <w:t>led Congress to make those temporary admissions permanent, underlining the President’s agenda-setting power</w:t>
      </w:r>
      <w:r w:rsidRPr="008E2E12">
        <w:rPr>
          <w:sz w:val="16"/>
        </w:rPr>
        <w:t>.26</w:t>
      </w:r>
    </w:p>
    <w:p w14:paraId="07213A84" w14:textId="77777777" w:rsidR="00DE313E" w:rsidRPr="008E2E12" w:rsidRDefault="00DE313E" w:rsidP="00DE313E">
      <w:pPr>
        <w:pStyle w:val="Heading4"/>
      </w:pPr>
      <w:r w:rsidRPr="008E2E12">
        <w:t>Parole builds momentum for legislative change and reduces enforcement against illegal immigrants.</w:t>
      </w:r>
    </w:p>
    <w:p w14:paraId="20CE9A2B" w14:textId="77777777" w:rsidR="00DE313E" w:rsidRPr="008E2E12" w:rsidRDefault="00DE313E" w:rsidP="00DE313E">
      <w:proofErr w:type="spellStart"/>
      <w:r w:rsidRPr="008E2E12">
        <w:rPr>
          <w:rStyle w:val="Style13ptBold"/>
        </w:rPr>
        <w:t>Gulasekaram</w:t>
      </w:r>
      <w:proofErr w:type="spellEnd"/>
      <w:r w:rsidRPr="008E2E12">
        <w:rPr>
          <w:rStyle w:val="Style13ptBold"/>
        </w:rPr>
        <w:t xml:space="preserve"> and Ramakrishnan ‘16</w:t>
      </w:r>
      <w:r w:rsidRPr="008E2E12">
        <w:t xml:space="preserve"> (</w:t>
      </w:r>
      <w:proofErr w:type="spellStart"/>
      <w:r w:rsidRPr="008E2E12">
        <w:t>Pratheepan</w:t>
      </w:r>
      <w:proofErr w:type="spellEnd"/>
      <w:r w:rsidRPr="008E2E12">
        <w:t xml:space="preserve"> - Associate Professor of Law, Santa Clara University (J.D., Stanford Law School), S. Karthick - Professor and Associate Dean, School of Public Policy, University of California, Riverside (Ph.D., Princeton University), “THE PRESIDENT AND IMMIGRATION FEDERALISM,” Florida Law Review, Vol. 68, </w:t>
      </w:r>
      <w:proofErr w:type="spellStart"/>
      <w:r w:rsidRPr="008E2E12">
        <w:t>Iss</w:t>
      </w:r>
      <w:proofErr w:type="spellEnd"/>
      <w:r w:rsidRPr="008E2E12">
        <w:t xml:space="preserve">. 1, Art. 3, 2016. </w:t>
      </w:r>
      <w:r w:rsidRPr="008E2E12">
        <w:rPr>
          <w:rStyle w:val="Hyperlink"/>
        </w:rPr>
        <w:t>https://scholarship.law.ufl.edu/flr/vol68/iss1/3/)-JN</w:t>
      </w:r>
    </w:p>
    <w:p w14:paraId="30FD30A6" w14:textId="77777777" w:rsidR="00DE313E" w:rsidRPr="008E2E12" w:rsidRDefault="00DE313E" w:rsidP="00DE313E">
      <w:pPr>
        <w:rPr>
          <w:rStyle w:val="StyleUnderline"/>
        </w:rPr>
      </w:pPr>
      <w:r w:rsidRPr="008E2E12">
        <w:rPr>
          <w:rStyle w:val="StyleUnderline"/>
        </w:rPr>
        <w:t>Multiple presidential administrations dealt with</w:t>
      </w:r>
      <w:r w:rsidRPr="008E2E12">
        <w:rPr>
          <w:sz w:val="16"/>
        </w:rPr>
        <w:t xml:space="preserve"> these </w:t>
      </w:r>
      <w:r w:rsidRPr="008E2E12">
        <w:rPr>
          <w:rStyle w:val="StyleUnderline"/>
        </w:rPr>
        <w:t>arrivals by using</w:t>
      </w:r>
      <w:r w:rsidRPr="008E2E12">
        <w:rPr>
          <w:sz w:val="16"/>
        </w:rPr>
        <w:t xml:space="preserve"> their </w:t>
      </w:r>
      <w:r w:rsidRPr="008E2E12">
        <w:rPr>
          <w:rStyle w:val="StyleUnderline"/>
        </w:rPr>
        <w:t>executive power to parole</w:t>
      </w:r>
      <w:r w:rsidRPr="008E2E12">
        <w:rPr>
          <w:sz w:val="16"/>
        </w:rPr>
        <w:t xml:space="preserve"> the </w:t>
      </w:r>
      <w:r w:rsidRPr="008E2E12">
        <w:rPr>
          <w:rStyle w:val="StyleUnderline"/>
        </w:rPr>
        <w:t>migrants into the country.</w:t>
      </w:r>
      <w:r w:rsidRPr="008E2E12">
        <w:rPr>
          <w:sz w:val="16"/>
        </w:rPr>
        <w:t xml:space="preserve">152 </w:t>
      </w:r>
      <w:r w:rsidRPr="008E2E12">
        <w:rPr>
          <w:rStyle w:val="StyleUnderline"/>
        </w:rPr>
        <w:t>Although not lawfully admitted with</w:t>
      </w:r>
      <w:r w:rsidRPr="008E2E12">
        <w:rPr>
          <w:sz w:val="16"/>
        </w:rPr>
        <w:t xml:space="preserve"> any </w:t>
      </w:r>
      <w:r w:rsidRPr="008E2E12">
        <w:rPr>
          <w:rStyle w:val="StyleUnderline"/>
        </w:rPr>
        <w:t>permanent immigration status, once inside the country,</w:t>
      </w:r>
      <w:r w:rsidRPr="008E2E12">
        <w:rPr>
          <w:sz w:val="16"/>
        </w:rPr>
        <w:t xml:space="preserve"> many of these </w:t>
      </w:r>
      <w:r w:rsidRPr="008E2E12">
        <w:rPr>
          <w:rStyle w:val="StyleUnderline"/>
        </w:rPr>
        <w:t xml:space="preserve">migrants became embedded in local communities. State and local responses to </w:t>
      </w:r>
      <w:r w:rsidRPr="008E2E12">
        <w:rPr>
          <w:sz w:val="16"/>
        </w:rPr>
        <w:t xml:space="preserve">these exercises of </w:t>
      </w:r>
      <w:r w:rsidRPr="008E2E12">
        <w:rPr>
          <w:rStyle w:val="StyleUnderline"/>
        </w:rPr>
        <w:t xml:space="preserve">mass parole helped set the national enforcement and legislative agenda to resist increased enforcement against these groups and </w:t>
      </w:r>
      <w:r w:rsidRPr="008E2E12">
        <w:rPr>
          <w:rStyle w:val="StyleUnderline"/>
        </w:rPr>
        <w:lastRenderedPageBreak/>
        <w:t>created momentum toward legislative accommodations that helped regularize the status of these migrants.</w:t>
      </w:r>
    </w:p>
    <w:p w14:paraId="1EFC2F85" w14:textId="77777777" w:rsidR="000A342D" w:rsidRPr="008E2E12" w:rsidRDefault="000A342D" w:rsidP="000A342D">
      <w:pPr>
        <w:pStyle w:val="Heading4"/>
        <w:rPr>
          <w:rStyle w:val="Style13ptBold"/>
          <w:b/>
        </w:rPr>
      </w:pPr>
      <w:r w:rsidRPr="008E2E12">
        <w:rPr>
          <w:rStyle w:val="Style13ptBold"/>
          <w:b/>
        </w:rPr>
        <w:t xml:space="preserve">Congress responds to executive parole by granting permanent residence. </w:t>
      </w:r>
    </w:p>
    <w:p w14:paraId="4BB7C8B9" w14:textId="4A9EB180" w:rsidR="000A342D" w:rsidRPr="008E2E12" w:rsidRDefault="000A342D" w:rsidP="000A342D">
      <w:r w:rsidRPr="008E2E12">
        <w:rPr>
          <w:rStyle w:val="Style13ptBold"/>
        </w:rPr>
        <w:t>Rodriguez and Cox ‘9</w:t>
      </w:r>
      <w:r w:rsidRPr="008E2E12">
        <w:t xml:space="preserve"> (Cristina M. Rodriguez is a professor at Yale Law School and Adam Cox is a Kindler Professor of Law at NYU, is a leading expert on immigration law, voting rights, and constitutional law., “The President and Immigration Law”, 3/02/09, University of Chicago Law School, No. 262, 2009)</w:t>
      </w:r>
    </w:p>
    <w:p w14:paraId="649C3F04" w14:textId="77777777" w:rsidR="000A342D" w:rsidRPr="008E2E12" w:rsidRDefault="000A342D" w:rsidP="000A342D">
      <w:pPr>
        <w:rPr>
          <w:sz w:val="16"/>
        </w:rPr>
      </w:pPr>
      <w:r w:rsidRPr="008E2E12">
        <w:rPr>
          <w:sz w:val="16"/>
        </w:rPr>
        <w:t xml:space="preserve">Section 212(d)(5) of the INA gives the Executive a legal mechanism to allow otherwise unauthorized or inadmissible aliens into the country, but only on a temporary and case-by-case basis and “for urgent humanitarian reasons for significant public benefit.”121 On the face of the statute, this authority appears to be limited. Indeed, the INA explicitly establishes that the authority cannot be used to parole refugees into the United States unless compelling reasons in the public interest require it. </w:t>
      </w:r>
      <w:r w:rsidRPr="008E2E12">
        <w:rPr>
          <w:rStyle w:val="StyleUnderline"/>
        </w:rPr>
        <w:t>Typically, the executive uses parole authority in individual cases that present hardships,</w:t>
      </w:r>
      <w:r w:rsidRPr="008E2E12">
        <w:rPr>
          <w:sz w:val="16"/>
        </w:rPr>
        <w:t xml:space="preserve"> e.g. </w:t>
      </w:r>
      <w:r w:rsidRPr="008E2E12">
        <w:rPr>
          <w:rStyle w:val="StyleUnderline"/>
        </w:rPr>
        <w:t>to allow otherwise detainable or removable aliens into the country to deal with health emergencies or to care for children. But throughout its management of the Caribbean refugee crises, the Executive employed parole for more large-scale migration management</w:t>
      </w:r>
      <w:r w:rsidRPr="008E2E12">
        <w:rPr>
          <w:sz w:val="16"/>
        </w:rPr>
        <w:t xml:space="preserve">. The Executive relied heavily on its parole authority, both to compensate for the government’s limited capacity to detain the large number of arriving aliens, and to secure entry for aliens thought to present colorable claims for asylum. </w:t>
      </w:r>
      <w:r w:rsidRPr="008E2E12">
        <w:rPr>
          <w:rStyle w:val="StyleUnderline"/>
        </w:rPr>
        <w:t>Though the parole authority permits the Executive to admit otherwise inadmissible aliens only on a temporary basis, Congress ultimately enacted legislation permitting many thousands of Haitians and Cubans who had been paroled into the U.S. to adjust their status to permanent. The parole authority thus provided the President with a mechanism to drive and control admissions policy</w:t>
      </w:r>
      <w:r w:rsidRPr="008E2E12">
        <w:rPr>
          <w:sz w:val="16"/>
        </w:rPr>
        <w:t xml:space="preserve">, 122 </w:t>
      </w:r>
      <w:r w:rsidRPr="008E2E12">
        <w:rPr>
          <w:rStyle w:val="StyleUnderline"/>
        </w:rPr>
        <w:t>enabling the Executive in times of great political pressure bordering on emergency to alleviate some of the strain of processing large numbers of cases in a way that ultimately pushed Congress to act to make permanent the status of many aliens initially admitted by the Executive</w:t>
      </w:r>
      <w:r w:rsidRPr="008E2E12">
        <w:rPr>
          <w:sz w:val="16"/>
        </w:rPr>
        <w:t xml:space="preserve">.123 That the Attorney General, through the INS, used his parole authority extensively in response to large-scale refugee influxes is not a surprise. But it is far from clear that the Executive would have had then or has today de facto leeway to use the parole mechanism in the same expansive way it has been used in relation to Caribbean migration to circumvent congressionally imposed limits on entry. Indeed, </w:t>
      </w:r>
      <w:r w:rsidRPr="008E2E12">
        <w:rPr>
          <w:rStyle w:val="StyleUnderline"/>
        </w:rPr>
        <w:t>when Congress passed the Refugee Act of 1980, creating a comprehensive regulatory scheme for the admission of refugees, the legislative history that accompanied the Act made clear that Congress was responding in part to the President’s wide-ranging use of parole authority.</w:t>
      </w:r>
      <w:r w:rsidRPr="008E2E12">
        <w:rPr>
          <w:sz w:val="16"/>
        </w:rPr>
        <w:t xml:space="preserve"> Indeed, as early as the 1965 amendments to the Immigration and Nationality Act it was clear that Congress was displeased with this use of the parole power. The Senate Report for those amendments emphasized that, by making “definite provisions” for the admissions of refugees, Congress expressly intended to establish that the Executive use its parole authority only in “emergent, individual, and isolated situations,” and not for “classes or groups outside the limit of the law.”124</w:t>
      </w:r>
    </w:p>
    <w:p w14:paraId="1B06796B" w14:textId="77777777" w:rsidR="00C53077" w:rsidRPr="008E2E12" w:rsidRDefault="00C53077" w:rsidP="00C53077"/>
    <w:p w14:paraId="2963D213" w14:textId="074038F7" w:rsidR="004711B7" w:rsidRPr="008E2E12" w:rsidRDefault="004711B7" w:rsidP="004711B7">
      <w:pPr>
        <w:pStyle w:val="Heading3"/>
      </w:pPr>
      <w:r w:rsidRPr="008E2E12">
        <w:lastRenderedPageBreak/>
        <w:t xml:space="preserve">S – Generic </w:t>
      </w:r>
    </w:p>
    <w:p w14:paraId="757EDE5B" w14:textId="77777777" w:rsidR="004711B7" w:rsidRPr="008E2E12" w:rsidRDefault="004711B7" w:rsidP="004711B7">
      <w:pPr>
        <w:pStyle w:val="Heading4"/>
      </w:pPr>
      <w:r w:rsidRPr="008E2E12">
        <w:t xml:space="preserve">Obama proves Congress isn’t necessary for immigration reform – memos and executive action are sufficient </w:t>
      </w:r>
    </w:p>
    <w:p w14:paraId="1F253B24" w14:textId="77777777" w:rsidR="004711B7" w:rsidRPr="008E2E12" w:rsidRDefault="004711B7" w:rsidP="004711B7">
      <w:pPr>
        <w:rPr>
          <w:b/>
          <w:bCs/>
        </w:rPr>
      </w:pPr>
      <w:r w:rsidRPr="008E2E12">
        <w:rPr>
          <w:rStyle w:val="Style13ptBold"/>
        </w:rPr>
        <w:t>Zamora 14</w:t>
      </w:r>
      <w:r w:rsidRPr="008E2E12">
        <w:rPr>
          <w:b/>
          <w:bCs/>
        </w:rPr>
        <w:t xml:space="preserve"> </w:t>
      </w:r>
      <w:r w:rsidRPr="008E2E12">
        <w:t>(Lazaro, Senior Policy Analyst, “</w:t>
      </w:r>
      <w:r w:rsidRPr="008E2E12">
        <w:rPr>
          <w:iCs/>
        </w:rPr>
        <w:t xml:space="preserve">Obama’s Executive Action on Immigration Explained”, Bipartisan Policy Center, November 25, 2014, </w:t>
      </w:r>
      <w:hyperlink r:id="rId10" w:history="1">
        <w:r w:rsidRPr="008E2E12">
          <w:rPr>
            <w:rStyle w:val="Hyperlink"/>
            <w:iCs/>
          </w:rPr>
          <w:t>https://bipartisanpolicy.org/blog/obamas-executive-action-on-immigration-explained/</w:t>
        </w:r>
      </w:hyperlink>
      <w:r w:rsidRPr="008E2E12">
        <w:rPr>
          <w:iCs/>
        </w:rPr>
        <w:t xml:space="preserve"> Accessed 6/21/18)</w:t>
      </w:r>
    </w:p>
    <w:p w14:paraId="725A8980" w14:textId="77777777" w:rsidR="004711B7" w:rsidRPr="008E2E12" w:rsidRDefault="004711B7" w:rsidP="004711B7">
      <w:r w:rsidRPr="008E2E12">
        <w:t xml:space="preserve">Last week, </w:t>
      </w:r>
      <w:r w:rsidRPr="008E2E12">
        <w:rPr>
          <w:u w:val="single"/>
        </w:rPr>
        <w:t xml:space="preserve">President Obama announced a </w:t>
      </w:r>
      <w:r w:rsidRPr="008E2E12">
        <w:rPr>
          <w:b/>
          <w:u w:val="single"/>
        </w:rPr>
        <w:t>series of administrative changes to the immigration system.</w:t>
      </w:r>
      <w:r w:rsidRPr="008E2E12">
        <w:rPr>
          <w:b/>
        </w:rPr>
        <w:t xml:space="preserve"> </w:t>
      </w:r>
      <w:r w:rsidRPr="008E2E12">
        <w:t xml:space="preserve">The </w:t>
      </w:r>
      <w:r w:rsidRPr="008E2E12">
        <w:rPr>
          <w:u w:val="single"/>
        </w:rPr>
        <w:t>broad changes affect the unauthorized population, the legal immigration system, border security and interior enforcement</w:t>
      </w:r>
      <w:r w:rsidRPr="008E2E12">
        <w:t xml:space="preserve">. These actions will be </w:t>
      </w:r>
      <w:r w:rsidRPr="008E2E12">
        <w:rPr>
          <w:b/>
          <w:u w:val="single"/>
        </w:rPr>
        <w:t>carried out via series of memoranda</w:t>
      </w:r>
      <w:r w:rsidRPr="008E2E12">
        <w:rPr>
          <w:u w:val="single"/>
        </w:rPr>
        <w:t xml:space="preserve"> from various cabinet secretaries that oversee different parts of the immigration system</w:t>
      </w:r>
      <w:r w:rsidRPr="008E2E12">
        <w:t>. The memos released so far can be found on the websites for the following departments or agencies: the Department of Homeland Security (DHS), U.S. Citizenship and Immigration Services (UISCIS) and the Department of Labor (DOL).</w:t>
      </w:r>
    </w:p>
    <w:p w14:paraId="1659E0E6" w14:textId="77777777" w:rsidR="004711B7" w:rsidRPr="008E2E12" w:rsidRDefault="004711B7" w:rsidP="004711B7">
      <w:r w:rsidRPr="008E2E12">
        <w:t>In summary, the proposed changes include:</w:t>
      </w:r>
    </w:p>
    <w:p w14:paraId="11159287" w14:textId="77777777" w:rsidR="004711B7" w:rsidRPr="008E2E12" w:rsidRDefault="004711B7" w:rsidP="004711B7">
      <w:pPr>
        <w:numPr>
          <w:ilvl w:val="0"/>
          <w:numId w:val="28"/>
        </w:numPr>
      </w:pPr>
      <w:r w:rsidRPr="008E2E12">
        <w:t>(</w:t>
      </w:r>
      <w:r w:rsidRPr="008E2E12">
        <w:rPr>
          <w:u w:val="single"/>
        </w:rPr>
        <w:t>protection from deportation</w:t>
      </w:r>
      <w:r w:rsidRPr="008E2E12">
        <w:t xml:space="preserve">) program created for unauthorized parents of U.S. citizen or </w:t>
      </w:r>
      <w:r w:rsidRPr="008E2E12">
        <w:rPr>
          <w:u w:val="single"/>
        </w:rPr>
        <w:t>3-year deferred action</w:t>
      </w:r>
      <w:r w:rsidRPr="008E2E12">
        <w:t xml:space="preserve"> </w:t>
      </w:r>
      <w:r w:rsidRPr="008E2E12">
        <w:rPr>
          <w:u w:val="single"/>
        </w:rPr>
        <w:t>permanent resident sons or daughters</w:t>
      </w:r>
      <w:r w:rsidRPr="008E2E12">
        <w:t xml:space="preserve"> (of any age, not just children). </w:t>
      </w:r>
      <w:r w:rsidRPr="008E2E12">
        <w:rPr>
          <w:u w:val="single"/>
        </w:rPr>
        <w:t xml:space="preserve">DACA extended to </w:t>
      </w:r>
      <w:proofErr w:type="spellStart"/>
      <w:r w:rsidRPr="008E2E12">
        <w:rPr>
          <w:u w:val="single"/>
        </w:rPr>
        <w:t>DREAMers</w:t>
      </w:r>
      <w:proofErr w:type="spellEnd"/>
      <w:r w:rsidRPr="008E2E12">
        <w:rPr>
          <w:u w:val="single"/>
        </w:rPr>
        <w:t xml:space="preserve"> of any age</w:t>
      </w:r>
      <w:r w:rsidRPr="008E2E12">
        <w:t xml:space="preserve"> (eliminates previous max age of 30).</w:t>
      </w:r>
    </w:p>
    <w:p w14:paraId="03A2F6A6" w14:textId="77777777" w:rsidR="004711B7" w:rsidRPr="008E2E12" w:rsidRDefault="004711B7" w:rsidP="004711B7">
      <w:pPr>
        <w:numPr>
          <w:ilvl w:val="0"/>
          <w:numId w:val="28"/>
        </w:numPr>
      </w:pPr>
      <w:r w:rsidRPr="008E2E12">
        <w:rPr>
          <w:u w:val="single"/>
        </w:rPr>
        <w:t>Parole-in-place for unauthorized family of persons</w:t>
      </w:r>
      <w:r w:rsidRPr="008E2E12">
        <w:t xml:space="preserve"> seeking to serve in the military.</w:t>
      </w:r>
    </w:p>
    <w:p w14:paraId="1DDCFB39" w14:textId="77777777" w:rsidR="004711B7" w:rsidRPr="008E2E12" w:rsidRDefault="004711B7" w:rsidP="004711B7">
      <w:pPr>
        <w:numPr>
          <w:ilvl w:val="0"/>
          <w:numId w:val="28"/>
        </w:numPr>
      </w:pPr>
      <w:r w:rsidRPr="008E2E12">
        <w:rPr>
          <w:u w:val="single"/>
        </w:rPr>
        <w:t>Provisional waiver program expanded to unauthorized spouses and children</w:t>
      </w:r>
      <w:r w:rsidRPr="008E2E12">
        <w:t xml:space="preserve"> of lawful permanent residents already in line for a green card.</w:t>
      </w:r>
    </w:p>
    <w:p w14:paraId="419E8709" w14:textId="77777777" w:rsidR="004711B7" w:rsidRPr="008E2E12" w:rsidRDefault="004711B7" w:rsidP="004711B7">
      <w:pPr>
        <w:numPr>
          <w:ilvl w:val="0"/>
          <w:numId w:val="28"/>
        </w:numPr>
      </w:pPr>
      <w:r w:rsidRPr="008E2E12">
        <w:rPr>
          <w:u w:val="single"/>
        </w:rPr>
        <w:t>H-1B spouses will be allowed to work</w:t>
      </w:r>
      <w:r w:rsidRPr="008E2E12">
        <w:t xml:space="preserve"> if the principal has an approved green card petition.</w:t>
      </w:r>
    </w:p>
    <w:p w14:paraId="79AF2920" w14:textId="77777777" w:rsidR="004711B7" w:rsidRPr="008E2E12" w:rsidRDefault="004711B7" w:rsidP="004711B7">
      <w:pPr>
        <w:numPr>
          <w:ilvl w:val="0"/>
          <w:numId w:val="28"/>
        </w:numPr>
      </w:pPr>
      <w:r w:rsidRPr="008E2E12">
        <w:rPr>
          <w:u w:val="single"/>
        </w:rPr>
        <w:t>Extended optional practical training</w:t>
      </w:r>
      <w:r w:rsidRPr="008E2E12">
        <w:t xml:space="preserve"> (OPT) for STEM foreign students </w:t>
      </w:r>
      <w:r w:rsidRPr="008E2E12">
        <w:rPr>
          <w:u w:val="single"/>
        </w:rPr>
        <w:t>and a new parole status</w:t>
      </w:r>
      <w:r w:rsidRPr="008E2E12">
        <w:t xml:space="preserve"> for entrepreneurs to remain in the country.</w:t>
      </w:r>
    </w:p>
    <w:p w14:paraId="4FC9AE0E" w14:textId="77777777" w:rsidR="004711B7" w:rsidRPr="008E2E12" w:rsidRDefault="004711B7" w:rsidP="004711B7">
      <w:pPr>
        <w:numPr>
          <w:ilvl w:val="0"/>
          <w:numId w:val="28"/>
        </w:numPr>
        <w:rPr>
          <w:u w:val="single"/>
        </w:rPr>
      </w:pPr>
      <w:r w:rsidRPr="008E2E12">
        <w:rPr>
          <w:u w:val="single"/>
        </w:rPr>
        <w:t>Expanded avenues for inventors and entrepreneurs</w:t>
      </w:r>
      <w:r w:rsidRPr="008E2E12">
        <w:t xml:space="preserve"> to apply for green cards </w:t>
      </w:r>
      <w:r w:rsidRPr="008E2E12">
        <w:rPr>
          <w:u w:val="single"/>
        </w:rPr>
        <w:t>without employer petition.</w:t>
      </w:r>
    </w:p>
    <w:p w14:paraId="07272BA0" w14:textId="77777777" w:rsidR="004711B7" w:rsidRPr="008E2E12" w:rsidRDefault="004711B7" w:rsidP="004711B7">
      <w:pPr>
        <w:numPr>
          <w:ilvl w:val="0"/>
          <w:numId w:val="28"/>
        </w:numPr>
        <w:rPr>
          <w:u w:val="single"/>
        </w:rPr>
      </w:pPr>
      <w:r w:rsidRPr="008E2E12">
        <w:rPr>
          <w:u w:val="single"/>
        </w:rPr>
        <w:t>Calls for</w:t>
      </w:r>
      <w:r w:rsidRPr="008E2E12">
        <w:t xml:space="preserve"> significant modernization of immigrant visa processing, including </w:t>
      </w:r>
      <w:r w:rsidRPr="008E2E12">
        <w:rPr>
          <w:u w:val="single"/>
        </w:rPr>
        <w:t>making sure all authorized visas are issued.</w:t>
      </w:r>
    </w:p>
    <w:p w14:paraId="04C1591E" w14:textId="77777777" w:rsidR="004711B7" w:rsidRPr="008E2E12" w:rsidRDefault="004711B7" w:rsidP="004711B7">
      <w:pPr>
        <w:numPr>
          <w:ilvl w:val="0"/>
          <w:numId w:val="28"/>
        </w:numPr>
      </w:pPr>
      <w:r w:rsidRPr="008E2E12">
        <w:rPr>
          <w:u w:val="single"/>
        </w:rPr>
        <w:t>New strategic border security plannin</w:t>
      </w:r>
      <w:r w:rsidRPr="008E2E12">
        <w:t>g, revamped deportation priorities and clarification of exercising prosecutorial discretion.</w:t>
      </w:r>
    </w:p>
    <w:p w14:paraId="08848C06" w14:textId="77777777" w:rsidR="004711B7" w:rsidRPr="008E2E12" w:rsidRDefault="004711B7" w:rsidP="004711B7">
      <w:pPr>
        <w:numPr>
          <w:ilvl w:val="0"/>
          <w:numId w:val="28"/>
        </w:numPr>
        <w:rPr>
          <w:u w:val="single"/>
        </w:rPr>
      </w:pPr>
      <w:r w:rsidRPr="008E2E12">
        <w:t xml:space="preserve">Replacing the Secure Communities program of information sharing on arrestees with a </w:t>
      </w:r>
      <w:r w:rsidRPr="008E2E12">
        <w:rPr>
          <w:u w:val="single"/>
        </w:rPr>
        <w:t>more targeting program aligned with the new enforcement priorities.</w:t>
      </w:r>
    </w:p>
    <w:p w14:paraId="5FFC7787" w14:textId="77777777" w:rsidR="004711B7" w:rsidRPr="008E2E12" w:rsidRDefault="004711B7" w:rsidP="004711B7">
      <w:pPr>
        <w:rPr>
          <w:u w:val="single"/>
        </w:rPr>
      </w:pPr>
    </w:p>
    <w:p w14:paraId="73825C78" w14:textId="77777777" w:rsidR="004711B7" w:rsidRPr="008E2E12" w:rsidRDefault="004711B7" w:rsidP="004711B7">
      <w:pPr>
        <w:pStyle w:val="Heading4"/>
      </w:pPr>
      <w:r w:rsidRPr="008E2E12">
        <w:lastRenderedPageBreak/>
        <w:t xml:space="preserve">Executive branch can do immigration without Congress deadlocks – solves better because it can activate expert task forces. </w:t>
      </w:r>
    </w:p>
    <w:p w14:paraId="6B224D0B" w14:textId="77777777" w:rsidR="004711B7" w:rsidRPr="008E2E12" w:rsidRDefault="004711B7" w:rsidP="004711B7">
      <w:r w:rsidRPr="008E2E12">
        <w:rPr>
          <w:rStyle w:val="Style13ptBold"/>
        </w:rPr>
        <w:t>AIC 14</w:t>
      </w:r>
      <w:r w:rsidRPr="008E2E12">
        <w:rPr>
          <w:b/>
          <w:bCs/>
        </w:rPr>
        <w:t xml:space="preserve"> </w:t>
      </w:r>
      <w:r w:rsidRPr="008E2E12">
        <w:t xml:space="preserve">(Washington, D.C.-based 501c nonprofit organization and advocacy group, “A Guide to the Immigration Accountability Executive Action”, American Immigration Council, 11/30/14, </w:t>
      </w:r>
      <w:hyperlink r:id="rId11" w:history="1">
        <w:r w:rsidRPr="008E2E12">
          <w:rPr>
            <w:rStyle w:val="Hyperlink"/>
          </w:rPr>
          <w:t>https://www.americanimmigrationcouncil.org/research/guide-immigration-accountability-executive-action Accessed 6/22/18</w:t>
        </w:r>
      </w:hyperlink>
      <w:r w:rsidRPr="008E2E12">
        <w:t>)</w:t>
      </w:r>
    </w:p>
    <w:p w14:paraId="1DF29D1A" w14:textId="77777777" w:rsidR="004711B7" w:rsidRPr="008E2E12" w:rsidRDefault="004711B7" w:rsidP="004711B7">
      <w:pPr>
        <w:rPr>
          <w:bCs/>
          <w:sz w:val="16"/>
        </w:rPr>
      </w:pPr>
      <w:r w:rsidRPr="008E2E12">
        <w:rPr>
          <w:bCs/>
          <w:u w:val="single"/>
        </w:rPr>
        <w:t xml:space="preserve">The </w:t>
      </w:r>
      <w:r w:rsidRPr="008E2E12">
        <w:rPr>
          <w:b/>
          <w:bCs/>
          <w:u w:val="single"/>
        </w:rPr>
        <w:t>President announced efforts to retool critical aspects of the immigration system</w:t>
      </w:r>
      <w:r w:rsidRPr="008E2E12">
        <w:rPr>
          <w:bCs/>
          <w:u w:val="single"/>
        </w:rPr>
        <w:t>—how we enforce immigration laws, how we process immigration benefits, how we encourage further business innovation, and how we welcome immigrants to this nation.</w:t>
      </w:r>
      <w:r w:rsidRPr="008E2E12">
        <w:rPr>
          <w:bCs/>
          <w:sz w:val="16"/>
        </w:rPr>
        <w:t xml:space="preserve"> In addition, </w:t>
      </w:r>
      <w:r w:rsidRPr="008E2E12">
        <w:rPr>
          <w:b/>
          <w:bCs/>
          <w:u w:val="single"/>
        </w:rPr>
        <w:t>acknowledging the failure to reach a legislative solution</w:t>
      </w:r>
      <w:r w:rsidRPr="008E2E12">
        <w:rPr>
          <w:bCs/>
          <w:u w:val="single"/>
        </w:rPr>
        <w:t xml:space="preserve"> that addresses the fate of unauthorized immigrants who have lived in the country for years</w:t>
      </w:r>
      <w:r w:rsidRPr="008E2E12">
        <w:rPr>
          <w:bCs/>
          <w:sz w:val="16"/>
        </w:rPr>
        <w:t xml:space="preserve">, </w:t>
      </w:r>
      <w:r w:rsidRPr="008E2E12">
        <w:rPr>
          <w:bCs/>
          <w:u w:val="single"/>
        </w:rPr>
        <w:t>the President authorized the Department of Homeland Security</w:t>
      </w:r>
      <w:r w:rsidRPr="008E2E12">
        <w:rPr>
          <w:bCs/>
          <w:sz w:val="16"/>
        </w:rPr>
        <w:t xml:space="preserve"> (DHS) </w:t>
      </w:r>
      <w:r w:rsidRPr="008E2E12">
        <w:rPr>
          <w:bCs/>
          <w:u w:val="single"/>
        </w:rPr>
        <w:t xml:space="preserve">to significantly expand its use of deferred action </w:t>
      </w:r>
      <w:r w:rsidRPr="008E2E12">
        <w:rPr>
          <w:bCs/>
          <w:sz w:val="16"/>
        </w:rPr>
        <w:t xml:space="preserve">to provide temporary protection from removal for millions of unauthorized immigrants currently in the U.S. This will be accomplished through expansion of the current Deferred Action for Childhood Arrivals (DACA) program, as well as the creation of a new deferred action program, Deferred Action for Parental Accountability (DAPA). The expanded use of deferred action is coupled with other enforcement measures, including a new, department-wide enforcement priorities memo that provides greater direction to all agencies to focus attention on national security threats, those with criminal convictions, and recent unlawful entrants. DHS is replacing the controversial Secure Communities program in favor of a new model of federal/state/local cooperation that focuses on convicted criminals rather than all unauthorized immigrants encountered by local authorities. DHS will further consolidate its approach to border security, developing new task forces to coordinate the numerous federal actors at the southern border. </w:t>
      </w:r>
      <w:r w:rsidRPr="008E2E12">
        <w:rPr>
          <w:bCs/>
          <w:u w:val="single"/>
        </w:rPr>
        <w:t>Inter-agency task forces will be formed to make recommendations to modernize and streamline current visa-processing practices</w:t>
      </w:r>
      <w:r w:rsidRPr="008E2E12">
        <w:rPr>
          <w:bCs/>
          <w:sz w:val="16"/>
        </w:rPr>
        <w:t xml:space="preserve">; improve coordination among the Department of Labor, DHS, and other federal agencies; and ensure the protection of immigrant workers’ rights. </w:t>
      </w:r>
      <w:r w:rsidRPr="008E2E12">
        <w:rPr>
          <w:bCs/>
          <w:u w:val="single"/>
        </w:rPr>
        <w:t>The President also created a New Americans Task Force, tasking a broad range of federal agencies to develop a national policy on immigrant integration and cooperation with local communities</w:t>
      </w:r>
      <w:r w:rsidRPr="008E2E12">
        <w:rPr>
          <w:bCs/>
          <w:sz w:val="16"/>
        </w:rPr>
        <w:t xml:space="preserve">, and has directed U.S. Citizenship and Immigration Services (USCIS) to embark on an ambitious effort to encourage naturalization. </w:t>
      </w:r>
      <w:r w:rsidRPr="008E2E12">
        <w:rPr>
          <w:b/>
          <w:bCs/>
          <w:u w:val="single"/>
        </w:rPr>
        <w:t>Numerous other programs will be tweaked or expanded</w:t>
      </w:r>
      <w:r w:rsidRPr="008E2E12">
        <w:rPr>
          <w:bCs/>
          <w:sz w:val="16"/>
        </w:rPr>
        <w:t xml:space="preserve">, including programs that protect unauthorized family members of persons who join the military, an expansion of eligibility for in-country processing of waivers of the three- and 10-year admission bars, and protections for high-skilled workers transitioning from a temporary to a permanent legal status. These measures will be implemented in a variety of ways. For instance, </w:t>
      </w:r>
      <w:r w:rsidRPr="008E2E12">
        <w:rPr>
          <w:b/>
          <w:bCs/>
          <w:u w:val="single"/>
        </w:rPr>
        <w:t>the President signed two memoranda launching initiatives around integration and visa reform</w:t>
      </w:r>
      <w:r w:rsidRPr="008E2E12">
        <w:rPr>
          <w:bCs/>
          <w:sz w:val="16"/>
        </w:rPr>
        <w:t xml:space="preserve">, </w:t>
      </w:r>
      <w:r w:rsidRPr="008E2E12">
        <w:rPr>
          <w:bCs/>
          <w:u w:val="single"/>
        </w:rPr>
        <w:t>but other actions have been announced through memos issued by DHS and other cabinet agencies</w:t>
      </w:r>
      <w:r w:rsidRPr="008E2E12">
        <w:rPr>
          <w:bCs/>
          <w:sz w:val="16"/>
        </w:rPr>
        <w:t xml:space="preserve">. Some, such as the new enforcement priority memo or eligibility for deferred action programs, have specific categories and criteria already established. </w:t>
      </w:r>
      <w:r w:rsidRPr="008E2E12">
        <w:rPr>
          <w:b/>
          <w:bCs/>
          <w:u w:val="single"/>
        </w:rPr>
        <w:t>Other memos direct the agencies to explore, consider, draft, recommend</w:t>
      </w:r>
      <w:r w:rsidRPr="008E2E12">
        <w:rPr>
          <w:bCs/>
          <w:u w:val="single"/>
        </w:rPr>
        <w:t>, or otherwise issue policies and recommendations that will be developed and implemented over the course of the next two years.</w:t>
      </w:r>
      <w:r w:rsidRPr="008E2E12">
        <w:rPr>
          <w:bCs/>
          <w:sz w:val="16"/>
        </w:rPr>
        <w:t xml:space="preserve"> In either case, answers to many questions about how programs will be developed or implemented, and the role of stakeholders in shaping them, are still forthcoming.</w:t>
      </w:r>
    </w:p>
    <w:p w14:paraId="7F81BCE4" w14:textId="77777777" w:rsidR="004711B7" w:rsidRPr="008E2E12" w:rsidRDefault="004711B7" w:rsidP="004711B7">
      <w:pPr>
        <w:rPr>
          <w:bCs/>
        </w:rPr>
      </w:pPr>
    </w:p>
    <w:p w14:paraId="2F387DDA" w14:textId="77777777" w:rsidR="004711B7" w:rsidRPr="008E2E12" w:rsidRDefault="004711B7" w:rsidP="004711B7">
      <w:pPr>
        <w:pStyle w:val="Heading4"/>
      </w:pPr>
      <w:r w:rsidRPr="008E2E12">
        <w:t xml:space="preserve">A whole slew of examples prove – executive discretion can address every </w:t>
      </w:r>
      <w:proofErr w:type="spellStart"/>
      <w:r w:rsidRPr="008E2E12">
        <w:t>asspect</w:t>
      </w:r>
      <w:proofErr w:type="spellEnd"/>
      <w:r w:rsidRPr="008E2E12">
        <w:t xml:space="preserve"> of immigration reform. </w:t>
      </w:r>
    </w:p>
    <w:p w14:paraId="2540D3F6" w14:textId="77777777" w:rsidR="004711B7" w:rsidRPr="008E2E12" w:rsidRDefault="004711B7" w:rsidP="004711B7">
      <w:pPr>
        <w:rPr>
          <w:b/>
          <w:bCs/>
        </w:rPr>
      </w:pPr>
      <w:proofErr w:type="spellStart"/>
      <w:r w:rsidRPr="008E2E12">
        <w:rPr>
          <w:rStyle w:val="Heading4Char"/>
        </w:rPr>
        <w:t>Desilver</w:t>
      </w:r>
      <w:proofErr w:type="spellEnd"/>
      <w:r w:rsidRPr="008E2E12">
        <w:rPr>
          <w:rStyle w:val="Heading4Char"/>
        </w:rPr>
        <w:t xml:space="preserve"> 14</w:t>
      </w:r>
      <w:r w:rsidRPr="008E2E12">
        <w:rPr>
          <w:b/>
          <w:bCs/>
        </w:rPr>
        <w:t xml:space="preserve"> </w:t>
      </w:r>
      <w:r w:rsidRPr="008E2E12">
        <w:t xml:space="preserve">(Drew, Senior researcher at the Pew Research Center, </w:t>
      </w:r>
      <w:hyperlink r:id="rId12" w:history="1">
        <w:r w:rsidRPr="008E2E12">
          <w:rPr>
            <w:rStyle w:val="Hyperlink"/>
          </w:rPr>
          <w:t>Columbia University in the City of New York</w:t>
        </w:r>
      </w:hyperlink>
      <w:r w:rsidRPr="008E2E12">
        <w:t>, “</w:t>
      </w:r>
      <w:r w:rsidRPr="008E2E12">
        <w:rPr>
          <w:bCs/>
        </w:rPr>
        <w:t xml:space="preserve">Executive Actions on Immigration Have Long History”, Pew Research Center, 11/21/14, </w:t>
      </w:r>
      <w:hyperlink r:id="rId13" w:history="1">
        <w:r w:rsidRPr="008E2E12">
          <w:rPr>
            <w:rStyle w:val="Hyperlink"/>
            <w:bCs/>
          </w:rPr>
          <w:t>http://www.pewresearch.org/fact-tank/2014/11/21/executive-actions-on-immigration-have-long-history/</w:t>
        </w:r>
      </w:hyperlink>
      <w:r w:rsidRPr="008E2E12">
        <w:rPr>
          <w:bCs/>
        </w:rPr>
        <w:t xml:space="preserve"> Accessed 6/22/18)</w:t>
      </w:r>
    </w:p>
    <w:p w14:paraId="43104DF2" w14:textId="77777777" w:rsidR="004711B7" w:rsidRPr="008E2E12" w:rsidRDefault="004711B7" w:rsidP="004711B7">
      <w:pPr>
        <w:rPr>
          <w:bCs/>
          <w:sz w:val="16"/>
        </w:rPr>
      </w:pPr>
      <w:r w:rsidRPr="008E2E12">
        <w:rPr>
          <w:bCs/>
          <w:u w:val="single"/>
        </w:rPr>
        <w:lastRenderedPageBreak/>
        <w:t xml:space="preserve">President Obama’s </w:t>
      </w:r>
      <w:r w:rsidRPr="008E2E12">
        <w:rPr>
          <w:b/>
          <w:bCs/>
          <w:u w:val="single"/>
        </w:rPr>
        <w:t>executive action to protect millions of unauthorized immigrants from deportation</w:t>
      </w:r>
      <w:r w:rsidRPr="008E2E12">
        <w:rPr>
          <w:bCs/>
          <w:u w:val="single"/>
        </w:rPr>
        <w:t xml:space="preserve"> is an act that both follows and departs from precedents set by his predecessors. </w:t>
      </w:r>
      <w:r w:rsidRPr="008E2E12">
        <w:rPr>
          <w:bCs/>
          <w:sz w:val="16"/>
        </w:rPr>
        <w:t xml:space="preserve">As immigrant advocates — and the White House itself — point out, </w:t>
      </w:r>
      <w:r w:rsidRPr="008E2E12">
        <w:rPr>
          <w:b/>
          <w:bCs/>
          <w:u w:val="single"/>
        </w:rPr>
        <w:t>presidents have a long history of using their discretionary enforcement powers</w:t>
      </w:r>
      <w:r w:rsidRPr="008E2E12">
        <w:rPr>
          <w:bCs/>
          <w:u w:val="single"/>
        </w:rPr>
        <w:t xml:space="preserve"> to allow people to enter and remain in the country outside the regular immigration laws. But Obama’s move offers relief to more people</w:t>
      </w:r>
      <w:r w:rsidRPr="008E2E12">
        <w:rPr>
          <w:bCs/>
          <w:sz w:val="16"/>
        </w:rPr>
        <w:t xml:space="preserve"> than any other executive action in recent history </w:t>
      </w:r>
      <w:r w:rsidRPr="008E2E12">
        <w:rPr>
          <w:bCs/>
          <w:u w:val="single"/>
        </w:rPr>
        <w:t>— about 3.9 million people, or roughly 35% of the estimated total unauthorized-immigrant population</w:t>
      </w:r>
      <w:r w:rsidRPr="008E2E12">
        <w:rPr>
          <w:bCs/>
          <w:sz w:val="16"/>
        </w:rPr>
        <w:t xml:space="preserve"> — a point that some opponents have used to differentiate Obama’s action from those of past presidents. Obama’s announcement follows his decision in June 2012 to grant temporary reprieves from deportation for 1.5 million eligible unauthorized immigrants who’d been brought to the U.S. as children — the program known as Deferred Action for Childhood Arrivals, or DACA. </w:t>
      </w:r>
      <w:r w:rsidRPr="008E2E12">
        <w:rPr>
          <w:bCs/>
          <w:u w:val="single"/>
        </w:rPr>
        <w:t xml:space="preserve">In the memorandum announcing DACA, then-Homeland Security Secretary Janet Napolitano framed it as part of the </w:t>
      </w:r>
      <w:r w:rsidRPr="008E2E12">
        <w:rPr>
          <w:b/>
          <w:bCs/>
          <w:u w:val="single"/>
        </w:rPr>
        <w:t>executive branch’s role “to set forth policy for the exercise of discretion within the framework of the existing law</w:t>
      </w:r>
      <w:r w:rsidRPr="008E2E12">
        <w:rPr>
          <w:bCs/>
          <w:u w:val="single"/>
        </w:rPr>
        <w:t>.”</w:t>
      </w:r>
      <w:r w:rsidRPr="008E2E12">
        <w:rPr>
          <w:bCs/>
          <w:sz w:val="16"/>
        </w:rPr>
        <w:t xml:space="preserve"> Obama’s action expands that program, and protects other groups, using a similar rationale. </w:t>
      </w:r>
      <w:r w:rsidRPr="008E2E12">
        <w:rPr>
          <w:bCs/>
          <w:u w:val="single"/>
        </w:rPr>
        <w:t>Most previous executive actions on immigration were targeted fairly narrowly, according to a summary compiled by the American Immigration Council</w:t>
      </w:r>
      <w:r w:rsidRPr="008E2E12">
        <w:rPr>
          <w:bCs/>
          <w:sz w:val="16"/>
        </w:rPr>
        <w:t xml:space="preserve">. The 39 “executive grants of temporary immigration relief” since 1956 listed by the council covered, among other groups, Ethiopians fleeing that country’s Marxist military dictatorship in the 1970s, Liberians who escaped their country’s brutal civil wars, and foreign students whose academic eligibility was interrupted by Hurricane Katrina. Other actions taken by prior administrations affected considerably more people. Most of them were eventually formalized or superseded by legislation, though sometimes — as often happens with complicated subjects such as immigration — the new laws led to new issues. Here’s a rundown: Cubans fleeing Castro: In early 1961, at a time when thousands of Cubans were trying to escape the new Castro government, </w:t>
      </w:r>
      <w:r w:rsidRPr="008E2E12">
        <w:rPr>
          <w:bCs/>
          <w:u w:val="single"/>
        </w:rPr>
        <w:t>President Kennedy directed Health, Education and Welfare Secretary</w:t>
      </w:r>
      <w:r w:rsidRPr="008E2E12">
        <w:rPr>
          <w:b/>
          <w:bCs/>
          <w:u w:val="single"/>
        </w:rPr>
        <w:t xml:space="preserve"> </w:t>
      </w:r>
      <w:r w:rsidRPr="008E2E12">
        <w:rPr>
          <w:bCs/>
          <w:u w:val="single"/>
        </w:rPr>
        <w:t xml:space="preserve">Abraham </w:t>
      </w:r>
      <w:proofErr w:type="spellStart"/>
      <w:r w:rsidRPr="008E2E12">
        <w:rPr>
          <w:bCs/>
          <w:u w:val="single"/>
        </w:rPr>
        <w:t>Ribicoff</w:t>
      </w:r>
      <w:proofErr w:type="spellEnd"/>
      <w:r w:rsidRPr="008E2E12">
        <w:rPr>
          <w:bCs/>
          <w:u w:val="single"/>
        </w:rPr>
        <w:t xml:space="preserve"> to set up a “Cuban Refugee Program” to provide federal assistance to Cuban refugees, including medical care, financial aid, help with education and resettlement, and child welfare services.</w:t>
      </w:r>
      <w:r w:rsidRPr="008E2E12">
        <w:rPr>
          <w:bCs/>
          <w:sz w:val="16"/>
        </w:rPr>
        <w:t xml:space="preserve"> That program was formalized the following year by the Migration and Refugee Assistance Act, and by subsequent legislation. By 1971, 600,000 Cuban refugees had entered the U.S.; as of 2012 there were more than 1 million Cubans living in the U.S. who had immigrated since 1959 (representing 97% of all Cuban immigrants), according to the 2012 American Community Survey. </w:t>
      </w:r>
      <w:r w:rsidRPr="008E2E12">
        <w:rPr>
          <w:bCs/>
          <w:u w:val="single"/>
        </w:rPr>
        <w:t>The Cuban program, however, sparked a lawsuit from would-be immigrants from elsewhere in the Western Hemisphere, who argued that the immigrant visas given to Cuban refugees unfairly limited spots that otherwise would be available for them.</w:t>
      </w:r>
      <w:r w:rsidRPr="008E2E12">
        <w:rPr>
          <w:bCs/>
          <w:sz w:val="16"/>
        </w:rPr>
        <w:t xml:space="preserve"> In 1977, a federal court in Chicago ordered what was then the Immigration and Naturalization Service to issue so-called “Silva letters” to about 250,000 people — nearly all Mexicans living in the Southwest, according to a 1985 Los Angeles Times article — giving them temporary protection from deportation and letting them work while the complex case worked its way through the courts</w:t>
      </w:r>
      <w:r w:rsidRPr="008E2E12">
        <w:rPr>
          <w:bCs/>
          <w:u w:val="single"/>
        </w:rPr>
        <w:t xml:space="preserve">. Eventually, about 145,000 Silva letter holders received visas; the rest (at least those who were still living in the U.S.) remained in administrative limbo until the 1986 Immigration Reform and Control Act enabled them to apply for legal permanent residency. </w:t>
      </w:r>
      <w:r w:rsidRPr="008E2E12">
        <w:rPr>
          <w:bCs/>
          <w:sz w:val="16"/>
        </w:rPr>
        <w:t xml:space="preserve">Refugees from the Indochina wars: In early 1975, when it became clear South Vietnam was going to fall to the communist North, the Ford administration evacuated around 130,000 Vietnamese from Saigon. Ford and his successor, </w:t>
      </w:r>
      <w:r w:rsidRPr="008E2E12">
        <w:rPr>
          <w:bCs/>
          <w:u w:val="single"/>
        </w:rPr>
        <w:t xml:space="preserve">Jimmy Carter, subsequently allowed more Vietnamese, Cambodian and Laotian refugees to come to the U.S.; between 1975 and 1979, about </w:t>
      </w:r>
      <w:r w:rsidRPr="008E2E12">
        <w:rPr>
          <w:b/>
          <w:bCs/>
          <w:u w:val="single"/>
        </w:rPr>
        <w:t>360,000 people</w:t>
      </w:r>
      <w:r w:rsidRPr="008E2E12">
        <w:rPr>
          <w:bCs/>
          <w:u w:val="single"/>
        </w:rPr>
        <w:t xml:space="preserve"> from the countries of Indochina were allowed to remain in the country. </w:t>
      </w:r>
      <w:r w:rsidRPr="008E2E12">
        <w:rPr>
          <w:bCs/>
          <w:sz w:val="16"/>
        </w:rPr>
        <w:t xml:space="preserve">Mariel boatlift: Between April and October 1980, </w:t>
      </w:r>
      <w:r w:rsidRPr="008E2E12">
        <w:rPr>
          <w:bCs/>
          <w:u w:val="single"/>
        </w:rPr>
        <w:t xml:space="preserve">approximately </w:t>
      </w:r>
      <w:r w:rsidRPr="008E2E12">
        <w:rPr>
          <w:b/>
          <w:bCs/>
          <w:u w:val="single"/>
        </w:rPr>
        <w:t>125,000 Cubans and 25,000 Haitians</w:t>
      </w:r>
      <w:r w:rsidRPr="008E2E12">
        <w:rPr>
          <w:bCs/>
          <w:sz w:val="16"/>
        </w:rPr>
        <w:t xml:space="preserve"> (who were trying to escape that nation’s grinding poverty and the brutal Duvalier dictatorship) arrived in south Florida by boat. </w:t>
      </w:r>
      <w:r w:rsidRPr="008E2E12">
        <w:rPr>
          <w:bCs/>
          <w:u w:val="single"/>
        </w:rPr>
        <w:t xml:space="preserve">The Carter administration used its discretionary authority to admit most of them into the country; </w:t>
      </w:r>
      <w:r w:rsidRPr="008E2E12">
        <w:rPr>
          <w:bCs/>
          <w:sz w:val="16"/>
        </w:rPr>
        <w:t xml:space="preserve">those migrants eventually were made legal permanent residents by the 1986 immigration-reform law. Spouses and children: The 1986 law, however, created a new dilemma: how to deal with spouses and children of newly-legalized immigrants who didn’t themselves qualify for legal status. In October 1987, </w:t>
      </w:r>
      <w:r w:rsidRPr="008E2E12">
        <w:rPr>
          <w:bCs/>
          <w:u w:val="single"/>
        </w:rPr>
        <w:t>the Reagan administration said it wouldn’t seek to deport minor children living with their parents as long as both parents qualified for amnesty under the 1986 law</w:t>
      </w:r>
      <w:r w:rsidRPr="008E2E12">
        <w:rPr>
          <w:bCs/>
          <w:sz w:val="16"/>
        </w:rPr>
        <w:t xml:space="preserve">. Reagan’s successor, George H.W. Bush, expanded that policy in February 1990: Under the new “family fairness” rules, all spouses and unmarried children of people who gained legal status under the 1986 law could apply for permission to remain in the country and receive work permits. </w:t>
      </w:r>
      <w:r w:rsidRPr="008E2E12">
        <w:rPr>
          <w:bCs/>
          <w:u w:val="single"/>
        </w:rPr>
        <w:lastRenderedPageBreak/>
        <w:t xml:space="preserve">Bush’s policy was formalized later that year as part of the Immigration Act of 1990. </w:t>
      </w:r>
      <w:r w:rsidRPr="008E2E12">
        <w:rPr>
          <w:bCs/>
          <w:sz w:val="16"/>
        </w:rPr>
        <w:t xml:space="preserve">Central American refugees: The conflicts in El Salvador, Nicaragua and elsewhere in Central America in the 1980s and early 1990s led to a new series of executive actions on immigration. In July 1987, </w:t>
      </w:r>
      <w:r w:rsidRPr="008E2E12">
        <w:rPr>
          <w:bCs/>
          <w:u w:val="single"/>
        </w:rPr>
        <w:t>Attorney General Edwin Meese announced that the approximately 200,000 Nicaraguan exiles then living in the U.S. would not be deported so long as they had a “well-founded fear of persecution.” Meese also encouraged them to seek work permits and reapply for asylum if they’d been denied before. A similar number of Salvadoran refugees were allowed to remain in the country in “temporary protected status” under the provisions of the 1990 immigration law. When that status expired two years later, Bush extended it; his successor, Bill Clinton, extended it again, until the end of 1994. Eventually, the Nicaraguan Adjustment and Central American Relief Act of 1997 allowed Nicaraguans, Salvadorans, Guatemalans and others to apply to become legal permanent residents.</w:t>
      </w:r>
      <w:r w:rsidRPr="008E2E12">
        <w:rPr>
          <w:bCs/>
          <w:sz w:val="16"/>
        </w:rPr>
        <w:t xml:space="preserve"> This opportunity was eventually extended to several thousand Haitian migrants (estimates range from 20,000 to 40,000) who’d been left out of the 1997 law — first by executive action from President Clinton, and ultimately through passage of the Haitian Refugee Immigrant Fairness Act enacted in October 1998.</w:t>
      </w:r>
    </w:p>
    <w:p w14:paraId="342FD0A3" w14:textId="77777777" w:rsidR="004711B7" w:rsidRPr="008E2E12" w:rsidRDefault="004711B7" w:rsidP="004711B7"/>
    <w:p w14:paraId="11B54845" w14:textId="77777777" w:rsidR="004711B7" w:rsidRPr="008E2E12" w:rsidRDefault="004711B7" w:rsidP="004711B7">
      <w:pPr>
        <w:pStyle w:val="Heading3"/>
      </w:pPr>
      <w:r w:rsidRPr="008E2E12">
        <w:lastRenderedPageBreak/>
        <w:t>S – Employment</w:t>
      </w:r>
    </w:p>
    <w:p w14:paraId="72A22CB2" w14:textId="77777777" w:rsidR="004711B7" w:rsidRPr="008E2E12" w:rsidRDefault="004711B7" w:rsidP="004711B7">
      <w:pPr>
        <w:pStyle w:val="Heading4"/>
      </w:pPr>
      <w:r w:rsidRPr="008E2E12">
        <w:t>The executive can allow aliens to work in the US legally indefinitely using EADs</w:t>
      </w:r>
    </w:p>
    <w:p w14:paraId="52999A41" w14:textId="77777777" w:rsidR="004711B7" w:rsidRPr="008E2E12" w:rsidRDefault="004711B7" w:rsidP="004711B7">
      <w:r w:rsidRPr="008E2E12">
        <w:rPr>
          <w:rStyle w:val="Style13ptBold"/>
        </w:rPr>
        <w:t xml:space="preserve">Manuel and Garcia ’14 </w:t>
      </w:r>
      <w:r w:rsidRPr="008E2E12">
        <w:t>(Michael Garcia and Kate Manuel are Legislative Attorneys, “Executive Discretion as to Immigration: Legal Overview ,” Congressional Research Service, November 10, 2014, https://fas.org/sgp/crs/homesec/R43782.pdf)-DG</w:t>
      </w:r>
    </w:p>
    <w:p w14:paraId="69BF9789" w14:textId="77777777" w:rsidR="004711B7" w:rsidRPr="008E2E12" w:rsidRDefault="004711B7" w:rsidP="004711B7">
      <w:pPr>
        <w:rPr>
          <w:sz w:val="16"/>
        </w:rPr>
      </w:pPr>
      <w:r w:rsidRPr="008E2E12">
        <w:rPr>
          <w:rStyle w:val="StyleUnderline"/>
        </w:rPr>
        <w:t xml:space="preserve">Another example of discretionary authority to grant benefits or relief conferred by statute involves </w:t>
      </w:r>
      <w:r w:rsidRPr="008E2E12">
        <w:rPr>
          <w:rStyle w:val="Emphasis"/>
        </w:rPr>
        <w:t>employment authorization documents (EADs)</w:t>
      </w:r>
      <w:r w:rsidRPr="008E2E12">
        <w:rPr>
          <w:sz w:val="16"/>
        </w:rPr>
        <w:t xml:space="preserve"> permitting aliens to legally work in the United States. In general, the INA provides that only specified categories of aliens are eligible to obtain employment in the United States, and INA §274A bars the hiring or continued employment of “unauthorized aliens.”34 The definition of unauthorized alien found in INA §274A describes an unauthorized alien, in part, as an alien who is not “authorized to be ... employed ... by the Attorney General [currently, the Secretary of Homeland Security].”35 </w:t>
      </w:r>
      <w:r w:rsidRPr="008E2E12">
        <w:rPr>
          <w:rStyle w:val="StyleUnderline"/>
        </w:rPr>
        <w:t>This language has generally been construed as giving immigration officials broad discretion to grant EADs to aliens, including those without lawful immigration status</w:t>
      </w:r>
      <w:r w:rsidRPr="008E2E12">
        <w:rPr>
          <w:sz w:val="16"/>
        </w:rPr>
        <w:t xml:space="preserve">.36 There are no express conditions contained in the INA regarding when the Secretary of Homeland Security may grant work authorization,37 and </w:t>
      </w:r>
      <w:r w:rsidRPr="008E2E12">
        <w:rPr>
          <w:rStyle w:val="StyleUnderline"/>
        </w:rPr>
        <w:t>the executive branch has promulgated regulations that provide for the issuance of EADs to aliens who have been granted various and often temporary forms of relief from removal, including deferred action and deferred enforced departure</w:t>
      </w:r>
      <w:r w:rsidRPr="008E2E12">
        <w:rPr>
          <w:sz w:val="16"/>
        </w:rPr>
        <w:t>.38 Work authorization regulations promulgated by immigration agencies have played an important role in the Obama Administration’s DACA initiative. Because DHS regulations had already provided for the issuance of EADs to aliens granted deferred action when such aliens establish “an economic necessity for employment,”39 DACA beneficiaries were effectively made eligible for EADs as a corollary of receiving deferred action. Further, because many states had laws providing for the issuance of driver’s licenses to aliens whose presence in the United States is “authorized” under federal law, and accepted EADs as proof that an alien’s presence was so authorized, DACA beneficiaries generally also became eligible to obtain driver’s licenses in the states where they were residing.40</w:t>
      </w:r>
    </w:p>
    <w:p w14:paraId="2CA23BA5" w14:textId="77777777" w:rsidR="004711B7" w:rsidRPr="008E2E12" w:rsidRDefault="004711B7" w:rsidP="004711B7">
      <w:pPr>
        <w:pStyle w:val="Heading4"/>
        <w:rPr>
          <w:rStyle w:val="Style13ptBold"/>
          <w:b/>
        </w:rPr>
      </w:pPr>
      <w:r w:rsidRPr="008E2E12">
        <w:rPr>
          <w:rStyle w:val="Style13ptBold"/>
          <w:b/>
        </w:rPr>
        <w:t xml:space="preserve">The executive can issue an EAD and advance parole to allow immigrants to work while waiting for their green card. </w:t>
      </w:r>
    </w:p>
    <w:p w14:paraId="66D6F1B2" w14:textId="77777777" w:rsidR="004711B7" w:rsidRPr="008E2E12" w:rsidRDefault="004711B7" w:rsidP="004711B7">
      <w:r w:rsidRPr="008E2E12">
        <w:rPr>
          <w:rStyle w:val="Style13ptBold"/>
        </w:rPr>
        <w:t>Anderson ’14</w:t>
      </w:r>
      <w:r w:rsidRPr="008E2E12">
        <w:t xml:space="preserve"> (Stuart is the executive director at NFAP., “EXECUTIVE ACTION AND LEGAL IMMIGRATION” National Foundation for American Policy, September 2014, http://nfap.com/wp-content/uploads/2014/09/NFAP-Policy-Brief.Executive-Action.Sept-2014.pdf)</w:t>
      </w:r>
    </w:p>
    <w:p w14:paraId="5F0321D0" w14:textId="77777777" w:rsidR="004711B7" w:rsidRPr="008E2E12" w:rsidRDefault="004711B7" w:rsidP="004711B7">
      <w:pPr>
        <w:rPr>
          <w:sz w:val="16"/>
        </w:rPr>
      </w:pPr>
      <w:r w:rsidRPr="008E2E12">
        <w:rPr>
          <w:rStyle w:val="StyleUnderline"/>
        </w:rPr>
        <w:t>One approach would be to allow anyone with an approved I-140 petition</w:t>
      </w:r>
      <w:r w:rsidRPr="008E2E12">
        <w:rPr>
          <w:sz w:val="16"/>
        </w:rPr>
        <w:t xml:space="preserve"> (for employment-based immigration) </w:t>
      </w:r>
      <w:r w:rsidRPr="008E2E12">
        <w:rPr>
          <w:rStyle w:val="StyleUnderline"/>
        </w:rPr>
        <w:t>to be issued an</w:t>
      </w:r>
      <w:r w:rsidRPr="008E2E12">
        <w:rPr>
          <w:sz w:val="16"/>
        </w:rPr>
        <w:t xml:space="preserve"> employment authorization document (</w:t>
      </w:r>
      <w:r w:rsidRPr="008E2E12">
        <w:rPr>
          <w:rStyle w:val="StyleUnderline"/>
        </w:rPr>
        <w:t>EAD</w:t>
      </w:r>
      <w:r w:rsidRPr="008E2E12">
        <w:rPr>
          <w:sz w:val="16"/>
        </w:rPr>
        <w:t xml:space="preserve">) </w:t>
      </w:r>
      <w:r w:rsidRPr="008E2E12">
        <w:rPr>
          <w:rStyle w:val="StyleUnderline"/>
        </w:rPr>
        <w:t>and</w:t>
      </w:r>
      <w:r w:rsidRPr="008E2E12">
        <w:rPr>
          <w:sz w:val="16"/>
        </w:rPr>
        <w:t xml:space="preserve"> </w:t>
      </w:r>
      <w:r w:rsidRPr="008E2E12">
        <w:rPr>
          <w:rStyle w:val="StyleUnderline"/>
        </w:rPr>
        <w:t>advance parole</w:t>
      </w:r>
      <w:r w:rsidRPr="008E2E12">
        <w:rPr>
          <w:sz w:val="16"/>
        </w:rPr>
        <w:t xml:space="preserve"> (to travel outside the country and re-enter the United States). </w:t>
      </w:r>
      <w:r w:rsidRPr="008E2E12">
        <w:rPr>
          <w:rStyle w:val="StyleUnderline"/>
        </w:rPr>
        <w:t>If necessary to address possible objections, one could require individuals to continue working with their original sponsor for a period of time after the approval. The goal would be to increase labor mobility but to do so without jeopardizing an individual’s pending employment-based green card.</w:t>
      </w:r>
      <w:r w:rsidRPr="008E2E12">
        <w:rPr>
          <w:sz w:val="16"/>
        </w:rPr>
        <w:t xml:space="preserve"> Attorneys note it would likely be necessary for the Department of Homeland Security to alter its regulations to ensure that an immigrant petition continues to be valid even if the foreign national changes jobs or moves to a new employer. There is also a role for the Department of Labor to ensure the underlying labor certification and I-140 petition remain valid even if a foreign national moves to a different geographic location. </w:t>
      </w:r>
      <w:r w:rsidRPr="008E2E12">
        <w:rPr>
          <w:rStyle w:val="StyleUnderline"/>
        </w:rPr>
        <w:t>Issuing an employment authorization document and advance parole would allow employment-based immigrants to change positions within their companies, to move to another employer, or even to start a business.</w:t>
      </w:r>
      <w:r w:rsidRPr="008E2E12">
        <w:rPr>
          <w:sz w:val="16"/>
        </w:rPr>
        <w:t xml:space="preserve"> It could also enable them to travel freely and for their spouse to obtain work authorization. As noted earlier, an estimated 500,000 skilled foreign nationals and/or their relatives are waiting for employment-based green cards. </w:t>
      </w:r>
      <w:r w:rsidRPr="008E2E12">
        <w:rPr>
          <w:rStyle w:val="StyleUnderline"/>
        </w:rPr>
        <w:t xml:space="preserve">Those waiting in backlogs are at a disadvantage compared to many other people in the country. Because of the long waits many are reluctant to change jobs or be promoted if it would mean needing to re-start the employment- based immigration process and begin a new wait time. No </w:t>
      </w:r>
      <w:r w:rsidRPr="008E2E12">
        <w:rPr>
          <w:rStyle w:val="StyleUnderline"/>
        </w:rPr>
        <w:lastRenderedPageBreak/>
        <w:t>one would receive an employment-based green card more quickly but it would give such individuals greater mobility</w:t>
      </w:r>
      <w:r w:rsidRPr="008E2E12">
        <w:rPr>
          <w:sz w:val="16"/>
        </w:rPr>
        <w:t xml:space="preserve"> and a higher quality of life while waiting. It would at least put such individuals on par with those who entered the country unlawfully and were granted work authorization.15 Employment-based immigrants would have needed to gain approval from the U.S. Department of Labor (for labor certification) and U.S. Citizenship and Immigration Services for the I-140 petition.</w:t>
      </w:r>
    </w:p>
    <w:p w14:paraId="756A05C1" w14:textId="77777777" w:rsidR="00876B71" w:rsidRPr="008E2E12" w:rsidRDefault="00876B71" w:rsidP="00876B71"/>
    <w:p w14:paraId="0BF1325A" w14:textId="77777777" w:rsidR="00876B71" w:rsidRPr="008E2E12" w:rsidRDefault="00876B71" w:rsidP="00876B71">
      <w:pPr>
        <w:pStyle w:val="Heading4"/>
      </w:pPr>
      <w:r w:rsidRPr="008E2E12">
        <w:t>The CP solves – executive under-enforcement historically has allowed employers to hire illegal immigrants.</w:t>
      </w:r>
    </w:p>
    <w:p w14:paraId="7FCEC5F9" w14:textId="77777777" w:rsidR="00876B71" w:rsidRPr="008E2E12" w:rsidRDefault="00876B71" w:rsidP="00876B71">
      <w:r w:rsidRPr="008E2E12">
        <w:rPr>
          <w:rFonts w:eastAsiaTheme="majorEastAsia" w:cstheme="majorBidi"/>
          <w:b/>
          <w:bCs/>
          <w:szCs w:val="26"/>
        </w:rPr>
        <w:t>Cox and Rodríguez ’15</w:t>
      </w:r>
      <w:r w:rsidRPr="008E2E12">
        <w:t xml:space="preserve"> (Adam B. - the Robert A. Kindler Professor of Law, NYU School of Law. Cristina M. - the Leighton Homer </w:t>
      </w:r>
      <w:proofErr w:type="spellStart"/>
      <w:r w:rsidRPr="008E2E12">
        <w:t>Surbeck</w:t>
      </w:r>
      <w:proofErr w:type="spellEnd"/>
      <w:r w:rsidRPr="008E2E12">
        <w:t xml:space="preserve"> Professor of Law, Yale Law School. “The President and Immigration Law Redux.” The Yale Law Journal. Vol 125. August 6, 2015. https://papers.ssrn.com/sol3/papers.cfm?abstract_id=2635638) -JN</w:t>
      </w:r>
    </w:p>
    <w:p w14:paraId="169F600E" w14:textId="77777777" w:rsidR="00876B71" w:rsidRPr="008E2E12" w:rsidRDefault="00876B71" w:rsidP="00876B71">
      <w:pPr>
        <w:rPr>
          <w:rStyle w:val="StyleUnderline"/>
        </w:rPr>
      </w:pPr>
      <w:r w:rsidRPr="008E2E12">
        <w:rPr>
          <w:sz w:val="16"/>
        </w:rPr>
        <w:t xml:space="preserve">Historically, </w:t>
      </w:r>
      <w:r w:rsidRPr="008E2E12">
        <w:rPr>
          <w:rStyle w:val="StyleUnderline"/>
        </w:rPr>
        <w:t>the President has exercised this power using a variety of legal tools.</w:t>
      </w:r>
      <w:r w:rsidRPr="008E2E12">
        <w:rPr>
          <w:sz w:val="16"/>
        </w:rPr>
        <w:t xml:space="preserve"> Prosecutorial discretion in the form of “deferred action”—the mechanism for the Obama relief initiatives—represents just one. We reserve analysis of that law enforcement tool until Part III and focus here instead on another crucial but oft-overlooked example of the President’s use of the enforcement power to advance his agenda (arguably at the expense of Congress): underenforcement of the employer sanctions regime. </w:t>
      </w:r>
      <w:r w:rsidRPr="008E2E12">
        <w:rPr>
          <w:rStyle w:val="StyleUnderline"/>
        </w:rPr>
        <w:t>The history of the Executive’s weak</w:t>
      </w:r>
      <w:r w:rsidRPr="008E2E12">
        <w:rPr>
          <w:sz w:val="16"/>
        </w:rPr>
        <w:t xml:space="preserve"> (some might say irresponsible) </w:t>
      </w:r>
      <w:r w:rsidRPr="008E2E12">
        <w:rPr>
          <w:rStyle w:val="StyleUnderline"/>
        </w:rPr>
        <w:t>implementation</w:t>
      </w:r>
      <w:r w:rsidRPr="008E2E12">
        <w:rPr>
          <w:sz w:val="16"/>
        </w:rPr>
        <w:t xml:space="preserve"> of this major congressional initiative </w:t>
      </w:r>
      <w:r w:rsidRPr="008E2E12">
        <w:rPr>
          <w:rStyle w:val="StyleUnderline"/>
        </w:rPr>
        <w:t xml:space="preserve">illuminates how the President’s constitutionally assigned role to execute the laws gives him power over the contours and significance of a statutory scheme. </w:t>
      </w:r>
      <w:r w:rsidRPr="008E2E12">
        <w:rPr>
          <w:sz w:val="16"/>
        </w:rPr>
        <w:t xml:space="preserve">Created in 1986 by Congress in tandem with IRCA’s large-scale legalization program in 1986, </w:t>
      </w:r>
      <w:r w:rsidRPr="008E2E12">
        <w:rPr>
          <w:rStyle w:val="StyleUnderline"/>
        </w:rPr>
        <w:t>the employer sanctions regime imposes both civil and criminal sanctions on employers who hire immigrants not authorized to work in the U</w:t>
      </w:r>
      <w:r w:rsidRPr="008E2E12">
        <w:rPr>
          <w:sz w:val="16"/>
        </w:rPr>
        <w:t xml:space="preserve">nited </w:t>
      </w:r>
      <w:r w:rsidRPr="008E2E12">
        <w:rPr>
          <w:rStyle w:val="StyleUnderline"/>
        </w:rPr>
        <w:t>S</w:t>
      </w:r>
      <w:r w:rsidRPr="008E2E12">
        <w:rPr>
          <w:sz w:val="16"/>
        </w:rPr>
        <w:t xml:space="preserve">tates.58 </w:t>
      </w:r>
      <w:r w:rsidRPr="008E2E12">
        <w:rPr>
          <w:rStyle w:val="StyleUnderline"/>
        </w:rPr>
        <w:t>The theory</w:t>
      </w:r>
      <w:r w:rsidRPr="008E2E12">
        <w:rPr>
          <w:sz w:val="16"/>
        </w:rPr>
        <w:t xml:space="preserve"> behind employer sanctions </w:t>
      </w:r>
      <w:r w:rsidRPr="008E2E12">
        <w:rPr>
          <w:rStyle w:val="StyleUnderline"/>
        </w:rPr>
        <w:t>was</w:t>
      </w:r>
      <w:r w:rsidRPr="008E2E12">
        <w:rPr>
          <w:sz w:val="16"/>
        </w:rPr>
        <w:t xml:space="preserve"> that </w:t>
      </w:r>
      <w:r w:rsidRPr="008E2E12">
        <w:rPr>
          <w:rStyle w:val="StyleUnderline"/>
        </w:rPr>
        <w:t>penalizing employers who hired unauthorized workers would reduce</w:t>
      </w:r>
      <w:r w:rsidRPr="008E2E12">
        <w:rPr>
          <w:sz w:val="16"/>
        </w:rPr>
        <w:t xml:space="preserve"> the labor market </w:t>
      </w:r>
      <w:r w:rsidRPr="008E2E12">
        <w:rPr>
          <w:rStyle w:val="StyleUnderline"/>
        </w:rPr>
        <w:t>incentive for illegal immigration</w:t>
      </w:r>
      <w:r w:rsidRPr="008E2E12">
        <w:rPr>
          <w:sz w:val="16"/>
        </w:rPr>
        <w:t xml:space="preserve">. Congress also included employer sanctions to help justify legalization—as a promise that future legalizations would be unnecessary because IRCA would eliminate one of the primary reasons for illegal immigration.59 From its inception, however, </w:t>
      </w:r>
      <w:r w:rsidRPr="008E2E12">
        <w:rPr>
          <w:rStyle w:val="StyleUnderline"/>
        </w:rPr>
        <w:t>the employer sanctions regime has been largely ineffectual</w:t>
      </w:r>
      <w:r w:rsidRPr="008E2E12">
        <w:rPr>
          <w:sz w:val="16"/>
        </w:rPr>
        <w:t xml:space="preserve">.60 Its weaknesses stem in part from the statute itself and the tradeoffs built into it. As the Supreme Court recognized in Arizona v. United States, IRCA reflects Congress’s efforts to balance the desire to prevent the hiring of unauthorized immigrants with the concern that overzealous prosecution could give employers incentives to discriminate against potential workers on the basis of race or national origin.61 But these legislative tradeoffs form only part of the story. </w:t>
      </w:r>
      <w:r w:rsidRPr="008E2E12">
        <w:rPr>
          <w:rStyle w:val="Emphasis"/>
        </w:rPr>
        <w:t>The Executive itself has taken much of the bite out of this signature congressional enforcement initiative.</w:t>
      </w:r>
      <w:r w:rsidRPr="008E2E12">
        <w:rPr>
          <w:rStyle w:val="StyleUnderline"/>
        </w:rPr>
        <w:t xml:space="preserve"> </w:t>
      </w:r>
      <w:r w:rsidRPr="008E2E12">
        <w:rPr>
          <w:sz w:val="16"/>
        </w:rPr>
        <w:t xml:space="preserve">Across administrations, </w:t>
      </w:r>
      <w:r w:rsidRPr="008E2E12">
        <w:rPr>
          <w:rStyle w:val="StyleUnderline"/>
        </w:rPr>
        <w:t xml:space="preserve">different combinations of political desires and institutional concerns have led to varying degrees of </w:t>
      </w:r>
      <w:r w:rsidRPr="008E2E12">
        <w:rPr>
          <w:rStyle w:val="Emphasis"/>
        </w:rPr>
        <w:t>underenforcement of the statute</w:t>
      </w:r>
      <w:r w:rsidRPr="008E2E12">
        <w:rPr>
          <w:rStyle w:val="StyleUnderline"/>
        </w:rPr>
        <w:t>, leading lawmakers and scholarly commentators to doubt that IRCA has played a significant role in curbing unauthorized immigration to the U</w:t>
      </w:r>
      <w:r w:rsidRPr="008E2E12">
        <w:rPr>
          <w:sz w:val="16"/>
        </w:rPr>
        <w:t xml:space="preserve">nited </w:t>
      </w:r>
      <w:r w:rsidRPr="008E2E12">
        <w:rPr>
          <w:rStyle w:val="StyleUnderline"/>
        </w:rPr>
        <w:t>S</w:t>
      </w:r>
      <w:r w:rsidRPr="008E2E12">
        <w:rPr>
          <w:sz w:val="16"/>
        </w:rPr>
        <w:t xml:space="preserve">tates. 62 This </w:t>
      </w:r>
      <w:r w:rsidRPr="008E2E12">
        <w:rPr>
          <w:rStyle w:val="StyleUnderline"/>
        </w:rPr>
        <w:t>underenforcement may reflect the Executive’s desire to satisfy business or labor constituencies</w:t>
      </w:r>
      <w:r w:rsidRPr="008E2E12">
        <w:rPr>
          <w:sz w:val="16"/>
        </w:rPr>
        <w:t xml:space="preserve"> (to varying degrees depending on the party in office). </w:t>
      </w:r>
      <w:r w:rsidRPr="008E2E12">
        <w:rPr>
          <w:rStyle w:val="StyleUnderline"/>
        </w:rPr>
        <w:t>It could also reflect</w:t>
      </w:r>
      <w:r w:rsidRPr="008E2E12">
        <w:rPr>
          <w:sz w:val="16"/>
        </w:rPr>
        <w:t xml:space="preserve"> the </w:t>
      </w:r>
      <w:r w:rsidRPr="008E2E12">
        <w:rPr>
          <w:rStyle w:val="StyleUnderline"/>
        </w:rPr>
        <w:t>government’s desire to target enforcement resources in the direction most saleable to the general public</w:t>
      </w:r>
      <w:r w:rsidRPr="008E2E12">
        <w:rPr>
          <w:sz w:val="16"/>
        </w:rPr>
        <w:t xml:space="preserve">—toward safety risks and border enforcement—goals also reflected in Congress’s expansion of the criminal law grounds for removal and appropriation of funds for border enforcement.63 Considered at a more granular level, it also becomes clear how each administration has calibrated its enforcement judgments under IRCA to address the particular mix of political and institutional pressures it has faced, managing the domain of enforcement according to its own policy preferences. </w:t>
      </w:r>
      <w:r w:rsidRPr="008E2E12">
        <w:rPr>
          <w:rStyle w:val="StyleUnderline"/>
        </w:rPr>
        <w:t>Studies</w:t>
      </w:r>
      <w:r w:rsidRPr="008E2E12">
        <w:rPr>
          <w:sz w:val="16"/>
        </w:rPr>
        <w:t xml:space="preserve"> of the early years </w:t>
      </w:r>
      <w:r w:rsidRPr="008E2E12">
        <w:rPr>
          <w:rStyle w:val="StyleUnderline"/>
        </w:rPr>
        <w:t>of implementation point to low levels of enforcement that declined over time, accompanied by</w:t>
      </w:r>
      <w:r w:rsidRPr="008E2E12">
        <w:rPr>
          <w:sz w:val="16"/>
        </w:rPr>
        <w:t xml:space="preserve"> the </w:t>
      </w:r>
      <w:r w:rsidRPr="008E2E12">
        <w:rPr>
          <w:rStyle w:val="StyleUnderline"/>
        </w:rPr>
        <w:t>failure to develop strong incentives for compliance in immigrant-heavy industries</w:t>
      </w:r>
      <w:r w:rsidRPr="008E2E12">
        <w:rPr>
          <w:sz w:val="16"/>
        </w:rPr>
        <w:t xml:space="preserve">.64 One leading history of IRCA argues that the Reagan and George H.W. Bush Administrations’ commitments to deregulation led to INS policy focused on educating businesses, rather than imposing penalties on them.65 Not much changed in later years. With one limited exception, </w:t>
      </w:r>
      <w:r w:rsidRPr="008E2E12">
        <w:rPr>
          <w:rStyle w:val="StyleUnderline"/>
        </w:rPr>
        <w:t>the number of investigations, warnings, and fines directed at employers all declined steadily and dramatically from around 1990 into the 2000s</w:t>
      </w:r>
      <w:r w:rsidRPr="008E2E12">
        <w:rPr>
          <w:sz w:val="16"/>
        </w:rPr>
        <w:t xml:space="preserve">.66 A brief uptick in </w:t>
      </w:r>
      <w:r w:rsidRPr="008E2E12">
        <w:rPr>
          <w:sz w:val="16"/>
        </w:rPr>
        <w:lastRenderedPageBreak/>
        <w:t xml:space="preserve">enforcement occurred during the mid-1990s,67 following a Clinton Administration directive that called for “strengthening worksite enforcement and work authorization verification . . . to better protect American workers and businesses that do not hire illegal immigrants.”68 But this strengthening of enforcement dissipated within two years as the Clinton Administration shifted its efforts away from both sanctions and worksite raids and toward targeting the removal of noncitizens with criminal convictions.69 This trend toward targeting noncitizens who had committed crimes continued under the George W. Bush Administration, which seemed uninterested in employer sanctions and was focused on national security targets in the wake of the attacks of September 11, 2001. </w:t>
      </w:r>
      <w:r w:rsidRPr="008E2E12">
        <w:rPr>
          <w:rStyle w:val="StyleUnderline"/>
        </w:rPr>
        <w:t>While we know that millions of unauthorized immigrants have long been employed by hundreds of thousands of employers</w:t>
      </w:r>
      <w:r w:rsidRPr="008E2E12">
        <w:rPr>
          <w:sz w:val="16"/>
        </w:rPr>
        <w:t xml:space="preserve">, 70 for years during the Bush Administration, </w:t>
      </w:r>
      <w:r w:rsidRPr="008E2E12">
        <w:rPr>
          <w:rStyle w:val="StyleUnderline"/>
        </w:rPr>
        <w:t>DHS fined fewer than one hundred employers for violating IRCA</w:t>
      </w:r>
      <w:r w:rsidRPr="008E2E12">
        <w:rPr>
          <w:sz w:val="16"/>
        </w:rPr>
        <w:t xml:space="preserve">. 71 </w:t>
      </w:r>
      <w:r w:rsidRPr="008E2E12">
        <w:rPr>
          <w:rStyle w:val="StyleUnderline"/>
        </w:rPr>
        <w:t>For</w:t>
      </w:r>
      <w:r w:rsidRPr="008E2E12">
        <w:rPr>
          <w:sz w:val="16"/>
        </w:rPr>
        <w:t xml:space="preserve"> several </w:t>
      </w:r>
      <w:r w:rsidRPr="008E2E12">
        <w:rPr>
          <w:rStyle w:val="StyleUnderline"/>
        </w:rPr>
        <w:t>years, the number of both final orders issued and fines levied hovered close to zero</w:t>
      </w:r>
      <w:r w:rsidRPr="008E2E12">
        <w:rPr>
          <w:sz w:val="16"/>
        </w:rPr>
        <w:t xml:space="preserve">,72 </w:t>
      </w:r>
      <w:r w:rsidRPr="008E2E12">
        <w:rPr>
          <w:rStyle w:val="StyleUnderline"/>
        </w:rPr>
        <w:t>suggesting the Administration was doing next to nothing to enforce the statute.</w:t>
      </w:r>
      <w:r w:rsidRPr="008E2E12">
        <w:rPr>
          <w:sz w:val="16"/>
        </w:rPr>
        <w:t xml:space="preserve"> 73 Even when the Administration increased scrutiny of workplaces near the end of President Bush’s second term, the enforcement that resulted took the form of a series of high-profile worksite raids that led to the arrests of hundreds of workers. DHS issued only thirty administrative fines against employers.74 The Obama Administration disavowed high-profile raids in favor of employer audits, while continuing the focus on noncitizens who had committed criminal offenses. 75 The emphasis on audits led to increasing numbers of employer sanctions during President Obama’s first term.76 Yet even with the Obama Administration’s increased attention to employer compliance, </w:t>
      </w:r>
      <w:r w:rsidRPr="008E2E12">
        <w:rPr>
          <w:rStyle w:val="StyleUnderline"/>
        </w:rPr>
        <w:t xml:space="preserve">weak enforcement of IRCA has been a perennial feature of </w:t>
      </w:r>
      <w:r w:rsidRPr="008E2E12">
        <w:rPr>
          <w:sz w:val="16"/>
        </w:rPr>
        <w:t>the</w:t>
      </w:r>
      <w:r w:rsidRPr="008E2E12">
        <w:rPr>
          <w:rStyle w:val="StyleUnderline"/>
        </w:rPr>
        <w:t xml:space="preserve"> immigration </w:t>
      </w:r>
      <w:r w:rsidRPr="008E2E12">
        <w:rPr>
          <w:sz w:val="16"/>
        </w:rPr>
        <w:t>system. This</w:t>
      </w:r>
      <w:r w:rsidRPr="008E2E12">
        <w:rPr>
          <w:rStyle w:val="StyleUnderline"/>
        </w:rPr>
        <w:t xml:space="preserve"> underenforcement </w:t>
      </w:r>
      <w:r w:rsidRPr="008E2E12">
        <w:rPr>
          <w:sz w:val="16"/>
        </w:rPr>
        <w:t>likely</w:t>
      </w:r>
      <w:r w:rsidRPr="008E2E12">
        <w:rPr>
          <w:rStyle w:val="StyleUnderline"/>
        </w:rPr>
        <w:t xml:space="preserve"> stems </w:t>
      </w:r>
      <w:r w:rsidRPr="008E2E12">
        <w:rPr>
          <w:sz w:val="16"/>
        </w:rPr>
        <w:t>in part</w:t>
      </w:r>
      <w:r w:rsidRPr="008E2E12">
        <w:rPr>
          <w:rStyle w:val="StyleUnderline"/>
        </w:rPr>
        <w:t xml:space="preserve"> from Congress’s </w:t>
      </w:r>
      <w:r w:rsidRPr="008E2E12">
        <w:rPr>
          <w:sz w:val="16"/>
        </w:rPr>
        <w:t>ever-growing</w:t>
      </w:r>
      <w:r w:rsidRPr="008E2E12">
        <w:rPr>
          <w:rStyle w:val="StyleUnderline"/>
        </w:rPr>
        <w:t xml:space="preserve"> focus on border enforcement</w:t>
      </w:r>
      <w:r w:rsidRPr="008E2E12">
        <w:rPr>
          <w:sz w:val="16"/>
        </w:rPr>
        <w:t xml:space="preserve"> in the appropriations process77—</w:t>
      </w:r>
      <w:r w:rsidRPr="008E2E12">
        <w:rPr>
          <w:rStyle w:val="StyleUnderline"/>
        </w:rPr>
        <w:t>an indirect means of de-prioritizing employer sanctions</w:t>
      </w:r>
      <w:r w:rsidRPr="008E2E12">
        <w:rPr>
          <w:sz w:val="16"/>
        </w:rPr>
        <w:t xml:space="preserve">. But </w:t>
      </w:r>
      <w:r w:rsidRPr="008E2E12">
        <w:rPr>
          <w:rStyle w:val="StyleUnderline"/>
        </w:rPr>
        <w:t>the Executive has been more directly responsible for deflating the</w:t>
      </w:r>
      <w:r w:rsidRPr="008E2E12">
        <w:rPr>
          <w:sz w:val="16"/>
        </w:rPr>
        <w:t xml:space="preserve"> 1986 </w:t>
      </w:r>
      <w:r w:rsidRPr="008E2E12">
        <w:rPr>
          <w:rStyle w:val="StyleUnderline"/>
        </w:rPr>
        <w:t>statute. It has consistently chosen to focus its enforcement strategy elsewhere, rendering a signature congressional enforcement initiative largely irrelevant to immigration policy.</w:t>
      </w:r>
    </w:p>
    <w:p w14:paraId="07CD0DD6" w14:textId="50088CDA" w:rsidR="004711B7" w:rsidRPr="008E2E12" w:rsidRDefault="004711B7" w:rsidP="004711B7">
      <w:pPr>
        <w:pStyle w:val="Heading3"/>
      </w:pPr>
      <w:r w:rsidRPr="008E2E12">
        <w:lastRenderedPageBreak/>
        <w:t>S – H1-B</w:t>
      </w:r>
    </w:p>
    <w:p w14:paraId="60987753" w14:textId="77777777" w:rsidR="004711B7" w:rsidRPr="008E2E12" w:rsidRDefault="004711B7" w:rsidP="004711B7">
      <w:pPr>
        <w:pStyle w:val="Heading4"/>
      </w:pPr>
      <w:r w:rsidRPr="008E2E12">
        <w:t xml:space="preserve">Solves H1-B and avoids politics. </w:t>
      </w:r>
    </w:p>
    <w:p w14:paraId="542687EA" w14:textId="77777777" w:rsidR="004711B7" w:rsidRPr="008E2E12" w:rsidRDefault="004711B7" w:rsidP="004711B7">
      <w:proofErr w:type="spellStart"/>
      <w:r w:rsidRPr="008E2E12">
        <w:rPr>
          <w:rStyle w:val="Style13ptBold"/>
        </w:rPr>
        <w:t>Endelman</w:t>
      </w:r>
      <w:proofErr w:type="spellEnd"/>
      <w:r w:rsidRPr="008E2E12">
        <w:rPr>
          <w:rStyle w:val="Style13ptBold"/>
        </w:rPr>
        <w:t xml:space="preserve"> and Mehta ‘9</w:t>
      </w:r>
      <w:r w:rsidRPr="008E2E12">
        <w:t xml:space="preserve"> (Gary - J.D., University of Houston, Board Certified in Immigration and Nationality Law. Cyrus D. - graduate of Cambridge University and Columbia Law School, Managing Member of Cyrus D. Mehta &amp; Associates, Chair of the Committee on Immigration and Nationality Law for the NYC Bar, Adjunct Associate Professor of Law, “The Path Less Taken: Is There An Alternative To Waiting For Comprehensive Immigration Reform?” 2009, http://www.ilw.com/articles/2009,0225-endelman.shtm)-JN</w:t>
      </w:r>
    </w:p>
    <w:p w14:paraId="6538F0E6" w14:textId="77777777" w:rsidR="004711B7" w:rsidRPr="008E2E12" w:rsidRDefault="004711B7" w:rsidP="004711B7">
      <w:pPr>
        <w:rPr>
          <w:sz w:val="16"/>
        </w:rPr>
      </w:pPr>
      <w:r w:rsidRPr="008E2E12">
        <w:rPr>
          <w:sz w:val="16"/>
        </w:rPr>
        <w:t xml:space="preserve">It is undeniably true that more EAD and Parole benefits will be of limited value to retrogressed non-citizens from India and China who are already in the US in the employment-based second and third preferences. After all, most have an H-1B and can extend under Section 106(a) or Section 104(c) of AC 21, but as noted previously, some may still not be able to take advantage of AC 21. The EAD in itself will not have a portability benefit. The foreign national will still need to intend to work for the sponsoring employer even if he/she is using the EAD for open market employment. This reservation, valid as it undoubtedly is, focuses only on those already here. It speaks solely to past migration flows not to future ones. </w:t>
      </w:r>
      <w:r w:rsidRPr="008E2E12">
        <w:rPr>
          <w:rStyle w:val="StyleUnderline"/>
        </w:rPr>
        <w:t xml:space="preserve">For future flows, this will supplement the H-1B by giving employers of foreign nationals </w:t>
      </w:r>
      <w:r w:rsidRPr="008E2E12">
        <w:rPr>
          <w:rStyle w:val="Emphasis"/>
        </w:rPr>
        <w:t>another option</w:t>
      </w:r>
      <w:r w:rsidRPr="008E2E12">
        <w:rPr>
          <w:rStyle w:val="StyleUnderline"/>
        </w:rPr>
        <w:t xml:space="preserve">. No longer will the constant controversy over </w:t>
      </w:r>
      <w:r w:rsidRPr="008E2E12">
        <w:rPr>
          <w:rStyle w:val="Emphasis"/>
        </w:rPr>
        <w:t>the H-1B quota</w:t>
      </w:r>
      <w:r w:rsidRPr="008E2E12">
        <w:rPr>
          <w:rStyle w:val="StyleUnderline"/>
        </w:rPr>
        <w:t xml:space="preserve"> discredit all employment-based immigration in the eyes of its critics and, most importantly, in the </w:t>
      </w:r>
      <w:r w:rsidRPr="008E2E12">
        <w:rPr>
          <w:rStyle w:val="Emphasis"/>
        </w:rPr>
        <w:t>court of public opinion</w:t>
      </w:r>
      <w:r w:rsidRPr="008E2E12">
        <w:rPr>
          <w:rStyle w:val="StyleUnderline"/>
        </w:rPr>
        <w:t xml:space="preserve">. </w:t>
      </w:r>
      <w:r w:rsidRPr="008E2E12">
        <w:rPr>
          <w:sz w:val="16"/>
        </w:rPr>
        <w:t xml:space="preserve">No longer will this one dispute suck all the oxygen out of our national immigration debate. Beyond that, it is manifestly not true to argue that all of our immigration needs can be solved with more H1B numbers. This will not work for those who are not H1B material. It will not work for those with essential skills but find themselves in the "Other Worker" backlog under INA Section 203(b)(3)(iii) with no hope of getting the green card any time soon. It will not eliminate the need to legalize the undocumented. </w:t>
      </w:r>
      <w:r w:rsidRPr="008E2E12">
        <w:rPr>
          <w:rStyle w:val="StyleUnderline"/>
        </w:rPr>
        <w:t>If anything, allowing non-citizens with approved I-140/ I-130 petitions to receive EADs and Parole will serve to reduce the size of the permanently undocumented in America many of whom do not leave for fear they will be unable to return</w:t>
      </w:r>
      <w:r w:rsidRPr="008E2E12">
        <w:rPr>
          <w:sz w:val="16"/>
        </w:rPr>
        <w:t xml:space="preserve">. </w:t>
      </w:r>
      <w:r w:rsidRPr="008E2E12">
        <w:rPr>
          <w:rStyle w:val="StyleUnderline"/>
        </w:rPr>
        <w:t>The Executive would not be granting the undocumented legal status for that is what only Congress can do. But, like adjustment of status itself, the Executive certainly can create a period of stay that permits the undocumented to remain here</w:t>
      </w:r>
      <w:r w:rsidRPr="008E2E12">
        <w:rPr>
          <w:sz w:val="16"/>
        </w:rPr>
        <w:t>.</w:t>
      </w:r>
    </w:p>
    <w:p w14:paraId="6095EA25" w14:textId="77777777" w:rsidR="004711B7" w:rsidRPr="008E2E12" w:rsidRDefault="004711B7" w:rsidP="004711B7">
      <w:pPr>
        <w:pStyle w:val="Heading4"/>
      </w:pPr>
      <w:r w:rsidRPr="008E2E12">
        <w:t xml:space="preserve">Advance parole has been effective in cases of H-1B immigrants. </w:t>
      </w:r>
    </w:p>
    <w:p w14:paraId="724479A3" w14:textId="77777777" w:rsidR="004711B7" w:rsidRPr="008E2E12" w:rsidRDefault="004711B7" w:rsidP="004711B7">
      <w:proofErr w:type="spellStart"/>
      <w:r w:rsidRPr="008E2E12">
        <w:rPr>
          <w:rStyle w:val="Style13ptBold"/>
        </w:rPr>
        <w:t>Endelman</w:t>
      </w:r>
      <w:proofErr w:type="spellEnd"/>
      <w:r w:rsidRPr="008E2E12">
        <w:rPr>
          <w:rStyle w:val="Style13ptBold"/>
        </w:rPr>
        <w:t xml:space="preserve"> and Mehta ‘10</w:t>
      </w:r>
      <w:r w:rsidRPr="008E2E12">
        <w:t xml:space="preserve"> (Gary - J.D., University of Houston, Board Certified in Immigration and Nationality Law. Cyrus D. - graduate of Cambridge University and Columbia Law School, Managing Member of Cyrus D. Mehta &amp; Associates, Chair of the Committee on Immigration and Nationality Law for the NYC Bar, Adjunct Associate Professor of Law, “COMPREHENSIVE IMMIGRATION REFORM THROUGH EXECUTIVE FIAT,” The Insightful Immigration Blog Commentaries on Immigration Policy, Cases and Trends, April 25, 2010, </w:t>
      </w:r>
      <w:hyperlink r:id="rId14" w:history="1">
        <w:r w:rsidRPr="008E2E12">
          <w:rPr>
            <w:rStyle w:val="Hyperlink"/>
          </w:rPr>
          <w:t>http://cyrusmehta.blogspot.com/2010/04/comprehensive-immigration-reform.html</w:t>
        </w:r>
      </w:hyperlink>
      <w:r w:rsidRPr="008E2E12">
        <w:t>)-JN</w:t>
      </w:r>
    </w:p>
    <w:p w14:paraId="47FB4725" w14:textId="77777777" w:rsidR="004711B7" w:rsidRPr="008E2E12" w:rsidRDefault="004711B7" w:rsidP="004711B7">
      <w:pPr>
        <w:rPr>
          <w:sz w:val="16"/>
        </w:rPr>
      </w:pPr>
      <w:r w:rsidRPr="008E2E12">
        <w:rPr>
          <w:sz w:val="16"/>
        </w:rPr>
        <w:t>In another display of Executive legerdemain, in March of 2000</w:t>
      </w:r>
      <w:r w:rsidRPr="008E2E12">
        <w:rPr>
          <w:rStyle w:val="StyleUnderline"/>
        </w:rPr>
        <w:t>, a former INS official</w:t>
      </w:r>
      <w:r w:rsidRPr="008E2E12">
        <w:rPr>
          <w:sz w:val="16"/>
        </w:rPr>
        <w:t xml:space="preserve"> Mr. Cronin, in a Memo, http://www.boulettegolden.com/H_and_L_Travel_and_Advance_Parole.pdf, </w:t>
      </w:r>
      <w:r w:rsidRPr="008E2E12">
        <w:rPr>
          <w:rStyle w:val="StyleUnderline"/>
        </w:rPr>
        <w:t>allowed</w:t>
      </w:r>
      <w:r w:rsidRPr="008E2E12">
        <w:rPr>
          <w:sz w:val="16"/>
        </w:rPr>
        <w:t xml:space="preserve"> </w:t>
      </w:r>
      <w:r w:rsidRPr="008E2E12">
        <w:rPr>
          <w:rStyle w:val="StyleUnderline"/>
        </w:rPr>
        <w:t>nonimmigrants holding H-1B or L status to travel overseas while</w:t>
      </w:r>
      <w:r w:rsidRPr="008E2E12">
        <w:rPr>
          <w:sz w:val="16"/>
        </w:rPr>
        <w:t xml:space="preserve"> their </w:t>
      </w:r>
      <w:r w:rsidRPr="008E2E12">
        <w:rPr>
          <w:rStyle w:val="StyleUnderline"/>
        </w:rPr>
        <w:t>adjustment of status applications were pending and be admitted on advance parole and still be able to work as if they were in H-1B or L status without first obtaining an EAD.</w:t>
      </w:r>
      <w:r w:rsidRPr="008E2E12">
        <w:rPr>
          <w:sz w:val="16"/>
        </w:rPr>
        <w:t xml:space="preserve"> The following Q&amp;A extract in Mr. Cronin’s memo is worth noting: 4. If an H-1 or L-1 nonimmigrant has traveled abroad and reentered the United States via advance parole, the alien is accordingly in parole status. How does the interim rule affect that alien’s employment authorization? A Service memorandum dated August 5, 1997, stated that </w:t>
      </w:r>
      <w:r w:rsidRPr="008E2E12">
        <w:rPr>
          <w:rStyle w:val="StyleUnderline"/>
        </w:rPr>
        <w:t xml:space="preserve">an ‘adjustment applicant’s otherwise valid and unexpired nonimmigrant employment authorization…is not terminated by </w:t>
      </w:r>
      <w:r w:rsidRPr="008E2E12">
        <w:rPr>
          <w:sz w:val="16"/>
        </w:rPr>
        <w:t xml:space="preserve">his or her </w:t>
      </w:r>
      <w:r w:rsidRPr="008E2E12">
        <w:rPr>
          <w:rStyle w:val="StyleUnderline"/>
        </w:rPr>
        <w:t>temporary departure</w:t>
      </w:r>
      <w:r w:rsidRPr="008E2E12">
        <w:rPr>
          <w:sz w:val="16"/>
        </w:rPr>
        <w:t xml:space="preserve"> from the United States, </w:t>
      </w:r>
      <w:r w:rsidRPr="008E2E12">
        <w:rPr>
          <w:rStyle w:val="StyleUnderline"/>
        </w:rPr>
        <w:t>if prior to such departure the applicant obtained advance parole</w:t>
      </w:r>
      <w:r w:rsidRPr="008E2E12">
        <w:rPr>
          <w:sz w:val="16"/>
        </w:rPr>
        <w:t xml:space="preserve"> in accordance with 8 CFR 245.2(a)(4)(ii).’ The Service intends to clarify this issue in </w:t>
      </w:r>
      <w:r w:rsidRPr="008E2E12">
        <w:rPr>
          <w:sz w:val="16"/>
        </w:rPr>
        <w:lastRenderedPageBreak/>
        <w:t xml:space="preserve">the final rule. Until then, if the alien’s H-1B or L-1 employment authorization would not have expired, had the alien not left and returned under advance parole, the Service will not consider a paroled adjustment applicant’s failure to obtain a separate employment authorization document to mean that the paroled adjustment applicant engaged in unauthorized employment by working for the H-1 or L-1 employer between the date of his or her parole and the date to be specified in the final rule. A close examination of this astonishingly creative policy reveals that the Executive presumably allowed such an individual to continue working without any formal work document. </w:t>
      </w:r>
      <w:r w:rsidRPr="008E2E12">
        <w:rPr>
          <w:rStyle w:val="StyleUnderline"/>
        </w:rPr>
        <w:t>Admitting an H-1B on advance parole</w:t>
      </w:r>
      <w:r w:rsidRPr="008E2E12">
        <w:rPr>
          <w:sz w:val="16"/>
        </w:rPr>
        <w:t xml:space="preserve"> (</w:t>
      </w:r>
      <w:r w:rsidRPr="008E2E12">
        <w:rPr>
          <w:rStyle w:val="Emphasis"/>
        </w:rPr>
        <w:t>and thus presumably as a parolee rather than as an H-1B nonimmigrant</w:t>
      </w:r>
      <w:r w:rsidRPr="008E2E12">
        <w:rPr>
          <w:sz w:val="16"/>
        </w:rPr>
        <w:t xml:space="preserve">), </w:t>
      </w:r>
      <w:r w:rsidRPr="008E2E12">
        <w:rPr>
          <w:rStyle w:val="StyleUnderline"/>
        </w:rPr>
        <w:t>and allowing him or her to extend H-1B status subsequently, while permitting this individual to continue working for the employer without an EAD, required creative thinking on the part of the government.</w:t>
      </w:r>
      <w:r w:rsidRPr="008E2E12">
        <w:rPr>
          <w:sz w:val="16"/>
        </w:rPr>
        <w:t xml:space="preserve"> These are a few examples of how the Executive has creatively found ameliorative solutions within the four corners of the INA.</w:t>
      </w:r>
    </w:p>
    <w:p w14:paraId="1890E7DE" w14:textId="77777777" w:rsidR="00DE313E" w:rsidRPr="008E2E12" w:rsidRDefault="00DE313E" w:rsidP="00DE313E">
      <w:pPr>
        <w:pStyle w:val="Heading3"/>
      </w:pPr>
      <w:r w:rsidRPr="008E2E12">
        <w:lastRenderedPageBreak/>
        <w:t>S – High Tech / STEM</w:t>
      </w:r>
    </w:p>
    <w:p w14:paraId="0A1BFB8E" w14:textId="77777777" w:rsidR="00DE313E" w:rsidRPr="008E2E12" w:rsidRDefault="00DE313E" w:rsidP="00DE313E">
      <w:pPr>
        <w:pStyle w:val="Heading4"/>
      </w:pPr>
      <w:r w:rsidRPr="008E2E12">
        <w:t>Parole can be used to allow people to work legally in the US – especially those of high talent and their families – makes the permanent residents here more productive and is less controversial</w:t>
      </w:r>
    </w:p>
    <w:p w14:paraId="6E8E2A22" w14:textId="77777777" w:rsidR="00DE313E" w:rsidRPr="008E2E12" w:rsidRDefault="00DE313E" w:rsidP="00DE313E">
      <w:pPr>
        <w:rPr>
          <w:b/>
          <w:bCs/>
        </w:rPr>
      </w:pPr>
      <w:proofErr w:type="spellStart"/>
      <w:r w:rsidRPr="008E2E12">
        <w:rPr>
          <w:rStyle w:val="Style13ptBold"/>
        </w:rPr>
        <w:t>Endelman</w:t>
      </w:r>
      <w:proofErr w:type="spellEnd"/>
      <w:r w:rsidRPr="008E2E12">
        <w:rPr>
          <w:rStyle w:val="Style13ptBold"/>
        </w:rPr>
        <w:t xml:space="preserve"> and Mehta ’13</w:t>
      </w:r>
      <w:r w:rsidRPr="008E2E12">
        <w:rPr>
          <w:b/>
          <w:bCs/>
        </w:rPr>
        <w:t xml:space="preserve"> </w:t>
      </w:r>
      <w:r w:rsidRPr="008E2E12">
        <w:t xml:space="preserve">(Gary </w:t>
      </w:r>
      <w:proofErr w:type="spellStart"/>
      <w:r w:rsidRPr="008E2E12">
        <w:t>Endelman</w:t>
      </w:r>
      <w:proofErr w:type="spellEnd"/>
      <w:r w:rsidRPr="008E2E12">
        <w:t xml:space="preserve">, PhD in U.S. History and is Board Certified in Immigration and Nationality Law. Cyrus D. Mehta is a graduate of Cambridge University and Columbia Law School, is the Managing Member of Cyrus D. Mehta &amp; Associates, PLLC in New York City., “Parole in Place: the Secret Sauce for Administrative Reform,” Foster LLP, November 17, 2013, </w:t>
      </w:r>
      <w:hyperlink r:id="rId15" w:history="1">
        <w:r w:rsidRPr="008E2E12">
          <w:rPr>
            <w:rStyle w:val="Hyperlink"/>
          </w:rPr>
          <w:t>https://www.fosterglobal.com/parole-in-place-the-secret-sauce-for-administrative-immigration-reform/)-DG</w:t>
        </w:r>
      </w:hyperlink>
    </w:p>
    <w:p w14:paraId="5EF3595A" w14:textId="77777777" w:rsidR="00DE313E" w:rsidRPr="008E2E12" w:rsidRDefault="00DE313E" w:rsidP="00DE313E">
      <w:pPr>
        <w:rPr>
          <w:sz w:val="16"/>
        </w:rPr>
      </w:pPr>
      <w:r w:rsidRPr="008E2E12">
        <w:rPr>
          <w:sz w:val="16"/>
        </w:rPr>
        <w:t xml:space="preserve">The extension of PIP to the families of current or former military service men and women is a proper recognition of their contribution to the nation and an attempt to benefit those who have given so much to the rest of us. While such logic is compelling, why not </w:t>
      </w:r>
      <w:r w:rsidRPr="008E2E12">
        <w:rPr>
          <w:u w:val="single"/>
        </w:rPr>
        <w:t>expand its application to other instances where aliens have served and strengthened the national interest or performed work in the national interest</w:t>
      </w:r>
      <w:r w:rsidRPr="008E2E12">
        <w:rPr>
          <w:sz w:val="16"/>
        </w:rPr>
        <w:t xml:space="preserve">? How about </w:t>
      </w:r>
      <w:r w:rsidRPr="008E2E12">
        <w:rPr>
          <w:u w:val="single"/>
        </w:rPr>
        <w:t xml:space="preserve">granting PIP to families of, </w:t>
      </w:r>
      <w:r w:rsidRPr="008E2E12">
        <w:rPr>
          <w:rStyle w:val="Emphasis"/>
        </w:rPr>
        <w:t>outstanding researchers striving to unlock the mysteries of science and technology, those with exceptional or extraordinary ability, and key employees of US companies doing important jobs for which qualified Americans cannot be found</w:t>
      </w:r>
      <w:r w:rsidRPr="008E2E12">
        <w:rPr>
          <w:sz w:val="16"/>
        </w:rPr>
        <w:t xml:space="preserve">? And there is also a compelling interest in ensuring family unification so that US citizens or </w:t>
      </w:r>
      <w:r w:rsidRPr="008E2E12">
        <w:rPr>
          <w:u w:val="single"/>
        </w:rPr>
        <w:t>permanent residents may feel less stressed and can go on to have productive lives that will in turn help the nation</w:t>
      </w:r>
      <w:r w:rsidRPr="008E2E12">
        <w:rPr>
          <w:sz w:val="16"/>
        </w:rPr>
        <w:t xml:space="preserve">. All such people do us proud by making our cause their own and the need of their loved ones to come in from the shadows is real and present. Indeed, the non-military use of PIP was advocated by top USCIS officials several years ago in a memo to USCIS Director </w:t>
      </w:r>
      <w:proofErr w:type="spellStart"/>
      <w:r w:rsidRPr="008E2E12">
        <w:rPr>
          <w:sz w:val="16"/>
        </w:rPr>
        <w:t>Mayorkas</w:t>
      </w:r>
      <w:proofErr w:type="spellEnd"/>
      <w:r w:rsidRPr="008E2E12">
        <w:rPr>
          <w:sz w:val="16"/>
        </w:rPr>
        <w:t xml:space="preserve">, a memo leaked by its critics who wished successfully to kill it. In the face of inaction on the part of the GOP controlled House to enact immigration reform, granting PIP to all immediate relatives of US citizens would allow them to adjust in the US rather than travel abroad and risk the 3 and 10 year bars of inadmissibility. Such </w:t>
      </w:r>
      <w:r w:rsidRPr="008E2E12">
        <w:rPr>
          <w:u w:val="single"/>
        </w:rPr>
        <w:t>administrative relief would be far less controversial than granting deferred action since immediate relatives of US citizens are anyway eligible for permanent residence</w:t>
      </w:r>
      <w:r w:rsidRPr="008E2E12">
        <w:rPr>
          <w:sz w:val="16"/>
        </w:rPr>
        <w:t xml:space="preserve">. The only difference is that they could apply for their green cards in the US without needing to travel overseas and apply for waivers of the 3 and 10 year bars. The concept of PIP can be extended to other categories, such as beneficiaries of preference petitions, which the authors have explained in The Tyranny of Priority Dates. However, they need to have demonstrated lawful status as a condition for being able to adjust status under INA section 245(c)(2) and </w:t>
      </w:r>
      <w:r w:rsidRPr="008E2E12">
        <w:rPr>
          <w:u w:val="single"/>
        </w:rPr>
        <w:t>the memo currently states that “[p]</w:t>
      </w:r>
      <w:proofErr w:type="spellStart"/>
      <w:r w:rsidRPr="008E2E12">
        <w:rPr>
          <w:u w:val="single"/>
        </w:rPr>
        <w:t>arole</w:t>
      </w:r>
      <w:proofErr w:type="spellEnd"/>
      <w:r w:rsidRPr="008E2E12">
        <w:rPr>
          <w:u w:val="single"/>
        </w:rPr>
        <w:t xml:space="preserve"> does not erase any periods of unlawful status.” There is no reason why this policy cannot be reversed. The grant of PIP, especially to someone who arrived in the past without admission or parole, can retroactively give that person lawful status too</w:t>
      </w:r>
      <w:r w:rsidRPr="008E2E12">
        <w:rPr>
          <w:sz w:val="16"/>
        </w:rPr>
        <w:t xml:space="preserve">, thus rendering him or her eligible to adjust status through the I-130 petition as a preference beneficiary. The only place in INA section 245 where the applicant is required to have maintained lawful nonimmigrant status is under INA section 245(c)(7), which is limited to employment-based immigrants. Family-based immigrants are not so subject. What about INA section 245(c)(2)’s insistence on “lawful immigration status” at the snapshot moment of I-485 submission? Even this would not be a problem. For purposes of section 245(c) of the Act, current </w:t>
      </w:r>
      <w:r w:rsidRPr="008E2E12">
        <w:rPr>
          <w:u w:val="single"/>
        </w:rPr>
        <w:t>regulations already define “lawful immigration status” to include “parole status which has not expired, been revoked, or terminated</w:t>
      </w:r>
      <w:r w:rsidRPr="008E2E12">
        <w:rPr>
          <w:sz w:val="16"/>
        </w:rPr>
        <w:t>.” 8 C.F.R. section 245.1(d)(v).</w:t>
      </w:r>
    </w:p>
    <w:p w14:paraId="2EA83476" w14:textId="77777777" w:rsidR="00DE313E" w:rsidRPr="008E2E12" w:rsidRDefault="00DE313E" w:rsidP="00DE313E">
      <w:pPr>
        <w:pStyle w:val="Heading3"/>
      </w:pPr>
      <w:r w:rsidRPr="008E2E12">
        <w:lastRenderedPageBreak/>
        <w:t xml:space="preserve">S – Agricultural </w:t>
      </w:r>
    </w:p>
    <w:p w14:paraId="05F15482" w14:textId="77777777" w:rsidR="00DE313E" w:rsidRPr="008E2E12" w:rsidRDefault="00DE313E" w:rsidP="00DE313E">
      <w:pPr>
        <w:pStyle w:val="Heading4"/>
      </w:pPr>
      <w:r w:rsidRPr="008E2E12">
        <w:t>The CP solves for temporary agricultural workers – Roosevelt’s Bracero program proves.</w:t>
      </w:r>
    </w:p>
    <w:p w14:paraId="1643B733" w14:textId="77777777" w:rsidR="00DE313E" w:rsidRPr="008E2E12" w:rsidRDefault="00DE313E" w:rsidP="00DE313E">
      <w:proofErr w:type="spellStart"/>
      <w:r w:rsidRPr="008E2E12">
        <w:rPr>
          <w:b/>
        </w:rPr>
        <w:t>Gulasekaram</w:t>
      </w:r>
      <w:proofErr w:type="spellEnd"/>
      <w:r w:rsidRPr="008E2E12">
        <w:rPr>
          <w:b/>
        </w:rPr>
        <w:t xml:space="preserve"> and Ramakrishnan ‘16</w:t>
      </w:r>
      <w:r w:rsidRPr="008E2E12">
        <w:t xml:space="preserve"> (</w:t>
      </w:r>
      <w:proofErr w:type="spellStart"/>
      <w:r w:rsidRPr="008E2E12">
        <w:t>Pratheepan</w:t>
      </w:r>
      <w:proofErr w:type="spellEnd"/>
      <w:r w:rsidRPr="008E2E12">
        <w:t xml:space="preserve"> - Associate Professor of Law, Santa Clara University (J.D., Stanford Law School), S. Karthick - Professor and Associate Dean, School of Public Policy, University of California, Riverside (Ph.D., Princeton University), “THE PRESIDENT AND IMMIGRATION FEDERALISM,” Florida Law Review, Vol. 68, </w:t>
      </w:r>
      <w:proofErr w:type="spellStart"/>
      <w:r w:rsidRPr="008E2E12">
        <w:t>Iss</w:t>
      </w:r>
      <w:proofErr w:type="spellEnd"/>
      <w:r w:rsidRPr="008E2E12">
        <w:t xml:space="preserve">. 1, Art. 3, 2016. </w:t>
      </w:r>
      <w:r w:rsidRPr="008E2E12">
        <w:rPr>
          <w:rStyle w:val="Hyperlink"/>
        </w:rPr>
        <w:t>https://scholarship.law.ufl.edu/flr/vol68/iss1/3/)-JN</w:t>
      </w:r>
    </w:p>
    <w:p w14:paraId="3ED7ED4E" w14:textId="77777777" w:rsidR="00DE313E" w:rsidRPr="008E2E12" w:rsidRDefault="00DE313E" w:rsidP="00DE313E">
      <w:pPr>
        <w:rPr>
          <w:sz w:val="16"/>
        </w:rPr>
      </w:pPr>
      <w:r w:rsidRPr="008E2E12">
        <w:rPr>
          <w:sz w:val="16"/>
        </w:rPr>
        <w:t xml:space="preserve">Professors Cox and Rodriguez detail this tension between the legislature and the executive, noting that </w:t>
      </w:r>
      <w:r w:rsidRPr="008E2E12">
        <w:rPr>
          <w:rStyle w:val="StyleUnderline"/>
        </w:rPr>
        <w:t>the President has exercised immigration authority in a number of situations</w:t>
      </w:r>
      <w:r w:rsidRPr="008E2E12">
        <w:rPr>
          <w:sz w:val="16"/>
        </w:rPr>
        <w:t xml:space="preserve">.67 Their study focuses on two main historical examples of executive power: the Bracero Program and the Caribbean migrant crisis.68 As they explain, President Franklin D. </w:t>
      </w:r>
      <w:r w:rsidRPr="008E2E12">
        <w:rPr>
          <w:rStyle w:val="StyleUnderline"/>
        </w:rPr>
        <w:t>Roosevelt</w:t>
      </w:r>
      <w:r w:rsidRPr="008E2E12">
        <w:rPr>
          <w:sz w:val="16"/>
        </w:rPr>
        <w:t xml:space="preserve"> initially </w:t>
      </w:r>
      <w:r w:rsidRPr="008E2E12">
        <w:rPr>
          <w:rStyle w:val="StyleUnderline"/>
        </w:rPr>
        <w:t>negotiated the Bracero Program—which allowed temporary labor migration of Mexican workers to address wartime labor shortages—without explicit congressional approval, instead funding the Program through discretionary executive department funds.</w:t>
      </w:r>
      <w:r w:rsidRPr="008E2E12">
        <w:rPr>
          <w:sz w:val="16"/>
        </w:rPr>
        <w:t>69 In their other example, five different administrations, in responding to the various Haitian and Cuban crises over the past four decades, utilized authority delegated to it by federal statute to parole thousands of migrants into the United States.70 As a practical matter, this repeated and mass use of parole authority constructed a broad-scale immigration policy for Caribbean migrants.71</w:t>
      </w:r>
    </w:p>
    <w:p w14:paraId="2E989566" w14:textId="77777777" w:rsidR="00DE313E" w:rsidRPr="008E2E12" w:rsidRDefault="00DE313E" w:rsidP="00DE313E">
      <w:pPr>
        <w:rPr>
          <w:sz w:val="16"/>
        </w:rPr>
      </w:pPr>
    </w:p>
    <w:p w14:paraId="0FB92B7A" w14:textId="5AA1FF44" w:rsidR="00DE313E" w:rsidRPr="008E2E12" w:rsidRDefault="00DE313E" w:rsidP="00EE05F5">
      <w:pPr>
        <w:pStyle w:val="Heading3"/>
      </w:pPr>
      <w:r w:rsidRPr="008E2E12">
        <w:lastRenderedPageBreak/>
        <w:t xml:space="preserve">S – Refugees </w:t>
      </w:r>
    </w:p>
    <w:p w14:paraId="4DC5AA75" w14:textId="77777777" w:rsidR="00DE313E" w:rsidRPr="008E2E12" w:rsidRDefault="00DE313E" w:rsidP="00DE313E">
      <w:pPr>
        <w:pStyle w:val="Heading4"/>
        <w:rPr>
          <w:rStyle w:val="Style13ptBold"/>
          <w:b/>
        </w:rPr>
      </w:pPr>
      <w:r w:rsidRPr="008E2E12">
        <w:rPr>
          <w:rStyle w:val="Style13ptBold"/>
          <w:b/>
        </w:rPr>
        <w:t xml:space="preserve">History is on our side – the executive legitimately granted parole in Cuba, Haiti, Vietnam, Hungary, and more. </w:t>
      </w:r>
    </w:p>
    <w:p w14:paraId="33291AC1" w14:textId="77777777" w:rsidR="00DE313E" w:rsidRPr="008E2E12" w:rsidRDefault="00DE313E" w:rsidP="00DE313E">
      <w:r w:rsidRPr="008E2E12">
        <w:rPr>
          <w:rStyle w:val="Style13ptBold"/>
        </w:rPr>
        <w:t>Columbia Law School Human Rights Clinic 10</w:t>
      </w:r>
      <w:r w:rsidRPr="008E2E12">
        <w:t xml:space="preserve"> (“MEMORANDUM IN SUPPORT OF A UNITED STATES POLICY GENEROUSLY GRANTING HUMANITARIAN PAROLE FOR HAITIAN VICTIMS OF THE EARTHQUAKE OF JANUARY 12, 2010” February 25, http://www.law.columbia.edu/sites/default/files/legacy/files/humanitarian_parole_memo_to_uscis_final.pdf)</w:t>
      </w:r>
    </w:p>
    <w:p w14:paraId="4AF42632" w14:textId="77777777" w:rsidR="00DE313E" w:rsidRPr="008E2E12" w:rsidRDefault="00DE313E" w:rsidP="00DE313E">
      <w:pPr>
        <w:rPr>
          <w:rStyle w:val="StyleUnderline"/>
        </w:rPr>
      </w:pPr>
      <w:r w:rsidRPr="008E2E12">
        <w:rPr>
          <w:rStyle w:val="Emphasis"/>
        </w:rPr>
        <w:t>The Executive’s discretion regarding parole status has been interpreted by courts to be very broad and entitled to a strong presumption of legitimacy</w:t>
      </w:r>
      <w:r w:rsidRPr="008E2E12">
        <w:rPr>
          <w:sz w:val="16"/>
        </w:rPr>
        <w:t xml:space="preserve">.15 However, the statutes and regulations governing the factors relevant to the parole determination do not authorize the consideration of race or national origin by those officials making the determination.16 </w:t>
      </w:r>
      <w:r w:rsidRPr="008E2E12">
        <w:rPr>
          <w:rStyle w:val="StyleUnderline"/>
        </w:rPr>
        <w:t>There is a strong tradition of Executive reliance upon this discretionary power to extend parole to victims of tragedy and repression at various points throughout the nation’s history.</w:t>
      </w:r>
      <w:r w:rsidRPr="008E2E12">
        <w:rPr>
          <w:sz w:val="16"/>
        </w:rPr>
        <w:t xml:space="preserve"> In 1956, </w:t>
      </w:r>
      <w:r w:rsidRPr="008E2E12">
        <w:rPr>
          <w:rStyle w:val="StyleUnderline"/>
        </w:rPr>
        <w:t>the Eisenhower administration invoked the parole power to temporarily admit 15,000 Hungarians fleeing communist persecution.</w:t>
      </w:r>
      <w:r w:rsidRPr="008E2E12">
        <w:rPr>
          <w:sz w:val="16"/>
        </w:rPr>
        <w:t xml:space="preserve">17 </w:t>
      </w:r>
      <w:r w:rsidRPr="008E2E12">
        <w:rPr>
          <w:rStyle w:val="StyleUnderline"/>
        </w:rPr>
        <w:t>The power was instrumental in the United States’ response to the Cuban refugee crisis of the 1960s and permitted the President to respond appropriately to refugee influxes from Vietnam, Haiti and Cuba in the 1970s.</w:t>
      </w:r>
      <w:r w:rsidRPr="008E2E12">
        <w:rPr>
          <w:sz w:val="16"/>
        </w:rPr>
        <w:t xml:space="preserve"> The Refugee Act of 1980 altered the parole authority by establishing the requirement that parole status be given to refugees only if there are “compelling reasons in the public inter requiring that the determination be made “with respect to that particular alien.”18 </w:t>
      </w:r>
      <w:r w:rsidRPr="008E2E12">
        <w:rPr>
          <w:rStyle w:val="StyleUnderline"/>
        </w:rPr>
        <w:t>Nonetheless, the government relied on the parole authority to respond effectively to the arrival of more than 150,000 Cubans during the Mariel boatlifts and a large influx of individuals fleeing Haiti in 1980</w:t>
      </w:r>
      <w:r w:rsidRPr="008E2E12">
        <w:rPr>
          <w:sz w:val="16"/>
        </w:rPr>
        <w:t xml:space="preserve">. While the new restrictions established by the Refugee Act of 1980 were to take effect sixty days following the Act’s enactment on March 17, 1980, they were sufficiently flexible as to allow the President to extend parole status to those migrants who arrived before October 10 of that year.19 </w:t>
      </w:r>
      <w:r w:rsidRPr="008E2E12">
        <w:rPr>
          <w:rStyle w:val="StyleUnderline"/>
        </w:rPr>
        <w:t>For 30 years prior to 1981, the United States had a policy of general parole for undocumented aliens arriving in the United States seeking admission</w:t>
      </w:r>
      <w:r w:rsidRPr="008E2E12">
        <w:rPr>
          <w:sz w:val="16"/>
        </w:rPr>
        <w:t xml:space="preserve">.20 It was not until that year that the policy was changed to require detention without parole of any aliens arriving in the United States who could not present a prima facie case for admission.21 Since that time, </w:t>
      </w:r>
      <w:r w:rsidRPr="008E2E12">
        <w:rPr>
          <w:rStyle w:val="StyleUnderline"/>
        </w:rPr>
        <w:t>the</w:t>
      </w:r>
      <w:r w:rsidRPr="008E2E12">
        <w:rPr>
          <w:sz w:val="16"/>
        </w:rPr>
        <w:t xml:space="preserve"> United States Citizenship and Immigration Services (</w:t>
      </w:r>
      <w:r w:rsidRPr="008E2E12">
        <w:rPr>
          <w:rStyle w:val="StyleUnderline"/>
        </w:rPr>
        <w:t>USCIS</w:t>
      </w:r>
      <w:r w:rsidRPr="008E2E12">
        <w:rPr>
          <w:sz w:val="16"/>
        </w:rPr>
        <w:t xml:space="preserve">) </w:t>
      </w:r>
      <w:r w:rsidRPr="008E2E12">
        <w:rPr>
          <w:rStyle w:val="StyleUnderline"/>
        </w:rPr>
        <w:t>has interpreted the parole authority as being sufficiently flexible to grant the USCIS authority to establish the new</w:t>
      </w:r>
      <w:r w:rsidRPr="008E2E12">
        <w:rPr>
          <w:sz w:val="16"/>
        </w:rPr>
        <w:t xml:space="preserve"> Cuban Family Reunification Parole Program (</w:t>
      </w:r>
      <w:r w:rsidRPr="008E2E12">
        <w:rPr>
          <w:rStyle w:val="StyleUnderline"/>
        </w:rPr>
        <w:t>CFRP</w:t>
      </w:r>
      <w:r w:rsidRPr="008E2E12">
        <w:rPr>
          <w:sz w:val="16"/>
        </w:rPr>
        <w:t xml:space="preserve">).22 Under the U.S.-Cuba Migration Accords, the United States seeks to provide 20,000 travel documents annually to Cubans seeking to emigrate.23 However, statutory restrictions on the number of family-based immigrant visas and constraints placed on the Cuban Lottery Program by the Cuban government have severely hampered such efforts.24 As a result, </w:t>
      </w:r>
      <w:r w:rsidRPr="008E2E12">
        <w:rPr>
          <w:rStyle w:val="StyleUnderline"/>
        </w:rPr>
        <w:t>USCIS has relied upon the executive parole authority to establish the CFRP as a means of achieving its annual goal of 20,000 legal migrants from Cubans to the United States</w:t>
      </w:r>
      <w:r w:rsidRPr="008E2E12">
        <w:rPr>
          <w:sz w:val="16"/>
        </w:rPr>
        <w:t xml:space="preserve">.25 The USCIS thus has the legal authority to establish a parole program for Haitian victims of the January 12 earthquake. </w:t>
      </w:r>
      <w:r w:rsidRPr="008E2E12">
        <w:rPr>
          <w:rStyle w:val="StyleUnderline"/>
        </w:rPr>
        <w:t>The U.S. government has granted parole status to victims of tragedies and persecution since the 1950s and continues to use such power to grant temporary status to migrants from other countries in the region, such as Cuba. Parole status is discretionary and may be justified in cases of severe medical conditions and family reunification, both of which are critical issues for many Haitians in the wake of the January 12 earthquake.</w:t>
      </w:r>
    </w:p>
    <w:p w14:paraId="136A1BF7" w14:textId="77777777" w:rsidR="00DE313E" w:rsidRPr="008E2E12" w:rsidRDefault="00DE313E" w:rsidP="00DE313E"/>
    <w:p w14:paraId="68BF975D" w14:textId="77777777" w:rsidR="00DE313E" w:rsidRPr="008E2E12" w:rsidRDefault="00DE313E" w:rsidP="00DE313E">
      <w:pPr>
        <w:pStyle w:val="Heading4"/>
        <w:tabs>
          <w:tab w:val="left" w:pos="2070"/>
        </w:tabs>
      </w:pPr>
      <w:r w:rsidRPr="008E2E12">
        <w:t>Extending parole to refugees has been effective in the past.</w:t>
      </w:r>
    </w:p>
    <w:p w14:paraId="191EB350" w14:textId="77777777" w:rsidR="00DE313E" w:rsidRPr="008E2E12" w:rsidRDefault="00DE313E" w:rsidP="00DE313E">
      <w:r w:rsidRPr="008E2E12">
        <w:rPr>
          <w:rFonts w:eastAsiaTheme="majorEastAsia" w:cstheme="majorBidi"/>
          <w:b/>
          <w:bCs/>
          <w:szCs w:val="26"/>
        </w:rPr>
        <w:t>Abraham et al ’10</w:t>
      </w:r>
      <w:r w:rsidRPr="008E2E12">
        <w:t xml:space="preserve"> </w:t>
      </w:r>
      <w:r w:rsidRPr="008E2E12">
        <w:rPr>
          <w:sz w:val="8"/>
          <w:szCs w:val="8"/>
        </w:rPr>
        <w:t xml:space="preserve">(Columbia Law School Human Rights Clinic, Institute for Justice and Democracy in Haiti, Center for Constitutional Rights, Center for Human Rights and International Justice Post-Deportation Human Rights Project at Boston College, Center for International Human Rights Law &amp; Advocacy at Sturm College of Law, The Latin American and Caribbean Community Center, Massachusetts Law Reform Institute, Public Counsel, University of Maryland School of Law Immigration Clinic, University of Minnesota Law School Human Rights Litigation and International Advocacy Clinic, The Walter Leitner International Human Rights Clinic at Fordham Law School, The World Organization for Human Rights USA, Ira </w:t>
      </w:r>
      <w:proofErr w:type="spellStart"/>
      <w:r w:rsidRPr="008E2E12">
        <w:rPr>
          <w:sz w:val="8"/>
          <w:szCs w:val="8"/>
        </w:rPr>
        <w:t>Kurzban</w:t>
      </w:r>
      <w:proofErr w:type="spellEnd"/>
      <w:r w:rsidRPr="008E2E12">
        <w:rPr>
          <w:sz w:val="8"/>
          <w:szCs w:val="8"/>
        </w:rPr>
        <w:t xml:space="preserve">, David Abraham (*University of Miami School of Law), Raquel Aldana (*University of the Pacific McGeorge School of Law, Inter-American Program), Deborah Anker (*Harvard Law School, Harvard Immigration and Refugee Clinical Program), </w:t>
      </w:r>
      <w:proofErr w:type="spellStart"/>
      <w:r w:rsidRPr="008E2E12">
        <w:rPr>
          <w:sz w:val="8"/>
          <w:szCs w:val="8"/>
        </w:rPr>
        <w:t>Sabrineh</w:t>
      </w:r>
      <w:proofErr w:type="spellEnd"/>
      <w:r w:rsidRPr="008E2E12">
        <w:rPr>
          <w:sz w:val="8"/>
          <w:szCs w:val="8"/>
        </w:rPr>
        <w:t xml:space="preserve"> </w:t>
      </w:r>
      <w:proofErr w:type="spellStart"/>
      <w:r w:rsidRPr="008E2E12">
        <w:rPr>
          <w:sz w:val="8"/>
          <w:szCs w:val="8"/>
        </w:rPr>
        <w:t>Ardalan</w:t>
      </w:r>
      <w:proofErr w:type="spellEnd"/>
      <w:r w:rsidRPr="008E2E12">
        <w:rPr>
          <w:sz w:val="8"/>
          <w:szCs w:val="8"/>
        </w:rPr>
        <w:t xml:space="preserve"> (*Harvard Law School, Harvard </w:t>
      </w:r>
      <w:r w:rsidRPr="008E2E12">
        <w:rPr>
          <w:sz w:val="8"/>
          <w:szCs w:val="8"/>
        </w:rPr>
        <w:lastRenderedPageBreak/>
        <w:t xml:space="preserve">Immigration and Refugee Clinical Program), Sandra Babcock (*Northwestern University Law School, Center for International Human Rights), Joseph </w:t>
      </w:r>
      <w:proofErr w:type="spellStart"/>
      <w:r w:rsidRPr="008E2E12">
        <w:rPr>
          <w:sz w:val="8"/>
          <w:szCs w:val="8"/>
        </w:rPr>
        <w:t>Baldelomar</w:t>
      </w:r>
      <w:proofErr w:type="spellEnd"/>
      <w:r w:rsidRPr="008E2E12">
        <w:rPr>
          <w:sz w:val="8"/>
          <w:szCs w:val="8"/>
        </w:rPr>
        <w:t xml:space="preserve"> (*Nova Southeastern University, Shepard Broad Law Center), </w:t>
      </w:r>
      <w:proofErr w:type="spellStart"/>
      <w:r w:rsidRPr="008E2E12">
        <w:rPr>
          <w:sz w:val="8"/>
          <w:szCs w:val="8"/>
        </w:rPr>
        <w:t>Lenni</w:t>
      </w:r>
      <w:proofErr w:type="spellEnd"/>
      <w:r w:rsidRPr="008E2E12">
        <w:rPr>
          <w:sz w:val="8"/>
          <w:szCs w:val="8"/>
        </w:rPr>
        <w:t xml:space="preserve"> B. Benson (*New York Law School), Caroline </w:t>
      </w:r>
      <w:proofErr w:type="spellStart"/>
      <w:r w:rsidRPr="008E2E12">
        <w:rPr>
          <w:sz w:val="8"/>
          <w:szCs w:val="8"/>
        </w:rPr>
        <w:t>Bettinger</w:t>
      </w:r>
      <w:proofErr w:type="spellEnd"/>
      <w:r w:rsidRPr="008E2E12">
        <w:rPr>
          <w:sz w:val="8"/>
          <w:szCs w:val="8"/>
        </w:rPr>
        <w:t xml:space="preserve">-López (*Columbia Law School, Human Rights Institute), Carolyn Patty Blum (*University of California Berkeley School of Law, Professor of Law Emeritus), Richard Boswell (*Hastings College of Law, Immigrants’ Rights Clinic), Ronald Benton Brown (*Nova Southeastern University, Shepard Broad Law Center), Henry Carey (*Georgia State University, Department of Political Science), James L. Cavallaro (*Harvard Law School, Human Rights Program), Lindsay Curcio (*New York Law School), Michael J. Dale (*Nova Southeastern University Law Center), </w:t>
      </w:r>
      <w:proofErr w:type="spellStart"/>
      <w:r w:rsidRPr="008E2E12">
        <w:rPr>
          <w:sz w:val="8"/>
          <w:szCs w:val="8"/>
        </w:rPr>
        <w:t>Rhodora</w:t>
      </w:r>
      <w:proofErr w:type="spellEnd"/>
      <w:r w:rsidRPr="008E2E12">
        <w:rPr>
          <w:sz w:val="8"/>
          <w:szCs w:val="8"/>
        </w:rPr>
        <w:t xml:space="preserve"> V. </w:t>
      </w:r>
      <w:proofErr w:type="spellStart"/>
      <w:r w:rsidRPr="008E2E12">
        <w:rPr>
          <w:sz w:val="8"/>
          <w:szCs w:val="8"/>
        </w:rPr>
        <w:t>Derpo</w:t>
      </w:r>
      <w:proofErr w:type="spellEnd"/>
      <w:r w:rsidRPr="008E2E12">
        <w:rPr>
          <w:sz w:val="8"/>
          <w:szCs w:val="8"/>
        </w:rPr>
        <w:t xml:space="preserve"> (*Immigrant Rights Advocate), Margaret Drew (*University of Cincinnati College of Law, Domestic Violence and Civil Protection Order Clinic), Troy Elder (*Florida International University College of Law, Carlos A. Costa Immigration and Human Rights Clinic), Lynne R. Feldman (*Feldman </w:t>
      </w:r>
      <w:proofErr w:type="spellStart"/>
      <w:r w:rsidRPr="008E2E12">
        <w:rPr>
          <w:sz w:val="8"/>
          <w:szCs w:val="8"/>
        </w:rPr>
        <w:t>Feldman</w:t>
      </w:r>
      <w:proofErr w:type="spellEnd"/>
      <w:r w:rsidRPr="008E2E12">
        <w:rPr>
          <w:sz w:val="8"/>
          <w:szCs w:val="8"/>
        </w:rPr>
        <w:t xml:space="preserve"> &amp; Associates, PC), Davida Finger (*Loyola University New Orleans College of Law), Martin S. Flaherty (*Fordham Law School, Leitner Center for International Law and Justice), Laurel Fletcher (*University of California Berkeley Law School, International Human Rights Law Clinic), Paula </w:t>
      </w:r>
      <w:proofErr w:type="spellStart"/>
      <w:r w:rsidRPr="008E2E12">
        <w:rPr>
          <w:sz w:val="8"/>
          <w:szCs w:val="8"/>
        </w:rPr>
        <w:t>Galowitz</w:t>
      </w:r>
      <w:proofErr w:type="spellEnd"/>
      <w:r w:rsidRPr="008E2E12">
        <w:rPr>
          <w:sz w:val="8"/>
          <w:szCs w:val="8"/>
        </w:rPr>
        <w:t xml:space="preserve"> (*New York University School of Law), Erika George (*University of Utah, S.J. Quinney College of Law), Denise Gilman (*University of Texas at Austin School of Law, Immigration Clinic), Bob </w:t>
      </w:r>
      <w:proofErr w:type="spellStart"/>
      <w:r w:rsidRPr="008E2E12">
        <w:rPr>
          <w:sz w:val="8"/>
          <w:szCs w:val="8"/>
        </w:rPr>
        <w:t>Golten</w:t>
      </w:r>
      <w:proofErr w:type="spellEnd"/>
      <w:r w:rsidRPr="008E2E12">
        <w:rPr>
          <w:sz w:val="8"/>
          <w:szCs w:val="8"/>
        </w:rPr>
        <w:t xml:space="preserve"> (*International Human Rights Advocacy Center at Sturm College of Law), Jennifer M. Green (*University of Minnesota Law School, Human Rights Litigation and International Advocacy Clinic), Joseph D. Harbaugh (*Nova Southeastern University, Shepard Broad Law Center), Richard </w:t>
      </w:r>
      <w:proofErr w:type="spellStart"/>
      <w:r w:rsidRPr="008E2E12">
        <w:rPr>
          <w:sz w:val="8"/>
          <w:szCs w:val="8"/>
        </w:rPr>
        <w:t>Herz</w:t>
      </w:r>
      <w:proofErr w:type="spellEnd"/>
      <w:r w:rsidRPr="008E2E12">
        <w:rPr>
          <w:sz w:val="8"/>
          <w:szCs w:val="8"/>
        </w:rPr>
        <w:t xml:space="preserve"> (*</w:t>
      </w:r>
      <w:proofErr w:type="spellStart"/>
      <w:r w:rsidRPr="008E2E12">
        <w:rPr>
          <w:sz w:val="8"/>
          <w:szCs w:val="8"/>
        </w:rPr>
        <w:t>EarthRights</w:t>
      </w:r>
      <w:proofErr w:type="spellEnd"/>
      <w:r w:rsidRPr="008E2E12">
        <w:rPr>
          <w:sz w:val="8"/>
          <w:szCs w:val="8"/>
        </w:rPr>
        <w:t xml:space="preserve"> International), Barbara Hines (*University of Texas School of Law, Immigration Clinic), Matthew Hirsch (*Widener University School of Law), Deena R. Hurwitz (*University of Virginia School of Law, International Human Rights Clinic and Human Rights Program), </w:t>
      </w:r>
      <w:proofErr w:type="spellStart"/>
      <w:r w:rsidRPr="008E2E12">
        <w:rPr>
          <w:sz w:val="8"/>
          <w:szCs w:val="8"/>
        </w:rPr>
        <w:t>Meetali</w:t>
      </w:r>
      <w:proofErr w:type="spellEnd"/>
      <w:r w:rsidRPr="008E2E12">
        <w:rPr>
          <w:sz w:val="8"/>
          <w:szCs w:val="8"/>
        </w:rPr>
        <w:t xml:space="preserve"> Jain (*Washington College of the Law, International Human Rights Law Clinic), Paula C. Johnson (*Syracuse University College of Law), </w:t>
      </w:r>
      <w:proofErr w:type="spellStart"/>
      <w:r w:rsidRPr="008E2E12">
        <w:rPr>
          <w:sz w:val="8"/>
          <w:szCs w:val="8"/>
        </w:rPr>
        <w:t>Sital</w:t>
      </w:r>
      <w:proofErr w:type="spellEnd"/>
      <w:r w:rsidRPr="008E2E12">
        <w:rPr>
          <w:sz w:val="8"/>
          <w:szCs w:val="8"/>
        </w:rPr>
        <w:t xml:space="preserve"> </w:t>
      </w:r>
      <w:proofErr w:type="spellStart"/>
      <w:r w:rsidRPr="008E2E12">
        <w:rPr>
          <w:sz w:val="8"/>
          <w:szCs w:val="8"/>
        </w:rPr>
        <w:t>Kalantry</w:t>
      </w:r>
      <w:proofErr w:type="spellEnd"/>
      <w:r w:rsidRPr="008E2E12">
        <w:rPr>
          <w:sz w:val="8"/>
          <w:szCs w:val="8"/>
        </w:rPr>
        <w:t xml:space="preserve"> (*Cornell Law School), Daniel </w:t>
      </w:r>
      <w:proofErr w:type="spellStart"/>
      <w:r w:rsidRPr="008E2E12">
        <w:rPr>
          <w:sz w:val="8"/>
          <w:szCs w:val="8"/>
        </w:rPr>
        <w:t>Kanstroom</w:t>
      </w:r>
      <w:proofErr w:type="spellEnd"/>
      <w:r w:rsidRPr="008E2E12">
        <w:rPr>
          <w:sz w:val="8"/>
          <w:szCs w:val="8"/>
        </w:rPr>
        <w:t xml:space="preserve"> (*Boston College Law School, Human Rights Program), Nancy Kelly (*Harvard Law School, Immigration and Refugee Clinic at Greater Boston Legal Services), Dan Kowalski (*Bender’s Immigration Bulletin), Eunice Lee (*Harvard Law School, Harvard Immigration and Refugee Clinical Program), Hope Lewis (*Northeastern University School of Law), Bert Lockwood (*University of Cincinnati College of Law, Urban Morgan Institute for Human Rights), Hope Metcalf (*Yale Law School, Allard K. Lowenstein International Human Rights Clinic), Joel A. </w:t>
      </w:r>
      <w:proofErr w:type="spellStart"/>
      <w:r w:rsidRPr="008E2E12">
        <w:rPr>
          <w:sz w:val="8"/>
          <w:szCs w:val="8"/>
        </w:rPr>
        <w:t>Mintz</w:t>
      </w:r>
      <w:proofErr w:type="spellEnd"/>
      <w:r w:rsidRPr="008E2E12">
        <w:rPr>
          <w:sz w:val="8"/>
          <w:szCs w:val="8"/>
        </w:rPr>
        <w:t xml:space="preserve"> (*Nova Southeastern University, Shepard Broad Law Center), Lori A. </w:t>
      </w:r>
      <w:proofErr w:type="spellStart"/>
      <w:r w:rsidRPr="008E2E12">
        <w:rPr>
          <w:sz w:val="8"/>
          <w:szCs w:val="8"/>
        </w:rPr>
        <w:t>Nessel</w:t>
      </w:r>
      <w:proofErr w:type="spellEnd"/>
      <w:r w:rsidRPr="008E2E12">
        <w:rPr>
          <w:sz w:val="8"/>
          <w:szCs w:val="8"/>
        </w:rPr>
        <w:t xml:space="preserve"> (*Seton Hall University School of Law, Center for Social Justice), Sarah </w:t>
      </w:r>
      <w:proofErr w:type="spellStart"/>
      <w:r w:rsidRPr="008E2E12">
        <w:rPr>
          <w:sz w:val="8"/>
          <w:szCs w:val="8"/>
        </w:rPr>
        <w:t>Paoletti</w:t>
      </w:r>
      <w:proofErr w:type="spellEnd"/>
      <w:r w:rsidRPr="008E2E12">
        <w:rPr>
          <w:sz w:val="8"/>
          <w:szCs w:val="8"/>
        </w:rPr>
        <w:t xml:space="preserve"> (*University of Pennsylvania Law School, Transnational Legal Clinic), Martha Rayner (*Fordham Law School, International Justice Clinic), Michael Richmond (*Nova Southeastern University, Shepard Broad Law Center), Ted </w:t>
      </w:r>
      <w:proofErr w:type="spellStart"/>
      <w:r w:rsidRPr="008E2E12">
        <w:rPr>
          <w:sz w:val="8"/>
          <w:szCs w:val="8"/>
        </w:rPr>
        <w:t>Ruthizer</w:t>
      </w:r>
      <w:proofErr w:type="spellEnd"/>
      <w:r w:rsidRPr="008E2E12">
        <w:rPr>
          <w:sz w:val="8"/>
          <w:szCs w:val="8"/>
        </w:rPr>
        <w:t xml:space="preserve"> (*Kramer Levin </w:t>
      </w:r>
      <w:proofErr w:type="spellStart"/>
      <w:r w:rsidRPr="008E2E12">
        <w:rPr>
          <w:sz w:val="8"/>
          <w:szCs w:val="8"/>
        </w:rPr>
        <w:t>Naftalis</w:t>
      </w:r>
      <w:proofErr w:type="spellEnd"/>
      <w:r w:rsidRPr="008E2E12">
        <w:rPr>
          <w:sz w:val="8"/>
          <w:szCs w:val="8"/>
        </w:rPr>
        <w:t xml:space="preserve"> &amp; Frankel LLP), Margaret L. Satterthwaite (*New York University School of Law, International Human Rights Clinic), Rebecca Sharpless (*University of Miami School of Law, Immigration Clinic), James Silk (*Yale Law School, Allard K. Lowenstein International Human Rights Clinic), Gwynne Skinner (*Willamette University College of Law, International Human Rights and Refugee Rights Clinic), Jessica E. </w:t>
      </w:r>
      <w:proofErr w:type="spellStart"/>
      <w:r w:rsidRPr="008E2E12">
        <w:rPr>
          <w:sz w:val="8"/>
          <w:szCs w:val="8"/>
        </w:rPr>
        <w:t>Slavin</w:t>
      </w:r>
      <w:proofErr w:type="spellEnd"/>
      <w:r w:rsidRPr="008E2E12">
        <w:rPr>
          <w:sz w:val="8"/>
          <w:szCs w:val="8"/>
        </w:rPr>
        <w:t xml:space="preserve"> (*Marquette University Law School), Claudia </w:t>
      </w:r>
      <w:proofErr w:type="spellStart"/>
      <w:r w:rsidRPr="008E2E12">
        <w:rPr>
          <w:sz w:val="8"/>
          <w:szCs w:val="8"/>
        </w:rPr>
        <w:t>Slovinsky</w:t>
      </w:r>
      <w:proofErr w:type="spellEnd"/>
      <w:r w:rsidRPr="008E2E12">
        <w:rPr>
          <w:sz w:val="8"/>
          <w:szCs w:val="8"/>
        </w:rPr>
        <w:t xml:space="preserve"> (*New York Law School), Mary Paige Smith (*Nova Southeastern University, Law Library and Technology Center), Maureen A. Sweeney (*University of Maryland School of Law, Immigration Clinic), Enid </w:t>
      </w:r>
      <w:proofErr w:type="spellStart"/>
      <w:r w:rsidRPr="008E2E12">
        <w:rPr>
          <w:sz w:val="8"/>
          <w:szCs w:val="8"/>
        </w:rPr>
        <w:t>Trucios</w:t>
      </w:r>
      <w:proofErr w:type="spellEnd"/>
      <w:r w:rsidRPr="008E2E12">
        <w:rPr>
          <w:sz w:val="8"/>
          <w:szCs w:val="8"/>
        </w:rPr>
        <w:t xml:space="preserve">-Haynes (*Louis D. Brandeis School of Law), Deborah Weissman (*University of North Carolina Law School), Virgil Wiebe (*University of St. Thomas School of Law), John </w:t>
      </w:r>
      <w:proofErr w:type="spellStart"/>
      <w:r w:rsidRPr="008E2E12">
        <w:rPr>
          <w:sz w:val="8"/>
          <w:szCs w:val="8"/>
        </w:rPr>
        <w:t>Willshire</w:t>
      </w:r>
      <w:proofErr w:type="spellEnd"/>
      <w:r w:rsidRPr="008E2E12">
        <w:rPr>
          <w:sz w:val="8"/>
          <w:szCs w:val="8"/>
        </w:rPr>
        <w:t>-Carrera (*Harvard Law School, Harvard Immigration and Refugee Clinic at Greater Boston Legal Services), “MEMORANDUM IN SUPPORT OF A UNITED STATES POLICY GENEROUSLY GRANTING HUMANITARIAN PAROLE FOR HAITIAN VICTIMS OF THE EARTHQUAKE OF JANUARY 12, 2010,” February 25, 2010, http://www.law.columbia.edu/sites/default/files/legacy/files/humanitarian_parole_memo_to_uscis_final.pdf)-JN</w:t>
      </w:r>
    </w:p>
    <w:p w14:paraId="49D1C673" w14:textId="77777777" w:rsidR="00DE313E" w:rsidRPr="008E2E12" w:rsidRDefault="00DE313E" w:rsidP="00DE313E">
      <w:pPr>
        <w:rPr>
          <w:sz w:val="16"/>
        </w:rPr>
      </w:pPr>
      <w:r w:rsidRPr="008E2E12">
        <w:rPr>
          <w:rStyle w:val="StyleUnderline"/>
        </w:rPr>
        <w:t>There is a strong tradition of Executive reliance upon this discretionary power to extend parole to victims of tragedy and repression</w:t>
      </w:r>
      <w:r w:rsidRPr="008E2E12">
        <w:rPr>
          <w:sz w:val="16"/>
        </w:rPr>
        <w:t xml:space="preserve"> at various points throughout the nation’s history. In 1956, the </w:t>
      </w:r>
      <w:r w:rsidRPr="008E2E12">
        <w:rPr>
          <w:rStyle w:val="StyleUnderline"/>
        </w:rPr>
        <w:t>Eisenhower</w:t>
      </w:r>
      <w:r w:rsidRPr="008E2E12">
        <w:rPr>
          <w:sz w:val="16"/>
        </w:rPr>
        <w:t xml:space="preserve"> administration </w:t>
      </w:r>
      <w:r w:rsidRPr="008E2E12">
        <w:rPr>
          <w:rStyle w:val="StyleUnderline"/>
        </w:rPr>
        <w:t>invoked</w:t>
      </w:r>
      <w:r w:rsidRPr="008E2E12">
        <w:rPr>
          <w:sz w:val="16"/>
        </w:rPr>
        <w:t xml:space="preserve"> the </w:t>
      </w:r>
      <w:r w:rsidRPr="008E2E12">
        <w:rPr>
          <w:rStyle w:val="StyleUnderline"/>
        </w:rPr>
        <w:t>parole</w:t>
      </w:r>
      <w:r w:rsidRPr="008E2E12">
        <w:rPr>
          <w:sz w:val="16"/>
        </w:rPr>
        <w:t xml:space="preserve"> power </w:t>
      </w:r>
      <w:r w:rsidRPr="008E2E12">
        <w:rPr>
          <w:rStyle w:val="StyleUnderline"/>
        </w:rPr>
        <w:t>to temporarily admit 15,000 Hungarians fleeing communist persecution.</w:t>
      </w:r>
      <w:r w:rsidRPr="008E2E12">
        <w:rPr>
          <w:sz w:val="16"/>
        </w:rPr>
        <w:t xml:space="preserve">17 The power was instrumental in the United States’ response to the </w:t>
      </w:r>
      <w:r w:rsidRPr="008E2E12">
        <w:rPr>
          <w:rStyle w:val="StyleUnderline"/>
        </w:rPr>
        <w:t>Cuban refugee crisis</w:t>
      </w:r>
      <w:r w:rsidRPr="008E2E12">
        <w:rPr>
          <w:sz w:val="16"/>
        </w:rPr>
        <w:t xml:space="preserve"> of the 1960s and permitted the President to respond appropriately to </w:t>
      </w:r>
      <w:r w:rsidRPr="008E2E12">
        <w:rPr>
          <w:rStyle w:val="StyleUnderline"/>
        </w:rPr>
        <w:t>refugee influxes from Vietnam, Haiti and Cuba</w:t>
      </w:r>
      <w:r w:rsidRPr="008E2E12">
        <w:rPr>
          <w:sz w:val="16"/>
        </w:rPr>
        <w:t xml:space="preserve"> in the 1970s.</w:t>
      </w:r>
    </w:p>
    <w:p w14:paraId="53944408" w14:textId="77777777" w:rsidR="00DE313E" w:rsidRPr="008E2E12" w:rsidRDefault="00DE313E" w:rsidP="00DE313E">
      <w:pPr>
        <w:pStyle w:val="Heading4"/>
      </w:pPr>
      <w:r w:rsidRPr="008E2E12">
        <w:t>The executive can legally ensure displaced aliens can stay in the US even if they do not qualify for refugee status</w:t>
      </w:r>
    </w:p>
    <w:p w14:paraId="7A02C517" w14:textId="77777777" w:rsidR="00DE313E" w:rsidRPr="008E2E12" w:rsidRDefault="00DE313E" w:rsidP="00DE313E">
      <w:r w:rsidRPr="008E2E12">
        <w:rPr>
          <w:rStyle w:val="Style13ptBold"/>
        </w:rPr>
        <w:t xml:space="preserve">Manuel and Garcia ’14 </w:t>
      </w:r>
      <w:r w:rsidRPr="008E2E12">
        <w:t>(Michael Garcia and Kate Manuel are Legislative Attorneys, “Executive Discretion as to Immigration: Legal Overview ,” Congressional Research Service, November 10, 2014, https://fas.org/sgp/crs/homesec/R43782.pdf)-DG</w:t>
      </w:r>
    </w:p>
    <w:p w14:paraId="574FE98E" w14:textId="77777777" w:rsidR="00DE313E" w:rsidRPr="008E2E12" w:rsidRDefault="00DE313E" w:rsidP="00DE313E">
      <w:pPr>
        <w:rPr>
          <w:sz w:val="16"/>
        </w:rPr>
      </w:pPr>
      <w:r w:rsidRPr="008E2E12">
        <w:rPr>
          <w:rStyle w:val="StyleUnderline"/>
        </w:rPr>
        <w:t>Temporary protected status (TPS) is a type of relief from removal that Congress has authorized the executive branch to grant to aliens who presently cannot be safely returned to their home countries</w:t>
      </w:r>
      <w:r w:rsidRPr="008E2E12">
        <w:rPr>
          <w:sz w:val="16"/>
        </w:rPr>
        <w:t xml:space="preserve">. Section 244 of </w:t>
      </w:r>
      <w:r w:rsidRPr="008E2E12">
        <w:rPr>
          <w:rStyle w:val="StyleUnderline"/>
        </w:rPr>
        <w:t>the INA imposes a number of conditions upon who may be granted TPS</w:t>
      </w:r>
      <w:r w:rsidRPr="008E2E12">
        <w:rPr>
          <w:sz w:val="16"/>
        </w:rPr>
        <w:t xml:space="preserve">. Specifically, aliens must: be from a foreign state that the Department of Homeland Security (DHS) has designated due to an ongoing armed conflict; an earthquake, flood, drought, epidemic, or other environmental disaster; or other “extraordinary and temporary conditions” that prevent aliens’ safe return;24 • have been “continuously physically present” in the United States since the effective date of their home country’s most recent TPS designation;25 • have “continuously resided” in the United States since whatever date the executive may designate (generally a date that is earlier than the TPS designation date);26 • be generally admissible as an immigrant and not ineligible for TPS (e.g., have not been convicted of specified offenses);27 • register during the period prescribed for registration by the executive branch; and • pay any registration fee required by the executive branch.28 In addition, Congress has provided that TPS is generally to be withdrawn if the alien proves to have been ineligible for such status; has not remained “continuously physically present” since the date he or she was first granted TPS; or fails “without good cause” to register annually.29 </w:t>
      </w:r>
      <w:r w:rsidRPr="008E2E12">
        <w:rPr>
          <w:rStyle w:val="StyleUnderline"/>
        </w:rPr>
        <w:t>Despite these conditions, a grant of TPS can afford significant relief to individual aliens because aliens with TPS are provided identifying documentation and work authorization by the executive branch, and they cannot be removed while they have TPS</w:t>
      </w:r>
      <w:r w:rsidRPr="008E2E12">
        <w:rPr>
          <w:sz w:val="16"/>
        </w:rPr>
        <w:t xml:space="preserve">.30 TPS can also be a powerful tool for the Executive in crafting immigration policy. For example, </w:t>
      </w:r>
      <w:r w:rsidRPr="008E2E12">
        <w:rPr>
          <w:rStyle w:val="StyleUnderline"/>
        </w:rPr>
        <w:t>TPS could be employed to enable aliens who are from countries where large numbers of persons have been displaced—and who are unlikely to qualify as refugees</w:t>
      </w:r>
      <w:r w:rsidRPr="008E2E12">
        <w:rPr>
          <w:sz w:val="16"/>
        </w:rPr>
        <w:t>31—</w:t>
      </w:r>
      <w:r w:rsidRPr="008E2E12">
        <w:rPr>
          <w:rStyle w:val="StyleUnderline"/>
        </w:rPr>
        <w:t>to remain in the United States</w:t>
      </w:r>
      <w:r w:rsidRPr="008E2E12">
        <w:rPr>
          <w:sz w:val="16"/>
        </w:rPr>
        <w:t xml:space="preserve">.32 Further, </w:t>
      </w:r>
      <w:r w:rsidRPr="008E2E12">
        <w:rPr>
          <w:rStyle w:val="StyleUnderline"/>
        </w:rPr>
        <w:t>while TPS is “temporary,” in practice, aliens from designated countries are often able to legally remain and work in the United States for years, potentially prompting further migration from the country</w:t>
      </w:r>
      <w:r w:rsidRPr="008E2E12">
        <w:rPr>
          <w:sz w:val="16"/>
        </w:rPr>
        <w:t xml:space="preserve">.33 </w:t>
      </w:r>
    </w:p>
    <w:p w14:paraId="48991A17" w14:textId="77777777" w:rsidR="00DE313E" w:rsidRPr="008E2E12" w:rsidRDefault="00DE313E" w:rsidP="00DE313E"/>
    <w:p w14:paraId="348ABD39" w14:textId="77777777" w:rsidR="00DE313E" w:rsidRPr="008E2E12" w:rsidRDefault="00DE313E" w:rsidP="00DE313E">
      <w:pPr>
        <w:pStyle w:val="Heading3"/>
      </w:pPr>
      <w:r w:rsidRPr="008E2E12">
        <w:lastRenderedPageBreak/>
        <w:t>S – Humanitarian Crisis</w:t>
      </w:r>
    </w:p>
    <w:p w14:paraId="765A4EA3" w14:textId="77777777" w:rsidR="009F3FBE" w:rsidRPr="008E2E12" w:rsidRDefault="009F3FBE" w:rsidP="009F3FBE">
      <w:pPr>
        <w:pStyle w:val="Heading4"/>
        <w:rPr>
          <w:rStyle w:val="Style13ptBold"/>
          <w:b/>
        </w:rPr>
      </w:pPr>
      <w:r w:rsidRPr="008E2E12">
        <w:rPr>
          <w:rStyle w:val="Style13ptBold"/>
          <w:b/>
        </w:rPr>
        <w:t xml:space="preserve">Humanitarian parole fulfills US international law requirements and moral responsibility by providing protection for refugees. </w:t>
      </w:r>
    </w:p>
    <w:p w14:paraId="0187C6DE" w14:textId="77777777" w:rsidR="009F3FBE" w:rsidRPr="008E2E12" w:rsidRDefault="009F3FBE" w:rsidP="009F3FBE">
      <w:r w:rsidRPr="008E2E12">
        <w:rPr>
          <w:rStyle w:val="Style13ptBold"/>
        </w:rPr>
        <w:t>Columbia Law School Human Rights Clinic 10</w:t>
      </w:r>
      <w:r w:rsidRPr="008E2E12">
        <w:t xml:space="preserve"> (“MEMORANDUM IN SUPPORT OF A UNITED STATES POLICY GENEROUSLY GRANTING HUMANITARIAN PAROLE FOR HAITIAN VICTIMS OF THE EARTHQUAKE OF JANUARY 12, 2010” February 25, http://www.law.columbia.edu/sites/default/files/legacy/files/humanitarian_parole_memo_to_uscis_final.pdf)</w:t>
      </w:r>
    </w:p>
    <w:p w14:paraId="2887A1E3" w14:textId="7931E1BA" w:rsidR="009F3FBE" w:rsidRPr="008E2E12" w:rsidRDefault="009F3FBE" w:rsidP="009F3FBE">
      <w:pPr>
        <w:rPr>
          <w:u w:val="single"/>
        </w:rPr>
      </w:pPr>
      <w:r w:rsidRPr="008E2E12">
        <w:rPr>
          <w:rStyle w:val="StyleUnderline"/>
        </w:rPr>
        <w:t xml:space="preserve">International human rights norms suggest that states have an obligation to render humanitarian assistance after a natural disaster. </w:t>
      </w:r>
      <w:r w:rsidRPr="008E2E12">
        <w:rPr>
          <w:sz w:val="16"/>
        </w:rPr>
        <w:t>The International Commission on State Sovereignty nodded to this responsibility in its 2001 report, saying that “</w:t>
      </w:r>
      <w:r w:rsidRPr="008E2E12">
        <w:rPr>
          <w:rStyle w:val="StyleUnderline"/>
        </w:rPr>
        <w:t xml:space="preserve">sovereign states have a responsibility to protect their own citizens from avoidable catastrophe – from mass murder and rape, from starvation – but . . . when they are unwilling or unable to do so, that responsibility must be borne by the </w:t>
      </w:r>
      <w:r w:rsidRPr="008E2E12">
        <w:rPr>
          <w:sz w:val="16"/>
        </w:rPr>
        <w:t xml:space="preserve">broader </w:t>
      </w:r>
      <w:r w:rsidRPr="008E2E12">
        <w:rPr>
          <w:rStyle w:val="StyleUnderline"/>
        </w:rPr>
        <w:t>community of states</w:t>
      </w:r>
      <w:r w:rsidRPr="008E2E12">
        <w:rPr>
          <w:sz w:val="16"/>
        </w:rPr>
        <w:t xml:space="preserve">.”26 The Commission’s report focused specifically on humanitarian military intervention, but international law also supports a broader commitment to render assistance. The Inter-American Convention to Facilitate Disaster Assistance is premised on the idea that states within the Americas will provide each other with humanitarian assistance after a disaster.27 Moreover, </w:t>
      </w:r>
      <w:r w:rsidRPr="008E2E12">
        <w:rPr>
          <w:rStyle w:val="StyleUnderline"/>
        </w:rPr>
        <w:t>states arguably have an international obligation to assist with the provision of an adequate standard of living for all people in the world.</w:t>
      </w:r>
      <w:r w:rsidRPr="008E2E12">
        <w:rPr>
          <w:sz w:val="16"/>
        </w:rPr>
        <w:t xml:space="preserve"> Article </w:t>
      </w:r>
      <w:r w:rsidRPr="008E2E12">
        <w:rPr>
          <w:rStyle w:val="StyleUnderline"/>
        </w:rPr>
        <w:t>25 of the Universal Declaration of Human Rights, for instance, guarantees the right to an adequate standard of living for each person who loses his livelihood “in circumstances beyond his control.”</w:t>
      </w:r>
      <w:r w:rsidRPr="008E2E12">
        <w:rPr>
          <w:sz w:val="16"/>
        </w:rPr>
        <w:t xml:space="preserve">28 </w:t>
      </w:r>
      <w:r w:rsidRPr="008E2E12">
        <w:rPr>
          <w:rStyle w:val="StyleUnderline"/>
        </w:rPr>
        <w:t>Though the United States has not explicitly endorsed the obligation to provide humanitarian assistance, it has received implicit support.</w:t>
      </w:r>
      <w:r w:rsidRPr="008E2E12">
        <w:rPr>
          <w:sz w:val="16"/>
        </w:rPr>
        <w:t xml:space="preserve"> President </w:t>
      </w:r>
      <w:r w:rsidRPr="008E2E12">
        <w:rPr>
          <w:rStyle w:val="StyleUnderline"/>
        </w:rPr>
        <w:t>Obama</w:t>
      </w:r>
      <w:r w:rsidRPr="008E2E12">
        <w:rPr>
          <w:sz w:val="16"/>
        </w:rPr>
        <w:t xml:space="preserve">, in his Nobel Peace Prize acceptance speech, </w:t>
      </w:r>
      <w:r w:rsidRPr="008E2E12">
        <w:rPr>
          <w:rStyle w:val="StyleUnderline"/>
        </w:rPr>
        <w:t>recognized the moral imperative for states to intervene</w:t>
      </w:r>
      <w:r w:rsidRPr="008E2E12">
        <w:rPr>
          <w:sz w:val="16"/>
        </w:rPr>
        <w:t xml:space="preserve"> through military or other means where </w:t>
      </w:r>
      <w:r w:rsidRPr="008E2E12">
        <w:rPr>
          <w:rStyle w:val="StyleUnderline"/>
        </w:rPr>
        <w:t>a state is unwilling or unable to protect its own people from harm.</w:t>
      </w:r>
      <w:r w:rsidRPr="008E2E12">
        <w:rPr>
          <w:sz w:val="16"/>
        </w:rPr>
        <w:t xml:space="preserve">29 Many within the administration, such as foreign policy advisor Samantha Power, have advocated for the concept.30 Moreover, the provision in U.S. law of Temporary Protected Status to individuals who cannot return home due to, inter alia, the havoc wreaked by natural disaster, indicates that the United States embraces the concept of international responsibility for responding to natural disasters, regardless of the territory upon which these disasters occur. Particularly for critically injured Haitians, </w:t>
      </w:r>
      <w:r w:rsidRPr="008E2E12">
        <w:rPr>
          <w:rStyle w:val="Emphasis"/>
        </w:rPr>
        <w:t>this responsibility requires use of the humanitarian parole power</w:t>
      </w:r>
      <w:r w:rsidRPr="008E2E12">
        <w:rPr>
          <w:sz w:val="16"/>
        </w:rPr>
        <w:t xml:space="preserve">. While the United States and the international community have undertaken a remarkable effort to provide humanitarian assistance, including medical care, for the most seriously injured victims, this is not enough. Doctors Without Borders and other groups on the ground report that medical facilities are inadequate to treat complex cases, and without evacuation to U.S. hospitals, many face certain death.31 In these cases, fulfilling the imperative to provide effective humanitarian assistance requires paroling victims into the United States to receive medical treatment. For family members awaiting unification, </w:t>
      </w:r>
      <w:r w:rsidRPr="008E2E12">
        <w:rPr>
          <w:rStyle w:val="Emphasis"/>
        </w:rPr>
        <w:t>humanitarian parole provides the easiest and most effective means of fulfilling these principles.</w:t>
      </w:r>
      <w:r w:rsidRPr="008E2E12">
        <w:rPr>
          <w:sz w:val="16"/>
        </w:rPr>
        <w:t xml:space="preserve"> In </w:t>
      </w:r>
      <w:r w:rsidRPr="008E2E12">
        <w:rPr>
          <w:rStyle w:val="StyleUnderline"/>
        </w:rPr>
        <w:t>the short term, parole will allow Haitians who seek admission to the United States for family reunification purposes to escape a dire situation. In the long term, it will reduce the number of the destitute in Haiti requiring assistance, ensure an orderly and safe outflow of inevitable migrants, and allow more Haitians to work in the United States and send cash remittances to their families in Haiti.</w:t>
      </w:r>
    </w:p>
    <w:p w14:paraId="4989F784" w14:textId="77777777" w:rsidR="00DE313E" w:rsidRPr="008E2E12" w:rsidRDefault="00DE313E" w:rsidP="00DE313E">
      <w:pPr>
        <w:pStyle w:val="Heading4"/>
      </w:pPr>
      <w:r w:rsidRPr="008E2E12">
        <w:t>Executive can grant parole for “humanitarian reasons or significant public benefit” – that means whatever they want it to</w:t>
      </w:r>
    </w:p>
    <w:p w14:paraId="4CE96B8D" w14:textId="77777777" w:rsidR="00DE313E" w:rsidRPr="008E2E12" w:rsidRDefault="00DE313E" w:rsidP="00DE313E">
      <w:proofErr w:type="spellStart"/>
      <w:r w:rsidRPr="008E2E12">
        <w:rPr>
          <w:rStyle w:val="Style13ptBold"/>
        </w:rPr>
        <w:t>Endelman</w:t>
      </w:r>
      <w:proofErr w:type="spellEnd"/>
      <w:r w:rsidRPr="008E2E12">
        <w:rPr>
          <w:rStyle w:val="Style13ptBold"/>
        </w:rPr>
        <w:t xml:space="preserve"> and Mehta ’14</w:t>
      </w:r>
      <w:r w:rsidRPr="008E2E12">
        <w:rPr>
          <w:b/>
          <w:bCs/>
        </w:rPr>
        <w:t xml:space="preserve"> </w:t>
      </w:r>
      <w:r w:rsidRPr="008E2E12">
        <w:t xml:space="preserve">(Gary </w:t>
      </w:r>
      <w:proofErr w:type="spellStart"/>
      <w:r w:rsidRPr="008E2E12">
        <w:t>Endelman</w:t>
      </w:r>
      <w:proofErr w:type="spellEnd"/>
      <w:r w:rsidRPr="008E2E12">
        <w:t xml:space="preserve">, PhD in U.S. History and is Board Certified in Immigration and Nationality Law. Cyrus D. Mehta is a graduate of Cambridge University and Columbia Law School, is the Managing Member of Cyrus D. Mehta &amp; Associates, PLLC in New York City., “TWO ACES UP PRESIDENT OBAMA’S SLEEVE TO ACHIEVE IMMIGRATION REFORM </w:t>
      </w:r>
      <w:r w:rsidRPr="008E2E12">
        <w:lastRenderedPageBreak/>
        <w:t xml:space="preserve">WITHOUT CONGRESS – NOT COUNTING FAMILY MEMBERS AND PAROLE IN PLACE,” the Insightful Immigration Blog, June 30, 2014, </w:t>
      </w:r>
      <w:hyperlink r:id="rId16" w:history="1">
        <w:r w:rsidRPr="008E2E12">
          <w:rPr>
            <w:rStyle w:val="Hyperlink"/>
          </w:rPr>
          <w:t>http://blog.cyrusmehta.com/2014/06/two-aces-up-president-obamas-sleeve-to_29.html)-DG</w:t>
        </w:r>
      </w:hyperlink>
    </w:p>
    <w:p w14:paraId="31CFEFF1" w14:textId="77777777" w:rsidR="00DE313E" w:rsidRPr="008E2E12" w:rsidRDefault="00DE313E" w:rsidP="00DE313E">
      <w:pPr>
        <w:rPr>
          <w:sz w:val="16"/>
        </w:rPr>
      </w:pPr>
      <w:r w:rsidRPr="008E2E12">
        <w:rPr>
          <w:sz w:val="16"/>
        </w:rPr>
        <w:t xml:space="preserve">The very </w:t>
      </w:r>
      <w:r w:rsidRPr="008E2E12">
        <w:rPr>
          <w:u w:val="single"/>
        </w:rPr>
        <w:t>idea of “parole”</w:t>
      </w:r>
      <w:r w:rsidRPr="008E2E12">
        <w:rPr>
          <w:sz w:val="16"/>
        </w:rPr>
        <w:t xml:space="preserve"> in section 212(d)(5) of the INA </w:t>
      </w:r>
      <w:r w:rsidRPr="008E2E12">
        <w:rPr>
          <w:u w:val="single"/>
        </w:rPr>
        <w:t>is linked to allowing deserving aliens to come to the United States for “urgent humanitarian reasons or significant public benefit.”</w:t>
      </w:r>
      <w:r w:rsidRPr="008E2E12">
        <w:rPr>
          <w:sz w:val="16"/>
        </w:rPr>
        <w:t xml:space="preserve"> In most cases, we think this only applies to people who are not yet here. Not so. Digging a bit deeper into the INA, we find in section 235(a)(1) this golden nugget: </w:t>
      </w:r>
      <w:r w:rsidRPr="008E2E12">
        <w:rPr>
          <w:u w:val="single"/>
        </w:rPr>
        <w:t xml:space="preserve">an applicant for admission is “an alien present in the United states who has not been admitted…” </w:t>
      </w:r>
      <w:r w:rsidRPr="008E2E12">
        <w:rPr>
          <w:sz w:val="16"/>
        </w:rPr>
        <w:t xml:space="preserve">Putting all of this together, </w:t>
      </w:r>
      <w:r w:rsidRPr="008E2E12">
        <w:rPr>
          <w:u w:val="single"/>
        </w:rPr>
        <w:t>there is nothing in law or logic that prevents the full embrace and unfettered application of parole to those already in the United States outside the color of law</w:t>
      </w:r>
      <w:r w:rsidRPr="008E2E12">
        <w:rPr>
          <w:sz w:val="16"/>
        </w:rPr>
        <w:t xml:space="preserve">. The invocation of </w:t>
      </w:r>
      <w:r w:rsidRPr="008E2E12">
        <w:rPr>
          <w:u w:val="single"/>
        </w:rPr>
        <w:t>‘parole in place” is another example of using new interpretive techniques to mine the existing law for greater benefits</w:t>
      </w:r>
      <w:r w:rsidRPr="008E2E12">
        <w:rPr>
          <w:sz w:val="16"/>
        </w:rPr>
        <w:t xml:space="preserve">. It is the antidote to the inability of Congress to enact comprehensive immigration reform. There should be no concern over a possible infringement of separation of powers for the authority of Congress over the legislative process is being fully respected. </w:t>
      </w:r>
      <w:r w:rsidRPr="008E2E12">
        <w:rPr>
          <w:u w:val="single"/>
        </w:rPr>
        <w:t>Part of the responsibility of the President to enforce the laws is to adopt an understanding of them</w:t>
      </w:r>
      <w:r w:rsidRPr="008E2E12">
        <w:rPr>
          <w:sz w:val="16"/>
        </w:rPr>
        <w:t xml:space="preserve"> that best promotes what Congress had in mind when it passed the law in the first place. Parole in place does precisely that. This is not amnesty. The requirements for obtaining legal status on a permanent basis apply in full. It is merely an attempt to think of the law we have not purely or primarily as an instrument of enforcement but as a platform for remediation of the human condition. Indeed, is this not how law in the American tradition is meant to function? </w:t>
      </w:r>
      <w:r w:rsidRPr="008E2E12">
        <w:rPr>
          <w:u w:val="single"/>
        </w:rPr>
        <w:t>The creation of new solutions by federal agencies has become the norm rather than the exception</w:t>
      </w:r>
      <w:r w:rsidRPr="008E2E12">
        <w:rPr>
          <w:sz w:val="16"/>
        </w:rPr>
        <w:t xml:space="preserve"> in our system of governance if for no other reason that the sheer multiplicity of issues, as well as their dense complexity, defies traditional compromise or achievable consensus which are the hallmarks of Congressional deliberation. </w:t>
      </w:r>
      <w:r w:rsidRPr="008E2E12">
        <w:rPr>
          <w:u w:val="single"/>
        </w:rPr>
        <w:t>They require timely and directed executive action as a formula for keeping present problems from getting worse</w:t>
      </w:r>
      <w:r w:rsidRPr="008E2E12">
        <w:rPr>
          <w:sz w:val="16"/>
        </w:rPr>
        <w:t xml:space="preserve">. This is exactly why </w:t>
      </w:r>
      <w:r w:rsidRPr="008E2E12">
        <w:rPr>
          <w:u w:val="single"/>
        </w:rPr>
        <w:t>Congress authorized the Attorney General to grant employment authorization without terms or limitations</w:t>
      </w:r>
      <w:r w:rsidRPr="008E2E12">
        <w:rPr>
          <w:sz w:val="16"/>
        </w:rPr>
        <w:t xml:space="preserve"> pursuant to INA 274A (h) (3)(B), a provision that should be linked with the robust exercise of the Executive’s parole power. The INA leaves the granting of parole completely up to the discretion of the Attorney General, now shifted to the DHS. </w:t>
      </w:r>
      <w:r w:rsidRPr="008E2E12">
        <w:rPr>
          <w:u w:val="single"/>
        </w:rPr>
        <w:t>It is hard to imagine a more open invitation to Executive rule- making to provide when parole can be extended</w:t>
      </w:r>
      <w:r w:rsidRPr="008E2E12">
        <w:rPr>
          <w:sz w:val="16"/>
        </w:rPr>
        <w:t>, as there is absolutely nothing in the INA that would contradict a DHS regulation allowing parole in place. Not only is it appropriate for the DHS to formulate immigration policy on highly minute technical issues of surpassing moment such as parole in place, but the Constitution expects that to happen. Indeed, without this, who would do it? Far from crossing the line and infringing the authority of Congress, what we ask the DHS to do augments Congressional prerogative by providing a practical way for them to function.</w:t>
      </w:r>
    </w:p>
    <w:p w14:paraId="1134C3B9" w14:textId="77777777" w:rsidR="00DE313E" w:rsidRPr="008E2E12" w:rsidRDefault="00DE313E" w:rsidP="00DE313E">
      <w:pPr>
        <w:pStyle w:val="Heading4"/>
        <w:tabs>
          <w:tab w:val="left" w:pos="2070"/>
        </w:tabs>
      </w:pPr>
      <w:r w:rsidRPr="008E2E12">
        <w:t>Extending parole for humanitarian reasons has been effective in the past.</w:t>
      </w:r>
    </w:p>
    <w:p w14:paraId="30455B83" w14:textId="77777777" w:rsidR="00DE313E" w:rsidRPr="008E2E12" w:rsidRDefault="00DE313E" w:rsidP="00DE313E">
      <w:r w:rsidRPr="008E2E12">
        <w:rPr>
          <w:rFonts w:eastAsiaTheme="majorEastAsia" w:cstheme="majorBidi"/>
          <w:b/>
          <w:bCs/>
          <w:szCs w:val="26"/>
        </w:rPr>
        <w:t>Abraham et al ’10</w:t>
      </w:r>
      <w:r w:rsidRPr="008E2E12">
        <w:rPr>
          <w:sz w:val="8"/>
          <w:szCs w:val="8"/>
        </w:rPr>
        <w:t xml:space="preserve"> (Columbia Law School Human Rights Clinic, Institute for Justice and Democracy in Haiti, Center for Constitutional Rights, Center for Human Rights and International Justice Post-Deportation Human Rights Project at Boston College, Center for International Human Rights Law &amp; Advocacy at Sturm College of Law, The Latin American and Caribbean Community Center, Massachusetts Law Reform Institute, Public Counsel, University of Maryland School of Law Immigration Clinic, University of Minnesota Law School Human Rights Litigation and International Advocacy Clinic, The Walter Leitner International Human Rights Clinic at Fordham Law School, The World Organization for Human Rights USA, Ira </w:t>
      </w:r>
      <w:proofErr w:type="spellStart"/>
      <w:r w:rsidRPr="008E2E12">
        <w:rPr>
          <w:sz w:val="8"/>
          <w:szCs w:val="8"/>
        </w:rPr>
        <w:t>Kurzban</w:t>
      </w:r>
      <w:proofErr w:type="spellEnd"/>
      <w:r w:rsidRPr="008E2E12">
        <w:rPr>
          <w:sz w:val="8"/>
          <w:szCs w:val="8"/>
        </w:rPr>
        <w:t xml:space="preserve">, David Abraham (*University of Miami School of Law), Raquel Aldana (*University of the Pacific McGeorge School of Law, Inter-American Program), Deborah Anker (*Harvard Law School, Harvard Immigration and Refugee Clinical Program), </w:t>
      </w:r>
      <w:proofErr w:type="spellStart"/>
      <w:r w:rsidRPr="008E2E12">
        <w:rPr>
          <w:sz w:val="8"/>
          <w:szCs w:val="8"/>
        </w:rPr>
        <w:t>Sabrineh</w:t>
      </w:r>
      <w:proofErr w:type="spellEnd"/>
      <w:r w:rsidRPr="008E2E12">
        <w:rPr>
          <w:sz w:val="8"/>
          <w:szCs w:val="8"/>
        </w:rPr>
        <w:t xml:space="preserve"> </w:t>
      </w:r>
      <w:proofErr w:type="spellStart"/>
      <w:r w:rsidRPr="008E2E12">
        <w:rPr>
          <w:sz w:val="8"/>
          <w:szCs w:val="8"/>
        </w:rPr>
        <w:t>Ardalan</w:t>
      </w:r>
      <w:proofErr w:type="spellEnd"/>
      <w:r w:rsidRPr="008E2E12">
        <w:rPr>
          <w:sz w:val="8"/>
          <w:szCs w:val="8"/>
        </w:rPr>
        <w:t xml:space="preserve"> (*Harvard Law School, Harvard Immigration and Refugee Clinical Program), Sandra Babcock (*Northwestern University Law School, Center for International Human Rights), Joseph </w:t>
      </w:r>
      <w:proofErr w:type="spellStart"/>
      <w:r w:rsidRPr="008E2E12">
        <w:rPr>
          <w:sz w:val="8"/>
          <w:szCs w:val="8"/>
        </w:rPr>
        <w:t>Baldelomar</w:t>
      </w:r>
      <w:proofErr w:type="spellEnd"/>
      <w:r w:rsidRPr="008E2E12">
        <w:rPr>
          <w:sz w:val="8"/>
          <w:szCs w:val="8"/>
        </w:rPr>
        <w:t xml:space="preserve"> (*Nova Southeastern University, Shepard Broad Law Center), </w:t>
      </w:r>
      <w:proofErr w:type="spellStart"/>
      <w:r w:rsidRPr="008E2E12">
        <w:rPr>
          <w:sz w:val="8"/>
          <w:szCs w:val="8"/>
        </w:rPr>
        <w:t>Lenni</w:t>
      </w:r>
      <w:proofErr w:type="spellEnd"/>
      <w:r w:rsidRPr="008E2E12">
        <w:rPr>
          <w:sz w:val="8"/>
          <w:szCs w:val="8"/>
        </w:rPr>
        <w:t xml:space="preserve"> B. Benson (*New York Law School), Caroline </w:t>
      </w:r>
      <w:proofErr w:type="spellStart"/>
      <w:r w:rsidRPr="008E2E12">
        <w:rPr>
          <w:sz w:val="8"/>
          <w:szCs w:val="8"/>
        </w:rPr>
        <w:t>Bettinger</w:t>
      </w:r>
      <w:proofErr w:type="spellEnd"/>
      <w:r w:rsidRPr="008E2E12">
        <w:rPr>
          <w:sz w:val="8"/>
          <w:szCs w:val="8"/>
        </w:rPr>
        <w:t xml:space="preserve">-López (*Columbia Law School, Human Rights Institute), Carolyn Patty Blum (*University of California Berkeley School of Law, Professor of Law Emeritus), Richard Boswell (*Hastings College of Law, Immigrants’ Rights Clinic), Ronald Benton Brown (*Nova Southeastern University, Shepard Broad Law Center), Henry Carey (*Georgia State University, Department of Political Science), James L. Cavallaro (*Harvard Law School, Human Rights Program), Lindsay Curcio (*New York Law School), Michael J. Dale (*Nova Southeastern University Law Center), </w:t>
      </w:r>
      <w:proofErr w:type="spellStart"/>
      <w:r w:rsidRPr="008E2E12">
        <w:rPr>
          <w:sz w:val="8"/>
          <w:szCs w:val="8"/>
        </w:rPr>
        <w:t>Rhodora</w:t>
      </w:r>
      <w:proofErr w:type="spellEnd"/>
      <w:r w:rsidRPr="008E2E12">
        <w:rPr>
          <w:sz w:val="8"/>
          <w:szCs w:val="8"/>
        </w:rPr>
        <w:t xml:space="preserve"> V. </w:t>
      </w:r>
      <w:proofErr w:type="spellStart"/>
      <w:r w:rsidRPr="008E2E12">
        <w:rPr>
          <w:sz w:val="8"/>
          <w:szCs w:val="8"/>
        </w:rPr>
        <w:t>Derpo</w:t>
      </w:r>
      <w:proofErr w:type="spellEnd"/>
      <w:r w:rsidRPr="008E2E12">
        <w:rPr>
          <w:sz w:val="8"/>
          <w:szCs w:val="8"/>
        </w:rPr>
        <w:t xml:space="preserve"> (*Immigrant Rights Advocate), Margaret Drew (*University of Cincinnati College of Law, Domestic Violence and Civil Protection Order Clinic), Troy Elder (*Florida International University College of Law, Carlos A. Costa Immigration and Human Rights Clinic), Lynne R. Feldman (*Feldman </w:t>
      </w:r>
      <w:proofErr w:type="spellStart"/>
      <w:r w:rsidRPr="008E2E12">
        <w:rPr>
          <w:sz w:val="8"/>
          <w:szCs w:val="8"/>
        </w:rPr>
        <w:t>Feldman</w:t>
      </w:r>
      <w:proofErr w:type="spellEnd"/>
      <w:r w:rsidRPr="008E2E12">
        <w:rPr>
          <w:sz w:val="8"/>
          <w:szCs w:val="8"/>
        </w:rPr>
        <w:t xml:space="preserve"> &amp; Associates, PC), Davida Finger (*Loyola University New Orleans College of Law), Martin S. Flaherty (*Fordham Law School, Leitner Center for International Law and Justice), Laurel Fletcher (*University of California Berkeley Law School, International Human Rights Law Clinic), Paula </w:t>
      </w:r>
      <w:proofErr w:type="spellStart"/>
      <w:r w:rsidRPr="008E2E12">
        <w:rPr>
          <w:sz w:val="8"/>
          <w:szCs w:val="8"/>
        </w:rPr>
        <w:t>Galowitz</w:t>
      </w:r>
      <w:proofErr w:type="spellEnd"/>
      <w:r w:rsidRPr="008E2E12">
        <w:rPr>
          <w:sz w:val="8"/>
          <w:szCs w:val="8"/>
        </w:rPr>
        <w:t xml:space="preserve"> (*New York University School of Law), Erika George (*University of Utah, S.J. Quinney College of Law), Denise Gilman (*University of Texas at Austin School of Law, Immigration Clinic), Bob </w:t>
      </w:r>
      <w:proofErr w:type="spellStart"/>
      <w:r w:rsidRPr="008E2E12">
        <w:rPr>
          <w:sz w:val="8"/>
          <w:szCs w:val="8"/>
        </w:rPr>
        <w:t>Golten</w:t>
      </w:r>
      <w:proofErr w:type="spellEnd"/>
      <w:r w:rsidRPr="008E2E12">
        <w:rPr>
          <w:sz w:val="8"/>
          <w:szCs w:val="8"/>
        </w:rPr>
        <w:t xml:space="preserve"> (*International Human Rights Advocacy Center at Sturm College of Law), Jennifer M. Green (*University of Minnesota Law School, Human Rights Litigation and International Advocacy Clinic), Joseph D. Harbaugh (*Nova Southeastern University, Shepard Broad Law Center), Richard </w:t>
      </w:r>
      <w:proofErr w:type="spellStart"/>
      <w:r w:rsidRPr="008E2E12">
        <w:rPr>
          <w:sz w:val="8"/>
          <w:szCs w:val="8"/>
        </w:rPr>
        <w:t>Herz</w:t>
      </w:r>
      <w:proofErr w:type="spellEnd"/>
      <w:r w:rsidRPr="008E2E12">
        <w:rPr>
          <w:sz w:val="8"/>
          <w:szCs w:val="8"/>
        </w:rPr>
        <w:t xml:space="preserve"> (*</w:t>
      </w:r>
      <w:proofErr w:type="spellStart"/>
      <w:r w:rsidRPr="008E2E12">
        <w:rPr>
          <w:sz w:val="8"/>
          <w:szCs w:val="8"/>
        </w:rPr>
        <w:t>EarthRights</w:t>
      </w:r>
      <w:proofErr w:type="spellEnd"/>
      <w:r w:rsidRPr="008E2E12">
        <w:rPr>
          <w:sz w:val="8"/>
          <w:szCs w:val="8"/>
        </w:rPr>
        <w:t xml:space="preserve"> International), Barbara Hines (*University of Texas School of Law, Immigration Clinic), Matthew Hirsch (*Widener University School of Law), Deena R. Hurwitz (*University of Virginia School of Law, International Human Rights Clinic and Human Rights Program), </w:t>
      </w:r>
      <w:proofErr w:type="spellStart"/>
      <w:r w:rsidRPr="008E2E12">
        <w:rPr>
          <w:sz w:val="8"/>
          <w:szCs w:val="8"/>
        </w:rPr>
        <w:t>Meetali</w:t>
      </w:r>
      <w:proofErr w:type="spellEnd"/>
      <w:r w:rsidRPr="008E2E12">
        <w:rPr>
          <w:sz w:val="8"/>
          <w:szCs w:val="8"/>
        </w:rPr>
        <w:t xml:space="preserve"> Jain (*Washington College of the Law, International Human Rights Law Clinic), Paula C. Johnson (*Syracuse University College of Law), </w:t>
      </w:r>
      <w:proofErr w:type="spellStart"/>
      <w:r w:rsidRPr="008E2E12">
        <w:rPr>
          <w:sz w:val="8"/>
          <w:szCs w:val="8"/>
        </w:rPr>
        <w:t>Sital</w:t>
      </w:r>
      <w:proofErr w:type="spellEnd"/>
      <w:r w:rsidRPr="008E2E12">
        <w:rPr>
          <w:sz w:val="8"/>
          <w:szCs w:val="8"/>
        </w:rPr>
        <w:t xml:space="preserve"> </w:t>
      </w:r>
      <w:proofErr w:type="spellStart"/>
      <w:r w:rsidRPr="008E2E12">
        <w:rPr>
          <w:sz w:val="8"/>
          <w:szCs w:val="8"/>
        </w:rPr>
        <w:t>Kalantry</w:t>
      </w:r>
      <w:proofErr w:type="spellEnd"/>
      <w:r w:rsidRPr="008E2E12">
        <w:rPr>
          <w:sz w:val="8"/>
          <w:szCs w:val="8"/>
        </w:rPr>
        <w:t xml:space="preserve"> (*Cornell Law School), Daniel </w:t>
      </w:r>
      <w:proofErr w:type="spellStart"/>
      <w:r w:rsidRPr="008E2E12">
        <w:rPr>
          <w:sz w:val="8"/>
          <w:szCs w:val="8"/>
        </w:rPr>
        <w:t>Kanstroom</w:t>
      </w:r>
      <w:proofErr w:type="spellEnd"/>
      <w:r w:rsidRPr="008E2E12">
        <w:rPr>
          <w:sz w:val="8"/>
          <w:szCs w:val="8"/>
        </w:rPr>
        <w:t xml:space="preserve"> (*Boston College Law School, Human Rights Program), Nancy Kelly (*Harvard Law School, Immigration and Refugee Clinic at Greater Boston Legal Services), Dan Kowalski (*Bender’s Immigration Bulletin), Eunice Lee (*Harvard Law School, Harvard Immigration and Refugee Clinical Program), Hope Lewis (*Northeastern University School of Law), Bert Lockwood (*University of Cincinnati College of Law, Urban Morgan Institute for Human Rights), Hope Metcalf (*Yale Law School, Allard K. Lowenstein International Human Rights Clinic), Joel A. </w:t>
      </w:r>
      <w:proofErr w:type="spellStart"/>
      <w:r w:rsidRPr="008E2E12">
        <w:rPr>
          <w:sz w:val="8"/>
          <w:szCs w:val="8"/>
        </w:rPr>
        <w:t>Mintz</w:t>
      </w:r>
      <w:proofErr w:type="spellEnd"/>
      <w:r w:rsidRPr="008E2E12">
        <w:rPr>
          <w:sz w:val="8"/>
          <w:szCs w:val="8"/>
        </w:rPr>
        <w:t xml:space="preserve"> (*Nova Southeastern University, Shepard Broad Law Center), Lori A. </w:t>
      </w:r>
      <w:proofErr w:type="spellStart"/>
      <w:r w:rsidRPr="008E2E12">
        <w:rPr>
          <w:sz w:val="8"/>
          <w:szCs w:val="8"/>
        </w:rPr>
        <w:t>Nessel</w:t>
      </w:r>
      <w:proofErr w:type="spellEnd"/>
      <w:r w:rsidRPr="008E2E12">
        <w:rPr>
          <w:sz w:val="8"/>
          <w:szCs w:val="8"/>
        </w:rPr>
        <w:t xml:space="preserve"> (*Seton Hall University School of Law, Center for Social Justice), Sarah </w:t>
      </w:r>
      <w:proofErr w:type="spellStart"/>
      <w:r w:rsidRPr="008E2E12">
        <w:rPr>
          <w:sz w:val="8"/>
          <w:szCs w:val="8"/>
        </w:rPr>
        <w:t>Paoletti</w:t>
      </w:r>
      <w:proofErr w:type="spellEnd"/>
      <w:r w:rsidRPr="008E2E12">
        <w:rPr>
          <w:sz w:val="8"/>
          <w:szCs w:val="8"/>
        </w:rPr>
        <w:t xml:space="preserve"> (*University of Pennsylvania Law School, Transnational Legal Clinic), Martha Rayner (*Fordham Law School, International Justice Clinic), Michael Richmond (*Nova Southeastern University, Shepard Broad Law Center), Ted </w:t>
      </w:r>
      <w:proofErr w:type="spellStart"/>
      <w:r w:rsidRPr="008E2E12">
        <w:rPr>
          <w:sz w:val="8"/>
          <w:szCs w:val="8"/>
        </w:rPr>
        <w:t>Ruthizer</w:t>
      </w:r>
      <w:proofErr w:type="spellEnd"/>
      <w:r w:rsidRPr="008E2E12">
        <w:rPr>
          <w:sz w:val="8"/>
          <w:szCs w:val="8"/>
        </w:rPr>
        <w:t xml:space="preserve"> (*Kramer Levin </w:t>
      </w:r>
      <w:proofErr w:type="spellStart"/>
      <w:r w:rsidRPr="008E2E12">
        <w:rPr>
          <w:sz w:val="8"/>
          <w:szCs w:val="8"/>
        </w:rPr>
        <w:t>Naftalis</w:t>
      </w:r>
      <w:proofErr w:type="spellEnd"/>
      <w:r w:rsidRPr="008E2E12">
        <w:rPr>
          <w:sz w:val="8"/>
          <w:szCs w:val="8"/>
        </w:rPr>
        <w:t xml:space="preserve"> &amp; Frankel LLP), Margaret L. Satterthwaite (*New York University School of Law, International Human Rights Clinic), Rebecca Sharpless (*University of Miami School of Law, Immigration Clinic), James Silk (*Yale Law School, Allard K. Lowenstein International Human Rights Clinic), Gwynne Skinner (*Willamette University College of Law, International Human Rights and Refugee Rights Clinic), Jessica E. </w:t>
      </w:r>
      <w:proofErr w:type="spellStart"/>
      <w:r w:rsidRPr="008E2E12">
        <w:rPr>
          <w:sz w:val="8"/>
          <w:szCs w:val="8"/>
        </w:rPr>
        <w:t>Slavin</w:t>
      </w:r>
      <w:proofErr w:type="spellEnd"/>
      <w:r w:rsidRPr="008E2E12">
        <w:rPr>
          <w:sz w:val="8"/>
          <w:szCs w:val="8"/>
        </w:rPr>
        <w:t xml:space="preserve"> (*Marquette University Law School), Claudia </w:t>
      </w:r>
      <w:proofErr w:type="spellStart"/>
      <w:r w:rsidRPr="008E2E12">
        <w:rPr>
          <w:sz w:val="8"/>
          <w:szCs w:val="8"/>
        </w:rPr>
        <w:t>Slovinsky</w:t>
      </w:r>
      <w:proofErr w:type="spellEnd"/>
      <w:r w:rsidRPr="008E2E12">
        <w:rPr>
          <w:sz w:val="8"/>
          <w:szCs w:val="8"/>
        </w:rPr>
        <w:t xml:space="preserve"> (*New York Law School), Mary Paige Smith (*Nova Southeastern University, Law Library and Technology Center), Maureen A. Sweeney (*University of Maryland School of Law, Immigration Clinic), Enid </w:t>
      </w:r>
      <w:proofErr w:type="spellStart"/>
      <w:r w:rsidRPr="008E2E12">
        <w:rPr>
          <w:sz w:val="8"/>
          <w:szCs w:val="8"/>
        </w:rPr>
        <w:t>Trucios</w:t>
      </w:r>
      <w:proofErr w:type="spellEnd"/>
      <w:r w:rsidRPr="008E2E12">
        <w:rPr>
          <w:sz w:val="8"/>
          <w:szCs w:val="8"/>
        </w:rPr>
        <w:t xml:space="preserve">-Haynes (*Louis D. Brandeis School of Law), Deborah Weissman (*University of North Carolina Law School), Virgil Wiebe (*University of St. Thomas School of Law), John </w:t>
      </w:r>
      <w:proofErr w:type="spellStart"/>
      <w:r w:rsidRPr="008E2E12">
        <w:rPr>
          <w:sz w:val="8"/>
          <w:szCs w:val="8"/>
        </w:rPr>
        <w:t>Willshire</w:t>
      </w:r>
      <w:proofErr w:type="spellEnd"/>
      <w:r w:rsidRPr="008E2E12">
        <w:rPr>
          <w:sz w:val="8"/>
          <w:szCs w:val="8"/>
        </w:rPr>
        <w:t>-Carrera (*Harvard Law School, Harvard Immigration and Refugee Clinic at Greater Boston Legal Services), “MEMORANDUM IN SUPPORT OF A UNITED STATES POLICY GENEROUSLY GRANTING HUMANITARIAN PAROLE FOR HAITIAN VICTIMS OF THE EARTHQUAKE OF JANUARY 12, 2010,” February 25, 2010, http://www.law.columbia.edu/sites/default/files/legacy/files/humanitarian_parole_memo_to_uscis_final.pdf)-JN</w:t>
      </w:r>
    </w:p>
    <w:p w14:paraId="6FD4791E" w14:textId="77777777" w:rsidR="00DE313E" w:rsidRPr="008E2E12" w:rsidRDefault="00DE313E" w:rsidP="00DE313E">
      <w:r w:rsidRPr="008E2E12">
        <w:rPr>
          <w:sz w:val="16"/>
        </w:rPr>
        <w:t xml:space="preserve">Under 8 C.F.R. § 212.5, </w:t>
      </w:r>
      <w:r w:rsidRPr="008E2E12">
        <w:rPr>
          <w:rStyle w:val="StyleUnderline"/>
        </w:rPr>
        <w:t>parole is justified</w:t>
      </w:r>
      <w:r w:rsidRPr="008E2E12">
        <w:rPr>
          <w:sz w:val="16"/>
        </w:rPr>
        <w:t xml:space="preserve"> in a number of specific instances </w:t>
      </w:r>
      <w:r w:rsidRPr="008E2E12">
        <w:rPr>
          <w:rStyle w:val="StyleUnderline"/>
        </w:rPr>
        <w:t>for “urgent humanitarian reasons” that serve a “significant public benefit.”</w:t>
      </w:r>
      <w:r w:rsidRPr="008E2E12">
        <w:rPr>
          <w:sz w:val="16"/>
        </w:rPr>
        <w:t xml:space="preserve"> </w:t>
      </w:r>
      <w:r w:rsidRPr="008E2E12">
        <w:rPr>
          <w:rStyle w:val="StyleUnderline"/>
        </w:rPr>
        <w:t>These include cases where the individual has a serious medical condition</w:t>
      </w:r>
      <w:r w:rsidRPr="008E2E12">
        <w:rPr>
          <w:sz w:val="16"/>
        </w:rPr>
        <w:t xml:space="preserve">;9 </w:t>
      </w:r>
      <w:r w:rsidRPr="008E2E12">
        <w:rPr>
          <w:rStyle w:val="StyleUnderline"/>
        </w:rPr>
        <w:t>is pregnant</w:t>
      </w:r>
      <w:r w:rsidRPr="008E2E12">
        <w:rPr>
          <w:sz w:val="16"/>
        </w:rPr>
        <w:t xml:space="preserve">;10 </w:t>
      </w:r>
      <w:r w:rsidRPr="008E2E12">
        <w:rPr>
          <w:rStyle w:val="StyleUnderline"/>
        </w:rPr>
        <w:t>is a juvenile</w:t>
      </w:r>
      <w:r w:rsidRPr="008E2E12">
        <w:rPr>
          <w:sz w:val="16"/>
        </w:rPr>
        <w:t xml:space="preserve">;11 </w:t>
      </w:r>
      <w:r w:rsidRPr="008E2E12">
        <w:rPr>
          <w:rStyle w:val="StyleUnderline"/>
        </w:rPr>
        <w:t>will be</w:t>
      </w:r>
      <w:r w:rsidRPr="008E2E12">
        <w:rPr>
          <w:sz w:val="16"/>
        </w:rPr>
        <w:t xml:space="preserve"> a </w:t>
      </w:r>
      <w:r w:rsidRPr="008E2E12">
        <w:rPr>
          <w:rStyle w:val="StyleUnderline"/>
        </w:rPr>
        <w:t>witness to a judicial or administrative proceeding in the U</w:t>
      </w:r>
      <w:r w:rsidRPr="008E2E12">
        <w:rPr>
          <w:sz w:val="16"/>
        </w:rPr>
        <w:t xml:space="preserve">nited </w:t>
      </w:r>
      <w:r w:rsidRPr="008E2E12">
        <w:rPr>
          <w:rStyle w:val="StyleUnderline"/>
        </w:rPr>
        <w:t>S</w:t>
      </w:r>
      <w:r w:rsidRPr="008E2E12">
        <w:rPr>
          <w:sz w:val="16"/>
        </w:rPr>
        <w:t xml:space="preserve">tates;12 </w:t>
      </w:r>
      <w:r w:rsidRPr="008E2E12">
        <w:rPr>
          <w:rStyle w:val="StyleUnderline"/>
        </w:rPr>
        <w:t>or any other purpose satisfying the public interest, as determined by a designated public official</w:t>
      </w:r>
      <w:r w:rsidRPr="008E2E12">
        <w:rPr>
          <w:sz w:val="16"/>
        </w:rPr>
        <w:t xml:space="preserve">.13 Moreover, the </w:t>
      </w:r>
      <w:r w:rsidRPr="008E2E12">
        <w:rPr>
          <w:rStyle w:val="StyleUnderline"/>
        </w:rPr>
        <w:t>authority has been exercised to serve the goal of family reunification for Cuban migrants</w:t>
      </w:r>
      <w:r w:rsidRPr="008E2E12">
        <w:rPr>
          <w:sz w:val="16"/>
        </w:rPr>
        <w:t>.14</w:t>
      </w:r>
    </w:p>
    <w:p w14:paraId="1BF88582" w14:textId="77777777" w:rsidR="00DE313E" w:rsidRPr="008E2E12" w:rsidRDefault="00DE313E" w:rsidP="00DE313E"/>
    <w:p w14:paraId="28268506" w14:textId="77777777" w:rsidR="00DE313E" w:rsidRPr="008E2E12" w:rsidRDefault="00DE313E" w:rsidP="00DE313E">
      <w:pPr>
        <w:pStyle w:val="Heading4"/>
      </w:pPr>
      <w:r w:rsidRPr="008E2E12">
        <w:t>Parole has been used to help refugees from Hungary, Cuba and Indochina.</w:t>
      </w:r>
    </w:p>
    <w:p w14:paraId="68CA04E1" w14:textId="77777777" w:rsidR="00DE313E" w:rsidRPr="008E2E12" w:rsidRDefault="00DE313E" w:rsidP="00DE313E">
      <w:pPr>
        <w:rPr>
          <w:sz w:val="12"/>
          <w:szCs w:val="12"/>
        </w:rPr>
      </w:pPr>
      <w:r w:rsidRPr="008E2E12">
        <w:rPr>
          <w:rStyle w:val="Style13ptBold"/>
        </w:rPr>
        <w:t>Ting ‘15</w:t>
      </w:r>
      <w:r w:rsidRPr="008E2E12">
        <w:rPr>
          <w:sz w:val="12"/>
          <w:szCs w:val="12"/>
        </w:rPr>
        <w:t xml:space="preserve"> (Jan C. - Professor of Law, Temple University Beasley School of Law, Philadelphia (Former Assistant Commissioner, Immigration and Naturalization Service, U.S. Department of Justice), “Eroding the Law and Diverting Taxpayer Resources: An Examination of the Administration's Central American Minors Refugee/Parole Program,” United States Senate Committee on the Judiciary, Subcommittee on Immigration and the National Interest, April 23, 2015, https://www.judiciary.senate.gov/imo/media/doc/04-23-15%20Ting%20Testimony.pdf)-JN</w:t>
      </w:r>
    </w:p>
    <w:p w14:paraId="292A1371" w14:textId="77777777" w:rsidR="00DE313E" w:rsidRPr="008E2E12" w:rsidRDefault="00DE313E" w:rsidP="00DE313E">
      <w:pPr>
        <w:rPr>
          <w:rStyle w:val="StyleUnderline"/>
        </w:rPr>
      </w:pPr>
      <w:r w:rsidRPr="008E2E12">
        <w:rPr>
          <w:sz w:val="16"/>
        </w:rPr>
        <w:t xml:space="preserve">In 1958 the U.S. Supreme Court explained that, “The parole of aliens seeking admission is simply a device through which needless confinement is avoided while administrative proceedings are conducted.”1 By that time, however, President </w:t>
      </w:r>
      <w:r w:rsidRPr="008E2E12">
        <w:rPr>
          <w:rStyle w:val="StyleUnderline"/>
        </w:rPr>
        <w:t>Eisenhower</w:t>
      </w:r>
      <w:r w:rsidRPr="008E2E12">
        <w:rPr>
          <w:sz w:val="16"/>
        </w:rPr>
        <w:t xml:space="preserve"> had </w:t>
      </w:r>
      <w:r w:rsidRPr="008E2E12">
        <w:rPr>
          <w:rStyle w:val="StyleUnderline"/>
        </w:rPr>
        <w:t>begun</w:t>
      </w:r>
      <w:r w:rsidRPr="008E2E12">
        <w:rPr>
          <w:sz w:val="16"/>
        </w:rPr>
        <w:t xml:space="preserve"> the practice of </w:t>
      </w:r>
      <w:r w:rsidRPr="008E2E12">
        <w:rPr>
          <w:rStyle w:val="StyleUnderline"/>
        </w:rPr>
        <w:t>using</w:t>
      </w:r>
      <w:r w:rsidRPr="008E2E12">
        <w:rPr>
          <w:sz w:val="16"/>
        </w:rPr>
        <w:t xml:space="preserve"> the </w:t>
      </w:r>
      <w:r w:rsidRPr="008E2E12">
        <w:rPr>
          <w:rStyle w:val="StyleUnderline"/>
        </w:rPr>
        <w:t>parole power to bring 30,000 Hungarian refugees to the U.S. whose entry was not otherwise authorized, after the failed 1956 Hungarian uprising. Later presidents used</w:t>
      </w:r>
      <w:r w:rsidRPr="008E2E12">
        <w:rPr>
          <w:sz w:val="16"/>
        </w:rPr>
        <w:t xml:space="preserve"> the </w:t>
      </w:r>
      <w:r w:rsidRPr="008E2E12">
        <w:rPr>
          <w:rStyle w:val="StyleUnderline"/>
        </w:rPr>
        <w:t>parole</w:t>
      </w:r>
      <w:r w:rsidRPr="008E2E12">
        <w:rPr>
          <w:sz w:val="16"/>
        </w:rPr>
        <w:t xml:space="preserve"> power </w:t>
      </w:r>
      <w:r w:rsidRPr="008E2E12">
        <w:rPr>
          <w:rStyle w:val="StyleUnderline"/>
        </w:rPr>
        <w:t>to allow the entry of large numbers of refugees from Cuba and Indochina after communist revolutions there.</w:t>
      </w:r>
    </w:p>
    <w:p w14:paraId="0CA473BB" w14:textId="77777777" w:rsidR="00DE313E" w:rsidRPr="008E2E12" w:rsidRDefault="00DE313E" w:rsidP="00DE313E">
      <w:pPr>
        <w:rPr>
          <w:sz w:val="16"/>
        </w:rPr>
      </w:pPr>
    </w:p>
    <w:p w14:paraId="442E5409" w14:textId="77777777" w:rsidR="00DE313E" w:rsidRPr="008E2E12" w:rsidRDefault="00DE313E" w:rsidP="00DE313E">
      <w:pPr>
        <w:pStyle w:val="Heading3"/>
      </w:pPr>
      <w:r w:rsidRPr="008E2E12">
        <w:lastRenderedPageBreak/>
        <w:t>S – Family Immigration</w:t>
      </w:r>
    </w:p>
    <w:p w14:paraId="405AA6C6" w14:textId="77777777" w:rsidR="00DE313E" w:rsidRPr="008E2E12" w:rsidRDefault="00DE313E" w:rsidP="00DE313E">
      <w:pPr>
        <w:pStyle w:val="Heading4"/>
      </w:pPr>
      <w:r w:rsidRPr="008E2E12">
        <w:t>In the case of family immigration status parole was successful in preventing deportation and there was congressional follow-on.</w:t>
      </w:r>
    </w:p>
    <w:p w14:paraId="70BCDB09" w14:textId="77777777" w:rsidR="00DE313E" w:rsidRPr="008E2E12" w:rsidRDefault="00DE313E" w:rsidP="00DE313E">
      <w:r w:rsidRPr="008E2E12">
        <w:rPr>
          <w:rFonts w:eastAsiaTheme="majorEastAsia" w:cstheme="majorBidi"/>
          <w:b/>
          <w:bCs/>
          <w:szCs w:val="26"/>
        </w:rPr>
        <w:t>Cox and Rodríguez ’15</w:t>
      </w:r>
      <w:r w:rsidRPr="008E2E12">
        <w:t xml:space="preserve"> (Adam B. - the Robert A. Kindler Professor of Law, NYU School of Law. Cristina M. - the Leighton Homer </w:t>
      </w:r>
      <w:proofErr w:type="spellStart"/>
      <w:r w:rsidRPr="008E2E12">
        <w:t>Surbeck</w:t>
      </w:r>
      <w:proofErr w:type="spellEnd"/>
      <w:r w:rsidRPr="008E2E12">
        <w:t xml:space="preserve"> Professor of Law, Yale Law School. “The President and Immigration Law Redux.” The Yale Law Journal. Vol 125. August 6, 2015. https://papers.ssrn.com/sol3/papers.cfm?abstract_id=2635638) -JN</w:t>
      </w:r>
    </w:p>
    <w:p w14:paraId="182BD1B2" w14:textId="77777777" w:rsidR="00DE313E" w:rsidRPr="008E2E12" w:rsidRDefault="00DE313E" w:rsidP="00DE313E">
      <w:pPr>
        <w:rPr>
          <w:u w:val="single"/>
        </w:rPr>
      </w:pPr>
      <w:r w:rsidRPr="008E2E12">
        <w:rPr>
          <w:sz w:val="16"/>
        </w:rPr>
        <w:t xml:space="preserve">This sort of </w:t>
      </w:r>
      <w:r w:rsidRPr="008E2E12">
        <w:rPr>
          <w:rStyle w:val="StyleUnderline"/>
        </w:rPr>
        <w:t>creative unilateralism</w:t>
      </w:r>
      <w:r w:rsidRPr="008E2E12">
        <w:rPr>
          <w:sz w:val="16"/>
        </w:rPr>
        <w:t xml:space="preserve">, which we identified in our 2009 article, </w:t>
      </w:r>
      <w:r w:rsidRPr="008E2E12">
        <w:rPr>
          <w:rStyle w:val="StyleUnderline"/>
        </w:rPr>
        <w:t xml:space="preserve">has arisen in many other instances. </w:t>
      </w:r>
      <w:r w:rsidRPr="008E2E12">
        <w:rPr>
          <w:sz w:val="16"/>
        </w:rPr>
        <w:t xml:space="preserve">A vivid example is the once obscure but now frequently invoked “family fairness” policies adopted by Presidents Reagan and George H.W. Bush after Congress enacted a large-scale legalization program in 1986. The legalization program, part of the Immigration Reform and Control Act (IRCA), provided a path to legal status for millions of unauthorized migrants, but it did not extend to many of the spouses and children of those immigrants. Despite this, President </w:t>
      </w:r>
      <w:r w:rsidRPr="008E2E12">
        <w:rPr>
          <w:rStyle w:val="StyleUnderline"/>
        </w:rPr>
        <w:t xml:space="preserve">Reagan’s </w:t>
      </w:r>
      <w:r w:rsidRPr="008E2E12">
        <w:rPr>
          <w:sz w:val="16"/>
        </w:rPr>
        <w:t>Immigration and Naturalization Service (</w:t>
      </w:r>
      <w:r w:rsidRPr="008E2E12">
        <w:rPr>
          <w:rStyle w:val="StyleUnderline"/>
        </w:rPr>
        <w:t>INS</w:t>
      </w:r>
      <w:r w:rsidRPr="008E2E12">
        <w:rPr>
          <w:sz w:val="16"/>
        </w:rPr>
        <w:t xml:space="preserve">) in 1987 </w:t>
      </w:r>
      <w:r w:rsidRPr="008E2E12">
        <w:rPr>
          <w:rStyle w:val="StyleUnderline"/>
        </w:rPr>
        <w:t>elected to defer the removal of</w:t>
      </w:r>
      <w:r w:rsidRPr="008E2E12">
        <w:rPr>
          <w:sz w:val="16"/>
        </w:rPr>
        <w:t xml:space="preserve"> many of these </w:t>
      </w:r>
      <w:r w:rsidRPr="008E2E12">
        <w:rPr>
          <w:rStyle w:val="StyleUnderline"/>
        </w:rPr>
        <w:t>family members</w:t>
      </w:r>
      <w:r w:rsidRPr="008E2E12">
        <w:rPr>
          <w:sz w:val="16"/>
        </w:rPr>
        <w:t xml:space="preserve"> 35—</w:t>
      </w:r>
      <w:r w:rsidRPr="008E2E12">
        <w:rPr>
          <w:rStyle w:val="StyleUnderline"/>
        </w:rPr>
        <w:t>a deferral</w:t>
      </w:r>
      <w:r w:rsidRPr="008E2E12">
        <w:rPr>
          <w:sz w:val="16"/>
        </w:rPr>
        <w:t xml:space="preserve"> President </w:t>
      </w:r>
      <w:r w:rsidRPr="008E2E12">
        <w:rPr>
          <w:rStyle w:val="StyleUnderline"/>
        </w:rPr>
        <w:t>Bush continued, and</w:t>
      </w:r>
      <w:r w:rsidRPr="008E2E12">
        <w:rPr>
          <w:sz w:val="16"/>
        </w:rPr>
        <w:t xml:space="preserve"> then </w:t>
      </w:r>
      <w:r w:rsidRPr="008E2E12">
        <w:rPr>
          <w:rStyle w:val="StyleUnderline"/>
        </w:rPr>
        <w:t>expanded</w:t>
      </w:r>
      <w:r w:rsidRPr="008E2E12">
        <w:rPr>
          <w:sz w:val="16"/>
        </w:rPr>
        <w:t xml:space="preserve"> in 1990 </w:t>
      </w:r>
      <w:r w:rsidRPr="008E2E12">
        <w:rPr>
          <w:rStyle w:val="StyleUnderline"/>
        </w:rPr>
        <w:t>when legislation to legalize their status stalled in Congress</w:t>
      </w:r>
      <w:r w:rsidRPr="008E2E12">
        <w:rPr>
          <w:sz w:val="16"/>
        </w:rPr>
        <w:t xml:space="preserve">.36 </w:t>
      </w:r>
      <w:r w:rsidRPr="008E2E12">
        <w:rPr>
          <w:rStyle w:val="StyleUnderline"/>
        </w:rPr>
        <w:t>Later</w:t>
      </w:r>
      <w:r w:rsidRPr="008E2E12">
        <w:rPr>
          <w:sz w:val="16"/>
        </w:rPr>
        <w:t xml:space="preserve"> that year, </w:t>
      </w:r>
      <w:r w:rsidRPr="008E2E12">
        <w:rPr>
          <w:rStyle w:val="StyleUnderline"/>
        </w:rPr>
        <w:t>Congress enacted a statutory legalization for the group</w:t>
      </w:r>
      <w:r w:rsidRPr="008E2E12">
        <w:rPr>
          <w:sz w:val="16"/>
        </w:rPr>
        <w:t xml:space="preserve">.37 These deferrals of removal can be cast in two very different lights. First, we might see them as nothing more than a form of transitional relief. On this account, Presidents </w:t>
      </w:r>
      <w:r w:rsidRPr="008E2E12">
        <w:rPr>
          <w:rStyle w:val="StyleUnderline"/>
        </w:rPr>
        <w:t>Reagan and</w:t>
      </w:r>
      <w:r w:rsidRPr="008E2E12">
        <w:rPr>
          <w:sz w:val="16"/>
        </w:rPr>
        <w:t xml:space="preserve"> George H.W. </w:t>
      </w:r>
      <w:r w:rsidRPr="008E2E12">
        <w:rPr>
          <w:rStyle w:val="StyleUnderline"/>
        </w:rPr>
        <w:t>Bush</w:t>
      </w:r>
      <w:r w:rsidRPr="008E2E12">
        <w:rPr>
          <w:sz w:val="16"/>
        </w:rPr>
        <w:t xml:space="preserve"> operated within a statutorily created legalization framework, but in the course of implementation identified inequities (and perhaps oversights) in the design of IRCA’s original program. They </w:t>
      </w:r>
      <w:r w:rsidRPr="008E2E12">
        <w:rPr>
          <w:rStyle w:val="StyleUnderline"/>
        </w:rPr>
        <w:t xml:space="preserve">used their discretion to ameliorate </w:t>
      </w:r>
      <w:r w:rsidRPr="008E2E12">
        <w:rPr>
          <w:sz w:val="16"/>
        </w:rPr>
        <w:t xml:space="preserve">those </w:t>
      </w:r>
      <w:r w:rsidRPr="008E2E12">
        <w:rPr>
          <w:rStyle w:val="StyleUnderline"/>
        </w:rPr>
        <w:t>inequities—to prevent the removal of family members who eventually would be eligible for immigration status through their newly legalized spouses or parents. Once debate began in Congress over new legalization legislation that would reach family members left out of</w:t>
      </w:r>
      <w:r w:rsidRPr="008E2E12">
        <w:rPr>
          <w:sz w:val="16"/>
        </w:rPr>
        <w:t xml:space="preserve"> the initial </w:t>
      </w:r>
      <w:r w:rsidRPr="008E2E12">
        <w:rPr>
          <w:rStyle w:val="StyleUnderline"/>
        </w:rPr>
        <w:t>legislation</w:t>
      </w:r>
      <w:r w:rsidRPr="008E2E12">
        <w:rPr>
          <w:sz w:val="16"/>
        </w:rPr>
        <w:t xml:space="preserve">, thus </w:t>
      </w:r>
      <w:r w:rsidRPr="008E2E12">
        <w:rPr>
          <w:rStyle w:val="StyleUnderline"/>
        </w:rPr>
        <w:t>obviating</w:t>
      </w:r>
      <w:r w:rsidRPr="008E2E12">
        <w:rPr>
          <w:sz w:val="16"/>
        </w:rPr>
        <w:t xml:space="preserve"> the </w:t>
      </w:r>
      <w:r w:rsidRPr="008E2E12">
        <w:rPr>
          <w:rStyle w:val="StyleUnderline"/>
        </w:rPr>
        <w:t xml:space="preserve">need for those family members to petition through the ordinary immigration process, the actions of the Presidents </w:t>
      </w:r>
      <w:r w:rsidRPr="008E2E12">
        <w:rPr>
          <w:sz w:val="16"/>
        </w:rPr>
        <w:t xml:space="preserve">truly </w:t>
      </w:r>
      <w:r w:rsidRPr="008E2E12">
        <w:rPr>
          <w:rStyle w:val="StyleUnderline"/>
        </w:rPr>
        <w:t>became transitional amelioration pending congressional action.</w:t>
      </w:r>
      <w:r w:rsidRPr="008E2E12">
        <w:rPr>
          <w:sz w:val="16"/>
        </w:rPr>
        <w:t xml:space="preserve"> 38 </w:t>
      </w:r>
      <w:r w:rsidRPr="008E2E12">
        <w:rPr>
          <w:rStyle w:val="StyleUnderline"/>
        </w:rPr>
        <w:t>If the statutory legalization scheme would soon encompass those family members, it would make little sense</w:t>
      </w:r>
      <w:r w:rsidRPr="008E2E12">
        <w:rPr>
          <w:sz w:val="16"/>
        </w:rPr>
        <w:t>—as a matter of resource allocation or justice—</w:t>
      </w:r>
      <w:r w:rsidRPr="008E2E12">
        <w:rPr>
          <w:rStyle w:val="StyleUnderline"/>
        </w:rPr>
        <w:t>to deport</w:t>
      </w:r>
      <w:r w:rsidRPr="008E2E12">
        <w:rPr>
          <w:sz w:val="16"/>
        </w:rPr>
        <w:t xml:space="preserve"> large numbers of </w:t>
      </w:r>
      <w:r w:rsidRPr="008E2E12">
        <w:rPr>
          <w:rStyle w:val="StyleUnderline"/>
        </w:rPr>
        <w:t>them during</w:t>
      </w:r>
      <w:r w:rsidRPr="008E2E12">
        <w:rPr>
          <w:sz w:val="16"/>
        </w:rPr>
        <w:t xml:space="preserve"> the period of </w:t>
      </w:r>
      <w:r w:rsidRPr="008E2E12">
        <w:rPr>
          <w:rStyle w:val="StyleUnderline"/>
        </w:rPr>
        <w:t>legal transition.</w:t>
      </w:r>
      <w:r w:rsidRPr="008E2E12">
        <w:rPr>
          <w:sz w:val="16"/>
        </w:rPr>
        <w:t xml:space="preserve">39 Far from being oppositional, </w:t>
      </w:r>
      <w:r w:rsidRPr="008E2E12">
        <w:rPr>
          <w:rStyle w:val="StyleUnderline"/>
        </w:rPr>
        <w:t>the President’s actions</w:t>
      </w:r>
      <w:r w:rsidRPr="008E2E12">
        <w:rPr>
          <w:sz w:val="16"/>
        </w:rPr>
        <w:t xml:space="preserve"> could be seen to </w:t>
      </w:r>
      <w:r w:rsidRPr="008E2E12">
        <w:rPr>
          <w:rStyle w:val="StyleUnderline"/>
        </w:rPr>
        <w:t>exemplify cooperation between the Executive and Congress in the implementation of a large new initiative.</w:t>
      </w:r>
    </w:p>
    <w:p w14:paraId="64186304" w14:textId="77777777" w:rsidR="00DE313E" w:rsidRPr="008E2E12" w:rsidRDefault="00DE313E" w:rsidP="00DE313E">
      <w:pPr>
        <w:pStyle w:val="Heading4"/>
      </w:pPr>
      <w:r w:rsidRPr="008E2E12">
        <w:t>There is sufficient ambiguity for the executive to interpret family units for quotas and not individuals</w:t>
      </w:r>
    </w:p>
    <w:p w14:paraId="169B89FD" w14:textId="77777777" w:rsidR="00DE313E" w:rsidRPr="008E2E12" w:rsidRDefault="00DE313E" w:rsidP="00DE313E">
      <w:proofErr w:type="spellStart"/>
      <w:r w:rsidRPr="008E2E12">
        <w:rPr>
          <w:rStyle w:val="Style13ptBold"/>
        </w:rPr>
        <w:t>Endelman</w:t>
      </w:r>
      <w:proofErr w:type="spellEnd"/>
      <w:r w:rsidRPr="008E2E12">
        <w:rPr>
          <w:rStyle w:val="Style13ptBold"/>
        </w:rPr>
        <w:t xml:space="preserve"> and Mehta ’14</w:t>
      </w:r>
      <w:r w:rsidRPr="008E2E12">
        <w:rPr>
          <w:b/>
          <w:bCs/>
        </w:rPr>
        <w:t xml:space="preserve"> </w:t>
      </w:r>
      <w:r w:rsidRPr="008E2E12">
        <w:t xml:space="preserve">(Gary </w:t>
      </w:r>
      <w:proofErr w:type="spellStart"/>
      <w:r w:rsidRPr="008E2E12">
        <w:t>Endelman</w:t>
      </w:r>
      <w:proofErr w:type="spellEnd"/>
      <w:r w:rsidRPr="008E2E12">
        <w:t xml:space="preserve">, PhD in U.S. History and is Board Certified in Immigration and Nationality Law. Cyrus D. Mehta is a graduate of Cambridge University and Columbia Law School, is the Managing Member of Cyrus D. Mehta &amp; Associates, PLLC in New York City., “TWO ACES UP PRESIDENT OBAMA’S SLEEVE TO ACHIEVE IMMIGRATION REFORM WITHOUT CONGRESS – NOT COUNTING FAMILY MEMBERS AND PAROLE IN PLACE,” the Insightful Immigration Blog, June 30, 2014, </w:t>
      </w:r>
      <w:hyperlink r:id="rId17" w:history="1">
        <w:r w:rsidRPr="008E2E12">
          <w:rPr>
            <w:rStyle w:val="Hyperlink"/>
          </w:rPr>
          <w:t>http://blog.cyrusmehta.com/2014/06/two-aces-up-president-obamas-sleeve-to_29.html)-DG</w:t>
        </w:r>
      </w:hyperlink>
    </w:p>
    <w:p w14:paraId="68097A36" w14:textId="77777777" w:rsidR="00DE313E" w:rsidRPr="008E2E12" w:rsidRDefault="00DE313E" w:rsidP="00DE313E">
      <w:pPr>
        <w:rPr>
          <w:sz w:val="16"/>
        </w:rPr>
      </w:pPr>
      <w:r w:rsidRPr="008E2E12">
        <w:rPr>
          <w:sz w:val="16"/>
        </w:rPr>
        <w:t xml:space="preserve">There is no regulation in 8 Code of Federal Regulations (C.F.R.) instructing what section 203(d) is supposed to be doing. Even the Department of State’s regulation at 22 C.F.R. 42.32 only parrots section 203(d) and states that children and spouses are “entitled to the derivative status corresponding to the classification and priority date of the principal.” 22 C.F.R. 42.32 does not provide further amplification on the scope and purpose of section 203(d). We acknowledge that section 203(d) derivatives are wholly within the preference system and bound by its limitations. </w:t>
      </w:r>
      <w:r w:rsidRPr="008E2E12">
        <w:rPr>
          <w:u w:val="single"/>
        </w:rPr>
        <w:t xml:space="preserve">They are not independent of numerical limits, only from direct limitations. It is the principal alien through whom they derive their claim who is counted </w:t>
      </w:r>
      <w:r w:rsidRPr="008E2E12">
        <w:rPr>
          <w:u w:val="single"/>
        </w:rPr>
        <w:lastRenderedPageBreak/>
        <w:t>and who has been counted</w:t>
      </w:r>
      <w:r w:rsidRPr="008E2E12">
        <w:rPr>
          <w:sz w:val="16"/>
        </w:rPr>
        <w:t xml:space="preserve">. Hence, if no EB or FB numbers were available to the principal alien, the derivatives would not be able to immigrate either. If they were exempt altogether, this would not matter. </w:t>
      </w:r>
      <w:r w:rsidRPr="008E2E12">
        <w:rPr>
          <w:u w:val="single"/>
        </w:rPr>
        <w:t>There is a difference between not being counted at all, which we do not argue, and being counted as an integral family unit as opposed to individuals, which we do assert</w:t>
      </w:r>
      <w:r w:rsidRPr="008E2E12">
        <w:rPr>
          <w:sz w:val="16"/>
        </w:rPr>
        <w:t xml:space="preserve">. We seek not an exemption from numerical limits but a different way of counting such limits. </w:t>
      </w:r>
      <w:r w:rsidRPr="008E2E12">
        <w:rPr>
          <w:u w:val="single"/>
        </w:rPr>
        <w:t>If the Executive Branch wanted to reinterpret section 203(d), there is sufficient ambiguity in the provision for it do so without the need for Congress to sanction it. A government agency’s interpretation of an ambiguous statute is entitled to deference under Chevron U.S.A. Inc. v. Natural Resources Defense Council</w:t>
      </w:r>
      <w:r w:rsidRPr="008E2E12">
        <w:rPr>
          <w:sz w:val="16"/>
        </w:rPr>
        <w:t xml:space="preserve">, Inc., 467 U.S. 837 (1984)—often abbreviated as “Chevron deference”. When a statute is ambiguous in this way, the Supreme Court has made clear in National Cable &amp; Telecommunications Assn. v. Brand X Internet Services, 545 U.S. 967 (2005), </w:t>
      </w:r>
      <w:r w:rsidRPr="008E2E12">
        <w:rPr>
          <w:u w:val="single"/>
        </w:rPr>
        <w:t>the agency may reconsider its interpretation even after the courts have approved of it</w:t>
      </w:r>
      <w:r w:rsidRPr="008E2E12">
        <w:rPr>
          <w:sz w:val="16"/>
        </w:rPr>
        <w:t xml:space="preserve">. Brand X can be used as a force for good. For instance, in </w:t>
      </w:r>
      <w:proofErr w:type="spellStart"/>
      <w:r w:rsidRPr="008E2E12">
        <w:rPr>
          <w:sz w:val="16"/>
        </w:rPr>
        <w:t>Sciallaba</w:t>
      </w:r>
      <w:proofErr w:type="spellEnd"/>
      <w:r w:rsidRPr="008E2E12">
        <w:rPr>
          <w:sz w:val="16"/>
        </w:rPr>
        <w:t xml:space="preserve"> v. Osorio: Does the Dark Cloud Have A Silver Lining, Cyrus Mehta and David Isaacson propose that notwithstanding the Supreme Court’s recent decision concerning section 203(h)(3) of the INA, where the Court agreed with the Board of Immigration Appeal’s (BIA) more restrictive interpretation of this Child Status Protection Act provision in Matter of Wang, 25 I&amp;N Dec. 28 (BIA 2009), the BIA has the power to reverse Matter of Wang under Brand X. Matter of Wang held that not all children who are unable to protect their age under the Child Status Protection Act can claim the earlier priority date under which their parent immigration to the United States. As the plurality opinion in </w:t>
      </w:r>
      <w:proofErr w:type="spellStart"/>
      <w:r w:rsidRPr="008E2E12">
        <w:rPr>
          <w:sz w:val="16"/>
        </w:rPr>
        <w:t>Sciallaba</w:t>
      </w:r>
      <w:proofErr w:type="spellEnd"/>
      <w:r w:rsidRPr="008E2E12">
        <w:rPr>
          <w:sz w:val="16"/>
        </w:rPr>
        <w:t xml:space="preserve"> v. Osorio explained in its conclusion: This is the kind of case Chevron was built for. </w:t>
      </w:r>
      <w:r w:rsidRPr="008E2E12">
        <w:rPr>
          <w:u w:val="single"/>
        </w:rPr>
        <w:t>Whatever Congress might have meant in enacting §1153(h)(3), it failed to speak clearly. Confronted with a self-contradictory, ambiguous provision in a complex statutory scheme, the Board chose a textually reasonable construction consonant with its view of the purposes and policies underlying immigration law</w:t>
      </w:r>
      <w:r w:rsidRPr="008E2E12">
        <w:rPr>
          <w:sz w:val="16"/>
        </w:rPr>
        <w:t xml:space="preserve">. Were we to overturn the Board in that circumstance, we would assume as our own the responsible and expert agency’s role. We decline that path, and defer to the Board. Kagan slip op. at 33. Thus, </w:t>
      </w:r>
      <w:r w:rsidRPr="008E2E12">
        <w:rPr>
          <w:u w:val="single"/>
        </w:rPr>
        <w:t>when a provision is ambiguous such as section 203(d), the government agency may reasonably interpret the provision in a reasonable manner</w:t>
      </w:r>
      <w:r w:rsidRPr="008E2E12">
        <w:rPr>
          <w:sz w:val="16"/>
        </w:rPr>
        <w:t xml:space="preserve">. In our prior article relating to not counting relatives, Why We Can’t Wait: How President Obama Can Erase Immigrant Visa Backlogs With A Stroke Of A Pen, http://www.ilw.com/articles/2012,0201-endelman.shtm, we discussed that there are admittedly some statutory provisions which might be read as pointing against an interpretation to not count family members. Most notably, it has also been pointed to us that INA section 202(b) permits a spouse or child to “cross charge” to the foreign state of either of the parents or the spouse to avoid family separation, and this may suggest that derivatives must be individually counted for purposes of the per country cap. Still, this too can be interpreted differently under </w:t>
      </w:r>
      <w:proofErr w:type="spellStart"/>
      <w:r w:rsidRPr="008E2E12">
        <w:rPr>
          <w:sz w:val="16"/>
        </w:rPr>
        <w:t>Chevronand</w:t>
      </w:r>
      <w:proofErr w:type="spellEnd"/>
      <w:r w:rsidRPr="008E2E12">
        <w:rPr>
          <w:sz w:val="16"/>
        </w:rPr>
        <w:t xml:space="preserve"> Brand X, namely, that </w:t>
      </w:r>
      <w:r w:rsidRPr="008E2E12">
        <w:rPr>
          <w:u w:val="single"/>
        </w:rPr>
        <w:t>the entire family be counted as single unit to the other spouse or parent’s country</w:t>
      </w:r>
      <w:r w:rsidRPr="008E2E12">
        <w:rPr>
          <w:sz w:val="16"/>
        </w:rPr>
        <w:t>. Of course, the statutory provision which militates in favor of such an interpretation is most notably the text of INA §203(d) itself. If this happened, the EB and FB preferences could instantly become “current.” The backlogs would disappear. The USCIS might even have to build a new Service Center!</w:t>
      </w:r>
    </w:p>
    <w:p w14:paraId="38B7CD67" w14:textId="77777777" w:rsidR="00DE313E" w:rsidRPr="008E2E12" w:rsidRDefault="00DE313E" w:rsidP="00DE313E"/>
    <w:p w14:paraId="1DCD1B1D" w14:textId="77777777" w:rsidR="004711B7" w:rsidRPr="008E2E12" w:rsidRDefault="004711B7" w:rsidP="004711B7">
      <w:pPr>
        <w:rPr>
          <w:sz w:val="16"/>
        </w:rPr>
      </w:pPr>
    </w:p>
    <w:p w14:paraId="547EA00A" w14:textId="77777777" w:rsidR="004711B7" w:rsidRPr="008E2E12" w:rsidRDefault="004711B7" w:rsidP="004711B7">
      <w:pPr>
        <w:pStyle w:val="Heading3"/>
      </w:pPr>
      <w:r w:rsidRPr="008E2E12">
        <w:lastRenderedPageBreak/>
        <w:t xml:space="preserve">S – Undocumented </w:t>
      </w:r>
    </w:p>
    <w:p w14:paraId="18CE7C79" w14:textId="77777777" w:rsidR="004711B7" w:rsidRPr="008E2E12" w:rsidRDefault="004711B7" w:rsidP="004711B7">
      <w:pPr>
        <w:pStyle w:val="Heading4"/>
      </w:pPr>
      <w:r w:rsidRPr="008E2E12">
        <w:t xml:space="preserve">Solves retroactively – we can parole immigrants currently in the country. </w:t>
      </w:r>
    </w:p>
    <w:p w14:paraId="4489E375" w14:textId="77777777" w:rsidR="004711B7" w:rsidRPr="008E2E12" w:rsidRDefault="004711B7" w:rsidP="004711B7">
      <w:proofErr w:type="spellStart"/>
      <w:r w:rsidRPr="008E2E12">
        <w:rPr>
          <w:rStyle w:val="Style13ptBold"/>
        </w:rPr>
        <w:t>Endelman</w:t>
      </w:r>
      <w:proofErr w:type="spellEnd"/>
      <w:r w:rsidRPr="008E2E12">
        <w:rPr>
          <w:rStyle w:val="Style13ptBold"/>
        </w:rPr>
        <w:t xml:space="preserve"> and Mehta ‘9</w:t>
      </w:r>
      <w:r w:rsidRPr="008E2E12">
        <w:t xml:space="preserve"> (Gary - J.D., University of Houston, Board Certified in Immigration and Nationality Law. Cyrus D. - graduate of Cambridge University and Columbia Law School, Managing Member of Cyrus D. Mehta &amp; Associates, Chair of the Committee on Immigration and Nationality Law for the NYC Bar, Adjunct Associate Professor of Law, “The Path Less Taken: Is There An Alternative To Waiting For Comprehensive Immigration Reform?” 2009, http://www.ilw.com/articles/2009,0225-endelman.shtm)</w:t>
      </w:r>
    </w:p>
    <w:p w14:paraId="78E7CD80" w14:textId="77777777" w:rsidR="004711B7" w:rsidRPr="008E2E12" w:rsidRDefault="004711B7" w:rsidP="004711B7">
      <w:pPr>
        <w:rPr>
          <w:sz w:val="16"/>
        </w:rPr>
      </w:pPr>
      <w:r w:rsidRPr="008E2E12">
        <w:rPr>
          <w:sz w:val="16"/>
        </w:rPr>
        <w:t xml:space="preserve">While those out of status or who entered without inspection should not receive employment authorization on a retroactive basis, </w:t>
      </w:r>
      <w:r w:rsidRPr="008E2E12">
        <w:rPr>
          <w:rStyle w:val="StyleUnderline"/>
        </w:rPr>
        <w:t xml:space="preserve">there is no reason in law or logic why the Executive cannot </w:t>
      </w:r>
      <w:r w:rsidRPr="008E2E12">
        <w:rPr>
          <w:rStyle w:val="Emphasis"/>
        </w:rPr>
        <w:t xml:space="preserve">grant parole on a </w:t>
      </w:r>
      <w:proofErr w:type="spellStart"/>
      <w:r w:rsidRPr="008E2E12">
        <w:rPr>
          <w:rStyle w:val="Emphasis"/>
        </w:rPr>
        <w:t>nunc</w:t>
      </w:r>
      <w:proofErr w:type="spellEnd"/>
      <w:r w:rsidRPr="008E2E12">
        <w:rPr>
          <w:rStyle w:val="Emphasis"/>
        </w:rPr>
        <w:t xml:space="preserve"> pro </w:t>
      </w:r>
      <w:proofErr w:type="spellStart"/>
      <w:r w:rsidRPr="008E2E12">
        <w:rPr>
          <w:rStyle w:val="Emphasis"/>
        </w:rPr>
        <w:t>tunc</w:t>
      </w:r>
      <w:proofErr w:type="spellEnd"/>
      <w:r w:rsidRPr="008E2E12">
        <w:rPr>
          <w:rStyle w:val="Emphasis"/>
        </w:rPr>
        <w:t xml:space="preserve"> basis</w:t>
      </w:r>
      <w:r w:rsidRPr="008E2E12">
        <w:rPr>
          <w:sz w:val="16"/>
        </w:rPr>
        <w:t xml:space="preserve">.13 Leaving aside the troubling question of whether such a policy change would not reward conduct that violates the law, the retroactive EAD would only cure the unauthorized employment problem but not the overstay or unlawful presence problem. The 3/10 year bar14 is not triggered by a violation of status resulting from unauthorized employment but an overstay past the I-94 validity. For this reason, a retroactive EAD would do nothing to ameliorate the crushing harshness of the 3/10 year bar, though it might restore eligibility in some situations to adjust by avoiding the unauthorized employment preclusion of INA 245(c).15 </w:t>
      </w:r>
      <w:r w:rsidRPr="008E2E12">
        <w:rPr>
          <w:rStyle w:val="StyleUnderline"/>
        </w:rPr>
        <w:t>What would cure the prior unlawful presence would be a retroactive granting of parole. Look at the definition of "unlawful presence" in INA</w:t>
      </w:r>
      <w:r w:rsidRPr="008E2E12">
        <w:rPr>
          <w:sz w:val="16"/>
        </w:rPr>
        <w:t xml:space="preserve"> 212 (a)(9)(B)(ii). </w:t>
      </w:r>
      <w:r w:rsidRPr="008E2E12">
        <w:rPr>
          <w:rStyle w:val="StyleUnderline"/>
        </w:rPr>
        <w:t>It speaks of being "present in the United States after the expiration of the period of stay authorized by the Attorney General or is present in the United States without being admitted or paroled." So, if you are present in the USA on parole, you are not accumulating any unlawful presence. You can grant retroactive parole without overriding the will of Congress. There is no separation of powers problem.</w:t>
      </w:r>
      <w:r w:rsidRPr="008E2E12">
        <w:rPr>
          <w:sz w:val="16"/>
        </w:rPr>
        <w:t xml:space="preserve"> </w:t>
      </w:r>
      <w:r w:rsidRPr="008E2E12">
        <w:rPr>
          <w:rStyle w:val="StyleUnderline"/>
        </w:rPr>
        <w:t xml:space="preserve">By its very nature, parole is discretionary and, as such, can be issued </w:t>
      </w:r>
      <w:proofErr w:type="spellStart"/>
      <w:r w:rsidRPr="008E2E12">
        <w:rPr>
          <w:rStyle w:val="StyleUnderline"/>
        </w:rPr>
        <w:t>nunc</w:t>
      </w:r>
      <w:proofErr w:type="spellEnd"/>
      <w:r w:rsidRPr="008E2E12">
        <w:rPr>
          <w:rStyle w:val="StyleUnderline"/>
        </w:rPr>
        <w:t xml:space="preserve"> pro </w:t>
      </w:r>
      <w:proofErr w:type="spellStart"/>
      <w:r w:rsidRPr="008E2E12">
        <w:rPr>
          <w:rStyle w:val="StyleUnderline"/>
        </w:rPr>
        <w:t>tunc</w:t>
      </w:r>
      <w:proofErr w:type="spellEnd"/>
      <w:r w:rsidRPr="008E2E12">
        <w:rPr>
          <w:rStyle w:val="StyleUnderline"/>
        </w:rPr>
        <w:t xml:space="preserve"> for good cause shown</w:t>
      </w:r>
      <w:r w:rsidRPr="008E2E12">
        <w:rPr>
          <w:sz w:val="16"/>
        </w:rPr>
        <w:t>. Being the Beneficiary of an approved I- 140 or I- 130 could be deemed by regulation to constitute such good cause.</w:t>
      </w:r>
    </w:p>
    <w:p w14:paraId="7B34C523" w14:textId="77777777" w:rsidR="00876B71" w:rsidRPr="008E2E12" w:rsidRDefault="00876B71" w:rsidP="00876B71"/>
    <w:p w14:paraId="3F57D009" w14:textId="77777777" w:rsidR="00876B71" w:rsidRPr="008E2E12" w:rsidRDefault="00876B71" w:rsidP="00876B71">
      <w:pPr>
        <w:pStyle w:val="Heading4"/>
      </w:pPr>
      <w:r w:rsidRPr="008E2E12">
        <w:t>Granting parole to illegal immigrants opens up more pathways to citizenship.</w:t>
      </w:r>
    </w:p>
    <w:p w14:paraId="26D4C3B6" w14:textId="3D615398" w:rsidR="00876B71" w:rsidRPr="008E2E12" w:rsidRDefault="00876B71" w:rsidP="00876B71">
      <w:pPr>
        <w:rPr>
          <w:sz w:val="12"/>
          <w:szCs w:val="12"/>
        </w:rPr>
      </w:pPr>
      <w:r w:rsidRPr="008E2E12">
        <w:rPr>
          <w:rStyle w:val="Style13ptBold"/>
        </w:rPr>
        <w:t>Ting ‘15</w:t>
      </w:r>
      <w:r w:rsidRPr="008E2E12">
        <w:rPr>
          <w:sz w:val="12"/>
          <w:szCs w:val="12"/>
        </w:rPr>
        <w:t xml:space="preserve"> </w:t>
      </w:r>
      <w:r w:rsidRPr="008E2E12">
        <w:t>(Jan C. - Professor of Law, Temple Un</w:t>
      </w:r>
      <w:r w:rsidR="00BB1D32" w:rsidRPr="008E2E12">
        <w:t xml:space="preserve">iversity Beasley School of Law, </w:t>
      </w:r>
      <w:r w:rsidRPr="008E2E12">
        <w:t>Former Assistant Commissioner, Immigration and Naturalization Service, U.S. Department of Justice), “Eroding the Law and Diverting Taxpayer Resources: An Examination of the Administration's Central American Minors Refugee/Parole Program,” United States Senate Committee on the Judiciary, Subcommittee on Immigration and the National Interest, April 23, 2015, https://www.judiciary.senate.gov/imo/media/doc/04-23-15%20Ting%20Testimony.pdf)-JN</w:t>
      </w:r>
    </w:p>
    <w:p w14:paraId="4B64D9CF" w14:textId="77777777" w:rsidR="00876B71" w:rsidRPr="008E2E12" w:rsidRDefault="00876B71" w:rsidP="00876B71">
      <w:pPr>
        <w:rPr>
          <w:rStyle w:val="StyleUnderline"/>
        </w:rPr>
      </w:pPr>
      <w:r w:rsidRPr="008E2E12">
        <w:rPr>
          <w:rStyle w:val="StyleUnderline"/>
        </w:rPr>
        <w:t>Although</w:t>
      </w:r>
      <w:r w:rsidRPr="008E2E12">
        <w:rPr>
          <w:sz w:val="16"/>
        </w:rPr>
        <w:t xml:space="preserve"> the </w:t>
      </w:r>
      <w:r w:rsidRPr="008E2E12">
        <w:rPr>
          <w:rStyle w:val="StyleUnderline"/>
        </w:rPr>
        <w:t>deferred action ex</w:t>
      </w:r>
      <w:r w:rsidRPr="008E2E12">
        <w:rPr>
          <w:sz w:val="16"/>
        </w:rPr>
        <w:t xml:space="preserve">ecutive </w:t>
      </w:r>
      <w:r w:rsidRPr="008E2E12">
        <w:rPr>
          <w:rStyle w:val="StyleUnderline"/>
        </w:rPr>
        <w:t>o</w:t>
      </w:r>
      <w:r w:rsidRPr="008E2E12">
        <w:rPr>
          <w:sz w:val="16"/>
        </w:rPr>
        <w:t>rder</w:t>
      </w:r>
      <w:r w:rsidRPr="008E2E12">
        <w:rPr>
          <w:rStyle w:val="StyleUnderline"/>
        </w:rPr>
        <w:t>s have been described as not providing</w:t>
      </w:r>
      <w:r w:rsidRPr="008E2E12">
        <w:rPr>
          <w:sz w:val="16"/>
        </w:rPr>
        <w:t xml:space="preserve"> a </w:t>
      </w:r>
      <w:r w:rsidRPr="008E2E12">
        <w:rPr>
          <w:rStyle w:val="StyleUnderline"/>
        </w:rPr>
        <w:t>pathway to citizenship,</w:t>
      </w:r>
      <w:r w:rsidRPr="008E2E12">
        <w:rPr>
          <w:sz w:val="16"/>
        </w:rPr>
        <w:t xml:space="preserve"> the reality is that even </w:t>
      </w:r>
      <w:r w:rsidRPr="008E2E12">
        <w:rPr>
          <w:rStyle w:val="StyleUnderline"/>
        </w:rPr>
        <w:t xml:space="preserve">that benefit is available to DACA and DAPA beneficiaries. Many </w:t>
      </w:r>
      <w:r w:rsidRPr="008E2E12">
        <w:rPr>
          <w:sz w:val="16"/>
        </w:rPr>
        <w:t xml:space="preserve">DACA beneficiaries will </w:t>
      </w:r>
      <w:r w:rsidRPr="008E2E12">
        <w:rPr>
          <w:rStyle w:val="StyleUnderline"/>
        </w:rPr>
        <w:t xml:space="preserve">eventually qualify for green cards </w:t>
      </w:r>
      <w:r w:rsidRPr="008E2E12">
        <w:rPr>
          <w:sz w:val="16"/>
        </w:rPr>
        <w:t xml:space="preserve">either </w:t>
      </w:r>
      <w:r w:rsidRPr="008E2E12">
        <w:rPr>
          <w:rStyle w:val="StyleUnderline"/>
        </w:rPr>
        <w:t>through marriage</w:t>
      </w:r>
      <w:r w:rsidRPr="008E2E12">
        <w:rPr>
          <w:sz w:val="16"/>
        </w:rPr>
        <w:t xml:space="preserve"> to a U.S. citizen or through </w:t>
      </w:r>
      <w:r w:rsidRPr="008E2E12">
        <w:rPr>
          <w:rStyle w:val="StyleUnderline"/>
        </w:rPr>
        <w:t>employer sponsorship or</w:t>
      </w:r>
      <w:r w:rsidRPr="008E2E12">
        <w:rPr>
          <w:sz w:val="16"/>
        </w:rPr>
        <w:t xml:space="preserve"> in some other way like </w:t>
      </w:r>
      <w:r w:rsidRPr="008E2E12">
        <w:rPr>
          <w:rStyle w:val="StyleUnderline"/>
        </w:rPr>
        <w:t>the green card lottery</w:t>
      </w:r>
      <w:r w:rsidRPr="008E2E12">
        <w:rPr>
          <w:sz w:val="16"/>
        </w:rPr>
        <w:t xml:space="preserve">. </w:t>
      </w:r>
      <w:r w:rsidRPr="008E2E12">
        <w:rPr>
          <w:rStyle w:val="StyleUnderline"/>
        </w:rPr>
        <w:t>Many DAPA beneficiaries</w:t>
      </w:r>
      <w:r w:rsidRPr="008E2E12">
        <w:rPr>
          <w:sz w:val="16"/>
        </w:rPr>
        <w:t xml:space="preserve"> will </w:t>
      </w:r>
      <w:r w:rsidRPr="008E2E12">
        <w:rPr>
          <w:rStyle w:val="StyleUnderline"/>
        </w:rPr>
        <w:t>qualify</w:t>
      </w:r>
      <w:r w:rsidRPr="008E2E12">
        <w:rPr>
          <w:sz w:val="16"/>
        </w:rPr>
        <w:t xml:space="preserve"> for green cards </w:t>
      </w:r>
      <w:r w:rsidRPr="008E2E12">
        <w:rPr>
          <w:rStyle w:val="StyleUnderline"/>
        </w:rPr>
        <w:t>when</w:t>
      </w:r>
      <w:r w:rsidRPr="008E2E12">
        <w:rPr>
          <w:sz w:val="16"/>
        </w:rPr>
        <w:t xml:space="preserve"> their </w:t>
      </w:r>
      <w:r w:rsidRPr="008E2E12">
        <w:rPr>
          <w:rStyle w:val="StyleUnderline"/>
        </w:rPr>
        <w:t>U.S. citizen minor children attain</w:t>
      </w:r>
      <w:r w:rsidRPr="008E2E12">
        <w:rPr>
          <w:sz w:val="16"/>
        </w:rPr>
        <w:t xml:space="preserve"> the </w:t>
      </w:r>
      <w:r w:rsidRPr="008E2E12">
        <w:rPr>
          <w:rStyle w:val="StyleUnderline"/>
        </w:rPr>
        <w:t>age of 21</w:t>
      </w:r>
      <w:r w:rsidRPr="008E2E12">
        <w:rPr>
          <w:sz w:val="16"/>
        </w:rPr>
        <w:t>, at which</w:t>
      </w:r>
      <w:r w:rsidRPr="008E2E12">
        <w:rPr>
          <w:rStyle w:val="StyleUnderline"/>
        </w:rPr>
        <w:t xml:space="preserve"> they can sponsor their parents</w:t>
      </w:r>
      <w:r w:rsidRPr="008E2E12">
        <w:rPr>
          <w:sz w:val="16"/>
        </w:rPr>
        <w:t xml:space="preserve"> as immediate relatives. Any alien who qualifies for an immigrant visa which is currently available (always the case for immediate relatives) can apply for and claim it at a U.S. consulate abroad. But if deferred action beneficiaries try to do that, most will be barred from re-entering the U.S. because their illegal presence in the U.S. for more than one year makes them inadmissible for ten years after their departure from the United States.11 </w:t>
      </w:r>
      <w:r w:rsidRPr="008E2E12">
        <w:rPr>
          <w:rStyle w:val="StyleUnderline"/>
        </w:rPr>
        <w:t>There is a statute that allows some aliens</w:t>
      </w:r>
      <w:r w:rsidRPr="008E2E12">
        <w:rPr>
          <w:sz w:val="16"/>
        </w:rPr>
        <w:t xml:space="preserve"> who are </w:t>
      </w:r>
      <w:r w:rsidRPr="008E2E12">
        <w:rPr>
          <w:rStyle w:val="StyleUnderline"/>
        </w:rPr>
        <w:t>in the U.S. already to claim an available immigrant visa in the U.S., without departing</w:t>
      </w:r>
      <w:r w:rsidRPr="008E2E12">
        <w:rPr>
          <w:sz w:val="16"/>
        </w:rPr>
        <w:t xml:space="preserve"> from the U.S. or triggering the statutory 10-year inadmissibility bar. </w:t>
      </w:r>
      <w:r w:rsidRPr="008E2E12">
        <w:rPr>
          <w:rStyle w:val="StyleUnderline"/>
        </w:rPr>
        <w:t>But that</w:t>
      </w:r>
      <w:r w:rsidRPr="008E2E12">
        <w:rPr>
          <w:sz w:val="16"/>
        </w:rPr>
        <w:t xml:space="preserve"> statute providing “adjustment of status” </w:t>
      </w:r>
      <w:r w:rsidRPr="008E2E12">
        <w:rPr>
          <w:rStyle w:val="StyleUnderline"/>
        </w:rPr>
        <w:t>is only available to aliens “admitted or paroled”</w:t>
      </w:r>
      <w:r w:rsidRPr="008E2E12">
        <w:rPr>
          <w:sz w:val="16"/>
        </w:rPr>
        <w:t xml:space="preserve"> into the U.S., </w:t>
      </w:r>
      <w:r w:rsidRPr="008E2E12">
        <w:rPr>
          <w:rStyle w:val="StyleUnderline"/>
        </w:rPr>
        <w:t xml:space="preserve">and those who have entered </w:t>
      </w:r>
      <w:r w:rsidRPr="008E2E12">
        <w:rPr>
          <w:rStyle w:val="StyleUnderline"/>
        </w:rPr>
        <w:lastRenderedPageBreak/>
        <w:t>illicitly without inspection do not qualify</w:t>
      </w:r>
      <w:r w:rsidRPr="008E2E12">
        <w:rPr>
          <w:sz w:val="16"/>
        </w:rPr>
        <w:t xml:space="preserve">.12 </w:t>
      </w:r>
      <w:r w:rsidRPr="008E2E12">
        <w:rPr>
          <w:rStyle w:val="StyleUnderline"/>
        </w:rPr>
        <w:t>Generous exercise of</w:t>
      </w:r>
      <w:r w:rsidRPr="008E2E12">
        <w:rPr>
          <w:sz w:val="16"/>
        </w:rPr>
        <w:t xml:space="preserve"> the </w:t>
      </w:r>
      <w:r w:rsidRPr="008E2E12">
        <w:rPr>
          <w:rStyle w:val="StyleUnderline"/>
        </w:rPr>
        <w:t>parole</w:t>
      </w:r>
      <w:r w:rsidRPr="008E2E12">
        <w:rPr>
          <w:sz w:val="16"/>
        </w:rPr>
        <w:t xml:space="preserve"> power </w:t>
      </w:r>
      <w:r w:rsidRPr="008E2E12">
        <w:rPr>
          <w:rStyle w:val="StyleUnderline"/>
        </w:rPr>
        <w:t>may clear</w:t>
      </w:r>
      <w:r w:rsidRPr="008E2E12">
        <w:rPr>
          <w:sz w:val="16"/>
        </w:rPr>
        <w:t xml:space="preserve"> the </w:t>
      </w:r>
      <w:r w:rsidRPr="008E2E12">
        <w:rPr>
          <w:rStyle w:val="StyleUnderline"/>
        </w:rPr>
        <w:t>pathway to citizenship for deferred action beneficiaries when they qualify for an immigrant visa.</w:t>
      </w:r>
      <w:r w:rsidRPr="008E2E12">
        <w:rPr>
          <w:sz w:val="16"/>
        </w:rPr>
        <w:t xml:space="preserve"> </w:t>
      </w:r>
      <w:r w:rsidRPr="008E2E12">
        <w:rPr>
          <w:rStyle w:val="StyleUnderline"/>
        </w:rPr>
        <w:t>The Board of Immigration Appeals</w:t>
      </w:r>
      <w:r w:rsidRPr="008E2E12">
        <w:rPr>
          <w:sz w:val="16"/>
        </w:rPr>
        <w:t xml:space="preserve">, a branch of the U.S. Department of Justice, </w:t>
      </w:r>
      <w:r w:rsidRPr="008E2E12">
        <w:rPr>
          <w:rStyle w:val="StyleUnderline"/>
        </w:rPr>
        <w:t>ruled</w:t>
      </w:r>
      <w:r w:rsidRPr="008E2E12">
        <w:rPr>
          <w:sz w:val="16"/>
        </w:rPr>
        <w:t xml:space="preserve"> in 2012 in Matter of </w:t>
      </w:r>
      <w:proofErr w:type="spellStart"/>
      <w:r w:rsidRPr="008E2E12">
        <w:rPr>
          <w:sz w:val="16"/>
        </w:rPr>
        <w:t>Arrabelly</w:t>
      </w:r>
      <w:proofErr w:type="spellEnd"/>
      <w:r w:rsidRPr="008E2E12">
        <w:rPr>
          <w:sz w:val="16"/>
        </w:rPr>
        <w:t xml:space="preserve">, that </w:t>
      </w:r>
      <w:r w:rsidRPr="008E2E12">
        <w:rPr>
          <w:rStyle w:val="StyleUnderline"/>
        </w:rPr>
        <w:t>despite prior illegal presence</w:t>
      </w:r>
      <w:r w:rsidRPr="008E2E12">
        <w:rPr>
          <w:sz w:val="16"/>
        </w:rPr>
        <w:t xml:space="preserve"> in the U.S., </w:t>
      </w:r>
      <w:r w:rsidRPr="008E2E12">
        <w:rPr>
          <w:rStyle w:val="StyleUnderline"/>
        </w:rPr>
        <w:t xml:space="preserve">an alien departing from the U.S. with an advance parole allowing later re-entry is not a departure </w:t>
      </w:r>
      <w:r w:rsidRPr="008E2E12">
        <w:rPr>
          <w:sz w:val="16"/>
        </w:rPr>
        <w:t>under INA Sec. 212(a)(9)(B)(</w:t>
      </w:r>
      <w:proofErr w:type="spellStart"/>
      <w:r w:rsidRPr="008E2E12">
        <w:rPr>
          <w:sz w:val="16"/>
        </w:rPr>
        <w:t>i</w:t>
      </w:r>
      <w:proofErr w:type="spellEnd"/>
      <w:r w:rsidRPr="008E2E12">
        <w:rPr>
          <w:sz w:val="16"/>
        </w:rPr>
        <w:t xml:space="preserve">)(II) </w:t>
      </w:r>
      <w:r w:rsidRPr="008E2E12">
        <w:rPr>
          <w:rStyle w:val="StyleUnderline"/>
        </w:rPr>
        <w:t>which would trigger the 10-year inadmissibility bar</w:t>
      </w:r>
      <w:r w:rsidRPr="008E2E12">
        <w:rPr>
          <w:sz w:val="16"/>
        </w:rPr>
        <w:t>.13</w:t>
      </w:r>
      <w:r w:rsidRPr="008E2E12">
        <w:rPr>
          <w:rStyle w:val="StyleUnderline"/>
        </w:rPr>
        <w:t xml:space="preserve"> </w:t>
      </w:r>
      <w:r w:rsidRPr="008E2E12">
        <w:rPr>
          <w:sz w:val="16"/>
        </w:rPr>
        <w:t xml:space="preserve">So </w:t>
      </w:r>
      <w:r w:rsidRPr="008E2E12">
        <w:rPr>
          <w:rStyle w:val="StyleUnderline"/>
        </w:rPr>
        <w:t xml:space="preserve">upon returning to the U.S. under an advance parole, the alien having been “paroled” now </w:t>
      </w:r>
      <w:r w:rsidRPr="008E2E12">
        <w:rPr>
          <w:sz w:val="16"/>
        </w:rPr>
        <w:t xml:space="preserve">magically satisfies the threshold requirement of INA Section 245 and </w:t>
      </w:r>
      <w:r w:rsidRPr="008E2E12">
        <w:rPr>
          <w:rStyle w:val="StyleUnderline"/>
        </w:rPr>
        <w:t>qualifies for adjustment of status, and can claim</w:t>
      </w:r>
      <w:r w:rsidRPr="008E2E12">
        <w:rPr>
          <w:sz w:val="16"/>
        </w:rPr>
        <w:t xml:space="preserve"> the immediately </w:t>
      </w:r>
      <w:r w:rsidRPr="008E2E12">
        <w:rPr>
          <w:rStyle w:val="StyleUnderline"/>
        </w:rPr>
        <w:t>available immigrant visa without leaving the U.S.</w:t>
      </w:r>
    </w:p>
    <w:p w14:paraId="7704B8FB" w14:textId="77777777" w:rsidR="00876B71" w:rsidRPr="008E2E12" w:rsidRDefault="00876B71" w:rsidP="00876B71"/>
    <w:p w14:paraId="668C9879" w14:textId="77777777" w:rsidR="000C34D5" w:rsidRPr="008E2E12" w:rsidRDefault="000C34D5" w:rsidP="000C34D5">
      <w:pPr>
        <w:pStyle w:val="Heading3"/>
      </w:pPr>
      <w:r w:rsidRPr="008E2E12">
        <w:lastRenderedPageBreak/>
        <w:t xml:space="preserve">S – DREAM </w:t>
      </w:r>
    </w:p>
    <w:p w14:paraId="3AC2360B" w14:textId="77777777" w:rsidR="000C34D5" w:rsidRPr="008E2E12" w:rsidRDefault="000C34D5" w:rsidP="000C34D5">
      <w:pPr>
        <w:pStyle w:val="Heading4"/>
      </w:pPr>
      <w:r w:rsidRPr="008E2E12">
        <w:t xml:space="preserve">Parole can solve all backlogs – </w:t>
      </w:r>
      <w:proofErr w:type="spellStart"/>
      <w:r w:rsidRPr="008E2E12">
        <w:t>DREAMer</w:t>
      </w:r>
      <w:proofErr w:type="spellEnd"/>
      <w:r w:rsidRPr="008E2E12">
        <w:t xml:space="preserve"> included </w:t>
      </w:r>
    </w:p>
    <w:p w14:paraId="47A026E7" w14:textId="77777777" w:rsidR="000C34D5" w:rsidRPr="008E2E12" w:rsidRDefault="000C34D5" w:rsidP="000C34D5">
      <w:proofErr w:type="spellStart"/>
      <w:r w:rsidRPr="008E2E12">
        <w:rPr>
          <w:b/>
        </w:rPr>
        <w:t>Endelman</w:t>
      </w:r>
      <w:proofErr w:type="spellEnd"/>
      <w:r w:rsidRPr="008E2E12">
        <w:rPr>
          <w:b/>
        </w:rPr>
        <w:t xml:space="preserve"> and Mehta ‘10</w:t>
      </w:r>
      <w:r w:rsidRPr="008E2E12">
        <w:t xml:space="preserve"> (Gary - J.D., University of Houston, Board Certified in Immigration and Nationality Law. Cyrus D. - graduate of Cambridge University and Columbia Law School, Managing Member of Cyrus D. Mehta &amp; Associates, Chair of the Committee on Immigration and Nationality Law for the NYC Bar, Adjunct Associate Professor of Law, “COMPREHENSIVE IMMIGRATION REFORM THROUGH EXECUTIVE FIAT,” The Insightful Immigration Blog Commentaries on Immigration Policy, Cases and Trends, April 25, 2010, </w:t>
      </w:r>
      <w:hyperlink r:id="rId18" w:history="1">
        <w:r w:rsidRPr="008E2E12">
          <w:rPr>
            <w:rStyle w:val="Hyperlink"/>
          </w:rPr>
          <w:t>http://cyrusmehta.blogspot.com/2010/04/comprehensive-immigration-reform.html</w:t>
        </w:r>
      </w:hyperlink>
      <w:r w:rsidRPr="008E2E12">
        <w:t>)-JN</w:t>
      </w:r>
    </w:p>
    <w:p w14:paraId="66013CC3" w14:textId="77777777" w:rsidR="000C34D5" w:rsidRPr="008E2E12" w:rsidRDefault="000C34D5" w:rsidP="000C34D5">
      <w:pPr>
        <w:rPr>
          <w:rStyle w:val="StyleUnderline"/>
        </w:rPr>
      </w:pPr>
      <w:r w:rsidRPr="008E2E12">
        <w:rPr>
          <w:sz w:val="16"/>
        </w:rPr>
        <w:t xml:space="preserve">While the authors have proposed the use of parole and EAD benefits to those who are beneficiaries of approved immigrant petitions and are on the path to permanent residency, but </w:t>
      </w:r>
      <w:r w:rsidRPr="008E2E12">
        <w:rPr>
          <w:rStyle w:val="StyleUnderline"/>
        </w:rPr>
        <w:t>for</w:t>
      </w:r>
      <w:r w:rsidRPr="008E2E12">
        <w:rPr>
          <w:sz w:val="16"/>
        </w:rPr>
        <w:t xml:space="preserve"> the </w:t>
      </w:r>
      <w:r w:rsidRPr="008E2E12">
        <w:rPr>
          <w:rStyle w:val="StyleUnderline"/>
        </w:rPr>
        <w:t xml:space="preserve">crushing backlogs in the employment and family quotas, parole and EAD can </w:t>
      </w:r>
      <w:r w:rsidRPr="008E2E12">
        <w:rPr>
          <w:sz w:val="16"/>
        </w:rPr>
        <w:t xml:space="preserve">also </w:t>
      </w:r>
      <w:r w:rsidRPr="008E2E12">
        <w:rPr>
          <w:rStyle w:val="StyleUnderline"/>
        </w:rPr>
        <w:t>be</w:t>
      </w:r>
      <w:r w:rsidRPr="008E2E12">
        <w:rPr>
          <w:sz w:val="16"/>
        </w:rPr>
        <w:t xml:space="preserve"> potentially </w:t>
      </w:r>
      <w:r w:rsidRPr="008E2E12">
        <w:rPr>
          <w:rStyle w:val="StyleUnderline"/>
        </w:rPr>
        <w:t xml:space="preserve">granted to other non-citizens such as </w:t>
      </w:r>
      <w:r w:rsidRPr="008E2E12">
        <w:rPr>
          <w:rStyle w:val="Emphasis"/>
        </w:rPr>
        <w:t>DREAM children</w:t>
      </w:r>
      <w:r w:rsidRPr="008E2E12">
        <w:rPr>
          <w:rStyle w:val="StyleUnderline"/>
        </w:rPr>
        <w:t xml:space="preserve"> or those who have paid taxes and are otherwise admissible. The Executive’s use of parole</w:t>
      </w:r>
      <w:r w:rsidRPr="008E2E12">
        <w:rPr>
          <w:sz w:val="16"/>
        </w:rPr>
        <w:t xml:space="preserve">, </w:t>
      </w:r>
      <w:proofErr w:type="spellStart"/>
      <w:r w:rsidRPr="008E2E12">
        <w:rPr>
          <w:sz w:val="16"/>
        </w:rPr>
        <w:t>sua</w:t>
      </w:r>
      <w:proofErr w:type="spellEnd"/>
      <w:r w:rsidRPr="008E2E12">
        <w:rPr>
          <w:sz w:val="16"/>
        </w:rPr>
        <w:t xml:space="preserve"> sponte, </w:t>
      </w:r>
      <w:r w:rsidRPr="008E2E12">
        <w:rPr>
          <w:rStyle w:val="StyleUnderline"/>
        </w:rPr>
        <w:t>in such an expansive and aggressive fashion is hardly unique</w:t>
      </w:r>
      <w:r w:rsidRPr="008E2E12">
        <w:rPr>
          <w:sz w:val="16"/>
        </w:rPr>
        <w:t xml:space="preserve"> in post-World War II American history. The rescue of Hungarian refugees after the abortive 1956 uprising or the Vietnamese refugees at various points of that conflict comes readily to mind. While these were dramatic examples of international crises, </w:t>
      </w:r>
      <w:r w:rsidRPr="008E2E12">
        <w:rPr>
          <w:rStyle w:val="StyleUnderline"/>
        </w:rPr>
        <w:t>the immigration situation in America today,</w:t>
      </w:r>
      <w:r w:rsidRPr="008E2E12">
        <w:rPr>
          <w:sz w:val="16"/>
        </w:rPr>
        <w:t xml:space="preserve"> though more mundane, </w:t>
      </w:r>
      <w:r w:rsidRPr="008E2E12">
        <w:rPr>
          <w:rStyle w:val="StyleUnderline"/>
        </w:rPr>
        <w:t>is no less of a humanitarian emergency with human costs</w:t>
      </w:r>
      <w:r w:rsidRPr="008E2E12">
        <w:rPr>
          <w:sz w:val="16"/>
        </w:rPr>
        <w:t xml:space="preserve"> that are </w:t>
      </w:r>
      <w:r w:rsidRPr="008E2E12">
        <w:rPr>
          <w:rStyle w:val="StyleUnderline"/>
        </w:rPr>
        <w:t>every bit as high</w:t>
      </w:r>
      <w:r w:rsidRPr="008E2E12">
        <w:rPr>
          <w:sz w:val="16"/>
        </w:rPr>
        <w:t xml:space="preserve"> and damage to the national interest no less long lasting. </w:t>
      </w:r>
      <w:r w:rsidRPr="008E2E12">
        <w:rPr>
          <w:rStyle w:val="StyleUnderline"/>
        </w:rPr>
        <w:t>Even those</w:t>
      </w:r>
      <w:r w:rsidRPr="008E2E12">
        <w:rPr>
          <w:sz w:val="16"/>
        </w:rPr>
        <w:t xml:space="preserve"> who are </w:t>
      </w:r>
      <w:r w:rsidRPr="008E2E12">
        <w:rPr>
          <w:rStyle w:val="StyleUnderline"/>
        </w:rPr>
        <w:t>in removal proceedings</w:t>
      </w:r>
      <w:r w:rsidRPr="008E2E12">
        <w:rPr>
          <w:sz w:val="16"/>
        </w:rPr>
        <w:t xml:space="preserve"> or have already been ordered removed, </w:t>
      </w:r>
      <w:r w:rsidRPr="008E2E12">
        <w:rPr>
          <w:rStyle w:val="StyleUnderline"/>
        </w:rPr>
        <w:t>and are beneficiaries of approved petitions, will need not wait an eternity for Congress to come to the rescue.</w:t>
      </w:r>
    </w:p>
    <w:p w14:paraId="333B018C" w14:textId="77777777" w:rsidR="000C34D5" w:rsidRPr="008E2E12" w:rsidRDefault="000C34D5" w:rsidP="000C34D5"/>
    <w:p w14:paraId="6808B4DB" w14:textId="77777777" w:rsidR="00190FFC" w:rsidRPr="008E2E12" w:rsidRDefault="00190FFC" w:rsidP="00190FFC">
      <w:pPr>
        <w:pStyle w:val="Heading3"/>
      </w:pPr>
      <w:r w:rsidRPr="008E2E12">
        <w:lastRenderedPageBreak/>
        <w:t>S – U Visa (Gendered Violence)</w:t>
      </w:r>
    </w:p>
    <w:p w14:paraId="310F304B" w14:textId="77777777" w:rsidR="00190FFC" w:rsidRPr="008E2E12" w:rsidRDefault="00190FFC" w:rsidP="00190FFC"/>
    <w:p w14:paraId="2EBC74F4" w14:textId="77777777" w:rsidR="00190FFC" w:rsidRPr="008E2E12" w:rsidRDefault="00190FFC" w:rsidP="00190FFC">
      <w:pPr>
        <w:pStyle w:val="Heading4"/>
      </w:pPr>
      <w:r w:rsidRPr="008E2E12">
        <w:t xml:space="preserve">Executive amnesty has been effective in cases of IPV. </w:t>
      </w:r>
    </w:p>
    <w:p w14:paraId="0EDF87F7" w14:textId="77777777" w:rsidR="00190FFC" w:rsidRPr="008E2E12" w:rsidRDefault="00190FFC" w:rsidP="00190FFC">
      <w:proofErr w:type="spellStart"/>
      <w:r w:rsidRPr="008E2E12">
        <w:rPr>
          <w:b/>
        </w:rPr>
        <w:t>Endelman</w:t>
      </w:r>
      <w:proofErr w:type="spellEnd"/>
      <w:r w:rsidRPr="008E2E12">
        <w:rPr>
          <w:b/>
        </w:rPr>
        <w:t xml:space="preserve"> and Mehta ‘10</w:t>
      </w:r>
      <w:r w:rsidRPr="008E2E12">
        <w:t xml:space="preserve"> (Gary - J.D., University of Houston, Board Certified in Immigration and Nationality Law. Cyrus D. - graduate of Cambridge University and Columbia Law School, Managing Member of Cyrus D. Mehta &amp; Associates, Chair of the Committee on Immigration and Nationality Law for the NYC Bar, Adjunct Associate Professor of Law, “COMPREHENSIVE IMMIGRATION REFORM THROUGH EXECUTIVE FIAT,” The Insightful Immigration Blog Commentaries on Immigration Policy, Cases and Trends, April 25, 2010, </w:t>
      </w:r>
      <w:hyperlink r:id="rId19" w:history="1">
        <w:r w:rsidRPr="008E2E12">
          <w:rPr>
            <w:rStyle w:val="Hyperlink"/>
          </w:rPr>
          <w:t>http://cyrusmehta.blogspot.com/2010/04/comprehensive-immigration-reform.html</w:t>
        </w:r>
      </w:hyperlink>
      <w:r w:rsidRPr="008E2E12">
        <w:t>)-JN</w:t>
      </w:r>
    </w:p>
    <w:p w14:paraId="306FC19C" w14:textId="77777777" w:rsidR="00190FFC" w:rsidRPr="008E2E12" w:rsidRDefault="00190FFC" w:rsidP="00190FFC">
      <w:pPr>
        <w:rPr>
          <w:sz w:val="16"/>
        </w:rPr>
      </w:pPr>
      <w:r w:rsidRPr="008E2E12">
        <w:rPr>
          <w:rStyle w:val="StyleUnderline"/>
        </w:rPr>
        <w:t>Deferred Action has</w:t>
      </w:r>
      <w:r w:rsidRPr="008E2E12">
        <w:rPr>
          <w:sz w:val="16"/>
        </w:rPr>
        <w:t xml:space="preserve"> also </w:t>
      </w:r>
      <w:r w:rsidRPr="008E2E12">
        <w:rPr>
          <w:rStyle w:val="StyleUnderline"/>
        </w:rPr>
        <w:t>been applied to battered spouse and children self-petitioners</w:t>
      </w:r>
      <w:r w:rsidRPr="008E2E12">
        <w:rPr>
          <w:sz w:val="16"/>
        </w:rPr>
        <w:t xml:space="preserve"> who had approved I-360 petitions </w:t>
      </w:r>
      <w:r w:rsidRPr="008E2E12">
        <w:rPr>
          <w:rStyle w:val="StyleUnderline"/>
        </w:rPr>
        <w:t>under</w:t>
      </w:r>
      <w:r w:rsidRPr="008E2E12">
        <w:rPr>
          <w:sz w:val="16"/>
        </w:rPr>
        <w:t xml:space="preserve"> the </w:t>
      </w:r>
      <w:r w:rsidRPr="008E2E12">
        <w:rPr>
          <w:rStyle w:val="StyleUnderline"/>
        </w:rPr>
        <w:t>V</w:t>
      </w:r>
      <w:r w:rsidRPr="008E2E12">
        <w:rPr>
          <w:sz w:val="16"/>
        </w:rPr>
        <w:t xml:space="preserve">iolence </w:t>
      </w:r>
      <w:r w:rsidRPr="008E2E12">
        <w:rPr>
          <w:rStyle w:val="StyleUnderline"/>
        </w:rPr>
        <w:t>A</w:t>
      </w:r>
      <w:r w:rsidRPr="008E2E12">
        <w:rPr>
          <w:sz w:val="16"/>
        </w:rPr>
        <w:t xml:space="preserve">gainst </w:t>
      </w:r>
      <w:r w:rsidRPr="008E2E12">
        <w:rPr>
          <w:rStyle w:val="StyleUnderline"/>
        </w:rPr>
        <w:t>W</w:t>
      </w:r>
      <w:r w:rsidRPr="008E2E12">
        <w:rPr>
          <w:sz w:val="16"/>
        </w:rPr>
        <w:t xml:space="preserve">omen </w:t>
      </w:r>
      <w:r w:rsidRPr="008E2E12">
        <w:rPr>
          <w:rStyle w:val="StyleUnderline"/>
        </w:rPr>
        <w:t>A</w:t>
      </w:r>
      <w:r w:rsidRPr="008E2E12">
        <w:rPr>
          <w:sz w:val="16"/>
        </w:rPr>
        <w:t xml:space="preserve">ct, </w:t>
      </w:r>
      <w:r w:rsidRPr="008E2E12">
        <w:rPr>
          <w:rStyle w:val="StyleUnderline"/>
        </w:rPr>
        <w:t>so</w:t>
      </w:r>
      <w:r w:rsidRPr="008E2E12">
        <w:rPr>
          <w:sz w:val="16"/>
        </w:rPr>
        <w:t xml:space="preserve"> that </w:t>
      </w:r>
      <w:r w:rsidRPr="008E2E12">
        <w:rPr>
          <w:rStyle w:val="StyleUnderline"/>
        </w:rPr>
        <w:t>they could remain in the U</w:t>
      </w:r>
      <w:r w:rsidRPr="008E2E12">
        <w:rPr>
          <w:sz w:val="16"/>
        </w:rPr>
        <w:t xml:space="preserve">nited </w:t>
      </w:r>
      <w:r w:rsidRPr="008E2E12">
        <w:rPr>
          <w:rStyle w:val="StyleUnderline"/>
        </w:rPr>
        <w:t>S</w:t>
      </w:r>
      <w:r w:rsidRPr="008E2E12">
        <w:rPr>
          <w:sz w:val="16"/>
        </w:rPr>
        <w:t xml:space="preserve">tates </w:t>
      </w:r>
      <w:r w:rsidRPr="008E2E12">
        <w:rPr>
          <w:rStyle w:val="StyleUnderline"/>
        </w:rPr>
        <w:t>and obtain work authorization.</w:t>
      </w:r>
      <w:r w:rsidRPr="008E2E12">
        <w:rPr>
          <w:sz w:val="16"/>
        </w:rPr>
        <w:t xml:space="preserve"> In 2006, </w:t>
      </w:r>
      <w:r w:rsidRPr="008E2E12">
        <w:rPr>
          <w:rStyle w:val="StyleUnderline"/>
        </w:rPr>
        <w:t>Congress, in recognition of this informal practice, codified</w:t>
      </w:r>
      <w:r w:rsidRPr="008E2E12">
        <w:rPr>
          <w:sz w:val="16"/>
        </w:rPr>
        <w:t xml:space="preserve"> at INA § 204(a)(1)(k) </w:t>
      </w:r>
      <w:r w:rsidRPr="008E2E12">
        <w:rPr>
          <w:rStyle w:val="StyleUnderline"/>
        </w:rPr>
        <w:t>the grant of employment authorization to VAWA self-petitioners. Deferred Action has</w:t>
      </w:r>
      <w:r w:rsidRPr="008E2E12">
        <w:rPr>
          <w:sz w:val="16"/>
        </w:rPr>
        <w:t xml:space="preserve"> also </w:t>
      </w:r>
      <w:r w:rsidRPr="008E2E12">
        <w:rPr>
          <w:rStyle w:val="StyleUnderline"/>
        </w:rPr>
        <w:t>been granted to U visa applicants.</w:t>
      </w:r>
      <w:r w:rsidRPr="008E2E12">
        <w:rPr>
          <w:sz w:val="16"/>
        </w:rPr>
        <w:t xml:space="preserve"> More recently, </w:t>
      </w:r>
      <w:r w:rsidRPr="008E2E12">
        <w:rPr>
          <w:rStyle w:val="StyleUnderline"/>
        </w:rPr>
        <w:t xml:space="preserve">the DHS provided interim relief to surviving spouses of deceased American citizens and </w:t>
      </w:r>
      <w:r w:rsidRPr="008E2E12">
        <w:rPr>
          <w:sz w:val="16"/>
        </w:rPr>
        <w:t xml:space="preserve">their </w:t>
      </w:r>
      <w:r w:rsidRPr="008E2E12">
        <w:rPr>
          <w:rStyle w:val="StyleUnderline"/>
        </w:rPr>
        <w:t>children</w:t>
      </w:r>
      <w:r w:rsidRPr="008E2E12">
        <w:rPr>
          <w:sz w:val="16"/>
        </w:rPr>
        <w:t xml:space="preserve"> who were </w:t>
      </w:r>
      <w:r w:rsidRPr="008E2E12">
        <w:rPr>
          <w:rStyle w:val="StyleUnderline"/>
        </w:rPr>
        <w:t xml:space="preserve">married for less than two years </w:t>
      </w:r>
      <w:r w:rsidRPr="008E2E12">
        <w:rPr>
          <w:sz w:val="16"/>
        </w:rPr>
        <w:t>at the time of the citizen’s death. Mr. Neufeld’s memo, issued on June 15, 2009, provides extraordinary relief to spouses whose citizen spouses died regardless of whether the I-130 petitions were approved, pending or even not filed. Such beneficiaries may request deferred action and obtain an EAD. Then, on October 28, 2009, Congress amended the statute to allow, inter alia, a widow who was married less than two years at the time of the citizen’s death to apply for permanent residence. See Pub. L. No. 111-83, 123 Stat. 2142 (2009).</w:t>
      </w:r>
    </w:p>
    <w:p w14:paraId="783F2DC4" w14:textId="77777777" w:rsidR="004711B7" w:rsidRPr="008E2E12" w:rsidRDefault="004711B7" w:rsidP="004711B7">
      <w:pPr>
        <w:pStyle w:val="Heading3"/>
      </w:pPr>
      <w:r w:rsidRPr="008E2E12">
        <w:lastRenderedPageBreak/>
        <w:t xml:space="preserve">S – Rights </w:t>
      </w:r>
    </w:p>
    <w:p w14:paraId="2ACBBEB3" w14:textId="77777777" w:rsidR="004711B7" w:rsidRPr="008E2E12" w:rsidRDefault="004711B7" w:rsidP="004711B7">
      <w:pPr>
        <w:pStyle w:val="Heading4"/>
      </w:pPr>
      <w:r w:rsidRPr="008E2E12">
        <w:t xml:space="preserve">Lack of procedure benefits immigrants – ensures rights are protected. </w:t>
      </w:r>
    </w:p>
    <w:p w14:paraId="655FB4AA" w14:textId="77777777" w:rsidR="004711B7" w:rsidRPr="008E2E12" w:rsidRDefault="004711B7" w:rsidP="004711B7">
      <w:r w:rsidRPr="008E2E12">
        <w:rPr>
          <w:rStyle w:val="Style13ptBold"/>
        </w:rPr>
        <w:t>Shah ’17</w:t>
      </w:r>
      <w:r w:rsidRPr="008E2E12">
        <w:t xml:space="preserve"> (</w:t>
      </w:r>
      <w:proofErr w:type="spellStart"/>
      <w:r w:rsidRPr="008E2E12">
        <w:t>Bijal</w:t>
      </w:r>
      <w:proofErr w:type="spellEnd"/>
      <w:r w:rsidRPr="008E2E12">
        <w:t xml:space="preserve"> is Associate Professor, Arizona State University, Sandra Day O’Connor College of Law, " The Attorney General’s Disruptive Immigration Power," Iowa Law Review, 2017, </w:t>
      </w:r>
      <w:hyperlink r:id="rId20" w:history="1">
        <w:r w:rsidRPr="008E2E12">
          <w:rPr>
            <w:rStyle w:val="Hyperlink"/>
          </w:rPr>
          <w:t>https://ilr.law.uiowa.edu/online/volume-102/the-attorney-generals-disruptive-immigration-power/</w:t>
        </w:r>
      </w:hyperlink>
      <w:r w:rsidRPr="008E2E12">
        <w:t xml:space="preserve">) </w:t>
      </w:r>
      <w:proofErr w:type="spellStart"/>
      <w:r w:rsidRPr="008E2E12">
        <w:t>jg</w:t>
      </w:r>
      <w:proofErr w:type="spellEnd"/>
    </w:p>
    <w:p w14:paraId="23A2BD38" w14:textId="77777777" w:rsidR="004711B7" w:rsidRPr="008E2E12" w:rsidRDefault="004711B7" w:rsidP="004711B7">
      <w:pPr>
        <w:rPr>
          <w:sz w:val="16"/>
        </w:rPr>
      </w:pPr>
      <w:r w:rsidRPr="008E2E12">
        <w:rPr>
          <w:sz w:val="16"/>
        </w:rPr>
        <w:t xml:space="preserve">In response to a general argument for additional process, Gonzales and Glen suggest not only that </w:t>
      </w:r>
      <w:r w:rsidRPr="008E2E12">
        <w:rPr>
          <w:rStyle w:val="StyleUnderline"/>
        </w:rPr>
        <w:t>the Attorney General is not required to adhere to procedure in adjudication, but also that a lack of procedure not only benefits the Attorney General, but also noncitizens.</w:t>
      </w:r>
      <w:r w:rsidRPr="008E2E12">
        <w:rPr>
          <w:sz w:val="16"/>
        </w:rPr>
        <w:t xml:space="preserve"> To further the first claim, the authors note that the BIA previously did not have high-quality procedures and has since shored up its adjudication processes over time, thereby placing emphasis on the hierarchical nature of the relationship between the BIA and the Attorney General in order to suggest that the Attorney General should be able to diverge from the procedural framework maintained by the BIA in its adjudication. However, the authors do not specify why the Attorney General should be held to different norms of administrative adjudication than her subordinates, given that the norms of due process are more concerned with the quality of administrative adjudication and less so with the identity of the agency adjudicator (as long as she is unbiased). </w:t>
      </w:r>
      <w:r w:rsidRPr="008E2E12">
        <w:rPr>
          <w:sz w:val="14"/>
        </w:rPr>
        <w:t xml:space="preserve">In order to argue that </w:t>
      </w:r>
      <w:r w:rsidRPr="008E2E12">
        <w:rPr>
          <w:rStyle w:val="StyleUnderline"/>
        </w:rPr>
        <w:t>a lack of procedure may benefit noncitizen claimants</w:t>
      </w:r>
      <w:r w:rsidRPr="008E2E12">
        <w:rPr>
          <w:sz w:val="14"/>
        </w:rPr>
        <w:t xml:space="preserve">, the authors reference an instance in which the </w:t>
      </w:r>
      <w:r w:rsidRPr="008E2E12">
        <w:rPr>
          <w:rStyle w:val="StyleUnderline"/>
        </w:rPr>
        <w:t>Attorney General remanded a BIA decision to deny immigration benefits to a married, binational same-sex couple after the White House and Justice Department declined to defend the Defense of Marriage Act (“DOMA”) before the federal courts.</w:t>
      </w:r>
      <w:r w:rsidRPr="008E2E12">
        <w:rPr>
          <w:sz w:val="14"/>
        </w:rPr>
        <w:t xml:space="preserve"> However, this example is one of the minority of instances in which the Attorney General has acted in the interests of a noncitizen during her exercise of the referral and review mechanism. For this reason, it does not serve the authors’ claim well, given that due process considerations are less crucial where the government is working on behalf of the individual (as the authors themselves acknowledge), as opposed to situations where the government’s interests are hostile to those of the individual. </w:t>
      </w:r>
      <w:r w:rsidRPr="008E2E12">
        <w:rPr>
          <w:sz w:val="16"/>
        </w:rPr>
        <w:t>From time to time, Attorneys General have incorporated additional process into their exercise of the referral and review mechanism. The authors note one instance in which briefing was requested, and one in which it was, while not requested, at least accepted. In addition, in a recent self-certification of an immigration matter, the Attorney General set up a briefing schedule for both of the relevant parties and requested briefs from “interested amici” as well. Finally, those respondents whose cases the Attorney General remands back to the BIA may have more access to sustained due process than those whose cases result in the Attorney General herself rendering a final decision on the merits. However, although each of these examples of safeguards have improved an instance in which the referral and review tool has been employed, they are nonetheless admittedly anomalous.</w:t>
      </w:r>
    </w:p>
    <w:p w14:paraId="4A633DF6" w14:textId="77777777" w:rsidR="00190FFC" w:rsidRPr="008E2E12" w:rsidRDefault="00190FFC" w:rsidP="00190FFC"/>
    <w:p w14:paraId="5A1C476A" w14:textId="77777777" w:rsidR="00876B71" w:rsidRPr="008E2E12" w:rsidRDefault="00876B71" w:rsidP="00876B71"/>
    <w:p w14:paraId="4C645836" w14:textId="77777777" w:rsidR="00A535A5" w:rsidRPr="008E2E12" w:rsidRDefault="00A535A5" w:rsidP="00A535A5">
      <w:pPr>
        <w:pStyle w:val="Heading3"/>
      </w:pPr>
      <w:r w:rsidRPr="008E2E12">
        <w:lastRenderedPageBreak/>
        <w:t>A2: Congress Rollback</w:t>
      </w:r>
    </w:p>
    <w:p w14:paraId="5DDA2114" w14:textId="77777777" w:rsidR="00A535A5" w:rsidRPr="008E2E12" w:rsidRDefault="00A535A5" w:rsidP="00A535A5">
      <w:pPr>
        <w:pStyle w:val="Heading4"/>
      </w:pPr>
      <w:r w:rsidRPr="008E2E12">
        <w:t>Congress rarely takes action to constrain executive parole and regulations are usually meaningless.</w:t>
      </w:r>
    </w:p>
    <w:p w14:paraId="1433DE0D" w14:textId="77777777" w:rsidR="00A535A5" w:rsidRPr="008E2E12" w:rsidRDefault="00A535A5" w:rsidP="00A535A5">
      <w:r w:rsidRPr="008E2E12">
        <w:rPr>
          <w:rStyle w:val="Style13ptBold"/>
        </w:rPr>
        <w:t>Cox and Rodríguez ’15</w:t>
      </w:r>
      <w:r w:rsidRPr="008E2E12">
        <w:t xml:space="preserve"> (Adam B. - the Robert A. Kindler Professor of Law, NYU School of Law. Cristina M. - the Leighton Homer </w:t>
      </w:r>
      <w:proofErr w:type="spellStart"/>
      <w:r w:rsidRPr="008E2E12">
        <w:t>Surbeck</w:t>
      </w:r>
      <w:proofErr w:type="spellEnd"/>
      <w:r w:rsidRPr="008E2E12">
        <w:t xml:space="preserve"> Professor of Law, Yale Law School. “The President and Immigration Law Redux.” The Yale Law Journal. Vol 125. August 6, 2015. https://papers.ssrn.com/sol3/papers.cfm?abstract_id=2635638) -JN</w:t>
      </w:r>
    </w:p>
    <w:p w14:paraId="24DA4DC6" w14:textId="77777777" w:rsidR="00A535A5" w:rsidRPr="008E2E12" w:rsidRDefault="00A535A5" w:rsidP="00A535A5">
      <w:pPr>
        <w:rPr>
          <w:rStyle w:val="StyleUnderline"/>
        </w:rPr>
      </w:pPr>
      <w:r w:rsidRPr="008E2E12">
        <w:rPr>
          <w:sz w:val="16"/>
        </w:rPr>
        <w:t xml:space="preserve">In theory, of course, </w:t>
      </w:r>
      <w:r w:rsidRPr="008E2E12">
        <w:rPr>
          <w:rStyle w:val="StyleUnderline"/>
        </w:rPr>
        <w:t xml:space="preserve">Congress could constrain de facto delegation by complementing </w:t>
      </w:r>
      <w:r w:rsidRPr="008E2E12">
        <w:rPr>
          <w:sz w:val="16"/>
        </w:rPr>
        <w:t xml:space="preserve">its substantive </w:t>
      </w:r>
      <w:r w:rsidRPr="008E2E12">
        <w:rPr>
          <w:rStyle w:val="StyleUnderline"/>
        </w:rPr>
        <w:t>statutory enactments with</w:t>
      </w:r>
      <w:r w:rsidRPr="008E2E12">
        <w:rPr>
          <w:sz w:val="16"/>
        </w:rPr>
        <w:t xml:space="preserve"> detailed </w:t>
      </w:r>
      <w:r w:rsidRPr="008E2E12">
        <w:rPr>
          <w:rStyle w:val="StyleUnderline"/>
        </w:rPr>
        <w:t>enforcement</w:t>
      </w:r>
      <w:r w:rsidRPr="008E2E12">
        <w:rPr>
          <w:sz w:val="16"/>
        </w:rPr>
        <w:t xml:space="preserve"> instructions or prohibitions. In practice, </w:t>
      </w:r>
      <w:r w:rsidRPr="008E2E12">
        <w:rPr>
          <w:rStyle w:val="StyleUnderline"/>
        </w:rPr>
        <w:t>Congress has rarely done this</w:t>
      </w:r>
      <w:r w:rsidRPr="008E2E12">
        <w:rPr>
          <w:sz w:val="16"/>
        </w:rPr>
        <w:t xml:space="preserve">—in immigration law or any other regulatory arena. </w:t>
      </w:r>
      <w:r w:rsidRPr="008E2E12">
        <w:rPr>
          <w:rStyle w:val="StyleUnderline"/>
        </w:rPr>
        <w:t>Occasionally Congress blandly obligates DHS to do something like “prioritize</w:t>
      </w:r>
      <w:r w:rsidRPr="008E2E12">
        <w:rPr>
          <w:sz w:val="16"/>
        </w:rPr>
        <w:t xml:space="preserve"> the </w:t>
      </w:r>
      <w:r w:rsidRPr="008E2E12">
        <w:rPr>
          <w:rStyle w:val="StyleUnderline"/>
        </w:rPr>
        <w:t>identification and removal</w:t>
      </w:r>
      <w:r w:rsidRPr="008E2E12">
        <w:rPr>
          <w:sz w:val="16"/>
        </w:rPr>
        <w:t xml:space="preserve"> of aliens convicted of a crime by the severity of that crime,”141 </w:t>
      </w:r>
      <w:r w:rsidRPr="008E2E12">
        <w:rPr>
          <w:rStyle w:val="StyleUnderline"/>
        </w:rPr>
        <w:t>or</w:t>
      </w:r>
      <w:r w:rsidRPr="008E2E12">
        <w:rPr>
          <w:sz w:val="16"/>
        </w:rPr>
        <w:t xml:space="preserve"> to </w:t>
      </w:r>
      <w:r w:rsidRPr="008E2E12">
        <w:rPr>
          <w:rStyle w:val="StyleUnderline"/>
        </w:rPr>
        <w:t>fund</w:t>
      </w:r>
      <w:r w:rsidRPr="008E2E12">
        <w:rPr>
          <w:sz w:val="16"/>
        </w:rPr>
        <w:t xml:space="preserve"> a particular number of </w:t>
      </w:r>
      <w:r w:rsidRPr="008E2E12">
        <w:rPr>
          <w:rStyle w:val="StyleUnderline"/>
        </w:rPr>
        <w:t>beds for immigrant detention</w:t>
      </w:r>
      <w:r w:rsidRPr="008E2E12">
        <w:rPr>
          <w:sz w:val="16"/>
        </w:rPr>
        <w:t xml:space="preserve"> (34,000, to be exact).142 But </w:t>
      </w:r>
      <w:r w:rsidRPr="008E2E12">
        <w:rPr>
          <w:rStyle w:val="StyleUnderline"/>
        </w:rPr>
        <w:t>loose language of prioritization does little to constrain the Executive’s authority,</w:t>
      </w:r>
      <w:r w:rsidRPr="008E2E12">
        <w:rPr>
          <w:sz w:val="16"/>
        </w:rPr>
        <w:t xml:space="preserve">143 and </w:t>
      </w:r>
      <w:r w:rsidRPr="008E2E12">
        <w:rPr>
          <w:rStyle w:val="StyleUnderline"/>
        </w:rPr>
        <w:t>even numerical prescriptions</w:t>
      </w:r>
      <w:r w:rsidRPr="008E2E12">
        <w:rPr>
          <w:sz w:val="16"/>
        </w:rPr>
        <w:t xml:space="preserve"> like the bed-space mandate </w:t>
      </w:r>
      <w:r w:rsidRPr="008E2E12">
        <w:rPr>
          <w:rStyle w:val="StyleUnderline"/>
        </w:rPr>
        <w:t xml:space="preserve">only scratch the surface of the decisions the Executive must make when enforcing immigration law. Negative injunctions issued by Congress have the potential to be more powerful; prohibiting DHS from granting any immigrant deferred action, </w:t>
      </w:r>
      <w:r w:rsidRPr="008E2E12">
        <w:rPr>
          <w:sz w:val="16"/>
        </w:rPr>
        <w:t xml:space="preserve">for example, </w:t>
      </w:r>
      <w:r w:rsidRPr="008E2E12">
        <w:rPr>
          <w:rStyle w:val="StyleUnderline"/>
        </w:rPr>
        <w:t xml:space="preserve">would more seriously constrain the President’s power to structure the immigrant screening system. But these sorts of prohibitions are also rare. </w:t>
      </w:r>
      <w:r w:rsidRPr="008E2E12">
        <w:rPr>
          <w:sz w:val="16"/>
        </w:rPr>
        <w:t xml:space="preserve">In this world, </w:t>
      </w:r>
      <w:r w:rsidRPr="008E2E12">
        <w:rPr>
          <w:rStyle w:val="StyleUnderline"/>
        </w:rPr>
        <w:t>it will generally be futile to search for “congressional priorities” that legally constrain executive branch decisions about which immigrants</w:t>
      </w:r>
      <w:r w:rsidRPr="008E2E12">
        <w:rPr>
          <w:sz w:val="16"/>
        </w:rPr>
        <w:t xml:space="preserve">, from within the vast pool of eleven million unlawfully here, </w:t>
      </w:r>
      <w:r w:rsidRPr="008E2E12">
        <w:rPr>
          <w:rStyle w:val="StyleUnderline"/>
        </w:rPr>
        <w:t>may be deprioritized for deportation</w:t>
      </w:r>
      <w:r w:rsidRPr="008E2E12">
        <w:rPr>
          <w:sz w:val="16"/>
        </w:rPr>
        <w:t xml:space="preserve"> (not to mention congressional views as to how such </w:t>
      </w:r>
      <w:proofErr w:type="spellStart"/>
      <w:r w:rsidRPr="008E2E12">
        <w:rPr>
          <w:sz w:val="16"/>
        </w:rPr>
        <w:t>deprioritization</w:t>
      </w:r>
      <w:proofErr w:type="spellEnd"/>
      <w:r w:rsidRPr="008E2E12">
        <w:rPr>
          <w:sz w:val="16"/>
        </w:rPr>
        <w:t xml:space="preserve"> ought to be structured). And given the absence of such priorities, </w:t>
      </w:r>
      <w:r w:rsidRPr="008E2E12">
        <w:rPr>
          <w:rStyle w:val="StyleUnderline"/>
        </w:rPr>
        <w:t>efforts to invoke them</w:t>
      </w:r>
      <w:r w:rsidRPr="008E2E12">
        <w:rPr>
          <w:sz w:val="16"/>
        </w:rPr>
        <w:t xml:space="preserve"> ultimately </w:t>
      </w:r>
      <w:r w:rsidRPr="008E2E12">
        <w:rPr>
          <w:rStyle w:val="StyleUnderline"/>
        </w:rPr>
        <w:t>only obscure</w:t>
      </w:r>
      <w:r w:rsidRPr="008E2E12">
        <w:rPr>
          <w:sz w:val="16"/>
        </w:rPr>
        <w:t xml:space="preserve"> the </w:t>
      </w:r>
      <w:r w:rsidRPr="008E2E12">
        <w:rPr>
          <w:rStyle w:val="StyleUnderline"/>
        </w:rPr>
        <w:t>reality that executive branch officials are making important value judgments about our immigrant-screening system</w:t>
      </w:r>
    </w:p>
    <w:p w14:paraId="65E66F7B" w14:textId="77777777" w:rsidR="00A535A5" w:rsidRPr="008E2E12" w:rsidRDefault="00A535A5" w:rsidP="00A535A5">
      <w:pPr>
        <w:pStyle w:val="Heading4"/>
      </w:pPr>
      <w:r w:rsidRPr="008E2E12">
        <w:t xml:space="preserve">Parole is binding and effective – it basically the same as a judicial precedent. </w:t>
      </w:r>
    </w:p>
    <w:p w14:paraId="544FB79F" w14:textId="77777777" w:rsidR="00A535A5" w:rsidRPr="008E2E12" w:rsidRDefault="00A535A5" w:rsidP="00A535A5">
      <w:r w:rsidRPr="008E2E12">
        <w:rPr>
          <w:rStyle w:val="Style13ptBold"/>
        </w:rPr>
        <w:t>Shah ’17</w:t>
      </w:r>
      <w:r w:rsidRPr="008E2E12">
        <w:t xml:space="preserve"> (</w:t>
      </w:r>
      <w:proofErr w:type="spellStart"/>
      <w:r w:rsidRPr="008E2E12">
        <w:t>Bijal</w:t>
      </w:r>
      <w:proofErr w:type="spellEnd"/>
      <w:r w:rsidRPr="008E2E12">
        <w:t xml:space="preserve"> is Associate Professor, Arizona State University, Sandra Day O’Connor College of Law, " The Attorney General’s Disruptive Immigration Power," Iowa Law Review, 2017, </w:t>
      </w:r>
      <w:hyperlink r:id="rId21" w:history="1">
        <w:r w:rsidRPr="008E2E12">
          <w:rPr>
            <w:rStyle w:val="Hyperlink"/>
          </w:rPr>
          <w:t>https://ilr.law.uiowa.edu/online/volume-102/the-attorney-generals-disruptive-immigration-power/</w:t>
        </w:r>
      </w:hyperlink>
      <w:r w:rsidRPr="008E2E12">
        <w:t xml:space="preserve">) </w:t>
      </w:r>
      <w:proofErr w:type="spellStart"/>
      <w:r w:rsidRPr="008E2E12">
        <w:t>jg</w:t>
      </w:r>
      <w:proofErr w:type="spellEnd"/>
    </w:p>
    <w:p w14:paraId="114424DC" w14:textId="77777777" w:rsidR="00A535A5" w:rsidRPr="008E2E12" w:rsidRDefault="00A535A5" w:rsidP="00A535A5">
      <w:pPr>
        <w:rPr>
          <w:rStyle w:val="StyleUnderline"/>
        </w:rPr>
      </w:pPr>
      <w:r w:rsidRPr="008E2E12">
        <w:rPr>
          <w:sz w:val="16"/>
        </w:rPr>
        <w:t xml:space="preserve">Currently, the referral and review mechanism is unconstrained by process and favors the agency’s interests. More specifically, the referral and review mechanism lacks “notice to the parties and publication of intent to refer a case, notice upon actual referral for review, and the identification of issues to be resolved by the Attorney General and an opportunity to submit briefing.” In addition, petitioners may not know that their decisions have been certified for review by the Attorney General in the first instance. Further, while the majority of cases have involved self-referral by the Attorney General, only the BIA and the Department of Homeland Security are also allowed to refer cases to the Attorney General—never an individual claimant or advocate for noncitizens. </w:t>
      </w:r>
      <w:r w:rsidRPr="008E2E12">
        <w:rPr>
          <w:rStyle w:val="StyleUnderline"/>
        </w:rPr>
        <w:t xml:space="preserve">The referral and review tool also gives the Attorney General de novo review, and serves as the highest level of administrative precedent within the agency if designated as such by the Attorney General. </w:t>
      </w:r>
      <w:r w:rsidRPr="008E2E12">
        <w:rPr>
          <w:sz w:val="16"/>
        </w:rPr>
        <w:t xml:space="preserve">In this way, </w:t>
      </w:r>
      <w:r w:rsidRPr="008E2E12">
        <w:rPr>
          <w:rStyle w:val="StyleUnderline"/>
        </w:rPr>
        <w:t>decisions resulting from the referral and review mechanism are</w:t>
      </w:r>
      <w:r w:rsidRPr="008E2E12">
        <w:rPr>
          <w:sz w:val="16"/>
        </w:rPr>
        <w:t xml:space="preserve"> both unanchored by minimal procedure and also </w:t>
      </w:r>
      <w:r w:rsidRPr="008E2E12">
        <w:rPr>
          <w:rStyle w:val="StyleUnderline"/>
        </w:rPr>
        <w:t>binding on administrative decisions nationwide</w:t>
      </w:r>
      <w:r w:rsidRPr="008E2E12">
        <w:rPr>
          <w:sz w:val="16"/>
        </w:rPr>
        <w:t xml:space="preserve">, a characteristic that </w:t>
      </w:r>
      <w:r w:rsidRPr="008E2E12">
        <w:rPr>
          <w:rStyle w:val="Emphasis"/>
        </w:rPr>
        <w:t>puts them on par with the nationwide administrative application of judicial precedent.</w:t>
      </w:r>
      <w:r w:rsidRPr="008E2E12">
        <w:rPr>
          <w:sz w:val="16"/>
        </w:rPr>
        <w:t xml:space="preserve"> The authors suggest that </w:t>
      </w:r>
      <w:r w:rsidRPr="008E2E12">
        <w:rPr>
          <w:rStyle w:val="StyleUnderline"/>
        </w:rPr>
        <w:t>the referral and review mechanism is an “efficient and effective” method for the furtherance of politicized immigration goals</w:t>
      </w:r>
      <w:r w:rsidRPr="008E2E12">
        <w:rPr>
          <w:sz w:val="16"/>
        </w:rPr>
        <w:t xml:space="preserve">, in part due to this lack of procedure. Yet, unlike the presidential executive order and many other forms of policy making furthered by the Executive Branch, the </w:t>
      </w:r>
      <w:r w:rsidRPr="008E2E12">
        <w:rPr>
          <w:rStyle w:val="StyleUnderline"/>
        </w:rPr>
        <w:t xml:space="preserve">Attorney General’s referral </w:t>
      </w:r>
      <w:r w:rsidRPr="008E2E12">
        <w:rPr>
          <w:rStyle w:val="StyleUnderline"/>
        </w:rPr>
        <w:lastRenderedPageBreak/>
        <w:t>and review power constitutes, at its core, an adjudication of an individual’s immigration claim before the agency.</w:t>
      </w:r>
      <w:r w:rsidRPr="008E2E12">
        <w:rPr>
          <w:sz w:val="16"/>
        </w:rPr>
        <w:t xml:space="preserve"> Due to the lack of procedure underlying what is fundamentally a form of administrative adjudication, this exercise of this tool embodies conflict between the exceptional authority afforded the Executive Branch in immigration law and the core procedural requirements of all administrative decision-making. Per the former, </w:t>
      </w:r>
      <w:r w:rsidRPr="008E2E12">
        <w:rPr>
          <w:rStyle w:val="StyleUnderline"/>
        </w:rPr>
        <w:t>the agency has the autonomy to act efficiently and in its own best interests while setting immigration policy</w:t>
      </w:r>
      <w:r w:rsidRPr="008E2E12">
        <w:rPr>
          <w:sz w:val="16"/>
        </w:rPr>
        <w:t xml:space="preserve">. In regards to the latter, </w:t>
      </w:r>
      <w:r w:rsidRPr="008E2E12">
        <w:rPr>
          <w:rStyle w:val="StyleUnderline"/>
        </w:rPr>
        <w:t>while agencies may seek to maximize efficacy and expertise when adjudicating cases, they are also obliged to protect individual rights, or risk acting outside the bounds of their discretion.</w:t>
      </w:r>
    </w:p>
    <w:p w14:paraId="7E46B414" w14:textId="77777777" w:rsidR="00A535A5" w:rsidRPr="008E2E12" w:rsidRDefault="00A535A5" w:rsidP="00A535A5">
      <w:pPr>
        <w:rPr>
          <w:sz w:val="16"/>
        </w:rPr>
      </w:pPr>
      <w:r w:rsidRPr="008E2E12">
        <w:rPr>
          <w:sz w:val="16"/>
        </w:rPr>
        <w:t xml:space="preserve">Certainly, </w:t>
      </w:r>
      <w:r w:rsidRPr="008E2E12">
        <w:rPr>
          <w:rStyle w:val="StyleUnderline"/>
        </w:rPr>
        <w:t>the lack of procedural requirements serves to increase the Attorney General’s discretionary immigration power.</w:t>
      </w:r>
      <w:r w:rsidRPr="008E2E12">
        <w:rPr>
          <w:sz w:val="16"/>
        </w:rPr>
        <w:t xml:space="preserve"> The </w:t>
      </w:r>
      <w:r w:rsidRPr="008E2E12">
        <w:rPr>
          <w:rStyle w:val="StyleUnderline"/>
        </w:rPr>
        <w:t xml:space="preserve">flexibility </w:t>
      </w:r>
      <w:r w:rsidRPr="008E2E12">
        <w:rPr>
          <w:sz w:val="16"/>
        </w:rPr>
        <w:t xml:space="preserve">afforded the Attorney General via the referral and review mechanism may also allow her to prioritize certain agency interests, including: (1) values reaffirming the agency’s role as immigration policymaker; (2) the </w:t>
      </w:r>
      <w:r w:rsidRPr="008E2E12">
        <w:rPr>
          <w:rStyle w:val="StyleUnderline"/>
        </w:rPr>
        <w:t>assumed primacy of executive authority in foreign affairs law; (3) goals such as bolstering the government’s defense in immigration litigation; or (4) enhancing the agency’s anti-terrorism objectives.</w:t>
      </w:r>
      <w:r w:rsidRPr="008E2E12">
        <w:rPr>
          <w:sz w:val="16"/>
        </w:rPr>
        <w:t xml:space="preserve">  Indeed, Gonzales and Glen suggest that while there would be no benefits to increasing the procedural requirements of the referral and review tool, a significant drawback would be the deterioration of the Attorney General’s discretion.</w:t>
      </w:r>
    </w:p>
    <w:p w14:paraId="2796549B" w14:textId="77777777" w:rsidR="000A342D" w:rsidRPr="008E2E12" w:rsidRDefault="000A342D" w:rsidP="000A342D">
      <w:pPr>
        <w:pStyle w:val="Heading4"/>
        <w:rPr>
          <w:rStyle w:val="Style13ptBold"/>
          <w:b/>
        </w:rPr>
      </w:pPr>
      <w:r w:rsidRPr="008E2E12">
        <w:rPr>
          <w:rStyle w:val="Style13ptBold"/>
          <w:b/>
        </w:rPr>
        <w:t xml:space="preserve">Congress and the courts won’t rollback executive orders. </w:t>
      </w:r>
    </w:p>
    <w:p w14:paraId="4D388650" w14:textId="77777777" w:rsidR="000A342D" w:rsidRPr="008E2E12" w:rsidRDefault="000A342D" w:rsidP="000A342D">
      <w:r w:rsidRPr="008E2E12">
        <w:rPr>
          <w:rStyle w:val="Style13ptBold"/>
        </w:rPr>
        <w:t>Cohen ’11</w:t>
      </w:r>
      <w:r w:rsidRPr="008E2E12">
        <w:t xml:space="preserve"> (Tom, “Obama uses executive orders as a political tool”, CNN, 11/2/11, </w:t>
      </w:r>
      <w:hyperlink r:id="rId22" w:history="1">
        <w:r w:rsidRPr="008E2E12">
          <w:rPr>
            <w:rStyle w:val="Hyperlink"/>
          </w:rPr>
          <w:t>https://www.cnn.com/2011/11/01/politics/obama-executive-orders/index.html</w:t>
        </w:r>
      </w:hyperlink>
      <w:r w:rsidRPr="008E2E12">
        <w:t xml:space="preserve">) </w:t>
      </w:r>
    </w:p>
    <w:p w14:paraId="0C859A42" w14:textId="77777777" w:rsidR="000A342D" w:rsidRPr="008E2E12" w:rsidRDefault="000A342D" w:rsidP="000A342D">
      <w:pPr>
        <w:rPr>
          <w:rStyle w:val="StyleUnderline"/>
        </w:rPr>
      </w:pPr>
      <w:r w:rsidRPr="008E2E12">
        <w:rPr>
          <w:sz w:val="16"/>
        </w:rPr>
        <w:t xml:space="preserve">Proclamations are usually ceremonial in nature, he added, but presidents have been known to slip in policy statements or other substantive steps. If the language shifts from the generally flowery prose of a ceremonial proclamation, he said, look closely for a policy issue somewhere in the text. </w:t>
      </w:r>
      <w:r w:rsidRPr="008E2E12">
        <w:rPr>
          <w:rStyle w:val="StyleUnderline"/>
        </w:rPr>
        <w:t>Historically</w:t>
      </w:r>
      <w:r w:rsidRPr="008E2E12">
        <w:rPr>
          <w:sz w:val="16"/>
        </w:rPr>
        <w:t xml:space="preserve">, </w:t>
      </w:r>
      <w:r w:rsidRPr="008E2E12">
        <w:rPr>
          <w:rStyle w:val="StyleUnderline"/>
        </w:rPr>
        <w:t>executive orders are rarely overturned</w:t>
      </w:r>
      <w:r w:rsidRPr="008E2E12">
        <w:rPr>
          <w:sz w:val="16"/>
        </w:rPr>
        <w:t xml:space="preserve">. To do so in </w:t>
      </w:r>
      <w:r w:rsidRPr="008E2E12">
        <w:rPr>
          <w:rStyle w:val="StyleUnderline"/>
        </w:rPr>
        <w:t xml:space="preserve">Congress would require overcoming a likely presidential veto, an unlikely event </w:t>
      </w:r>
      <w:r w:rsidRPr="008E2E12">
        <w:rPr>
          <w:sz w:val="16"/>
        </w:rPr>
        <w:t xml:space="preserve">in the current Democratic-controlled Senate. </w:t>
      </w:r>
      <w:proofErr w:type="spellStart"/>
      <w:r w:rsidRPr="008E2E12">
        <w:rPr>
          <w:sz w:val="16"/>
        </w:rPr>
        <w:t>Warber</w:t>
      </w:r>
      <w:proofErr w:type="spellEnd"/>
      <w:r w:rsidRPr="008E2E12">
        <w:rPr>
          <w:sz w:val="16"/>
        </w:rPr>
        <w:t xml:space="preserve"> noted that </w:t>
      </w:r>
      <w:r w:rsidRPr="008E2E12">
        <w:rPr>
          <w:rStyle w:val="StyleUnderline"/>
        </w:rPr>
        <w:t>the Supreme Court could exercise its judicial review authority to strike down an executive order as being unconstitutional. However, he said, research showed that Congress and the courts "have been quite passive in challenging executive orders."</w:t>
      </w:r>
      <w:r w:rsidRPr="008E2E12">
        <w:rPr>
          <w:sz w:val="16"/>
        </w:rPr>
        <w:t xml:space="preserve"> "There is a lot of research that is needed on this subject," he said, "but one of the theories about why this might be the case is that </w:t>
      </w:r>
      <w:r w:rsidRPr="008E2E12">
        <w:rPr>
          <w:rStyle w:val="StyleUnderline"/>
        </w:rPr>
        <w:t>Congress and the courts are reluctant to engage in a separation-of-powers battle with the president."</w:t>
      </w:r>
    </w:p>
    <w:p w14:paraId="79777140" w14:textId="77777777" w:rsidR="00A535A5" w:rsidRPr="008E2E12" w:rsidRDefault="00A535A5" w:rsidP="00A535A5"/>
    <w:p w14:paraId="7640AC8B" w14:textId="77777777" w:rsidR="00A535A5" w:rsidRPr="008E2E12" w:rsidRDefault="00A535A5" w:rsidP="00A535A5"/>
    <w:p w14:paraId="2A2839EC" w14:textId="77777777" w:rsidR="00A535A5" w:rsidRPr="008E2E12" w:rsidRDefault="00A535A5" w:rsidP="00A535A5">
      <w:pPr>
        <w:pStyle w:val="Heading3"/>
      </w:pPr>
      <w:r w:rsidRPr="008E2E12">
        <w:lastRenderedPageBreak/>
        <w:t>A2: Court Rollback</w:t>
      </w:r>
    </w:p>
    <w:p w14:paraId="6442DC16" w14:textId="77777777" w:rsidR="00A535A5" w:rsidRPr="008E2E12" w:rsidRDefault="00A535A5" w:rsidP="00A535A5">
      <w:pPr>
        <w:pStyle w:val="Heading4"/>
      </w:pPr>
      <w:r w:rsidRPr="008E2E12">
        <w:t>Executive action, granting broad parole, is constitutional.</w:t>
      </w:r>
    </w:p>
    <w:p w14:paraId="74023186" w14:textId="77777777" w:rsidR="00A535A5" w:rsidRPr="008E2E12" w:rsidRDefault="00A535A5" w:rsidP="00A535A5">
      <w:proofErr w:type="spellStart"/>
      <w:r w:rsidRPr="008E2E12">
        <w:rPr>
          <w:rStyle w:val="Style13ptBold"/>
        </w:rPr>
        <w:t>Wittes</w:t>
      </w:r>
      <w:proofErr w:type="spellEnd"/>
      <w:r w:rsidRPr="008E2E12">
        <w:rPr>
          <w:rStyle w:val="Style13ptBold"/>
        </w:rPr>
        <w:t xml:space="preserve"> ‘14</w:t>
      </w:r>
      <w:r w:rsidRPr="008E2E12">
        <w:rPr>
          <w:b/>
          <w:bCs/>
        </w:rPr>
        <w:t xml:space="preserve"> </w:t>
      </w:r>
      <w:r w:rsidRPr="008E2E12">
        <w:t xml:space="preserve">(Benjamin, Senior Fellow in Governance Studies at the Brookings Institution, where he is the Research Director in Public Law, and Co-Director of the Harvard Law School – Brookings Project on Law and Security, “Executive Power and Immigration Reform”, Lawfare, 11/17/14, </w:t>
      </w:r>
      <w:hyperlink r:id="rId23" w:history="1">
        <w:r w:rsidRPr="008E2E12">
          <w:rPr>
            <w:rStyle w:val="Hyperlink"/>
          </w:rPr>
          <w:t>https://www.lawfareblog.com/executive-power-and-immigration-reform Accessed 6/22/18</w:t>
        </w:r>
      </w:hyperlink>
      <w:r w:rsidRPr="008E2E12">
        <w:t>)</w:t>
      </w:r>
    </w:p>
    <w:p w14:paraId="1332D359" w14:textId="77777777" w:rsidR="00A535A5" w:rsidRPr="008E2E12" w:rsidRDefault="00A535A5" w:rsidP="00A535A5">
      <w:pPr>
        <w:rPr>
          <w:rStyle w:val="Emphasis"/>
        </w:rPr>
      </w:pPr>
      <w:r w:rsidRPr="008E2E12">
        <w:rPr>
          <w:bCs/>
          <w:u w:val="single"/>
        </w:rPr>
        <w:t xml:space="preserve">The current flap about President </w:t>
      </w:r>
      <w:r w:rsidRPr="008E2E12">
        <w:rPr>
          <w:b/>
          <w:bCs/>
          <w:u w:val="single"/>
        </w:rPr>
        <w:t>Obama's plan to proceed without Congress on immigration</w:t>
      </w:r>
      <w:r w:rsidRPr="008E2E12">
        <w:rPr>
          <w:bCs/>
          <w:u w:val="single"/>
        </w:rPr>
        <w:t xml:space="preserve"> matters isn't really about national security law.</w:t>
      </w:r>
      <w:r w:rsidRPr="008E2E12">
        <w:rPr>
          <w:bCs/>
          <w:sz w:val="16"/>
        </w:rPr>
        <w:t xml:space="preserve"> But it is about the law of presidential power and thus of inherent interest to readers of this site. Over the past few weeks, I've been struck in reading the many news stories about the brewing confrontation by the fact that none of the stories addresses what seems to me the central question at the heart of the developing standoff between the President and Congress: How much discretion does Obama have under the Immigration and Naturalization Act to decline, as a matter of policy, to deport millions of people? </w:t>
      </w:r>
      <w:r w:rsidRPr="008E2E12">
        <w:rPr>
          <w:bCs/>
          <w:u w:val="single"/>
        </w:rPr>
        <w:t>Republicans are tossing around all sorts of rhetoric about Obama's decision to proceed unilaterally. John Boehner has floated the idea of litigating the matter</w:t>
      </w:r>
      <w:r w:rsidRPr="008E2E12">
        <w:rPr>
          <w:bCs/>
          <w:sz w:val="16"/>
        </w:rPr>
        <w:t xml:space="preserve">. Some Republicans have described such an "amnesty" as a constitutional crisis. </w:t>
      </w:r>
      <w:r w:rsidRPr="008E2E12">
        <w:rPr>
          <w:bCs/>
          <w:u w:val="single"/>
        </w:rPr>
        <w:t>Some have even talked about impeachment</w:t>
      </w:r>
      <w:r w:rsidRPr="008E2E12">
        <w:rPr>
          <w:bCs/>
          <w:sz w:val="16"/>
        </w:rPr>
        <w:t xml:space="preserve">. All of that assumes, of course, that the coming action is illegal, that the statute itself doesn't give Obama authority to decide to stay his hand with respect to lots of deportations. </w:t>
      </w:r>
      <w:r w:rsidRPr="008E2E12">
        <w:rPr>
          <w:bCs/>
          <w:u w:val="single"/>
        </w:rPr>
        <w:t xml:space="preserve">Yet I have seen </w:t>
      </w:r>
      <w:r w:rsidRPr="008E2E12">
        <w:rPr>
          <w:b/>
          <w:bCs/>
          <w:u w:val="single"/>
        </w:rPr>
        <w:t xml:space="preserve">no news story or legal analysis that contains an actual argument to that effect. </w:t>
      </w:r>
      <w:r w:rsidRPr="008E2E12">
        <w:rPr>
          <w:bCs/>
          <w:sz w:val="16"/>
        </w:rPr>
        <w:t xml:space="preserve">We do not yet know exactly what President Obama intends to do, so we cannot hold the details of his coming executive action up against the statute. But if we are to believe news reports, he plans to create some kind of program under which undocumented aliens who meet certain criteria---family members in the United States, no criminal record, etc.---can come forward and receive what amounts to a quasi-legal status under which authorities will not pursue removal actions against them. Obama himself has sown doubt about this own authority to effectuate this policy outcome without congressional involvement---stating in the past that he would love to do it, but did not think he had the legal authority. But at least as I read </w:t>
      </w:r>
      <w:r w:rsidRPr="008E2E12">
        <w:rPr>
          <w:bCs/>
          <w:u w:val="single"/>
        </w:rPr>
        <w:t>the relevant provisions of the Immigration and Naturalization Act, the statute actually gives him wide discretion to decline to deport non-criminal aliens who are legally deportable. S</w:t>
      </w:r>
      <w:r w:rsidRPr="008E2E12">
        <w:rPr>
          <w:bCs/>
          <w:sz w:val="16"/>
        </w:rPr>
        <w:t>pecifically, it contains no directive requiring the administration to pursue garden variety deportation cases. In fact, it has very little to say at all---except with respect to aliens who have committed crimes---about what happens if the President just doesn't feel like deporting people. That silence seems to me to convey the authority not to act, both in the case of an individual whose circumstances authorities find compelling and also in the case of five million people whose circumstances authorities find compelling or whose status authorities choose for policy reasons to regularize. Let's go through the statute. The key legal requirement appears in 8 U.S.C. § 1227(a): "</w:t>
      </w:r>
      <w:r w:rsidRPr="008E2E12">
        <w:rPr>
          <w:bCs/>
          <w:u w:val="single"/>
        </w:rPr>
        <w:t>Any alien . . . in and admitted to the United States shall, upon the order of the Attorney General, be removed if the alien is within one or more of the following classes of deportable aliens." What follows is a long list of legal bases for deportation, but for present purposes, what matters is the language of this general command. It appears, on first glance, to be mandatory. The alien, after all, shall be removed. But look again. The mandatory language only applies "upon the order of the Attorney General."</w:t>
      </w:r>
      <w:r w:rsidRPr="008E2E12">
        <w:rPr>
          <w:bCs/>
          <w:sz w:val="16"/>
        </w:rPr>
        <w:t xml:space="preserve"> And the statute makes no demand that the attorney general issue such an order merely because an alien falls into one of the categories of deportability. </w:t>
      </w:r>
      <w:r w:rsidRPr="008E2E12">
        <w:rPr>
          <w:bCs/>
          <w:u w:val="single"/>
        </w:rPr>
        <w:t>The statute, in other words, requires that an alien be removed if he is within a deportable class and if the attorney general orders him removed. As a practical matter, the attorney general does not decide these things himself. There's a whole immigration adjudication system to decide these cases for him (subject to his ultimate review). And the statute lays out a whole framework for immigration adjudications, all based on the assumption that the government wants to deport a given individual.</w:t>
      </w:r>
      <w:r w:rsidRPr="008E2E12">
        <w:rPr>
          <w:bCs/>
          <w:sz w:val="16"/>
        </w:rPr>
        <w:t xml:space="preserve"> Thus, 8 U.S.C. § 1229, begins by requiring that the alien receive written notice of the case against him or her. And 8 U.S.C. § 1229a lays out all sorts of details surrounding the conduct of the proceedings that follow. But what do these provisions---the first of which is entitled "Initiation of removal proceedings"---say about the obligation of authorities to, well, initiate removal proceedings? Exactly nothing. They simply assume that the immigration authorities want the person in question removed from the country. Nothing in either provision requires that authorities do, in fact, want him or her removed or start a case against him or her. And nothing that I can see forbids the president from directing that his underlings stay their hands in initiating removal proceedings, either in individual cases or in whole classes of cases. In the immigration context, Congress certainly knows how to </w:t>
      </w:r>
      <w:r w:rsidRPr="008E2E12">
        <w:rPr>
          <w:bCs/>
          <w:sz w:val="16"/>
        </w:rPr>
        <w:lastRenderedPageBreak/>
        <w:t xml:space="preserve">remove discretion from the attorney general. In 8 U.S.C. § 1226(c), for example, </w:t>
      </w:r>
      <w:r w:rsidRPr="008E2E12">
        <w:rPr>
          <w:bCs/>
          <w:u w:val="single"/>
        </w:rPr>
        <w:t xml:space="preserve">the legislature bluntly directs that "The Attorney General shall take into custody any alien" who has committed certain classes of crimes pending </w:t>
      </w:r>
      <w:proofErr w:type="spellStart"/>
      <w:r w:rsidRPr="008E2E12">
        <w:rPr>
          <w:bCs/>
          <w:u w:val="single"/>
        </w:rPr>
        <w:t>deportation.a</w:t>
      </w:r>
      <w:proofErr w:type="spellEnd"/>
      <w:r w:rsidRPr="008E2E12">
        <w:rPr>
          <w:bCs/>
          <w:sz w:val="16"/>
        </w:rPr>
        <w:t xml:space="preserve"> A provision that follows mandates the detention of suspected alien terrorists. And 8 U.S.C. § 1231 directs that "when an alien is ordered removed, the Attorney General shall remove the alien from the United States within a period of 90 days." During that time, authorities "shall detain the alien. Under no circumstance during the removal period shall [they] release an alien who has been found inadmissible . . . or . . . deportable." So one has to assume that the silence as to any sort of requirement that the government initiate deportation proceedings against non-criminal aliens is not an accident. It is a grant of discretion of sorts. To be sure, it was probably a grant of discretion predicated on the assumption that presidents would want to remove deportable aliens from the country. </w:t>
      </w:r>
      <w:r w:rsidRPr="008E2E12">
        <w:rPr>
          <w:rStyle w:val="StyleUnderline"/>
        </w:rPr>
        <w:t>The idea that a president would build a whole programmatic policy edifice out of the discretion that resides in this silence surely never crossed anyone's mind. That said, I can't see any legal impediment to President Obama's anticipated course of action.</w:t>
      </w:r>
      <w:r w:rsidRPr="008E2E12">
        <w:rPr>
          <w:bCs/>
          <w:sz w:val="16"/>
        </w:rPr>
        <w:t xml:space="preserve"> I am no immigration law expert, so that fact may not mean all that much. </w:t>
      </w:r>
      <w:r w:rsidRPr="008E2E12">
        <w:rPr>
          <w:rStyle w:val="StyleUnderline"/>
        </w:rPr>
        <w:t xml:space="preserve">If some reader out there who has studied the statute has a theory as to why the President lacks discretion to decline to initiate five million removal actions, I'd love to hear it. In the meantime, my gut is that whatever the policy merits of what the President has in mind, </w:t>
      </w:r>
      <w:r w:rsidRPr="008E2E12">
        <w:rPr>
          <w:rStyle w:val="Emphasis"/>
        </w:rPr>
        <w:t>he seems to have broad authority to do something pretty dramatic.</w:t>
      </w:r>
    </w:p>
    <w:p w14:paraId="1FE2C5F1" w14:textId="77777777" w:rsidR="00A535A5" w:rsidRPr="008E2E12" w:rsidRDefault="00A535A5" w:rsidP="00A535A5">
      <w:pPr>
        <w:rPr>
          <w:bCs/>
        </w:rPr>
      </w:pPr>
    </w:p>
    <w:p w14:paraId="59D06266" w14:textId="77777777" w:rsidR="00A535A5" w:rsidRPr="008E2E12" w:rsidRDefault="00A535A5" w:rsidP="00A535A5">
      <w:pPr>
        <w:pStyle w:val="Heading4"/>
      </w:pPr>
      <w:r w:rsidRPr="008E2E12">
        <w:t xml:space="preserve">Significant immigration policies have come from the executive branch – courts will still defer. </w:t>
      </w:r>
    </w:p>
    <w:p w14:paraId="2A5BD792" w14:textId="77777777" w:rsidR="00A535A5" w:rsidRPr="008E2E12" w:rsidRDefault="00A535A5" w:rsidP="00A535A5">
      <w:pPr>
        <w:rPr>
          <w:iCs/>
        </w:rPr>
      </w:pPr>
      <w:r w:rsidRPr="008E2E12">
        <w:rPr>
          <w:rStyle w:val="Style13ptBold"/>
        </w:rPr>
        <w:t>Hanson 16</w:t>
      </w:r>
      <w:r w:rsidRPr="008E2E12">
        <w:rPr>
          <w:b/>
          <w:bCs/>
        </w:rPr>
        <w:t xml:space="preserve"> </w:t>
      </w:r>
      <w:r w:rsidRPr="008E2E12">
        <w:t xml:space="preserve">(Gordon, </w:t>
      </w:r>
      <w:r w:rsidRPr="008E2E12">
        <w:rPr>
          <w:iCs/>
        </w:rPr>
        <w:t xml:space="preserve">the acting dean and Pacific Economic Cooperation chair in International Economic Relations at the University of California, San Diego, “Executive Power Can Still Affect Immigration Enforcement”, New York Times, 11/12/16, </w:t>
      </w:r>
      <w:hyperlink r:id="rId24" w:history="1">
        <w:r w:rsidRPr="008E2E12">
          <w:rPr>
            <w:rStyle w:val="Hyperlink"/>
            <w:iCs/>
          </w:rPr>
          <w:t>https://www.nytimes.com/roomfordebate/2016/09/12/is-any-immigration-reform-possible-in-this-political-climate/executive-power-can-still-affect-immigration-enforcement Accessed 6/22/18</w:t>
        </w:r>
      </w:hyperlink>
      <w:r w:rsidRPr="008E2E12">
        <w:rPr>
          <w:iCs/>
        </w:rPr>
        <w:t>)</w:t>
      </w:r>
    </w:p>
    <w:p w14:paraId="14172EC1" w14:textId="173F030F" w:rsidR="00A535A5" w:rsidRPr="008E2E12" w:rsidRDefault="00A535A5" w:rsidP="00A535A5">
      <w:pPr>
        <w:rPr>
          <w:bCs/>
          <w:sz w:val="16"/>
        </w:rPr>
      </w:pPr>
      <w:r w:rsidRPr="008E2E12">
        <w:rPr>
          <w:bCs/>
          <w:sz w:val="16"/>
        </w:rPr>
        <w:t xml:space="preserve">In June </w:t>
      </w:r>
      <w:r w:rsidRPr="008E2E12">
        <w:rPr>
          <w:bCs/>
          <w:u w:val="single"/>
        </w:rPr>
        <w:t>when the Supreme Court failed to allow President Obama’s executive orders on immigration to stand</w:t>
      </w:r>
      <w:r w:rsidRPr="008E2E12">
        <w:rPr>
          <w:bCs/>
          <w:sz w:val="16"/>
        </w:rPr>
        <w:t xml:space="preserve">, </w:t>
      </w:r>
      <w:r w:rsidRPr="008E2E12">
        <w:rPr>
          <w:bCs/>
          <w:u w:val="single"/>
        </w:rPr>
        <w:t>it seemed like a fatal blow to his ability</w:t>
      </w:r>
      <w:r w:rsidRPr="008E2E12">
        <w:rPr>
          <w:bCs/>
          <w:sz w:val="16"/>
        </w:rPr>
        <w:t xml:space="preserve"> to reform immigration enforcement. </w:t>
      </w:r>
      <w:r w:rsidRPr="008E2E12">
        <w:rPr>
          <w:bCs/>
          <w:u w:val="single"/>
        </w:rPr>
        <w:t>Dig a bit deeper</w:t>
      </w:r>
      <w:r w:rsidRPr="008E2E12">
        <w:rPr>
          <w:bCs/>
          <w:sz w:val="16"/>
        </w:rPr>
        <w:t xml:space="preserve">, however, </w:t>
      </w:r>
      <w:r w:rsidRPr="008E2E12">
        <w:rPr>
          <w:bCs/>
          <w:u w:val="single"/>
        </w:rPr>
        <w:t xml:space="preserve">and one sees that the </w:t>
      </w:r>
      <w:r w:rsidRPr="008E2E12">
        <w:rPr>
          <w:b/>
          <w:bCs/>
          <w:u w:val="single"/>
        </w:rPr>
        <w:t>powers of the executive branch to shape immigration policy are very much alive</w:t>
      </w:r>
      <w:r w:rsidRPr="008E2E12">
        <w:rPr>
          <w:b/>
          <w:bCs/>
          <w:sz w:val="16"/>
        </w:rPr>
        <w:t xml:space="preserve">. </w:t>
      </w:r>
      <w:r w:rsidRPr="008E2E12">
        <w:rPr>
          <w:bCs/>
          <w:u w:val="single"/>
        </w:rPr>
        <w:t>The government can be more aggressive or ease up, depending on the demands for labor</w:t>
      </w:r>
      <w:r w:rsidRPr="008E2E12">
        <w:rPr>
          <w:bCs/>
          <w:sz w:val="16"/>
        </w:rPr>
        <w:t xml:space="preserve">, and the demands for a crackdown. The Supreme Court prevented Obama from allowing undocumented immigrants — in this case those who have American-born children — to work legally in the United States. Because the president was seeking the authority to change the legal status of an entire class of individuals — something that Congress is supposed to control — it is unsurprising that the courts objected. Yet, </w:t>
      </w:r>
      <w:r w:rsidRPr="008E2E12">
        <w:rPr>
          <w:bCs/>
          <w:u w:val="single"/>
        </w:rPr>
        <w:t>there are many cases in which presidents have unilaterally changed immigration policy</w:t>
      </w:r>
      <w:r w:rsidRPr="008E2E12">
        <w:rPr>
          <w:bCs/>
          <w:sz w:val="16"/>
        </w:rPr>
        <w:t xml:space="preserve">. Consider one lesser known measure. </w:t>
      </w:r>
      <w:r w:rsidRPr="008E2E12">
        <w:rPr>
          <w:bCs/>
          <w:u w:val="single"/>
        </w:rPr>
        <w:t>Until around 2010, the vast majority of those apprehended trying to cross the U.S.-Mexico border without authorization were subject to “voluntary removal,” the much-maligned practice</w:t>
      </w:r>
      <w:r w:rsidRPr="008E2E12">
        <w:rPr>
          <w:bCs/>
          <w:sz w:val="16"/>
        </w:rPr>
        <w:t xml:space="preserve"> </w:t>
      </w:r>
      <w:r w:rsidRPr="008E2E12">
        <w:rPr>
          <w:bCs/>
          <w:u w:val="single"/>
        </w:rPr>
        <w:t>also known as catch-and-release</w:t>
      </w:r>
      <w:r w:rsidRPr="008E2E12">
        <w:rPr>
          <w:bCs/>
          <w:sz w:val="16"/>
        </w:rPr>
        <w:t xml:space="preserve"> under which the person apprehended is transported out of the United States with no further legal repercussion. </w:t>
      </w:r>
      <w:r w:rsidRPr="008E2E12">
        <w:rPr>
          <w:bCs/>
          <w:u w:val="single"/>
        </w:rPr>
        <w:t>The Border Patrol has since phased out this practice and largely replaced it with “expedited removal,” which involves a formal writ of deportation that impedes a person from obtaining a legal entry visa for five years or more</w:t>
      </w:r>
      <w:r w:rsidRPr="008E2E12">
        <w:rPr>
          <w:bCs/>
          <w:sz w:val="16"/>
        </w:rPr>
        <w:t xml:space="preserve">. </w:t>
      </w:r>
      <w:r w:rsidRPr="008E2E12">
        <w:rPr>
          <w:bCs/>
          <w:u w:val="single"/>
        </w:rPr>
        <w:t>This change in tactic might seem like a bit of bureaucratic arcana but it has had real impact on the lives of migrants and on migration patterns</w:t>
      </w:r>
      <w:r w:rsidRPr="008E2E12">
        <w:rPr>
          <w:bCs/>
          <w:sz w:val="16"/>
        </w:rPr>
        <w:t xml:space="preserve">. Previously, many would-be migrants who had applied for a green card would enter the United States illegally to live and work while they waited out the half decade or more it takes to clear the queue for a permanent residence visa. For these individuals, being an undocumented immigrant was just one part of the migration life cycle. </w:t>
      </w:r>
      <w:r w:rsidRPr="008E2E12">
        <w:rPr>
          <w:bCs/>
          <w:u w:val="single"/>
        </w:rPr>
        <w:t xml:space="preserve">By raising the legal stakes of being </w:t>
      </w:r>
      <w:r w:rsidRPr="008E2E12">
        <w:rPr>
          <w:bCs/>
          <w:u w:val="single"/>
        </w:rPr>
        <w:lastRenderedPageBreak/>
        <w:t>apprehended, the switch from voluntary to expedited removal has made prospective legal immigrants wary about entering the country through any means other than legal channels.</w:t>
      </w:r>
      <w:r w:rsidRPr="008E2E12">
        <w:rPr>
          <w:bCs/>
          <w:sz w:val="16"/>
        </w:rPr>
        <w:t xml:space="preserve"> </w:t>
      </w:r>
      <w:r w:rsidRPr="008E2E12">
        <w:rPr>
          <w:bCs/>
          <w:u w:val="single"/>
        </w:rPr>
        <w:t xml:space="preserve">There are </w:t>
      </w:r>
      <w:r w:rsidRPr="008E2E12">
        <w:rPr>
          <w:b/>
          <w:bCs/>
          <w:u w:val="single"/>
        </w:rPr>
        <w:t>many further actions a future president could take without congressional authorization</w:t>
      </w:r>
      <w:r w:rsidRPr="008E2E12">
        <w:rPr>
          <w:bCs/>
          <w:u w:val="single"/>
        </w:rPr>
        <w:t xml:space="preserve"> that would directly or indirectly raise barriers to immigration. </w:t>
      </w:r>
      <w:r w:rsidRPr="008E2E12">
        <w:rPr>
          <w:sz w:val="16"/>
          <w:szCs w:val="16"/>
        </w:rPr>
        <w:t>These include conducting more surprise raids of farms and factories where undocumented migrants are known to work, more aggressively pursuing fines on employers found to have hired undocumented immigrants, engineering longer delays in obtaining a green card, and the list goes on. Each of</w:t>
      </w:r>
      <w:r w:rsidRPr="008E2E12">
        <w:rPr>
          <w:bCs/>
          <w:sz w:val="16"/>
        </w:rPr>
        <w:t xml:space="preserve"> these actions would have the end result of reducing the number of immigrants in the United States. </w:t>
      </w:r>
    </w:p>
    <w:p w14:paraId="58695C42" w14:textId="77777777" w:rsidR="00A535A5" w:rsidRPr="008E2E12" w:rsidRDefault="00A535A5" w:rsidP="00A535A5"/>
    <w:p w14:paraId="5D052804" w14:textId="77777777" w:rsidR="00A535A5" w:rsidRPr="008E2E12" w:rsidRDefault="00A535A5" w:rsidP="00A535A5">
      <w:pPr>
        <w:pStyle w:val="Heading4"/>
      </w:pPr>
      <w:r w:rsidRPr="008E2E12">
        <w:t>Courts have upheld parole power in immigration.</w:t>
      </w:r>
    </w:p>
    <w:p w14:paraId="29DD0BB4" w14:textId="77777777" w:rsidR="00A535A5" w:rsidRPr="008E2E12" w:rsidRDefault="00A535A5" w:rsidP="00A535A5">
      <w:r w:rsidRPr="008E2E12">
        <w:rPr>
          <w:rFonts w:eastAsiaTheme="majorEastAsia" w:cstheme="majorBidi"/>
          <w:b/>
          <w:bCs/>
          <w:szCs w:val="26"/>
        </w:rPr>
        <w:t>Abraham et al ’10</w:t>
      </w:r>
      <w:r w:rsidRPr="008E2E12">
        <w:t xml:space="preserve"> </w:t>
      </w:r>
      <w:r w:rsidRPr="008E2E12">
        <w:rPr>
          <w:sz w:val="8"/>
          <w:szCs w:val="8"/>
        </w:rPr>
        <w:t xml:space="preserve">(Columbia Law School Human Rights Clinic, Institute for Justice and Democracy in Haiti, Center for Constitutional Rights, Center for Human Rights and International Justice Post-Deportation Human Rights Project at Boston College, Center for International Human Rights Law &amp; Advocacy at Sturm College of Law, The Latin American and Caribbean Community Center, Massachusetts Law Reform Institute, Public Counsel, University of Maryland School of Law Immigration Clinic, University of Minnesota Law School Human Rights Litigation and International Advocacy Clinic, The Walter Leitner International Human Rights Clinic at Fordham Law School, The World Organization for Human Rights USA, Ira </w:t>
      </w:r>
      <w:proofErr w:type="spellStart"/>
      <w:r w:rsidRPr="008E2E12">
        <w:rPr>
          <w:sz w:val="8"/>
          <w:szCs w:val="8"/>
        </w:rPr>
        <w:t>Kurzban</w:t>
      </w:r>
      <w:proofErr w:type="spellEnd"/>
      <w:r w:rsidRPr="008E2E12">
        <w:rPr>
          <w:sz w:val="8"/>
          <w:szCs w:val="8"/>
        </w:rPr>
        <w:t xml:space="preserve">, David Abraham (*University of Miami School of Law), Raquel Aldana (*University of the Pacific McGeorge School of Law, Inter-American Program), Deborah Anker (*Harvard Law School, Harvard Immigration and Refugee Clinical Program), </w:t>
      </w:r>
      <w:proofErr w:type="spellStart"/>
      <w:r w:rsidRPr="008E2E12">
        <w:rPr>
          <w:sz w:val="8"/>
          <w:szCs w:val="8"/>
        </w:rPr>
        <w:t>Sabrineh</w:t>
      </w:r>
      <w:proofErr w:type="spellEnd"/>
      <w:r w:rsidRPr="008E2E12">
        <w:rPr>
          <w:sz w:val="8"/>
          <w:szCs w:val="8"/>
        </w:rPr>
        <w:t xml:space="preserve"> </w:t>
      </w:r>
      <w:proofErr w:type="spellStart"/>
      <w:r w:rsidRPr="008E2E12">
        <w:rPr>
          <w:sz w:val="8"/>
          <w:szCs w:val="8"/>
        </w:rPr>
        <w:t>Ardalan</w:t>
      </w:r>
      <w:proofErr w:type="spellEnd"/>
      <w:r w:rsidRPr="008E2E12">
        <w:rPr>
          <w:sz w:val="8"/>
          <w:szCs w:val="8"/>
        </w:rPr>
        <w:t xml:space="preserve"> (*Harvard Law School, Harvard Immigration and Refugee Clinical Program), Sandra Babcock (*Northwestern University Law School, Center for International Human Rights), Joseph </w:t>
      </w:r>
      <w:proofErr w:type="spellStart"/>
      <w:r w:rsidRPr="008E2E12">
        <w:rPr>
          <w:sz w:val="8"/>
          <w:szCs w:val="8"/>
        </w:rPr>
        <w:t>Baldelomar</w:t>
      </w:r>
      <w:proofErr w:type="spellEnd"/>
      <w:r w:rsidRPr="008E2E12">
        <w:rPr>
          <w:sz w:val="8"/>
          <w:szCs w:val="8"/>
        </w:rPr>
        <w:t xml:space="preserve"> (*Nova Southeastern University, Shepard Broad Law Center), </w:t>
      </w:r>
      <w:proofErr w:type="spellStart"/>
      <w:r w:rsidRPr="008E2E12">
        <w:rPr>
          <w:sz w:val="8"/>
          <w:szCs w:val="8"/>
        </w:rPr>
        <w:t>Lenni</w:t>
      </w:r>
      <w:proofErr w:type="spellEnd"/>
      <w:r w:rsidRPr="008E2E12">
        <w:rPr>
          <w:sz w:val="8"/>
          <w:szCs w:val="8"/>
        </w:rPr>
        <w:t xml:space="preserve"> B. Benson (*New York Law School), Caroline </w:t>
      </w:r>
      <w:proofErr w:type="spellStart"/>
      <w:r w:rsidRPr="008E2E12">
        <w:rPr>
          <w:sz w:val="8"/>
          <w:szCs w:val="8"/>
        </w:rPr>
        <w:t>Bettinger</w:t>
      </w:r>
      <w:proofErr w:type="spellEnd"/>
      <w:r w:rsidRPr="008E2E12">
        <w:rPr>
          <w:sz w:val="8"/>
          <w:szCs w:val="8"/>
        </w:rPr>
        <w:t xml:space="preserve">-López (*Columbia Law School, Human Rights Institute), Carolyn Patty Blum (*University of California Berkeley School of Law, Professor of Law Emeritus), Richard Boswell (*Hastings College of Law, Immigrants’ Rights Clinic), Ronald Benton Brown (*Nova Southeastern University, Shepard Broad Law Center), Henry Carey (*Georgia State University, Department of Political Science), James L. Cavallaro (*Harvard Law School, Human Rights Program), Lindsay Curcio (*New York Law School), Michael J. Dale (*Nova Southeastern University Law Center), </w:t>
      </w:r>
      <w:proofErr w:type="spellStart"/>
      <w:r w:rsidRPr="008E2E12">
        <w:rPr>
          <w:sz w:val="8"/>
          <w:szCs w:val="8"/>
        </w:rPr>
        <w:t>Rhodora</w:t>
      </w:r>
      <w:proofErr w:type="spellEnd"/>
      <w:r w:rsidRPr="008E2E12">
        <w:rPr>
          <w:sz w:val="8"/>
          <w:szCs w:val="8"/>
        </w:rPr>
        <w:t xml:space="preserve"> V. </w:t>
      </w:r>
      <w:proofErr w:type="spellStart"/>
      <w:r w:rsidRPr="008E2E12">
        <w:rPr>
          <w:sz w:val="8"/>
          <w:szCs w:val="8"/>
        </w:rPr>
        <w:t>Derpo</w:t>
      </w:r>
      <w:proofErr w:type="spellEnd"/>
      <w:r w:rsidRPr="008E2E12">
        <w:rPr>
          <w:sz w:val="8"/>
          <w:szCs w:val="8"/>
        </w:rPr>
        <w:t xml:space="preserve"> (*Immigrant Rights Advocate), Margaret Drew (*University of Cincinnati College of Law, Domestic Violence and Civil Protection Order Clinic), Troy Elder (*Florida International University College of Law, Carlos A. Costa Immigration and Human Rights Clinic), Lynne R. Feldman (*Feldman </w:t>
      </w:r>
      <w:proofErr w:type="spellStart"/>
      <w:r w:rsidRPr="008E2E12">
        <w:rPr>
          <w:sz w:val="8"/>
          <w:szCs w:val="8"/>
        </w:rPr>
        <w:t>Feldman</w:t>
      </w:r>
      <w:proofErr w:type="spellEnd"/>
      <w:r w:rsidRPr="008E2E12">
        <w:rPr>
          <w:sz w:val="8"/>
          <w:szCs w:val="8"/>
        </w:rPr>
        <w:t xml:space="preserve"> &amp; Associates, PC), Davida Finger (*Loyola University New Orleans College of Law), Martin S. Flaherty (*Fordham Law School, Leitner Center for International Law and Justice), Laurel Fletcher (*University of California Berkeley Law School, International Human Rights Law Clinic), Paula </w:t>
      </w:r>
      <w:proofErr w:type="spellStart"/>
      <w:r w:rsidRPr="008E2E12">
        <w:rPr>
          <w:sz w:val="8"/>
          <w:szCs w:val="8"/>
        </w:rPr>
        <w:t>Galowitz</w:t>
      </w:r>
      <w:proofErr w:type="spellEnd"/>
      <w:r w:rsidRPr="008E2E12">
        <w:rPr>
          <w:sz w:val="8"/>
          <w:szCs w:val="8"/>
        </w:rPr>
        <w:t xml:space="preserve"> (*New York University School of Law), Erika George (*University of Utah, S.J. Quinney College of Law), Denise Gilman (*University of Texas at Austin School of Law, Immigration Clinic), Bob </w:t>
      </w:r>
      <w:proofErr w:type="spellStart"/>
      <w:r w:rsidRPr="008E2E12">
        <w:rPr>
          <w:sz w:val="8"/>
          <w:szCs w:val="8"/>
        </w:rPr>
        <w:t>Golten</w:t>
      </w:r>
      <w:proofErr w:type="spellEnd"/>
      <w:r w:rsidRPr="008E2E12">
        <w:rPr>
          <w:sz w:val="8"/>
          <w:szCs w:val="8"/>
        </w:rPr>
        <w:t xml:space="preserve"> (*International Human Rights Advocacy Center at Sturm College of Law), Jennifer M. Green (*University of Minnesota Law School, Human Rights Litigation and International Advocacy Clinic), Joseph D. Harbaugh (*Nova Southeastern University, Shepard Broad Law Center), Richard </w:t>
      </w:r>
      <w:proofErr w:type="spellStart"/>
      <w:r w:rsidRPr="008E2E12">
        <w:rPr>
          <w:sz w:val="8"/>
          <w:szCs w:val="8"/>
        </w:rPr>
        <w:t>Herz</w:t>
      </w:r>
      <w:proofErr w:type="spellEnd"/>
      <w:r w:rsidRPr="008E2E12">
        <w:rPr>
          <w:sz w:val="8"/>
          <w:szCs w:val="8"/>
        </w:rPr>
        <w:t xml:space="preserve"> (*</w:t>
      </w:r>
      <w:proofErr w:type="spellStart"/>
      <w:r w:rsidRPr="008E2E12">
        <w:rPr>
          <w:sz w:val="8"/>
          <w:szCs w:val="8"/>
        </w:rPr>
        <w:t>EarthRights</w:t>
      </w:r>
      <w:proofErr w:type="spellEnd"/>
      <w:r w:rsidRPr="008E2E12">
        <w:rPr>
          <w:sz w:val="8"/>
          <w:szCs w:val="8"/>
        </w:rPr>
        <w:t xml:space="preserve"> International), Barbara Hines (*University of Texas School of Law, Immigration Clinic), Matthew Hirsch (*Widener University School of Law), Deena R. Hurwitz (*University of Virginia School of Law, International Human Rights Clinic and Human Rights Program), </w:t>
      </w:r>
      <w:proofErr w:type="spellStart"/>
      <w:r w:rsidRPr="008E2E12">
        <w:rPr>
          <w:sz w:val="8"/>
          <w:szCs w:val="8"/>
        </w:rPr>
        <w:t>Meetali</w:t>
      </w:r>
      <w:proofErr w:type="spellEnd"/>
      <w:r w:rsidRPr="008E2E12">
        <w:rPr>
          <w:sz w:val="8"/>
          <w:szCs w:val="8"/>
        </w:rPr>
        <w:t xml:space="preserve"> Jain (*Washington College of the Law, International Human Rights Law Clinic), Paula C. Johnson (*Syracuse University College of Law), </w:t>
      </w:r>
      <w:proofErr w:type="spellStart"/>
      <w:r w:rsidRPr="008E2E12">
        <w:rPr>
          <w:sz w:val="8"/>
          <w:szCs w:val="8"/>
        </w:rPr>
        <w:t>Sital</w:t>
      </w:r>
      <w:proofErr w:type="spellEnd"/>
      <w:r w:rsidRPr="008E2E12">
        <w:rPr>
          <w:sz w:val="8"/>
          <w:szCs w:val="8"/>
        </w:rPr>
        <w:t xml:space="preserve"> </w:t>
      </w:r>
      <w:proofErr w:type="spellStart"/>
      <w:r w:rsidRPr="008E2E12">
        <w:rPr>
          <w:sz w:val="8"/>
          <w:szCs w:val="8"/>
        </w:rPr>
        <w:t>Kalantry</w:t>
      </w:r>
      <w:proofErr w:type="spellEnd"/>
      <w:r w:rsidRPr="008E2E12">
        <w:rPr>
          <w:sz w:val="8"/>
          <w:szCs w:val="8"/>
        </w:rPr>
        <w:t xml:space="preserve"> (*Cornell Law School), Daniel </w:t>
      </w:r>
      <w:proofErr w:type="spellStart"/>
      <w:r w:rsidRPr="008E2E12">
        <w:rPr>
          <w:sz w:val="8"/>
          <w:szCs w:val="8"/>
        </w:rPr>
        <w:t>Kanstroom</w:t>
      </w:r>
      <w:proofErr w:type="spellEnd"/>
      <w:r w:rsidRPr="008E2E12">
        <w:rPr>
          <w:sz w:val="8"/>
          <w:szCs w:val="8"/>
        </w:rPr>
        <w:t xml:space="preserve"> (*Boston College Law School, Human Rights Program), Nancy Kelly (*Harvard Law School, Immigration and Refugee Clinic at Greater Boston Legal Services), Dan Kowalski (*Bender’s Immigration Bulletin), Eunice Lee (*Harvard Law School, Harvard Immigration and Refugee Clinical Program), Hope Lewis (*Northeastern University School of Law), Bert Lockwood (*University of Cincinnati College of Law, Urban Morgan Institute for Human Rights), Hope Metcalf (*Yale Law School, Allard K. Lowenstein International Human Rights Clinic), Joel A. </w:t>
      </w:r>
      <w:proofErr w:type="spellStart"/>
      <w:r w:rsidRPr="008E2E12">
        <w:rPr>
          <w:sz w:val="8"/>
          <w:szCs w:val="8"/>
        </w:rPr>
        <w:t>Mintz</w:t>
      </w:r>
      <w:proofErr w:type="spellEnd"/>
      <w:r w:rsidRPr="008E2E12">
        <w:rPr>
          <w:sz w:val="8"/>
          <w:szCs w:val="8"/>
        </w:rPr>
        <w:t xml:space="preserve"> (*Nova Southeastern University, Shepard Broad Law Center), Lori A. </w:t>
      </w:r>
      <w:proofErr w:type="spellStart"/>
      <w:r w:rsidRPr="008E2E12">
        <w:rPr>
          <w:sz w:val="8"/>
          <w:szCs w:val="8"/>
        </w:rPr>
        <w:t>Nessel</w:t>
      </w:r>
      <w:proofErr w:type="spellEnd"/>
      <w:r w:rsidRPr="008E2E12">
        <w:rPr>
          <w:sz w:val="8"/>
          <w:szCs w:val="8"/>
        </w:rPr>
        <w:t xml:space="preserve"> (*Seton Hall University School of Law, Center for Social Justice), Sarah </w:t>
      </w:r>
      <w:proofErr w:type="spellStart"/>
      <w:r w:rsidRPr="008E2E12">
        <w:rPr>
          <w:sz w:val="8"/>
          <w:szCs w:val="8"/>
        </w:rPr>
        <w:t>Paoletti</w:t>
      </w:r>
      <w:proofErr w:type="spellEnd"/>
      <w:r w:rsidRPr="008E2E12">
        <w:rPr>
          <w:sz w:val="8"/>
          <w:szCs w:val="8"/>
        </w:rPr>
        <w:t xml:space="preserve"> (*University of Pennsylvania Law School, Transnational Legal Clinic), Martha Rayner (*Fordham Law School, International Justice Clinic), Michael Richmond (*Nova Southeastern University, Shepard Broad Law Center), Ted </w:t>
      </w:r>
      <w:proofErr w:type="spellStart"/>
      <w:r w:rsidRPr="008E2E12">
        <w:rPr>
          <w:sz w:val="8"/>
          <w:szCs w:val="8"/>
        </w:rPr>
        <w:t>Ruthizer</w:t>
      </w:r>
      <w:proofErr w:type="spellEnd"/>
      <w:r w:rsidRPr="008E2E12">
        <w:rPr>
          <w:sz w:val="8"/>
          <w:szCs w:val="8"/>
        </w:rPr>
        <w:t xml:space="preserve"> (*Kramer Levin </w:t>
      </w:r>
      <w:proofErr w:type="spellStart"/>
      <w:r w:rsidRPr="008E2E12">
        <w:rPr>
          <w:sz w:val="8"/>
          <w:szCs w:val="8"/>
        </w:rPr>
        <w:t>Naftalis</w:t>
      </w:r>
      <w:proofErr w:type="spellEnd"/>
      <w:r w:rsidRPr="008E2E12">
        <w:rPr>
          <w:sz w:val="8"/>
          <w:szCs w:val="8"/>
        </w:rPr>
        <w:t xml:space="preserve"> &amp; Frankel LLP), Margaret L. Satterthwaite (*New York University School of Law, International Human Rights Clinic), Rebecca Sharpless (*University of Miami School of Law, Immigration Clinic), James Silk (*Yale Law School, Allard K. Lowenstein International Human Rights Clinic), Gwynne Skinner (*Willamette University College of Law, International Human Rights and Refugee Rights Clinic), Jessica E. </w:t>
      </w:r>
      <w:proofErr w:type="spellStart"/>
      <w:r w:rsidRPr="008E2E12">
        <w:rPr>
          <w:sz w:val="8"/>
          <w:szCs w:val="8"/>
        </w:rPr>
        <w:t>Slavin</w:t>
      </w:r>
      <w:proofErr w:type="spellEnd"/>
      <w:r w:rsidRPr="008E2E12">
        <w:rPr>
          <w:sz w:val="8"/>
          <w:szCs w:val="8"/>
        </w:rPr>
        <w:t xml:space="preserve"> (*Marquette University Law School), Claudia </w:t>
      </w:r>
      <w:proofErr w:type="spellStart"/>
      <w:r w:rsidRPr="008E2E12">
        <w:rPr>
          <w:sz w:val="8"/>
          <w:szCs w:val="8"/>
        </w:rPr>
        <w:t>Slovinsky</w:t>
      </w:r>
      <w:proofErr w:type="spellEnd"/>
      <w:r w:rsidRPr="008E2E12">
        <w:rPr>
          <w:sz w:val="8"/>
          <w:szCs w:val="8"/>
        </w:rPr>
        <w:t xml:space="preserve"> (*New York Law School), Mary Paige Smith (*Nova Southeastern University, Law Library and Technology Center), Maureen A. Sweeney (*University of Maryland School of Law, Immigration Clinic), Enid </w:t>
      </w:r>
      <w:proofErr w:type="spellStart"/>
      <w:r w:rsidRPr="008E2E12">
        <w:rPr>
          <w:sz w:val="8"/>
          <w:szCs w:val="8"/>
        </w:rPr>
        <w:t>Trucios</w:t>
      </w:r>
      <w:proofErr w:type="spellEnd"/>
      <w:r w:rsidRPr="008E2E12">
        <w:rPr>
          <w:sz w:val="8"/>
          <w:szCs w:val="8"/>
        </w:rPr>
        <w:t xml:space="preserve">-Haynes (*Louis D. Brandeis School of Law), Deborah Weissman (*University of North Carolina Law School), Virgil Wiebe (*University of St. Thomas School of Law), John </w:t>
      </w:r>
      <w:proofErr w:type="spellStart"/>
      <w:r w:rsidRPr="008E2E12">
        <w:rPr>
          <w:sz w:val="8"/>
          <w:szCs w:val="8"/>
        </w:rPr>
        <w:t>Willshire</w:t>
      </w:r>
      <w:proofErr w:type="spellEnd"/>
      <w:r w:rsidRPr="008E2E12">
        <w:rPr>
          <w:sz w:val="8"/>
          <w:szCs w:val="8"/>
        </w:rPr>
        <w:t>-Carrera (*Harvard Law School, Harvard Immigration and Refugee Clinic at Greater Boston Legal Services), “MEMORANDUM IN SUPPORT OF A UNITED STATES POLICY GENEROUSLY GRANTING HUMANITARIAN PAROLE FOR HAITIAN VICTIMS OF THE EARTHQUAKE OF JANUARY 12, 2010,” February 25, 2010, http://www.law.columbia.edu/sites/default/files/legacy/files/humanitarian_parole_memo_to_uscis_final.pdf)-JN</w:t>
      </w:r>
    </w:p>
    <w:p w14:paraId="2016C199" w14:textId="77777777" w:rsidR="00A535A5" w:rsidRPr="008E2E12" w:rsidRDefault="00A535A5" w:rsidP="00A535A5">
      <w:pPr>
        <w:rPr>
          <w:sz w:val="16"/>
        </w:rPr>
      </w:pPr>
      <w:r w:rsidRPr="008E2E12">
        <w:rPr>
          <w:rStyle w:val="StyleUnderline"/>
        </w:rPr>
        <w:t>The Executive’s discretion regarding parole</w:t>
      </w:r>
      <w:r w:rsidRPr="008E2E12">
        <w:rPr>
          <w:sz w:val="16"/>
        </w:rPr>
        <w:t xml:space="preserve"> status </w:t>
      </w:r>
      <w:r w:rsidRPr="008E2E12">
        <w:rPr>
          <w:rStyle w:val="StyleUnderline"/>
        </w:rPr>
        <w:t>has been interpreted by courts to be very broad and entitled to a strong presumption of legitimacy</w:t>
      </w:r>
      <w:r w:rsidRPr="008E2E12">
        <w:rPr>
          <w:sz w:val="16"/>
        </w:rPr>
        <w:t xml:space="preserve">.15 However, </w:t>
      </w:r>
      <w:r w:rsidRPr="008E2E12">
        <w:rPr>
          <w:rStyle w:val="StyleUnderline"/>
        </w:rPr>
        <w:t>the statutes and regulations governing the factors relevant</w:t>
      </w:r>
      <w:r w:rsidRPr="008E2E12">
        <w:rPr>
          <w:sz w:val="16"/>
        </w:rPr>
        <w:t xml:space="preserve"> to the parole determination </w:t>
      </w:r>
      <w:r w:rsidRPr="008E2E12">
        <w:rPr>
          <w:rStyle w:val="StyleUnderline"/>
        </w:rPr>
        <w:t>do not authorize</w:t>
      </w:r>
      <w:r w:rsidRPr="008E2E12">
        <w:rPr>
          <w:sz w:val="16"/>
        </w:rPr>
        <w:t xml:space="preserve"> the </w:t>
      </w:r>
      <w:r w:rsidRPr="008E2E12">
        <w:rPr>
          <w:rStyle w:val="StyleUnderline"/>
        </w:rPr>
        <w:t xml:space="preserve">consideration of race or national origin </w:t>
      </w:r>
      <w:r w:rsidRPr="008E2E12">
        <w:rPr>
          <w:sz w:val="16"/>
        </w:rPr>
        <w:t xml:space="preserve">by those officials making the determination.16 </w:t>
      </w:r>
      <w:r w:rsidRPr="008E2E12">
        <w:rPr>
          <w:rStyle w:val="StyleUnderline"/>
        </w:rPr>
        <w:t>There is a strong tradition of Executive reliance upon this discretionary power to extend parole to victims of tragedy and repression</w:t>
      </w:r>
      <w:r w:rsidRPr="008E2E12">
        <w:rPr>
          <w:sz w:val="16"/>
        </w:rPr>
        <w:t xml:space="preserve"> at various points throughout the nation’s history. In 1956, the </w:t>
      </w:r>
      <w:r w:rsidRPr="008E2E12">
        <w:rPr>
          <w:rStyle w:val="StyleUnderline"/>
        </w:rPr>
        <w:t>Eisenhower</w:t>
      </w:r>
      <w:r w:rsidRPr="008E2E12">
        <w:rPr>
          <w:sz w:val="16"/>
        </w:rPr>
        <w:t xml:space="preserve"> administration </w:t>
      </w:r>
      <w:r w:rsidRPr="008E2E12">
        <w:rPr>
          <w:rStyle w:val="StyleUnderline"/>
        </w:rPr>
        <w:t>invoked</w:t>
      </w:r>
      <w:r w:rsidRPr="008E2E12">
        <w:rPr>
          <w:sz w:val="16"/>
        </w:rPr>
        <w:t xml:space="preserve"> the </w:t>
      </w:r>
      <w:r w:rsidRPr="008E2E12">
        <w:rPr>
          <w:rStyle w:val="StyleUnderline"/>
        </w:rPr>
        <w:t>parole</w:t>
      </w:r>
      <w:r w:rsidRPr="008E2E12">
        <w:rPr>
          <w:sz w:val="16"/>
        </w:rPr>
        <w:t xml:space="preserve"> power </w:t>
      </w:r>
      <w:r w:rsidRPr="008E2E12">
        <w:rPr>
          <w:rStyle w:val="StyleUnderline"/>
        </w:rPr>
        <w:t>to temporarily admit 15,000 Hungarians fleeing communist persecution.</w:t>
      </w:r>
      <w:r w:rsidRPr="008E2E12">
        <w:rPr>
          <w:sz w:val="16"/>
        </w:rPr>
        <w:t xml:space="preserve">17 The power was instrumental in the United States’ response to the </w:t>
      </w:r>
      <w:r w:rsidRPr="008E2E12">
        <w:rPr>
          <w:rStyle w:val="StyleUnderline"/>
        </w:rPr>
        <w:t>Cuban refugee crisis</w:t>
      </w:r>
      <w:r w:rsidRPr="008E2E12">
        <w:rPr>
          <w:sz w:val="16"/>
        </w:rPr>
        <w:t xml:space="preserve"> of the 1960s and permitted the President to respond appropriately to </w:t>
      </w:r>
      <w:r w:rsidRPr="008E2E12">
        <w:rPr>
          <w:rStyle w:val="StyleUnderline"/>
        </w:rPr>
        <w:t>refugee influxes from Vietnam, Haiti and Cuba</w:t>
      </w:r>
      <w:r w:rsidRPr="008E2E12">
        <w:rPr>
          <w:sz w:val="16"/>
        </w:rPr>
        <w:t xml:space="preserve"> in the 1970s.</w:t>
      </w:r>
    </w:p>
    <w:p w14:paraId="6B4BE478" w14:textId="77777777" w:rsidR="00A535A5" w:rsidRPr="008E2E12" w:rsidRDefault="00A535A5" w:rsidP="00A535A5">
      <w:pPr>
        <w:pStyle w:val="Heading4"/>
      </w:pPr>
      <w:r w:rsidRPr="008E2E12">
        <w:t xml:space="preserve">Forget what you learned in school kids – the executive can interpret the INA and the courts will defer. </w:t>
      </w:r>
    </w:p>
    <w:p w14:paraId="5988BD96" w14:textId="77777777" w:rsidR="00A535A5" w:rsidRPr="008E2E12" w:rsidRDefault="00A535A5" w:rsidP="00A535A5">
      <w:r w:rsidRPr="008E2E12">
        <w:rPr>
          <w:rStyle w:val="Style13ptBold"/>
        </w:rPr>
        <w:t xml:space="preserve">Manuel and Garcia ’14 </w:t>
      </w:r>
      <w:r w:rsidRPr="008E2E12">
        <w:t>(Michael Garcia and Kate Manuel are Legislative Attorneys, “Executive Discretion as to Immigration: Legal Overview ,” Congressional Research Service, November 10, 2014, https://fas.org/sgp/crs/homesec/R43782.pdf)</w:t>
      </w:r>
    </w:p>
    <w:p w14:paraId="6DDE1634" w14:textId="77777777" w:rsidR="00A535A5" w:rsidRPr="008E2E12" w:rsidRDefault="00A535A5" w:rsidP="00A535A5">
      <w:pPr>
        <w:rPr>
          <w:rStyle w:val="Emphasis"/>
        </w:rPr>
      </w:pPr>
      <w:r w:rsidRPr="008E2E12">
        <w:rPr>
          <w:rStyle w:val="StyleUnderline"/>
        </w:rPr>
        <w:t>Another type of discretion that the executive branch may exercise as to immigration law involves the interpretation and application of statutes</w:t>
      </w:r>
      <w:r w:rsidRPr="008E2E12">
        <w:rPr>
          <w:sz w:val="16"/>
        </w:rPr>
        <w:t xml:space="preserve">. As the Supreme Court articulated in its 1984 decision in </w:t>
      </w:r>
      <w:r w:rsidRPr="008E2E12">
        <w:rPr>
          <w:rStyle w:val="StyleUnderline"/>
        </w:rPr>
        <w:t>Chevron U.S.A. v. Natural Resources Defense Council, when “Congress has directly spoken to the issue, ... that is the end of the matter; for the court, as well as the agency, must give effect to the unambiguously expressed intent of Congress.”</w:t>
      </w:r>
      <w:r w:rsidRPr="008E2E12">
        <w:rPr>
          <w:sz w:val="16"/>
        </w:rPr>
        <w:t xml:space="preserve">110 However, where a statute is “silent or ambiguous with respect to a specific issue,” </w:t>
      </w:r>
      <w:r w:rsidRPr="008E2E12">
        <w:rPr>
          <w:rStyle w:val="Emphasis"/>
        </w:rPr>
        <w:t>courts will generally defer to an agency interpretation</w:t>
      </w:r>
      <w:r w:rsidRPr="008E2E12">
        <w:rPr>
          <w:sz w:val="16"/>
        </w:rPr>
        <w:t xml:space="preserve"> that is based on a “permissible construction of the statute,”111 on the grounds that </w:t>
      </w:r>
      <w:r w:rsidRPr="008E2E12">
        <w:rPr>
          <w:rStyle w:val="StyleUnderline"/>
        </w:rPr>
        <w:t>the executive branch must fill any “gaps” implicitly or explicitly left by Congress</w:t>
      </w:r>
      <w:r w:rsidRPr="008E2E12">
        <w:rPr>
          <w:sz w:val="16"/>
        </w:rPr>
        <w:t xml:space="preserve"> in the course of administering congressional programs.112 The degree of deference afforded to particular </w:t>
      </w:r>
      <w:r w:rsidRPr="008E2E12">
        <w:rPr>
          <w:rStyle w:val="StyleUnderline"/>
        </w:rPr>
        <w:t>executive branch interpretations can vary depending upon the facts and circumstances of the case</w:t>
      </w:r>
      <w:r w:rsidRPr="008E2E12">
        <w:rPr>
          <w:sz w:val="16"/>
        </w:rPr>
        <w:t xml:space="preserve">, including whether the interpretation is a “formal” one adopted through notice-and-comment </w:t>
      </w:r>
      <w:r w:rsidRPr="008E2E12">
        <w:rPr>
          <w:sz w:val="16"/>
        </w:rPr>
        <w:lastRenderedPageBreak/>
        <w:t xml:space="preserve">rulemaking or case-by-case adjudication.113 </w:t>
      </w:r>
      <w:r w:rsidRPr="008E2E12">
        <w:rPr>
          <w:rStyle w:val="Emphasis"/>
        </w:rPr>
        <w:t>There are a number of places where the INA is silent or ambiguous</w:t>
      </w:r>
      <w:r w:rsidRPr="008E2E12">
        <w:rPr>
          <w:rStyle w:val="StyleUnderline"/>
        </w:rPr>
        <w:t xml:space="preserve"> on particular issues, and the executive branch has—expressly or practically—adopted an interpretation that significantly affects the implementation of immigration law</w:t>
      </w:r>
      <w:r w:rsidRPr="008E2E12">
        <w:rPr>
          <w:sz w:val="16"/>
        </w:rPr>
        <w:t xml:space="preserve">. As some commentators have suggested,114 </w:t>
      </w:r>
      <w:r w:rsidRPr="008E2E12">
        <w:rPr>
          <w:rStyle w:val="StyleUnderline"/>
        </w:rPr>
        <w:t>these executive branch interpretations could potentially be changed to expand (or restrict) aliens’ ability to enter or remain in the United States</w:t>
      </w:r>
      <w:r w:rsidRPr="008E2E12">
        <w:rPr>
          <w:rStyle w:val="Emphasis"/>
        </w:rPr>
        <w:t xml:space="preserve"> without the enactment of additional legislation. </w:t>
      </w:r>
    </w:p>
    <w:p w14:paraId="685E2D5E" w14:textId="7A22775F" w:rsidR="00DE313E" w:rsidRPr="008E2E12" w:rsidRDefault="00A266E0" w:rsidP="00DE313E">
      <w:pPr>
        <w:pStyle w:val="Heading3"/>
      </w:pPr>
      <w:bookmarkStart w:id="0" w:name="_Toc273648947"/>
      <w:r w:rsidRPr="008E2E12">
        <w:lastRenderedPageBreak/>
        <w:t>A2: Presidential</w:t>
      </w:r>
      <w:r w:rsidR="00DE313E" w:rsidRPr="008E2E12">
        <w:t xml:space="preserve"> Powers Bad</w:t>
      </w:r>
      <w:bookmarkEnd w:id="0"/>
    </w:p>
    <w:p w14:paraId="7FFF5F8A" w14:textId="77777777" w:rsidR="00DE313E" w:rsidRPr="008E2E12" w:rsidRDefault="00DE313E" w:rsidP="00DE313E">
      <w:pPr>
        <w:pStyle w:val="Heading4"/>
      </w:pPr>
      <w:r w:rsidRPr="008E2E12">
        <w:t xml:space="preserve">No unique link – parole is an already a delegated power and it’s been used extensively in the past. </w:t>
      </w:r>
    </w:p>
    <w:p w14:paraId="3EB7B67B" w14:textId="77777777" w:rsidR="00786D53" w:rsidRPr="008E2E12" w:rsidRDefault="00786D53" w:rsidP="00786D53">
      <w:pPr>
        <w:pStyle w:val="Heading4"/>
      </w:pPr>
      <w:r w:rsidRPr="008E2E12">
        <w:t>The executive branch has the legal authority in immigration policies</w:t>
      </w:r>
    </w:p>
    <w:p w14:paraId="28E065ED" w14:textId="77777777" w:rsidR="00786D53" w:rsidRPr="008E2E12" w:rsidRDefault="00786D53" w:rsidP="00786D53">
      <w:pPr>
        <w:rPr>
          <w:b/>
          <w:bCs/>
        </w:rPr>
      </w:pPr>
      <w:r w:rsidRPr="008E2E12">
        <w:rPr>
          <w:rStyle w:val="Style13ptBold"/>
        </w:rPr>
        <w:t>Stock 15</w:t>
      </w:r>
      <w:r w:rsidRPr="008E2E12">
        <w:rPr>
          <w:b/>
          <w:bCs/>
        </w:rPr>
        <w:t xml:space="preserve"> </w:t>
      </w:r>
      <w:r w:rsidRPr="008E2E12">
        <w:t xml:space="preserve">(Margaret, nationally known expert on immigration and national security laws, has testified regularly before Congressional committees on immigration, Harvard Law School (J.D., with honors, 1992), “Immigration and the Separation of Powers”, The Federalist Society, 9/14/15, </w:t>
      </w:r>
      <w:hyperlink r:id="rId25" w:history="1">
        <w:r w:rsidRPr="008E2E12">
          <w:rPr>
            <w:rStyle w:val="Hyperlink"/>
          </w:rPr>
          <w:t>https://fedsoc.org/commentary/blog-posts/immigration-and-the-separation-of-powers</w:t>
        </w:r>
      </w:hyperlink>
      <w:r w:rsidRPr="008E2E12">
        <w:t xml:space="preserve"> Accessed 6/22/18)</w:t>
      </w:r>
    </w:p>
    <w:p w14:paraId="7784DA4D" w14:textId="437CAAF6" w:rsidR="00786D53" w:rsidRPr="008E2E12" w:rsidRDefault="00786D53" w:rsidP="00786D53">
      <w:pPr>
        <w:rPr>
          <w:b/>
          <w:u w:val="single"/>
        </w:rPr>
      </w:pPr>
      <w:r w:rsidRPr="008E2E12">
        <w:rPr>
          <w:u w:val="single"/>
        </w:rPr>
        <w:t>One of the key controversies dividing Americans today is immigration.</w:t>
      </w:r>
      <w:r w:rsidRPr="008E2E12">
        <w:rPr>
          <w:sz w:val="16"/>
        </w:rPr>
        <w:t xml:space="preserve"> What do our Founding documents say about immigration policy? How do they allocate the power over immigration between the three branches of government? </w:t>
      </w:r>
      <w:r w:rsidRPr="008E2E12">
        <w:rPr>
          <w:u w:val="single"/>
        </w:rPr>
        <w:t>The Declaration of Independence speaks directly on immigration</w:t>
      </w:r>
      <w:r w:rsidRPr="008E2E12">
        <w:rPr>
          <w:sz w:val="16"/>
        </w:rPr>
        <w:t xml:space="preserve">. In fact, </w:t>
      </w:r>
      <w:r w:rsidRPr="008E2E12">
        <w:rPr>
          <w:u w:val="single"/>
        </w:rPr>
        <w:t>one of the Founders’ grievances against King George was that he was limiting immigration</w:t>
      </w:r>
      <w:r w:rsidRPr="008E2E12">
        <w:rPr>
          <w:sz w:val="16"/>
        </w:rPr>
        <w:t xml:space="preserve">, by trying “to prevent the population of these States; for that purpose obstructing the Laws for Naturalization of Foreigners; refusing to pass others to encourage their migrations hither . . .” But when the Constitution became the law of the land more than a decade after the signing of the Declaration, immigration was a lesser issue. </w:t>
      </w:r>
      <w:r w:rsidRPr="008E2E12">
        <w:rPr>
          <w:u w:val="single"/>
        </w:rPr>
        <w:t xml:space="preserve">The Constitution only mentions immigration once, stating that Congress has no power to limit the migration of slaves until 1808—it is silent about limiting any other migration, although it gives Congress the power to create a uniform rule of naturalization. </w:t>
      </w:r>
      <w:r w:rsidRPr="008E2E12">
        <w:rPr>
          <w:sz w:val="16"/>
        </w:rPr>
        <w:t xml:space="preserve">In the decades after the ratification of the Constitution, the Supreme Court took a leading role in determining how the immigration power would be allocated between the three branches of Government. </w:t>
      </w:r>
      <w:r w:rsidRPr="008E2E12">
        <w:rPr>
          <w:u w:val="single"/>
        </w:rPr>
        <w:t xml:space="preserve">In the end, the </w:t>
      </w:r>
      <w:r w:rsidRPr="008E2E12">
        <w:rPr>
          <w:b/>
          <w:u w:val="single"/>
        </w:rPr>
        <w:t>Court gave “plenary power</w:t>
      </w:r>
      <w:r w:rsidRPr="008E2E12">
        <w:rPr>
          <w:u w:val="single"/>
        </w:rPr>
        <w:t>”—</w:t>
      </w:r>
      <w:r w:rsidRPr="008E2E12">
        <w:rPr>
          <w:b/>
          <w:u w:val="single"/>
        </w:rPr>
        <w:t>absolute power—over immigration to Congress and the Executive</w:t>
      </w:r>
      <w:r w:rsidRPr="008E2E12">
        <w:rPr>
          <w:u w:val="single"/>
        </w:rPr>
        <w:t xml:space="preserve">, in a judicially-created doctrine known as the “plenary power” doctrine. Although this concept is found nowhere in the Constitution, the Supreme Court said Congress had the power to make immigration laws that were discriminatory and otherwise unfair. In later years, the Court has also allowed Congress to delegate its immigration authority to the Executive Branch. </w:t>
      </w:r>
      <w:r w:rsidRPr="008E2E12">
        <w:rPr>
          <w:b/>
          <w:u w:val="single"/>
        </w:rPr>
        <w:t>Congress has now given away much of its plenary power over immigration to the Executive</w:t>
      </w:r>
      <w:r w:rsidRPr="008E2E12">
        <w:rPr>
          <w:u w:val="single"/>
        </w:rPr>
        <w:t xml:space="preserve"> in sweeping grants of power—more sweeping grants than in any other area of the law</w:t>
      </w:r>
      <w:r w:rsidRPr="008E2E12">
        <w:rPr>
          <w:sz w:val="16"/>
        </w:rPr>
        <w:t>. For example</w:t>
      </w:r>
      <w:r w:rsidRPr="008E2E12">
        <w:rPr>
          <w:u w:val="single"/>
        </w:rPr>
        <w:t>, Congress has delegated the power to the Executive Branch to determine whether the United States is at war such that military members can be naturalized;</w:t>
      </w:r>
      <w:r w:rsidRPr="008E2E12">
        <w:rPr>
          <w:sz w:val="16"/>
        </w:rPr>
        <w:t xml:space="preserve"> to determine </w:t>
      </w:r>
      <w:r w:rsidRPr="008E2E12">
        <w:rPr>
          <w:u w:val="single"/>
        </w:rPr>
        <w:t>whether foreigners should be granted temporary protected status</w:t>
      </w:r>
      <w:r w:rsidRPr="008E2E12">
        <w:rPr>
          <w:sz w:val="16"/>
        </w:rPr>
        <w:t xml:space="preserve">; to determine </w:t>
      </w:r>
      <w:r w:rsidRPr="008E2E12">
        <w:rPr>
          <w:u w:val="single"/>
        </w:rPr>
        <w:t>whether a person is allowed to work in the United States</w:t>
      </w:r>
      <w:r w:rsidRPr="008E2E12">
        <w:rPr>
          <w:sz w:val="16"/>
        </w:rPr>
        <w:t xml:space="preserve">; to </w:t>
      </w:r>
      <w:r w:rsidRPr="008E2E12">
        <w:rPr>
          <w:u w:val="single"/>
        </w:rPr>
        <w:t>grant a person permission to be in the U.S. when the person does not qualify for a visa; and to decide whether a person’s deportation should be deferred. As a result of two judicially-created developments—the plenary power doctrine, and the doctrine that Congress may delegate its power to the President—</w:t>
      </w:r>
      <w:r w:rsidRPr="008E2E12">
        <w:rPr>
          <w:b/>
          <w:u w:val="single"/>
        </w:rPr>
        <w:t>the Executive Branch today enjoys expansive power over immigration</w:t>
      </w:r>
      <w:r w:rsidRPr="008E2E12">
        <w:rPr>
          <w:sz w:val="16"/>
        </w:rPr>
        <w:t>. Many people recently became upset when the Executive Branch exercised these powers delegated to it by Congress—</w:t>
      </w:r>
      <w:r w:rsidRPr="008E2E12">
        <w:rPr>
          <w:u w:val="single"/>
        </w:rPr>
        <w:t>but until Congress amends or repeals these broad grants of authority to the Executive, the President is on firm legal ground. President Barack Obama has come under fire for using the authority granted to him by Congress and ratified by the Supreme Court’s plenary power doctrine</w:t>
      </w:r>
      <w:r w:rsidRPr="008E2E12">
        <w:rPr>
          <w:sz w:val="16"/>
        </w:rPr>
        <w:t xml:space="preserve">. He has faced a firestorm of criticism from both sides of the political aisle. His use of his authority harkens back to an earlier Democratic President—Franklin Delano Roosevelt, who was President of the United States when the Supreme Court abandoned the non-delegation doctrine in favor of allowing Congress to cede its powers to the President. </w:t>
      </w:r>
      <w:r w:rsidRPr="008E2E12">
        <w:rPr>
          <w:u w:val="single"/>
        </w:rPr>
        <w:t>Since FDR’s time, the balance of power in areas such as foreign affairs, national security, and immigration has tilted strongly towards the Executive Branch</w:t>
      </w:r>
      <w:r w:rsidRPr="008E2E12">
        <w:rPr>
          <w:sz w:val="16"/>
        </w:rPr>
        <w:t xml:space="preserve">—with explicit and implicit authority from Congress and the gloss of history only strengthening the Executive’s power. Like FDR, President Obama has used his executive authority in controversial ways. </w:t>
      </w:r>
      <w:r w:rsidRPr="008E2E12">
        <w:rPr>
          <w:sz w:val="16"/>
        </w:rPr>
        <w:lastRenderedPageBreak/>
        <w:t xml:space="preserve">His “national security” rationale for holding Central American refugees in detention camps has drawn comparisons to FDR’s often-criticized detention of Japanese residents during World War II. President Obama has also been criticized for deferring the deportations of young people who have graduated from U.S. high schools. And finally, he has been sued for attempting to give temporary work permits to the parents of U.S. citizen children so that those parents can work to support their families, rather than relying on public handouts. In the end, the Court-created doctrines that have allowed his predecessors to exercise these same powers are likely to ratify his actions, however controversial and seemingly unconstitutional they may seem to the casual observer. When it comes to immigration law and policy, the Founding documents no longer control America’s destiny—rather, </w:t>
      </w:r>
      <w:r w:rsidRPr="008E2E12">
        <w:rPr>
          <w:u w:val="single"/>
        </w:rPr>
        <w:t xml:space="preserve">the ever-evolving doctrines of the United States Supreme Court, and the dysfunction of Congress, have left the </w:t>
      </w:r>
      <w:r w:rsidRPr="008E2E12">
        <w:rPr>
          <w:b/>
          <w:u w:val="single"/>
        </w:rPr>
        <w:t>immigration power firmly in Executive hands.</w:t>
      </w:r>
    </w:p>
    <w:p w14:paraId="03011CA9" w14:textId="77777777" w:rsidR="00DE313E" w:rsidRPr="008E2E12" w:rsidRDefault="00DE313E" w:rsidP="00DE313E">
      <w:pPr>
        <w:pStyle w:val="Heading4"/>
      </w:pPr>
      <w:r w:rsidRPr="008E2E12">
        <w:t>No Tyranny – 4 checks on presidential power</w:t>
      </w:r>
    </w:p>
    <w:p w14:paraId="5CB525AE" w14:textId="77777777" w:rsidR="00DE313E" w:rsidRPr="008E2E12" w:rsidRDefault="00DE313E" w:rsidP="00DE313E">
      <w:r w:rsidRPr="008E2E12">
        <w:rPr>
          <w:rStyle w:val="Style13ptBold"/>
        </w:rPr>
        <w:t>Goldstein ‘99</w:t>
      </w:r>
      <w:r w:rsidRPr="008E2E12">
        <w:t xml:space="preserve"> (Joel K., Prof. Of Law, St. Louis Univ., The Presidency and the Rule of Law: Some Preliminary Explorations, 43 St. Louis L.J. 791, Summer) </w:t>
      </w:r>
    </w:p>
    <w:p w14:paraId="2C737D73" w14:textId="77777777" w:rsidR="00DE313E" w:rsidRPr="008E2E12" w:rsidRDefault="00DE313E" w:rsidP="00DE313E">
      <w:pPr>
        <w:rPr>
          <w:u w:val="single"/>
        </w:rPr>
      </w:pPr>
      <w:r w:rsidRPr="008E2E12">
        <w:rPr>
          <w:sz w:val="16"/>
        </w:rPr>
        <w:t xml:space="preserve"> Would these concessions to executive interpretive autonomy leave us naked before a Chief Executive prone to self-aggrandizement? Do we jeopardize the Rule of Law once we allow the President this leeway to apply the Constitution as he, not the Court, sees it? I think not. Protection would come from several sources. </w:t>
      </w:r>
      <w:r w:rsidRPr="008E2E12">
        <w:rPr>
          <w:u w:val="single"/>
        </w:rPr>
        <w:t>First, Presidents like other officials, could be expected to consider respectfully the constitutional arguments of judges and legislators. The people who hold public office and staff those two institutions are neither fools nor traitors; generally their conclusions will be reasonable and persuasive. Even when the President disagrees he [or she]will need to decide whether the benefits of acting on his [or her] different interpretation justify the costs of defiance. Departure from legislative and judicial interpretations, though possible, would require some articulated rationales which would, of course, be subject to discussion, analysis and scrutiny.</w:t>
      </w:r>
      <w:r w:rsidRPr="008E2E12">
        <w:rPr>
          <w:sz w:val="16"/>
        </w:rPr>
        <w:t xml:space="preserve"> </w:t>
      </w:r>
      <w:r w:rsidRPr="008E2E12">
        <w:rPr>
          <w:u w:val="single"/>
        </w:rPr>
        <w:t>Second, customs of presidential interpretive humility could be expected to develop.</w:t>
      </w:r>
      <w:r w:rsidRPr="008E2E12">
        <w:rPr>
          <w:sz w:val="16"/>
        </w:rPr>
        <w:t xml:space="preserve"> Many of the restraints on the judiciary - justiciability doctrines, immunities, Article I bodies - were created or endorsed by courts. Similar patterns of </w:t>
      </w:r>
      <w:proofErr w:type="spellStart"/>
      <w:r w:rsidRPr="008E2E12">
        <w:rPr>
          <w:sz w:val="16"/>
        </w:rPr>
        <w:t>presidPresidents</w:t>
      </w:r>
      <w:proofErr w:type="spellEnd"/>
      <w:r w:rsidRPr="008E2E12">
        <w:rPr>
          <w:sz w:val="16"/>
        </w:rPr>
        <w:t xml:space="preserve"> </w:t>
      </w:r>
      <w:proofErr w:type="spellStart"/>
      <w:r w:rsidRPr="008E2E12">
        <w:rPr>
          <w:sz w:val="16"/>
        </w:rPr>
        <w:t>ential</w:t>
      </w:r>
      <w:proofErr w:type="spellEnd"/>
      <w:r w:rsidRPr="008E2E12">
        <w:rPr>
          <w:sz w:val="16"/>
        </w:rPr>
        <w:t xml:space="preserve"> deference should be encouraged. n342   [*848]   For instance, might proceed cautiously in areas where no other institution is likely to review their interpretation. It may be appropriate to expect Presidents to articulate a strong constitutional rationale in such cases. </w:t>
      </w:r>
      <w:r w:rsidRPr="008E2E12">
        <w:rPr>
          <w:u w:val="single"/>
        </w:rPr>
        <w:t xml:space="preserve">A third set of democratic restraints - public opinion and elections - would provide incentive for measured presidential conduct. A President will think at least twice about taking a constitutional position at odds with the Court or Congress if it will cause him to be pilloried by the New York Times or on Larry King Live, will cost him dearly on his [or her] approval ratings, or will jeopardize his [or her] legislative program. Finally legislative controls would check the President. Congress could use its control of the purse and legislative hearings in response to presidential interpretations. Impeachment and removal would be available to redress any presidential actions deemed to constitute "high crimes and misdemeanors." </w:t>
      </w:r>
    </w:p>
    <w:p w14:paraId="65A06B35" w14:textId="77777777" w:rsidR="00DE313E" w:rsidRPr="008E2E12" w:rsidRDefault="00DE313E" w:rsidP="00DE313E">
      <w:pPr>
        <w:pStyle w:val="Heading4"/>
      </w:pPr>
      <w:r w:rsidRPr="008E2E12">
        <w:t xml:space="preserve">The alternative is worse – Congressional committees are unchecked </w:t>
      </w:r>
    </w:p>
    <w:p w14:paraId="563DC691" w14:textId="77777777" w:rsidR="00DE313E" w:rsidRPr="008E2E12" w:rsidRDefault="00DE313E" w:rsidP="00DE313E">
      <w:r w:rsidRPr="008E2E12">
        <w:t xml:space="preserve">David </w:t>
      </w:r>
      <w:r w:rsidRPr="008E2E12">
        <w:rPr>
          <w:rStyle w:val="Style13ptBold"/>
        </w:rPr>
        <w:t>Epstein and</w:t>
      </w:r>
      <w:r w:rsidRPr="008E2E12">
        <w:t xml:space="preserve"> Sharyn </w:t>
      </w:r>
      <w:r w:rsidRPr="008E2E12">
        <w:rPr>
          <w:rStyle w:val="Style13ptBold"/>
        </w:rPr>
        <w:t>O’Halloran ‘99</w:t>
      </w:r>
      <w:r w:rsidRPr="008E2E12">
        <w:t xml:space="preserve">, Dep. of political Science Stanford and Dep. of Pol. Science </w:t>
      </w:r>
      <w:proofErr w:type="spellStart"/>
      <w:r w:rsidRPr="008E2E12">
        <w:t>Standford</w:t>
      </w:r>
      <w:proofErr w:type="spellEnd"/>
      <w:r w:rsidRPr="008E2E12">
        <w:t xml:space="preserve"> Columbia. Hoover Institute. January 1999 “The Non-Delegation Doctrine and the Separation of Powers : a Political Approach” Cardozo Law Review p. lexis)</w:t>
      </w:r>
    </w:p>
    <w:p w14:paraId="33C359F0" w14:textId="2340002C" w:rsidR="00DE313E" w:rsidRPr="008E2E12" w:rsidRDefault="00DE313E" w:rsidP="00A535A5">
      <w:pPr>
        <w:rPr>
          <w:rStyle w:val="Emphasis"/>
          <w:b w:val="0"/>
          <w:iCs w:val="0"/>
        </w:rPr>
      </w:pPr>
      <w:r w:rsidRPr="008E2E12">
        <w:rPr>
          <w:sz w:val="16"/>
        </w:rPr>
        <w:t>Third,</w:t>
      </w:r>
      <w:r w:rsidRPr="008E2E12">
        <w:rPr>
          <w:u w:val="single"/>
        </w:rPr>
        <w:t xml:space="preserve"> delegation </w:t>
      </w:r>
      <w:r w:rsidRPr="008E2E12">
        <w:rPr>
          <w:sz w:val="16"/>
        </w:rPr>
        <w:t>is not only a convenient means to allocate work across the branches, but it</w:t>
      </w:r>
      <w:r w:rsidRPr="008E2E12">
        <w:rPr>
          <w:u w:val="single"/>
        </w:rPr>
        <w:t xml:space="preserve"> is </w:t>
      </w:r>
      <w:r w:rsidRPr="008E2E12">
        <w:rPr>
          <w:sz w:val="16"/>
        </w:rPr>
        <w:t>also</w:t>
      </w:r>
      <w:r w:rsidRPr="008E2E12">
        <w:rPr>
          <w:u w:val="single"/>
        </w:rPr>
        <w:t xml:space="preserve"> a necessary counterbalance to the concentration of power in the hands of committees. In an era where public policy becomes ever more complex the only way for Congress to make all important policy decisions internally would be to concentrate significant amounts of authority in the hands of powerful committee and subcommittee leaders, once again surrendering policy to a narrow subset of its members. From the standpoint of floor voters this is little better than complete </w:t>
      </w:r>
      <w:r w:rsidRPr="008E2E12">
        <w:rPr>
          <w:u w:val="single"/>
        </w:rPr>
        <w:lastRenderedPageBreak/>
        <w:t xml:space="preserve">abdication to executive branch agencies. As it now works the system of delegation allows legislators to play off committees against agencies, dividing the labor across the branches to that no one set of actors dominates. Given this perspective a resuscitated non-delegation doctrine would not only be unnecessary but also would threaten the very individual liberties that it purports to protect </w:t>
      </w:r>
    </w:p>
    <w:p w14:paraId="2ED163A1" w14:textId="77777777" w:rsidR="00DE313E" w:rsidRPr="008E2E12" w:rsidRDefault="00DE313E" w:rsidP="00DE313E">
      <w:pPr>
        <w:pStyle w:val="Heading3"/>
      </w:pPr>
      <w:bookmarkStart w:id="1" w:name="_Toc273648945"/>
      <w:r w:rsidRPr="008E2E12">
        <w:lastRenderedPageBreak/>
        <w:t>A2: Can’t go Over Cap</w:t>
      </w:r>
      <w:bookmarkEnd w:id="1"/>
    </w:p>
    <w:p w14:paraId="31E7EEB5" w14:textId="77777777" w:rsidR="00DE313E" w:rsidRPr="008E2E12" w:rsidRDefault="00DE313E" w:rsidP="00DE313E">
      <w:pPr>
        <w:pStyle w:val="Heading4"/>
      </w:pPr>
      <w:r w:rsidRPr="008E2E12">
        <w:t>Parole can increase over the cap</w:t>
      </w:r>
    </w:p>
    <w:p w14:paraId="29BD59B7" w14:textId="77777777" w:rsidR="00DE313E" w:rsidRPr="008E2E12" w:rsidRDefault="00DE313E" w:rsidP="00DE313E">
      <w:proofErr w:type="spellStart"/>
      <w:r w:rsidRPr="008E2E12">
        <w:rPr>
          <w:rStyle w:val="Style13ptBold"/>
        </w:rPr>
        <w:t>Travieso</w:t>
      </w:r>
      <w:proofErr w:type="spellEnd"/>
      <w:r w:rsidRPr="008E2E12">
        <w:rPr>
          <w:rStyle w:val="Style13ptBold"/>
        </w:rPr>
        <w:t xml:space="preserve">-Diaz ’98 </w:t>
      </w:r>
      <w:r w:rsidRPr="008E2E12">
        <w:t xml:space="preserve">(Matias F., Esq.- J.D., 1976 Columbia University; Ph.D. 1971 Ohio State University- 1998, ARTICLE; Immigration Challenges and Opportunities in a Post-Transition Cuba, Berkeley Journal of International Law, 16 Berkeley J. Int'l L. 234, </w:t>
      </w:r>
      <w:proofErr w:type="spellStart"/>
      <w:r w:rsidRPr="008E2E12">
        <w:t>lexisnexis</w:t>
      </w:r>
      <w:proofErr w:type="spellEnd"/>
    </w:p>
    <w:p w14:paraId="602791A7" w14:textId="77777777" w:rsidR="00DE313E" w:rsidRPr="008E2E12" w:rsidRDefault="00DE313E" w:rsidP="00DE313E">
      <w:pPr>
        <w:rPr>
          <w:u w:val="single"/>
        </w:rPr>
      </w:pPr>
      <w:r w:rsidRPr="008E2E12">
        <w:rPr>
          <w:sz w:val="16"/>
        </w:rPr>
        <w:t xml:space="preserve">To implement the changes, </w:t>
      </w:r>
      <w:r w:rsidRPr="008E2E12">
        <w:rPr>
          <w:u w:val="single"/>
        </w:rPr>
        <w:t>Attorney General</w:t>
      </w:r>
      <w:r w:rsidRPr="008E2E12">
        <w:rPr>
          <w:sz w:val="16"/>
        </w:rPr>
        <w:t xml:space="preserve"> Janet </w:t>
      </w:r>
      <w:r w:rsidRPr="008E2E12">
        <w:rPr>
          <w:u w:val="single"/>
        </w:rPr>
        <w:t xml:space="preserve">Reno employed her emergency powers to raise the number of Cubans admitted each year </w:t>
      </w:r>
      <w:r w:rsidRPr="008E2E12">
        <w:rPr>
          <w:rStyle w:val="Emphasis"/>
        </w:rPr>
        <w:t>beyond the legal ceiling</w:t>
      </w:r>
      <w:r w:rsidRPr="008E2E12">
        <w:rPr>
          <w:u w:val="single"/>
        </w:rPr>
        <w:t>. Immigration law permits the Attorney General to grant parole in cases of emergency or in the public interest. In the past, the Attorney General limited the use of this parole  power to situations in which an individual needed the services or protection of the United States</w:t>
      </w:r>
      <w:r w:rsidRPr="008E2E12">
        <w:rPr>
          <w:sz w:val="16"/>
        </w:rPr>
        <w:t xml:space="preserve">, such as a cancer victim needing a bone marrow transplant. </w:t>
      </w:r>
      <w:r w:rsidRPr="008E2E12">
        <w:rPr>
          <w:u w:val="single"/>
        </w:rPr>
        <w:t>Reno, however, expanded the use of this parole power.</w:t>
      </w:r>
    </w:p>
    <w:p w14:paraId="2BE48977" w14:textId="77777777" w:rsidR="00A535A5" w:rsidRPr="008E2E12" w:rsidRDefault="00A535A5" w:rsidP="00A535A5"/>
    <w:p w14:paraId="65C45640" w14:textId="69535B1E" w:rsidR="00A535A5" w:rsidRPr="008E2E12" w:rsidRDefault="00A535A5" w:rsidP="00DE313E">
      <w:pPr>
        <w:pStyle w:val="Heading3"/>
      </w:pPr>
      <w:r w:rsidRPr="008E2E12">
        <w:lastRenderedPageBreak/>
        <w:t>A2: Saps Resources</w:t>
      </w:r>
    </w:p>
    <w:p w14:paraId="382DB815" w14:textId="77777777" w:rsidR="00A535A5" w:rsidRPr="008E2E12" w:rsidRDefault="00A535A5" w:rsidP="00A535A5">
      <w:pPr>
        <w:pStyle w:val="Heading4"/>
      </w:pPr>
      <w:r w:rsidRPr="008E2E12">
        <w:t xml:space="preserve">Parole doesn’t need to be done on a case-by-case basis – Obama’s order for relatives of the military proves. </w:t>
      </w:r>
    </w:p>
    <w:p w14:paraId="4CFBC782" w14:textId="77777777" w:rsidR="00A535A5" w:rsidRPr="008E2E12" w:rsidRDefault="00A535A5" w:rsidP="00A535A5">
      <w:r w:rsidRPr="008E2E12">
        <w:rPr>
          <w:rStyle w:val="Style13ptBold"/>
        </w:rPr>
        <w:t>Cox and Rodríguez ’15</w:t>
      </w:r>
      <w:r w:rsidRPr="008E2E12">
        <w:t xml:space="preserve"> (Adam B. - the Robert A. Kindler Professor of Law, NYU School of Law. Cristina M. - the Leighton Homer </w:t>
      </w:r>
      <w:proofErr w:type="spellStart"/>
      <w:r w:rsidRPr="008E2E12">
        <w:t>Surbeck</w:t>
      </w:r>
      <w:proofErr w:type="spellEnd"/>
      <w:r w:rsidRPr="008E2E12">
        <w:t xml:space="preserve"> Professor of Law, Yale Law School. “The President and Immigration Law Redux.” The Yale Law Journal. Vol 125. August 6, 2015. https://papers.ssrn.com/sol3/papers.cfm?abstract_id=2635638) -JN</w:t>
      </w:r>
    </w:p>
    <w:p w14:paraId="10D775C2" w14:textId="174A759E" w:rsidR="00A535A5" w:rsidRPr="008E2E12" w:rsidRDefault="00A535A5" w:rsidP="00A535A5">
      <w:pPr>
        <w:rPr>
          <w:sz w:val="16"/>
        </w:rPr>
      </w:pPr>
      <w:r w:rsidRPr="008E2E12">
        <w:rPr>
          <w:sz w:val="16"/>
        </w:rPr>
        <w:t xml:space="preserve">Whether either of these claims has merit is beside the point for our purposes. Instead, what matters is that the President utilized his delegated authority to serve a decidedly executive agenda. The creation of the refugee selection process in 1980 and TPS authority in 1990 may have diminished the need for sweeping and categorical use of the parole power, as well as the political and legal flexibility of the President to rely on </w:t>
      </w:r>
      <w:r w:rsidRPr="008E2E12">
        <w:rPr>
          <w:rStyle w:val="StyleUnderline"/>
        </w:rPr>
        <w:t>parole</w:t>
      </w:r>
      <w:r w:rsidRPr="008E2E12">
        <w:rPr>
          <w:sz w:val="16"/>
        </w:rPr>
        <w:t xml:space="preserve"> as he had in the past. But these effects have been more modest than one might suppose, and parole remains an important alternative route of admission for those who may not qualify for refugee status.32 The authority also </w:t>
      </w:r>
      <w:r w:rsidRPr="008E2E12">
        <w:rPr>
          <w:rStyle w:val="StyleUnderline"/>
        </w:rPr>
        <w:t>continues to serve as a basis for innovation</w:t>
      </w:r>
      <w:r w:rsidRPr="008E2E12">
        <w:rPr>
          <w:sz w:val="16"/>
        </w:rPr>
        <w:t xml:space="preserve">. Most recently, the </w:t>
      </w:r>
      <w:r w:rsidRPr="008E2E12">
        <w:rPr>
          <w:rStyle w:val="StyleUnderline"/>
        </w:rPr>
        <w:t>Obama</w:t>
      </w:r>
      <w:r w:rsidRPr="008E2E12">
        <w:rPr>
          <w:sz w:val="16"/>
        </w:rPr>
        <w:t xml:space="preserve"> Administration has </w:t>
      </w:r>
      <w:r w:rsidRPr="008E2E12">
        <w:rPr>
          <w:rStyle w:val="StyleUnderline"/>
        </w:rPr>
        <w:t>invoked parole</w:t>
      </w:r>
      <w:r w:rsidRPr="008E2E12">
        <w:rPr>
          <w:sz w:val="16"/>
        </w:rPr>
        <w:t xml:space="preserve"> in place—itself an innovation on the parole power33—</w:t>
      </w:r>
      <w:r w:rsidRPr="008E2E12">
        <w:rPr>
          <w:rStyle w:val="StyleUnderline"/>
        </w:rPr>
        <w:t>to provide relief for a large group of unauthorized immigrants already in the U</w:t>
      </w:r>
      <w:r w:rsidRPr="008E2E12">
        <w:rPr>
          <w:sz w:val="16"/>
        </w:rPr>
        <w:t xml:space="preserve">nited </w:t>
      </w:r>
      <w:r w:rsidRPr="008E2E12">
        <w:rPr>
          <w:rStyle w:val="StyleUnderline"/>
        </w:rPr>
        <w:t>S</w:t>
      </w:r>
      <w:r w:rsidRPr="008E2E12">
        <w:rPr>
          <w:sz w:val="16"/>
        </w:rPr>
        <w:t>tates—</w:t>
      </w:r>
      <w:r w:rsidRPr="008E2E12">
        <w:rPr>
          <w:rStyle w:val="StyleUnderline"/>
        </w:rPr>
        <w:t>relatives of members of the military. Though the application for and granting of parole continues to be framed as case-by-case, the memorandum announcing parole in place for military families clearly reflects an intent to provide relief to a favored category of unauthorized immigrants.</w:t>
      </w:r>
      <w:r w:rsidRPr="008E2E12">
        <w:rPr>
          <w:sz w:val="16"/>
        </w:rPr>
        <w:t>34</w:t>
      </w:r>
    </w:p>
    <w:p w14:paraId="34CD4E12" w14:textId="77777777" w:rsidR="00A535A5" w:rsidRPr="008E2E12" w:rsidRDefault="00A535A5" w:rsidP="00A535A5">
      <w:pPr>
        <w:rPr>
          <w:sz w:val="16"/>
        </w:rPr>
      </w:pPr>
    </w:p>
    <w:p w14:paraId="4338E407" w14:textId="77777777" w:rsidR="00A535A5" w:rsidRPr="008E2E12" w:rsidRDefault="00A535A5" w:rsidP="00A535A5">
      <w:pPr>
        <w:pStyle w:val="Heading3"/>
      </w:pPr>
      <w:r w:rsidRPr="008E2E12">
        <w:lastRenderedPageBreak/>
        <w:t>A2: States Backlash</w:t>
      </w:r>
    </w:p>
    <w:p w14:paraId="7890B210" w14:textId="77777777" w:rsidR="00A535A5" w:rsidRPr="008E2E12" w:rsidRDefault="00A535A5" w:rsidP="00A535A5">
      <w:pPr>
        <w:pStyle w:val="Heading4"/>
      </w:pPr>
      <w:r w:rsidRPr="008E2E12">
        <w:t>State action usually complements executive amnesty.</w:t>
      </w:r>
    </w:p>
    <w:p w14:paraId="620C01A0" w14:textId="77777777" w:rsidR="00A535A5" w:rsidRPr="008E2E12" w:rsidRDefault="00A535A5" w:rsidP="00A535A5">
      <w:proofErr w:type="spellStart"/>
      <w:r w:rsidRPr="008E2E12">
        <w:rPr>
          <w:rStyle w:val="Style13ptBold"/>
        </w:rPr>
        <w:t>Gulasekaram</w:t>
      </w:r>
      <w:proofErr w:type="spellEnd"/>
      <w:r w:rsidRPr="008E2E12">
        <w:rPr>
          <w:rStyle w:val="Style13ptBold"/>
        </w:rPr>
        <w:t xml:space="preserve"> and Ramakrishnan ‘16</w:t>
      </w:r>
      <w:r w:rsidRPr="008E2E12">
        <w:t xml:space="preserve"> (</w:t>
      </w:r>
      <w:proofErr w:type="spellStart"/>
      <w:r w:rsidRPr="008E2E12">
        <w:t>Pratheepan</w:t>
      </w:r>
      <w:proofErr w:type="spellEnd"/>
      <w:r w:rsidRPr="008E2E12">
        <w:t xml:space="preserve"> - Associate Professor of Law, Santa Clara University (J.D., Stanford Law School), S. Karthick - Professor and Associate Dean, School of Public Policy, University of California, Riverside (Ph.D., Princeton University), “THE PRESIDENT AND IMMIGRATION FEDERALISM,” Florida Law Review, Vol. 68, </w:t>
      </w:r>
      <w:proofErr w:type="spellStart"/>
      <w:r w:rsidRPr="008E2E12">
        <w:t>Iss</w:t>
      </w:r>
      <w:proofErr w:type="spellEnd"/>
      <w:r w:rsidRPr="008E2E12">
        <w:t xml:space="preserve">. 1, Art. 3, 2016. </w:t>
      </w:r>
      <w:r w:rsidRPr="008E2E12">
        <w:rPr>
          <w:rStyle w:val="Hyperlink"/>
        </w:rPr>
        <w:t>https://scholarship.law.ufl.edu/flr/vol68/iss1/3/)-JN</w:t>
      </w:r>
    </w:p>
    <w:p w14:paraId="01A75409" w14:textId="77777777" w:rsidR="00A535A5" w:rsidRPr="008E2E12" w:rsidRDefault="00A535A5" w:rsidP="00A535A5">
      <w:pPr>
        <w:rPr>
          <w:sz w:val="16"/>
        </w:rPr>
      </w:pPr>
      <w:r w:rsidRPr="008E2E12">
        <w:rPr>
          <w:sz w:val="16"/>
        </w:rPr>
        <w:t xml:space="preserve">C. States as Potentially Fertile Ground for Expanding Presidential Power </w:t>
      </w:r>
      <w:r w:rsidRPr="008E2E12">
        <w:rPr>
          <w:rStyle w:val="StyleUnderline"/>
        </w:rPr>
        <w:t>While states may find limited ways to</w:t>
      </w:r>
      <w:r w:rsidRPr="008E2E12">
        <w:rPr>
          <w:sz w:val="16"/>
        </w:rPr>
        <w:t xml:space="preserve"> successfully </w:t>
      </w:r>
      <w:r w:rsidRPr="008E2E12">
        <w:rPr>
          <w:rStyle w:val="StyleUnderline"/>
        </w:rPr>
        <w:t>resist presidential action on immigration, the more powerful trend appears to be the way</w:t>
      </w:r>
      <w:r w:rsidRPr="008E2E12">
        <w:rPr>
          <w:sz w:val="16"/>
        </w:rPr>
        <w:t xml:space="preserve"> in which </w:t>
      </w:r>
      <w:r w:rsidRPr="008E2E12">
        <w:rPr>
          <w:rStyle w:val="StyleUnderline"/>
        </w:rPr>
        <w:t>the President can use states to help entrench his policy vision on immigration</w:t>
      </w:r>
      <w:r w:rsidRPr="008E2E12">
        <w:rPr>
          <w:sz w:val="16"/>
        </w:rPr>
        <w:t xml:space="preserve">, thereby </w:t>
      </w:r>
      <w:r w:rsidRPr="008E2E12">
        <w:rPr>
          <w:rStyle w:val="StyleUnderline"/>
        </w:rPr>
        <w:t>gaining a stronger position vis-à-vis Congress</w:t>
      </w:r>
      <w:r w:rsidRPr="008E2E12">
        <w:rPr>
          <w:sz w:val="16"/>
        </w:rPr>
        <w:t xml:space="preserve">. Relatedly, </w:t>
      </w:r>
      <w:r w:rsidRPr="008E2E12">
        <w:rPr>
          <w:rStyle w:val="StyleUnderline"/>
        </w:rPr>
        <w:t>these state and local policies can constrain the policy choices politically available to a future group of federal legislators. This was certainly true in</w:t>
      </w:r>
      <w:r w:rsidRPr="008E2E12">
        <w:rPr>
          <w:sz w:val="16"/>
        </w:rPr>
        <w:t xml:space="preserve"> the case of </w:t>
      </w:r>
      <w:r w:rsidRPr="008E2E12">
        <w:rPr>
          <w:rStyle w:val="StyleUnderline"/>
        </w:rPr>
        <w:t>DACA</w:t>
      </w:r>
      <w:r w:rsidRPr="008E2E12">
        <w:rPr>
          <w:sz w:val="16"/>
        </w:rPr>
        <w:t xml:space="preserve">, as </w:t>
      </w:r>
      <w:r w:rsidRPr="008E2E12">
        <w:rPr>
          <w:rStyle w:val="StyleUnderline"/>
        </w:rPr>
        <w:t>actions by the Executive prompted most states to reexamine and modify their policies on driver’s licenses</w:t>
      </w:r>
      <w:r w:rsidRPr="008E2E12">
        <w:rPr>
          <w:sz w:val="16"/>
        </w:rPr>
        <w:t xml:space="preserve">, the overwhelming majority of which previously required proof of legal presence in the United States.374 Moreover, beyond licenses, </w:t>
      </w:r>
      <w:r w:rsidRPr="008E2E12">
        <w:rPr>
          <w:rStyle w:val="StyleUnderline"/>
        </w:rPr>
        <w:t>other important state and local areas for immigrant integration, such as local identification cards, state tuition policies, public welfare provision, and even health care, have all witnessed accelerated momentum after DACA</w:t>
      </w:r>
      <w:r w:rsidRPr="008E2E12">
        <w:rPr>
          <w:sz w:val="16"/>
        </w:rPr>
        <w:t xml:space="preserve">.375 This Article does not claim that the Obama Administration intended these state-level policy changes when it implemented DACA. Indeed, there is no mention of state driver’s licenses in any of the federal government’s documents outlining the contours of DACA or its effects on potential beneficiaries or state and local jurisdictions.376 At the same time, the </w:t>
      </w:r>
      <w:r w:rsidRPr="008E2E12">
        <w:rPr>
          <w:rStyle w:val="StyleUnderline"/>
        </w:rPr>
        <w:t>administrative creation of</w:t>
      </w:r>
      <w:r w:rsidRPr="008E2E12">
        <w:rPr>
          <w:sz w:val="16"/>
        </w:rPr>
        <w:t xml:space="preserve"> a large class of </w:t>
      </w:r>
      <w:r w:rsidRPr="008E2E12">
        <w:rPr>
          <w:rStyle w:val="StyleUnderline"/>
        </w:rPr>
        <w:t>persons</w:t>
      </w:r>
      <w:r w:rsidRPr="008E2E12">
        <w:rPr>
          <w:sz w:val="16"/>
        </w:rPr>
        <w:t xml:space="preserve"> who now are </w:t>
      </w:r>
      <w:r w:rsidRPr="008E2E12">
        <w:rPr>
          <w:rStyle w:val="StyleUnderline"/>
        </w:rPr>
        <w:t>temporarily lawfully present despite</w:t>
      </w:r>
      <w:r w:rsidRPr="008E2E12">
        <w:rPr>
          <w:sz w:val="16"/>
        </w:rPr>
        <w:t xml:space="preserve"> their </w:t>
      </w:r>
      <w:r w:rsidRPr="008E2E12">
        <w:rPr>
          <w:rStyle w:val="StyleUnderline"/>
        </w:rPr>
        <w:t>unlawful status</w:t>
      </w:r>
      <w:r w:rsidRPr="008E2E12">
        <w:rPr>
          <w:sz w:val="16"/>
        </w:rPr>
        <w:t xml:space="preserve"> virtually </w:t>
      </w:r>
      <w:r w:rsidRPr="008E2E12">
        <w:rPr>
          <w:rStyle w:val="StyleUnderline"/>
        </w:rPr>
        <w:t>necessitated some state-level response.</w:t>
      </w:r>
      <w:r w:rsidRPr="008E2E12">
        <w:rPr>
          <w:sz w:val="16"/>
        </w:rPr>
        <w:t xml:space="preserve">377 With a group of a few hundred thousand DACA recipients openly attending schools and seeking employment, and needing transportation to take advantage of both,378 </w:t>
      </w:r>
      <w:r w:rsidRPr="008E2E12">
        <w:rPr>
          <w:rStyle w:val="StyleUnderline"/>
        </w:rPr>
        <w:t>DACA helped ease the policy climate for states desirous of accounting for all residents, regardless of immigration status</w:t>
      </w:r>
      <w:r w:rsidRPr="008E2E12">
        <w:rPr>
          <w:sz w:val="16"/>
        </w:rPr>
        <w:t xml:space="preserve">. This process—an exogenous shock (this one prompted by the President’s decision on DACA) provoking a rash of changes in state policies on driver’s licenses—comports very closely with what Professors Frank Baumgartner and Bryan Jones have called a “punctuated equilibrium,” in which an exogenous development upends a status quo of policy inertia, which subsequently catalyzes processes that propel toward rapid change.379 The President’s action on DACA is exogenous because the Administration was not seeking to change state policy on driver’s licenses when it announced its policy in June 2012.380 Additionally, the policy reverberations from the 2012 executive action continue. As DACA recipients renew their status and continue to establish deep ties to their communities through education, work, and family ties, they appear more and more as a permanently non-deportable group. Thus, </w:t>
      </w:r>
      <w:r w:rsidRPr="008E2E12">
        <w:rPr>
          <w:rStyle w:val="StyleUnderline"/>
        </w:rPr>
        <w:t xml:space="preserve">by regularizing, without legalizing, hundreds of thousands of previously unauthorized immigrants, the President’s action catalyzed states and localities into dealing with the everyday needs of these residents and their families. </w:t>
      </w:r>
      <w:r w:rsidRPr="008E2E12">
        <w:rPr>
          <w:sz w:val="16"/>
        </w:rPr>
        <w:t xml:space="preserve">Thinking more broadly from the perspective of presidential power in a federalism framework, </w:t>
      </w:r>
      <w:r w:rsidRPr="008E2E12">
        <w:rPr>
          <w:rStyle w:val="StyleUnderline"/>
        </w:rPr>
        <w:t>states and localities provide potentially fertile grounds for the Executive Branch to entrench its policy vision, especially in jurisdictions led by officials of the same party as the President.</w:t>
      </w:r>
      <w:r w:rsidRPr="008E2E12">
        <w:rPr>
          <w:sz w:val="16"/>
        </w:rPr>
        <w:t xml:space="preserve">381 Unlike Congress, </w:t>
      </w:r>
      <w:r w:rsidRPr="008E2E12">
        <w:rPr>
          <w:rStyle w:val="StyleUnderline"/>
        </w:rPr>
        <w:t>state legislatures cannot provide lawful status to recipients of deferred action</w:t>
      </w:r>
      <w:r w:rsidRPr="008E2E12">
        <w:rPr>
          <w:sz w:val="16"/>
        </w:rPr>
        <w:t xml:space="preserve">. However, </w:t>
      </w:r>
      <w:r w:rsidRPr="008E2E12">
        <w:rPr>
          <w:rStyle w:val="StyleUnderline"/>
        </w:rPr>
        <w:t>their ability to legislate complementary policies</w:t>
      </w:r>
      <w:r w:rsidRPr="008E2E12">
        <w:rPr>
          <w:sz w:val="16"/>
        </w:rPr>
        <w:t xml:space="preserve"> on issues such as driver’s licenses, in-state tuition, public assistance, and professional licensing </w:t>
      </w:r>
      <w:r w:rsidRPr="008E2E12">
        <w:rPr>
          <w:rStyle w:val="StyleUnderline"/>
        </w:rPr>
        <w:t>help</w:t>
      </w:r>
      <w:r w:rsidRPr="008E2E12">
        <w:rPr>
          <w:sz w:val="16"/>
        </w:rPr>
        <w:t xml:space="preserve"> enable and </w:t>
      </w:r>
      <w:r w:rsidRPr="008E2E12">
        <w:rPr>
          <w:rStyle w:val="StyleUnderline"/>
        </w:rPr>
        <w:t>entrench the President’s policy.</w:t>
      </w:r>
      <w:r w:rsidRPr="008E2E12">
        <w:rPr>
          <w:sz w:val="16"/>
        </w:rPr>
        <w:t xml:space="preserve"> It is enabling because </w:t>
      </w:r>
      <w:r w:rsidRPr="008E2E12">
        <w:rPr>
          <w:rStyle w:val="StyleUnderline"/>
        </w:rPr>
        <w:t>without this type of state action, recipients of deferred action and EADs would still find it difficult to attend schools or transport themselves to work</w:t>
      </w:r>
      <w:r w:rsidRPr="008E2E12">
        <w:rPr>
          <w:sz w:val="16"/>
        </w:rPr>
        <w:t xml:space="preserve">.382 Much like the state migratory commissions created in the wake of the Bracero Program, states and localities function as important places where welcoming policies can—and in some instances, can only—be instantiated.383 And, similar to past instances, </w:t>
      </w:r>
      <w:r w:rsidRPr="008E2E12">
        <w:rPr>
          <w:rStyle w:val="StyleUnderline"/>
        </w:rPr>
        <w:t>presidential predilections toward immigrants are likely to be more generous and expansive than congressional attitudes.</w:t>
      </w:r>
      <w:r w:rsidRPr="008E2E12">
        <w:rPr>
          <w:sz w:val="16"/>
        </w:rPr>
        <w:t>384</w:t>
      </w:r>
    </w:p>
    <w:p w14:paraId="0B4F88E2" w14:textId="77777777" w:rsidR="00A535A5" w:rsidRPr="008E2E12" w:rsidRDefault="00A535A5" w:rsidP="00A535A5"/>
    <w:p w14:paraId="0542EEA5" w14:textId="77777777" w:rsidR="00A535A5" w:rsidRPr="008E2E12" w:rsidRDefault="00A535A5" w:rsidP="00A535A5">
      <w:pPr>
        <w:pStyle w:val="Heading4"/>
      </w:pPr>
      <w:r w:rsidRPr="008E2E12">
        <w:lastRenderedPageBreak/>
        <w:t>States act as reinforcement for executive policy – they create pressure for Congressional follow on and ensure no rollback.</w:t>
      </w:r>
    </w:p>
    <w:p w14:paraId="73C9D2D1" w14:textId="77777777" w:rsidR="00A535A5" w:rsidRPr="008E2E12" w:rsidRDefault="00A535A5" w:rsidP="00A535A5">
      <w:proofErr w:type="spellStart"/>
      <w:r w:rsidRPr="008E2E12">
        <w:rPr>
          <w:rStyle w:val="Style13ptBold"/>
        </w:rPr>
        <w:t>Gulasekaram</w:t>
      </w:r>
      <w:proofErr w:type="spellEnd"/>
      <w:r w:rsidRPr="008E2E12">
        <w:rPr>
          <w:rStyle w:val="Style13ptBold"/>
        </w:rPr>
        <w:t xml:space="preserve"> and Ramakrishnan ‘16</w:t>
      </w:r>
      <w:r w:rsidRPr="008E2E12">
        <w:t xml:space="preserve"> (</w:t>
      </w:r>
      <w:proofErr w:type="spellStart"/>
      <w:r w:rsidRPr="008E2E12">
        <w:t>Pratheepan</w:t>
      </w:r>
      <w:proofErr w:type="spellEnd"/>
      <w:r w:rsidRPr="008E2E12">
        <w:t xml:space="preserve"> - Associate Professor of Law, Santa Clara University (J.D., Stanford Law School), S. Karthick - Professor and Associate Dean, School of Public Policy, University of California, Riverside (Ph.D., Princeton University), “THE PRESIDENT AND IMMIGRATION FEDERALISM,” Florida Law Review, Vol. 68, </w:t>
      </w:r>
      <w:proofErr w:type="spellStart"/>
      <w:r w:rsidRPr="008E2E12">
        <w:t>Iss</w:t>
      </w:r>
      <w:proofErr w:type="spellEnd"/>
      <w:r w:rsidRPr="008E2E12">
        <w:t xml:space="preserve">. 1, Art. 3, 2016. </w:t>
      </w:r>
      <w:r w:rsidRPr="008E2E12">
        <w:rPr>
          <w:rStyle w:val="Hyperlink"/>
        </w:rPr>
        <w:t>https://scholarship.law.ufl.edu/flr/vol68/iss1/3/)-JN</w:t>
      </w:r>
    </w:p>
    <w:p w14:paraId="20A99E31" w14:textId="77777777" w:rsidR="00A535A5" w:rsidRPr="008E2E12" w:rsidRDefault="00A535A5" w:rsidP="00A535A5">
      <w:pPr>
        <w:rPr>
          <w:sz w:val="16"/>
        </w:rPr>
      </w:pPr>
      <w:r w:rsidRPr="008E2E12">
        <w:rPr>
          <w:sz w:val="16"/>
        </w:rPr>
        <w:t xml:space="preserve">Further, </w:t>
      </w:r>
      <w:r w:rsidRPr="008E2E12">
        <w:rPr>
          <w:rStyle w:val="StyleUnderline"/>
        </w:rPr>
        <w:t>state and local action is entrenching because as these policies become a part of the public policy of several states, future congressional measures on immigration will have to address and likely accommodate them</w:t>
      </w:r>
      <w:r w:rsidRPr="008E2E12">
        <w:rPr>
          <w:sz w:val="16"/>
        </w:rPr>
        <w:t xml:space="preserve">. DACA and DAPA, as temporary forms of administrative relief from prosecution, apply only to a selected class385 and will not last beyond the renewal periods granted at the whim of subsequent presidential administrations. In contrast, </w:t>
      </w:r>
      <w:r w:rsidRPr="008E2E12">
        <w:rPr>
          <w:rStyle w:val="StyleUnderline"/>
        </w:rPr>
        <w:t>state laws passed in the wake of DACA inure to a class of undocumented beneficiaries beyond the groups identified by the executive order</w:t>
      </w:r>
      <w:r w:rsidRPr="008E2E12">
        <w:rPr>
          <w:sz w:val="16"/>
        </w:rPr>
        <w:t xml:space="preserve">. Further, </w:t>
      </w:r>
      <w:r w:rsidRPr="008E2E12">
        <w:rPr>
          <w:rStyle w:val="StyleUnderline"/>
        </w:rPr>
        <w:t xml:space="preserve">they are state legislative enactments that will last until they are democratically rescinded at the state level or expressly preempted by federal legislation, even if a future administration rescinds DACA and DAPA. </w:t>
      </w:r>
      <w:r w:rsidRPr="008E2E12">
        <w:rPr>
          <w:sz w:val="16"/>
        </w:rPr>
        <w:t xml:space="preserve">Therefore, </w:t>
      </w:r>
      <w:r w:rsidRPr="008E2E12">
        <w:rPr>
          <w:rStyle w:val="StyleUnderline"/>
        </w:rPr>
        <w:t>they are highly likely to remain a part of state statutory schemes well beyond DACA and DAPA’s time horizon, providing more “permanent” forms of legal protection and benefit.</w:t>
      </w:r>
      <w:r w:rsidRPr="008E2E12">
        <w:rPr>
          <w:sz w:val="16"/>
        </w:rPr>
        <w:t xml:space="preserve"> Importantly, </w:t>
      </w:r>
      <w:r w:rsidRPr="008E2E12">
        <w:rPr>
          <w:rStyle w:val="StyleUnderline"/>
        </w:rPr>
        <w:t xml:space="preserve">these state laws also imbue enforcement relief with additional democratic legitimacy, since that relief has the backing of several state legislative bodies even if it does not have the backing of Congress. </w:t>
      </w:r>
      <w:r w:rsidRPr="008E2E12">
        <w:rPr>
          <w:sz w:val="16"/>
        </w:rPr>
        <w:t xml:space="preserve">This dynamic of state and local officials seeking to provide more popular backing to executive action has also been evident in recent actions by large-city mayors. In the wake of the President’s second largescale deferred action program, more than twenty mayors (mostly, if not exclusively, from the Democratic Party) formed the Cities United for Immigration Action collective386 and met in New York City to discuss the implementation of inclusive, immigrant-friendly policies consistent with the President’s actions.387 Not only do these mayors represent a “coalition of the willing” in support of executive action, consisting of forty-eight jurisdictions and more than 25 million residents,388 they also mark the building of a policy network that has the potential to outlast the Obama Presidency. As Professor Judith Resnick notes, these types of </w:t>
      </w:r>
      <w:proofErr w:type="spellStart"/>
      <w:r w:rsidRPr="008E2E12">
        <w:rPr>
          <w:sz w:val="16"/>
        </w:rPr>
        <w:t>translocal</w:t>
      </w:r>
      <w:proofErr w:type="spellEnd"/>
      <w:r w:rsidRPr="008E2E12">
        <w:rPr>
          <w:sz w:val="16"/>
        </w:rPr>
        <w:t xml:space="preserve"> governmental organizations can cross territorial lines to help shape and spread policies.389 In this way—and often with the help of policy entrepreneurs—federalism takes on a horizontal dimension,390 in addition to its vertical component and its separation of powers possibilities. </w:t>
      </w:r>
      <w:r w:rsidRPr="008E2E12">
        <w:rPr>
          <w:rStyle w:val="StyleUnderline"/>
        </w:rPr>
        <w:t>This horizontal dimension from state to state and city to city can, and likely will, create feedback loops and inform the scope and substance of any future federal legislation.</w:t>
      </w:r>
      <w:r w:rsidRPr="008E2E12">
        <w:rPr>
          <w:sz w:val="16"/>
        </w:rPr>
        <w:t xml:space="preserve">391 </w:t>
      </w:r>
      <w:r w:rsidRPr="008E2E12">
        <w:rPr>
          <w:rStyle w:val="StyleUnderline"/>
        </w:rPr>
        <w:t>Congress will be constrained to either accommodating these integrationist impulses at the state and local levels or attempting to override them at the cost of disregarding the political will of several dispersed jurisdictions.</w:t>
      </w:r>
      <w:r w:rsidRPr="008E2E12">
        <w:rPr>
          <w:sz w:val="16"/>
        </w:rPr>
        <w:t xml:space="preserve">392 To extend the metaphor of the President seeking to entrench his policy vision, </w:t>
      </w:r>
      <w:r w:rsidRPr="008E2E12">
        <w:rPr>
          <w:rStyle w:val="StyleUnderline"/>
        </w:rPr>
        <w:t>complementary state policies on immigration can help deepen the roots of executive action on immigration, making it far more difficult for Congress to eradicate or significantly alter such policies with subsequent legislation.</w:t>
      </w:r>
      <w:r w:rsidRPr="008E2E12">
        <w:rPr>
          <w:sz w:val="16"/>
        </w:rPr>
        <w:t xml:space="preserve"> Surely, this kind of “rooting” can also happen through other means, such as the mobilization of public opinion among policy beneficiaries393 and supportive actions by nonprofits.394 However, </w:t>
      </w:r>
      <w:r w:rsidRPr="008E2E12">
        <w:rPr>
          <w:rStyle w:val="StyleUnderline"/>
        </w:rPr>
        <w:t>state complementary action can be stronger and more enduring than popular mobilization because the former is institutionalized through state legislation and policy implementation, while the latter must rely on private actors overcoming problems of collective action among potential beneficiaries.</w:t>
      </w:r>
      <w:r w:rsidRPr="008E2E12">
        <w:rPr>
          <w:sz w:val="16"/>
        </w:rPr>
        <w:t xml:space="preserve"> Also, state complementary action on presidential action is likely stronger than supportive actions by nonprofits, which do not have the same benefits of democratic legitimacy and accountability, the ability to raise revenues in a diffuse and predictable manner, the coercive force of law, or the ability to operate throughout a state rather than only in areas where immigrants are numerous.</w:t>
      </w:r>
    </w:p>
    <w:p w14:paraId="55B29E0D" w14:textId="77777777" w:rsidR="00876B71" w:rsidRPr="008E2E12" w:rsidRDefault="00876B71" w:rsidP="00876B71">
      <w:pPr>
        <w:rPr>
          <w:sz w:val="16"/>
        </w:rPr>
      </w:pPr>
    </w:p>
    <w:p w14:paraId="45D5FE33" w14:textId="77777777" w:rsidR="00804770" w:rsidRPr="008E2E12" w:rsidRDefault="00804770" w:rsidP="00804770">
      <w:pPr>
        <w:pStyle w:val="Heading2"/>
      </w:pPr>
      <w:r w:rsidRPr="008E2E12">
        <w:lastRenderedPageBreak/>
        <w:t>Competition</w:t>
      </w:r>
    </w:p>
    <w:p w14:paraId="4FB4ED2E" w14:textId="77777777" w:rsidR="00F53914" w:rsidRPr="008E2E12" w:rsidRDefault="00F53914" w:rsidP="00F53914">
      <w:pPr>
        <w:pStyle w:val="Heading3"/>
      </w:pPr>
      <w:r w:rsidRPr="008E2E12">
        <w:lastRenderedPageBreak/>
        <w:t>A2: Perm do Both</w:t>
      </w:r>
    </w:p>
    <w:p w14:paraId="6AFBDFF1" w14:textId="77777777" w:rsidR="00F53914" w:rsidRPr="008E2E12" w:rsidRDefault="00F53914" w:rsidP="00F53914">
      <w:pPr>
        <w:pStyle w:val="Heading4"/>
      </w:pPr>
      <w:r w:rsidRPr="008E2E12">
        <w:t>The perm links to the net-benefit – it can’t shield</w:t>
      </w:r>
    </w:p>
    <w:p w14:paraId="5BCAFF69" w14:textId="77777777" w:rsidR="00F53914" w:rsidRPr="008E2E12" w:rsidRDefault="00F53914" w:rsidP="00F53914">
      <w:pPr>
        <w:pStyle w:val="Heading4"/>
      </w:pPr>
      <w:r w:rsidRPr="008E2E12">
        <w:t>a. They happen simultaneously, which means the CP can’t smooth the way for the plan. Any other interpretation is a time-frame perm and a voting issue because the aff could always delay the plan to avoid linking to any counterplan’s net benefit</w:t>
      </w:r>
    </w:p>
    <w:p w14:paraId="15B5377D" w14:textId="77777777" w:rsidR="00F53914" w:rsidRPr="008E2E12" w:rsidRDefault="00F53914" w:rsidP="00F53914">
      <w:pPr>
        <w:pStyle w:val="Heading4"/>
      </w:pPr>
      <w:r w:rsidRPr="008E2E12">
        <w:t>b. They still have to have a congressional debate – that’s much more contentious than using executive discretion</w:t>
      </w:r>
    </w:p>
    <w:p w14:paraId="66653C6C" w14:textId="77777777" w:rsidR="00EA5E5E" w:rsidRPr="008E2E12" w:rsidRDefault="00EA5E5E" w:rsidP="00EA5E5E"/>
    <w:p w14:paraId="54CBEA5A" w14:textId="06060857" w:rsidR="00EA5E5E" w:rsidRPr="008E2E12" w:rsidRDefault="008F1C77" w:rsidP="00EA5E5E">
      <w:pPr>
        <w:pStyle w:val="Heading4"/>
      </w:pPr>
      <w:r w:rsidRPr="008E2E12">
        <w:t>Doing both is impossible – broad parole is only possible because Congressional inaction. The plan changes the scope of interpretative ability of the executive.</w:t>
      </w:r>
    </w:p>
    <w:p w14:paraId="2DEA66D9" w14:textId="77777777" w:rsidR="00EA5E5E" w:rsidRPr="008E2E12" w:rsidRDefault="00EA5E5E" w:rsidP="00EA5E5E">
      <w:r w:rsidRPr="008E2E12">
        <w:rPr>
          <w:rStyle w:val="Style13ptBold"/>
        </w:rPr>
        <w:t xml:space="preserve">Manuel and Garcia ’14 </w:t>
      </w:r>
      <w:r w:rsidRPr="008E2E12">
        <w:t>(Michael Garcia and Kate Manuel are Legislative Attorneys, “Executive Discretion as to Immigration: Legal Overview ,” Congressional Research Service, November 10, 2014, https://fas.org/sgp/crs/homesec/R43782.pdf)-DG</w:t>
      </w:r>
    </w:p>
    <w:p w14:paraId="147858BE" w14:textId="77777777" w:rsidR="00EA5E5E" w:rsidRPr="008E2E12" w:rsidRDefault="00EA5E5E" w:rsidP="00EA5E5E">
      <w:pPr>
        <w:rPr>
          <w:rStyle w:val="StyleUnderline"/>
        </w:rPr>
      </w:pPr>
      <w:r w:rsidRPr="008E2E12">
        <w:rPr>
          <w:sz w:val="16"/>
        </w:rPr>
        <w:t xml:space="preserve">This debate ultimately reflects the respective roles that Congress and the executive branch play in the nation’s constitutional system of government. </w:t>
      </w:r>
      <w:r w:rsidRPr="008E2E12">
        <w:rPr>
          <w:rStyle w:val="StyleUnderline"/>
        </w:rPr>
        <w:t>Article I of the Constitution expressly grants the power to legislate to Congress, and Congress has exercised this power as to immigration</w:t>
      </w:r>
      <w:r w:rsidRPr="008E2E12">
        <w:rPr>
          <w:sz w:val="16"/>
        </w:rPr>
        <w:t xml:space="preserve">, in part, by enacting the INA.7 </w:t>
      </w:r>
      <w:r w:rsidRPr="008E2E12">
        <w:rPr>
          <w:rStyle w:val="StyleUnderline"/>
        </w:rPr>
        <w:t>The INA provides</w:t>
      </w:r>
      <w:r w:rsidRPr="008E2E12">
        <w:rPr>
          <w:sz w:val="16"/>
        </w:rPr>
        <w:t xml:space="preserve"> a comprehensive set of </w:t>
      </w:r>
      <w:r w:rsidRPr="008E2E12">
        <w:rPr>
          <w:rStyle w:val="StyleUnderline"/>
        </w:rPr>
        <w:t>rules governing the admission of foreign nationals</w:t>
      </w:r>
      <w:r w:rsidRPr="008E2E12">
        <w:rPr>
          <w:sz w:val="16"/>
        </w:rPr>
        <w:t xml:space="preserve"> into the United States </w:t>
      </w:r>
      <w:r w:rsidRPr="008E2E12">
        <w:rPr>
          <w:rStyle w:val="StyleUnderline"/>
        </w:rPr>
        <w:t>and</w:t>
      </w:r>
      <w:r w:rsidRPr="008E2E12">
        <w:rPr>
          <w:sz w:val="16"/>
        </w:rPr>
        <w:t xml:space="preserve"> the conditions of </w:t>
      </w:r>
      <w:r w:rsidRPr="008E2E12">
        <w:rPr>
          <w:rStyle w:val="StyleUnderline"/>
        </w:rPr>
        <w:t>such aliens’ continued presence in the country</w:t>
      </w:r>
      <w:r w:rsidRPr="008E2E12">
        <w:rPr>
          <w:sz w:val="16"/>
        </w:rPr>
        <w:t xml:space="preserve">, including their eligibility to obtain employment or public benefits, adjust immigration status, and become U.S. citizens. In addition, the INA establishes various mechanisms for enforcing these rules, including by prescribing the removal of aliens found to have entered the United States without permission, or to have violated the terms governing their authorized admission into the country.8 It also established criminal penalties for certain immigration violations. </w:t>
      </w:r>
      <w:r w:rsidRPr="008E2E12">
        <w:rPr>
          <w:rStyle w:val="StyleUnderline"/>
        </w:rPr>
        <w:t xml:space="preserve">On the other hand, </w:t>
      </w:r>
      <w:r w:rsidRPr="008E2E12">
        <w:rPr>
          <w:rStyle w:val="Emphasis"/>
        </w:rPr>
        <w:t>the INA expressly or impliedly confers some discretionary authority on the executive branch in matters of immigration enforcemen</w:t>
      </w:r>
      <w:r w:rsidRPr="008E2E12">
        <w:rPr>
          <w:rStyle w:val="StyleUnderline"/>
        </w:rPr>
        <w:t>t</w:t>
      </w:r>
      <w:r w:rsidRPr="008E2E12">
        <w:rPr>
          <w:sz w:val="16"/>
        </w:rPr>
        <w:t xml:space="preserve">. For example, the </w:t>
      </w:r>
      <w:r w:rsidRPr="008E2E12">
        <w:rPr>
          <w:rStyle w:val="StyleUnderline"/>
        </w:rPr>
        <w:t xml:space="preserve">INA authorizes immigration officials to grant certain types of benefits or relief to qualifying aliens who </w:t>
      </w:r>
      <w:r w:rsidRPr="008E2E12">
        <w:rPr>
          <w:rStyle w:val="Emphasis"/>
        </w:rPr>
        <w:t>lack lawful immigration status</w:t>
      </w:r>
      <w:r w:rsidRPr="008E2E12">
        <w:rPr>
          <w:sz w:val="16"/>
        </w:rPr>
        <w:t xml:space="preserve">. Moreover, the </w:t>
      </w:r>
      <w:r w:rsidRPr="008E2E12">
        <w:rPr>
          <w:rStyle w:val="StyleUnderline"/>
        </w:rPr>
        <w:t>INA permits immigration officials to waive certain statutory restrictions that might otherwise render an alien ineligible to receive particular immigration benefits</w:t>
      </w:r>
      <w:r w:rsidRPr="008E2E12">
        <w:rPr>
          <w:sz w:val="16"/>
        </w:rPr>
        <w:t xml:space="preserve">. The exercise of </w:t>
      </w:r>
      <w:r w:rsidRPr="008E2E12">
        <w:rPr>
          <w:rStyle w:val="StyleUnderline"/>
        </w:rPr>
        <w:t>these discretionary authorities may enable some unlawfully present aliens to remain in the United States—through asylum</w:t>
      </w:r>
      <w:r w:rsidRPr="008E2E12">
        <w:rPr>
          <w:sz w:val="16"/>
        </w:rPr>
        <w:t xml:space="preserve">, </w:t>
      </w:r>
      <w:r w:rsidRPr="008E2E12">
        <w:rPr>
          <w:rStyle w:val="StyleUnderline"/>
        </w:rPr>
        <w:t>temporary protected status</w:t>
      </w:r>
      <w:r w:rsidRPr="008E2E12">
        <w:rPr>
          <w:sz w:val="16"/>
        </w:rPr>
        <w:t xml:space="preserve">, </w:t>
      </w:r>
      <w:r w:rsidRPr="008E2E12">
        <w:rPr>
          <w:rStyle w:val="StyleUnderline"/>
        </w:rPr>
        <w:t>cancellation of removal, or some other means—rather than being removed</w:t>
      </w:r>
      <w:r w:rsidRPr="008E2E12">
        <w:rPr>
          <w:sz w:val="16"/>
        </w:rPr>
        <w:t xml:space="preserve">. In other cases, however, </w:t>
      </w:r>
      <w:r w:rsidRPr="008E2E12">
        <w:rPr>
          <w:rStyle w:val="StyleUnderline"/>
        </w:rPr>
        <w:t>aliens</w:t>
      </w:r>
      <w:r w:rsidRPr="008E2E12">
        <w:rPr>
          <w:sz w:val="16"/>
        </w:rPr>
        <w:t xml:space="preserve"> who have entered or have stayed in the United States </w:t>
      </w:r>
      <w:r w:rsidRPr="008E2E12">
        <w:rPr>
          <w:rStyle w:val="StyleUnderline"/>
        </w:rPr>
        <w:t>in violation of INA requirements may be permitted to remain in the country and, in some cases, legalize their status</w:t>
      </w:r>
      <w:r w:rsidRPr="008E2E12">
        <w:rPr>
          <w:sz w:val="16"/>
        </w:rPr>
        <w:t xml:space="preserve">, not as the result of the exercise of expressly delegated authority, but </w:t>
      </w:r>
      <w:r w:rsidRPr="008E2E12">
        <w:rPr>
          <w:rStyle w:val="StyleUnderline"/>
        </w:rPr>
        <w:t xml:space="preserve">as a result of </w:t>
      </w:r>
      <w:r w:rsidRPr="008E2E12">
        <w:rPr>
          <w:rStyle w:val="Emphasis"/>
        </w:rPr>
        <w:t>the executive branch’s independent discretion in enforcing the law</w:t>
      </w:r>
      <w:r w:rsidRPr="008E2E12">
        <w:rPr>
          <w:rStyle w:val="StyleUnderline"/>
        </w:rPr>
        <w:t>.</w:t>
      </w:r>
      <w:r w:rsidRPr="008E2E12">
        <w:rPr>
          <w:sz w:val="16"/>
        </w:rPr>
        <w:t xml:space="preserve"> Article II of the Constitution specifically tasks the Executive to “take Care that the Laws be faithfully executed,” and the executive branch has historically been seen as having some discretion (commonly known as prosecutorial or enforcement discretion) in determining when, against whom, how, and even whether to prosecute apparent violations of the law. For example, immigration officials may opt to give a lower priority to the removal of certain categories of unlawfully present aliens because the removal of other categories (e.g., those convicted of serious crimes) has been deemed a higher priority in light of resource constraints and other considerations.16 Congressional enactments could, however, be seen as limiting the executive’s discretion not to take particular actions (e.g., by mandating that certain aliens be detained pending removal proceedings).17 The express adoption of an executive policy that is “in effect an abdication of ... statutory duty” could also be found to be impermissible,18 but </w:t>
      </w:r>
      <w:r w:rsidRPr="008E2E12">
        <w:rPr>
          <w:rStyle w:val="Emphasis"/>
        </w:rPr>
        <w:t>it might be difficult for a court to assess the degree of nonenforcement that would entail an “abdication</w:t>
      </w:r>
      <w:r w:rsidRPr="008E2E12">
        <w:rPr>
          <w:rStyle w:val="StyleUnderline"/>
        </w:rPr>
        <w:t xml:space="preserve">.” The executive branch’s discretion to interpret applicable statutes when Congress has not spoken to the precise question at issue may also afford immigration </w:t>
      </w:r>
      <w:r w:rsidRPr="008E2E12">
        <w:rPr>
          <w:rStyle w:val="StyleUnderline"/>
        </w:rPr>
        <w:lastRenderedPageBreak/>
        <w:t>officials some flexibility in determining how INA requirements apply to a particular alien or category of aliens</w:t>
      </w:r>
      <w:r w:rsidRPr="008E2E12">
        <w:rPr>
          <w:sz w:val="16"/>
        </w:rPr>
        <w:t>.19 This discretion may be relevant in determining how particular statutory grants of discretionary authority are to be applied (e.g., what constitutes “exceptional and extremely unusual hardship” for purposes of cancellation of removal, or “extreme hardship” for purposes of certain waivers of inadmissibility).20 It can also play a role in determining whether and how particular statutes are seen to circumscribe the Executive’s enforcement discretion. That is,</w:t>
      </w:r>
      <w:r w:rsidRPr="008E2E12">
        <w:rPr>
          <w:rStyle w:val="StyleUnderline"/>
        </w:rPr>
        <w:t xml:space="preserve"> where a statute is silent or ambiguous as to the circumstances of its enforcement in particular cases, the Executive may have some discretion in determining its application.</w:t>
      </w:r>
    </w:p>
    <w:p w14:paraId="0D389B92" w14:textId="77777777" w:rsidR="00F53914" w:rsidRPr="008E2E12" w:rsidRDefault="00F53914" w:rsidP="00F53914"/>
    <w:p w14:paraId="395C8275" w14:textId="3D85B348" w:rsidR="000C34D5" w:rsidRPr="008E2E12" w:rsidRDefault="000C34D5" w:rsidP="000C34D5">
      <w:pPr>
        <w:pStyle w:val="Heading3"/>
      </w:pPr>
      <w:r w:rsidRPr="008E2E12">
        <w:lastRenderedPageBreak/>
        <w:t>A2: Perm DCP</w:t>
      </w:r>
    </w:p>
    <w:p w14:paraId="0060ED8C" w14:textId="239156CA" w:rsidR="0033509E" w:rsidRPr="008E2E12" w:rsidRDefault="0033509E" w:rsidP="0033509E">
      <w:pPr>
        <w:pStyle w:val="Heading4"/>
      </w:pPr>
      <w:r w:rsidRPr="008E2E12">
        <w:t xml:space="preserve">The perm is severance – The CP doesn’t include Congress and doesn’t remove a restriction, it just stops enforcing it. Severance is a voting issues because it makes debate impossible.  </w:t>
      </w:r>
    </w:p>
    <w:p w14:paraId="25649DEC" w14:textId="45CB71D1" w:rsidR="008F1C77" w:rsidRPr="008E2E12" w:rsidRDefault="0033509E" w:rsidP="008F1C77">
      <w:pPr>
        <w:pStyle w:val="Heading4"/>
      </w:pPr>
      <w:r w:rsidRPr="008E2E12">
        <w:t>“L</w:t>
      </w:r>
      <w:r w:rsidR="008F1C77" w:rsidRPr="008E2E12">
        <w:t>egal immigration</w:t>
      </w:r>
      <w:r w:rsidRPr="008E2E12">
        <w:t>”</w:t>
      </w:r>
      <w:r w:rsidR="008F1C77" w:rsidRPr="008E2E12">
        <w:t xml:space="preserve"> excludes </w:t>
      </w:r>
      <w:r w:rsidRPr="008E2E12">
        <w:t xml:space="preserve">executive parole – the literature distinguishes the two strategies. </w:t>
      </w:r>
    </w:p>
    <w:p w14:paraId="200B314A" w14:textId="77777777" w:rsidR="008F1C77" w:rsidRPr="008E2E12" w:rsidRDefault="008F1C77" w:rsidP="008F1C77">
      <w:r w:rsidRPr="008E2E12">
        <w:rPr>
          <w:rStyle w:val="Style13ptBold"/>
        </w:rPr>
        <w:t>Harrington ‘18</w:t>
      </w:r>
      <w:r w:rsidRPr="008E2E12">
        <w:t xml:space="preserve"> (Ben - Legislative Attorney, “An Overview of Discretionary Reprieves from Removal: Deferred Action, DACA, TPS, and Others,” Congressional Research Service, April 10, 2018, https://fas.org/sgp/crs/homesec/R45158.pdf)-JN</w:t>
      </w:r>
    </w:p>
    <w:p w14:paraId="686EB374" w14:textId="77777777" w:rsidR="008F1C77" w:rsidRPr="008E2E12" w:rsidRDefault="008F1C77" w:rsidP="008F1C77">
      <w:pPr>
        <w:rPr>
          <w:rStyle w:val="StyleUnderline"/>
        </w:rPr>
      </w:pPr>
      <w:r w:rsidRPr="008E2E12">
        <w:rPr>
          <w:rStyle w:val="StyleUnderline"/>
        </w:rPr>
        <w:t>When understood as a general concept rather than a formal legal term,</w:t>
      </w:r>
      <w:r w:rsidRPr="008E2E12">
        <w:rPr>
          <w:sz w:val="16"/>
        </w:rPr>
        <w:t xml:space="preserve"> however, “</w:t>
      </w:r>
      <w:r w:rsidRPr="008E2E12">
        <w:rPr>
          <w:rStyle w:val="StyleUnderline"/>
        </w:rPr>
        <w:t>lawful immigration status</w:t>
      </w:r>
      <w:r w:rsidRPr="008E2E12">
        <w:rPr>
          <w:sz w:val="16"/>
        </w:rPr>
        <w:t xml:space="preserve">” usefully </w:t>
      </w:r>
      <w:r w:rsidRPr="008E2E12">
        <w:rPr>
          <w:rStyle w:val="StyleUnderline"/>
        </w:rPr>
        <w:t>describes</w:t>
      </w:r>
      <w:r w:rsidRPr="008E2E12">
        <w:rPr>
          <w:sz w:val="16"/>
        </w:rPr>
        <w:t xml:space="preserve"> the bundle of statutorily defined </w:t>
      </w:r>
      <w:r w:rsidRPr="008E2E12">
        <w:rPr>
          <w:rStyle w:val="StyleUnderline"/>
        </w:rPr>
        <w:t xml:space="preserve">privileges </w:t>
      </w:r>
      <w:r w:rsidRPr="008E2E12">
        <w:rPr>
          <w:sz w:val="16"/>
        </w:rPr>
        <w:t>and protections</w:t>
      </w:r>
      <w:r w:rsidRPr="008E2E12">
        <w:rPr>
          <w:rStyle w:val="StyleUnderline"/>
        </w:rPr>
        <w:t xml:space="preserve"> that come with the major statuses set forth in the INA</w:t>
      </w:r>
      <w:r w:rsidRPr="008E2E12">
        <w:rPr>
          <w:sz w:val="16"/>
        </w:rPr>
        <w:t xml:space="preserve"> (LPR, asylee, refugee, and nonimmigrant status).89 </w:t>
      </w:r>
      <w:r w:rsidRPr="008E2E12">
        <w:rPr>
          <w:rStyle w:val="StyleUnderline"/>
        </w:rPr>
        <w:t>To say</w:t>
      </w:r>
      <w:r w:rsidRPr="008E2E12">
        <w:rPr>
          <w:sz w:val="16"/>
        </w:rPr>
        <w:t xml:space="preserve"> that </w:t>
      </w:r>
      <w:r w:rsidRPr="008E2E12">
        <w:rPr>
          <w:rStyle w:val="StyleUnderline"/>
        </w:rPr>
        <w:t>unlawfully present aliens who receive discretionary reprieves do not have lawful immigration status means</w:t>
      </w:r>
      <w:r w:rsidRPr="008E2E12">
        <w:rPr>
          <w:sz w:val="16"/>
        </w:rPr>
        <w:t xml:space="preserve">, generally speaking, that </w:t>
      </w:r>
      <w:r w:rsidRPr="008E2E12">
        <w:rPr>
          <w:rStyle w:val="StyleUnderline"/>
        </w:rPr>
        <w:t>they lack</w:t>
      </w:r>
      <w:r w:rsidRPr="008E2E12">
        <w:rPr>
          <w:sz w:val="16"/>
        </w:rPr>
        <w:t xml:space="preserve"> most such </w:t>
      </w:r>
      <w:r w:rsidRPr="008E2E12">
        <w:rPr>
          <w:rStyle w:val="StyleUnderline"/>
        </w:rPr>
        <w:t>privileges and protections or possess them only as a matter of executive grace</w:t>
      </w:r>
      <w:r w:rsidRPr="008E2E12">
        <w:rPr>
          <w:sz w:val="16"/>
        </w:rPr>
        <w:t xml:space="preserve">.90 For example, </w:t>
      </w:r>
      <w:r w:rsidRPr="008E2E12">
        <w:rPr>
          <w:rStyle w:val="StyleUnderline"/>
        </w:rPr>
        <w:t>aliens who receive discretionary reprieves</w:t>
      </w:r>
      <w:r w:rsidRPr="008E2E12">
        <w:rPr>
          <w:sz w:val="16"/>
        </w:rPr>
        <w:t xml:space="preserve"> generally </w:t>
      </w:r>
      <w:r w:rsidRPr="008E2E12">
        <w:rPr>
          <w:rStyle w:val="StyleUnderline"/>
        </w:rPr>
        <w:t>cannot work legally unless DHS,</w:t>
      </w:r>
      <w:r w:rsidRPr="008E2E12">
        <w:rPr>
          <w:sz w:val="16"/>
        </w:rPr>
        <w:t xml:space="preserve"> in its discretion, </w:t>
      </w:r>
      <w:r w:rsidRPr="008E2E12">
        <w:rPr>
          <w:rStyle w:val="StyleUnderline"/>
        </w:rPr>
        <w:t>authorizes them to</w:t>
      </w:r>
      <w:r w:rsidRPr="008E2E12">
        <w:rPr>
          <w:sz w:val="16"/>
        </w:rPr>
        <w:t xml:space="preserve"> do so (unlike LPRs, refugees, asylees, and some nonimmigrants);91 </w:t>
      </w:r>
      <w:r w:rsidRPr="008E2E12">
        <w:rPr>
          <w:rStyle w:val="StyleUnderline"/>
        </w:rPr>
        <w:t>they have no statutorily established prospects of remaining permanently in the U</w:t>
      </w:r>
      <w:r w:rsidRPr="008E2E12">
        <w:rPr>
          <w:sz w:val="16"/>
        </w:rPr>
        <w:t xml:space="preserve">nited </w:t>
      </w:r>
      <w:r w:rsidRPr="008E2E12">
        <w:rPr>
          <w:rStyle w:val="StyleUnderline"/>
        </w:rPr>
        <w:t>S</w:t>
      </w:r>
      <w:r w:rsidRPr="008E2E12">
        <w:rPr>
          <w:sz w:val="16"/>
        </w:rPr>
        <w:t xml:space="preserve">tates (unlike LPRs, asylees, and refugees);92 </w:t>
      </w:r>
      <w:r w:rsidRPr="008E2E12">
        <w:rPr>
          <w:rStyle w:val="StyleUnderline"/>
        </w:rPr>
        <w:t>they are</w:t>
      </w:r>
      <w:r w:rsidRPr="008E2E12">
        <w:rPr>
          <w:sz w:val="16"/>
        </w:rPr>
        <w:t xml:space="preserve"> generally </w:t>
      </w:r>
      <w:r w:rsidRPr="008E2E12">
        <w:rPr>
          <w:rStyle w:val="StyleUnderline"/>
        </w:rPr>
        <w:t>subject to removal by virtue of</w:t>
      </w:r>
      <w:r w:rsidRPr="008E2E12">
        <w:rPr>
          <w:sz w:val="16"/>
        </w:rPr>
        <w:t xml:space="preserve"> their </w:t>
      </w:r>
      <w:r w:rsidRPr="008E2E12">
        <w:rPr>
          <w:rStyle w:val="StyleUnderline"/>
        </w:rPr>
        <w:t>presence</w:t>
      </w:r>
      <w:r w:rsidRPr="008E2E12">
        <w:rPr>
          <w:sz w:val="16"/>
        </w:rPr>
        <w:t xml:space="preserve"> within the United States alone (unlike all aliens with LPR, refugee, asylee, and unexpired nonimmigrant status);93 </w:t>
      </w:r>
      <w:r w:rsidRPr="008E2E12">
        <w:rPr>
          <w:rStyle w:val="StyleUnderline"/>
        </w:rPr>
        <w:t xml:space="preserve">they have no legal basis to facilitate </w:t>
      </w:r>
      <w:r w:rsidRPr="008E2E12">
        <w:rPr>
          <w:sz w:val="16"/>
        </w:rPr>
        <w:t xml:space="preserve">the </w:t>
      </w:r>
      <w:r w:rsidRPr="008E2E12">
        <w:rPr>
          <w:rStyle w:val="StyleUnderline"/>
        </w:rPr>
        <w:t>admission of immediate relatives</w:t>
      </w:r>
      <w:r w:rsidRPr="008E2E12">
        <w:rPr>
          <w:sz w:val="16"/>
        </w:rPr>
        <w:t xml:space="preserve"> into the United States (unlike LPRs, refugees and asylees in some circumstances, and some nonimmigrants);94 </w:t>
      </w:r>
      <w:r w:rsidRPr="008E2E12">
        <w:rPr>
          <w:rStyle w:val="StyleUnderline"/>
        </w:rPr>
        <w:t>they face considerable restrictions on eligibility for federal public benefits</w:t>
      </w:r>
      <w:r w:rsidRPr="008E2E12">
        <w:rPr>
          <w:sz w:val="16"/>
        </w:rPr>
        <w:t xml:space="preserve"> (particularly as compared with LPRs, refugees, and asylees);95 and, unless DHS decides to grant them advance parole, </w:t>
      </w:r>
      <w:r w:rsidRPr="008E2E12">
        <w:rPr>
          <w:rStyle w:val="StyleUnderline"/>
        </w:rPr>
        <w:t>they</w:t>
      </w:r>
      <w:r w:rsidRPr="008E2E12">
        <w:rPr>
          <w:sz w:val="16"/>
        </w:rPr>
        <w:t xml:space="preserve"> generally </w:t>
      </w:r>
      <w:r w:rsidRPr="008E2E12">
        <w:rPr>
          <w:rStyle w:val="StyleUnderline"/>
        </w:rPr>
        <w:t xml:space="preserve">cannot travel abroad </w:t>
      </w:r>
      <w:r w:rsidRPr="008E2E12">
        <w:rPr>
          <w:sz w:val="16"/>
        </w:rPr>
        <w:t xml:space="preserve">with any legal basis to request re-entry to the United States (unlike all aliens with one of the four major statuses, except some nonimmigrants).96 Strictly speaking, it is not correct to say that discretionary reprieves bestow no statutorily defined protections: TPS recipients have a statutory defense against removal, and recipients of most discretionary reprieves garner some advantages grounded in statute by virtue of DHS’s authorization of their presence.97 Generally speaking, however, </w:t>
      </w:r>
      <w:r w:rsidRPr="008E2E12">
        <w:rPr>
          <w:rStyle w:val="StyleUnderline"/>
        </w:rPr>
        <w:t>the legal situation of aliens granted discretionary reprieves from removal ranks so low along the spectrum of immigration categories as to not be considered “lawful immigration status” in common parlance</w:t>
      </w:r>
      <w:r w:rsidRPr="008E2E12">
        <w:rPr>
          <w:sz w:val="16"/>
        </w:rPr>
        <w:t xml:space="preserve"> (even though most reprieves vitiate unlawful presence).98 In summary, </w:t>
      </w:r>
      <w:r w:rsidRPr="008E2E12">
        <w:rPr>
          <w:rStyle w:val="StyleUnderline"/>
        </w:rPr>
        <w:t>recipients of discretionary reprieves obtain</w:t>
      </w:r>
      <w:r w:rsidRPr="008E2E12">
        <w:rPr>
          <w:sz w:val="16"/>
        </w:rPr>
        <w:t xml:space="preserve"> a </w:t>
      </w:r>
      <w:r w:rsidRPr="008E2E12">
        <w:rPr>
          <w:rStyle w:val="StyleUnderline"/>
        </w:rPr>
        <w:t>temporary assurance against removal</w:t>
      </w:r>
      <w:r w:rsidRPr="008E2E12">
        <w:rPr>
          <w:sz w:val="16"/>
        </w:rPr>
        <w:t xml:space="preserve"> that varies in reliability by reprieve type. Such aliens, in most cases, are not unlawfully present in the United States during the term of the reprieve. </w:t>
      </w:r>
      <w:r w:rsidRPr="008E2E12">
        <w:rPr>
          <w:rStyle w:val="StyleUnderline"/>
        </w:rPr>
        <w:t>Such aliens do not</w:t>
      </w:r>
      <w:r w:rsidRPr="008E2E12">
        <w:rPr>
          <w:sz w:val="16"/>
        </w:rPr>
        <w:t xml:space="preserve">, however, </w:t>
      </w:r>
      <w:r w:rsidRPr="008E2E12">
        <w:rPr>
          <w:rStyle w:val="StyleUnderline"/>
        </w:rPr>
        <w:t>possess “lawful immigration status,” in the narrow sense</w:t>
      </w:r>
      <w:r w:rsidRPr="008E2E12">
        <w:rPr>
          <w:sz w:val="16"/>
        </w:rPr>
        <w:t xml:space="preserve"> that </w:t>
      </w:r>
      <w:r w:rsidRPr="008E2E12">
        <w:rPr>
          <w:rStyle w:val="StyleUnderline"/>
        </w:rPr>
        <w:t xml:space="preserve">they remain </w:t>
      </w:r>
      <w:r w:rsidRPr="008E2E12">
        <w:rPr>
          <w:sz w:val="16"/>
        </w:rPr>
        <w:t xml:space="preserve">technically </w:t>
      </w:r>
      <w:r w:rsidRPr="008E2E12">
        <w:rPr>
          <w:rStyle w:val="StyleUnderline"/>
        </w:rPr>
        <w:t>removable under the INA’s inadmissibility or deportability provisions and</w:t>
      </w:r>
      <w:r w:rsidRPr="008E2E12">
        <w:rPr>
          <w:sz w:val="16"/>
        </w:rPr>
        <w:t xml:space="preserve"> in the more general sense </w:t>
      </w:r>
      <w:r w:rsidRPr="008E2E12">
        <w:rPr>
          <w:rStyle w:val="StyleUnderline"/>
        </w:rPr>
        <w:t>that they do not enjoy most of the statutorily fixed protections that come with LPR, refugee, asylee, and nonimmigrant status.</w:t>
      </w:r>
    </w:p>
    <w:p w14:paraId="7CD57E8B" w14:textId="77777777" w:rsidR="008F1C77" w:rsidRPr="008E2E12" w:rsidRDefault="008F1C77" w:rsidP="008F1C77"/>
    <w:p w14:paraId="190C2F3E" w14:textId="77777777" w:rsidR="00F53914" w:rsidRPr="008E2E12" w:rsidRDefault="00F53914" w:rsidP="00F53914">
      <w:pPr>
        <w:pStyle w:val="Heading4"/>
      </w:pPr>
      <w:r w:rsidRPr="008E2E12">
        <w:t xml:space="preserve">The CP is plan minus – it doesn’t lead to a legal immigration status. </w:t>
      </w:r>
    </w:p>
    <w:p w14:paraId="037D2289" w14:textId="77777777" w:rsidR="00F53914" w:rsidRPr="008E2E12" w:rsidRDefault="00F53914" w:rsidP="00F53914">
      <w:r w:rsidRPr="008E2E12">
        <w:rPr>
          <w:rStyle w:val="Style13ptBold"/>
        </w:rPr>
        <w:t>Federal Register ’17</w:t>
      </w:r>
      <w:r w:rsidRPr="008E2E12">
        <w:t xml:space="preserve"> (“Termination of the Central American Minors Parole Program,” 82 FR 38926, A Notice by the Department of Homeland Security, August 16, 2017, https://www.federalregister.gov/documents/2017/08/16/2017-16828/termination-of-the-central-american-minors-parole-program)</w:t>
      </w:r>
    </w:p>
    <w:p w14:paraId="57B2C908" w14:textId="63F0B04A" w:rsidR="00804770" w:rsidRPr="008E2E12" w:rsidRDefault="00F53914" w:rsidP="00804770">
      <w:pPr>
        <w:rPr>
          <w:sz w:val="16"/>
        </w:rPr>
      </w:pPr>
      <w:r w:rsidRPr="008E2E12">
        <w:rPr>
          <w:rStyle w:val="StyleUnderline"/>
        </w:rPr>
        <w:lastRenderedPageBreak/>
        <w:t>The Immigration and Nationality Act (INA) confers upon the Secretary of Homeland Security the discretionary authority to parole applicants for admission into the United States “temporarily under such conditions as [DHS] may prescribe</w:t>
      </w:r>
      <w:r w:rsidRPr="008E2E12">
        <w:rPr>
          <w:sz w:val="16"/>
        </w:rPr>
        <w:t xml:space="preserve"> only on a case-by-case basis for urgent humanitarian reasons or significant public benefit,” </w:t>
      </w:r>
      <w:r w:rsidRPr="008E2E12">
        <w:rPr>
          <w:rStyle w:val="StyleUnderline"/>
        </w:rPr>
        <w:t>regardless of the individuals' admissibility.</w:t>
      </w:r>
      <w:r w:rsidRPr="008E2E12">
        <w:rPr>
          <w:sz w:val="16"/>
        </w:rPr>
        <w:t xml:space="preserve"> INA sec. 212(d)(5)(A); 8 U.S.C. 1182(d)(5)(A); see 8 CFR 212.5(a) and (c) through (e) (discretionary authority for establishing conditions of parole and for terminating parole). Accordingly, parole determinations are made on a case-by-case basis, taking into account each individual's unique circumstances. In general, if USCIS favorably exercises its discretion to authorize parole, either USCIS or DOS issues Start Printed Page 38927travel documents to enable the applicant to travel to a U.S. port-of-entry and request parole from U.S. Customs and Border Protection (CBP) to join his or her family member. The ultimate determination whether to parole an individual into the United States is made by CBP officers upon the individual's arrival at a U.S. port of entry. </w:t>
      </w:r>
      <w:r w:rsidRPr="008E2E12">
        <w:rPr>
          <w:rStyle w:val="StyleUnderline"/>
        </w:rPr>
        <w:t xml:space="preserve">Unlike refugee status, </w:t>
      </w:r>
      <w:r w:rsidRPr="008E2E12">
        <w:rPr>
          <w:rStyle w:val="Emphasis"/>
        </w:rPr>
        <w:t>parole does not lead to any immigration status</w:t>
      </w:r>
      <w:r w:rsidRPr="008E2E12">
        <w:rPr>
          <w:sz w:val="16"/>
        </w:rPr>
        <w:t xml:space="preserve">. </w:t>
      </w:r>
      <w:r w:rsidRPr="008E2E12">
        <w:rPr>
          <w:rStyle w:val="StyleUnderline"/>
        </w:rPr>
        <w:t>Parole also does not constitute an admission to the United States.</w:t>
      </w:r>
      <w:r w:rsidRPr="008E2E12">
        <w:rPr>
          <w:sz w:val="16"/>
        </w:rPr>
        <w:t xml:space="preserve"> INA secs. 101(a)(13)(B), 212(d)(5)(A); 8 U.S.C. 1101(a)(13)(B), 1182(d)(5)(A). </w:t>
      </w:r>
      <w:r w:rsidRPr="008E2E12">
        <w:rPr>
          <w:rStyle w:val="StyleUnderline"/>
        </w:rPr>
        <w:t>Once an individual is paroled into the United States, the parole allows the individual to stay temporarily in the United States and to apply for employment authorization</w:t>
      </w:r>
      <w:r w:rsidRPr="008E2E12">
        <w:rPr>
          <w:sz w:val="16"/>
        </w:rPr>
        <w:t xml:space="preserve">. See 8 CFR 274a.12(c)(11). </w:t>
      </w:r>
      <w:r w:rsidRPr="008E2E12">
        <w:rPr>
          <w:rStyle w:val="StyleUnderline"/>
        </w:rPr>
        <w:t xml:space="preserve">The alien may stay in the United States </w:t>
      </w:r>
      <w:r w:rsidRPr="008E2E12">
        <w:rPr>
          <w:sz w:val="16"/>
        </w:rPr>
        <w:t>unless and</w:t>
      </w:r>
      <w:r w:rsidRPr="008E2E12">
        <w:rPr>
          <w:rStyle w:val="StyleUnderline"/>
        </w:rPr>
        <w:t xml:space="preserve"> </w:t>
      </w:r>
      <w:r w:rsidRPr="008E2E12">
        <w:rPr>
          <w:rStyle w:val="Emphasis"/>
        </w:rPr>
        <w:t>until the parole is terminated.</w:t>
      </w:r>
      <w:r w:rsidRPr="008E2E12">
        <w:rPr>
          <w:sz w:val="16"/>
        </w:rPr>
        <w:t xml:space="preserve"> See 8 CFR 212.5(e).</w:t>
      </w:r>
    </w:p>
    <w:p w14:paraId="7DD8F165" w14:textId="0BC42F8D" w:rsidR="004711B7" w:rsidRPr="008E2E12" w:rsidRDefault="004711B7" w:rsidP="004711B7">
      <w:pPr>
        <w:pStyle w:val="Heading4"/>
      </w:pPr>
      <w:r w:rsidRPr="008E2E12">
        <w:t xml:space="preserve">The CP results in the same benefits for immigrants BUT is legally distinct. </w:t>
      </w:r>
    </w:p>
    <w:p w14:paraId="06B1B31F" w14:textId="77777777" w:rsidR="004711B7" w:rsidRPr="008E2E12" w:rsidRDefault="004711B7" w:rsidP="004711B7">
      <w:r w:rsidRPr="008E2E12">
        <w:rPr>
          <w:rStyle w:val="Style13ptBold"/>
        </w:rPr>
        <w:t xml:space="preserve">Manuel and Garcia ’14 </w:t>
      </w:r>
      <w:r w:rsidRPr="008E2E12">
        <w:t>(Michael Garcia and Kate Manuel are Legislative Attorneys, “Executive Discretion as to Immigration: Legal Overview,” Congressional Research Service, November 10, 2014, https://fas.org/sgp/crs/homesec/R43782.pdf)-DG</w:t>
      </w:r>
    </w:p>
    <w:p w14:paraId="6A315073" w14:textId="77777777" w:rsidR="004711B7" w:rsidRPr="008E2E12" w:rsidRDefault="004711B7" w:rsidP="004711B7">
      <w:pPr>
        <w:rPr>
          <w:sz w:val="16"/>
        </w:rPr>
      </w:pPr>
      <w:r w:rsidRPr="008E2E12">
        <w:rPr>
          <w:sz w:val="16"/>
        </w:rPr>
        <w:t xml:space="preserve">While not typically characterized as a waiver, </w:t>
      </w:r>
      <w:r w:rsidRPr="008E2E12">
        <w:rPr>
          <w:rStyle w:val="StyleUnderline"/>
        </w:rPr>
        <w:t>INA</w:t>
      </w:r>
      <w:r w:rsidRPr="008E2E12">
        <w:rPr>
          <w:sz w:val="16"/>
        </w:rPr>
        <w:t xml:space="preserve"> §212(d)(5) </w:t>
      </w:r>
      <w:r w:rsidRPr="008E2E12">
        <w:rPr>
          <w:rStyle w:val="StyleUnderline"/>
        </w:rPr>
        <w:t>gives immigration officials broad discretion to permit aliens to enter or remain in the United States</w:t>
      </w:r>
      <w:r w:rsidRPr="008E2E12">
        <w:rPr>
          <w:sz w:val="16"/>
        </w:rPr>
        <w:t xml:space="preserve">, at least temporarily, notwithstanding the fact that the alien may otherwise be inadmissible. As previously discussed, </w:t>
      </w:r>
      <w:r w:rsidRPr="008E2E12">
        <w:rPr>
          <w:rStyle w:val="StyleUnderline"/>
        </w:rPr>
        <w:t xml:space="preserve">the INA authorizes immigration officials to </w:t>
      </w:r>
      <w:r w:rsidRPr="008E2E12">
        <w:rPr>
          <w:rStyle w:val="Emphasis"/>
        </w:rPr>
        <w:t>waive certain grounds of inadmissibility</w:t>
      </w:r>
      <w:r w:rsidRPr="008E2E12">
        <w:rPr>
          <w:rStyle w:val="StyleUnderline"/>
        </w:rPr>
        <w:t>, and thereby permit excludable aliens to be admitted into the United States as immigrants or nonimmigrants</w:t>
      </w:r>
      <w:r w:rsidRPr="008E2E12">
        <w:rPr>
          <w:sz w:val="16"/>
        </w:rPr>
        <w:t>.</w:t>
      </w:r>
      <w:r w:rsidRPr="008E2E12">
        <w:rPr>
          <w:rStyle w:val="Emphasis"/>
        </w:rPr>
        <w:t xml:space="preserve"> In contrast, the parole of an alien into the United States does not constitute “admission” for immigration purposes</w:t>
      </w:r>
      <w:r w:rsidRPr="008E2E12">
        <w:rPr>
          <w:sz w:val="16"/>
        </w:rPr>
        <w:t xml:space="preserve">. </w:t>
      </w:r>
      <w:r w:rsidRPr="008E2E12">
        <w:rPr>
          <w:rStyle w:val="StyleUnderline"/>
        </w:rPr>
        <w:t>Despite the paroled alien’s physical presence in the country, the alien is “still in theory of law at the boundary line</w:t>
      </w:r>
      <w:r w:rsidRPr="008E2E12">
        <w:rPr>
          <w:sz w:val="16"/>
        </w:rPr>
        <w:t xml:space="preserve">” of the United States,59 and has not been conferred with legal immigration status. Nonetheless, some </w:t>
      </w:r>
      <w:r w:rsidRPr="008E2E12">
        <w:rPr>
          <w:rStyle w:val="StyleUnderline"/>
        </w:rPr>
        <w:t>aliens who obtain parole may be able to adjust to lawful permanent resident</w:t>
      </w:r>
      <w:r w:rsidRPr="008E2E12">
        <w:rPr>
          <w:sz w:val="16"/>
        </w:rPr>
        <w:t xml:space="preserve"> (LPR) </w:t>
      </w:r>
      <w:r w:rsidRPr="008E2E12">
        <w:rPr>
          <w:rStyle w:val="StyleUnderline"/>
        </w:rPr>
        <w:t>status while present in the United States</w:t>
      </w:r>
      <w:r w:rsidRPr="008E2E12">
        <w:rPr>
          <w:sz w:val="16"/>
        </w:rPr>
        <w:t xml:space="preserve"> (provided they are not covered by a ground of inadmissibility, or any applicable ground of inadmissibility is waived).60 </w:t>
      </w:r>
      <w:r w:rsidRPr="008E2E12">
        <w:rPr>
          <w:rStyle w:val="StyleUnderline"/>
        </w:rPr>
        <w:t>Aliens granted parole may also, under current regulations, be granted work authorization</w:t>
      </w:r>
      <w:r w:rsidRPr="008E2E12">
        <w:rPr>
          <w:sz w:val="16"/>
        </w:rPr>
        <w:t xml:space="preserve">.61 The use of parole authority has been authorized by statute since the INA was originally enacted in 1952. Over the years, the statutory language concerning parole authority has been amended, but the focus has remained upon those persons whose entry into the country is deemed warranted due to emergent or humanitarian concerns, or because the alien’s entry is in the public interest. </w:t>
      </w:r>
      <w:r w:rsidRPr="008E2E12">
        <w:rPr>
          <w:rStyle w:val="StyleUnderline"/>
        </w:rPr>
        <w:t xml:space="preserve">The INA currently permits the Secretary of Homeland Security to parole aliens into the United States “only on a case-by-case basis for urgent humanitarian reasons or significant public benefit,” </w:t>
      </w:r>
      <w:r w:rsidRPr="008E2E12">
        <w:rPr>
          <w:sz w:val="16"/>
        </w:rPr>
        <w:t xml:space="preserve">and further restricts the usage of parole with respect to alien crewmembers or refugees.62 </w:t>
      </w:r>
    </w:p>
    <w:p w14:paraId="1864B4DD" w14:textId="5E2B46C0" w:rsidR="000A342D" w:rsidRPr="008E2E12" w:rsidRDefault="000A342D" w:rsidP="000A342D">
      <w:pPr>
        <w:rPr>
          <w:rStyle w:val="StyleUnderline"/>
        </w:rPr>
      </w:pPr>
    </w:p>
    <w:p w14:paraId="4ED947FF" w14:textId="77777777" w:rsidR="008F1C77" w:rsidRPr="008E2E12" w:rsidRDefault="008F1C77" w:rsidP="000A342D">
      <w:pPr>
        <w:rPr>
          <w:rStyle w:val="StyleUnderline"/>
        </w:rPr>
      </w:pPr>
    </w:p>
    <w:p w14:paraId="6A7B4C03" w14:textId="5ACBE7A5" w:rsidR="000A342D" w:rsidRPr="008E2E12" w:rsidRDefault="00E9514F" w:rsidP="00E9514F">
      <w:pPr>
        <w:pStyle w:val="Heading3"/>
      </w:pPr>
      <w:r w:rsidRPr="008E2E12">
        <w:lastRenderedPageBreak/>
        <w:t>Normal Means</w:t>
      </w:r>
    </w:p>
    <w:p w14:paraId="283A3573" w14:textId="77777777" w:rsidR="00E9514F" w:rsidRPr="008E2E12" w:rsidRDefault="00E9514F" w:rsidP="00E9514F">
      <w:pPr>
        <w:pStyle w:val="Heading4"/>
      </w:pPr>
      <w:r w:rsidRPr="008E2E12">
        <w:t>Parole is not normal means</w:t>
      </w:r>
    </w:p>
    <w:p w14:paraId="5C2148D4" w14:textId="77777777" w:rsidR="00E9514F" w:rsidRPr="008E2E12" w:rsidRDefault="00E9514F" w:rsidP="00E9514F">
      <w:r w:rsidRPr="008E2E12">
        <w:rPr>
          <w:rStyle w:val="Style13ptBold"/>
        </w:rPr>
        <w:t>Murphy ‘8</w:t>
      </w:r>
      <w:r w:rsidRPr="008E2E12">
        <w:t xml:space="preserve"> (Sarah E. Murphy is a Border Immigration Lawyer, “Parole Into the United States” 2008, http://www.borderimmigrationlawyer.com/parole-into-the-us/)-DG</w:t>
      </w:r>
    </w:p>
    <w:p w14:paraId="03F3D4DF" w14:textId="77777777" w:rsidR="00E9514F" w:rsidRPr="008E2E12" w:rsidRDefault="00E9514F" w:rsidP="00E9514F">
      <w:pPr>
        <w:rPr>
          <w:sz w:val="16"/>
        </w:rPr>
      </w:pPr>
      <w:r w:rsidRPr="008E2E12">
        <w:rPr>
          <w:sz w:val="16"/>
        </w:rPr>
        <w:t xml:space="preserve">Pursuant to Section 212(d)(5)(A) of the Immigration and Nationality Act (“INA”), </w:t>
      </w:r>
      <w:r w:rsidRPr="008E2E12">
        <w:rPr>
          <w:rStyle w:val="StyleUnderline"/>
        </w:rPr>
        <w:t>the Secretary of the</w:t>
      </w:r>
      <w:r w:rsidRPr="008E2E12">
        <w:rPr>
          <w:sz w:val="16"/>
        </w:rPr>
        <w:t xml:space="preserve"> </w:t>
      </w:r>
      <w:r w:rsidRPr="008E2E12">
        <w:rPr>
          <w:rStyle w:val="StyleUnderline"/>
        </w:rPr>
        <w:t>Department of Homeland Security</w:t>
      </w:r>
      <w:r w:rsidRPr="008E2E12">
        <w:rPr>
          <w:sz w:val="16"/>
        </w:rPr>
        <w:t xml:space="preserve"> (“DHS”) </w:t>
      </w:r>
      <w:r w:rsidRPr="008E2E12">
        <w:rPr>
          <w:rStyle w:val="StyleUnderline"/>
        </w:rPr>
        <w:t>may</w:t>
      </w:r>
      <w:r w:rsidRPr="008E2E12">
        <w:rPr>
          <w:sz w:val="16"/>
        </w:rPr>
        <w:t xml:space="preserve">, in her discretion, </w:t>
      </w:r>
      <w:r w:rsidRPr="008E2E12">
        <w:rPr>
          <w:rStyle w:val="StyleUnderline"/>
        </w:rPr>
        <w:t>parole any alien applying for admission into the U.S. Such parole shall be issued on a case-by-case basis for urgent humanitarian reasons</w:t>
      </w:r>
      <w:r w:rsidRPr="008E2E12">
        <w:rPr>
          <w:sz w:val="16"/>
        </w:rPr>
        <w:t xml:space="preserve">, which is why it is sometimes referred to as “humanitarian parole.” In the immigration context, the term “parole” has a very specific meaning. A person who has been “paroled” has not been “admitted” to the U.S., nor have they made an “admission” under the immigration law. This is true despite the fact that the individual (“parolee”) is permitted physical entry into the U.S. following inspection by an immigration officer. A parolee is not “admitted” because most often s/he is inadmissible to the U.S. </w:t>
      </w:r>
      <w:r w:rsidRPr="008E2E12">
        <w:rPr>
          <w:rStyle w:val="StyleUnderline"/>
        </w:rPr>
        <w:t>A grant of parole under INA § 212(d)(5)(A) provides for a one-time entry for a specific purpose</w:t>
      </w:r>
      <w:r w:rsidRPr="008E2E12">
        <w:rPr>
          <w:sz w:val="16"/>
        </w:rPr>
        <w:t xml:space="preserve">. There are no travel rights pursuant to a grant of humanitarian parole (as distinguished from advance parole, which allows applicants for permanent residence to travel abroad while their applications are pending), which means that an inadmissible non-citizen can make only one entry pursuant to their grant of parole. If s/he departs the U.S. following that parole entry, s/he must obtain another grant of parole to re-enter (or else obtain the proper waiver, etc.). </w:t>
      </w:r>
      <w:r w:rsidRPr="008E2E12">
        <w:rPr>
          <w:rStyle w:val="StyleUnderline"/>
        </w:rPr>
        <w:t xml:space="preserve">The parole of inadmissible non-citizens is a privilege, not a right. </w:t>
      </w:r>
      <w:r w:rsidRPr="008E2E12">
        <w:rPr>
          <w:rStyle w:val="Emphasis"/>
        </w:rPr>
        <w:t>It is not a power that is exercised often,</w:t>
      </w:r>
      <w:r w:rsidRPr="008E2E12">
        <w:rPr>
          <w:rStyle w:val="StyleUnderline"/>
        </w:rPr>
        <w:t xml:space="preserve"> and is reserved for only those truly deserving cases. As set forth by statute, parole applications are to be granted on a case-by-case basis for “urgent humanitarian reasons or significant public benefit.”</w:t>
      </w:r>
      <w:r w:rsidRPr="008E2E12">
        <w:rPr>
          <w:sz w:val="16"/>
        </w:rPr>
        <w:t xml:space="preserve"> INA § 212(d)(5)(A). </w:t>
      </w:r>
    </w:p>
    <w:p w14:paraId="3C3A190C" w14:textId="77777777" w:rsidR="00E9514F" w:rsidRPr="008E2E12" w:rsidRDefault="00E9514F" w:rsidP="00E9514F"/>
    <w:p w14:paraId="1BDFB761" w14:textId="77777777" w:rsidR="00E9514F" w:rsidRPr="008E2E12" w:rsidRDefault="00E9514F" w:rsidP="00E9514F">
      <w:pPr>
        <w:pStyle w:val="Heading4"/>
      </w:pPr>
      <w:r w:rsidRPr="008E2E12">
        <w:t>Even USCIS, ICE, and CBP agree in this memorandum – parole is rare, not normal means</w:t>
      </w:r>
    </w:p>
    <w:p w14:paraId="708ACBCB" w14:textId="77777777" w:rsidR="00E9514F" w:rsidRPr="008E2E12" w:rsidRDefault="00E9514F" w:rsidP="00E9514F">
      <w:r w:rsidRPr="008E2E12">
        <w:rPr>
          <w:rStyle w:val="Style13ptBold"/>
        </w:rPr>
        <w:t>USCIS ‘8</w:t>
      </w:r>
      <w:r w:rsidRPr="008E2E12">
        <w:t xml:space="preserve"> (United States Citizenship and Immigration Services, “Parole Authority Memorandum Agreement” 9-10-2008, https://www.ice.gov/doclib/foia/reports/parole-authority-moa-9-08.pdf)-DG</w:t>
      </w:r>
    </w:p>
    <w:p w14:paraId="17B9167F" w14:textId="77777777" w:rsidR="00E9514F" w:rsidRPr="008E2E12" w:rsidRDefault="00E9514F" w:rsidP="00E9514F">
      <w:pPr>
        <w:rPr>
          <w:sz w:val="16"/>
        </w:rPr>
      </w:pPr>
      <w:r w:rsidRPr="008E2E12">
        <w:rPr>
          <w:sz w:val="16"/>
        </w:rPr>
        <w:t>Section 212(d)(s)(A) of the Immigration and Nationality Act (</w:t>
      </w:r>
      <w:r w:rsidRPr="008E2E12">
        <w:rPr>
          <w:rStyle w:val="StyleUnderline"/>
        </w:rPr>
        <w:t>INA</w:t>
      </w:r>
      <w:r w:rsidRPr="008E2E12">
        <w:rPr>
          <w:sz w:val="16"/>
        </w:rPr>
        <w:t>, or the Act</w:t>
      </w:r>
      <w:r w:rsidRPr="008E2E12">
        <w:rPr>
          <w:rStyle w:val="StyleUnderline"/>
        </w:rPr>
        <w:t>) authorizes the Secretary of the Department of Homeland Security</w:t>
      </w:r>
      <w:r w:rsidRPr="008E2E12">
        <w:rPr>
          <w:sz w:val="16"/>
        </w:rPr>
        <w:t xml:space="preserve"> (DHS)2 "in his discretion </w:t>
      </w:r>
      <w:r w:rsidRPr="008E2E12">
        <w:rPr>
          <w:rStyle w:val="StyleUnderline"/>
        </w:rPr>
        <w:t>(to) parole</w:t>
      </w:r>
      <w:r w:rsidRPr="008E2E12">
        <w:rPr>
          <w:sz w:val="16"/>
        </w:rPr>
        <w:t xml:space="preserve"> into the United States temporarily </w:t>
      </w:r>
      <w:r w:rsidRPr="008E2E12">
        <w:rPr>
          <w:rStyle w:val="StyleUnderline"/>
        </w:rPr>
        <w:t xml:space="preserve">under such conditions as he may prescribe only on a case-by-case basis for urgent humanitarian reasons or significant public benefit any alien applying for admission into the United States,.. ." </w:t>
      </w:r>
      <w:r w:rsidRPr="008E2E12">
        <w:rPr>
          <w:rStyle w:val="Emphasis"/>
        </w:rPr>
        <w:t>Parole is an extraordinary measure</w:t>
      </w:r>
      <w:r w:rsidRPr="008E2E12">
        <w:rPr>
          <w:rStyle w:val="StyleUnderline"/>
        </w:rPr>
        <w:t>, sparingly used only in urgent or emergency circumstances</w:t>
      </w:r>
      <w:r w:rsidRPr="008E2E12">
        <w:rPr>
          <w:sz w:val="16"/>
        </w:rPr>
        <w:t>, by which the Secretary may permit an inadmissible alien temporarily to enter or remain in the United States. Parole is not to be used to circumvent normal visa processes and timelines.</w:t>
      </w:r>
    </w:p>
    <w:p w14:paraId="32A0C168" w14:textId="77777777" w:rsidR="00E9514F" w:rsidRPr="008E2E12" w:rsidRDefault="00E9514F" w:rsidP="00E9514F"/>
    <w:p w14:paraId="5C288041" w14:textId="77777777" w:rsidR="00E9514F" w:rsidRPr="008E2E12" w:rsidRDefault="00E9514F" w:rsidP="00E9514F">
      <w:pPr>
        <w:pStyle w:val="Heading4"/>
      </w:pPr>
      <w:r w:rsidRPr="008E2E12">
        <w:t>Congress is normal means in the realm of immigration</w:t>
      </w:r>
    </w:p>
    <w:p w14:paraId="18CD36C6" w14:textId="77777777" w:rsidR="00E9514F" w:rsidRPr="008E2E12" w:rsidRDefault="00E9514F" w:rsidP="00E9514F">
      <w:proofErr w:type="spellStart"/>
      <w:r w:rsidRPr="008E2E12">
        <w:rPr>
          <w:rStyle w:val="Style13ptBold"/>
        </w:rPr>
        <w:t>Weissbrodt</w:t>
      </w:r>
      <w:proofErr w:type="spellEnd"/>
      <w:r w:rsidRPr="008E2E12">
        <w:rPr>
          <w:rStyle w:val="Style13ptBold"/>
        </w:rPr>
        <w:t xml:space="preserve"> and Danielson 04’ </w:t>
      </w:r>
      <w:r w:rsidRPr="008E2E12">
        <w:t xml:space="preserve">(David </w:t>
      </w:r>
      <w:proofErr w:type="spellStart"/>
      <w:r w:rsidRPr="008E2E12">
        <w:t>Weissbrodt</w:t>
      </w:r>
      <w:proofErr w:type="spellEnd"/>
      <w:r w:rsidRPr="008E2E12">
        <w:t xml:space="preserve"> is a professor of law specializing in Immigration, Laura Danielson is an immigration lawyer, United States Citizenship and Immigration Service, “CHAPTER 2: THE SOURCE AND SCOPE OF THE FEDERAL POWER TO REGULATE IMMIGRATION AND NATURALIZATION”, Human Rights Library http://hrlibrary.umn.edu/immigrationlaw/chapter2.html)-DG</w:t>
      </w:r>
    </w:p>
    <w:p w14:paraId="13BB18C2" w14:textId="77777777" w:rsidR="00E9514F" w:rsidRPr="008E2E12" w:rsidRDefault="00E9514F" w:rsidP="00E9514F">
      <w:pPr>
        <w:rPr>
          <w:sz w:val="16"/>
        </w:rPr>
      </w:pPr>
      <w:r w:rsidRPr="008E2E12">
        <w:rPr>
          <w:rStyle w:val="StyleUnderline"/>
        </w:rPr>
        <w:t xml:space="preserve">The plenary and unqualified power of the federal government to regulate immigration, naturalization, and related foreign policy </w:t>
      </w:r>
      <w:r w:rsidRPr="008E2E12">
        <w:rPr>
          <w:rStyle w:val="Emphasis"/>
        </w:rPr>
        <w:t>belongs to Congress</w:t>
      </w:r>
      <w:r w:rsidRPr="008E2E12">
        <w:rPr>
          <w:sz w:val="16"/>
        </w:rPr>
        <w:t xml:space="preserve">. The possible international consequences of </w:t>
      </w:r>
      <w:r w:rsidRPr="008E2E12">
        <w:rPr>
          <w:sz w:val="16"/>
        </w:rPr>
        <w:lastRenderedPageBreak/>
        <w:t xml:space="preserve">decisions in this area have made the federal judiciary extremely reluctant to substitute its judgment for the legislature's. Justice Jackson articulated the Court's position in </w:t>
      </w:r>
      <w:proofErr w:type="spellStart"/>
      <w:r w:rsidRPr="008E2E12">
        <w:rPr>
          <w:sz w:val="16"/>
        </w:rPr>
        <w:t>Harisiades</w:t>
      </w:r>
      <w:proofErr w:type="spellEnd"/>
      <w:r w:rsidRPr="008E2E12">
        <w:rPr>
          <w:sz w:val="16"/>
        </w:rPr>
        <w:t xml:space="preserve"> v. Shaughnessy (Sup.Ct.1952): "[A]</w:t>
      </w:r>
      <w:proofErr w:type="spellStart"/>
      <w:r w:rsidRPr="008E2E12">
        <w:rPr>
          <w:rStyle w:val="StyleUnderline"/>
        </w:rPr>
        <w:t>ny</w:t>
      </w:r>
      <w:proofErr w:type="spellEnd"/>
      <w:r w:rsidRPr="008E2E12">
        <w:rPr>
          <w:rStyle w:val="StyleUnderline"/>
        </w:rPr>
        <w:t xml:space="preserve"> policy towards aliens is vitally and intricately interwoven with contemporaneous policies in regard to the conduct of foreign relations, the war power, and the maintenance of a republican form of government. Such matters are so exclusively entrusted to the political branches of government as to be largely immune from judicial inquiry or interference."</w:t>
      </w:r>
      <w:r w:rsidRPr="008E2E12">
        <w:rPr>
          <w:sz w:val="16"/>
        </w:rPr>
        <w:t xml:space="preserve"> Subsequent decisions echo this sentiment. Since the judiciary poses no obstacle, </w:t>
      </w:r>
      <w:r w:rsidRPr="008E2E12">
        <w:rPr>
          <w:rStyle w:val="Emphasis"/>
        </w:rPr>
        <w:t>Congress</w:t>
      </w:r>
      <w:r w:rsidRPr="008E2E12">
        <w:rPr>
          <w:rStyle w:val="StyleUnderline"/>
        </w:rPr>
        <w:t xml:space="preserve"> has been historically free to "exclude aliens altogether or prescribe the terms and conditions upon which they may enter and stay in this country</w:t>
      </w:r>
      <w:r w:rsidRPr="008E2E12">
        <w:rPr>
          <w:sz w:val="16"/>
        </w:rPr>
        <w:t xml:space="preserve">." </w:t>
      </w:r>
      <w:proofErr w:type="spellStart"/>
      <w:r w:rsidRPr="008E2E12">
        <w:rPr>
          <w:sz w:val="16"/>
        </w:rPr>
        <w:t>Lapina</w:t>
      </w:r>
      <w:proofErr w:type="spellEnd"/>
      <w:r w:rsidRPr="008E2E12">
        <w:rPr>
          <w:sz w:val="16"/>
        </w:rPr>
        <w:t xml:space="preserve"> v. Williams (Sup.Ct.1914). </w:t>
      </w:r>
      <w:r w:rsidRPr="008E2E12">
        <w:rPr>
          <w:rStyle w:val="StyleUnderline"/>
        </w:rPr>
        <w:t>For example, Congress exercised its plenary authority in the Illegal Immigration Reform and Immigrant Responsibility Act of 1996 (</w:t>
      </w:r>
      <w:r w:rsidRPr="008E2E12">
        <w:rPr>
          <w:sz w:val="16"/>
        </w:rPr>
        <w:t>“IIRIRA”) that facilitated the removal of non-citizens</w:t>
      </w:r>
      <w:r w:rsidRPr="008E2E12">
        <w:rPr>
          <w:rStyle w:val="StyleUnderline"/>
        </w:rPr>
        <w:t xml:space="preserve">. IIRIRA appears to show that the </w:t>
      </w:r>
      <w:r w:rsidRPr="008E2E12">
        <w:rPr>
          <w:rStyle w:val="Emphasis"/>
        </w:rPr>
        <w:t>legislative branch</w:t>
      </w:r>
      <w:r w:rsidRPr="008E2E12">
        <w:rPr>
          <w:rStyle w:val="StyleUnderline"/>
        </w:rPr>
        <w:t xml:space="preserve"> wields the full measure of the federal plenary power over immigration</w:t>
      </w:r>
      <w:r w:rsidRPr="008E2E12">
        <w:rPr>
          <w:sz w:val="16"/>
        </w:rPr>
        <w:t xml:space="preserve">. In light of two 2001 Supreme Court decisions, some scholars have questioned whether the plenary power may have its limits, but in each case the Court recognized the potential for legislative plenary power.  In Nguyen v. INS (Sup.Ct.2001), the Court upheld INA § 309(a)’s distinction between illegitimate children of U.S. citizen fathers and mothers, but rather than a weak rational basis review, the Court applied the same intermediate scrutiny standard it would apply for ordinary gender-based classifications. This appears to be a step toward limiting the plenary power, but the Court noted that it did not need to address the “wide deference accorded to Congress in the exercise of its immigration and naturalization power” because it held that no equal protection violation had occurred. Similarly in </w:t>
      </w:r>
      <w:proofErr w:type="spellStart"/>
      <w:r w:rsidRPr="008E2E12">
        <w:rPr>
          <w:sz w:val="16"/>
        </w:rPr>
        <w:t>Zadvydas</w:t>
      </w:r>
      <w:proofErr w:type="spellEnd"/>
      <w:r w:rsidRPr="008E2E12">
        <w:rPr>
          <w:sz w:val="16"/>
        </w:rPr>
        <w:t xml:space="preserve"> v. Davis (Sup.Ct.2001), the Court held that a reasonable time limitation on post-removal detention must be inferred because “a statute permitting indefinite detention would raise a serious constitutional problem.” In reaching this holding, the Court described the legislature’s plenary power as being “subject to important constitutional limitations.” Despite these constitutional problems, the Court stated that had it found clear Congressional intent to grant the Attorney General the power to indefinitely detain non-citizens ordered removed, it would have had to uphold such detention.</w:t>
      </w:r>
    </w:p>
    <w:p w14:paraId="0F50C249" w14:textId="77777777" w:rsidR="00E9514F" w:rsidRPr="008E2E12" w:rsidRDefault="00E9514F" w:rsidP="00E9514F"/>
    <w:p w14:paraId="1720051B" w14:textId="7B4C7A96" w:rsidR="000A342D" w:rsidRPr="008E2E12" w:rsidRDefault="000A342D" w:rsidP="000A342D">
      <w:pPr>
        <w:pStyle w:val="Heading4"/>
      </w:pPr>
      <w:r w:rsidRPr="008E2E12">
        <w:t>Congress has sole author</w:t>
      </w:r>
      <w:r w:rsidR="006A28E3" w:rsidRPr="008E2E12">
        <w:t>ity on immigration restrictions.</w:t>
      </w:r>
    </w:p>
    <w:p w14:paraId="42709382" w14:textId="77777777" w:rsidR="000A342D" w:rsidRPr="008E2E12" w:rsidRDefault="000A342D" w:rsidP="000A342D">
      <w:r w:rsidRPr="008E2E12">
        <w:rPr>
          <w:rStyle w:val="Style13ptBold"/>
        </w:rPr>
        <w:t>Olson</w:t>
      </w:r>
      <w:r w:rsidRPr="008E2E12">
        <w:t xml:space="preserve"> (Gayle is a history professor at HSU, “Teaching Immigration Policy and Practice”, </w:t>
      </w:r>
      <w:proofErr w:type="spellStart"/>
      <w:r w:rsidRPr="008E2E12">
        <w:t>Humbolt</w:t>
      </w:r>
      <w:proofErr w:type="spellEnd"/>
      <w:r w:rsidRPr="008E2E12">
        <w:t xml:space="preserve">, </w:t>
      </w:r>
      <w:hyperlink r:id="rId26" w:history="1">
        <w:r w:rsidRPr="008E2E12">
          <w:rPr>
            <w:rStyle w:val="Hyperlink"/>
          </w:rPr>
          <w:t>http://users.humboldt.edu/ogayle/hist420/ImmigrationRestriction.html</w:t>
        </w:r>
      </w:hyperlink>
      <w:r w:rsidRPr="008E2E12">
        <w:t>)</w:t>
      </w:r>
    </w:p>
    <w:p w14:paraId="73D7ACA1" w14:textId="77777777" w:rsidR="000A342D" w:rsidRPr="008E2E12" w:rsidRDefault="000A342D" w:rsidP="000A342D">
      <w:pPr>
        <w:rPr>
          <w:sz w:val="16"/>
        </w:rPr>
      </w:pPr>
      <w:r w:rsidRPr="008E2E12">
        <w:rPr>
          <w:rStyle w:val="StyleUnderline"/>
        </w:rPr>
        <w:t>Immigration has been one of the most powerful forces shaping the cultural, economic, and political development of the U</w:t>
      </w:r>
      <w:r w:rsidRPr="008E2E12">
        <w:rPr>
          <w:sz w:val="16"/>
        </w:rPr>
        <w:t xml:space="preserve">nited </w:t>
      </w:r>
      <w:r w:rsidRPr="008E2E12">
        <w:rPr>
          <w:rStyle w:val="StyleUnderline"/>
        </w:rPr>
        <w:t>S</w:t>
      </w:r>
      <w:r w:rsidRPr="008E2E12">
        <w:rPr>
          <w:sz w:val="16"/>
        </w:rPr>
        <w:t xml:space="preserve">tates since the first colonists arrived in North America. Everyone who lives in the United States today who does not have Native American ancestry is a descendant of immigrants. So, it is for good reason that the US has often been called a “nation of immigrants.”  Despite what many Americans believe, </w:t>
      </w:r>
      <w:r w:rsidRPr="008E2E12">
        <w:rPr>
          <w:rStyle w:val="StyleUnderline"/>
        </w:rPr>
        <w:t>the issue of immigration is NOT addressed anywhere in the Constitution, nor is the issue of naturalization - except in Article I, Section 8, Clause 4 which states "</w:t>
      </w:r>
      <w:r w:rsidRPr="008E2E12">
        <w:rPr>
          <w:rStyle w:val="Emphasis"/>
        </w:rPr>
        <w:t xml:space="preserve">The Congress shall have Power to ... establish an uniform Rule of Naturalization, </w:t>
      </w:r>
      <w:r w:rsidRPr="008E2E12">
        <w:rPr>
          <w:rStyle w:val="StyleUnderline"/>
        </w:rPr>
        <w:t>and uniform Laws on the subject of Bankruptcies throughout the United States</w:t>
      </w:r>
      <w:r w:rsidRPr="008E2E12">
        <w:rPr>
          <w:sz w:val="16"/>
        </w:rPr>
        <w:t xml:space="preserve">." And what does this mean?? So, as we shall see over the next two days, </w:t>
      </w:r>
      <w:r w:rsidRPr="008E2E12">
        <w:rPr>
          <w:rStyle w:val="StyleUnderline"/>
        </w:rPr>
        <w:t xml:space="preserve">the Constitution is silent on immigration and silent on how immigrants can become citizens. It is clear that </w:t>
      </w:r>
      <w:r w:rsidRPr="008E2E12">
        <w:rPr>
          <w:rStyle w:val="Emphasis"/>
        </w:rPr>
        <w:t>these decisions will be left to Congress</w:t>
      </w:r>
      <w:r w:rsidRPr="008E2E12">
        <w:rPr>
          <w:rStyle w:val="StyleUnderline"/>
        </w:rPr>
        <w:t>.</w:t>
      </w:r>
      <w:r w:rsidRPr="008E2E12">
        <w:rPr>
          <w:sz w:val="16"/>
        </w:rPr>
        <w:t xml:space="preserve"> Today, then, we will begin to explore how both the Legislative and Executive Branches have addressed these issues. Our discussion, then, must start with the big question: Why have people come to the United States over the past 400 years?</w:t>
      </w:r>
    </w:p>
    <w:p w14:paraId="28C97EC4" w14:textId="77777777" w:rsidR="0033509E" w:rsidRPr="008E2E12" w:rsidRDefault="0033509E" w:rsidP="0033509E">
      <w:pPr>
        <w:pStyle w:val="Heading4"/>
        <w:rPr>
          <w:rStyle w:val="Style13ptBold"/>
          <w:b/>
        </w:rPr>
      </w:pPr>
      <w:r w:rsidRPr="008E2E12">
        <w:rPr>
          <w:rStyle w:val="Style13ptBold"/>
          <w:b/>
        </w:rPr>
        <w:t xml:space="preserve">Congress has sole authority over immigration regulations, which means they would pass the plan. The CP doesn’t change any existing restrictions. </w:t>
      </w:r>
    </w:p>
    <w:p w14:paraId="5510F5D3" w14:textId="77777777" w:rsidR="0033509E" w:rsidRPr="008E2E12" w:rsidRDefault="0033509E" w:rsidP="0033509E">
      <w:r w:rsidRPr="008E2E12">
        <w:rPr>
          <w:rStyle w:val="Style13ptBold"/>
        </w:rPr>
        <w:t>Chacon ’14</w:t>
      </w:r>
      <w:r w:rsidRPr="008E2E12">
        <w:t xml:space="preserve"> (Jennifer </w:t>
      </w:r>
      <w:proofErr w:type="spellStart"/>
      <w:r w:rsidRPr="008E2E12">
        <w:t>Chacón</w:t>
      </w:r>
      <w:proofErr w:type="spellEnd"/>
      <w:r w:rsidRPr="008E2E12">
        <w:t xml:space="preserve"> is a professor of law at the University of California, Irvine School of Law. She does research in the fields of immigration law, constitutional law, and criminal law and procedure., “Who is Responsible for U.S. immigration policy?” American Bar Association, 2014, https://www.americanbar.org/publications/insights_on_law_andsociety/14/spring-2014/who-is-responsible-for-u-s--immigration-policy-.html)</w:t>
      </w:r>
    </w:p>
    <w:p w14:paraId="06B38A94" w14:textId="77777777" w:rsidR="0033509E" w:rsidRPr="008E2E12" w:rsidRDefault="0033509E" w:rsidP="0033509E">
      <w:pPr>
        <w:rPr>
          <w:sz w:val="16"/>
        </w:rPr>
      </w:pPr>
      <w:r w:rsidRPr="008E2E12">
        <w:rPr>
          <w:sz w:val="16"/>
        </w:rPr>
        <w:lastRenderedPageBreak/>
        <w:t xml:space="preserve">From that time on, </w:t>
      </w:r>
      <w:r w:rsidRPr="008E2E12">
        <w:rPr>
          <w:rStyle w:val="StyleUnderline"/>
        </w:rPr>
        <w:t>the Court upheld federal immigration regula­tions against constitutional challenges</w:t>
      </w:r>
      <w:r w:rsidRPr="008E2E12">
        <w:rPr>
          <w:sz w:val="16"/>
        </w:rPr>
        <w:t xml:space="preserve">, although the underlying rationale shift­ed. </w:t>
      </w:r>
      <w:r w:rsidRPr="008E2E12">
        <w:rPr>
          <w:rStyle w:val="StyleUnderline"/>
        </w:rPr>
        <w:t>With the Chinese Exclusion Case in 1889, the Court began issuing a series of decisions in which it treated con­gressional power over the regulation of immigration as a virtually unreview</w:t>
      </w:r>
      <w:r w:rsidRPr="008E2E12">
        <w:rPr>
          <w:sz w:val="16"/>
        </w:rPr>
        <w:t>­</w:t>
      </w:r>
      <w:r w:rsidRPr="008E2E12">
        <w:rPr>
          <w:rStyle w:val="StyleUnderline"/>
        </w:rPr>
        <w:t>able</w:t>
      </w:r>
      <w:r w:rsidRPr="008E2E12">
        <w:rPr>
          <w:sz w:val="16"/>
        </w:rPr>
        <w:t xml:space="preserve">, </w:t>
      </w:r>
      <w:r w:rsidRPr="008E2E12">
        <w:rPr>
          <w:rStyle w:val="StyleUnderline"/>
        </w:rPr>
        <w:t>plenary power</w:t>
      </w:r>
      <w:r w:rsidRPr="008E2E12">
        <w:rPr>
          <w:sz w:val="16"/>
        </w:rPr>
        <w:t xml:space="preserve">. The Court upheld congressional immigration laws and executive enforcement of those laws against a series of challenges, in spite of their patently discriminatory nature and lack of due process guarantees for non­citizens. The </w:t>
      </w:r>
      <w:r w:rsidRPr="008E2E12">
        <w:rPr>
          <w:rStyle w:val="StyleUnderline"/>
        </w:rPr>
        <w:t xml:space="preserve">Court repeatedly suggest­ed that this federal power flowed from the federal government’s prerogative to control foreign </w:t>
      </w:r>
      <w:proofErr w:type="spellStart"/>
      <w:r w:rsidRPr="008E2E12">
        <w:rPr>
          <w:rStyle w:val="StyleUnderline"/>
        </w:rPr>
        <w:t>affairs</w:t>
      </w:r>
      <w:r w:rsidRPr="008E2E12">
        <w:rPr>
          <w:sz w:val="16"/>
        </w:rPr>
        <w:t>.From</w:t>
      </w:r>
      <w:proofErr w:type="spellEnd"/>
      <w:r w:rsidRPr="008E2E12">
        <w:rPr>
          <w:sz w:val="16"/>
        </w:rPr>
        <w:t xml:space="preserve"> the late 19th century through the present day, the Supreme Court has upheld almost every federal immigra­tion regulation against constitutional challenge, citing Congress’s plenary power in this area. As Justice Kennedy wrote in the 2012 decision in Arizona v. United States: The Government of the Unit­ed States has broad, undoubted power over the subject of immi­gration and the status of aliens. … </w:t>
      </w:r>
      <w:r w:rsidRPr="008E2E12">
        <w:rPr>
          <w:rStyle w:val="StyleUnderline"/>
        </w:rPr>
        <w:t>This authority rests, in part, on the National Government’s con­stitutional power to “establish an uniform Rule of Naturalization,</w:t>
      </w:r>
      <w:r w:rsidRPr="008E2E12">
        <w:rPr>
          <w:sz w:val="16"/>
        </w:rPr>
        <w:t>” U. S. Const., Art. I, §8, cl. 4, and its inherent power as sovereign to control and conduct relations with foreign nations….</w:t>
      </w:r>
    </w:p>
    <w:p w14:paraId="2FABE940" w14:textId="77777777" w:rsidR="0033509E" w:rsidRPr="008E2E12" w:rsidRDefault="0033509E" w:rsidP="0033509E">
      <w:pPr>
        <w:pStyle w:val="Heading3"/>
      </w:pPr>
      <w:r w:rsidRPr="008E2E12">
        <w:lastRenderedPageBreak/>
        <w:t>T – USFG Argument</w:t>
      </w:r>
    </w:p>
    <w:p w14:paraId="1BA28DBB" w14:textId="77777777" w:rsidR="006A28E3" w:rsidRPr="008E2E12" w:rsidRDefault="006A28E3" w:rsidP="006A28E3">
      <w:pPr>
        <w:pStyle w:val="Heading4"/>
      </w:pPr>
      <w:r w:rsidRPr="008E2E12">
        <w:t xml:space="preserve">“The” means </w:t>
      </w:r>
      <w:r w:rsidRPr="008E2E12">
        <w:rPr>
          <w:u w:val="single"/>
        </w:rPr>
        <w:t>all parts</w:t>
      </w:r>
    </w:p>
    <w:p w14:paraId="4623EDEA" w14:textId="77777777" w:rsidR="006A28E3" w:rsidRPr="008E2E12" w:rsidRDefault="006A28E3" w:rsidP="006A28E3">
      <w:r w:rsidRPr="008E2E12">
        <w:rPr>
          <w:rStyle w:val="Style13ptBold"/>
        </w:rPr>
        <w:t>Encarta 9</w:t>
      </w:r>
      <w:r w:rsidRPr="008E2E12">
        <w:t xml:space="preserve"> (World English Dictionary, “The”, </w:t>
      </w:r>
      <w:r w:rsidRPr="008E2E12">
        <w:rPr>
          <w:sz w:val="20"/>
          <w:szCs w:val="20"/>
        </w:rPr>
        <w:t>http://encarta.msn.com/encnet/features/dictionary/DictionaryResults.aspx?refid=1861719495)</w:t>
      </w:r>
    </w:p>
    <w:p w14:paraId="02DB94E1" w14:textId="3A587EBD" w:rsidR="006A28E3" w:rsidRPr="008E2E12" w:rsidRDefault="006A28E3" w:rsidP="006A28E3">
      <w:pPr>
        <w:rPr>
          <w:sz w:val="16"/>
        </w:rPr>
      </w:pPr>
      <w:r w:rsidRPr="008E2E12">
        <w:rPr>
          <w:sz w:val="16"/>
        </w:rPr>
        <w:t>2. </w:t>
      </w:r>
      <w:r w:rsidRPr="008E2E12">
        <w:rPr>
          <w:rStyle w:val="TitleChar"/>
        </w:rPr>
        <w:t>indicating generic class: used to refer to a</w:t>
      </w:r>
      <w:r w:rsidRPr="008E2E12">
        <w:rPr>
          <w:sz w:val="16"/>
        </w:rPr>
        <w:t xml:space="preserve"> person or </w:t>
      </w:r>
      <w:r w:rsidRPr="008E2E12">
        <w:rPr>
          <w:rStyle w:val="TitleChar"/>
        </w:rPr>
        <w:t xml:space="preserve">thing considered generically or </w:t>
      </w:r>
      <w:r w:rsidRPr="008E2E12">
        <w:rPr>
          <w:rStyle w:val="Emphasis"/>
        </w:rPr>
        <w:t>universally</w:t>
      </w:r>
      <w:r w:rsidRPr="008E2E12">
        <w:rPr>
          <w:sz w:val="16"/>
        </w:rPr>
        <w:br/>
      </w:r>
      <w:r w:rsidRPr="008E2E12">
        <w:rPr>
          <w:noProof/>
          <w:sz w:val="16"/>
        </w:rPr>
        <w:drawing>
          <wp:inline distT="0" distB="0" distL="0" distR="0" wp14:anchorId="04B9C3BC" wp14:editId="6596C36F">
            <wp:extent cx="85725" cy="76200"/>
            <wp:effectExtent l="0" t="0" r="9525" b="0"/>
            <wp:docPr id="3" name="Picture 3"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lle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8E2E12">
        <w:rPr>
          <w:noProof/>
          <w:sz w:val="16"/>
        </w:rPr>
        <w:drawing>
          <wp:inline distT="0" distB="0" distL="0" distR="0" wp14:anchorId="63D465BE" wp14:editId="665023DB">
            <wp:extent cx="85725" cy="85725"/>
            <wp:effectExtent l="0" t="0" r="0" b="0"/>
            <wp:docPr id="4" name="Picture 4"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8E2E12">
        <w:rPr>
          <w:rStyle w:val="TitleChar"/>
        </w:rPr>
        <w:t>Exercise is good for the heart</w:t>
      </w:r>
      <w:r w:rsidRPr="008E2E12">
        <w:rPr>
          <w:sz w:val="16"/>
        </w:rPr>
        <w:t>.</w:t>
      </w:r>
      <w:r w:rsidRPr="008E2E12">
        <w:rPr>
          <w:sz w:val="16"/>
        </w:rPr>
        <w:br/>
      </w:r>
      <w:r w:rsidRPr="008E2E12">
        <w:rPr>
          <w:noProof/>
          <w:sz w:val="16"/>
        </w:rPr>
        <w:drawing>
          <wp:inline distT="0" distB="0" distL="0" distR="0" wp14:anchorId="2B7C6FBD" wp14:editId="5FD75DB4">
            <wp:extent cx="85725" cy="76200"/>
            <wp:effectExtent l="0" t="0" r="9525" b="0"/>
            <wp:docPr id="5" name="Picture 5"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lle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8E2E12">
        <w:rPr>
          <w:noProof/>
          <w:sz w:val="16"/>
        </w:rPr>
        <w:drawing>
          <wp:inline distT="0" distB="0" distL="0" distR="0" wp14:anchorId="6432BD7F" wp14:editId="099C9BB0">
            <wp:extent cx="85725" cy="85725"/>
            <wp:effectExtent l="0" t="0" r="0" b="0"/>
            <wp:docPr id="6" name="Picture 6"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n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8E2E12">
        <w:rPr>
          <w:sz w:val="16"/>
        </w:rPr>
        <w:t>She played the violin.</w:t>
      </w:r>
      <w:r w:rsidRPr="008E2E12">
        <w:rPr>
          <w:sz w:val="16"/>
        </w:rPr>
        <w:br/>
      </w:r>
      <w:r w:rsidRPr="008E2E12">
        <w:rPr>
          <w:noProof/>
          <w:sz w:val="16"/>
        </w:rPr>
        <w:drawing>
          <wp:inline distT="0" distB="0" distL="0" distR="0" wp14:anchorId="580D6DA7" wp14:editId="16347AC9">
            <wp:extent cx="85725" cy="76200"/>
            <wp:effectExtent l="0" t="0" r="9525" b="0"/>
            <wp:docPr id="7" name="Picture 7"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lle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8E2E12">
        <w:rPr>
          <w:noProof/>
          <w:sz w:val="16"/>
        </w:rPr>
        <w:drawing>
          <wp:inline distT="0" distB="0" distL="0" distR="0" wp14:anchorId="76571FB2" wp14:editId="0767F617">
            <wp:extent cx="85725" cy="85725"/>
            <wp:effectExtent l="0" t="0" r="0" b="0"/>
            <wp:docPr id="8" name="Picture 8"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8E2E12">
        <w:rPr>
          <w:sz w:val="16"/>
        </w:rPr>
        <w:t>The dog is a loyal pet.</w:t>
      </w:r>
    </w:p>
    <w:p w14:paraId="7002DCD8" w14:textId="77777777" w:rsidR="006A28E3" w:rsidRPr="008E2E12" w:rsidRDefault="006A28E3" w:rsidP="006A28E3">
      <w:pPr>
        <w:rPr>
          <w:sz w:val="16"/>
        </w:rPr>
      </w:pPr>
    </w:p>
    <w:p w14:paraId="3CEB338F" w14:textId="77777777" w:rsidR="006A28E3" w:rsidRPr="008E2E12" w:rsidRDefault="006A28E3" w:rsidP="006A28E3">
      <w:pPr>
        <w:pStyle w:val="Heading4"/>
      </w:pPr>
      <w:r w:rsidRPr="008E2E12">
        <w:t>“USFG” is all three branches</w:t>
      </w:r>
    </w:p>
    <w:p w14:paraId="2625DB28" w14:textId="77777777" w:rsidR="006A28E3" w:rsidRPr="008E2E12" w:rsidRDefault="006A28E3" w:rsidP="006A28E3">
      <w:pPr>
        <w:rPr>
          <w:rFonts w:asciiTheme="majorHAnsi" w:hAnsiTheme="majorHAnsi"/>
        </w:rPr>
      </w:pPr>
      <w:r w:rsidRPr="008E2E12">
        <w:rPr>
          <w:rStyle w:val="Style13ptBold"/>
        </w:rPr>
        <w:t>Black’s Law 90</w:t>
      </w:r>
      <w:r w:rsidRPr="008E2E12">
        <w:rPr>
          <w:rFonts w:asciiTheme="majorHAnsi" w:hAnsiTheme="majorHAnsi"/>
        </w:rPr>
        <w:t xml:space="preserve"> (Dictionary, p. 695)</w:t>
      </w:r>
    </w:p>
    <w:p w14:paraId="15554EB9" w14:textId="77777777" w:rsidR="006A28E3" w:rsidRPr="008E2E12" w:rsidRDefault="006A28E3" w:rsidP="006A28E3">
      <w:pPr>
        <w:rPr>
          <w:rFonts w:asciiTheme="majorHAnsi" w:hAnsiTheme="majorHAnsi"/>
          <w:sz w:val="16"/>
        </w:rPr>
      </w:pPr>
      <w:r w:rsidRPr="008E2E12">
        <w:rPr>
          <w:rFonts w:asciiTheme="majorHAnsi" w:hAnsiTheme="majorHAnsi"/>
          <w:sz w:val="16"/>
        </w:rPr>
        <w:t>“[</w:t>
      </w:r>
      <w:r w:rsidRPr="008E2E12">
        <w:rPr>
          <w:rFonts w:asciiTheme="majorHAnsi" w:hAnsiTheme="majorHAnsi"/>
          <w:i/>
          <w:sz w:val="16"/>
        </w:rPr>
        <w:t>Government</w:t>
      </w:r>
      <w:r w:rsidRPr="008E2E12">
        <w:rPr>
          <w:rFonts w:asciiTheme="majorHAnsi" w:hAnsiTheme="majorHAnsi"/>
          <w:sz w:val="16"/>
        </w:rPr>
        <w:t xml:space="preserve">] </w:t>
      </w:r>
      <w:r w:rsidRPr="008E2E12">
        <w:rPr>
          <w:rStyle w:val="Style11ptUnderline"/>
          <w:rFonts w:asciiTheme="majorHAnsi" w:hAnsiTheme="majorHAnsi"/>
        </w:rPr>
        <w:t>In the</w:t>
      </w:r>
      <w:r w:rsidRPr="008E2E12">
        <w:rPr>
          <w:rFonts w:asciiTheme="majorHAnsi" w:hAnsiTheme="majorHAnsi"/>
          <w:sz w:val="16"/>
        </w:rPr>
        <w:t xml:space="preserve"> </w:t>
      </w:r>
      <w:r w:rsidRPr="008E2E12">
        <w:rPr>
          <w:rStyle w:val="Style11ptUnderlineBorderSinglesolidlineAuto05pt"/>
          <w:rFonts w:asciiTheme="majorHAnsi" w:hAnsiTheme="majorHAnsi"/>
        </w:rPr>
        <w:t>U</w:t>
      </w:r>
      <w:r w:rsidRPr="008E2E12">
        <w:rPr>
          <w:rFonts w:asciiTheme="majorHAnsi" w:hAnsiTheme="majorHAnsi"/>
          <w:sz w:val="16"/>
        </w:rPr>
        <w:t xml:space="preserve">nited </w:t>
      </w:r>
      <w:r w:rsidRPr="008E2E12">
        <w:rPr>
          <w:rStyle w:val="Style11ptUnderlineBorderSinglesolidlineAuto05pt"/>
          <w:rFonts w:asciiTheme="majorHAnsi" w:hAnsiTheme="majorHAnsi"/>
        </w:rPr>
        <w:t>S</w:t>
      </w:r>
      <w:r w:rsidRPr="008E2E12">
        <w:rPr>
          <w:rFonts w:asciiTheme="majorHAnsi" w:hAnsiTheme="majorHAnsi"/>
          <w:sz w:val="16"/>
        </w:rPr>
        <w:t xml:space="preserve">tates, </w:t>
      </w:r>
      <w:r w:rsidRPr="008E2E12">
        <w:rPr>
          <w:rStyle w:val="StyleUnderline"/>
          <w:rFonts w:asciiTheme="majorHAnsi" w:hAnsiTheme="majorHAnsi"/>
        </w:rPr>
        <w:t>government consists of the executive, legislative, and judicial branches</w:t>
      </w:r>
      <w:r w:rsidRPr="008E2E12">
        <w:rPr>
          <w:rFonts w:asciiTheme="majorHAnsi" w:hAnsiTheme="majorHAnsi"/>
          <w:sz w:val="16"/>
        </w:rPr>
        <w:t xml:space="preserve"> in addition to administrative agencies.  In a broader sense, includes the federal government and all its agencies and bureaus, state and county governments, and city and township governments.”</w:t>
      </w:r>
    </w:p>
    <w:p w14:paraId="73C65B1E" w14:textId="77777777" w:rsidR="006A28E3" w:rsidRPr="008E2E12" w:rsidRDefault="006A28E3" w:rsidP="006A28E3"/>
    <w:p w14:paraId="2C023A65" w14:textId="62C33524" w:rsidR="0033509E" w:rsidRPr="008E2E12" w:rsidRDefault="0033509E" w:rsidP="0033509E">
      <w:pPr>
        <w:pStyle w:val="Heading3"/>
      </w:pPr>
      <w:r w:rsidRPr="008E2E12">
        <w:lastRenderedPageBreak/>
        <w:t>T – Restriction Argument</w:t>
      </w:r>
    </w:p>
    <w:p w14:paraId="712000CF" w14:textId="77777777" w:rsidR="0033509E" w:rsidRPr="008E2E12" w:rsidRDefault="0033509E" w:rsidP="0033509E">
      <w:pPr>
        <w:pStyle w:val="Heading4"/>
      </w:pPr>
      <w:r w:rsidRPr="008E2E12">
        <w:t xml:space="preserve">The perm is severance or the aff isn’t topical – “restrictions on legal immigration” is a question of </w:t>
      </w:r>
      <w:r w:rsidRPr="008E2E12">
        <w:rPr>
          <w:u w:val="single"/>
        </w:rPr>
        <w:t>inadmissibility</w:t>
      </w:r>
      <w:r w:rsidRPr="008E2E12">
        <w:t xml:space="preserve"> or </w:t>
      </w:r>
      <w:r w:rsidRPr="008E2E12">
        <w:rPr>
          <w:u w:val="single"/>
        </w:rPr>
        <w:t>quotas</w:t>
      </w:r>
      <w:r w:rsidRPr="008E2E12">
        <w:t xml:space="preserve">. </w:t>
      </w:r>
    </w:p>
    <w:p w14:paraId="73CBE6C1" w14:textId="77777777" w:rsidR="0033509E" w:rsidRPr="008E2E12" w:rsidRDefault="0033509E" w:rsidP="0033509E">
      <w:proofErr w:type="spellStart"/>
      <w:r w:rsidRPr="008E2E12">
        <w:rPr>
          <w:rStyle w:val="Style13ptBold"/>
        </w:rPr>
        <w:t>Tasoff</w:t>
      </w:r>
      <w:proofErr w:type="spellEnd"/>
      <w:r w:rsidRPr="008E2E12">
        <w:rPr>
          <w:rStyle w:val="Style13ptBold"/>
        </w:rPr>
        <w:t>, 16</w:t>
      </w:r>
      <w:r w:rsidRPr="008E2E12">
        <w:rPr>
          <w:b/>
        </w:rPr>
        <w:t xml:space="preserve"> - </w:t>
      </w:r>
      <w:r w:rsidRPr="008E2E12">
        <w:t xml:space="preserve">Certified Specialist in Immigration Law (State Bar of California Board of Legal Specialization) since 1985 and has exclusively practiced immigration law for over 40 years. He was a past chair of the S. Calif. Chapter of the American Immigration Lawyers Association (AILA) and is a partner in the Law Firm of </w:t>
      </w:r>
      <w:proofErr w:type="spellStart"/>
      <w:r w:rsidRPr="008E2E12">
        <w:t>Tasoff</w:t>
      </w:r>
      <w:proofErr w:type="spellEnd"/>
      <w:r w:rsidRPr="008E2E12">
        <w:t xml:space="preserve"> and </w:t>
      </w:r>
      <w:proofErr w:type="spellStart"/>
      <w:r w:rsidRPr="008E2E12">
        <w:t>Tasoff</w:t>
      </w:r>
      <w:proofErr w:type="spellEnd"/>
      <w:r w:rsidRPr="008E2E12">
        <w:t xml:space="preserve"> (“Immigration Law After Trump” </w:t>
      </w:r>
      <w:hyperlink r:id="rId29" w:history="1">
        <w:r w:rsidRPr="008E2E12">
          <w:rPr>
            <w:rStyle w:val="Hyperlink"/>
          </w:rPr>
          <w:t>https://www.tasoff.com/Immigration-Information/Immigration-Law-After-Trump.pdf</w:t>
        </w:r>
      </w:hyperlink>
      <w:r w:rsidRPr="008E2E12">
        <w:t xml:space="preserve"> </w:t>
      </w:r>
    </w:p>
    <w:p w14:paraId="70606722" w14:textId="77777777" w:rsidR="0033509E" w:rsidRPr="008E2E12" w:rsidRDefault="0033509E" w:rsidP="0033509E">
      <w:pPr>
        <w:rPr>
          <w:sz w:val="16"/>
        </w:rPr>
      </w:pPr>
      <w:r w:rsidRPr="008E2E12">
        <w:rPr>
          <w:rStyle w:val="StyleUnderline"/>
        </w:rPr>
        <w:t xml:space="preserve">Quantitative and Qualitative Restrictions on Legal Immigration There are two barriers </w:t>
      </w:r>
      <w:r w:rsidRPr="008E2E12">
        <w:rPr>
          <w:sz w:val="16"/>
        </w:rPr>
        <w:t xml:space="preserve">stopping the masses from legally immigrating to the U.S. </w:t>
      </w:r>
      <w:r w:rsidRPr="008E2E12">
        <w:rPr>
          <w:rStyle w:val="StyleUnderline"/>
        </w:rPr>
        <w:t>First there are quantitative restrictions, quotas</w:t>
      </w:r>
      <w:r w:rsidRPr="008E2E12">
        <w:rPr>
          <w:sz w:val="16"/>
        </w:rPr>
        <w:t xml:space="preserve">, </w:t>
      </w:r>
      <w:r w:rsidRPr="008E2E12">
        <w:rPr>
          <w:rStyle w:val="StyleUnderline"/>
        </w:rPr>
        <w:t>which limit the number of people who can come to the U.S</w:t>
      </w:r>
      <w:r w:rsidRPr="008E2E12">
        <w:rPr>
          <w:sz w:val="16"/>
        </w:rPr>
        <w:t xml:space="preserve">. in any one category of eligibility or from a specific country5 . </w:t>
      </w:r>
      <w:r w:rsidRPr="008E2E12">
        <w:rPr>
          <w:rStyle w:val="StyleUnderline"/>
        </w:rPr>
        <w:t>Second, there are qualitative restrictions – people that Congress has determined should not be allowed to live here due to a myriad of reasons ranging from criminal convictions and health</w:t>
      </w:r>
      <w:r w:rsidRPr="008E2E12">
        <w:rPr>
          <w:sz w:val="16"/>
        </w:rPr>
        <w:t xml:space="preserve"> issues to membership in terrorist organizations6 . Although there are waivers for some grounds, most require a showing of extreme hardship to a close U.S. citizen or LPR relative. The various categories of noncitizens that Congress has given a path to LPR status can be basically broken down into five groups: family based immigration, employment based immigration, refugees/asylees, investors and successful applicants to a “diversity” lottery selection process. See the accompanying Chart for more details regarding the family and employment based categories. </w:t>
      </w:r>
      <w:r w:rsidRPr="008E2E12">
        <w:rPr>
          <w:rStyle w:val="Emphasis"/>
        </w:rPr>
        <w:t>(footnote 6</w:t>
      </w:r>
      <w:r w:rsidRPr="008E2E12">
        <w:rPr>
          <w:b/>
          <w:sz w:val="16"/>
        </w:rPr>
        <w:t xml:space="preserve">) </w:t>
      </w:r>
      <w:r w:rsidRPr="008E2E12">
        <w:rPr>
          <w:sz w:val="16"/>
        </w:rPr>
        <w:t xml:space="preserve">6 </w:t>
      </w:r>
      <w:r w:rsidRPr="008E2E12">
        <w:rPr>
          <w:rStyle w:val="StyleUnderline"/>
        </w:rPr>
        <w:t xml:space="preserve">See section 212 of the Act for the </w:t>
      </w:r>
      <w:r w:rsidRPr="008E2E12">
        <w:rPr>
          <w:rStyle w:val="Emphasis"/>
        </w:rPr>
        <w:t>grounds of inadmissibility</w:t>
      </w:r>
      <w:r w:rsidRPr="008E2E12">
        <w:rPr>
          <w:sz w:val="16"/>
        </w:rPr>
        <w:t xml:space="preserve"> – </w:t>
      </w:r>
      <w:r w:rsidRPr="008E2E12">
        <w:rPr>
          <w:rStyle w:val="StyleUnderline"/>
        </w:rPr>
        <w:t>the rules that prevent noncitizens from receiving visas and/or entering</w:t>
      </w:r>
      <w:r w:rsidRPr="008E2E12">
        <w:rPr>
          <w:sz w:val="16"/>
        </w:rPr>
        <w:t xml:space="preserve"> the U.S. Similar but different in significant ways, is Section 237 of the Act, the grounds of removal, which allow DHS to remove people who are already in the U.S. </w:t>
      </w:r>
    </w:p>
    <w:p w14:paraId="3D616848" w14:textId="77777777" w:rsidR="0033509E" w:rsidRPr="008E2E12" w:rsidRDefault="0033509E" w:rsidP="0033509E">
      <w:pPr>
        <w:pStyle w:val="Heading4"/>
      </w:pPr>
      <w:r w:rsidRPr="008E2E12">
        <w:t xml:space="preserve">The CP doesn’t neither of those things – </w:t>
      </w:r>
    </w:p>
    <w:p w14:paraId="5CEA5F68" w14:textId="77777777" w:rsidR="0033509E" w:rsidRPr="008E2E12" w:rsidRDefault="0033509E" w:rsidP="0033509E">
      <w:pPr>
        <w:pStyle w:val="Heading4"/>
      </w:pPr>
      <w:r w:rsidRPr="008E2E12">
        <w:t>a. Use of discretion does not expand “eligibility”</w:t>
      </w:r>
    </w:p>
    <w:p w14:paraId="265AFD0A" w14:textId="77777777" w:rsidR="0033509E" w:rsidRPr="008E2E12" w:rsidRDefault="0033509E" w:rsidP="0033509E">
      <w:proofErr w:type="spellStart"/>
      <w:r w:rsidRPr="008E2E12">
        <w:rPr>
          <w:rStyle w:val="Style13ptBold"/>
        </w:rPr>
        <w:t>Softic</w:t>
      </w:r>
      <w:proofErr w:type="spellEnd"/>
      <w:r w:rsidRPr="008E2E12">
        <w:rPr>
          <w:rStyle w:val="Style13ptBold"/>
        </w:rPr>
        <w:t xml:space="preserve"> ‘9</w:t>
      </w:r>
      <w:r w:rsidRPr="008E2E12">
        <w:t xml:space="preserve"> (Norah </w:t>
      </w:r>
      <w:proofErr w:type="spellStart"/>
      <w:r w:rsidRPr="008E2E12">
        <w:t>Alaraifi</w:t>
      </w:r>
      <w:proofErr w:type="spellEnd"/>
      <w:r w:rsidRPr="008E2E12">
        <w:t xml:space="preserve">, Fall, 2009, University of Cincinnati Law Review,  CASE NOTE: NO RELIEF UNDER THE INTERIM REGULATIONS: THE PLIGHT OF PAROLED ARRIVING ALIENS IN REMOVAL PROCEEDINGS WHEN APPLYING FOR ADJUSTMENT OF STATUS - SCHEERER V. U.S. ATTORNEY GENERAL, 513 F.3D 1244 (11TH CIR. 2008), 78 U. </w:t>
      </w:r>
      <w:proofErr w:type="spellStart"/>
      <w:r w:rsidRPr="008E2E12">
        <w:t>Cin</w:t>
      </w:r>
      <w:proofErr w:type="spellEnd"/>
      <w:r w:rsidRPr="008E2E12">
        <w:t>. L. Rev. 421</w:t>
      </w:r>
    </w:p>
    <w:p w14:paraId="0BAA1D76" w14:textId="77777777" w:rsidR="0033509E" w:rsidRPr="008E2E12" w:rsidRDefault="0033509E" w:rsidP="0033509E">
      <w:pPr>
        <w:rPr>
          <w:sz w:val="16"/>
        </w:rPr>
      </w:pPr>
      <w:r w:rsidRPr="008E2E12">
        <w:rPr>
          <w:u w:val="single"/>
        </w:rPr>
        <w:t>The First Circuit had to decide whether Section 245(a), which granted the AG discretion to adjust the status of a parolee, also gave the AG the power to exclude all parolees from applying for adjustment of status</w:t>
      </w:r>
      <w:r w:rsidRPr="008E2E12">
        <w:rPr>
          <w:sz w:val="16"/>
        </w:rPr>
        <w:t xml:space="preserve">. n47  </w:t>
      </w:r>
      <w:r w:rsidRPr="008E2E12">
        <w:rPr>
          <w:u w:val="single"/>
        </w:rPr>
        <w:t>The court reasoned that "the mere fact that a statute gives the Attorney General discretion as to whether to grant relief after application does not by itself give the Attorney General the discretion to define eligibility for such relief."</w:t>
      </w:r>
      <w:r w:rsidRPr="008E2E12">
        <w:rPr>
          <w:sz w:val="16"/>
        </w:rPr>
        <w:t xml:space="preserve"> n48  The court stated that </w:t>
      </w:r>
      <w:r w:rsidRPr="008E2E12">
        <w:rPr>
          <w:u w:val="single"/>
        </w:rPr>
        <w:t>the AG did not have a specific grant of authority to redefine eligibility for adjustment of status</w:t>
      </w:r>
      <w:r w:rsidRPr="008E2E12">
        <w:rPr>
          <w:sz w:val="16"/>
        </w:rPr>
        <w:t xml:space="preserve"> so as to exclude paroled aliens in removal proceedings. Finally, the court found that the statute was not silent on the issue, as it allowed parolees to apply for adjustment of status and made no exception for those who happened to be in removal proceedings. n49</w:t>
      </w:r>
    </w:p>
    <w:p w14:paraId="1838ED85" w14:textId="77777777" w:rsidR="0033509E" w:rsidRPr="008E2E12" w:rsidRDefault="0033509E" w:rsidP="0033509E">
      <w:pPr>
        <w:pStyle w:val="Heading4"/>
      </w:pPr>
      <w:r w:rsidRPr="008E2E12">
        <w:t>b. Parole doesn’t make immigrants “admissible.”</w:t>
      </w:r>
    </w:p>
    <w:p w14:paraId="5AFCBCE4" w14:textId="77777777" w:rsidR="0033509E" w:rsidRPr="008E2E12" w:rsidRDefault="0033509E" w:rsidP="0033509E">
      <w:r w:rsidRPr="008E2E12">
        <w:rPr>
          <w:rStyle w:val="Style13ptBold"/>
        </w:rPr>
        <w:t>Harrington ‘18</w:t>
      </w:r>
      <w:r w:rsidRPr="008E2E12">
        <w:t xml:space="preserve"> (Ben - Legislative Attorney, “An Overview of Discretionary Reprieves from Removal: Deferred Action, DACA, TPS, and Others,” Congressional Research Service, April 10, 2018, https://fas.org/sgp/crs/homesec/R45158.pdf)-JN</w:t>
      </w:r>
    </w:p>
    <w:p w14:paraId="2CE74BCC" w14:textId="77777777" w:rsidR="0033509E" w:rsidRPr="008E2E12" w:rsidRDefault="0033509E" w:rsidP="0033509E">
      <w:pPr>
        <w:rPr>
          <w:u w:val="single"/>
        </w:rPr>
      </w:pPr>
      <w:r w:rsidRPr="008E2E12">
        <w:rPr>
          <w:sz w:val="16"/>
        </w:rPr>
        <w:t xml:space="preserve">Reprieves granted pursuant to statutory authority include the following: </w:t>
      </w:r>
      <w:r w:rsidRPr="008E2E12">
        <w:rPr>
          <w:sz w:val="16"/>
        </w:rPr>
        <w:t xml:space="preserve"> TPS Relief. A form of temporary protection from removal for aliens from countries that DHS designates as unsafe for return because of armed conflict, natural disaster, or other extraordinary </w:t>
      </w:r>
      <w:r w:rsidRPr="008E2E12">
        <w:rPr>
          <w:sz w:val="16"/>
        </w:rPr>
        <w:lastRenderedPageBreak/>
        <w:t xml:space="preserve">conditions. </w:t>
      </w:r>
      <w:r w:rsidRPr="008E2E12">
        <w:rPr>
          <w:sz w:val="16"/>
        </w:rPr>
        <w:t xml:space="preserve"> </w:t>
      </w:r>
      <w:r w:rsidRPr="008E2E12">
        <w:rPr>
          <w:rStyle w:val="StyleUnderline"/>
        </w:rPr>
        <w:t>Parole. A statutory power that authorizes DHS to grant entry (but not admission) to inadmissible aliens on a case-by-case basis.</w:t>
      </w:r>
    </w:p>
    <w:p w14:paraId="4053AA33" w14:textId="77777777" w:rsidR="0033509E" w:rsidRPr="008E2E12" w:rsidRDefault="0033509E" w:rsidP="0033509E">
      <w:pPr>
        <w:pStyle w:val="Heading4"/>
      </w:pPr>
      <w:r w:rsidRPr="008E2E12">
        <w:t>c. Parole is not a “visa”</w:t>
      </w:r>
    </w:p>
    <w:p w14:paraId="64B53F3E" w14:textId="77777777" w:rsidR="0033509E" w:rsidRPr="008E2E12" w:rsidRDefault="0033509E" w:rsidP="0033509E">
      <w:r w:rsidRPr="008E2E12">
        <w:rPr>
          <w:rStyle w:val="Style13ptBold"/>
        </w:rPr>
        <w:t>Oh ‘4</w:t>
      </w:r>
      <w:r w:rsidRPr="008E2E12">
        <w:t xml:space="preserve"> (Matthew Oh Esquire, Oh Law Firm- 9/14/04, Archive IX, http://www.immigration-law.com/Archive%20IX.html</w:t>
      </w:r>
    </w:p>
    <w:p w14:paraId="184809C3" w14:textId="77777777" w:rsidR="0033509E" w:rsidRPr="008E2E12" w:rsidRDefault="0033509E" w:rsidP="0033509E">
      <w:pPr>
        <w:rPr>
          <w:u w:val="single"/>
        </w:rPr>
      </w:pPr>
      <w:r w:rsidRPr="008E2E12">
        <w:rPr>
          <w:sz w:val="16"/>
        </w:rPr>
        <w:t xml:space="preserve">The DHS has announced that the U.S. will let in certain risk-free one-time overstayer of such VWP countries on "parole." This discretion will be exercised on a case-by-case basis. Inasmuch as they are admissible, albeit the prior overstay record, they are likely to be admitted to the United States from today without a visa for </w:t>
      </w:r>
      <w:proofErr w:type="spellStart"/>
      <w:r w:rsidRPr="008E2E12">
        <w:rPr>
          <w:sz w:val="16"/>
        </w:rPr>
        <w:t>upto</w:t>
      </w:r>
      <w:proofErr w:type="spellEnd"/>
      <w:r w:rsidRPr="008E2E12">
        <w:rPr>
          <w:sz w:val="16"/>
        </w:rPr>
        <w:t xml:space="preserve"> 90 days. This admission will be available only one time and they will not be able to reenter the U.S. next trip around unless they carry a visa. Accordingly, the bar to visa-waiver entry will remain intact and in effect except for one trip. </w:t>
      </w:r>
      <w:r w:rsidRPr="008E2E12">
        <w:rPr>
          <w:rStyle w:val="Emphasis"/>
        </w:rPr>
        <w:t>Parole is not a visa and not an admission as a nonimmigrant</w:t>
      </w:r>
      <w:r w:rsidRPr="008E2E12">
        <w:rPr>
          <w:u w:val="single"/>
        </w:rPr>
        <w:t xml:space="preserve">. However, parole allows the </w:t>
      </w:r>
      <w:proofErr w:type="spellStart"/>
      <w:r w:rsidRPr="008E2E12">
        <w:rPr>
          <w:u w:val="single"/>
        </w:rPr>
        <w:t>travellers</w:t>
      </w:r>
      <w:proofErr w:type="spellEnd"/>
      <w:r w:rsidRPr="008E2E12">
        <w:rPr>
          <w:u w:val="single"/>
        </w:rPr>
        <w:t xml:space="preserve"> to physically enter the U.S. for a period of time which is granted by the inspectors at the port of entry.</w:t>
      </w:r>
    </w:p>
    <w:p w14:paraId="1EAB4852" w14:textId="77777777" w:rsidR="0033509E" w:rsidRPr="008E2E12" w:rsidRDefault="0033509E" w:rsidP="0033509E"/>
    <w:p w14:paraId="66167E6C" w14:textId="77777777" w:rsidR="000C34D5" w:rsidRPr="008E2E12" w:rsidRDefault="000C34D5" w:rsidP="000C34D5"/>
    <w:p w14:paraId="4D3BB94E" w14:textId="77777777" w:rsidR="00804770" w:rsidRPr="008E2E12" w:rsidRDefault="00804770" w:rsidP="00804770">
      <w:pPr>
        <w:pStyle w:val="Heading2"/>
      </w:pPr>
      <w:r w:rsidRPr="008E2E12">
        <w:lastRenderedPageBreak/>
        <w:t>Net-Benefits</w:t>
      </w:r>
    </w:p>
    <w:p w14:paraId="49D1AE37" w14:textId="1836AB6D" w:rsidR="000C34D5" w:rsidRPr="008E2E12" w:rsidRDefault="000C34D5" w:rsidP="000C34D5">
      <w:pPr>
        <w:pStyle w:val="Heading3"/>
      </w:pPr>
      <w:r w:rsidRPr="008E2E12">
        <w:lastRenderedPageBreak/>
        <w:t>NB – Avoids Midterms</w:t>
      </w:r>
      <w:r w:rsidR="008F1C77" w:rsidRPr="008E2E12">
        <w:t xml:space="preserve"> DA</w:t>
      </w:r>
    </w:p>
    <w:p w14:paraId="0C15619B" w14:textId="77777777" w:rsidR="000C34D5" w:rsidRPr="008E2E12" w:rsidRDefault="000C34D5" w:rsidP="000C34D5">
      <w:pPr>
        <w:pStyle w:val="Heading4"/>
      </w:pPr>
      <w:r w:rsidRPr="008E2E12">
        <w:t>It’s much less risky for the executive to take action than Congress right before midterms.</w:t>
      </w:r>
    </w:p>
    <w:p w14:paraId="2B4E20D2" w14:textId="77777777" w:rsidR="000C34D5" w:rsidRPr="008E2E12" w:rsidRDefault="000C34D5" w:rsidP="000C34D5">
      <w:r w:rsidRPr="008E2E12">
        <w:rPr>
          <w:rStyle w:val="Heading4Char"/>
        </w:rPr>
        <w:t>Lawrence ’10</w:t>
      </w:r>
      <w:r w:rsidRPr="008E2E12">
        <w:t xml:space="preserve"> (Stewart J - a Washington, DC-based public policy analyst and writes frequently on immigration and Latino affairs. He is also founder and managing director of Puentes &amp; Associates, Inc., a bilingual survey research and communications firm, “Immigration: the case for executive orders,” The Guardian, September 2, 2010, https://www.theguardian.com/commentisfree/cifamerica/2010/sep/02/us-immigration-obama-executive)-JN</w:t>
      </w:r>
    </w:p>
    <w:p w14:paraId="6F4DE3E4" w14:textId="77777777" w:rsidR="000C34D5" w:rsidRPr="008E2E12" w:rsidRDefault="000C34D5" w:rsidP="000C34D5">
      <w:pPr>
        <w:rPr>
          <w:rStyle w:val="StyleUnderline"/>
        </w:rPr>
      </w:pPr>
      <w:r w:rsidRPr="008E2E12">
        <w:rPr>
          <w:rStyle w:val="StyleUnderline"/>
        </w:rPr>
        <w:t>Executive action is risky. But</w:t>
      </w:r>
      <w:r w:rsidRPr="008E2E12">
        <w:rPr>
          <w:sz w:val="16"/>
        </w:rPr>
        <w:t xml:space="preserve"> it's </w:t>
      </w:r>
      <w:r w:rsidRPr="008E2E12">
        <w:rPr>
          <w:rStyle w:val="StyleUnderline"/>
        </w:rPr>
        <w:t xml:space="preserve">far less risky, </w:t>
      </w:r>
      <w:r w:rsidRPr="008E2E12">
        <w:rPr>
          <w:rStyle w:val="Emphasis"/>
        </w:rPr>
        <w:t>politically</w:t>
      </w:r>
      <w:r w:rsidRPr="008E2E12">
        <w:rPr>
          <w:rStyle w:val="StyleUnderline"/>
        </w:rPr>
        <w:t>, than convening a "lame-duck" session of congress</w:t>
      </w:r>
      <w:r w:rsidRPr="008E2E12">
        <w:rPr>
          <w:sz w:val="16"/>
        </w:rPr>
        <w:t xml:space="preserve">, as some Democrats like senate majority leader Harry Reid (Democrat, Nevada) now propose, </w:t>
      </w:r>
      <w:r w:rsidRPr="008E2E12">
        <w:rPr>
          <w:rStyle w:val="StyleUnderline"/>
        </w:rPr>
        <w:t>to try to ram through the Dream Act</w:t>
      </w:r>
      <w:r w:rsidRPr="008E2E12">
        <w:rPr>
          <w:sz w:val="16"/>
        </w:rPr>
        <w:t xml:space="preserve"> or other broader immigration measures, much as they did with healthcare reform. </w:t>
      </w:r>
      <w:r w:rsidRPr="008E2E12">
        <w:rPr>
          <w:rStyle w:val="StyleUnderline"/>
        </w:rPr>
        <w:t>Most outgoing Dem</w:t>
      </w:r>
      <w:r w:rsidRPr="008E2E12">
        <w:rPr>
          <w:sz w:val="16"/>
        </w:rPr>
        <w:t>ocrat</w:t>
      </w:r>
      <w:r w:rsidRPr="008E2E12">
        <w:rPr>
          <w:rStyle w:val="StyleUnderline"/>
        </w:rPr>
        <w:t>s aren't going to play ball, especially if they have to vote to expand enforcement.</w:t>
      </w:r>
      <w:r w:rsidRPr="008E2E12">
        <w:rPr>
          <w:sz w:val="16"/>
        </w:rPr>
        <w:t xml:space="preserve"> And </w:t>
      </w:r>
      <w:r w:rsidRPr="008E2E12">
        <w:rPr>
          <w:rStyle w:val="StyleUnderline"/>
        </w:rPr>
        <w:t>even those who survive</w:t>
      </w:r>
      <w:r w:rsidRPr="008E2E12">
        <w:rPr>
          <w:sz w:val="16"/>
        </w:rPr>
        <w:t xml:space="preserve"> the </w:t>
      </w:r>
      <w:r w:rsidRPr="008E2E12">
        <w:rPr>
          <w:rStyle w:val="Emphasis"/>
        </w:rPr>
        <w:t>midterms still have to face</w:t>
      </w:r>
      <w:r w:rsidRPr="008E2E12">
        <w:rPr>
          <w:rStyle w:val="StyleUnderline"/>
        </w:rPr>
        <w:t xml:space="preserve"> </w:t>
      </w:r>
      <w:r w:rsidRPr="008E2E12">
        <w:rPr>
          <w:sz w:val="16"/>
        </w:rPr>
        <w:t xml:space="preserve">the </w:t>
      </w:r>
      <w:r w:rsidRPr="008E2E12">
        <w:rPr>
          <w:rStyle w:val="Emphasis"/>
        </w:rPr>
        <w:t>voters</w:t>
      </w:r>
      <w:r w:rsidRPr="008E2E12">
        <w:rPr>
          <w:sz w:val="16"/>
        </w:rPr>
        <w:t xml:space="preserve"> in 2012. </w:t>
      </w:r>
      <w:r w:rsidRPr="008E2E12">
        <w:rPr>
          <w:rStyle w:val="StyleUnderline"/>
        </w:rPr>
        <w:t xml:space="preserve">Supporting </w:t>
      </w:r>
      <w:proofErr w:type="spellStart"/>
      <w:r w:rsidRPr="008E2E12">
        <w:rPr>
          <w:rStyle w:val="StyleUnderline"/>
        </w:rPr>
        <w:t>legalisation</w:t>
      </w:r>
      <w:proofErr w:type="spellEnd"/>
      <w:r w:rsidRPr="008E2E12">
        <w:rPr>
          <w:rStyle w:val="StyleUnderline"/>
        </w:rPr>
        <w:t xml:space="preserve"> in a GOP-controlled congress could well cost them their seats. </w:t>
      </w:r>
      <w:r w:rsidRPr="008E2E12">
        <w:rPr>
          <w:sz w:val="16"/>
        </w:rPr>
        <w:t xml:space="preserve">As president, </w:t>
      </w:r>
      <w:r w:rsidRPr="008E2E12">
        <w:rPr>
          <w:rStyle w:val="StyleUnderline"/>
        </w:rPr>
        <w:t>Obama is uniquely placed to step in and exercise Solomon-like leadership</w:t>
      </w:r>
      <w:r w:rsidRPr="008E2E12">
        <w:rPr>
          <w:sz w:val="16"/>
        </w:rPr>
        <w:t xml:space="preserve"> on behalf of Democrats and Republicans alike. </w:t>
      </w:r>
      <w:r w:rsidRPr="008E2E12">
        <w:rPr>
          <w:rStyle w:val="StyleUnderline"/>
        </w:rPr>
        <w:t>Recent polls show that a majority of voters</w:t>
      </w:r>
      <w:r w:rsidRPr="008E2E12">
        <w:rPr>
          <w:sz w:val="16"/>
        </w:rPr>
        <w:t xml:space="preserve"> – including a majority of GOP voters – </w:t>
      </w:r>
      <w:r w:rsidRPr="008E2E12">
        <w:rPr>
          <w:rStyle w:val="StyleUnderline"/>
        </w:rPr>
        <w:t xml:space="preserve">support expanded enforcement coupled with some kind of </w:t>
      </w:r>
      <w:proofErr w:type="spellStart"/>
      <w:r w:rsidRPr="008E2E12">
        <w:rPr>
          <w:rStyle w:val="StyleUnderline"/>
        </w:rPr>
        <w:t>legalisation</w:t>
      </w:r>
      <w:proofErr w:type="spellEnd"/>
      <w:r w:rsidRPr="008E2E12">
        <w:rPr>
          <w:rStyle w:val="StyleUnderline"/>
        </w:rPr>
        <w:t xml:space="preserve">. </w:t>
      </w:r>
      <w:r w:rsidRPr="008E2E12">
        <w:rPr>
          <w:rStyle w:val="Emphasis"/>
        </w:rPr>
        <w:t>At a time when the public discourse on immigration is degenerating into near-hysteria</w:t>
      </w:r>
      <w:r w:rsidRPr="008E2E12">
        <w:rPr>
          <w:rStyle w:val="StyleUnderline"/>
        </w:rPr>
        <w:t>,</w:t>
      </w:r>
      <w:r w:rsidRPr="008E2E12">
        <w:rPr>
          <w:sz w:val="16"/>
        </w:rPr>
        <w:t xml:space="preserve"> and congress remains </w:t>
      </w:r>
      <w:proofErr w:type="spellStart"/>
      <w:r w:rsidRPr="008E2E12">
        <w:rPr>
          <w:sz w:val="16"/>
        </w:rPr>
        <w:t>paralysed</w:t>
      </w:r>
      <w:proofErr w:type="spellEnd"/>
      <w:r w:rsidRPr="008E2E12">
        <w:rPr>
          <w:sz w:val="16"/>
        </w:rPr>
        <w:t xml:space="preserve">, </w:t>
      </w:r>
      <w:r w:rsidRPr="008E2E12">
        <w:rPr>
          <w:rStyle w:val="StyleUnderline"/>
        </w:rPr>
        <w:t xml:space="preserve">even-handed executive action can point the country forward. It sends a powerful signal to voters </w:t>
      </w:r>
      <w:r w:rsidRPr="008E2E12">
        <w:rPr>
          <w:sz w:val="16"/>
        </w:rPr>
        <w:t xml:space="preserve">that </w:t>
      </w:r>
      <w:r w:rsidRPr="008E2E12">
        <w:rPr>
          <w:rStyle w:val="StyleUnderline"/>
        </w:rPr>
        <w:t>the president still has the courage to stick his neck out</w:t>
      </w:r>
      <w:r w:rsidRPr="008E2E12">
        <w:rPr>
          <w:rStyle w:val="Emphasis"/>
        </w:rPr>
        <w:t>, even when a nervous and recalcitrant congress</w:t>
      </w:r>
      <w:r w:rsidRPr="008E2E12">
        <w:rPr>
          <w:rStyle w:val="StyleUnderline"/>
        </w:rPr>
        <w:t>, including members of his own party, won't.</w:t>
      </w:r>
    </w:p>
    <w:p w14:paraId="20BB3848" w14:textId="77777777" w:rsidR="00F07957" w:rsidRPr="008E2E12" w:rsidRDefault="00F07957" w:rsidP="00F07957">
      <w:pPr>
        <w:pStyle w:val="Heading4"/>
      </w:pPr>
      <w:r w:rsidRPr="008E2E12">
        <w:t>Executive orders aren’t publicized – no media coverage.</w:t>
      </w:r>
    </w:p>
    <w:p w14:paraId="496AF15B" w14:textId="77777777" w:rsidR="00F07957" w:rsidRPr="008E2E12" w:rsidRDefault="00F07957" w:rsidP="00F07957">
      <w:r w:rsidRPr="008E2E12">
        <w:rPr>
          <w:rStyle w:val="Heading4Char"/>
        </w:rPr>
        <w:t>Swayne ’14</w:t>
      </w:r>
      <w:r w:rsidRPr="008E2E12">
        <w:t xml:space="preserve"> (Matthew L. (State College, PA) is a journalist who currently works as a research writer at Penn State. “Media are often enablers for unilateral presidential powers.” Penn State News. October 16, 2014. </w:t>
      </w:r>
      <w:hyperlink r:id="rId30" w:history="1">
        <w:r w:rsidRPr="008E2E12">
          <w:rPr>
            <w:rStyle w:val="Hyperlink"/>
          </w:rPr>
          <w:t>https://news.psu.edu/story/330549/2014/10/16/research/media-are-often-enablers-unilateral-presidential-powers</w:t>
        </w:r>
      </w:hyperlink>
      <w:r w:rsidRPr="008E2E12">
        <w:t>)-JN</w:t>
      </w:r>
    </w:p>
    <w:p w14:paraId="1350E057" w14:textId="4A11EE9D" w:rsidR="00F07957" w:rsidRPr="008E2E12" w:rsidRDefault="00F07957" w:rsidP="000C34D5">
      <w:pPr>
        <w:rPr>
          <w:sz w:val="16"/>
        </w:rPr>
      </w:pPr>
      <w:r w:rsidRPr="008E2E12">
        <w:rPr>
          <w:sz w:val="16"/>
        </w:rPr>
        <w:t>"</w:t>
      </w:r>
      <w:r w:rsidRPr="008E2E12">
        <w:rPr>
          <w:rStyle w:val="StyleUnderline"/>
        </w:rPr>
        <w:t>With a mere 'stroke of the pen,' presidents can change the</w:t>
      </w:r>
      <w:r w:rsidRPr="008E2E12">
        <w:rPr>
          <w:sz w:val="16"/>
        </w:rPr>
        <w:t xml:space="preserve"> political statu</w:t>
      </w:r>
      <w:r w:rsidRPr="008E2E12">
        <w:rPr>
          <w:rStyle w:val="StyleUnderline"/>
        </w:rPr>
        <w:t>s quo,</w:t>
      </w:r>
      <w:r w:rsidRPr="008E2E12">
        <w:rPr>
          <w:sz w:val="16"/>
        </w:rPr>
        <w:t xml:space="preserve">" Mark Major, lecturer in political science and associate director of the </w:t>
      </w:r>
      <w:proofErr w:type="spellStart"/>
      <w:r w:rsidRPr="008E2E12">
        <w:rPr>
          <w:sz w:val="16"/>
        </w:rPr>
        <w:t>McCourtney</w:t>
      </w:r>
      <w:proofErr w:type="spellEnd"/>
      <w:r w:rsidRPr="008E2E12">
        <w:rPr>
          <w:sz w:val="16"/>
        </w:rPr>
        <w:t xml:space="preserve"> Institute for Democracy writes in "The Unilateral Presidency and the News Media" (Palgrave McMillan, 2014). "However the Constitution is silent about these powers, Congress seldom acts to limit them, and </w:t>
      </w:r>
      <w:r w:rsidRPr="008E2E12">
        <w:rPr>
          <w:rStyle w:val="StyleUnderline"/>
        </w:rPr>
        <w:t xml:space="preserve">the public is usually unaware of these powers." </w:t>
      </w:r>
      <w:r w:rsidRPr="008E2E12">
        <w:rPr>
          <w:sz w:val="16"/>
        </w:rPr>
        <w:t xml:space="preserve">While the number of executive actions varies from presidency to presidency, the scope of these powers is the more troublesome aspect, said Major. For example, recent presidents, such as George W. Bush and Barack Obama, have used executive orders to pave the way for the use of torture for intelligence gathering and drone strikes in the service of counterterrorism. "It's not the rate, it's the importance," said Major. "The recent actions go beyond LBJ ordering flags to be flown at half-mast to honor the passing of Winston Churchill. These have a much bigger policy component." </w:t>
      </w:r>
      <w:r w:rsidRPr="008E2E12">
        <w:rPr>
          <w:rStyle w:val="StyleUnderline"/>
        </w:rPr>
        <w:t>Despite the increasing importance of executive orders, the media have been relatively silent</w:t>
      </w:r>
      <w:r w:rsidRPr="008E2E12">
        <w:rPr>
          <w:sz w:val="16"/>
        </w:rPr>
        <w:t>, according to Major.</w:t>
      </w:r>
      <w:r w:rsidRPr="008E2E12">
        <w:rPr>
          <w:rStyle w:val="StyleUnderline"/>
        </w:rPr>
        <w:t xml:space="preserve"> </w:t>
      </w:r>
      <w:r w:rsidRPr="008E2E12">
        <w:rPr>
          <w:sz w:val="16"/>
        </w:rPr>
        <w:t xml:space="preserve">"When it comes to unilateral powers </w:t>
      </w:r>
      <w:r w:rsidRPr="008E2E12">
        <w:rPr>
          <w:rStyle w:val="StyleUnderline"/>
        </w:rPr>
        <w:t>presidents still very much have a friend in the press</w:t>
      </w:r>
      <w:r w:rsidRPr="008E2E12">
        <w:rPr>
          <w:sz w:val="16"/>
        </w:rPr>
        <w:t>," said Major. "</w:t>
      </w:r>
      <w:r w:rsidRPr="008E2E12">
        <w:rPr>
          <w:rStyle w:val="StyleUnderline"/>
        </w:rPr>
        <w:t>When the president acts alone without constitutional basis</w:t>
      </w:r>
      <w:r w:rsidRPr="008E2E12">
        <w:rPr>
          <w:sz w:val="16"/>
        </w:rPr>
        <w:t xml:space="preserve">, you might think that the media would seize on this, but, often, </w:t>
      </w:r>
      <w:r w:rsidRPr="008E2E12">
        <w:rPr>
          <w:rStyle w:val="StyleUnderline"/>
        </w:rPr>
        <w:t>the issue is ignored, or marginalized." Reporters have a few challenges in effectively covering presidents and executive actions,</w:t>
      </w:r>
      <w:r w:rsidRPr="008E2E12">
        <w:rPr>
          <w:sz w:val="16"/>
        </w:rPr>
        <w:t xml:space="preserve"> Major said. For example, few </w:t>
      </w:r>
      <w:r w:rsidRPr="008E2E12">
        <w:rPr>
          <w:rStyle w:val="StyleUnderline"/>
        </w:rPr>
        <w:t>sources in the legislative and judicial branches</w:t>
      </w:r>
      <w:r w:rsidRPr="008E2E12">
        <w:rPr>
          <w:sz w:val="16"/>
        </w:rPr>
        <w:t xml:space="preserve"> -- which are </w:t>
      </w:r>
      <w:r w:rsidRPr="008E2E12">
        <w:rPr>
          <w:rStyle w:val="StyleUnderline"/>
        </w:rPr>
        <w:t xml:space="preserve">often divided by party politics themselves -- will go on record to criticize the president. Even when these sources do question a president's actions, they are typically seen as less powerful or credible as sources than the president. </w:t>
      </w:r>
      <w:r w:rsidRPr="008E2E12">
        <w:rPr>
          <w:sz w:val="16"/>
        </w:rPr>
        <w:t>"</w:t>
      </w:r>
      <w:r w:rsidRPr="008E2E12">
        <w:rPr>
          <w:rStyle w:val="StyleUnderline"/>
        </w:rPr>
        <w:t>This leads to,</w:t>
      </w:r>
      <w:r w:rsidRPr="008E2E12">
        <w:rPr>
          <w:sz w:val="16"/>
        </w:rPr>
        <w:t xml:space="preserve"> </w:t>
      </w:r>
      <w:r w:rsidRPr="008E2E12">
        <w:rPr>
          <w:sz w:val="16"/>
        </w:rPr>
        <w:lastRenderedPageBreak/>
        <w:t xml:space="preserve">in large part, </w:t>
      </w:r>
      <w:r w:rsidRPr="008E2E12">
        <w:rPr>
          <w:rStyle w:val="StyleUnderline"/>
        </w:rPr>
        <w:t>too much reliance on administration sources</w:t>
      </w:r>
      <w:r w:rsidRPr="008E2E12">
        <w:rPr>
          <w:sz w:val="16"/>
        </w:rPr>
        <w:t>," said Major. "</w:t>
      </w:r>
      <w:r w:rsidRPr="008E2E12">
        <w:rPr>
          <w:rStyle w:val="StyleUnderline"/>
        </w:rPr>
        <w:t>The president and advisors overshadow the Congress, and that makes it difficult to have more balance in the coverage." The network of independent blogs on the web</w:t>
      </w:r>
      <w:r w:rsidRPr="008E2E12">
        <w:rPr>
          <w:sz w:val="16"/>
        </w:rPr>
        <w:t xml:space="preserve">, once thought to be a tool to democratize and decentralize media, </w:t>
      </w:r>
      <w:r w:rsidRPr="008E2E12">
        <w:rPr>
          <w:rStyle w:val="StyleUnderline"/>
        </w:rPr>
        <w:t>are more likely to be ideologically driven. Bloggers tend to ignore unilateral executive actions when a president they favor backs their ideology</w:t>
      </w:r>
      <w:r w:rsidRPr="008E2E12">
        <w:rPr>
          <w:sz w:val="16"/>
        </w:rPr>
        <w:t>, he added.</w:t>
      </w:r>
    </w:p>
    <w:p w14:paraId="2CFBE2CA" w14:textId="77777777" w:rsidR="00F07957" w:rsidRPr="008E2E12" w:rsidRDefault="00F07957" w:rsidP="000C34D5">
      <w:pPr>
        <w:rPr>
          <w:rStyle w:val="StyleUnderline"/>
          <w:sz w:val="16"/>
          <w:u w:val="none"/>
        </w:rPr>
      </w:pPr>
    </w:p>
    <w:p w14:paraId="3B2D638E" w14:textId="4FF4A5C0" w:rsidR="00A26B74" w:rsidRPr="008E2E12" w:rsidRDefault="00A26B74" w:rsidP="00A26B74">
      <w:pPr>
        <w:pStyle w:val="Heading4"/>
      </w:pPr>
      <w:r w:rsidRPr="008E2E12">
        <w:t xml:space="preserve">Even significant </w:t>
      </w:r>
      <w:r w:rsidR="00EA5E5E" w:rsidRPr="008E2E12">
        <w:t>executive m</w:t>
      </w:r>
      <w:r w:rsidRPr="008E2E12">
        <w:t>emos that effect immigration go under the radar and can be hidden – including parole</w:t>
      </w:r>
    </w:p>
    <w:p w14:paraId="57511115" w14:textId="77777777" w:rsidR="00A26B74" w:rsidRPr="008E2E12" w:rsidRDefault="00A26B74" w:rsidP="00A26B74">
      <w:proofErr w:type="spellStart"/>
      <w:r w:rsidRPr="008E2E12">
        <w:rPr>
          <w:rStyle w:val="Style13ptBold"/>
        </w:rPr>
        <w:t>Vinik</w:t>
      </w:r>
      <w:proofErr w:type="spellEnd"/>
      <w:r w:rsidRPr="008E2E12">
        <w:rPr>
          <w:rStyle w:val="Style13ptBold"/>
        </w:rPr>
        <w:t xml:space="preserve"> 17’</w:t>
      </w:r>
      <w:r w:rsidRPr="008E2E12">
        <w:t xml:space="preserve"> (Danny </w:t>
      </w:r>
      <w:proofErr w:type="spellStart"/>
      <w:r w:rsidRPr="008E2E12">
        <w:t>Vinik</w:t>
      </w:r>
      <w:proofErr w:type="spellEnd"/>
      <w:r w:rsidRPr="008E2E12">
        <w:t xml:space="preserve"> is a graduate of Duke University with a degree in Economics and Public Policy, The Assistant Editor of The Agenda at Politico, writing on domestic policy topics, was a staff writer at The New Republic and a political reporter for Business Insider, “Four hidden policy changes in Trump’s immigration memos”, The Agenda, 02-23-17, https://www.politico.com/agenda/story/2017/02/four-hidden-policy-changes-trump-immigration-memos-000323)-DG</w:t>
      </w:r>
    </w:p>
    <w:p w14:paraId="5C092BF1" w14:textId="77777777" w:rsidR="00A26B74" w:rsidRPr="008E2E12" w:rsidRDefault="00A26B74" w:rsidP="00A26B74">
      <w:pPr>
        <w:rPr>
          <w:sz w:val="16"/>
        </w:rPr>
      </w:pPr>
      <w:r w:rsidRPr="008E2E12">
        <w:rPr>
          <w:rStyle w:val="StyleUnderline"/>
        </w:rPr>
        <w:t>The new policies could affect everyone</w:t>
      </w:r>
      <w:r w:rsidRPr="008E2E12">
        <w:rPr>
          <w:sz w:val="16"/>
        </w:rPr>
        <w:t xml:space="preserve"> from undocumented immigrants to local police to U.S. soldiers. What will they look like? POLITICO spoke with nearly a dozen immigration experts on the right and left, many of whom previously have held senior roles at the department. </w:t>
      </w:r>
      <w:r w:rsidRPr="008E2E12">
        <w:rPr>
          <w:rStyle w:val="StyleUnderline"/>
        </w:rPr>
        <w:t>They highlighted four under-the-radar but important new shifts buried in the DHS memos: 1. Limiting “parole”</w:t>
      </w:r>
      <w:r w:rsidRPr="008E2E12">
        <w:rPr>
          <w:sz w:val="16"/>
        </w:rPr>
        <w:t xml:space="preserve"> Immigration officials have long been able to use an immigration policy called "parole" to create some flex in the system, cracking open the door for noncitizens who technically aren't supposed to enter the U.S., but who have some personal or political claim to leniency. The “wet-foot, dry-foot policy” that Obama ended in January used parole as the mechanism to allow Cuban immigrants to stay in the country if they made it onto U.S. soil. Another program, known as “parole in place,” allows close undocumented relatives of U.S. service members and veterans to apply for a green card without leaving the U.S., keeping military families together. Perhaps the most common use of parole, called “advance parole,” allows immigrants who are in the U.S. and applying to adjust their status — mainly applying for a green card — to travel abroad and return while their applications are pending. To immigration critics, </w:t>
      </w:r>
      <w:r w:rsidRPr="008E2E12">
        <w:rPr>
          <w:rStyle w:val="StyleUnderline"/>
        </w:rPr>
        <w:t>these broad policies amount to a systematic abuse of the parole system</w:t>
      </w:r>
      <w:r w:rsidRPr="008E2E12">
        <w:rPr>
          <w:sz w:val="16"/>
        </w:rPr>
        <w:t xml:space="preserve">, which is supposed to be judged strictly on a case-by-case basis, rather than handed out to broad categories of immigrants. In what sounds like a slap at the Obama administration, one subsection of a memo says expanded use of parole “has contributed to a border security crisis, undermined the integrity of the immigration laws and the parole process, and created an incentive for additional illegal immigration.” The new memo </w:t>
      </w:r>
      <w:r w:rsidRPr="008E2E12">
        <w:rPr>
          <w:rStyle w:val="StyleUnderline"/>
        </w:rPr>
        <w:t>calls for parole to be used “sparingly”</w:t>
      </w:r>
      <w:r w:rsidRPr="008E2E12">
        <w:rPr>
          <w:sz w:val="16"/>
        </w:rPr>
        <w:t xml:space="preserve"> and directs the heads of the three main immigration agencies to issue regulations clarifying when parole can be used. How the immigration agencies will reform parole programs won’t be clear until they release final regulations; a DHS spokesperson did not respond to questions about the memos. But experts on both sides of the immigration debate believe the intent is to turn parole from an exemption that certain people can count on to an infrequent privilege — curtailing or eliminating many of these programs, including the “parole in place” program for U.S. soldiers' families. </w:t>
      </w:r>
      <w:r w:rsidRPr="008E2E12">
        <w:rPr>
          <w:rStyle w:val="StyleUnderline"/>
        </w:rPr>
        <w:t>2. Targeting people who help unaccompanied children</w:t>
      </w:r>
      <w:r w:rsidRPr="008E2E12">
        <w:rPr>
          <w:sz w:val="16"/>
        </w:rPr>
        <w:t xml:space="preserve"> The new DHS memo tries to discourage unaccompanied children from making the dangerous trek to the United States by cracking down on the people who finance the journey — which often means their own families. The memo calls for the </w:t>
      </w:r>
      <w:r w:rsidRPr="008E2E12">
        <w:rPr>
          <w:rStyle w:val="StyleUnderline"/>
        </w:rPr>
        <w:t xml:space="preserve">prosecution and/or deportation of any individual who “facilitates the illegal smuggling </w:t>
      </w:r>
      <w:r w:rsidRPr="008E2E12">
        <w:rPr>
          <w:sz w:val="16"/>
        </w:rPr>
        <w:t xml:space="preserve">or trafficking </w:t>
      </w:r>
      <w:r w:rsidRPr="008E2E12">
        <w:rPr>
          <w:rStyle w:val="StyleUnderline"/>
        </w:rPr>
        <w:t>of an alien child into the United States</w:t>
      </w:r>
      <w:r w:rsidRPr="008E2E12">
        <w:rPr>
          <w:sz w:val="16"/>
        </w:rPr>
        <w:t xml:space="preserve">.” In other words, an undocumented mother who pays a smuggler to bring her children to the U.S. could now face prosecution. To many, this seems particularly heartless. “In many cases, people are fleeing for their lives, and it would be wrong to subject those helping to prosecution,” said Kerri Talbot, a former top immigration staffer for Sen. Robert Menendez. While the Trump administration’s policy appears harsh, its goals aren’t especially unusual. In the fight against human trafficking, countries often look to attack the problem at the incentive level, discouraging would-be migrants from making illegal journeys in the first place. For instance, the European Union signed an agreement with Turkey last year to allow Greece to return migrants to Turkey, a policy designed to make the journey into the European Union far less appealing for the thousands of people using the migration route across the Aegean Sea. When tens of thousands of unaccompanied children flooded across the U.S.-Mexico border in 2014, stressing the U.S. immigration system, the Obama administration used softer tactics to discourage such migration; Joe Biden, then vice president, even visited Central American countries to plead with parents to stop sending their children to the United States. By introducing the threat of prosecution for family members in the U.S. who help facilitate illegal border crossings, the Trump policy takes a much tougher line, but at heart, the goal is much the same. </w:t>
      </w:r>
      <w:r w:rsidRPr="008E2E12">
        <w:rPr>
          <w:rStyle w:val="StyleUnderline"/>
        </w:rPr>
        <w:t xml:space="preserve">3. Deputizing local </w:t>
      </w:r>
      <w:r w:rsidRPr="008E2E12">
        <w:rPr>
          <w:rStyle w:val="StyleUnderline"/>
        </w:rPr>
        <w:lastRenderedPageBreak/>
        <w:t>law enforcement as immigration agents</w:t>
      </w:r>
      <w:r w:rsidRPr="008E2E12">
        <w:rPr>
          <w:sz w:val="16"/>
        </w:rPr>
        <w:t xml:space="preserve"> One of the most controversial elements of Trump’s immigration policies has come with the bland bureaucratic name of 287(g), named for its corresponding section of immigration law, that allows local law enforcement agencies to sign agreements with immigration agencies to allow local police to act as immigration agents. The Obama administration ended the 287(g) program in 2012, after harsh criticism from activists and little engagement from law enforcement agencies. Trump’s original executive order called for the DHS to revive the program. But the new memo goes a step further and actually expands it: Previously, local law enforcement agencies could only sign 287(g) agreements with Immigration and Customs Enforcement, which largely operates in the interior of the country. Now, they can also sign such agreements with Customs and Border Protection, which largely operates at ports of entry and along the border. John </w:t>
      </w:r>
      <w:proofErr w:type="spellStart"/>
      <w:r w:rsidRPr="008E2E12">
        <w:rPr>
          <w:sz w:val="16"/>
        </w:rPr>
        <w:t>Sandweg</w:t>
      </w:r>
      <w:proofErr w:type="spellEnd"/>
      <w:r w:rsidRPr="008E2E12">
        <w:rPr>
          <w:sz w:val="16"/>
        </w:rPr>
        <w:t xml:space="preserve">, former acting director of ICE under Obama, called the move “unprecedented.” </w:t>
      </w:r>
      <w:proofErr w:type="spellStart"/>
      <w:r w:rsidRPr="008E2E12">
        <w:rPr>
          <w:sz w:val="16"/>
        </w:rPr>
        <w:t>Neifach</w:t>
      </w:r>
      <w:proofErr w:type="spellEnd"/>
      <w:r w:rsidRPr="008E2E12">
        <w:rPr>
          <w:sz w:val="16"/>
        </w:rPr>
        <w:t xml:space="preserve">, the Bush-era DHS official, also said the “change caught my eye.” What does this mean? It’s tough to know until ICE and CBP actually issue additional guidance. Experts said that local police would gain few additional authorities from partnering with CBP than they wouldn’t already have from partnering with ICE. But </w:t>
      </w:r>
      <w:r w:rsidRPr="008E2E12">
        <w:rPr>
          <w:rStyle w:val="StyleUnderline"/>
        </w:rPr>
        <w:t>they could gain additional powers near the border</w:t>
      </w:r>
      <w:r w:rsidRPr="008E2E12">
        <w:rPr>
          <w:sz w:val="16"/>
        </w:rPr>
        <w:t xml:space="preserve">, including boarding any vessel in search of undocumented immigrants and searching private lands within 25 miles of the border, said </w:t>
      </w:r>
      <w:proofErr w:type="spellStart"/>
      <w:r w:rsidRPr="008E2E12">
        <w:rPr>
          <w:sz w:val="16"/>
        </w:rPr>
        <w:t>Neifach</w:t>
      </w:r>
      <w:proofErr w:type="spellEnd"/>
      <w:r w:rsidRPr="008E2E12">
        <w:rPr>
          <w:sz w:val="16"/>
        </w:rPr>
        <w:t xml:space="preserve">. “I would envision that there will be some local sheriffs along the border who will </w:t>
      </w:r>
      <w:r w:rsidRPr="008E2E12">
        <w:rPr>
          <w:rStyle w:val="StyleUnderline"/>
        </w:rPr>
        <w:t>dispatch deputies to do some patrol-like activities</w:t>
      </w:r>
      <w:r w:rsidRPr="008E2E12">
        <w:rPr>
          <w:sz w:val="16"/>
        </w:rPr>
        <w:t xml:space="preserve">,” </w:t>
      </w:r>
      <w:proofErr w:type="spellStart"/>
      <w:r w:rsidRPr="008E2E12">
        <w:rPr>
          <w:sz w:val="16"/>
        </w:rPr>
        <w:t>Sandweg</w:t>
      </w:r>
      <w:proofErr w:type="spellEnd"/>
      <w:r w:rsidRPr="008E2E12">
        <w:rPr>
          <w:sz w:val="16"/>
        </w:rPr>
        <w:t xml:space="preserve"> said. Local law enforcement agencies have been hesitant to sign 287(g) agreements in the past, worried that such deals could reduce trust with the local community. But those agencies that have signed agreements have gained far-reaching immigration powers, including apprehension, arrest, detention, and even the decision over whether to initiate removal proceedings. Experts said that careful oversight of the 287(g) program is critical to ensure that local police do not abuse it, and some are concerned that the expansion of the program to include CBP could lead to worse oversight and training. “Traditionally, ICE has been more sensitive to civil rights concerns and provided a higher degree of training about how to do operations and enforcement,” </w:t>
      </w:r>
      <w:proofErr w:type="spellStart"/>
      <w:r w:rsidRPr="008E2E12">
        <w:rPr>
          <w:sz w:val="16"/>
        </w:rPr>
        <w:t>Sandweg</w:t>
      </w:r>
      <w:proofErr w:type="spellEnd"/>
      <w:r w:rsidRPr="008E2E12">
        <w:rPr>
          <w:sz w:val="16"/>
        </w:rPr>
        <w:t xml:space="preserve"> said. “The oversight will change of how these agencies conduct enforcement under the agreement. That’ll be the biggest change.” </w:t>
      </w:r>
      <w:r w:rsidRPr="008E2E12">
        <w:rPr>
          <w:rStyle w:val="StyleUnderline"/>
        </w:rPr>
        <w:t>4. Expanding the use of expedited removal</w:t>
      </w:r>
      <w:r w:rsidRPr="008E2E12">
        <w:rPr>
          <w:sz w:val="16"/>
        </w:rPr>
        <w:t xml:space="preserve"> Under U.S. law, undocumented immigrants are entitled to a hearing before being removed from the country — with an exception called “expedited removals” for immigrants who haven't been here long. The rationale for the policy is that such removals are acceptable on humanitarian grounds because the immigrant hasn’t established roots in the country. Such deportations avoid additional stress on the immigration court system, which already faces a backlog of more than 500,000 cases. Though the law allows immigration agents to use expedited removal for any undocumented adult captured within two years of entering the U.S., the official DHS policy limited its use to those captured within 14 days of entering the country and within 100 miles of the border. The new memo says that DHS will expand the policy, although it does not say how. Former officials under the Obama administration and immigration activists both pinpointed the change as meaningful, saying it could be used to deport immigrants who have been here long enough to become established community members. “</w:t>
      </w:r>
      <w:r w:rsidRPr="008E2E12">
        <w:rPr>
          <w:rStyle w:val="StyleUnderline"/>
        </w:rPr>
        <w:t>That is significant,”</w:t>
      </w:r>
      <w:r w:rsidRPr="008E2E12">
        <w:rPr>
          <w:sz w:val="16"/>
        </w:rPr>
        <w:t xml:space="preserve"> said Noah </w:t>
      </w:r>
      <w:proofErr w:type="spellStart"/>
      <w:r w:rsidRPr="008E2E12">
        <w:rPr>
          <w:sz w:val="16"/>
        </w:rPr>
        <w:t>Kroloff</w:t>
      </w:r>
      <w:proofErr w:type="spellEnd"/>
      <w:r w:rsidRPr="008E2E12">
        <w:rPr>
          <w:sz w:val="16"/>
        </w:rPr>
        <w:t xml:space="preserve">, a former senior DHS official under Obama. “[It] essentially means </w:t>
      </w:r>
      <w:r w:rsidRPr="008E2E12">
        <w:rPr>
          <w:rStyle w:val="StyleUnderline"/>
        </w:rPr>
        <w:t>anyone who can’t demonstrate that they have been in the country for two years is potentially subject to expedited removal</w:t>
      </w:r>
      <w:r w:rsidRPr="008E2E12">
        <w:rPr>
          <w:sz w:val="16"/>
        </w:rPr>
        <w:t>.”</w:t>
      </w:r>
    </w:p>
    <w:p w14:paraId="479E09BA" w14:textId="77777777" w:rsidR="00EA5E5E" w:rsidRPr="008E2E12" w:rsidRDefault="00EA5E5E" w:rsidP="00EA5E5E">
      <w:pPr>
        <w:pStyle w:val="Heading4"/>
      </w:pPr>
      <w:r w:rsidRPr="008E2E12">
        <w:t>The public doesn’t perceive the CP at election time</w:t>
      </w:r>
    </w:p>
    <w:p w14:paraId="14E80921" w14:textId="77777777" w:rsidR="00EA5E5E" w:rsidRPr="008E2E12" w:rsidRDefault="00EA5E5E" w:rsidP="00EA5E5E">
      <w:proofErr w:type="spellStart"/>
      <w:r w:rsidRPr="008E2E12">
        <w:rPr>
          <w:rStyle w:val="Style13ptBold"/>
        </w:rPr>
        <w:t>Schoenbrod</w:t>
      </w:r>
      <w:proofErr w:type="spellEnd"/>
      <w:r w:rsidRPr="008E2E12">
        <w:rPr>
          <w:rStyle w:val="Style13ptBold"/>
        </w:rPr>
        <w:t xml:space="preserve"> ‘99</w:t>
      </w:r>
      <w:r w:rsidRPr="008E2E12">
        <w:t xml:space="preserve"> (David, professor at New York Law School. He is an expert on the delegation of executive powers, “Delegation and Democracy: A Reply to My Critics,” </w:t>
      </w:r>
      <w:hyperlink r:id="rId31" w:history="1">
        <w:r w:rsidRPr="008E2E12">
          <w:rPr>
            <w:rStyle w:val="Hyperlink"/>
          </w:rPr>
          <w:t>http://www.constitution.org/ad_state/schoenbrod.htm</w:t>
        </w:r>
      </w:hyperlink>
      <w:r w:rsidRPr="008E2E12">
        <w:t>)</w:t>
      </w:r>
    </w:p>
    <w:p w14:paraId="24B2E153" w14:textId="77777777" w:rsidR="00EA5E5E" w:rsidRPr="008E2E12" w:rsidRDefault="00EA5E5E" w:rsidP="00EA5E5E">
      <w:pPr>
        <w:rPr>
          <w:sz w:val="16"/>
        </w:rPr>
      </w:pPr>
      <w:r w:rsidRPr="008E2E12">
        <w:rPr>
          <w:sz w:val="16"/>
        </w:rPr>
        <w:t xml:space="preserve">Delegation has allowed legislators to rewrite the ground rules of democracy to help entrench themselves in office. They can pretend to deliver the best of everything to everyone by commanding agencies to promulgate laws to achieve popular statutorily prescribed goals.[54] The statutes are framed so that </w:t>
      </w:r>
      <w:r w:rsidRPr="008E2E12">
        <w:rPr>
          <w:u w:val="single"/>
        </w:rPr>
        <w:t>legislators can skirt the hard choices. This permits legislators to claim much of the credit</w:t>
      </w:r>
      <w:r w:rsidRPr="008E2E12">
        <w:rPr>
          <w:sz w:val="16"/>
        </w:rPr>
        <w:t xml:space="preserve"> for the benefits of the laws </w:t>
      </w:r>
      <w:r w:rsidRPr="008E2E12">
        <w:rPr>
          <w:u w:val="single"/>
        </w:rPr>
        <w:t>but shift to the unelected agency officials much of the blame</w:t>
      </w:r>
      <w:r w:rsidRPr="008E2E12">
        <w:rPr>
          <w:sz w:val="16"/>
        </w:rPr>
        <w:t xml:space="preserve"> for the inevitable costs and disappointments when the agency fails to deliver all the benefits promised. Come the next election, rival candidates will search the Congressional Record in vain for evidence on where the incumbent stood on the hard choices. Moreover, when some constituents complain that the agency has delivered too few of the benefits promised, and other constituents complain that the agency has imposed too much cost, the incumbent can build electoral support and raise funds by doing casework. Legislators can do casework for both sides in the same regulatory dispute because casework, unlike votes on the floor of Congress, is not publicly recorded.[55] </w:t>
      </w:r>
      <w:r w:rsidRPr="008E2E12">
        <w:rPr>
          <w:u w:val="single"/>
        </w:rPr>
        <w:t>Delegation</w:t>
      </w:r>
      <w:r w:rsidRPr="008E2E12">
        <w:rPr>
          <w:sz w:val="16"/>
        </w:rPr>
        <w:t xml:space="preserve"> thus </w:t>
      </w:r>
      <w:r w:rsidRPr="008E2E12">
        <w:rPr>
          <w:u w:val="single"/>
        </w:rPr>
        <w:t>allows members of Congress to function as ministers, who express popular aspirations</w:t>
      </w:r>
      <w:r w:rsidRPr="008E2E12">
        <w:rPr>
          <w:sz w:val="16"/>
        </w:rPr>
        <w:t xml:space="preserve"> (through enacting lofty statutory goals) </w:t>
      </w:r>
      <w:r w:rsidRPr="008E2E12">
        <w:rPr>
          <w:u w:val="single"/>
        </w:rPr>
        <w:t>and tend to their flocks</w:t>
      </w:r>
      <w:r w:rsidRPr="008E2E12">
        <w:rPr>
          <w:sz w:val="16"/>
        </w:rPr>
        <w:t xml:space="preserve"> (by doing casework), </w:t>
      </w:r>
      <w:r w:rsidRPr="008E2E12">
        <w:rPr>
          <w:u w:val="single"/>
        </w:rPr>
        <w:t>rather than lawmakers who must make hard choices</w:t>
      </w:r>
      <w:r w:rsidRPr="008E2E12">
        <w:rPr>
          <w:sz w:val="16"/>
        </w:rPr>
        <w:t xml:space="preserve"> in passing laws. In a book that argues that delegation has enhanced legislators’ chances of reelection, Morris Fiorina writes: So long as ... congressmen ... function principally as national policy makers ... reasonably close congressional elections will naturally result. For every voter a congressman pleases by a policy stand he will displease someone else. The consequence is a marginal district. But if we have incumbents who deemphasize controversial policy positions and instead place heavy emphasis on nonpartisan, nonprogrammatic constituency </w:t>
      </w:r>
      <w:r w:rsidRPr="008E2E12">
        <w:rPr>
          <w:sz w:val="16"/>
        </w:rPr>
        <w:lastRenderedPageBreak/>
        <w:t xml:space="preserve">service ... the resulting blurring of political friends and enemies is sufficient to shift the district out of the marginal camp.[56] </w:t>
      </w:r>
      <w:r w:rsidRPr="008E2E12">
        <w:rPr>
          <w:u w:val="single"/>
        </w:rPr>
        <w:t>With delegation, legislators can escape being ejected from office</w:t>
      </w:r>
      <w:r w:rsidRPr="008E2E12">
        <w:rPr>
          <w:sz w:val="16"/>
        </w:rPr>
        <w:t xml:space="preserve"> except upon grounds that would oust a minister from the pulpit — scandal. In those exceptional cases when incumbents do lose an election, their defeat is far more likely to be caused by some escapade or chicanery than by how they shaped the law.[57] Entrenched </w:t>
      </w:r>
      <w:proofErr w:type="spellStart"/>
      <w:r w:rsidRPr="008E2E12">
        <w:rPr>
          <w:sz w:val="16"/>
        </w:rPr>
        <w:t>encumbency</w:t>
      </w:r>
      <w:proofErr w:type="spellEnd"/>
      <w:r w:rsidRPr="008E2E12">
        <w:rPr>
          <w:sz w:val="16"/>
        </w:rPr>
        <w:t xml:space="preserve"> is a marker for what is a profound problem — that </w:t>
      </w:r>
      <w:r w:rsidRPr="008E2E12">
        <w:rPr>
          <w:u w:val="single"/>
        </w:rPr>
        <w:t>legislators have rewritten the ground rules of government to evade responsibility</w:t>
      </w:r>
      <w:r w:rsidRPr="008E2E12">
        <w:rPr>
          <w:sz w:val="16"/>
        </w:rPr>
        <w:t>.</w:t>
      </w:r>
    </w:p>
    <w:p w14:paraId="4A15F67E" w14:textId="77777777" w:rsidR="00EA5E5E" w:rsidRPr="008E2E12" w:rsidRDefault="00EA5E5E" w:rsidP="00A26B74">
      <w:pPr>
        <w:rPr>
          <w:sz w:val="16"/>
        </w:rPr>
      </w:pPr>
    </w:p>
    <w:p w14:paraId="358E0F69" w14:textId="77777777" w:rsidR="000A342D" w:rsidRPr="008E2E12" w:rsidRDefault="000A342D" w:rsidP="000C34D5">
      <w:pPr>
        <w:rPr>
          <w:rStyle w:val="StyleUnderline"/>
        </w:rPr>
      </w:pPr>
    </w:p>
    <w:p w14:paraId="35FFC356" w14:textId="08FACA7C" w:rsidR="00C53077" w:rsidRPr="008E2E12" w:rsidRDefault="004711B7" w:rsidP="00C53077">
      <w:pPr>
        <w:pStyle w:val="Heading3"/>
      </w:pPr>
      <w:r w:rsidRPr="008E2E12">
        <w:lastRenderedPageBreak/>
        <w:t xml:space="preserve">NB – </w:t>
      </w:r>
      <w:r w:rsidR="008F1C77" w:rsidRPr="008E2E12">
        <w:t xml:space="preserve">Avoids </w:t>
      </w:r>
      <w:r w:rsidRPr="008E2E12">
        <w:t xml:space="preserve">Politics </w:t>
      </w:r>
      <w:r w:rsidR="008F1C77" w:rsidRPr="008E2E12">
        <w:t>DA</w:t>
      </w:r>
    </w:p>
    <w:p w14:paraId="2FF5925C" w14:textId="6CBCA2A0" w:rsidR="00C53077" w:rsidRPr="008E2E12" w:rsidRDefault="00C53077" w:rsidP="00C53077">
      <w:pPr>
        <w:pStyle w:val="Heading4"/>
        <w:rPr>
          <w:rStyle w:val="Style13ptBold"/>
          <w:b/>
        </w:rPr>
      </w:pPr>
      <w:r w:rsidRPr="008E2E12">
        <w:rPr>
          <w:rStyle w:val="Style13ptBold"/>
          <w:b/>
        </w:rPr>
        <w:t xml:space="preserve">The CP avoids congressional infighting and controversy. </w:t>
      </w:r>
    </w:p>
    <w:p w14:paraId="7AFC9E46" w14:textId="77777777" w:rsidR="00C53077" w:rsidRPr="008E2E12" w:rsidRDefault="00C53077" w:rsidP="00C53077">
      <w:proofErr w:type="spellStart"/>
      <w:r w:rsidRPr="008E2E12">
        <w:rPr>
          <w:rStyle w:val="Style13ptBold"/>
        </w:rPr>
        <w:t>Endelman</w:t>
      </w:r>
      <w:proofErr w:type="spellEnd"/>
      <w:r w:rsidRPr="008E2E12">
        <w:rPr>
          <w:rStyle w:val="Style13ptBold"/>
        </w:rPr>
        <w:t xml:space="preserve"> and Mehta ‘09</w:t>
      </w:r>
      <w:r w:rsidRPr="008E2E12">
        <w:t xml:space="preserve"> (Gary is the senior editor of the national conference handbook published by the American Immigration Lawyers Association American and Mehta is an American Immigration Lawyer, “The Path Less Taken: Is There An Alternative To Waiting For Comprehensive Immigration Reform?” Immigration Daily, http://www.ilw.com/articles/2009,0225-endelman.shtm)</w:t>
      </w:r>
    </w:p>
    <w:p w14:paraId="4A72ED20" w14:textId="5F1D537F" w:rsidR="00C53077" w:rsidRPr="008E2E12" w:rsidRDefault="00C53077" w:rsidP="00C53077">
      <w:pPr>
        <w:rPr>
          <w:rStyle w:val="StyleUnderline"/>
        </w:rPr>
      </w:pPr>
      <w:r w:rsidRPr="008E2E12">
        <w:rPr>
          <w:rStyle w:val="StyleUnderline"/>
        </w:rPr>
        <w:t xml:space="preserve">America should not wait for Congress to solve </w:t>
      </w:r>
      <w:r w:rsidRPr="008E2E12">
        <w:rPr>
          <w:sz w:val="16"/>
        </w:rPr>
        <w:t xml:space="preserve">most of </w:t>
      </w:r>
      <w:r w:rsidRPr="008E2E12">
        <w:rPr>
          <w:rStyle w:val="StyleUnderline"/>
        </w:rPr>
        <w:t>its major immigration problems</w:t>
      </w:r>
      <w:r w:rsidRPr="008E2E12">
        <w:rPr>
          <w:sz w:val="16"/>
        </w:rPr>
        <w:t xml:space="preserve">. </w:t>
      </w:r>
      <w:r w:rsidRPr="008E2E12">
        <w:rPr>
          <w:rStyle w:val="StyleUnderline"/>
        </w:rPr>
        <w:t>While we do need new law</w:t>
      </w:r>
      <w:r w:rsidRPr="008E2E12">
        <w:rPr>
          <w:sz w:val="16"/>
        </w:rPr>
        <w:t xml:space="preserve">, </w:t>
      </w:r>
      <w:r w:rsidRPr="008E2E12">
        <w:rPr>
          <w:rStyle w:val="StyleUnderline"/>
        </w:rPr>
        <w:t xml:space="preserve">what we need </w:t>
      </w:r>
      <w:r w:rsidRPr="008E2E12">
        <w:rPr>
          <w:sz w:val="16"/>
        </w:rPr>
        <w:t xml:space="preserve">even </w:t>
      </w:r>
      <w:r w:rsidRPr="008E2E12">
        <w:rPr>
          <w:rStyle w:val="StyleUnderline"/>
        </w:rPr>
        <w:t xml:space="preserve">more </w:t>
      </w:r>
      <w:r w:rsidRPr="008E2E12">
        <w:rPr>
          <w:sz w:val="16"/>
        </w:rPr>
        <w:t xml:space="preserve">than that, perhaps far more, is </w:t>
      </w:r>
      <w:r w:rsidRPr="008E2E12">
        <w:rPr>
          <w:rStyle w:val="StyleUnderline"/>
        </w:rPr>
        <w:t>a new vision, a willingness to examine existing law from a novel perspective</w:t>
      </w:r>
      <w:r w:rsidRPr="008E2E12">
        <w:rPr>
          <w:sz w:val="16"/>
        </w:rPr>
        <w:t xml:space="preserve">. Given renewed political will, the </w:t>
      </w:r>
      <w:r w:rsidRPr="008E2E12">
        <w:rPr>
          <w:rStyle w:val="Emphasis"/>
        </w:rPr>
        <w:t>Executive can take sweeping action on its own initiative. Action no longer should take a back seat to the endless controversy over comprehensive immigration reform</w:t>
      </w:r>
      <w:r w:rsidRPr="008E2E12">
        <w:rPr>
          <w:sz w:val="16"/>
        </w:rPr>
        <w:t xml:space="preserve">. Congress is back in session and, like the return of spring, we wait in transfixed anticipation for this year's great debate over comprehensive immigration reform. When the cherry blossoms return to Washington, so does CIR. </w:t>
      </w:r>
      <w:r w:rsidRPr="008E2E12">
        <w:rPr>
          <w:rStyle w:val="Emphasis"/>
        </w:rPr>
        <w:t>Both sides are digging in</w:t>
      </w:r>
      <w:r w:rsidRPr="008E2E12">
        <w:rPr>
          <w:rStyle w:val="StyleUnderline"/>
        </w:rPr>
        <w:t>, dusting off old arguments, reviewing past tactics, and vying for the heart, soul and support of the new Administration.</w:t>
      </w:r>
      <w:r w:rsidRPr="008E2E12">
        <w:rPr>
          <w:sz w:val="16"/>
        </w:rPr>
        <w:t xml:space="preserve"> It has now become accepted folk wisdom to assume that only Congress can solve our immigration woes and then only through the mechanism of CIR. So deeply is this believed, that it has become an article of faith embraced by friend and foe alike, so secure that it no longer needs explicit expression. </w:t>
      </w:r>
      <w:r w:rsidRPr="008E2E12">
        <w:rPr>
          <w:rStyle w:val="Emphasis"/>
        </w:rPr>
        <w:t>The corollary of such a credo is that nothing can be done unless everything is done, that the nation is powerless to take more limited measures that do not require legislative consensus.</w:t>
      </w:r>
      <w:r w:rsidRPr="008E2E12">
        <w:rPr>
          <w:rStyle w:val="StyleUnderline"/>
        </w:rPr>
        <w:t xml:space="preserve"> That means we can do nothing to bring the undocumented in from the shadows, nothing to alleviate the economic pain caused by the lack of H-1B numbers, nothing to give hope to essential workers, nothing to get around the lifetime exclusion resulting from membership in the Other Worker Gulag, nothing to regulate future migration flows or make sense out of past ones, nothing to unite families now separated by shameful quotas that make a mockery out of our stated national commitment to family values, nothing to stay the sword of the 3/10 year bar- nothing at all about anything we care about. Why</w:t>
      </w:r>
      <w:r w:rsidRPr="008E2E12">
        <w:rPr>
          <w:sz w:val="16"/>
        </w:rPr>
        <w:t xml:space="preserve">? Why are we as a nation impotent, fated to stand silent and mute while all around us the need for action becomes ever more imperative? </w:t>
      </w:r>
      <w:r w:rsidRPr="008E2E12">
        <w:rPr>
          <w:rStyle w:val="StyleUnderline"/>
        </w:rPr>
        <w:t xml:space="preserve">Because </w:t>
      </w:r>
      <w:r w:rsidRPr="008E2E12">
        <w:rPr>
          <w:rStyle w:val="Emphasis"/>
        </w:rPr>
        <w:t>Congress cannot act</w:t>
      </w:r>
      <w:r w:rsidRPr="008E2E12">
        <w:rPr>
          <w:sz w:val="16"/>
        </w:rPr>
        <w:t xml:space="preserve">. Because CIR has proved so difficult to achieve. </w:t>
      </w:r>
      <w:r w:rsidRPr="008E2E12">
        <w:rPr>
          <w:rStyle w:val="StyleUnderline"/>
        </w:rPr>
        <w:t xml:space="preserve">Because </w:t>
      </w:r>
      <w:r w:rsidRPr="008E2E12">
        <w:rPr>
          <w:rStyle w:val="Emphasis"/>
        </w:rPr>
        <w:t>no one can agree on what divides us</w:t>
      </w:r>
      <w:r w:rsidRPr="008E2E12">
        <w:rPr>
          <w:rStyle w:val="StyleUnderline"/>
        </w:rPr>
        <w:t>. Is there a better way? We believe there is and we hope that, at the end of our essay, you will share that belief and act upon it so that America's immigration policy will no longer be waiting for Godot, in thrall to an illusion of CIR that may never come and does not have to. Now we can begin.</w:t>
      </w:r>
    </w:p>
    <w:p w14:paraId="138236C2" w14:textId="77777777" w:rsidR="000A342D" w:rsidRPr="008E2E12" w:rsidRDefault="000A342D" w:rsidP="000A342D">
      <w:pPr>
        <w:pStyle w:val="Heading4"/>
      </w:pPr>
      <w:r w:rsidRPr="008E2E12">
        <w:t xml:space="preserve">Executive action avoids politics – no horse-trading link </w:t>
      </w:r>
    </w:p>
    <w:p w14:paraId="057B7F01" w14:textId="77777777" w:rsidR="000A342D" w:rsidRPr="008E2E12" w:rsidRDefault="000A342D" w:rsidP="000A342D">
      <w:proofErr w:type="spellStart"/>
      <w:r w:rsidRPr="008E2E12">
        <w:rPr>
          <w:rStyle w:val="Style13ptBold"/>
        </w:rPr>
        <w:t>Sovacool</w:t>
      </w:r>
      <w:proofErr w:type="spellEnd"/>
      <w:r w:rsidRPr="008E2E12">
        <w:rPr>
          <w:rStyle w:val="Style13ptBold"/>
        </w:rPr>
        <w:t xml:space="preserve"> ‘9</w:t>
      </w:r>
      <w:r w:rsidRPr="008E2E12">
        <w:t xml:space="preserve"> (Kelly, Assistant Professor of Pub Policy @ National University of Singapore- 2009, Article: Preventing National Electricity-Water Crisis Areas in the United States, Columbia Journal of Environmental Law, 34 Colum. J. </w:t>
      </w:r>
      <w:proofErr w:type="spellStart"/>
      <w:r w:rsidRPr="008E2E12">
        <w:t>Envtl</w:t>
      </w:r>
      <w:proofErr w:type="spellEnd"/>
      <w:r w:rsidRPr="008E2E12">
        <w:t xml:space="preserve">. L. 333, </w:t>
      </w:r>
      <w:proofErr w:type="spellStart"/>
      <w:r w:rsidRPr="008E2E12">
        <w:t>lexisnexis</w:t>
      </w:r>
      <w:proofErr w:type="spellEnd"/>
    </w:p>
    <w:p w14:paraId="6DC40AA0" w14:textId="77777777" w:rsidR="000A342D" w:rsidRPr="008E2E12" w:rsidRDefault="000A342D" w:rsidP="000A342D">
      <w:pPr>
        <w:rPr>
          <w:u w:val="single"/>
        </w:rPr>
      </w:pPr>
      <w:r w:rsidRPr="008E2E12">
        <w:rPr>
          <w:u w:val="single"/>
        </w:rPr>
        <w:t>Executive Orders</w:t>
      </w:r>
      <w:r w:rsidRPr="008E2E12">
        <w:rPr>
          <w:sz w:val="16"/>
        </w:rPr>
        <w:t xml:space="preserve"> also </w:t>
      </w:r>
      <w:r w:rsidRPr="008E2E12">
        <w:rPr>
          <w:u w:val="single"/>
        </w:rPr>
        <w:t>save  time</w:t>
      </w:r>
      <w:r w:rsidRPr="008E2E12">
        <w:rPr>
          <w:sz w:val="16"/>
        </w:rPr>
        <w:t xml:space="preserve"> in a second sense. </w:t>
      </w:r>
      <w:r w:rsidRPr="008E2E12">
        <w:rPr>
          <w:u w:val="single"/>
        </w:rPr>
        <w:t>The President does not have to expend scarce political capital trying to persuade Congress to adopt his or her proposal</w:t>
      </w:r>
      <w:r w:rsidRPr="008E2E12">
        <w:rPr>
          <w:sz w:val="16"/>
        </w:rPr>
        <w:t xml:space="preserve">. Executive Orders thus save  presidential attention for other topics. </w:t>
      </w:r>
      <w:r w:rsidRPr="008E2E12">
        <w:rPr>
          <w:u w:val="single"/>
        </w:rPr>
        <w:t xml:space="preserve">Executive Orders bypass congressional debate and opposition, along with all of the </w:t>
      </w:r>
      <w:r w:rsidRPr="008E2E12">
        <w:rPr>
          <w:rStyle w:val="Emphasis"/>
        </w:rPr>
        <w:t>horse-trading</w:t>
      </w:r>
      <w:r w:rsidRPr="008E2E12">
        <w:rPr>
          <w:u w:val="single"/>
        </w:rPr>
        <w:t xml:space="preserve"> and compromise such legislative activity entails</w:t>
      </w:r>
      <w:r w:rsidRPr="008E2E12">
        <w:rPr>
          <w:sz w:val="16"/>
        </w:rPr>
        <w:t xml:space="preserve">. n292  Speediness of implementation can be especially important when challenges require rapid and decisive action. After the September 11, 2001 attacks on the Pentagon and World Trade Center, for instance, the Bush Administration almost immediately passed Executive Orders forcing airlines to reinforce cockpit doors and freezing the U.S. based assets of individuals and organizations involved with terrorist </w:t>
      </w:r>
      <w:r w:rsidRPr="008E2E12">
        <w:rPr>
          <w:sz w:val="16"/>
        </w:rPr>
        <w:lastRenderedPageBreak/>
        <w:t xml:space="preserve">groups. n293 These actions took Congress nearly four months to debate and subsequently endorse with legislation. </w:t>
      </w:r>
      <w:r w:rsidRPr="008E2E12">
        <w:rPr>
          <w:u w:val="single"/>
        </w:rPr>
        <w:t xml:space="preserve">Executive Orders </w:t>
      </w:r>
      <w:r w:rsidRPr="008E2E12">
        <w:rPr>
          <w:sz w:val="16"/>
        </w:rPr>
        <w:t>therefore</w:t>
      </w:r>
      <w:r w:rsidRPr="008E2E12">
        <w:rPr>
          <w:u w:val="single"/>
        </w:rPr>
        <w:t xml:space="preserve"> enable presidents to rapidly change law without having to wait for congressional action or agency regulatory rulemaking.</w:t>
      </w:r>
    </w:p>
    <w:p w14:paraId="3218CAB5" w14:textId="574ED50D" w:rsidR="000A342D" w:rsidRPr="008E2E12" w:rsidRDefault="000A342D" w:rsidP="000A342D">
      <w:pPr>
        <w:pStyle w:val="Heading4"/>
        <w:rPr>
          <w:rStyle w:val="Style13ptBold"/>
          <w:b/>
        </w:rPr>
      </w:pPr>
      <w:r w:rsidRPr="008E2E12">
        <w:rPr>
          <w:rStyle w:val="Style13ptBold"/>
          <w:b/>
        </w:rPr>
        <w:t xml:space="preserve">CP doesn’t link to politics - Congress doesn’t get blamed for enforcement. </w:t>
      </w:r>
    </w:p>
    <w:p w14:paraId="7C2549AF" w14:textId="77777777" w:rsidR="000A342D" w:rsidRPr="008E2E12" w:rsidRDefault="000A342D" w:rsidP="000A342D">
      <w:r w:rsidRPr="008E2E12">
        <w:rPr>
          <w:rStyle w:val="Style13ptBold"/>
        </w:rPr>
        <w:t>Rodriguez and Cox ‘09</w:t>
      </w:r>
      <w:r w:rsidRPr="008E2E12">
        <w:t xml:space="preserve"> (Cristina M. Rodriguez is a professor at Yale Law School and Adam Cox is a Kindler Professor of Law at NYU, is a leading expert on immigration law, voting rights, and constitutional law., “The President and Immigration Law”, 3/02/09, University of Chicago Law School, No. 262, 2009)</w:t>
      </w:r>
    </w:p>
    <w:p w14:paraId="3D88A6CD" w14:textId="77777777" w:rsidR="000A342D" w:rsidRPr="008E2E12" w:rsidRDefault="000A342D" w:rsidP="000A342D">
      <w:pPr>
        <w:rPr>
          <w:sz w:val="16"/>
        </w:rPr>
      </w:pPr>
      <w:r w:rsidRPr="008E2E12">
        <w:rPr>
          <w:sz w:val="16"/>
        </w:rPr>
        <w:t xml:space="preserve">At the same time, it is also possible that the changes over time in the relationship between Congress and the Executive have been the product of political dynamics that may be but are not necessarily unique to immigration law. It could well be, much as Bill </w:t>
      </w:r>
      <w:proofErr w:type="spellStart"/>
      <w:r w:rsidRPr="008E2E12">
        <w:rPr>
          <w:sz w:val="16"/>
        </w:rPr>
        <w:t>Stuntz</w:t>
      </w:r>
      <w:proofErr w:type="spellEnd"/>
      <w:r w:rsidRPr="008E2E12">
        <w:rPr>
          <w:sz w:val="16"/>
        </w:rPr>
        <w:t xml:space="preserve"> has suggested of the growth in criminal law, that </w:t>
      </w:r>
      <w:r w:rsidRPr="008E2E12">
        <w:rPr>
          <w:rStyle w:val="StyleUnderline"/>
        </w:rPr>
        <w:t xml:space="preserve">Congress has intentionally delegated increasing amounts of immigration authority to executive officials because Congress accrues political benefits from making immigration law on the books ever harsher and </w:t>
      </w:r>
      <w:r w:rsidRPr="008E2E12">
        <w:rPr>
          <w:rStyle w:val="Emphasis"/>
        </w:rPr>
        <w:t>bears few of the political costs associated with immigration enforcement</w:t>
      </w:r>
      <w:r w:rsidRPr="008E2E12">
        <w:rPr>
          <w:rStyle w:val="StyleUnderline"/>
        </w:rPr>
        <w:t xml:space="preserve"> efforts</w:t>
      </w:r>
      <w:r w:rsidRPr="008E2E12">
        <w:rPr>
          <w:sz w:val="16"/>
        </w:rPr>
        <w:t xml:space="preserve"> that segments of the public might see as excessive (perhaps, as in </w:t>
      </w:r>
      <w:proofErr w:type="spellStart"/>
      <w:r w:rsidRPr="008E2E12">
        <w:rPr>
          <w:sz w:val="16"/>
        </w:rPr>
        <w:t>Stuntz’s</w:t>
      </w:r>
      <w:proofErr w:type="spellEnd"/>
      <w:r w:rsidRPr="008E2E12">
        <w:rPr>
          <w:sz w:val="16"/>
        </w:rPr>
        <w:t xml:space="preserve"> story, because the public blames the Executive for these enforcement efforts). Were such a story true, immigration law would involve a sort of one-way ratchet of ever-widening deportability for noncitizens.190</w:t>
      </w:r>
    </w:p>
    <w:p w14:paraId="09423142" w14:textId="5CB9C499" w:rsidR="000A342D" w:rsidRPr="008E2E12" w:rsidRDefault="000A342D" w:rsidP="000A342D">
      <w:pPr>
        <w:pStyle w:val="Heading4"/>
        <w:rPr>
          <w:rStyle w:val="Style13ptBold"/>
          <w:b/>
        </w:rPr>
      </w:pPr>
      <w:r w:rsidRPr="008E2E12">
        <w:rPr>
          <w:rStyle w:val="Style13ptBold"/>
          <w:b/>
        </w:rPr>
        <w:t>Empirically proven – Executive orders on immigration avoid gridlock.</w:t>
      </w:r>
    </w:p>
    <w:p w14:paraId="4B6879BB" w14:textId="77777777" w:rsidR="000A342D" w:rsidRPr="008E2E12" w:rsidRDefault="000A342D" w:rsidP="000A342D">
      <w:proofErr w:type="spellStart"/>
      <w:r w:rsidRPr="008E2E12">
        <w:rPr>
          <w:rStyle w:val="Style13ptBold"/>
        </w:rPr>
        <w:t>Wallenfeldt</w:t>
      </w:r>
      <w:proofErr w:type="spellEnd"/>
      <w:r w:rsidRPr="008E2E12">
        <w:rPr>
          <w:rStyle w:val="Style13ptBold"/>
        </w:rPr>
        <w:t xml:space="preserve"> and </w:t>
      </w:r>
      <w:proofErr w:type="spellStart"/>
      <w:r w:rsidRPr="008E2E12">
        <w:rPr>
          <w:rStyle w:val="Style13ptBold"/>
        </w:rPr>
        <w:t>Mendell</w:t>
      </w:r>
      <w:proofErr w:type="spellEnd"/>
      <w:r w:rsidRPr="008E2E12">
        <w:rPr>
          <w:rStyle w:val="Style13ptBold"/>
        </w:rPr>
        <w:t xml:space="preserve"> ‘18</w:t>
      </w:r>
      <w:r w:rsidRPr="008E2E12">
        <w:t xml:space="preserve">(Jeff is a manager of geography and history and David is a journalist and Author of Obama: From Promise to Power, “Executive action and he 2014 midterm elections”, 6/22/18, Encyclopedia Britannica, </w:t>
      </w:r>
      <w:hyperlink r:id="rId32" w:history="1">
        <w:r w:rsidRPr="008E2E12">
          <w:rPr>
            <w:rStyle w:val="Hyperlink"/>
          </w:rPr>
          <w:t>https://www.britannica.com/biography/Barack-Obama/Executive-action-and-the-2014-midterm-election</w:t>
        </w:r>
      </w:hyperlink>
      <w:r w:rsidRPr="008E2E12">
        <w:t xml:space="preserve">) </w:t>
      </w:r>
    </w:p>
    <w:p w14:paraId="0212E317" w14:textId="77777777" w:rsidR="000A342D" w:rsidRPr="008E2E12" w:rsidRDefault="000A342D" w:rsidP="000A342D">
      <w:pPr>
        <w:rPr>
          <w:sz w:val="16"/>
        </w:rPr>
      </w:pPr>
      <w:r w:rsidRPr="008E2E12">
        <w:rPr>
          <w:rStyle w:val="Emphasis"/>
        </w:rPr>
        <w:t>On November 20 Obama once again employed an executive order in an attempt to overcome legislative gridlock</w:t>
      </w:r>
      <w:r w:rsidRPr="008E2E12">
        <w:rPr>
          <w:rStyle w:val="StyleUnderline"/>
        </w:rPr>
        <w:t xml:space="preserve"> when he announced reform of U.S. immigration policy that would grant work permits and temporary legal status to more than four million illegal immigrants. The action would delay deportation </w:t>
      </w:r>
      <w:r w:rsidRPr="008E2E12">
        <w:rPr>
          <w:sz w:val="16"/>
        </w:rPr>
        <w:t>and allow parents of children who were legal residents or U.S. citizens to apply for three-year work permits, provided that they had been in the country for five years or more. The order also removed the age limitation from the president’s 2012 executive order regarding immigrants who had been brought to the United States as children and changed the year by which they were required to have immigrated from 2007 to 2010. Vowing to counteract the order, Republicans accused Obama of skirting Congress and engaging in an imperial presidency.</w:t>
      </w:r>
    </w:p>
    <w:p w14:paraId="2F2ED11B" w14:textId="77777777" w:rsidR="000A342D" w:rsidRPr="008E2E12" w:rsidRDefault="000A342D" w:rsidP="004711B7">
      <w:pPr>
        <w:rPr>
          <w:rStyle w:val="StyleUnderline"/>
        </w:rPr>
      </w:pPr>
    </w:p>
    <w:p w14:paraId="1980A164" w14:textId="77777777" w:rsidR="000A342D" w:rsidRPr="008E2E12" w:rsidRDefault="000A342D" w:rsidP="000A342D">
      <w:pPr>
        <w:pStyle w:val="Heading4"/>
        <w:rPr>
          <w:rStyle w:val="Style13ptBold"/>
          <w:b/>
        </w:rPr>
      </w:pPr>
      <w:r w:rsidRPr="008E2E12">
        <w:rPr>
          <w:rStyle w:val="Style13ptBold"/>
          <w:b/>
        </w:rPr>
        <w:t xml:space="preserve">Executive orders are key to avoid congressional inaction. </w:t>
      </w:r>
    </w:p>
    <w:p w14:paraId="76BC2E60" w14:textId="77777777" w:rsidR="000A342D" w:rsidRPr="008E2E12" w:rsidRDefault="000A342D" w:rsidP="000A342D">
      <w:r w:rsidRPr="008E2E12">
        <w:rPr>
          <w:rStyle w:val="Style13ptBold"/>
        </w:rPr>
        <w:t>Savage ’12</w:t>
      </w:r>
      <w:r w:rsidRPr="008E2E12">
        <w:t xml:space="preserve"> (Charlie, “Shift on Executive Power Lets Obama Bypass Rivals”, 4/22/12, New York Times,  </w:t>
      </w:r>
      <w:hyperlink r:id="rId33" w:history="1">
        <w:r w:rsidRPr="008E2E12">
          <w:rPr>
            <w:rStyle w:val="Hyperlink"/>
          </w:rPr>
          <w:t>https://www.nytimes.com/2012/04/23/us/politics/shift-on-executive-powers-let-obama-bypass-congress.html</w:t>
        </w:r>
      </w:hyperlink>
      <w:r w:rsidRPr="008E2E12">
        <w:t xml:space="preserve">) </w:t>
      </w:r>
    </w:p>
    <w:p w14:paraId="2C4C09CB" w14:textId="77777777" w:rsidR="000A342D" w:rsidRPr="008E2E12" w:rsidRDefault="000A342D" w:rsidP="000A342D">
      <w:pPr>
        <w:rPr>
          <w:rStyle w:val="StyleUnderline"/>
        </w:rPr>
      </w:pPr>
      <w:r w:rsidRPr="008E2E12">
        <w:rPr>
          <w:sz w:val="16"/>
        </w:rPr>
        <w:t xml:space="preserve">WASHINGTON — One Saturday last fall, President </w:t>
      </w:r>
      <w:r w:rsidRPr="008E2E12">
        <w:rPr>
          <w:rStyle w:val="StyleUnderline"/>
        </w:rPr>
        <w:t>Obama</w:t>
      </w:r>
      <w:r w:rsidRPr="008E2E12">
        <w:rPr>
          <w:sz w:val="16"/>
        </w:rPr>
        <w:t xml:space="preserve"> interrupted a White House strategy meeting to raise an issue not on the agenda. He </w:t>
      </w:r>
      <w:r w:rsidRPr="008E2E12">
        <w:rPr>
          <w:rStyle w:val="StyleUnderline"/>
        </w:rPr>
        <w:t>declared</w:t>
      </w:r>
      <w:r w:rsidRPr="008E2E12">
        <w:rPr>
          <w:sz w:val="16"/>
        </w:rPr>
        <w:t xml:space="preserve">, aides recalled, </w:t>
      </w:r>
      <w:r w:rsidRPr="008E2E12">
        <w:rPr>
          <w:rStyle w:val="StyleUnderline"/>
        </w:rPr>
        <w:t>that the administration needed to more aggressively use executive power to govern in the face of Congressional obstructionism.</w:t>
      </w:r>
      <w:r w:rsidRPr="008E2E12">
        <w:rPr>
          <w:sz w:val="16"/>
        </w:rPr>
        <w:t xml:space="preserve"> “</w:t>
      </w:r>
      <w:r w:rsidRPr="008E2E12">
        <w:rPr>
          <w:rStyle w:val="StyleUnderline"/>
        </w:rPr>
        <w:t>We had been attempting to highlight the inability of Congress to do anything,” recalled William M. Daley, who was the White House chief of staff at the time</w:t>
      </w:r>
      <w:r w:rsidRPr="008E2E12">
        <w:rPr>
          <w:sz w:val="16"/>
        </w:rPr>
        <w:t xml:space="preserve">. “The president expressed frustration, saying we have got to scour everything and push the envelope in finding things we can do on our own.” For Mr. Obama, that meeting was a turning point. As a senator and presidential candidate, he had criticized George W. Bush for flouting the role of Congress. And during his first two years in the White </w:t>
      </w:r>
      <w:r w:rsidRPr="008E2E12">
        <w:rPr>
          <w:sz w:val="16"/>
        </w:rPr>
        <w:lastRenderedPageBreak/>
        <w:t xml:space="preserve">House, when Democrats controlled Congress, Mr. Obama largely worked through the legislative process to achieve his domestic policy goals. But increasingly in recent months, </w:t>
      </w:r>
      <w:r w:rsidRPr="008E2E12">
        <w:rPr>
          <w:rStyle w:val="StyleUnderline"/>
        </w:rPr>
        <w:t>the administration has been seeking ways to act without Congress. Branding its unilateral efforts “We Can’t Wait,” a slogan that aides said Mr. Obama coined at that strategy meeting, the White House has rolled out dozens of new policies</w:t>
      </w:r>
      <w:r w:rsidRPr="008E2E12">
        <w:rPr>
          <w:sz w:val="16"/>
        </w:rPr>
        <w:t xml:space="preserve"> — on creating jobs for veterans, preventing drug shortages, raising fuel economy standards, curbing domestic violence and more. </w:t>
      </w:r>
      <w:r w:rsidRPr="008E2E12">
        <w:rPr>
          <w:rStyle w:val="StyleUnderline"/>
        </w:rPr>
        <w:t>Each time, Mr. Obama has emphasized the fact that he is bypassing lawmakers. When he announced a cut in refinancing fees for federally insured mortgages last month, for example, he said: “If Congress refuses to act, I’ve said that I’ll continue to do everything in my power to act without them.”</w:t>
      </w:r>
    </w:p>
    <w:p w14:paraId="196A2E58" w14:textId="77777777" w:rsidR="000A342D" w:rsidRPr="008E2E12" w:rsidRDefault="000A342D" w:rsidP="00B0638F">
      <w:pPr>
        <w:rPr>
          <w:sz w:val="16"/>
        </w:rPr>
      </w:pPr>
    </w:p>
    <w:p w14:paraId="369C9306" w14:textId="686BC1E8" w:rsidR="00876B71" w:rsidRPr="008E2E12" w:rsidRDefault="00BB71DF" w:rsidP="00BB71DF">
      <w:pPr>
        <w:pStyle w:val="Heading3"/>
      </w:pPr>
      <w:r w:rsidRPr="008E2E12">
        <w:lastRenderedPageBreak/>
        <w:t xml:space="preserve">NB – </w:t>
      </w:r>
      <w:r w:rsidR="008F1C77" w:rsidRPr="008E2E12">
        <w:t>Avoids Base DA</w:t>
      </w:r>
    </w:p>
    <w:p w14:paraId="1FCA4A80" w14:textId="56E0328F" w:rsidR="00BB71DF" w:rsidRPr="008E2E12" w:rsidRDefault="008F1C77" w:rsidP="00DE313E">
      <w:pPr>
        <w:pStyle w:val="Heading4"/>
      </w:pPr>
      <w:r w:rsidRPr="008E2E12">
        <w:t xml:space="preserve">The president can shift the blame to the agencies. </w:t>
      </w:r>
      <w:r w:rsidR="00BB71DF" w:rsidRPr="008E2E12">
        <w:t xml:space="preserve"> </w:t>
      </w:r>
    </w:p>
    <w:p w14:paraId="2E98C540" w14:textId="02FB1244" w:rsidR="00BB71DF" w:rsidRPr="008E2E12" w:rsidRDefault="00BB71DF" w:rsidP="00BB71DF">
      <w:r w:rsidRPr="008E2E12">
        <w:t xml:space="preserve">David </w:t>
      </w:r>
      <w:proofErr w:type="spellStart"/>
      <w:r w:rsidRPr="008E2E12">
        <w:rPr>
          <w:rStyle w:val="Style13ptBold"/>
        </w:rPr>
        <w:t>Schoenbrod</w:t>
      </w:r>
      <w:proofErr w:type="spellEnd"/>
      <w:r w:rsidR="00DE313E" w:rsidRPr="008E2E12">
        <w:rPr>
          <w:rStyle w:val="Style13ptBold"/>
        </w:rPr>
        <w:t xml:space="preserve"> ‘93</w:t>
      </w:r>
      <w:r w:rsidRPr="008E2E12">
        <w:t xml:space="preserve">, professor of </w:t>
      </w:r>
      <w:r w:rsidRPr="008E2E12">
        <w:rPr>
          <w:bCs/>
        </w:rPr>
        <w:t xml:space="preserve">law </w:t>
      </w:r>
      <w:r w:rsidRPr="008E2E12">
        <w:t xml:space="preserve">at New York Law School </w:t>
      </w:r>
      <w:r w:rsidRPr="008E2E12">
        <w:rPr>
          <w:bCs/>
        </w:rPr>
        <w:t>and</w:t>
      </w:r>
      <w:r w:rsidRPr="008E2E12">
        <w:t xml:space="preserve"> expert on the delegation of executive powers, federal regulation, injunctions, air pollution, and institutional reform litigation (</w:t>
      </w:r>
      <w:proofErr w:type="spellStart"/>
      <w:r w:rsidRPr="008E2E12">
        <w:t>quals</w:t>
      </w:r>
      <w:proofErr w:type="spellEnd"/>
      <w:r w:rsidRPr="008E2E12">
        <w:t xml:space="preserve"> from http://www.cato.org/people/schoenbrod.html), Power Without Responsibility, 1993, p. 95-96.</w:t>
      </w:r>
      <w:r w:rsidR="00DE313E" w:rsidRPr="008E2E12">
        <w:t>)</w:t>
      </w:r>
    </w:p>
    <w:p w14:paraId="35D3FD4B" w14:textId="77777777" w:rsidR="00BB71DF" w:rsidRPr="008E2E12" w:rsidRDefault="00BB71DF" w:rsidP="00BB71DF">
      <w:pPr>
        <w:rPr>
          <w:u w:val="single"/>
        </w:rPr>
      </w:pPr>
      <w:r w:rsidRPr="008E2E12">
        <w:rPr>
          <w:u w:val="single"/>
        </w:rPr>
        <w:t>The president, who</w:t>
      </w:r>
      <w:r w:rsidRPr="008E2E12">
        <w:rPr>
          <w:sz w:val="16"/>
        </w:rPr>
        <w:t xml:space="preserve"> of course </w:t>
      </w:r>
      <w:r w:rsidRPr="008E2E12">
        <w:rPr>
          <w:u w:val="single"/>
        </w:rPr>
        <w:t>influences the design of legislation through recommendations and vetoes, has different incentives</w:t>
      </w:r>
      <w:r w:rsidRPr="008E2E12">
        <w:rPr>
          <w:sz w:val="16"/>
        </w:rPr>
        <w:t xml:space="preserve"> from legislators. </w:t>
      </w:r>
      <w:r w:rsidRPr="008E2E12">
        <w:rPr>
          <w:u w:val="single"/>
        </w:rPr>
        <w:t>When legislators shift blame or credit to an agency, they shift it to presidential appointees</w:t>
      </w:r>
      <w:r w:rsidRPr="008E2E12">
        <w:rPr>
          <w:sz w:val="16"/>
        </w:rPr>
        <w:t xml:space="preserve">. The incentives for legislators to delegate might appear to be disincentives for the president. </w:t>
      </w:r>
      <w:r w:rsidRPr="008E2E12">
        <w:rPr>
          <w:u w:val="single"/>
        </w:rPr>
        <w:t>However, three factors work to attract the president to delegation. First, statutes often are structured so that the disappointed expectations</w:t>
      </w:r>
      <w:r w:rsidRPr="008E2E12">
        <w:rPr>
          <w:sz w:val="16"/>
        </w:rPr>
        <w:t xml:space="preserve"> of would-be beneficiaries and the costs to others </w:t>
      </w:r>
      <w:r w:rsidRPr="008E2E12">
        <w:rPr>
          <w:u w:val="single"/>
        </w:rPr>
        <w:t>are perceived after the next presidential election</w:t>
      </w:r>
      <w:r w:rsidRPr="008E2E12">
        <w:rPr>
          <w:sz w:val="16"/>
        </w:rPr>
        <w:t xml:space="preserve">. </w:t>
      </w:r>
      <w:r w:rsidRPr="008E2E12">
        <w:rPr>
          <w:u w:val="single"/>
        </w:rPr>
        <w:t>For instance, the</w:t>
      </w:r>
      <w:r w:rsidRPr="008E2E12">
        <w:rPr>
          <w:sz w:val="16"/>
        </w:rPr>
        <w:t xml:space="preserve"> 1970 </w:t>
      </w:r>
      <w:r w:rsidRPr="008E2E12">
        <w:rPr>
          <w:u w:val="single"/>
        </w:rPr>
        <w:t>Clean Air Act</w:t>
      </w:r>
      <w:r w:rsidRPr="008E2E12">
        <w:rPr>
          <w:sz w:val="16"/>
        </w:rPr>
        <w:t xml:space="preserve"> was structured so that the EPA administrator would deal with states’ failures to adopt plans only after the 1972 election. </w:t>
      </w:r>
      <w:r w:rsidRPr="008E2E12">
        <w:rPr>
          <w:u w:val="single"/>
        </w:rPr>
        <w:t xml:space="preserve">Second, presidents must take personal responsibility for laws embodied in statutes that they sign, but they can </w:t>
      </w:r>
      <w:r w:rsidRPr="008E2E12">
        <w:rPr>
          <w:rStyle w:val="Emphasis"/>
        </w:rPr>
        <w:t>shift some of the blame for agency laws to the agency</w:t>
      </w:r>
      <w:r w:rsidRPr="008E2E12">
        <w:rPr>
          <w:sz w:val="16"/>
        </w:rPr>
        <w:t>. Shifting blame is easy when an indepen</w:t>
      </w:r>
      <w:r w:rsidRPr="008E2E12">
        <w:rPr>
          <w:sz w:val="16"/>
        </w:rPr>
        <w:softHyphen/>
        <w:t xml:space="preserve">dent agency has made the law, because the leaders of such agencies do not serve at the president’s pleasure. </w:t>
      </w:r>
      <w:r w:rsidRPr="008E2E12">
        <w:rPr>
          <w:u w:val="single"/>
        </w:rPr>
        <w:t>Presidents</w:t>
      </w:r>
      <w:r w:rsidRPr="008E2E12">
        <w:rPr>
          <w:sz w:val="16"/>
        </w:rPr>
        <w:t xml:space="preserve"> also </w:t>
      </w:r>
      <w:r w:rsidRPr="008E2E12">
        <w:rPr>
          <w:u w:val="single"/>
        </w:rPr>
        <w:t>often avoid substantial political losses they might sustain for the unpopular actions of appointees</w:t>
      </w:r>
      <w:r w:rsidRPr="008E2E12">
        <w:rPr>
          <w:sz w:val="16"/>
        </w:rPr>
        <w:t xml:space="preserve"> who do serve at the president’s pleasure </w:t>
      </w:r>
      <w:r w:rsidRPr="008E2E12">
        <w:rPr>
          <w:u w:val="single"/>
        </w:rPr>
        <w:t>by taking no posi</w:t>
      </w:r>
      <w:r w:rsidRPr="008E2E12">
        <w:rPr>
          <w:u w:val="single"/>
        </w:rPr>
        <w:softHyphen/>
        <w:t>tion on what the agency has done</w:t>
      </w:r>
      <w:r w:rsidRPr="008E2E12">
        <w:rPr>
          <w:sz w:val="16"/>
        </w:rPr>
        <w:t xml:space="preserve"> </w:t>
      </w:r>
      <w:r w:rsidRPr="008E2E12">
        <w:rPr>
          <w:u w:val="single"/>
        </w:rPr>
        <w:t>or even</w:t>
      </w:r>
      <w:r w:rsidRPr="008E2E12">
        <w:rPr>
          <w:sz w:val="16"/>
        </w:rPr>
        <w:t xml:space="preserve"> by </w:t>
      </w:r>
      <w:r w:rsidRPr="008E2E12">
        <w:rPr>
          <w:u w:val="single"/>
        </w:rPr>
        <w:t>expressing</w:t>
      </w:r>
      <w:r w:rsidRPr="008E2E12">
        <w:rPr>
          <w:sz w:val="16"/>
        </w:rPr>
        <w:t xml:space="preserve"> some </w:t>
      </w:r>
      <w:r w:rsidRPr="008E2E12">
        <w:rPr>
          <w:u w:val="single"/>
        </w:rPr>
        <w:t>disagreement</w:t>
      </w:r>
      <w:r w:rsidRPr="008E2E12">
        <w:rPr>
          <w:sz w:val="16"/>
        </w:rPr>
        <w:t xml:space="preserve">. Indeed, even incumbent presidents try to “run against the government.” President George </w:t>
      </w:r>
      <w:r w:rsidRPr="008E2E12">
        <w:rPr>
          <w:u w:val="single"/>
        </w:rPr>
        <w:t>Bush tried to distance himself from agency laws promulgated during his [or her] administration by declaring a ninety-day moratorium</w:t>
      </w:r>
      <w:r w:rsidRPr="008E2E12">
        <w:rPr>
          <w:sz w:val="16"/>
        </w:rPr>
        <w:t xml:space="preserve"> on new agency laws before the 1992 elections.49 </w:t>
      </w:r>
      <w:r w:rsidRPr="008E2E12">
        <w:rPr>
          <w:u w:val="single"/>
        </w:rPr>
        <w:t>Third, delegation enhances the president’s ability to use his [or her] staff to do casework</w:t>
      </w:r>
      <w:r w:rsidRPr="008E2E12">
        <w:rPr>
          <w:sz w:val="16"/>
        </w:rPr>
        <w:t xml:space="preserve">. It </w:t>
      </w:r>
      <w:r w:rsidRPr="008E2E12">
        <w:rPr>
          <w:u w:val="single"/>
        </w:rPr>
        <w:t>thereby</w:t>
      </w:r>
      <w:r w:rsidRPr="008E2E12">
        <w:rPr>
          <w:sz w:val="16"/>
        </w:rPr>
        <w:t xml:space="preserve"> allows the president as well as legislators </w:t>
      </w:r>
      <w:r w:rsidRPr="008E2E12">
        <w:rPr>
          <w:u w:val="single"/>
        </w:rPr>
        <w:t>to particularize constituents’ perceptions of costs and benefits.</w:t>
      </w:r>
    </w:p>
    <w:p w14:paraId="6CCA09D7" w14:textId="77777777" w:rsidR="008F1C77" w:rsidRPr="008E2E12" w:rsidRDefault="008F1C77" w:rsidP="008F1C77">
      <w:pPr>
        <w:rPr>
          <w:sz w:val="16"/>
        </w:rPr>
      </w:pPr>
    </w:p>
    <w:p w14:paraId="1DE86CFA" w14:textId="77777777" w:rsidR="008F1C77" w:rsidRPr="008E2E12" w:rsidRDefault="008F1C77" w:rsidP="008F1C77">
      <w:pPr>
        <w:pStyle w:val="Heading4"/>
      </w:pPr>
      <w:r w:rsidRPr="008E2E12">
        <w:t xml:space="preserve">The CP won’t be publicized or politicized. </w:t>
      </w:r>
    </w:p>
    <w:p w14:paraId="78A96DA3" w14:textId="77777777" w:rsidR="008F1C77" w:rsidRPr="008E2E12" w:rsidRDefault="008F1C77" w:rsidP="008F1C77">
      <w:r w:rsidRPr="008E2E12">
        <w:rPr>
          <w:rStyle w:val="Style13ptBold"/>
        </w:rPr>
        <w:t>Shah ’17</w:t>
      </w:r>
      <w:r w:rsidRPr="008E2E12">
        <w:t xml:space="preserve"> (</w:t>
      </w:r>
      <w:proofErr w:type="spellStart"/>
      <w:r w:rsidRPr="008E2E12">
        <w:t>Bijal</w:t>
      </w:r>
      <w:proofErr w:type="spellEnd"/>
      <w:r w:rsidRPr="008E2E12">
        <w:t xml:space="preserve"> is Associate Professor, Arizona State University, Sandra Day O’Connor College of Law, " The Attorney General’s Disruptive Immigration Power," Iowa Law Review, 2017, </w:t>
      </w:r>
      <w:hyperlink r:id="rId34" w:history="1">
        <w:r w:rsidRPr="008E2E12">
          <w:rPr>
            <w:rStyle w:val="Hyperlink"/>
          </w:rPr>
          <w:t>https://ilr.law.uiowa.edu/online/volume-102/the-attorney-generals-disruptive-immigration-power/</w:t>
        </w:r>
      </w:hyperlink>
      <w:r w:rsidRPr="008E2E12">
        <w:t xml:space="preserve">) </w:t>
      </w:r>
      <w:proofErr w:type="spellStart"/>
      <w:r w:rsidRPr="008E2E12">
        <w:t>jg</w:t>
      </w:r>
      <w:proofErr w:type="spellEnd"/>
    </w:p>
    <w:p w14:paraId="2D6B6CDC" w14:textId="290483D5" w:rsidR="00BB71DF" w:rsidRPr="008E2E12" w:rsidRDefault="008F1C77" w:rsidP="00BB71DF">
      <w:pPr>
        <w:rPr>
          <w:rStyle w:val="StyleUnderline"/>
        </w:rPr>
      </w:pPr>
      <w:r w:rsidRPr="008E2E12">
        <w:rPr>
          <w:sz w:val="16"/>
        </w:rPr>
        <w:t xml:space="preserve">The </w:t>
      </w:r>
      <w:r w:rsidRPr="008E2E12">
        <w:rPr>
          <w:rStyle w:val="StyleUnderline"/>
        </w:rPr>
        <w:t>Attorney General’s unique role as bureaucrat and adjudicator</w:t>
      </w:r>
      <w:r w:rsidRPr="008E2E12">
        <w:rPr>
          <w:sz w:val="16"/>
        </w:rPr>
        <w:t xml:space="preserve">, in addition to political appointee, </w:t>
      </w:r>
      <w:r w:rsidRPr="008E2E12">
        <w:rPr>
          <w:rStyle w:val="StyleUnderline"/>
        </w:rPr>
        <w:t>results in</w:t>
      </w:r>
      <w:r w:rsidRPr="008E2E12">
        <w:rPr>
          <w:sz w:val="16"/>
        </w:rPr>
        <w:t xml:space="preserve"> the opportunity to exercise </w:t>
      </w:r>
      <w:r w:rsidRPr="008E2E12">
        <w:rPr>
          <w:rStyle w:val="StyleUnderline"/>
        </w:rPr>
        <w:t xml:space="preserve">power in a manner </w:t>
      </w:r>
      <w:r w:rsidRPr="008E2E12">
        <w:rPr>
          <w:rStyle w:val="Emphasis"/>
        </w:rPr>
        <w:t>more obscured to the public</w:t>
      </w:r>
      <w:r w:rsidRPr="008E2E12">
        <w:rPr>
          <w:rStyle w:val="StyleUnderline"/>
        </w:rPr>
        <w:t xml:space="preserve"> and thus less constrained by legislative and political forces</w:t>
      </w:r>
      <w:r w:rsidRPr="008E2E12">
        <w:rPr>
          <w:sz w:val="16"/>
        </w:rPr>
        <w:t xml:space="preserve">. For instance, given that the Attorney General is a political appointee, but not an elected official like the President, </w:t>
      </w:r>
      <w:r w:rsidRPr="008E2E12">
        <w:rPr>
          <w:rStyle w:val="StyleUnderline"/>
        </w:rPr>
        <w:t xml:space="preserve">she may be both influenced by political considerations but relatively </w:t>
      </w:r>
      <w:r w:rsidRPr="008E2E12">
        <w:rPr>
          <w:rStyle w:val="Emphasis"/>
        </w:rPr>
        <w:t>unconstrained by the potential loss of public support</w:t>
      </w:r>
      <w:r w:rsidRPr="008E2E12">
        <w:rPr>
          <w:rStyle w:val="StyleUnderline"/>
        </w:rPr>
        <w:t>.</w:t>
      </w:r>
      <w:r w:rsidRPr="008E2E12">
        <w:rPr>
          <w:sz w:val="16"/>
        </w:rPr>
        <w:t xml:space="preserve"> Indeed, while </w:t>
      </w:r>
      <w:r w:rsidRPr="008E2E12">
        <w:rPr>
          <w:rStyle w:val="StyleUnderline"/>
        </w:rPr>
        <w:t>the authors</w:t>
      </w:r>
      <w:r w:rsidRPr="008E2E12">
        <w:rPr>
          <w:sz w:val="16"/>
        </w:rPr>
        <w:t xml:space="preserve"> note that congressional defunding and political pushback have deteriorated the power of the executive to reform immigration, they </w:t>
      </w:r>
      <w:r w:rsidRPr="008E2E12">
        <w:rPr>
          <w:rStyle w:val="StyleUnderline"/>
        </w:rPr>
        <w:t xml:space="preserve">do not consider the extent to which, in contrast, Congress and </w:t>
      </w:r>
      <w:r w:rsidRPr="008E2E12">
        <w:rPr>
          <w:rStyle w:val="Emphasis"/>
        </w:rPr>
        <w:t>the public may remain unawar</w:t>
      </w:r>
      <w:r w:rsidRPr="008E2E12">
        <w:rPr>
          <w:rStyle w:val="StyleUnderline"/>
        </w:rPr>
        <w:t>e of or unresponsive to the Attorney General’s actions.</w:t>
      </w:r>
      <w:r w:rsidRPr="008E2E12">
        <w:rPr>
          <w:sz w:val="16"/>
        </w:rPr>
        <w:t xml:space="preserve"> Also, because </w:t>
      </w:r>
      <w:r w:rsidRPr="008E2E12">
        <w:rPr>
          <w:rStyle w:val="StyleUnderline"/>
        </w:rPr>
        <w:t>the Attorney General</w:t>
      </w:r>
      <w:r w:rsidRPr="008E2E12">
        <w:rPr>
          <w:sz w:val="16"/>
        </w:rPr>
        <w:t xml:space="preserve"> is a bureaucratic figure with both political and technocratic interests, she </w:t>
      </w:r>
      <w:r w:rsidRPr="008E2E12">
        <w:rPr>
          <w:rStyle w:val="StyleUnderline"/>
        </w:rPr>
        <w:t>may be motivated by</w:t>
      </w:r>
      <w:r w:rsidRPr="008E2E12">
        <w:rPr>
          <w:sz w:val="16"/>
        </w:rPr>
        <w:t xml:space="preserve"> reasons of </w:t>
      </w:r>
      <w:r w:rsidRPr="008E2E12">
        <w:rPr>
          <w:rStyle w:val="StyleUnderline"/>
        </w:rPr>
        <w:t>efficiency and resource conservation</w:t>
      </w:r>
      <w:r w:rsidRPr="008E2E12">
        <w:rPr>
          <w:sz w:val="16"/>
        </w:rPr>
        <w:t xml:space="preserve">, or by resistance to institutional change, in addition to, or </w:t>
      </w:r>
      <w:r w:rsidRPr="008E2E12">
        <w:rPr>
          <w:rStyle w:val="StyleUnderline"/>
        </w:rPr>
        <w:t>instead of, the political incentives that drive the President.</w:t>
      </w:r>
    </w:p>
    <w:p w14:paraId="2D424EF5" w14:textId="77777777" w:rsidR="008F1C77" w:rsidRPr="008E2E12" w:rsidRDefault="008F1C77" w:rsidP="00BB71DF">
      <w:pPr>
        <w:rPr>
          <w:u w:val="single"/>
        </w:rPr>
      </w:pPr>
    </w:p>
    <w:p w14:paraId="074C2E97" w14:textId="77777777" w:rsidR="00BB71DF" w:rsidRPr="008E2E12" w:rsidRDefault="00BB71DF" w:rsidP="00DE313E">
      <w:pPr>
        <w:pStyle w:val="Heading4"/>
      </w:pPr>
      <w:r w:rsidRPr="008E2E12">
        <w:t>Delegation gives the president a political shield.</w:t>
      </w:r>
    </w:p>
    <w:p w14:paraId="7B0C1C58" w14:textId="22DD5C34" w:rsidR="00DE313E" w:rsidRPr="008E2E12" w:rsidRDefault="00DE313E" w:rsidP="00DE313E">
      <w:r w:rsidRPr="008E2E12">
        <w:t xml:space="preserve">David </w:t>
      </w:r>
      <w:proofErr w:type="spellStart"/>
      <w:r w:rsidRPr="008E2E12">
        <w:rPr>
          <w:rStyle w:val="Style13ptBold"/>
        </w:rPr>
        <w:t>Schoenbrod</w:t>
      </w:r>
      <w:proofErr w:type="spellEnd"/>
      <w:r w:rsidRPr="008E2E12">
        <w:rPr>
          <w:rStyle w:val="Style13ptBold"/>
        </w:rPr>
        <w:t xml:space="preserve"> ‘93</w:t>
      </w:r>
      <w:r w:rsidRPr="008E2E12">
        <w:t xml:space="preserve">, professor of </w:t>
      </w:r>
      <w:r w:rsidRPr="008E2E12">
        <w:rPr>
          <w:bCs/>
        </w:rPr>
        <w:t xml:space="preserve">law </w:t>
      </w:r>
      <w:r w:rsidRPr="008E2E12">
        <w:t xml:space="preserve">at New York Law School </w:t>
      </w:r>
      <w:r w:rsidRPr="008E2E12">
        <w:rPr>
          <w:bCs/>
        </w:rPr>
        <w:t>and</w:t>
      </w:r>
      <w:r w:rsidRPr="008E2E12">
        <w:t xml:space="preserve"> expert on the delegation of executive powers, federal regulation, injunctions, air pollution, and institutional reform litigation (</w:t>
      </w:r>
      <w:proofErr w:type="spellStart"/>
      <w:r w:rsidRPr="008E2E12">
        <w:t>quals</w:t>
      </w:r>
      <w:proofErr w:type="spellEnd"/>
      <w:r w:rsidRPr="008E2E12">
        <w:t xml:space="preserve"> from http://www.cato.org/people/schoenbrod.html), Power Without Responsibility, 1993, p. 105-106)</w:t>
      </w:r>
    </w:p>
    <w:p w14:paraId="0D3C0E5D" w14:textId="11BC286F" w:rsidR="00BB71DF" w:rsidRPr="008E2E12" w:rsidRDefault="00BB71DF" w:rsidP="00BB71DF">
      <w:pPr>
        <w:rPr>
          <w:sz w:val="16"/>
        </w:rPr>
      </w:pPr>
      <w:r w:rsidRPr="008E2E12">
        <w:rPr>
          <w:sz w:val="16"/>
        </w:rPr>
        <w:t xml:space="preserve">Even if, instead, the president had to sign off on every agency law, the resulting presidential accountability would be worth less than congressional accountability. The Framers included the requirement that bills be presented to the president not out of any sense that the president was more accountable than Congress, but rather because the president was less accountable to particular interest groups and so more inclined to protect liberty.27 </w:t>
      </w:r>
      <w:r w:rsidRPr="008E2E12">
        <w:rPr>
          <w:u w:val="single"/>
        </w:rPr>
        <w:t>A president has less reason than a member of Congress to worry that a position taken on a particular law will affect reelection prospects. The president’s responsibility for mak</w:t>
      </w:r>
      <w:r w:rsidRPr="008E2E12">
        <w:rPr>
          <w:u w:val="single"/>
        </w:rPr>
        <w:softHyphen/>
        <w:t>ing law would</w:t>
      </w:r>
      <w:r w:rsidRPr="008E2E12">
        <w:rPr>
          <w:sz w:val="16"/>
        </w:rPr>
        <w:t xml:space="preserve">, after all, </w:t>
      </w:r>
      <w:r w:rsidRPr="008E2E12">
        <w:rPr>
          <w:u w:val="single"/>
        </w:rPr>
        <w:t>be diluted by the electorate’s concern about activities in other areas such as national defense, foreign affairs,</w:t>
      </w:r>
      <w:r w:rsidRPr="008E2E12">
        <w:rPr>
          <w:sz w:val="16"/>
        </w:rPr>
        <w:t xml:space="preserve"> law enforcement, and so on. In any event, voters who disagree with some controversial agency laws are likely to agree with others, and are likely to both agree and disagree with the laws that would be promulgated under the president’s next electoral opponent</w:t>
      </w:r>
      <w:r w:rsidRPr="008E2E12">
        <w:rPr>
          <w:u w:val="single"/>
        </w:rPr>
        <w:t>. Since voters must en</w:t>
      </w:r>
      <w:r w:rsidRPr="008E2E12">
        <w:rPr>
          <w:u w:val="single"/>
        </w:rPr>
        <w:softHyphen/>
        <w:t>dorse presidential positions wholesale, it is unlikely that the president will feel much political tension over any one agency law.</w:t>
      </w:r>
      <w:r w:rsidRPr="008E2E12">
        <w:rPr>
          <w:sz w:val="16"/>
        </w:rPr>
        <w:t xml:space="preserve"> Of course, voters must also choose positions wholesale when they elect members of Congress, but in any legislative district there are likely to be a limited number of issues of particular local interest. A position taken by an incumbent on any one such issue could cause 5 percent of the voters to choose the challenger, thereby producing a 10-percent swing. That possibility would force many incumbents to pay careful attention to constituents’ concerns when voting for a law. </w:t>
      </w:r>
      <w:r w:rsidRPr="008E2E12">
        <w:rPr>
          <w:u w:val="single"/>
        </w:rPr>
        <w:t xml:space="preserve">Given the difficulty of holding the president accountable for the laws that bureaucrats adopt, it is no wonder that we tend to think of countries where only the chief of state is elected as undemocratic. </w:t>
      </w:r>
      <w:r w:rsidRPr="008E2E12">
        <w:rPr>
          <w:sz w:val="16"/>
        </w:rPr>
        <w:t xml:space="preserve">In sum, </w:t>
      </w:r>
      <w:r w:rsidRPr="008E2E12">
        <w:rPr>
          <w:u w:val="single"/>
        </w:rPr>
        <w:t>accountability through the president matters less</w:t>
      </w:r>
      <w:r w:rsidRPr="008E2E12">
        <w:rPr>
          <w:sz w:val="16"/>
        </w:rPr>
        <w:t xml:space="preserve"> than accountability through Congress and, whatever the potential worth of presidential accountability might be, </w:t>
      </w:r>
      <w:r w:rsidRPr="008E2E12">
        <w:rPr>
          <w:u w:val="single"/>
        </w:rPr>
        <w:t>delegation diminishes its value</w:t>
      </w:r>
      <w:r w:rsidRPr="008E2E12">
        <w:rPr>
          <w:sz w:val="16"/>
        </w:rPr>
        <w:t>.</w:t>
      </w:r>
    </w:p>
    <w:p w14:paraId="7A67D302" w14:textId="77777777" w:rsidR="00DE313E" w:rsidRPr="008E2E12" w:rsidRDefault="00DE313E" w:rsidP="00BB71DF">
      <w:pPr>
        <w:rPr>
          <w:sz w:val="16"/>
        </w:rPr>
      </w:pPr>
    </w:p>
    <w:p w14:paraId="2E1E0144" w14:textId="77777777" w:rsidR="00BB71DF" w:rsidRPr="008E2E12" w:rsidRDefault="00BB71DF" w:rsidP="00BB71DF"/>
    <w:p w14:paraId="752B78AC" w14:textId="77777777" w:rsidR="00BB71DF" w:rsidRPr="008E2E12" w:rsidRDefault="00BB71DF" w:rsidP="00BB71DF"/>
    <w:p w14:paraId="56C4D525" w14:textId="77777777" w:rsidR="00804770" w:rsidRPr="008E2E12" w:rsidRDefault="00804770" w:rsidP="00804770">
      <w:pPr>
        <w:pStyle w:val="Heading2"/>
      </w:pPr>
    </w:p>
    <w:p w14:paraId="21308EE9" w14:textId="71CBDACF" w:rsidR="00876B71" w:rsidRPr="008E2E12" w:rsidRDefault="00876B71" w:rsidP="00411408">
      <w:pPr>
        <w:pStyle w:val="Heading1"/>
      </w:pPr>
      <w:r w:rsidRPr="008E2E12">
        <w:lastRenderedPageBreak/>
        <w:t>AFF</w:t>
      </w:r>
      <w:r w:rsidR="00411408" w:rsidRPr="008E2E12">
        <w:t xml:space="preserve"> Answers</w:t>
      </w:r>
    </w:p>
    <w:p w14:paraId="6C79C1D8" w14:textId="160E6B7D" w:rsidR="00306479" w:rsidRPr="008E2E12" w:rsidRDefault="00306479" w:rsidP="00306479">
      <w:pPr>
        <w:pStyle w:val="Heading2"/>
      </w:pPr>
      <w:r w:rsidRPr="008E2E12">
        <w:lastRenderedPageBreak/>
        <w:t>No Solvency</w:t>
      </w:r>
    </w:p>
    <w:p w14:paraId="6812F3E0" w14:textId="6E6F2A68" w:rsidR="00306479" w:rsidRPr="008E2E12" w:rsidRDefault="00306479" w:rsidP="00306479">
      <w:pPr>
        <w:pStyle w:val="Heading3"/>
      </w:pPr>
      <w:r w:rsidRPr="008E2E12">
        <w:lastRenderedPageBreak/>
        <w:t>Can’t Overcome Cap</w:t>
      </w:r>
      <w:r w:rsidRPr="008E2E12">
        <w:t>s</w:t>
      </w:r>
    </w:p>
    <w:p w14:paraId="3A22D522" w14:textId="7CAEE995" w:rsidR="00306479" w:rsidRPr="008E2E12" w:rsidRDefault="00D9453E" w:rsidP="00306479">
      <w:pPr>
        <w:pStyle w:val="Heading4"/>
      </w:pPr>
      <w:r w:rsidRPr="008E2E12">
        <w:t xml:space="preserve">Parole can’t overcome numerical caps and is constrained by limited interpretations of Congress. </w:t>
      </w:r>
    </w:p>
    <w:p w14:paraId="65573D62" w14:textId="77777777" w:rsidR="00306479" w:rsidRPr="008E2E12" w:rsidRDefault="00306479" w:rsidP="00306479">
      <w:proofErr w:type="spellStart"/>
      <w:r w:rsidRPr="008E2E12">
        <w:rPr>
          <w:rStyle w:val="Style13ptBold"/>
        </w:rPr>
        <w:t>Endelman</w:t>
      </w:r>
      <w:proofErr w:type="spellEnd"/>
      <w:r w:rsidRPr="008E2E12">
        <w:rPr>
          <w:rStyle w:val="Style13ptBold"/>
        </w:rPr>
        <w:t xml:space="preserve"> and Mehta ’14</w:t>
      </w:r>
      <w:r w:rsidRPr="008E2E12">
        <w:rPr>
          <w:b/>
          <w:bCs/>
        </w:rPr>
        <w:t xml:space="preserve"> </w:t>
      </w:r>
      <w:r w:rsidRPr="008E2E12">
        <w:t xml:space="preserve">(Gary </w:t>
      </w:r>
      <w:proofErr w:type="spellStart"/>
      <w:r w:rsidRPr="008E2E12">
        <w:t>Endelman</w:t>
      </w:r>
      <w:proofErr w:type="spellEnd"/>
      <w:r w:rsidRPr="008E2E12">
        <w:t xml:space="preserve">, PhD in U.S. History and is Board Certified in Immigration and Nationality Law. Cyrus D. Mehta is a graduate of Cambridge University and Columbia Law School, is the Managing Member of Cyrus D. Mehta &amp; Associates, PLLC in New York City., “TWO ACES UP PRESIDENT OBAMA’S SLEEVE TO ACHIEVE IMMIGRATION REFORM WITHOUT CONGRESS – NOT COUNTING FAMILY MEMBERS AND PAROLE IN PLACE,” the Insightful Immigration Blog, June 30, 2014, </w:t>
      </w:r>
      <w:hyperlink r:id="rId35" w:history="1">
        <w:r w:rsidRPr="008E2E12">
          <w:rPr>
            <w:rStyle w:val="Hyperlink"/>
          </w:rPr>
          <w:t>http://blog.cyrusmehta.com/2014/06/two-aces-up-president-obamas-sleeve-to_29.html)-DG</w:t>
        </w:r>
      </w:hyperlink>
    </w:p>
    <w:p w14:paraId="5EDAD61B" w14:textId="77777777" w:rsidR="00306479" w:rsidRPr="008E2E12" w:rsidRDefault="00306479" w:rsidP="00306479">
      <w:pPr>
        <w:rPr>
          <w:sz w:val="16"/>
        </w:rPr>
      </w:pPr>
      <w:r w:rsidRPr="008E2E12">
        <w:rPr>
          <w:sz w:val="16"/>
        </w:rPr>
        <w:t xml:space="preserve">There is no regulation in 8 Code of Federal Regulations (C.F.R.) instructing what section 203(d) is supposed to be doing. Even the Department of State’s regulation at 22 C.F.R. 42.32 only parrots section 203(d) and states that children and spouses are “entitled to the derivative status corresponding to the classification and priority date of the principal.” 22 C.F.R. 42.32 does not provide further amplification on the scope and purpose of section 203(d). We acknowledge that section 203(d) derivatives are wholly within the preference system and bound by its limitations. </w:t>
      </w:r>
      <w:r w:rsidRPr="008E2E12">
        <w:rPr>
          <w:rStyle w:val="Emphasis"/>
        </w:rPr>
        <w:t>They are not independent of numerical limits</w:t>
      </w:r>
      <w:r w:rsidRPr="008E2E12">
        <w:rPr>
          <w:u w:val="single"/>
        </w:rPr>
        <w:t>, only from direct limitations. It is the principal alien through whom they derive their claim who is counted and who has been counted</w:t>
      </w:r>
      <w:r w:rsidRPr="008E2E12">
        <w:rPr>
          <w:sz w:val="16"/>
        </w:rPr>
        <w:t xml:space="preserve">. Hence, if no EB or FB numbers were available to the principal alien, the derivatives would not be able to immigrate either. If they were exempt altogether, this would not matter. </w:t>
      </w:r>
      <w:r w:rsidRPr="008E2E12">
        <w:rPr>
          <w:u w:val="single"/>
        </w:rPr>
        <w:t>There is a difference between not being counted at all, which we do not argue, and being counted as an integral family unit as opposed to individuals, which we do assert</w:t>
      </w:r>
      <w:r w:rsidRPr="008E2E12">
        <w:rPr>
          <w:sz w:val="16"/>
        </w:rPr>
        <w:t xml:space="preserve">. We seek not an exemption from numerical limits but a different way of counting such limits. </w:t>
      </w:r>
      <w:r w:rsidRPr="008E2E12">
        <w:rPr>
          <w:u w:val="single"/>
        </w:rPr>
        <w:t>If the Executive Branch wanted to reinterpret section 203(d), there is sufficient ambiguity in the provision for it do so without the need for Congress to sanction it. A government agency’s interpretation of an ambiguous statute is entitled to deference under Chevron U.S.A. Inc. v. Natural Resources Defense Council</w:t>
      </w:r>
      <w:r w:rsidRPr="008E2E12">
        <w:rPr>
          <w:sz w:val="16"/>
        </w:rPr>
        <w:t xml:space="preserve">, Inc., 467 U.S. 837 (1984)—often abbreviated as “Chevron deference”. When a statute is ambiguous in this way, the Supreme Court has made clear in National Cable &amp; Telecommunications Assn. v. Brand X Internet Services, 545 U.S. 967 (2005), </w:t>
      </w:r>
      <w:r w:rsidRPr="008E2E12">
        <w:rPr>
          <w:u w:val="single"/>
        </w:rPr>
        <w:t>the agency may reconsider its interpretation even after the courts have approved of it</w:t>
      </w:r>
      <w:r w:rsidRPr="008E2E12">
        <w:rPr>
          <w:sz w:val="16"/>
        </w:rPr>
        <w:t xml:space="preserve">. Brand X can be used as a force for good. For instance, in </w:t>
      </w:r>
      <w:proofErr w:type="spellStart"/>
      <w:r w:rsidRPr="008E2E12">
        <w:rPr>
          <w:sz w:val="16"/>
        </w:rPr>
        <w:t>Sciallaba</w:t>
      </w:r>
      <w:proofErr w:type="spellEnd"/>
      <w:r w:rsidRPr="008E2E12">
        <w:rPr>
          <w:sz w:val="16"/>
        </w:rPr>
        <w:t xml:space="preserve"> v. Osorio: Does the Dark Cloud Have A Silver Lining, Cyrus Mehta and David Isaacson propose that notwithstanding the Supreme Court’s recent decision concerning section 203(h)(3) of the INA, where the Court agreed with the Board of Immigration Appeal’s (BIA) more restrictive interpretation of this Child Status Protection Act provision in Matter of Wang, 25 I&amp;N Dec. 28 (BIA 2009), the BIA has the power to reverse Matter of Wang under Brand X. Matter of Wang held that not all children who are unable to protect their age under the Child Status Protection Act can claim the earlier priority date under which their parent immigration to the United States. As the plurality opinion in </w:t>
      </w:r>
      <w:proofErr w:type="spellStart"/>
      <w:r w:rsidRPr="008E2E12">
        <w:rPr>
          <w:sz w:val="16"/>
        </w:rPr>
        <w:t>Sciallaba</w:t>
      </w:r>
      <w:proofErr w:type="spellEnd"/>
      <w:r w:rsidRPr="008E2E12">
        <w:rPr>
          <w:sz w:val="16"/>
        </w:rPr>
        <w:t xml:space="preserve"> v. Osorio explained in its conclusion: This is the kind of case Chevron was built for. </w:t>
      </w:r>
      <w:r w:rsidRPr="008E2E12">
        <w:rPr>
          <w:u w:val="single"/>
        </w:rPr>
        <w:t xml:space="preserve">Whatever Congress might have meant in enacting §1153(h)(3), it failed to speak clearly. Confronted with a self-contradictory, ambiguous provision in a complex statutory scheme, the Board chose a textually </w:t>
      </w:r>
      <w:r w:rsidRPr="008E2E12">
        <w:rPr>
          <w:rStyle w:val="Emphasis"/>
        </w:rPr>
        <w:t>reasonable construction consonant with its view of the purposes and policies underlying immigration law</w:t>
      </w:r>
      <w:r w:rsidRPr="008E2E12">
        <w:rPr>
          <w:sz w:val="16"/>
        </w:rPr>
        <w:t xml:space="preserve">. Were we to overturn the Board in that circumstance, we would assume as our own the responsible and expert agency’s role. We decline that path, and defer to the Board. Kagan slip op. at 33. Thus, </w:t>
      </w:r>
      <w:r w:rsidRPr="008E2E12">
        <w:rPr>
          <w:u w:val="single"/>
        </w:rPr>
        <w:t>when a provision is ambiguous such as section 203(d), the government agency may reasonably interpret the provision in a reasonable manner</w:t>
      </w:r>
      <w:r w:rsidRPr="008E2E12">
        <w:rPr>
          <w:sz w:val="16"/>
        </w:rPr>
        <w:t xml:space="preserve">. In our prior article relating to not counting relatives, Why We Can’t Wait: How President Obama Can Erase Immigrant Visa Backlogs With A Stroke Of A Pen, http://www.ilw.com/articles/2012,0201-endelman.shtm, we discussed that there are admittedly some statutory provisions which might be read as pointing against an interpretation to not count family members. Most notably, it has also been pointed to us that INA section 202(b) permits a spouse or child to “cross charge” to the foreign state of either of the parents or the spouse to avoid family separation, and this may suggest that derivatives must be individually counted for purposes of the per country cap. Still, this too can be interpreted differently under </w:t>
      </w:r>
      <w:proofErr w:type="spellStart"/>
      <w:r w:rsidRPr="008E2E12">
        <w:rPr>
          <w:sz w:val="16"/>
        </w:rPr>
        <w:t>Chevronand</w:t>
      </w:r>
      <w:proofErr w:type="spellEnd"/>
      <w:r w:rsidRPr="008E2E12">
        <w:rPr>
          <w:sz w:val="16"/>
        </w:rPr>
        <w:t xml:space="preserve"> Brand X, namely, that </w:t>
      </w:r>
      <w:r w:rsidRPr="008E2E12">
        <w:rPr>
          <w:u w:val="single"/>
        </w:rPr>
        <w:t>the entire family be counted as single unit to the other spouse or parent’s country</w:t>
      </w:r>
      <w:r w:rsidRPr="008E2E12">
        <w:rPr>
          <w:sz w:val="16"/>
        </w:rPr>
        <w:t xml:space="preserve">. Of course, the statutory provision which militates in favor of such an interpretation is most notably the text </w:t>
      </w:r>
      <w:r w:rsidRPr="008E2E12">
        <w:rPr>
          <w:sz w:val="16"/>
        </w:rPr>
        <w:lastRenderedPageBreak/>
        <w:t>of INA §203(d) itself. If this happened, the EB and FB preferences could instantly become “current.” The backlogs would disappear. The USCIS might even have to build a new Service Center!</w:t>
      </w:r>
    </w:p>
    <w:p w14:paraId="0C54AD2B" w14:textId="77777777" w:rsidR="00306479" w:rsidRPr="008E2E12" w:rsidRDefault="00306479" w:rsidP="00306479"/>
    <w:p w14:paraId="2783F88E" w14:textId="4F2BCAA1" w:rsidR="00306479" w:rsidRPr="008E2E12" w:rsidRDefault="00D9453E" w:rsidP="00306479">
      <w:pPr>
        <w:pStyle w:val="Heading3"/>
      </w:pPr>
      <w:r w:rsidRPr="008E2E12">
        <w:lastRenderedPageBreak/>
        <w:t>Only Temporary</w:t>
      </w:r>
    </w:p>
    <w:p w14:paraId="0CE32054" w14:textId="26EBA26A" w:rsidR="00306479" w:rsidRPr="008E2E12" w:rsidRDefault="00306479" w:rsidP="00306479">
      <w:pPr>
        <w:pStyle w:val="Heading4"/>
      </w:pPr>
      <w:r w:rsidRPr="008E2E12">
        <w:t xml:space="preserve">Executive action on immigration </w:t>
      </w:r>
      <w:r w:rsidR="00D9453E" w:rsidRPr="008E2E12">
        <w:t xml:space="preserve">is only temporary. </w:t>
      </w:r>
    </w:p>
    <w:p w14:paraId="005BE799" w14:textId="77777777" w:rsidR="00306479" w:rsidRPr="008E2E12" w:rsidRDefault="00306479" w:rsidP="00306479">
      <w:r w:rsidRPr="008E2E12">
        <w:rPr>
          <w:rStyle w:val="Style13ptBold"/>
        </w:rPr>
        <w:t>AIC 14</w:t>
      </w:r>
      <w:r w:rsidRPr="008E2E12">
        <w:rPr>
          <w:b/>
          <w:bCs/>
        </w:rPr>
        <w:t xml:space="preserve"> </w:t>
      </w:r>
      <w:r w:rsidRPr="008E2E12">
        <w:t xml:space="preserve">(Washington, D.C.-based 501c nonprofit organization and advocacy group, “A Guide to the Immigration Accountability Executive Action”, American Immigration Council, 11/30/14, </w:t>
      </w:r>
      <w:hyperlink r:id="rId36" w:history="1">
        <w:r w:rsidRPr="008E2E12">
          <w:rPr>
            <w:rStyle w:val="Hyperlink"/>
          </w:rPr>
          <w:t>https://www.americanimmigrationcouncil.org/research/guide-immigration-accountability-executive-action Accessed 6/22/18</w:t>
        </w:r>
      </w:hyperlink>
      <w:r w:rsidRPr="008E2E12">
        <w:t>)</w:t>
      </w:r>
    </w:p>
    <w:p w14:paraId="60D08B15" w14:textId="77777777" w:rsidR="00306479" w:rsidRPr="008E2E12" w:rsidRDefault="00306479" w:rsidP="00306479">
      <w:pPr>
        <w:rPr>
          <w:bCs/>
          <w:sz w:val="16"/>
        </w:rPr>
      </w:pPr>
      <w:r w:rsidRPr="008E2E12">
        <w:rPr>
          <w:bCs/>
          <w:sz w:val="16"/>
        </w:rPr>
        <w:t xml:space="preserve">On November 20 and 21, 2014, </w:t>
      </w:r>
      <w:r w:rsidRPr="008E2E12">
        <w:rPr>
          <w:bCs/>
          <w:u w:val="single"/>
        </w:rPr>
        <w:t>President Obama announced his “immigration accountability executive action,” which includes a series of measures that are first steps towards common-sense reforms to an outdated immigration system.</w:t>
      </w:r>
      <w:r w:rsidRPr="008E2E12">
        <w:rPr>
          <w:bCs/>
          <w:sz w:val="16"/>
        </w:rPr>
        <w:t xml:space="preserve"> The </w:t>
      </w:r>
      <w:r w:rsidRPr="008E2E12">
        <w:rPr>
          <w:rStyle w:val="StyleUnderline"/>
        </w:rPr>
        <w:t>series of executive actions presented by the administration range from new temporary immigration protections for many unauthorized parents of U.S. citizens and lawful permanent residents to highly technical regulatory proposals to fix outdated visa provisions.</w:t>
      </w:r>
      <w:r w:rsidRPr="008E2E12">
        <w:rPr>
          <w:bCs/>
          <w:sz w:val="16"/>
        </w:rPr>
        <w:t xml:space="preserve"> The series of changes, updates, and temporary measures relies on the expansion of successfully implemented programs, enhanced efforts to coordinate immigration enforcement and benefit policies across agencies, and attempts to use immigration as a tool of economic and social change. At the same time, </w:t>
      </w:r>
      <w:r w:rsidRPr="008E2E12">
        <w:rPr>
          <w:bCs/>
          <w:u w:val="single"/>
        </w:rPr>
        <w:t xml:space="preserve">the policies reflect the </w:t>
      </w:r>
      <w:r w:rsidRPr="008E2E12">
        <w:rPr>
          <w:rStyle w:val="Emphasis"/>
        </w:rPr>
        <w:t>limits of executive authority</w:t>
      </w:r>
      <w:r w:rsidRPr="008E2E12">
        <w:rPr>
          <w:rStyle w:val="StyleUnderline"/>
        </w:rPr>
        <w:t xml:space="preserve">, in many cases offering </w:t>
      </w:r>
      <w:r w:rsidRPr="008E2E12">
        <w:rPr>
          <w:rStyle w:val="Emphasis"/>
        </w:rPr>
        <w:t>temporary</w:t>
      </w:r>
      <w:r w:rsidRPr="008E2E12">
        <w:rPr>
          <w:rStyle w:val="StyleUnderline"/>
        </w:rPr>
        <w:t xml:space="preserve"> respites until Congress definitively acts to</w:t>
      </w:r>
      <w:r w:rsidRPr="008E2E12">
        <w:rPr>
          <w:bCs/>
          <w:u w:val="single"/>
        </w:rPr>
        <w:t xml:space="preserve"> reform the law.</w:t>
      </w:r>
      <w:r w:rsidRPr="008E2E12">
        <w:rPr>
          <w:bCs/>
          <w:sz w:val="16"/>
        </w:rPr>
        <w:t xml:space="preserve"> </w:t>
      </w:r>
    </w:p>
    <w:p w14:paraId="511367A6" w14:textId="77777777" w:rsidR="00D9453E" w:rsidRPr="008E2E12" w:rsidRDefault="00D9453E" w:rsidP="00D9453E">
      <w:pPr>
        <w:pStyle w:val="Heading4"/>
      </w:pPr>
      <w:r w:rsidRPr="008E2E12">
        <w:t>The CP isn’t permanent and will be rolled back by new leaders.</w:t>
      </w:r>
    </w:p>
    <w:p w14:paraId="707C1B8D" w14:textId="77777777" w:rsidR="00D9453E" w:rsidRPr="008E2E12" w:rsidRDefault="00D9453E" w:rsidP="00D9453E">
      <w:r w:rsidRPr="008E2E12">
        <w:rPr>
          <w:rFonts w:eastAsiaTheme="majorEastAsia" w:cstheme="majorBidi"/>
          <w:b/>
          <w:bCs/>
          <w:szCs w:val="26"/>
        </w:rPr>
        <w:t>Cohn ’14</w:t>
      </w:r>
      <w:r w:rsidRPr="008E2E12">
        <w:t xml:space="preserve"> (Jonathan - American author and journalist who writes mainly on United States public policy and political issues. “The Immigration Argument That Almost Nobody Mentions.” The New Republic. August 8, 2014. https://newrepublic.com/article/119020/obama-executive-order-immigration-what-he-could-do)-JN</w:t>
      </w:r>
    </w:p>
    <w:p w14:paraId="6439EA21" w14:textId="77777777" w:rsidR="00D9453E" w:rsidRPr="008E2E12" w:rsidRDefault="00D9453E" w:rsidP="00D9453E">
      <w:pPr>
        <w:rPr>
          <w:rStyle w:val="StyleUnderline"/>
        </w:rPr>
      </w:pPr>
      <w:r w:rsidRPr="008E2E12">
        <w:rPr>
          <w:sz w:val="16"/>
        </w:rPr>
        <w:t xml:space="preserve">In principle, </w:t>
      </w:r>
      <w:r w:rsidRPr="008E2E12">
        <w:rPr>
          <w:rStyle w:val="StyleUnderline"/>
        </w:rPr>
        <w:t>this would be the kind of move that both Dem</w:t>
      </w:r>
      <w:r w:rsidRPr="008E2E12">
        <w:rPr>
          <w:sz w:val="16"/>
        </w:rPr>
        <w:t>ocrat</w:t>
      </w:r>
      <w:r w:rsidRPr="008E2E12">
        <w:rPr>
          <w:rStyle w:val="StyleUnderline"/>
        </w:rPr>
        <w:t>s</w:t>
      </w:r>
      <w:r w:rsidRPr="008E2E12">
        <w:rPr>
          <w:sz w:val="16"/>
        </w:rPr>
        <w:t xml:space="preserve"> </w:t>
      </w:r>
      <w:r w:rsidRPr="008E2E12">
        <w:rPr>
          <w:rStyle w:val="StyleUnderline"/>
        </w:rPr>
        <w:t>and Republicans could support. The Senate’s immigration bill proposes to help the same people, only in a far more ambitious way.</w:t>
      </w:r>
      <w:r w:rsidRPr="008E2E12">
        <w:rPr>
          <w:sz w:val="16"/>
        </w:rPr>
        <w:t xml:space="preserve"> And </w:t>
      </w:r>
      <w:r w:rsidRPr="008E2E12">
        <w:rPr>
          <w:rStyle w:val="StyleUnderline"/>
        </w:rPr>
        <w:t xml:space="preserve">that bill passed with substantial bipartisan backing. </w:t>
      </w:r>
      <w:r w:rsidRPr="008E2E12">
        <w:rPr>
          <w:sz w:val="16"/>
        </w:rPr>
        <w:t xml:space="preserve">But </w:t>
      </w:r>
      <w:r w:rsidRPr="008E2E12">
        <w:rPr>
          <w:rStyle w:val="StyleUnderline"/>
        </w:rPr>
        <w:t>House Republicans refused to take up the bill</w:t>
      </w:r>
      <w:r w:rsidRPr="008E2E12">
        <w:rPr>
          <w:sz w:val="16"/>
        </w:rPr>
        <w:t xml:space="preserve">, so now </w:t>
      </w:r>
      <w:r w:rsidRPr="008E2E12">
        <w:rPr>
          <w:rStyle w:val="StyleUnderline"/>
        </w:rPr>
        <w:t xml:space="preserve">the question is what Obama can do unilaterally, by using </w:t>
      </w:r>
      <w:r w:rsidRPr="008E2E12">
        <w:rPr>
          <w:sz w:val="16"/>
        </w:rPr>
        <w:t xml:space="preserve">his "prosecutorial discretion" and other tools of </w:t>
      </w:r>
      <w:r w:rsidRPr="008E2E12">
        <w:rPr>
          <w:rStyle w:val="StyleUnderline"/>
        </w:rPr>
        <w:t xml:space="preserve">executive action. </w:t>
      </w:r>
      <w:r w:rsidRPr="008E2E12">
        <w:rPr>
          <w:sz w:val="16"/>
        </w:rPr>
        <w:t xml:space="preserve">Already, conservatives are saying that a reprise, adaptation, or expansion of DACA would be “lawless” and “reckless,” as New York Times columnist Ross Douthat put it on Sunday. A few days later, Megan McArdle, writing in Bloomberg View, seconded the warning. “At the point at which you are announcing that [existing immigration] law won’t be enforced against a large fraction of the people who are violating it,” McArdle wrote, “then you are effectively rewriting that law.” I totally get the underlying concern here. The limits of presidential power matter and smart, reasonable people can disagree about what they should be. But here’s one fact to remember: </w:t>
      </w:r>
      <w:r w:rsidRPr="008E2E12">
        <w:rPr>
          <w:rStyle w:val="StyleUnderline"/>
        </w:rPr>
        <w:t>Any action Obama takes will</w:t>
      </w:r>
      <w:r w:rsidRPr="008E2E12">
        <w:rPr>
          <w:sz w:val="16"/>
        </w:rPr>
        <w:t xml:space="preserve">, by definition, </w:t>
      </w:r>
      <w:r w:rsidRPr="008E2E12">
        <w:rPr>
          <w:rStyle w:val="StyleUnderline"/>
        </w:rPr>
        <w:t>lack the permanence of legislation.</w:t>
      </w:r>
      <w:r w:rsidRPr="008E2E12">
        <w:rPr>
          <w:sz w:val="16"/>
        </w:rPr>
        <w:t xml:space="preserve"> President Ted Cruz could undo it on January 20, 2017. He might not want to do that, for all sorts of political and practical reasons. But he or any other Obama successor would have the same kind of unilateral authority to act that Obama does. And </w:t>
      </w:r>
      <w:r w:rsidRPr="008E2E12">
        <w:rPr>
          <w:rStyle w:val="StyleUnderline"/>
        </w:rPr>
        <w:t>reversing an executive order is a heck of a lot easier than trying to undo legislation—which, after all, requires new legislation, which in turn means pushing a new bill through both houses of Congress and getting a presidential signature.</w:t>
      </w:r>
    </w:p>
    <w:p w14:paraId="3DE07CFA" w14:textId="77777777" w:rsidR="000A342D" w:rsidRPr="008E2E12" w:rsidRDefault="000A342D" w:rsidP="000A342D">
      <w:pPr>
        <w:rPr>
          <w:sz w:val="16"/>
        </w:rPr>
      </w:pPr>
    </w:p>
    <w:p w14:paraId="60254776" w14:textId="7A7ABB75" w:rsidR="000A342D" w:rsidRPr="008E2E12" w:rsidRDefault="00D9453E" w:rsidP="000A342D">
      <w:pPr>
        <w:pStyle w:val="Heading3"/>
      </w:pPr>
      <w:r w:rsidRPr="008E2E12">
        <w:lastRenderedPageBreak/>
        <w:t>No Broad Refugee Parole</w:t>
      </w:r>
    </w:p>
    <w:p w14:paraId="11336E16" w14:textId="77777777" w:rsidR="000A342D" w:rsidRPr="008E2E12" w:rsidRDefault="000A342D" w:rsidP="000A342D">
      <w:pPr>
        <w:pStyle w:val="Heading4"/>
      </w:pPr>
      <w:r w:rsidRPr="008E2E12">
        <w:t xml:space="preserve">The executive can only admit refugees on a case by case basis, all of their examples are before the Refugee Act. </w:t>
      </w:r>
    </w:p>
    <w:p w14:paraId="7D12EAE6" w14:textId="77777777" w:rsidR="000A342D" w:rsidRPr="008E2E12" w:rsidRDefault="000A342D" w:rsidP="000A342D">
      <w:r w:rsidRPr="008E2E12">
        <w:rPr>
          <w:rStyle w:val="Style13ptBold"/>
        </w:rPr>
        <w:t>Rodriguez and Cox ‘09</w:t>
      </w:r>
      <w:r w:rsidRPr="008E2E12">
        <w:t xml:space="preserve"> (Cristina M. Rodriguez is a professor at Yale Law School and Adam Cox is a Kindler Professor of Law at NYU, is a leading expert on immigration law, voting rights, and constitutional law., “The President and Immigration Law”, 3/02/09, University of Chicago Law School, No. 262, 2009)</w:t>
      </w:r>
    </w:p>
    <w:p w14:paraId="59CA8080" w14:textId="77777777" w:rsidR="000A342D" w:rsidRPr="008E2E12" w:rsidRDefault="000A342D" w:rsidP="000A342D">
      <w:pPr>
        <w:rPr>
          <w:sz w:val="16"/>
        </w:rPr>
      </w:pPr>
      <w:r w:rsidRPr="008E2E12">
        <w:rPr>
          <w:sz w:val="16"/>
        </w:rPr>
        <w:t>The President’s reliance on the parole authority and the creation of the Haitian Program in the 1970s, in particular, fit within the ad hoc, executive- driven approach taken to refugee policy at the time. Before 1980, the Executive essentially set the federal government’s priorities with respect to refugee admissions. Before Congress passed the Refugee Act of 1980, which incorporated the definition of refugee in international law into domestic law and created a full-blown asylum system set-up to hear claims from potential refugees regardless of their national origin, the Executive essentially managed refugee crises on a case-by-case basis. Refugees were either selected through the overseas refugee program; through the exercise of the parole authority; or via §243(h) withholding claims</w:t>
      </w:r>
      <w:r w:rsidRPr="008E2E12">
        <w:rPr>
          <w:rStyle w:val="StyleUnderline"/>
        </w:rPr>
        <w:t xml:space="preserve">. Through the decades of the Cold War, the Executive used these tools to admit large numbers of refugees fleeing Communist persecution, as well as the governments of the Middle East, thus advancing through delegated power a particular vision of what constituted a worthy refugee in line </w:t>
      </w:r>
      <w:r w:rsidRPr="008E2E12">
        <w:rPr>
          <w:sz w:val="16"/>
        </w:rPr>
        <w:t xml:space="preserve">with the President’s prevailing foreign policy concerns. As suggested above, when it was passed in 1980, the </w:t>
      </w:r>
      <w:r w:rsidRPr="008E2E12">
        <w:rPr>
          <w:rStyle w:val="StyleUnderline"/>
        </w:rPr>
        <w:t>Refugee Act had been a long-time in coming</w:t>
      </w:r>
      <w:r w:rsidRPr="008E2E12">
        <w:rPr>
          <w:sz w:val="16"/>
        </w:rPr>
        <w:t xml:space="preserve">. In addition to reacting to the President’s handling of the Caribbean </w:t>
      </w:r>
      <w:r w:rsidRPr="008E2E12">
        <w:rPr>
          <w:rStyle w:val="StyleUnderline"/>
        </w:rPr>
        <w:t xml:space="preserve">refugee emergencies, that Act depended, in part, on the momentum built up over time by the Executive’s various ad hoc programs. The Act represented the culmination of the Executive’s efforts to advance an anti-Communist, anti-totalitarian agenda that involved the United States assuming responsibility for the protection of individuals’ human rights. At the same time, the passage of the Refugee Act had the effect of constraining the Executive’s policy-making freedom. Not only did </w:t>
      </w:r>
      <w:r w:rsidRPr="008E2E12">
        <w:rPr>
          <w:rStyle w:val="Emphasis"/>
        </w:rPr>
        <w:t>the Act seem to restrict the President’s use of the parole authority to admit large groups of migrants</w:t>
      </w:r>
      <w:r w:rsidRPr="008E2E12">
        <w:rPr>
          <w:rStyle w:val="StyleUnderline"/>
        </w:rPr>
        <w:t xml:space="preserve">, the Act also created an asylum framework based on a principle of non- discrimination, </w:t>
      </w:r>
      <w:r w:rsidRPr="008E2E12">
        <w:rPr>
          <w:sz w:val="16"/>
        </w:rPr>
        <w:t>making it more difficult politically for the Executive to pursue its anti-Communist foreign policy agenda through immigration law without also liberalizing its approach to other types of refugees.</w:t>
      </w:r>
    </w:p>
    <w:p w14:paraId="48B08D95" w14:textId="77777777" w:rsidR="000A342D" w:rsidRPr="008E2E12" w:rsidRDefault="000A342D" w:rsidP="000A342D"/>
    <w:p w14:paraId="339F2D26" w14:textId="77777777" w:rsidR="000A342D" w:rsidRPr="008E2E12" w:rsidRDefault="000A342D" w:rsidP="000A342D"/>
    <w:p w14:paraId="68FE8BF9" w14:textId="77777777" w:rsidR="00876B71" w:rsidRPr="008E2E12" w:rsidRDefault="00876B71" w:rsidP="00876B71"/>
    <w:p w14:paraId="084CB86F" w14:textId="77777777" w:rsidR="00876B71" w:rsidRPr="008E2E12" w:rsidRDefault="00876B71" w:rsidP="00876B71"/>
    <w:p w14:paraId="42462376" w14:textId="1CE8E020" w:rsidR="00876B71" w:rsidRPr="008E2E12" w:rsidRDefault="006C5CA1" w:rsidP="006C5CA1">
      <w:pPr>
        <w:pStyle w:val="Heading3"/>
      </w:pPr>
      <w:r w:rsidRPr="008E2E12">
        <w:lastRenderedPageBreak/>
        <w:t xml:space="preserve">Congress </w:t>
      </w:r>
      <w:r w:rsidR="00876B71" w:rsidRPr="008E2E12">
        <w:t>Rollback</w:t>
      </w:r>
    </w:p>
    <w:p w14:paraId="17CB330C" w14:textId="77777777" w:rsidR="00876B71" w:rsidRPr="008E2E12" w:rsidRDefault="00876B71" w:rsidP="00876B71">
      <w:pPr>
        <w:pStyle w:val="Heading4"/>
      </w:pPr>
      <w:r w:rsidRPr="008E2E12">
        <w:t>Congress overrides the CP.</w:t>
      </w:r>
    </w:p>
    <w:p w14:paraId="69722148" w14:textId="0AFA6477" w:rsidR="00876B71" w:rsidRPr="008E2E12" w:rsidRDefault="00876B71" w:rsidP="006C5CA1">
      <w:r w:rsidRPr="008E2E12">
        <w:rPr>
          <w:rStyle w:val="Style13ptBold"/>
        </w:rPr>
        <w:t>Ting ‘15</w:t>
      </w:r>
      <w:r w:rsidRPr="008E2E12">
        <w:t xml:space="preserve"> (Jan C. - Professor of Law, Temple University Beasley School of Law, Former Assistant Commissioner, Immigration and Naturalization Service, U.S. Department of Justice), “Eroding the Law and Diverting Taxpayer Resources: An Examination of the Administration's Central American Minors Refugee/Parole Program,” United States Senate Committee on the Judiciary, Subcommittee on Immigration and the National Interest, April 23, 2015, https://www.judiciary.senate.gov/imo/media/doc/04-23-15%20Ting%20Testimony.pdf)-JN</w:t>
      </w:r>
    </w:p>
    <w:p w14:paraId="5A73C3C3" w14:textId="77777777" w:rsidR="00876B71" w:rsidRPr="008E2E12" w:rsidRDefault="00876B71" w:rsidP="00876B71">
      <w:pPr>
        <w:rPr>
          <w:sz w:val="16"/>
        </w:rPr>
      </w:pPr>
      <w:r w:rsidRPr="008E2E12">
        <w:rPr>
          <w:rStyle w:val="StyleUnderline"/>
        </w:rPr>
        <w:t xml:space="preserve">Congress responded to this generous use of the parole power by enacting in the Refugee Act of 1980 an explicit ban on </w:t>
      </w:r>
      <w:r w:rsidRPr="008E2E12">
        <w:rPr>
          <w:sz w:val="16"/>
        </w:rPr>
        <w:t xml:space="preserve">the </w:t>
      </w:r>
      <w:r w:rsidRPr="008E2E12">
        <w:rPr>
          <w:rStyle w:val="StyleUnderline"/>
        </w:rPr>
        <w:t>paroling of refugees except for compelling reasons in</w:t>
      </w:r>
      <w:r w:rsidRPr="008E2E12">
        <w:rPr>
          <w:sz w:val="16"/>
        </w:rPr>
        <w:t xml:space="preserve"> the </w:t>
      </w:r>
      <w:r w:rsidRPr="008E2E12">
        <w:rPr>
          <w:rStyle w:val="StyleUnderline"/>
        </w:rPr>
        <w:t>public interest pertaining to particular individual aliens</w:t>
      </w:r>
      <w:r w:rsidRPr="008E2E12">
        <w:rPr>
          <w:sz w:val="16"/>
        </w:rPr>
        <w:t xml:space="preserve">.2 </w:t>
      </w:r>
      <w:r w:rsidRPr="008E2E12">
        <w:rPr>
          <w:rStyle w:val="StyleUnderline"/>
        </w:rPr>
        <w:t>Congress felt</w:t>
      </w:r>
      <w:r w:rsidRPr="008E2E12">
        <w:rPr>
          <w:sz w:val="16"/>
        </w:rPr>
        <w:t xml:space="preserve"> that </w:t>
      </w:r>
      <w:r w:rsidRPr="008E2E12">
        <w:rPr>
          <w:rStyle w:val="StyleUnderline"/>
        </w:rPr>
        <w:t>other provisions of the</w:t>
      </w:r>
      <w:r w:rsidRPr="008E2E12">
        <w:rPr>
          <w:sz w:val="16"/>
        </w:rPr>
        <w:t xml:space="preserve"> 1980 Refugee </w:t>
      </w:r>
      <w:r w:rsidRPr="008E2E12">
        <w:rPr>
          <w:rStyle w:val="StyleUnderline"/>
        </w:rPr>
        <w:t xml:space="preserve">Act were sufficient protection for refugees. </w:t>
      </w:r>
      <w:r w:rsidRPr="008E2E12">
        <w:rPr>
          <w:sz w:val="16"/>
        </w:rPr>
        <w:t xml:space="preserve">After 1980, </w:t>
      </w:r>
      <w:r w:rsidRPr="008E2E12">
        <w:rPr>
          <w:rStyle w:val="StyleUnderline"/>
        </w:rPr>
        <w:t xml:space="preserve">presidents continued to use </w:t>
      </w:r>
      <w:r w:rsidRPr="008E2E12">
        <w:rPr>
          <w:sz w:val="16"/>
        </w:rPr>
        <w:t xml:space="preserve">the </w:t>
      </w:r>
      <w:r w:rsidRPr="008E2E12">
        <w:rPr>
          <w:rStyle w:val="StyleUnderline"/>
        </w:rPr>
        <w:t>parole power to admit large numbers of Cubans, Haitians, and Soviet nationals who did not qualify as refugees. Congress responded</w:t>
      </w:r>
      <w:r w:rsidRPr="008E2E12">
        <w:rPr>
          <w:sz w:val="16"/>
        </w:rPr>
        <w:t xml:space="preserve"> to that practice in 1996 </w:t>
      </w:r>
      <w:r w:rsidRPr="008E2E12">
        <w:rPr>
          <w:rStyle w:val="StyleUnderline"/>
        </w:rPr>
        <w:t>by restricting the parole power to “only on a case-by-case basis for urgent humanitarian reasons or significant public benefit”</w:t>
      </w:r>
      <w:r w:rsidRPr="008E2E12">
        <w:rPr>
          <w:sz w:val="16"/>
        </w:rPr>
        <w:t>. 3</w:t>
      </w:r>
    </w:p>
    <w:p w14:paraId="2D72F985" w14:textId="77777777" w:rsidR="0004198A" w:rsidRPr="008E2E12" w:rsidRDefault="0004198A" w:rsidP="0004198A">
      <w:pPr>
        <w:pStyle w:val="Heading4"/>
      </w:pPr>
      <w:r w:rsidRPr="008E2E12">
        <w:t>Congress has the courts strike it down – takes out solvency</w:t>
      </w:r>
    </w:p>
    <w:p w14:paraId="2EDB1EF6" w14:textId="4C650B60" w:rsidR="0004198A" w:rsidRPr="008E2E12" w:rsidRDefault="0004198A" w:rsidP="0004198A">
      <w:pPr>
        <w:rPr>
          <w:rStyle w:val="Style13ptBold"/>
        </w:rPr>
      </w:pPr>
      <w:proofErr w:type="spellStart"/>
      <w:r w:rsidRPr="008E2E12">
        <w:rPr>
          <w:rStyle w:val="Style13ptBold"/>
        </w:rPr>
        <w:t>Coglianese</w:t>
      </w:r>
      <w:proofErr w:type="spellEnd"/>
      <w:r w:rsidRPr="008E2E12">
        <w:rPr>
          <w:rStyle w:val="Style13ptBold"/>
        </w:rPr>
        <w:t xml:space="preserve"> &amp; </w:t>
      </w:r>
      <w:proofErr w:type="spellStart"/>
      <w:r w:rsidRPr="008E2E12">
        <w:rPr>
          <w:rStyle w:val="Style13ptBold"/>
        </w:rPr>
        <w:t>Yoo</w:t>
      </w:r>
      <w:proofErr w:type="spellEnd"/>
      <w:r w:rsidRPr="008E2E12">
        <w:rPr>
          <w:rStyle w:val="Style13ptBold"/>
        </w:rPr>
        <w:t xml:space="preserve"> ‘16 </w:t>
      </w:r>
      <w:r w:rsidRPr="008E2E12">
        <w:t xml:space="preserve">(Cary &amp; Christopher, both University of Pennsylvania Law School, “The Bounds of Executive Discretion in the Regulatory State”, Penn Law: Legal Scholarship Repository, </w:t>
      </w:r>
      <w:hyperlink r:id="rId37" w:history="1">
        <w:r w:rsidRPr="008E2E12">
          <w:rPr>
            <w:rStyle w:val="Hyperlink"/>
          </w:rPr>
          <w:t>https://scholarship.law.upenn.edu/cgi/viewcontent.cgi</w:t>
        </w:r>
      </w:hyperlink>
      <w:r w:rsidRPr="008E2E12">
        <w:rPr>
          <w:rStyle w:val="Hyperlink"/>
        </w:rPr>
        <w:t xml:space="preserve">, </w:t>
      </w:r>
      <w:r w:rsidRPr="008E2E12">
        <w:t xml:space="preserve"> Accessed 6/23/18)</w:t>
      </w:r>
    </w:p>
    <w:p w14:paraId="273F8D53" w14:textId="77777777" w:rsidR="0004198A" w:rsidRPr="008E2E12" w:rsidRDefault="0004198A" w:rsidP="0004198A">
      <w:pPr>
        <w:rPr>
          <w:u w:val="single"/>
        </w:rPr>
      </w:pPr>
      <w:r w:rsidRPr="008E2E12">
        <w:rPr>
          <w:u w:val="single"/>
        </w:rPr>
        <w:t>The past few years have seen the development of a new political weapon available to Congress</w:t>
      </w:r>
      <w:r w:rsidRPr="008E2E12">
        <w:rPr>
          <w:sz w:val="16"/>
        </w:rPr>
        <w:t xml:space="preserve"> in its efforts </w:t>
      </w:r>
      <w:r w:rsidRPr="008E2E12">
        <w:rPr>
          <w:u w:val="single"/>
        </w:rPr>
        <w:t>to curb the growing power of the executive branch of the federal government</w:t>
      </w:r>
      <w:r w:rsidRPr="008E2E12">
        <w:rPr>
          <w:sz w:val="16"/>
        </w:rPr>
        <w:t xml:space="preserve">: </w:t>
      </w:r>
      <w:r w:rsidRPr="008E2E12">
        <w:rPr>
          <w:b/>
          <w:u w:val="single"/>
        </w:rPr>
        <w:t>the use of the federal courts to have executive action declared illegal</w:t>
      </w:r>
      <w:r w:rsidRPr="008E2E12">
        <w:rPr>
          <w:sz w:val="16"/>
        </w:rPr>
        <w:t>. The plaintiffs in these suits are individual congressmen, suing in their official capacities and bringing their high political visibility into the courtroom</w:t>
      </w:r>
      <w:r w:rsidRPr="008E2E12">
        <w:rPr>
          <w:u w:val="single"/>
        </w:rPr>
        <w:t>. The goal of the lawsuits, the restoration of a proper constitutional and political balance between the legislative and executive branches of government, is one which the plaintiff congressmen have been unable to achieve through normal legislative means.</w:t>
      </w:r>
      <w:r w:rsidRPr="008E2E12">
        <w:rPr>
          <w:sz w:val="16"/>
        </w:rPr>
        <w:t xml:space="preserve"> In none of these suits have the congressmen alleged that the executive acts have injured them personally in any manner. Rather, the legislators have claimed injury as members of Congress. Thus, </w:t>
      </w:r>
      <w:r w:rsidRPr="008E2E12">
        <w:rPr>
          <w:u w:val="single"/>
        </w:rPr>
        <w:t>the suits are brought by congressmen qua congressmen. As a result, there would seem to be serious questions regarding their standing to sue in the federal courts to have the executive action declared illegal.' The courts addressing the question have not reached uniform results.</w:t>
      </w:r>
    </w:p>
    <w:p w14:paraId="2629EC4E" w14:textId="77777777" w:rsidR="00876B71" w:rsidRPr="008E2E12" w:rsidRDefault="00876B71" w:rsidP="00876B71"/>
    <w:p w14:paraId="315B255C" w14:textId="77777777" w:rsidR="00876B71" w:rsidRPr="008E2E12" w:rsidRDefault="00876B71" w:rsidP="00876B71"/>
    <w:p w14:paraId="0967B319" w14:textId="2CEAE1BA" w:rsidR="00876B71" w:rsidRPr="008E2E12" w:rsidRDefault="00876B71" w:rsidP="006C5CA1">
      <w:pPr>
        <w:pStyle w:val="Heading3"/>
      </w:pPr>
      <w:r w:rsidRPr="008E2E12">
        <w:lastRenderedPageBreak/>
        <w:t>States Circumvent</w:t>
      </w:r>
    </w:p>
    <w:p w14:paraId="6A4E89AA" w14:textId="0FB87925" w:rsidR="00876B71" w:rsidRPr="008E2E12" w:rsidRDefault="00876B71" w:rsidP="00876B71">
      <w:pPr>
        <w:pStyle w:val="Heading4"/>
      </w:pPr>
      <w:r w:rsidRPr="008E2E12">
        <w:t>States circumvent – they wi</w:t>
      </w:r>
      <w:r w:rsidR="00D9453E" w:rsidRPr="008E2E12">
        <w:t>ll refuse to implement orders and will still</w:t>
      </w:r>
      <w:r w:rsidRPr="008E2E12">
        <w:t xml:space="preserve"> enforce laws the executive decides not to.</w:t>
      </w:r>
    </w:p>
    <w:p w14:paraId="620438D0" w14:textId="77777777" w:rsidR="00876B71" w:rsidRPr="008E2E12" w:rsidRDefault="00876B71" w:rsidP="00876B71">
      <w:proofErr w:type="spellStart"/>
      <w:r w:rsidRPr="008E2E12">
        <w:rPr>
          <w:rStyle w:val="Style13ptBold"/>
        </w:rPr>
        <w:t>Gulasekaram</w:t>
      </w:r>
      <w:proofErr w:type="spellEnd"/>
      <w:r w:rsidRPr="008E2E12">
        <w:rPr>
          <w:rStyle w:val="Style13ptBold"/>
        </w:rPr>
        <w:t xml:space="preserve"> and Ramakrishnan ‘16</w:t>
      </w:r>
      <w:r w:rsidRPr="008E2E12">
        <w:t xml:space="preserve"> (</w:t>
      </w:r>
      <w:proofErr w:type="spellStart"/>
      <w:r w:rsidRPr="008E2E12">
        <w:t>Pratheepan</w:t>
      </w:r>
      <w:proofErr w:type="spellEnd"/>
      <w:r w:rsidRPr="008E2E12">
        <w:t xml:space="preserve"> - Associate Professor of Law, Santa Clara University (J.D., Stanford Law School), S. Karthick - Professor and Associate Dean, School of Public Policy, University of California, Riverside (Ph.D., Princeton University), “THE PRESIDENT AND IMMIGRATION FEDERALISM,” Florida Law Review, Vol. 68, </w:t>
      </w:r>
      <w:proofErr w:type="spellStart"/>
      <w:r w:rsidRPr="008E2E12">
        <w:t>Iss</w:t>
      </w:r>
      <w:proofErr w:type="spellEnd"/>
      <w:r w:rsidRPr="008E2E12">
        <w:t xml:space="preserve">. 1, Art. 3, 2016. </w:t>
      </w:r>
      <w:hyperlink r:id="rId38" w:history="1">
        <w:r w:rsidRPr="008E2E12">
          <w:rPr>
            <w:rStyle w:val="Hyperlink"/>
          </w:rPr>
          <w:t>https://scholarship.law.ufl.edu/cgi/viewcontent.cgi?referer=https://www.google.com/&amp;httpsredir=1&amp;article=1273&amp;context=flr)-JN</w:t>
        </w:r>
      </w:hyperlink>
    </w:p>
    <w:p w14:paraId="57047FA5" w14:textId="77777777" w:rsidR="00876B71" w:rsidRPr="008E2E12" w:rsidRDefault="00876B71" w:rsidP="00876B71">
      <w:pPr>
        <w:rPr>
          <w:sz w:val="14"/>
        </w:rPr>
      </w:pPr>
      <w:r w:rsidRPr="008E2E12">
        <w:rPr>
          <w:sz w:val="14"/>
        </w:rPr>
        <w:t xml:space="preserve">B. States as Checks on Executive Power Beyond subtly accreting executive power for preemption purposes, the </w:t>
      </w:r>
      <w:r w:rsidRPr="008E2E12">
        <w:rPr>
          <w:rStyle w:val="StyleUnderline"/>
        </w:rPr>
        <w:t>Executive’s co-optation of state and local resources and</w:t>
      </w:r>
      <w:r w:rsidRPr="008E2E12">
        <w:rPr>
          <w:sz w:val="14"/>
        </w:rPr>
        <w:t xml:space="preserve"> its </w:t>
      </w:r>
      <w:r w:rsidRPr="008E2E12">
        <w:rPr>
          <w:rStyle w:val="StyleUnderline"/>
        </w:rPr>
        <w:t>catalyzing</w:t>
      </w:r>
      <w:r w:rsidRPr="008E2E12">
        <w:rPr>
          <w:sz w:val="14"/>
        </w:rPr>
        <w:t xml:space="preserve"> of </w:t>
      </w:r>
      <w:r w:rsidRPr="008E2E12">
        <w:rPr>
          <w:rStyle w:val="StyleUnderline"/>
        </w:rPr>
        <w:t>certain</w:t>
      </w:r>
      <w:r w:rsidRPr="008E2E12">
        <w:rPr>
          <w:sz w:val="14"/>
        </w:rPr>
        <w:t xml:space="preserve"> forms of </w:t>
      </w:r>
      <w:r w:rsidRPr="008E2E12">
        <w:rPr>
          <w:rStyle w:val="StyleUnderline"/>
        </w:rPr>
        <w:t>state resistance to federal action can provide opportunities for state contestation of executive policy.</w:t>
      </w:r>
      <w:r w:rsidRPr="008E2E12">
        <w:rPr>
          <w:sz w:val="14"/>
        </w:rPr>
        <w:t xml:space="preserve">348 Here, this Article returns to the concern that motivated it: the contention that </w:t>
      </w:r>
      <w:r w:rsidRPr="008E2E12">
        <w:rPr>
          <w:rStyle w:val="StyleUnderline"/>
        </w:rPr>
        <w:t>analyzing</w:t>
      </w:r>
      <w:r w:rsidRPr="008E2E12">
        <w:rPr>
          <w:sz w:val="14"/>
        </w:rPr>
        <w:t xml:space="preserve"> recent </w:t>
      </w:r>
      <w:r w:rsidRPr="008E2E12">
        <w:rPr>
          <w:rStyle w:val="StyleUnderline"/>
        </w:rPr>
        <w:t>presidential action on immigration only by asking whether the President usurped Congress’s role is too narrow a perspective. Accounting for state and local responses to certain executive actions reveals the possibilities of a federalist check on executive power,</w:t>
      </w:r>
      <w:r w:rsidRPr="008E2E12">
        <w:rPr>
          <w:sz w:val="14"/>
        </w:rPr>
        <w:t xml:space="preserve"> explored below, as well as the potential for federalist action to deepen and entrench presidential authority, explored in Section III.C that follows. Traditional separation of powers analysis concerns itself with the checks and balances that the branches of the federal government use to limit each other’s power. More nuanced theories attempt to consider the role of administrative agencies in this mutually disciplining structure.349 Only recently, however, have theorists considered how political partisanship—in particular, </w:t>
      </w:r>
      <w:r w:rsidRPr="008E2E12">
        <w:rPr>
          <w:rStyle w:val="StyleUnderline"/>
        </w:rPr>
        <w:t>partisanship mediated through state and local jurisdictions—might also play a role in this system of governmental checks and balances</w:t>
      </w:r>
      <w:r w:rsidRPr="008E2E12">
        <w:rPr>
          <w:sz w:val="14"/>
        </w:rPr>
        <w:t xml:space="preserve">, thereby </w:t>
      </w:r>
      <w:r w:rsidRPr="008E2E12">
        <w:rPr>
          <w:rStyle w:val="StyleUnderline"/>
        </w:rPr>
        <w:t>meshing federalism and s</w:t>
      </w:r>
      <w:r w:rsidRPr="008E2E12">
        <w:rPr>
          <w:sz w:val="14"/>
        </w:rPr>
        <w:t xml:space="preserve">eparation </w:t>
      </w:r>
      <w:r w:rsidRPr="008E2E12">
        <w:rPr>
          <w:rStyle w:val="StyleUnderline"/>
        </w:rPr>
        <w:t>o</w:t>
      </w:r>
      <w:r w:rsidRPr="008E2E12">
        <w:rPr>
          <w:sz w:val="14"/>
        </w:rPr>
        <w:t xml:space="preserve">f </w:t>
      </w:r>
      <w:r w:rsidRPr="008E2E12">
        <w:rPr>
          <w:rStyle w:val="StyleUnderline"/>
        </w:rPr>
        <w:t>p</w:t>
      </w:r>
      <w:r w:rsidRPr="008E2E12">
        <w:rPr>
          <w:sz w:val="14"/>
        </w:rPr>
        <w:t xml:space="preserve">owers analyses.350 Federalism, like the system of checks and balances, was at least in part conceived for the purpose of preventing too much power accretion in the federal government. But in the specific dynamic identified here, the </w:t>
      </w:r>
      <w:r w:rsidRPr="008E2E12">
        <w:rPr>
          <w:rStyle w:val="StyleUnderline"/>
        </w:rPr>
        <w:t>state-level actors sometimes specifically</w:t>
      </w:r>
      <w:r w:rsidRPr="008E2E12">
        <w:rPr>
          <w:sz w:val="14"/>
        </w:rPr>
        <w:t xml:space="preserve"> serve the purpose of </w:t>
      </w:r>
      <w:r w:rsidRPr="008E2E12">
        <w:rPr>
          <w:rStyle w:val="StyleUnderline"/>
        </w:rPr>
        <w:t>cast</w:t>
      </w:r>
      <w:r w:rsidRPr="008E2E12">
        <w:rPr>
          <w:sz w:val="14"/>
        </w:rPr>
        <w:t xml:space="preserve">ing </w:t>
      </w:r>
      <w:r w:rsidRPr="008E2E12">
        <w:rPr>
          <w:rStyle w:val="StyleUnderline"/>
        </w:rPr>
        <w:t>doubt on the legality or legitimacy of presidential action</w:t>
      </w:r>
      <w:r w:rsidRPr="008E2E12">
        <w:rPr>
          <w:sz w:val="14"/>
        </w:rPr>
        <w:t xml:space="preserve"> specifically.351 </w:t>
      </w:r>
      <w:r w:rsidRPr="008E2E12">
        <w:rPr>
          <w:rStyle w:val="StyleUnderline"/>
        </w:rPr>
        <w:t>When states are able to enact legislation, engage in civil disobedience, or</w:t>
      </w:r>
      <w:r w:rsidRPr="008E2E12">
        <w:rPr>
          <w:sz w:val="14"/>
        </w:rPr>
        <w:t xml:space="preserve"> otherwise </w:t>
      </w:r>
      <w:r w:rsidRPr="008E2E12">
        <w:rPr>
          <w:rStyle w:val="StyleUnderline"/>
        </w:rPr>
        <w:t>utilize federal dependence on state institutions to express disapproval with federal policies, they</w:t>
      </w:r>
      <w:r w:rsidRPr="008E2E12">
        <w:rPr>
          <w:sz w:val="14"/>
        </w:rPr>
        <w:t xml:space="preserve"> serve the role of </w:t>
      </w:r>
      <w:r w:rsidRPr="008E2E12">
        <w:rPr>
          <w:rStyle w:val="StyleUnderline"/>
        </w:rPr>
        <w:t>check</w:t>
      </w:r>
      <w:r w:rsidRPr="008E2E12">
        <w:rPr>
          <w:sz w:val="14"/>
        </w:rPr>
        <w:t xml:space="preserve">ing </w:t>
      </w:r>
      <w:r w:rsidRPr="008E2E12">
        <w:rPr>
          <w:rStyle w:val="StyleUnderline"/>
        </w:rPr>
        <w:t>federal power and, in immigration federalism</w:t>
      </w:r>
      <w:r w:rsidRPr="008E2E12">
        <w:rPr>
          <w:sz w:val="14"/>
        </w:rPr>
        <w:t xml:space="preserve"> in particular, </w:t>
      </w:r>
      <w:r w:rsidRPr="008E2E12">
        <w:rPr>
          <w:rStyle w:val="StyleUnderline"/>
        </w:rPr>
        <w:t>caution</w:t>
      </w:r>
      <w:r w:rsidRPr="008E2E12">
        <w:rPr>
          <w:sz w:val="14"/>
        </w:rPr>
        <w:t xml:space="preserve">ing </w:t>
      </w:r>
      <w:r w:rsidRPr="008E2E12">
        <w:rPr>
          <w:rStyle w:val="StyleUnderline"/>
        </w:rPr>
        <w:t>the President</w:t>
      </w:r>
      <w:r w:rsidRPr="008E2E12">
        <w:rPr>
          <w:sz w:val="14"/>
        </w:rPr>
        <w:t>.352 Thus, asking whether DACA or DAPA, for example, exceeds the constitutional limits on executive authority by only looking at the relationship between the President and Congress is too narrow a focus. States and localities may also serve a checking function,353 which may be a sufficient safeguard in a functionalist analysis. The idea of state and local action that serves to provide context and motivation for constitutionally appropriate or responsive presidential action is manifest in the examples already explored in this Article. The Executive’s desire to encourage Chinese labor migration in the mid- to late 1800s prompted sustained oppositional reaction from California and other western states, which became especially significant when the President vetoed Congress’s initial attempt to undo the Burlingame Treaty.354 Eventually, however, a new treaty was negotiated, and when that did not go far enough, the President finally yielded to the sustained state-level opposition to Chinese migration with the signing of the Chinese Exclusion Act.355 Similarly, the then-burgeoning state-level trend on enforcement laws from 2004 through 2011 was, if political rhetoric and legal briefs are any indication, a reaction to the manner in which the Executive Branch was “under-enforcing” immigration law. In turn, that trend led to DHS’s creation of S-</w:t>
      </w:r>
      <w:proofErr w:type="spellStart"/>
      <w:r w:rsidRPr="008E2E12">
        <w:rPr>
          <w:sz w:val="14"/>
        </w:rPr>
        <w:t>Comm</w:t>
      </w:r>
      <w:proofErr w:type="spellEnd"/>
      <w:r w:rsidRPr="008E2E12">
        <w:rPr>
          <w:sz w:val="14"/>
        </w:rPr>
        <w:t xml:space="preserve"> as one way of placating those state and local impulses. Also, to turn the wheel one more time, the state and local resistance to S-</w:t>
      </w:r>
      <w:proofErr w:type="spellStart"/>
      <w:r w:rsidRPr="008E2E12">
        <w:rPr>
          <w:sz w:val="14"/>
        </w:rPr>
        <w:t>Comm</w:t>
      </w:r>
      <w:proofErr w:type="spellEnd"/>
      <w:r w:rsidRPr="008E2E12">
        <w:rPr>
          <w:sz w:val="14"/>
        </w:rPr>
        <w:t xml:space="preserve"> led to a modification of the program.356 This could be added to the list of the responses to the administrative decision regarding where to house the surge of unaccompanied child migrants from Central America, as public officials in some localities voiced their displeasure with accommodating them.357 States have attempted to deny driver’s licenses to DACA recipients,358 and a coalition of states have filed suit against the President’s latest grant of deferred action.359 In all of these circumstances, </w:t>
      </w:r>
      <w:r w:rsidRPr="008E2E12">
        <w:rPr>
          <w:rStyle w:val="StyleUnderline"/>
        </w:rPr>
        <w:t>states and localities have taken up the mantle of resistance to presidential action typically expected from Congress, arguing</w:t>
      </w:r>
      <w:r w:rsidRPr="008E2E12">
        <w:rPr>
          <w:sz w:val="14"/>
        </w:rPr>
        <w:t xml:space="preserve"> that </w:t>
      </w:r>
      <w:r w:rsidRPr="008E2E12">
        <w:rPr>
          <w:rStyle w:val="StyleUnderline"/>
        </w:rPr>
        <w:t>they are faithful agents of popular will against a President who flouts immigration law and public sentiment.</w:t>
      </w:r>
      <w:r w:rsidRPr="008E2E12">
        <w:rPr>
          <w:sz w:val="14"/>
        </w:rPr>
        <w:t xml:space="preserve"> In other words, as Professor Bulman-</w:t>
      </w:r>
      <w:proofErr w:type="spellStart"/>
      <w:r w:rsidRPr="008E2E12">
        <w:rPr>
          <w:sz w:val="14"/>
        </w:rPr>
        <w:t>Pozen</w:t>
      </w:r>
      <w:proofErr w:type="spellEnd"/>
      <w:r w:rsidRPr="008E2E12">
        <w:rPr>
          <w:sz w:val="14"/>
        </w:rPr>
        <w:t xml:space="preserve"> would perhaps argue, these </w:t>
      </w:r>
      <w:r w:rsidRPr="008E2E12">
        <w:rPr>
          <w:rStyle w:val="StyleUnderline"/>
        </w:rPr>
        <w:t>states’ resistance to the discretionary executive decisions utilizes the tropes of federalism to vindicate s</w:t>
      </w:r>
      <w:r w:rsidRPr="008E2E12">
        <w:rPr>
          <w:sz w:val="14"/>
        </w:rPr>
        <w:t xml:space="preserve">eparation </w:t>
      </w:r>
      <w:r w:rsidRPr="008E2E12">
        <w:rPr>
          <w:rStyle w:val="StyleUnderline"/>
        </w:rPr>
        <w:t>o</w:t>
      </w:r>
      <w:r w:rsidRPr="008E2E12">
        <w:rPr>
          <w:sz w:val="14"/>
        </w:rPr>
        <w:t xml:space="preserve">f </w:t>
      </w:r>
      <w:r w:rsidRPr="008E2E12">
        <w:rPr>
          <w:rStyle w:val="StyleUnderline"/>
        </w:rPr>
        <w:t>p</w:t>
      </w:r>
      <w:r w:rsidRPr="008E2E12">
        <w:rPr>
          <w:sz w:val="14"/>
        </w:rPr>
        <w:t xml:space="preserve">owers </w:t>
      </w:r>
      <w:r w:rsidRPr="008E2E12">
        <w:rPr>
          <w:rStyle w:val="StyleUnderline"/>
        </w:rPr>
        <w:t>concerns</w:t>
      </w:r>
      <w:r w:rsidRPr="008E2E12">
        <w:rPr>
          <w:sz w:val="14"/>
        </w:rPr>
        <w:t xml:space="preserve">.360 In many instances, </w:t>
      </w:r>
      <w:r w:rsidRPr="008E2E12">
        <w:rPr>
          <w:rStyle w:val="StyleUnderline"/>
        </w:rPr>
        <w:t>such checks will take on a partisan flavor, as “red” states and localities are more likely to challenge a “blue” President, and vice versa</w:t>
      </w:r>
      <w:r w:rsidRPr="008E2E12">
        <w:rPr>
          <w:sz w:val="14"/>
        </w:rPr>
        <w:t xml:space="preserve">.361 In this way, </w:t>
      </w:r>
      <w:r w:rsidRPr="008E2E12">
        <w:rPr>
          <w:rStyle w:val="StyleUnderline"/>
        </w:rPr>
        <w:t>states can act as a type of check on federal executive authority when Congress is unwilling or unable to do the same</w:t>
      </w:r>
      <w:r w:rsidRPr="008E2E12">
        <w:rPr>
          <w:sz w:val="14"/>
        </w:rPr>
        <w:t xml:space="preserve">.362 The </w:t>
      </w:r>
      <w:r w:rsidRPr="008E2E12">
        <w:rPr>
          <w:rStyle w:val="StyleUnderline"/>
        </w:rPr>
        <w:t>flexibility of executive prioritization and agency guidance</w:t>
      </w:r>
      <w:r w:rsidRPr="008E2E12">
        <w:rPr>
          <w:sz w:val="14"/>
        </w:rPr>
        <w:t xml:space="preserve">, in return, </w:t>
      </w:r>
      <w:r w:rsidRPr="008E2E12">
        <w:rPr>
          <w:rStyle w:val="StyleUnderline"/>
        </w:rPr>
        <w:t xml:space="preserve">allows for responsiveness to </w:t>
      </w:r>
      <w:r w:rsidRPr="008E2E12">
        <w:rPr>
          <w:rStyle w:val="StyleUnderline"/>
        </w:rPr>
        <w:lastRenderedPageBreak/>
        <w:t>state-level resistance</w:t>
      </w:r>
      <w:r w:rsidRPr="008E2E12">
        <w:rPr>
          <w:sz w:val="14"/>
        </w:rPr>
        <w:t xml:space="preserve"> (if the Executive desires) </w:t>
      </w:r>
      <w:r w:rsidRPr="008E2E12">
        <w:rPr>
          <w:rStyle w:val="StyleUnderline"/>
        </w:rPr>
        <w:t xml:space="preserve">in ways that Congress would be incapable of achieving. </w:t>
      </w:r>
      <w:r w:rsidRPr="008E2E12">
        <w:rPr>
          <w:sz w:val="14"/>
        </w:rPr>
        <w:t xml:space="preserve">This form of checks and balances in the guise of executive–state federalism can be one of the limited ways to challenge presidential action in the immigration field. The past three years have witnessed two significant exercises of presidential authority </w:t>
      </w:r>
      <w:r w:rsidRPr="008E2E12">
        <w:rPr>
          <w:rStyle w:val="StyleUnderline"/>
        </w:rPr>
        <w:t>with</w:t>
      </w:r>
      <w:r w:rsidRPr="008E2E12">
        <w:rPr>
          <w:sz w:val="14"/>
        </w:rPr>
        <w:t xml:space="preserve"> both </w:t>
      </w:r>
      <w:r w:rsidRPr="008E2E12">
        <w:rPr>
          <w:rStyle w:val="StyleUnderline"/>
        </w:rPr>
        <w:t>DACA and DAPA</w:t>
      </w:r>
      <w:r w:rsidRPr="008E2E12">
        <w:rPr>
          <w:sz w:val="14"/>
        </w:rPr>
        <w:t xml:space="preserve">. In that time, </w:t>
      </w:r>
      <w:r w:rsidRPr="008E2E12">
        <w:rPr>
          <w:rStyle w:val="StyleUnderline"/>
        </w:rPr>
        <w:t xml:space="preserve">Congress has not responded with </w:t>
      </w:r>
      <w:r w:rsidRPr="008E2E12">
        <w:rPr>
          <w:sz w:val="14"/>
        </w:rPr>
        <w:t xml:space="preserve">any </w:t>
      </w:r>
      <w:r w:rsidRPr="008E2E12">
        <w:rPr>
          <w:rStyle w:val="StyleUnderline"/>
        </w:rPr>
        <w:t xml:space="preserve">legislation, although it has attempted to </w:t>
      </w:r>
      <w:r w:rsidRPr="008E2E12">
        <w:rPr>
          <w:sz w:val="14"/>
        </w:rPr>
        <w:t xml:space="preserve">do so. While some members of Congress— mostly, if not exclusively, Republicans—have decried the President’s actions as a slap in the face, a dereliction of his constitutional duty, and an encroachment on legislative authority,363 </w:t>
      </w:r>
      <w:r w:rsidRPr="008E2E12">
        <w:rPr>
          <w:rStyle w:val="StyleUnderline"/>
        </w:rPr>
        <w:t>they have no viable way of challenging the action during Obama’s Presidency.</w:t>
      </w:r>
      <w:r w:rsidRPr="008E2E12">
        <w:rPr>
          <w:sz w:val="14"/>
        </w:rPr>
        <w:t xml:space="preserve"> Passing any legislation is difficult because congressional Democrats support the President’s actions or are not interested in opposing him; moreover, the President would likely veto any legislation that undermines his orders.364 Various problems with legal standing would likely prevent judicial challenges by individual federal legislators. In the end, Congress’s ability to contest the President’s actions would seem to be limited to funding measures that affect the President’s programs (assuming again that the President does not veto them), non-operative resolutions,365 and the use of media and other platforms to argue the policy merits of the President’s actions. Perhaps such attacks could weaken the President and his party, thereby facilitating the election of a Republican president who would have the power to undo President Obama’s directives. </w:t>
      </w:r>
      <w:r w:rsidRPr="008E2E12">
        <w:rPr>
          <w:rStyle w:val="StyleUnderline"/>
        </w:rPr>
        <w:t xml:space="preserve">Republican congressional members might </w:t>
      </w:r>
      <w:r w:rsidRPr="008E2E12">
        <w:rPr>
          <w:sz w:val="14"/>
        </w:rPr>
        <w:t xml:space="preserve">also </w:t>
      </w:r>
      <w:r w:rsidRPr="008E2E12">
        <w:rPr>
          <w:rStyle w:val="StyleUnderline"/>
        </w:rPr>
        <w:t>look to friendly state legislatures or governors and seek ways to resist presidential action by tightening state policies with regard to immigrants</w:t>
      </w:r>
      <w:r w:rsidRPr="008E2E12">
        <w:rPr>
          <w:sz w:val="14"/>
        </w:rPr>
        <w:t xml:space="preserve">.366 At the very least, </w:t>
      </w:r>
      <w:r w:rsidRPr="008E2E12">
        <w:rPr>
          <w:rStyle w:val="StyleUnderline"/>
        </w:rPr>
        <w:t xml:space="preserve">state and local enactments or pronouncements can function as </w:t>
      </w:r>
      <w:r w:rsidRPr="008E2E12">
        <w:rPr>
          <w:sz w:val="14"/>
        </w:rPr>
        <w:t xml:space="preserve">expressively </w:t>
      </w:r>
      <w:r w:rsidRPr="008E2E12">
        <w:rPr>
          <w:rStyle w:val="StyleUnderline"/>
        </w:rPr>
        <w:t>significant lawmaking in opposition to the Executive’s desired policy vision</w:t>
      </w:r>
      <w:r w:rsidRPr="008E2E12">
        <w:rPr>
          <w:sz w:val="14"/>
        </w:rPr>
        <w:t xml:space="preserve">. Indeed, several states and members of state executive departments, led by the state of Texas, prevailed at the district court level in a lawsuit challenging the President’s DAPA policy.367 The appellate court affirmed the district court’s injunction,368 and even though the Supreme Court recently granted certiorari,369 the suing states have successfully stalled DAPA for most, if not all, of the remainder of the Obama Presidency.370 In addition, it presents a legal argument against executive action—similar to arguments voiced by Republican members of Congress—in a federal court and requires the DOJ to legally defend the President’s actions.371 If the state lawsuit eventually succeeds, they will have dismantled some of the signature immigration achievements of the Obama Presidency without Congress enacting a single piece of legislation. Finally, while the most recent example of state resistance to executive discretion on immigration has taken a partisan hue, </w:t>
      </w:r>
      <w:r w:rsidRPr="008E2E12">
        <w:rPr>
          <w:rStyle w:val="StyleUnderline"/>
        </w:rPr>
        <w:t>resistance to presidential action will not necessarily emanate solely from the opposing party.</w:t>
      </w:r>
      <w:r w:rsidRPr="008E2E12">
        <w:rPr>
          <w:sz w:val="14"/>
        </w:rPr>
        <w:t xml:space="preserve"> Thus, for example, </w:t>
      </w:r>
      <w:r w:rsidRPr="008E2E12">
        <w:rPr>
          <w:rStyle w:val="StyleUnderline"/>
        </w:rPr>
        <w:t xml:space="preserve">states and localities that pushed back on </w:t>
      </w:r>
      <w:proofErr w:type="spellStart"/>
      <w:r w:rsidRPr="008E2E12">
        <w:rPr>
          <w:rStyle w:val="StyleUnderline"/>
        </w:rPr>
        <w:t>SComm</w:t>
      </w:r>
      <w:proofErr w:type="spellEnd"/>
      <w:r w:rsidRPr="008E2E12">
        <w:rPr>
          <w:rStyle w:val="StyleUnderline"/>
        </w:rPr>
        <w:t xml:space="preserve"> were entirely in Democratic-heavy jurisdictions</w:t>
      </w:r>
      <w:r w:rsidRPr="008E2E12">
        <w:rPr>
          <w:sz w:val="14"/>
        </w:rPr>
        <w:t xml:space="preserve">.372 In these instances, </w:t>
      </w:r>
      <w:r w:rsidRPr="008E2E12">
        <w:rPr>
          <w:rStyle w:val="StyleUnderline"/>
        </w:rPr>
        <w:t>partisanship would have had nothing to do with the question of whether mandatory detainers or attempts to resist them were constitutional.</w:t>
      </w:r>
      <w:r w:rsidRPr="008E2E12">
        <w:rPr>
          <w:sz w:val="14"/>
        </w:rPr>
        <w:t xml:space="preserve"> However, </w:t>
      </w:r>
      <w:r w:rsidRPr="008E2E12">
        <w:rPr>
          <w:rStyle w:val="StyleUnderline"/>
        </w:rPr>
        <w:t>the ability of states and localities to influence executive discretion may indeed be easier when those lobbying efforts</w:t>
      </w:r>
      <w:r w:rsidRPr="008E2E12">
        <w:rPr>
          <w:sz w:val="14"/>
        </w:rPr>
        <w:t xml:space="preserve">373 </w:t>
      </w:r>
      <w:r w:rsidRPr="008E2E12">
        <w:rPr>
          <w:rStyle w:val="StyleUnderline"/>
        </w:rPr>
        <w:t>are conducted within the same party rather than across party lines.</w:t>
      </w:r>
      <w:r w:rsidRPr="008E2E12">
        <w:rPr>
          <w:sz w:val="14"/>
        </w:rPr>
        <w:t xml:space="preserve"> Thus, on the question of where state and local resistance to expanded executive authority are likely to be successful, the answer depends on whether the strategy is a constitutional one, to be resolved through courts, or an administrative one, to be resolved through efforts of persuasion, information-sharing, and direct lobbying of the Executive.</w:t>
      </w:r>
    </w:p>
    <w:p w14:paraId="62A1AEFC" w14:textId="77777777" w:rsidR="00876B71" w:rsidRPr="008E2E12" w:rsidRDefault="00876B71" w:rsidP="00876B71"/>
    <w:p w14:paraId="330C48D3" w14:textId="77777777" w:rsidR="00D9453E" w:rsidRPr="008E2E12" w:rsidRDefault="00D9453E" w:rsidP="00D9453E">
      <w:pPr>
        <w:pStyle w:val="Heading2"/>
      </w:pPr>
      <w:r w:rsidRPr="008E2E12">
        <w:lastRenderedPageBreak/>
        <w:t>Not Competitive</w:t>
      </w:r>
    </w:p>
    <w:p w14:paraId="730BCC39" w14:textId="79528BF5" w:rsidR="00306479" w:rsidRPr="008E2E12" w:rsidRDefault="00306479" w:rsidP="00306479">
      <w:pPr>
        <w:pStyle w:val="Heading3"/>
      </w:pPr>
      <w:r w:rsidRPr="008E2E12">
        <w:lastRenderedPageBreak/>
        <w:t>Perm: DCP</w:t>
      </w:r>
    </w:p>
    <w:p w14:paraId="26A6AEB4" w14:textId="77777777" w:rsidR="00306479" w:rsidRPr="008E2E12" w:rsidRDefault="00306479" w:rsidP="00306479">
      <w:pPr>
        <w:pStyle w:val="Heading4"/>
      </w:pPr>
      <w:r w:rsidRPr="008E2E12">
        <w:t xml:space="preserve">Perm do the counterplan – parole status is still legal immigration. We didn’t spec an actor. </w:t>
      </w:r>
    </w:p>
    <w:p w14:paraId="6388FCF1" w14:textId="77777777" w:rsidR="00306479" w:rsidRPr="008E2E12" w:rsidRDefault="00306479" w:rsidP="00306479">
      <w:proofErr w:type="spellStart"/>
      <w:r w:rsidRPr="008E2E12">
        <w:rPr>
          <w:rStyle w:val="Style13ptBold"/>
        </w:rPr>
        <w:t>Endelman</w:t>
      </w:r>
      <w:proofErr w:type="spellEnd"/>
      <w:r w:rsidRPr="008E2E12">
        <w:rPr>
          <w:rStyle w:val="Style13ptBold"/>
        </w:rPr>
        <w:t xml:space="preserve"> and Mehta ’13</w:t>
      </w:r>
      <w:r w:rsidRPr="008E2E12">
        <w:t xml:space="preserve"> (Gary is the senior editor of the national conference handbook published by the American Immigration Lawyers Association American and Mehta is an American Immigration Lawyer, “Parole in Place: The Secret Sauce for Administrative Immigration Reform”, Foster, 11/17/13, https://www.fosterglobal.com/parole-in-place-the-secret-sauce-for-administrative-immigration-reform/)</w:t>
      </w:r>
    </w:p>
    <w:p w14:paraId="195C8351" w14:textId="77777777" w:rsidR="00306479" w:rsidRPr="008E2E12" w:rsidRDefault="00306479" w:rsidP="00306479">
      <w:pPr>
        <w:rPr>
          <w:sz w:val="16"/>
        </w:rPr>
      </w:pPr>
      <w:r w:rsidRPr="008E2E12">
        <w:rPr>
          <w:sz w:val="16"/>
        </w:rPr>
        <w:t>The concept of PIP can be extended to other categories, such as beneficiaries of preference petitions, which the authors have explained in The Tyranny of Priority Dates. However, they need to have demonstrated lawful status as a condition for being able to adjust status under INA section 245(c)(2) and the memo currently states that “[p]</w:t>
      </w:r>
      <w:proofErr w:type="spellStart"/>
      <w:r w:rsidRPr="008E2E12">
        <w:rPr>
          <w:sz w:val="16"/>
        </w:rPr>
        <w:t>arole</w:t>
      </w:r>
      <w:proofErr w:type="spellEnd"/>
      <w:r w:rsidRPr="008E2E12">
        <w:rPr>
          <w:sz w:val="16"/>
        </w:rPr>
        <w:t xml:space="preserve"> does not</w:t>
      </w:r>
      <w:proofErr w:type="spellStart"/>
      <w:r w:rsidRPr="008E2E12">
        <w:rPr>
          <w:sz w:val="16"/>
        </w:rPr>
        <w:t xml:space="preserve"> eras</w:t>
      </w:r>
      <w:proofErr w:type="spellEnd"/>
      <w:r w:rsidRPr="008E2E12">
        <w:rPr>
          <w:sz w:val="16"/>
        </w:rPr>
        <w:t xml:space="preserve">e any periods of unlawful status.” There is no reason why this policy cannot be reversed. The grant of PIP, especially to someone who arrived in the past without admission or parole, can retroactively give that person lawful status too, thus rendering him or her eligible to adjust status through the I-130 petition as a preference beneficiary. The only place in INA section 245 where the applicant is required to have maintained lawful nonimmigrant status is under INA section 245(c)(7), which is limited to employment-based immigrants. Family-based immigrants are not so subject. What about INA section 245(c)(2)’s insistence on “lawful immigration status” at the snapshot moment of I-485 submission? Even this would not be a problem. For </w:t>
      </w:r>
      <w:r w:rsidRPr="008E2E12">
        <w:rPr>
          <w:rStyle w:val="StyleUnderline"/>
        </w:rPr>
        <w:t>purposes of section 245(c) of the Act, current regulations already define “lawful immigration status” to include “parole status which has not expired, been revoked, or terminated</w:t>
      </w:r>
      <w:r w:rsidRPr="008E2E12">
        <w:rPr>
          <w:sz w:val="16"/>
        </w:rPr>
        <w:t>.” 8 C.F.R. section 245.1(d)(v). Indeed, even if one has already been admitted previously in a nonimmigrant visa status and is now out of status, the authors contend that this person should be able to apply for a rescission of that admission and instead be granted retroactive PIP. Thus, beneficiaries of I-130 petitions, if granted retroactive PIP, ought to be able adjust their status in the US.</w:t>
      </w:r>
    </w:p>
    <w:p w14:paraId="0D268522" w14:textId="77777777" w:rsidR="00306479" w:rsidRPr="008E2E12" w:rsidRDefault="00306479" w:rsidP="00306479">
      <w:pPr>
        <w:pStyle w:val="Heading4"/>
      </w:pPr>
      <w:r w:rsidRPr="008E2E12">
        <w:t>Extending parole is reducing restrictions on legal immigration.</w:t>
      </w:r>
    </w:p>
    <w:p w14:paraId="19CE2080" w14:textId="77777777" w:rsidR="00306479" w:rsidRPr="008E2E12" w:rsidRDefault="00306479" w:rsidP="00306479">
      <w:r w:rsidRPr="008E2E12">
        <w:rPr>
          <w:rStyle w:val="Style13ptBold"/>
        </w:rPr>
        <w:t>Harrington ‘18</w:t>
      </w:r>
      <w:r w:rsidRPr="008E2E12">
        <w:t xml:space="preserve"> (Ben - Legislative Attorney, “An Overview of Discretionary Reprieves from Removal: Deferred Action, DACA, TPS, and Others,” Congressional Research Service, April 10, 2018, https://fas.org/sgp/crs/homesec/R45158.pdf)-JN</w:t>
      </w:r>
    </w:p>
    <w:p w14:paraId="13C19C5B" w14:textId="77777777" w:rsidR="00306479" w:rsidRPr="008E2E12" w:rsidRDefault="00306479" w:rsidP="00306479">
      <w:pPr>
        <w:rPr>
          <w:sz w:val="16"/>
        </w:rPr>
      </w:pPr>
      <w:r w:rsidRPr="008E2E12">
        <w:rPr>
          <w:sz w:val="16"/>
        </w:rPr>
        <w:t>It is often said that discretionary reprieves do not confer lawful immigration status. 78 But “</w:t>
      </w:r>
      <w:r w:rsidRPr="008E2E12">
        <w:rPr>
          <w:rStyle w:val="StyleUnderline"/>
        </w:rPr>
        <w:t xml:space="preserve">lawful immigration status” is an imprecise term. </w:t>
      </w:r>
      <w:r w:rsidRPr="008E2E12">
        <w:rPr>
          <w:sz w:val="16"/>
        </w:rPr>
        <w:t xml:space="preserve">The INA uses variations of it in some places79 but does not define it.80 Although a determination that an alien lacks “lawful immigration status” triggers consequences under some INA provisions—most notably, a potential bar to adjustment of status81—it does little to describe the alien’s legal condition in a formal sense. According to DHS regulations, TPS holders do not have “lawful status,”82 even though they have a statutory protection against removal. 83 Nonimmigrants, however, indisputably possess lawful status,84 but it can be revoked more easily than TPS.85 Similarly, </w:t>
      </w:r>
      <w:r w:rsidRPr="008E2E12">
        <w:rPr>
          <w:rStyle w:val="StyleUnderline"/>
        </w:rPr>
        <w:t>under the DHS definition, parole is a lawful status</w:t>
      </w:r>
      <w:r w:rsidRPr="008E2E12">
        <w:rPr>
          <w:sz w:val="16"/>
        </w:rPr>
        <w:t xml:space="preserve">,86 </w:t>
      </w:r>
      <w:r w:rsidRPr="008E2E12">
        <w:rPr>
          <w:rStyle w:val="StyleUnderline"/>
        </w:rPr>
        <w:t>even though it, too, can be terminated at DHS’s discretion</w:t>
      </w:r>
      <w:r w:rsidRPr="008E2E12">
        <w:rPr>
          <w:sz w:val="16"/>
        </w:rPr>
        <w:t xml:space="preserve">.87 Perhaps </w:t>
      </w:r>
      <w:r w:rsidRPr="008E2E12">
        <w:rPr>
          <w:rStyle w:val="StyleUnderline"/>
        </w:rPr>
        <w:t>the only concrete legal meaning that can be attributed to the term “lawful immigration status” is that aliens who lack it</w:t>
      </w:r>
      <w:r w:rsidRPr="008E2E12">
        <w:rPr>
          <w:sz w:val="16"/>
        </w:rPr>
        <w:t>—including those unlawfully present aliens who are granted discretionary reprieves—</w:t>
      </w:r>
      <w:r w:rsidRPr="008E2E12">
        <w:rPr>
          <w:rStyle w:val="StyleUnderline"/>
        </w:rPr>
        <w:t>are removable under the inadmissibility or deportability grounds of the INA.</w:t>
      </w:r>
      <w:r w:rsidRPr="008E2E12">
        <w:rPr>
          <w:sz w:val="16"/>
        </w:rPr>
        <w:t xml:space="preserve"> 88</w:t>
      </w:r>
    </w:p>
    <w:p w14:paraId="0597F7F9" w14:textId="77777777" w:rsidR="00306479" w:rsidRPr="008E2E12" w:rsidRDefault="00306479" w:rsidP="00306479">
      <w:pPr>
        <w:pStyle w:val="Heading4"/>
      </w:pPr>
      <w:r w:rsidRPr="008E2E12">
        <w:t>The CP is normal means – the executive determines refugee resettlement</w:t>
      </w:r>
    </w:p>
    <w:p w14:paraId="3210C5AD" w14:textId="77777777" w:rsidR="00306479" w:rsidRPr="008E2E12" w:rsidRDefault="00306479" w:rsidP="00306479">
      <w:r w:rsidRPr="008E2E12">
        <w:rPr>
          <w:rStyle w:val="Style13ptBold"/>
        </w:rPr>
        <w:t>Rodriguez and Cox ‘09</w:t>
      </w:r>
      <w:r w:rsidRPr="008E2E12">
        <w:t xml:space="preserve"> (Cristina M. Rodriguez is a professor at Yale Law School and Adam Cox is a Kindler Professor of Law at NYU, is a leading expert on immigration law, voting rights, and constitutional law., “The President and Immigration Law”, 3/02/09, University of Chicago Law School, No. 262, 2009)</w:t>
      </w:r>
    </w:p>
    <w:p w14:paraId="487C5CDB" w14:textId="77777777" w:rsidR="00306479" w:rsidRPr="008E2E12" w:rsidRDefault="00306479" w:rsidP="00306479"/>
    <w:p w14:paraId="660323AF" w14:textId="77777777" w:rsidR="00306479" w:rsidRPr="008E2E12" w:rsidRDefault="00306479" w:rsidP="00306479">
      <w:pPr>
        <w:rPr>
          <w:sz w:val="16"/>
        </w:rPr>
      </w:pPr>
      <w:r w:rsidRPr="008E2E12">
        <w:rPr>
          <w:sz w:val="16"/>
        </w:rPr>
        <w:lastRenderedPageBreak/>
        <w:t xml:space="preserve">There are a few exceptions—areas in which Congress has expressly delegated some such authority to the President. The INA, for example, gives the executive some authority to manage refugee crises and address overseas refugee problems, as elucidated by our discussion in Part II. </w:t>
      </w:r>
      <w:r w:rsidRPr="008E2E12">
        <w:rPr>
          <w:rStyle w:val="StyleUnderline"/>
        </w:rPr>
        <w:t>In the Refugee Act of 1980, Congress delegated to the President the power to make an annual determination of how many refugees may be admitted in the next fiscal year</w:t>
      </w:r>
      <w:r w:rsidRPr="008E2E12">
        <w:rPr>
          <w:sz w:val="16"/>
        </w:rPr>
        <w:t xml:space="preserve">,173 in consultation with Congress.174 </w:t>
      </w:r>
      <w:r w:rsidRPr="008E2E12">
        <w:rPr>
          <w:rStyle w:val="StyleUnderline"/>
        </w:rPr>
        <w:t>Under this provision of the INA, the President also has the authority to determine how that total should be allocated among the various refugees fleeing conflicts and disasters around the world, thus giving the President important authority to express his preferences, regarding who should enter, whether they are motivated by foreign policy or domestic political concerns.1</w:t>
      </w:r>
      <w:r w:rsidRPr="008E2E12">
        <w:rPr>
          <w:sz w:val="16"/>
        </w:rPr>
        <w:t xml:space="preserve">75 More significantly, § 212(f) gives the President personally the power to suspend the entry of “any class of aliens” whose admission “would be detrimental to the interests of the United States.”176 But as we explained in Part II, the restriction of this power to emergency situations makes its practical utility as a thoroughgoing </w:t>
      </w:r>
      <w:proofErr w:type="spellStart"/>
      <w:r w:rsidRPr="008E2E12">
        <w:rPr>
          <w:sz w:val="16"/>
        </w:rPr>
        <w:t>ex ante</w:t>
      </w:r>
      <w:proofErr w:type="spellEnd"/>
      <w:r w:rsidRPr="008E2E12">
        <w:rPr>
          <w:sz w:val="16"/>
        </w:rPr>
        <w:t xml:space="preserve"> screening mechanism limited. Indeed, it is rarely invoked and seems suited to address isolated instances of sudden and mass influx. What is more, though the power clearly allows the President to exclude immigrants, it seems that the most existing law permits him to do vis-à-vis entry is to parole into the United States non- citizens who must nonetheless meet the criteria set by Congress to remain permanently.177</w:t>
      </w:r>
    </w:p>
    <w:p w14:paraId="217CE085" w14:textId="77777777" w:rsidR="00306479" w:rsidRPr="008E2E12" w:rsidRDefault="00306479" w:rsidP="00306479">
      <w:pPr>
        <w:rPr>
          <w:sz w:val="16"/>
        </w:rPr>
      </w:pPr>
    </w:p>
    <w:p w14:paraId="4EBE1007" w14:textId="77777777" w:rsidR="00306479" w:rsidRPr="008E2E12" w:rsidRDefault="00306479" w:rsidP="00306479"/>
    <w:p w14:paraId="6FC2F5C6" w14:textId="77777777" w:rsidR="00876B71" w:rsidRPr="008E2E12" w:rsidRDefault="00876B71" w:rsidP="00876B71"/>
    <w:p w14:paraId="4F6C9F94" w14:textId="77777777" w:rsidR="009E1101" w:rsidRPr="008E2E12" w:rsidRDefault="009E1101" w:rsidP="009E1101"/>
    <w:p w14:paraId="6A6E91D5" w14:textId="37D7BA82" w:rsidR="00306479" w:rsidRPr="008E2E12" w:rsidRDefault="00306479" w:rsidP="00306479">
      <w:pPr>
        <w:pStyle w:val="Heading3"/>
      </w:pPr>
      <w:r w:rsidRPr="008E2E12">
        <w:lastRenderedPageBreak/>
        <w:t xml:space="preserve">CP Links to </w:t>
      </w:r>
      <w:r w:rsidR="00D9453E" w:rsidRPr="008E2E12">
        <w:t>Midterms</w:t>
      </w:r>
      <w:r w:rsidRPr="008E2E12">
        <w:t xml:space="preserve"> </w:t>
      </w:r>
    </w:p>
    <w:p w14:paraId="2EDD92D0" w14:textId="71F86454" w:rsidR="00306479" w:rsidRPr="008E2E12" w:rsidRDefault="00306479" w:rsidP="00306479">
      <w:pPr>
        <w:pStyle w:val="Heading4"/>
        <w:rPr>
          <w:rStyle w:val="Style13ptBold"/>
          <w:b/>
        </w:rPr>
      </w:pPr>
      <w:r w:rsidRPr="008E2E12">
        <w:rPr>
          <w:rStyle w:val="Style13ptBold"/>
          <w:b/>
        </w:rPr>
        <w:t xml:space="preserve">Executive order on immigration energizes conservatives to vote in midterms and results in a </w:t>
      </w:r>
      <w:r w:rsidR="00D9453E" w:rsidRPr="008E2E12">
        <w:rPr>
          <w:rStyle w:val="Style13ptBold"/>
          <w:b/>
        </w:rPr>
        <w:t>Republican</w:t>
      </w:r>
      <w:r w:rsidRPr="008E2E12">
        <w:rPr>
          <w:rStyle w:val="Style13ptBold"/>
          <w:b/>
        </w:rPr>
        <w:t xml:space="preserve"> win. </w:t>
      </w:r>
    </w:p>
    <w:p w14:paraId="055607C3" w14:textId="77777777" w:rsidR="00306479" w:rsidRPr="008E2E12" w:rsidRDefault="00306479" w:rsidP="00306479">
      <w:r w:rsidRPr="008E2E12">
        <w:rPr>
          <w:rStyle w:val="Style13ptBold"/>
        </w:rPr>
        <w:t>Shear ‘14</w:t>
      </w:r>
      <w:r w:rsidRPr="008E2E12">
        <w:t>(Michael D. Shear is a White House correspondent in the Washington bureau, where he covers President Trump, with a focus on domestic policy, the regulatory state and life at 1600 Pennsylvania Avenue. A veteran political correspondent, he covered Barack Obama’s presidency, including the 2012 re-election campaign., “Obama Delays Immigration Action, Yielding to Democratic Concerns”, New York Times, 9/6/14, https://www.nytimes.com/2014/09/07/us/politics/obama-said-to-delay-executive-action-on-immigration.html)</w:t>
      </w:r>
    </w:p>
    <w:p w14:paraId="50748148" w14:textId="77777777" w:rsidR="00306479" w:rsidRPr="008E2E12" w:rsidRDefault="00306479" w:rsidP="00306479">
      <w:pPr>
        <w:rPr>
          <w:rStyle w:val="StyleUnderline"/>
        </w:rPr>
      </w:pPr>
      <w:r w:rsidRPr="008E2E12">
        <w:rPr>
          <w:sz w:val="14"/>
        </w:rPr>
        <w:t xml:space="preserve">WASHINGTON — </w:t>
      </w:r>
      <w:r w:rsidRPr="008E2E12">
        <w:rPr>
          <w:rStyle w:val="StyleUnderline"/>
        </w:rPr>
        <w:t>President Obama will delay taking executive action on immigration until after the midterm elections, bowing to pressure from fellow Democrats who feared that acting now could doom his party’s chances this fall, White House officials said on Saturday.</w:t>
      </w:r>
      <w:r w:rsidRPr="008E2E12">
        <w:rPr>
          <w:sz w:val="14"/>
        </w:rPr>
        <w:t xml:space="preserve"> The decision is a reversal of Mr. Obama’s vow to issue broad directives to overhaul the immigration system soon after summer’s end, and sparked swift anger from immigration advocates. The president made the promise on June 30, in the Rose Garden, where he angrily denounced Republican obstruction and said he would use the power of his office to protect immigrant families from the threat of deportation. “</w:t>
      </w:r>
      <w:r w:rsidRPr="008E2E12">
        <w:rPr>
          <w:rStyle w:val="StyleUnderline"/>
        </w:rPr>
        <w:t>Because of the Republicans’ extreme politicization of this issue, the president believes it would be harmful to the policy itself and to the long-term prospects for comprehensive immigration reform to announce administrative action before the elections,”</w:t>
      </w:r>
      <w:r w:rsidRPr="008E2E12">
        <w:rPr>
          <w:sz w:val="14"/>
        </w:rPr>
        <w:t xml:space="preserve"> a White House official said. “Because he wants to do this in a way that’s sustainable, the president will take action on immigration before the end of the year.” Cristina Jimenez, the managing director for United We Dream, an immigration advocacy group, accused Mr. Obama of “playing politics” with the lives of immigrant families and said, “The president’s latest broken promise is another slap to the face of the Latino and immigrant community.” Administration officials insist that Mr. Obama is more determined than ever to take action — eventually. But the president and his top aides have concluded that an </w:t>
      </w:r>
      <w:r w:rsidRPr="008E2E12">
        <w:rPr>
          <w:rStyle w:val="Emphasis"/>
        </w:rPr>
        <w:t>immigration</w:t>
      </w:r>
      <w:r w:rsidRPr="008E2E12">
        <w:rPr>
          <w:rStyle w:val="StyleUnderline"/>
        </w:rPr>
        <w:t xml:space="preserve"> announcement </w:t>
      </w:r>
      <w:r w:rsidRPr="008E2E12">
        <w:rPr>
          <w:rStyle w:val="Emphasis"/>
        </w:rPr>
        <w:t>before November could anger conservatives</w:t>
      </w:r>
      <w:r w:rsidRPr="008E2E12">
        <w:rPr>
          <w:rStyle w:val="StyleUnderline"/>
        </w:rPr>
        <w:t xml:space="preserve"> across the country, possibly </w:t>
      </w:r>
      <w:r w:rsidRPr="008E2E12">
        <w:rPr>
          <w:rStyle w:val="Emphasis"/>
        </w:rPr>
        <w:t>cripple</w:t>
      </w:r>
      <w:r w:rsidRPr="008E2E12">
        <w:rPr>
          <w:rStyle w:val="StyleUnderline"/>
        </w:rPr>
        <w:t xml:space="preserve"> </w:t>
      </w:r>
      <w:r w:rsidRPr="008E2E12">
        <w:rPr>
          <w:rStyle w:val="Emphasis"/>
        </w:rPr>
        <w:t>Democratic efforts to retain control of the Senate</w:t>
      </w:r>
      <w:r w:rsidRPr="008E2E12">
        <w:rPr>
          <w:rStyle w:val="StyleUnderline"/>
        </w:rPr>
        <w:t xml:space="preserve"> </w:t>
      </w:r>
      <w:r w:rsidRPr="008E2E12">
        <w:rPr>
          <w:rStyle w:val="Emphasis"/>
        </w:rPr>
        <w:t>and</w:t>
      </w:r>
      <w:r w:rsidRPr="008E2E12">
        <w:rPr>
          <w:rStyle w:val="StyleUnderline"/>
        </w:rPr>
        <w:t xml:space="preserve"> severely </w:t>
      </w:r>
      <w:r w:rsidRPr="008E2E12">
        <w:rPr>
          <w:rStyle w:val="Emphasis"/>
        </w:rPr>
        <w:t>set back any hope for progress</w:t>
      </w:r>
      <w:r w:rsidRPr="008E2E12">
        <w:rPr>
          <w:rStyle w:val="StyleUnderline"/>
        </w:rPr>
        <w:t xml:space="preserve"> on a permanent immigration overhaul. In particular, advisers to Mr. Obama believe that an announcement before the midterm elections in November would inject the controversial issue into a highly charged campaign environment that would encourage members of both parties to take more </w:t>
      </w:r>
      <w:proofErr w:type="spellStart"/>
      <w:r w:rsidRPr="008E2E12">
        <w:rPr>
          <w:rStyle w:val="StyleUnderline"/>
        </w:rPr>
        <w:t>hard-line</w:t>
      </w:r>
      <w:proofErr w:type="spellEnd"/>
      <w:r w:rsidRPr="008E2E12">
        <w:rPr>
          <w:rStyle w:val="StyleUnderline"/>
        </w:rPr>
        <w:t xml:space="preserve"> positions on the issue than they normally would.</w:t>
      </w:r>
    </w:p>
    <w:p w14:paraId="20907EE6" w14:textId="77777777" w:rsidR="00306479" w:rsidRPr="008E2E12" w:rsidRDefault="00306479" w:rsidP="00306479">
      <w:pPr>
        <w:pStyle w:val="Heading4"/>
      </w:pPr>
      <w:r w:rsidRPr="008E2E12">
        <w:t xml:space="preserve">XO’s on immigration spark broad backlash from the majority of midterm voters. </w:t>
      </w:r>
    </w:p>
    <w:p w14:paraId="62610BEE" w14:textId="77777777" w:rsidR="00306479" w:rsidRPr="008E2E12" w:rsidRDefault="00306479" w:rsidP="00306479">
      <w:proofErr w:type="spellStart"/>
      <w:r w:rsidRPr="008E2E12">
        <w:rPr>
          <w:rStyle w:val="Style13ptBold"/>
        </w:rPr>
        <w:t>Nyhan</w:t>
      </w:r>
      <w:proofErr w:type="spellEnd"/>
      <w:r w:rsidRPr="008E2E12">
        <w:rPr>
          <w:rStyle w:val="Style13ptBold"/>
        </w:rPr>
        <w:t xml:space="preserve"> ‘14</w:t>
      </w:r>
      <w:r w:rsidRPr="008E2E12">
        <w:t xml:space="preserve">(Brendan </w:t>
      </w:r>
      <w:proofErr w:type="spellStart"/>
      <w:r w:rsidRPr="008E2E12">
        <w:t>Nyhan</w:t>
      </w:r>
      <w:proofErr w:type="spellEnd"/>
      <w:r w:rsidRPr="008E2E12">
        <w:t xml:space="preserve"> is a Professor in the Department of Government at Dartmouth College, “The Political Risks of an Obama Executive Action on Immigration”, the New York Times, 8/8/14, https://www.nytimes.com/2014/08/09/upshot/the-political-risks-of-an-obama-executive-action-on-immigration.html)</w:t>
      </w:r>
    </w:p>
    <w:p w14:paraId="40138327" w14:textId="77777777" w:rsidR="00306479" w:rsidRPr="008E2E12" w:rsidRDefault="00306479" w:rsidP="00306479">
      <w:pPr>
        <w:rPr>
          <w:sz w:val="16"/>
        </w:rPr>
      </w:pPr>
      <w:r w:rsidRPr="008E2E12">
        <w:rPr>
          <w:sz w:val="16"/>
        </w:rPr>
        <w:t xml:space="preserve">With hopes fading of passing an immigration reform bill, President Obama is reportedly contemplating bypassing Congress and making sweeping changes to immigration policy before the midterm elections. Many </w:t>
      </w:r>
      <w:r w:rsidRPr="008E2E12">
        <w:rPr>
          <w:rStyle w:val="StyleUnderline"/>
        </w:rPr>
        <w:t>analysts</w:t>
      </w:r>
      <w:r w:rsidRPr="008E2E12">
        <w:rPr>
          <w:sz w:val="16"/>
        </w:rPr>
        <w:t xml:space="preserve"> </w:t>
      </w:r>
      <w:r w:rsidRPr="008E2E12">
        <w:rPr>
          <w:rStyle w:val="StyleUnderline"/>
        </w:rPr>
        <w:t>think</w:t>
      </w:r>
      <w:r w:rsidRPr="008E2E12">
        <w:rPr>
          <w:sz w:val="16"/>
        </w:rPr>
        <w:t xml:space="preserve"> the </w:t>
      </w:r>
      <w:r w:rsidRPr="008E2E12">
        <w:rPr>
          <w:rStyle w:val="StyleUnderline"/>
        </w:rPr>
        <w:t>executive action under consideration and its political fallout coul</w:t>
      </w:r>
      <w:r w:rsidRPr="008E2E12">
        <w:rPr>
          <w:sz w:val="16"/>
        </w:rPr>
        <w:t>d, as Ronald Brownstein put it in The National Journal, “</w:t>
      </w:r>
      <w:r w:rsidRPr="008E2E12">
        <w:rPr>
          <w:rStyle w:val="StyleUnderline"/>
        </w:rPr>
        <w:t xml:space="preserve">define both the Democratic and Republican parties for the burgeoning Hispanic </w:t>
      </w:r>
      <w:proofErr w:type="spellStart"/>
      <w:r w:rsidRPr="008E2E12">
        <w:rPr>
          <w:rStyle w:val="StyleUnderline"/>
        </w:rPr>
        <w:t>population.”</w:t>
      </w:r>
      <w:r w:rsidRPr="008E2E12">
        <w:rPr>
          <w:sz w:val="16"/>
        </w:rPr>
        <w:t>But</w:t>
      </w:r>
      <w:proofErr w:type="spellEnd"/>
      <w:r w:rsidRPr="008E2E12">
        <w:rPr>
          <w:sz w:val="16"/>
        </w:rPr>
        <w:t xml:space="preserve"> what isn’t clear is </w:t>
      </w:r>
      <w:r w:rsidRPr="008E2E12">
        <w:rPr>
          <w:rStyle w:val="StyleUnderline"/>
        </w:rPr>
        <w:t>why Mr. Obama would engage in such a move before the election.</w:t>
      </w:r>
      <w:r w:rsidRPr="008E2E12">
        <w:rPr>
          <w:sz w:val="16"/>
        </w:rPr>
        <w:t xml:space="preserve"> Of course, Mr. Obama faces short-term pressures to address the surge in migrant children being detained at the border, but news media reports suggest that the policy changes under consideration would be far broader, potentially providing legal status to many of the nation’s undocumented immigrants. </w:t>
      </w:r>
      <w:r w:rsidRPr="008E2E12">
        <w:rPr>
          <w:rStyle w:val="StyleUnderline"/>
        </w:rPr>
        <w:t>Such a broad executive action could provoke a backlash in the midterm elections that might be avoided with a move just a few months later.</w:t>
      </w:r>
      <w:r w:rsidRPr="008E2E12">
        <w:rPr>
          <w:sz w:val="16"/>
        </w:rPr>
        <w:t xml:space="preserve"> Although the public is generally supportive of allowing immigrants to stay in the United States legally under certain conditions, opinion has grown less favorable toward this prospect over </w:t>
      </w:r>
      <w:r w:rsidRPr="008E2E12">
        <w:rPr>
          <w:sz w:val="16"/>
        </w:rPr>
        <w:lastRenderedPageBreak/>
        <w:t xml:space="preserve">time. A recent CNN poll showed, for instance, that 51 percent of Americans now prefer an emphasis on border security and deportation versus 45 percent who prefer creating a path to legal status for illegal immigrants — a reversal from the 41 percent to 54 percent margin observed earlier this year. </w:t>
      </w:r>
      <w:r w:rsidRPr="008E2E12">
        <w:rPr>
          <w:rStyle w:val="StyleUnderline"/>
        </w:rPr>
        <w:t xml:space="preserve">Polling also suggests that opponents of creating a path to legal status feel more strongly about the issue than supporters. </w:t>
      </w:r>
      <w:r w:rsidRPr="008E2E12">
        <w:rPr>
          <w:sz w:val="16"/>
        </w:rPr>
        <w:t xml:space="preserve">Mr. Obama might hope to mobilize the Democratic base or boost Hispanic turnout, but </w:t>
      </w:r>
      <w:r w:rsidRPr="008E2E12">
        <w:rPr>
          <w:rStyle w:val="StyleUnderline"/>
        </w:rPr>
        <w:t>midterm electorates are skewed toward an older, whiter group of voters who are likely to view a legalization plan less favorably.</w:t>
      </w:r>
      <w:r w:rsidRPr="008E2E12">
        <w:rPr>
          <w:sz w:val="16"/>
        </w:rPr>
        <w:t xml:space="preserve"> </w:t>
      </w:r>
      <w:r w:rsidRPr="008E2E12">
        <w:rPr>
          <w:rStyle w:val="StyleUnderline"/>
        </w:rPr>
        <w:t>By contrast, the Hispanic population votes at lower rates and is likely to make up a small share of the electorate in this year’s most competitive House and Senate races</w:t>
      </w:r>
      <w:r w:rsidRPr="008E2E12">
        <w:rPr>
          <w:sz w:val="16"/>
        </w:rPr>
        <w:t xml:space="preserve"> (though their role in 2016 could be more significant). </w:t>
      </w:r>
      <w:r w:rsidRPr="008E2E12">
        <w:rPr>
          <w:rStyle w:val="StyleUnderline"/>
        </w:rPr>
        <w:t>It’s easy to overstate the effects of policy on electoral outcomes, but there is a recent worst-case example: the passage of the Affordable Care Act.</w:t>
      </w:r>
      <w:r w:rsidRPr="008E2E12">
        <w:rPr>
          <w:sz w:val="16"/>
        </w:rPr>
        <w:t xml:space="preserve"> Research that I conducted with a group of political scientists found that </w:t>
      </w:r>
      <w:r w:rsidRPr="008E2E12">
        <w:rPr>
          <w:rStyle w:val="StyleUnderline"/>
        </w:rPr>
        <w:t>the Republican landslide in 2010 was strengthened by health care reform</w:t>
      </w:r>
      <w:r w:rsidRPr="008E2E12">
        <w:rPr>
          <w:sz w:val="16"/>
        </w:rPr>
        <w:t xml:space="preserve">. In total, </w:t>
      </w:r>
      <w:r w:rsidRPr="008E2E12">
        <w:rPr>
          <w:rStyle w:val="StyleUnderline"/>
        </w:rPr>
        <w:t>Democrats lost 63 seats in the House of Representatives, a substantial increase over the expected outcome, which was seemingly attributable to the depressed support for reform supporters in competitive districts, who were seen as more liberal by voters.</w:t>
      </w:r>
      <w:r w:rsidRPr="008E2E12">
        <w:rPr>
          <w:sz w:val="16"/>
        </w:rPr>
        <w:t xml:space="preserve"> Given these risks, the </w:t>
      </w:r>
      <w:r w:rsidRPr="008E2E12">
        <w:rPr>
          <w:rStyle w:val="StyleUnderline"/>
        </w:rPr>
        <w:t>politics of pre-election legalization seem inexplicable, creating an opening for elaborate bank-shot theories about Obama’s intentions</w:t>
      </w:r>
      <w:r w:rsidRPr="008E2E12">
        <w:rPr>
          <w:sz w:val="16"/>
        </w:rPr>
        <w:t>. The columnist Charles Krauthammer floated a conspiracy theory along these lines Wednesday, suggesting on Fox News that Obama might be trying to “bait Republicans into impeachment as a way to save his party in the midterm elections.” Such an outcome seems unlikely, but the comment illustrates just how much uncertainty there is over what Mr. Obama is doing or how Republicans — and voters — will react.</w:t>
      </w:r>
    </w:p>
    <w:p w14:paraId="4D9BF903" w14:textId="77777777" w:rsidR="008E2E12" w:rsidRPr="008E2E12" w:rsidRDefault="008E2E12" w:rsidP="008E2E12">
      <w:pPr>
        <w:pStyle w:val="Heading3"/>
      </w:pPr>
      <w:r w:rsidRPr="008E2E12">
        <w:lastRenderedPageBreak/>
        <w:t>CP Links to Politics</w:t>
      </w:r>
    </w:p>
    <w:p w14:paraId="78BC2AEB" w14:textId="5BBA14A3" w:rsidR="008E2E12" w:rsidRPr="008E2E12" w:rsidRDefault="008E2E12" w:rsidP="008E2E12">
      <w:pPr>
        <w:pStyle w:val="Heading4"/>
      </w:pPr>
      <w:r w:rsidRPr="008E2E12">
        <w:t>Executive action</w:t>
      </w:r>
      <w:r w:rsidRPr="008E2E12">
        <w:t xml:space="preserve"> </w:t>
      </w:r>
      <w:r w:rsidRPr="008E2E12">
        <w:t xml:space="preserve">would be politized – it would increase pressure for Congress to “enforce” stricter laws (like the Wall). </w:t>
      </w:r>
    </w:p>
    <w:p w14:paraId="65C76AF6" w14:textId="77777777" w:rsidR="008E2E12" w:rsidRPr="008E2E12" w:rsidRDefault="008E2E12" w:rsidP="008E2E12">
      <w:r w:rsidRPr="008E2E12">
        <w:rPr>
          <w:rStyle w:val="Style13ptBold"/>
        </w:rPr>
        <w:t>Zahn, 10</w:t>
      </w:r>
      <w:r w:rsidRPr="008E2E12">
        <w:t xml:space="preserve"> (Drew, WND news editor, July 30</w:t>
      </w:r>
      <w:r w:rsidRPr="008E2E12">
        <w:rPr>
          <w:vertAlign w:val="superscript"/>
        </w:rPr>
        <w:t>th</w:t>
      </w:r>
      <w:r w:rsidRPr="008E2E12">
        <w:t xml:space="preserve"> 2010, “GOP Blasts Obama Over ‘Amnesty’ Plan,” </w:t>
      </w:r>
    </w:p>
    <w:p w14:paraId="2E5F474B" w14:textId="77777777" w:rsidR="008E2E12" w:rsidRPr="008E2E12" w:rsidRDefault="008E2E12" w:rsidP="008E2E12">
      <w:r w:rsidRPr="008E2E12">
        <w:t>GOP BLASTS OBAMA OVER 'AMNESTY' PLAN, WND, http://www.wnd.com/2010/07/185721/) CRG</w:t>
      </w:r>
    </w:p>
    <w:p w14:paraId="183EDF9E" w14:textId="77777777" w:rsidR="008E2E12" w:rsidRPr="008E2E12" w:rsidRDefault="008E2E12" w:rsidP="008E2E12">
      <w:pPr>
        <w:rPr>
          <w:sz w:val="16"/>
        </w:rPr>
      </w:pPr>
      <w:r w:rsidRPr="008E2E12">
        <w:rPr>
          <w:sz w:val="16"/>
        </w:rPr>
        <w:t xml:space="preserve">DES MOINES, Iowa – An internal Department of Homeland Security memo obtained by Sen. Chuck Grassley, R-Iowa, has created a firestorm on Capitol Hill over revelations </w:t>
      </w:r>
      <w:r w:rsidRPr="008E2E12">
        <w:rPr>
          <w:rStyle w:val="StyleUnderline"/>
        </w:rPr>
        <w:t xml:space="preserve">the Obama administration is considering sidestepping Congress to grant illegal immigrants “amnesty” by executive fiat. </w:t>
      </w:r>
      <w:r w:rsidRPr="008E2E12">
        <w:rPr>
          <w:sz w:val="16"/>
        </w:rPr>
        <w:t xml:space="preserve">“Once again, </w:t>
      </w:r>
      <w:r w:rsidRPr="008E2E12">
        <w:rPr>
          <w:rStyle w:val="StyleUnderline"/>
        </w:rPr>
        <w:t>the Obama administration says one thing and does another</w:t>
      </w:r>
      <w:r w:rsidRPr="008E2E12">
        <w:rPr>
          <w:sz w:val="16"/>
        </w:rPr>
        <w:t xml:space="preserve">,” </w:t>
      </w:r>
      <w:r w:rsidRPr="008E2E12">
        <w:rPr>
          <w:rStyle w:val="StyleUnderline"/>
        </w:rPr>
        <w:t>asserts a statement from the Republicans on the House Judiciary Committee</w:t>
      </w:r>
      <w:r w:rsidRPr="008E2E12">
        <w:rPr>
          <w:sz w:val="16"/>
        </w:rPr>
        <w:t xml:space="preserve"> attributed to ranking member Lamar Smith, R-Texas. “</w:t>
      </w:r>
      <w:r w:rsidRPr="008E2E12">
        <w:rPr>
          <w:rStyle w:val="StyleUnderline"/>
        </w:rPr>
        <w:t>The President has promised border security and immigration enforcement</w:t>
      </w:r>
      <w:r w:rsidRPr="008E2E12">
        <w:rPr>
          <w:sz w:val="16"/>
        </w:rPr>
        <w:t>. He has said we must hold individuals accountable for their illegal acts. And, in suing the State of Arizona, the administration argued that it is their responsibility to enforce the laws. “But now we find out the truth,” the statement continues. “</w:t>
      </w:r>
      <w:r w:rsidRPr="008E2E12">
        <w:rPr>
          <w:rStyle w:val="StyleUnderline"/>
        </w:rPr>
        <w:t xml:space="preserve">While saying one thing to the public, the Obama administration is scheming to ensure that immigration laws are not enforced!” </w:t>
      </w:r>
      <w:r w:rsidRPr="008E2E12">
        <w:rPr>
          <w:sz w:val="16"/>
        </w:rPr>
        <w:t xml:space="preserve">The fiery words come in response to an undated memo addressed to U.S. Citizenship and Immigration Services Director Alejandro </w:t>
      </w:r>
      <w:proofErr w:type="spellStart"/>
      <w:r w:rsidRPr="008E2E12">
        <w:rPr>
          <w:sz w:val="16"/>
        </w:rPr>
        <w:t>Mayorkas</w:t>
      </w:r>
      <w:proofErr w:type="spellEnd"/>
      <w:r w:rsidRPr="008E2E12">
        <w:rPr>
          <w:sz w:val="16"/>
        </w:rPr>
        <w:t xml:space="preserve"> and written by four agency staffers. </w:t>
      </w:r>
      <w:r w:rsidRPr="008E2E12">
        <w:rPr>
          <w:rStyle w:val="StyleUnderline"/>
        </w:rPr>
        <w:t>The memo outlines a plan of granting illegal immigrants “deferred action” on prosecution, enabling them to live in the U.S. “indefinitely</w:t>
      </w:r>
      <w:r w:rsidRPr="008E2E12">
        <w:rPr>
          <w:sz w:val="16"/>
        </w:rPr>
        <w:t xml:space="preserve">.” While not technically granting citizenship, the deferred-action plan outlined in the memo does state such immigrants may apply for employment authorization and continue to live in the U.S. free from the threat of removal. The memo also admits the strategy could be used “as </w:t>
      </w:r>
      <w:r w:rsidRPr="008E2E12">
        <w:rPr>
          <w:rStyle w:val="StyleUnderline"/>
        </w:rPr>
        <w:t>a non-legislative version of ‘amnesty</w:t>
      </w:r>
      <w:r w:rsidRPr="008E2E12">
        <w:rPr>
          <w:sz w:val="16"/>
        </w:rPr>
        <w:t xml:space="preserve">.’” Agency spokesperson Chris Bentley has defended the Obama administration, saying the memo was nothing more than “deliberation” and an “exchange of ideas.” “As a matter of good government, U.S. Citizenship and Immigration Services will discuss just about every issue that comes within the purview of the immigration system,” Bentley said in an e-mail statement reported by The Washington Times. “We continue to maintain that comprehensive bipartisan legislation, coupled with smart, effective enforcement, is the only solution to our nation’s immigration challenges.” Bentley said </w:t>
      </w:r>
      <w:r w:rsidRPr="008E2E12">
        <w:rPr>
          <w:rStyle w:val="StyleUnderline"/>
        </w:rPr>
        <w:t xml:space="preserve">the Homeland Security Department “will not grant deferred action or humanitarian parole to the nation’s entire illegal-immigrant population.” </w:t>
      </w:r>
      <w:r w:rsidRPr="008E2E12">
        <w:rPr>
          <w:sz w:val="16"/>
        </w:rPr>
        <w:t>Indeed, the authors of the memo point out problems with using their plan to grant amnesty to millions of illegal immigrants. “</w:t>
      </w:r>
      <w:r w:rsidRPr="008E2E12">
        <w:rPr>
          <w:rStyle w:val="StyleUnderline"/>
        </w:rPr>
        <w:t>While it is theoretically possible to grant deferred action to an unrestricted number of unlawfully present individuals</w:t>
      </w:r>
      <w:r w:rsidRPr="008E2E12">
        <w:rPr>
          <w:sz w:val="16"/>
        </w:rPr>
        <w:t xml:space="preserve">, </w:t>
      </w:r>
      <w:r w:rsidRPr="008E2E12">
        <w:rPr>
          <w:rStyle w:val="StyleUnderline"/>
        </w:rPr>
        <w:t>doing so would</w:t>
      </w:r>
      <w:r w:rsidRPr="008E2E12">
        <w:rPr>
          <w:sz w:val="16"/>
        </w:rPr>
        <w:t xml:space="preserve"> likely </w:t>
      </w:r>
      <w:r w:rsidRPr="008E2E12">
        <w:rPr>
          <w:rStyle w:val="StyleUnderline"/>
        </w:rPr>
        <w:t>be controversial, not to mention expensive</w:t>
      </w:r>
      <w:r w:rsidRPr="008E2E12">
        <w:rPr>
          <w:sz w:val="16"/>
        </w:rPr>
        <w:t>,” the memo states. “Rather than making deferred action widely available to hundreds of thousands as a non-legislative version of ‘amnesty,’ (Citizenship and Immigration) could tailor the use of this discretionary option for particular groups.” The memo then lists examples of those who could benefit from deferred action, such as students under the DREAM Act, a piece of legislation proposed by Sens. Orrin Hatch, R-Utah, and Richard Durbin, D-Ill., that would provide a path to citizenship for illegal immigrants who attend U.S. colleges or serve in the military. But just because the report warns against using “deferred action” as a blanket amnesty for illegals doesn’t mean the Obama administration won’t try it, warn Republicans. “This memo gives credence to our concerns that the administration will go to great lengths to circumvent Congress and unilaterally execute a backdoor amnesty plan,” Sen. Grassley said, as quoted in the Times. “</w:t>
      </w:r>
      <w:r w:rsidRPr="008E2E12">
        <w:rPr>
          <w:rStyle w:val="StyleUnderline"/>
        </w:rPr>
        <w:t>How to deal with the millions of illegal immigrants in the country is a question for the people’s representatives in Congress and not for unaccountable federal bureaucrats</w:t>
      </w:r>
      <w:r w:rsidRPr="008E2E12">
        <w:rPr>
          <w:sz w:val="16"/>
        </w:rPr>
        <w:t>,” blasted Smith in the GOP committee statement. “</w:t>
      </w:r>
      <w:r w:rsidRPr="008E2E12">
        <w:rPr>
          <w:rStyle w:val="StyleUnderline"/>
        </w:rPr>
        <w:t>This is an insult to millions of unemployed citizens and legal immigrants who have to compete with illegal immigrants for scarce</w:t>
      </w:r>
      <w:r w:rsidRPr="008E2E12">
        <w:rPr>
          <w:sz w:val="16"/>
        </w:rPr>
        <w:t xml:space="preserve"> </w:t>
      </w:r>
      <w:r w:rsidRPr="008E2E12">
        <w:rPr>
          <w:rStyle w:val="StyleUnderline"/>
        </w:rPr>
        <w:t>jobs</w:t>
      </w:r>
      <w:r w:rsidRPr="008E2E12">
        <w:rPr>
          <w:sz w:val="16"/>
        </w:rPr>
        <w:t xml:space="preserve">. The Obama administration needs to stop its scheming and put Americans’ interests first.” Earlier this year, when news of the memo was first being whispered about in Washington, </w:t>
      </w:r>
      <w:proofErr w:type="spellStart"/>
      <w:r w:rsidRPr="008E2E12">
        <w:rPr>
          <w:sz w:val="16"/>
        </w:rPr>
        <w:t>Mayorkas</w:t>
      </w:r>
      <w:proofErr w:type="spellEnd"/>
      <w:r w:rsidRPr="008E2E12">
        <w:rPr>
          <w:sz w:val="16"/>
        </w:rPr>
        <w:t xml:space="preserve"> appeared before the Senate’s Judiciary Committee, where Sen. John Cornyn, R-Texas, warned the administration official against the deferred-action plan. “</w:t>
      </w:r>
      <w:r w:rsidRPr="008E2E12">
        <w:rPr>
          <w:rStyle w:val="StyleUnderline"/>
        </w:rPr>
        <w:t>I think it would be a mistake for the administration to use administrative action</w:t>
      </w:r>
      <w:r w:rsidRPr="008E2E12">
        <w:rPr>
          <w:sz w:val="16"/>
        </w:rPr>
        <w:t xml:space="preserve">, </w:t>
      </w:r>
      <w:r w:rsidRPr="008E2E12">
        <w:rPr>
          <w:rStyle w:val="StyleUnderline"/>
        </w:rPr>
        <w:t>like deferred action</w:t>
      </w:r>
      <w:r w:rsidRPr="008E2E12">
        <w:rPr>
          <w:sz w:val="16"/>
        </w:rPr>
        <w:t xml:space="preserve"> on a categorical basis, to deal with a large number of people who are here without proper legal documents to regularize their status without Congress’ participation,” Cornyn said. </w:t>
      </w:r>
      <w:r w:rsidRPr="008E2E12">
        <w:rPr>
          <w:rStyle w:val="StyleUnderline"/>
        </w:rPr>
        <w:t>“The American public’s confidence in the federal government’s ability and commitment to enforce our immigration laws is at an all-time low</w:t>
      </w:r>
      <w:r w:rsidRPr="008E2E12">
        <w:rPr>
          <w:sz w:val="16"/>
        </w:rPr>
        <w:t xml:space="preserve">,” Cornyn said in a statement. </w:t>
      </w:r>
      <w:r w:rsidRPr="008E2E12">
        <w:rPr>
          <w:rStyle w:val="StyleUnderline"/>
        </w:rPr>
        <w:t>“</w:t>
      </w:r>
      <w:r w:rsidRPr="008E2E12">
        <w:rPr>
          <w:rStyle w:val="Emphasis"/>
        </w:rPr>
        <w:t xml:space="preserve">This apparent step to </w:t>
      </w:r>
      <w:r w:rsidRPr="008E2E12">
        <w:rPr>
          <w:rStyle w:val="Emphasis"/>
        </w:rPr>
        <w:lastRenderedPageBreak/>
        <w:t>circumvent Congress</w:t>
      </w:r>
      <w:r w:rsidRPr="008E2E12">
        <w:rPr>
          <w:sz w:val="16"/>
        </w:rPr>
        <w:t xml:space="preserve"> – and avoid a transparent debate on how to fix our broken immigration system – </w:t>
      </w:r>
      <w:r w:rsidRPr="008E2E12">
        <w:rPr>
          <w:rStyle w:val="Emphasis"/>
        </w:rPr>
        <w:t>threatens to further erode public confidence</w:t>
      </w:r>
      <w:r w:rsidRPr="008E2E12">
        <w:rPr>
          <w:rStyle w:val="StyleUnderline"/>
        </w:rPr>
        <w:t xml:space="preserve"> in its government </w:t>
      </w:r>
      <w:r w:rsidRPr="008E2E12">
        <w:rPr>
          <w:rStyle w:val="Emphasis"/>
        </w:rPr>
        <w:t>and makes it less likely we will ever reach consensus and pass credible border security and immigration reform.</w:t>
      </w:r>
      <w:r w:rsidRPr="008E2E12">
        <w:rPr>
          <w:rStyle w:val="StyleUnderline"/>
        </w:rPr>
        <w:t>”</w:t>
      </w:r>
    </w:p>
    <w:p w14:paraId="4425C9D1" w14:textId="77777777" w:rsidR="008E2E12" w:rsidRPr="008E2E12" w:rsidRDefault="008E2E12" w:rsidP="008E2E12"/>
    <w:p w14:paraId="1F0E7868" w14:textId="73ACB843" w:rsidR="008E2E12" w:rsidRPr="008E2E12" w:rsidRDefault="008E2E12" w:rsidP="008E2E12">
      <w:pPr>
        <w:pStyle w:val="Heading3"/>
      </w:pPr>
      <w:r w:rsidRPr="008E2E12">
        <w:lastRenderedPageBreak/>
        <w:t>CP Links to Base</w:t>
      </w:r>
    </w:p>
    <w:p w14:paraId="479B32E7" w14:textId="05928FE7" w:rsidR="00306479" w:rsidRPr="008E2E12" w:rsidRDefault="00306479" w:rsidP="00306479">
      <w:pPr>
        <w:pStyle w:val="Heading4"/>
        <w:rPr>
          <w:rStyle w:val="Style13ptBold"/>
          <w:b/>
        </w:rPr>
      </w:pPr>
      <w:r w:rsidRPr="008E2E12">
        <w:rPr>
          <w:rStyle w:val="Style13ptBold"/>
          <w:b/>
        </w:rPr>
        <w:t xml:space="preserve">Obama proves that executive orders on immigration </w:t>
      </w:r>
      <w:r w:rsidR="008E2E12" w:rsidRPr="008E2E12">
        <w:rPr>
          <w:rStyle w:val="Style13ptBold"/>
          <w:b/>
        </w:rPr>
        <w:t>will be perceived</w:t>
      </w:r>
      <w:r w:rsidRPr="008E2E12">
        <w:rPr>
          <w:rStyle w:val="Style13ptBold"/>
          <w:b/>
        </w:rPr>
        <w:t xml:space="preserve">. </w:t>
      </w:r>
    </w:p>
    <w:p w14:paraId="27FCA98D" w14:textId="77777777" w:rsidR="00306479" w:rsidRPr="008E2E12" w:rsidRDefault="00306479" w:rsidP="00306479">
      <w:proofErr w:type="spellStart"/>
      <w:r w:rsidRPr="008E2E12">
        <w:rPr>
          <w:rStyle w:val="Style13ptBold"/>
        </w:rPr>
        <w:t>Steinhouser</w:t>
      </w:r>
      <w:proofErr w:type="spellEnd"/>
      <w:r w:rsidRPr="008E2E12">
        <w:rPr>
          <w:rStyle w:val="Style13ptBold"/>
        </w:rPr>
        <w:t xml:space="preserve"> ‘14</w:t>
      </w:r>
      <w:r w:rsidRPr="008E2E12">
        <w:t>(Paul is a CNN Political Editor, “An Obama executive action on immigration could impact midterms”, CNN, 7/29/14, http://politicalticker.blogs.cnn.com/2014/07/29/obamas-big-move-on-immigration-could-impact-midterms/)</w:t>
      </w:r>
    </w:p>
    <w:p w14:paraId="230153B3" w14:textId="59C4C95F" w:rsidR="00306479" w:rsidRPr="008E2E12" w:rsidRDefault="00306479" w:rsidP="00306479">
      <w:pPr>
        <w:rPr>
          <w:rStyle w:val="Emphasis"/>
        </w:rPr>
      </w:pPr>
      <w:r w:rsidRPr="008E2E12">
        <w:rPr>
          <w:rStyle w:val="StyleUnderline"/>
        </w:rPr>
        <w:t xml:space="preserve">Longtime GOP consultant Alex Castellanos says an executive order by Obama could hurt fellow Democrats facing tough re-elections this year. </w:t>
      </w:r>
      <w:r w:rsidRPr="008E2E12">
        <w:rPr>
          <w:sz w:val="16"/>
        </w:rPr>
        <w:t>"</w:t>
      </w:r>
      <w:r w:rsidRPr="008E2E12">
        <w:rPr>
          <w:rStyle w:val="StyleUnderline"/>
        </w:rPr>
        <w:t>If you are a Democrat in a swing district</w:t>
      </w:r>
      <w:r w:rsidRPr="008E2E12">
        <w:rPr>
          <w:sz w:val="16"/>
        </w:rPr>
        <w:t xml:space="preserve">, Barack </w:t>
      </w:r>
      <w:r w:rsidRPr="008E2E12">
        <w:rPr>
          <w:rStyle w:val="StyleUnderline"/>
        </w:rPr>
        <w:t xml:space="preserve">Obama has just made your life impossibly difficult, charging up your opponent's voters and giving him a couple of extra points in November," </w:t>
      </w:r>
      <w:r w:rsidRPr="008E2E12">
        <w:rPr>
          <w:sz w:val="16"/>
        </w:rPr>
        <w:t>said Castellanos, who predicts a GOP wave in November. "</w:t>
      </w:r>
      <w:r w:rsidRPr="008E2E12">
        <w:rPr>
          <w:rStyle w:val="StyleUnderline"/>
        </w:rPr>
        <w:t xml:space="preserve">President Obama doesn't seem to care what he does to his own party. He seems to be willing to sacrifice the U.S. Senate and more seats in the House to make this a borderless country," </w:t>
      </w:r>
      <w:r w:rsidRPr="008E2E12">
        <w:rPr>
          <w:sz w:val="16"/>
        </w:rPr>
        <w:t xml:space="preserve">added Castellanos, a CNN contributor. Spike in importance of issue </w:t>
      </w:r>
      <w:r w:rsidRPr="008E2E12">
        <w:rPr>
          <w:rStyle w:val="StyleUnderline"/>
        </w:rPr>
        <w:t>The crisis on the nation's southern border appears to be fueling a notable shift in American attitudes toward immigration policy with border security growing in importance,</w:t>
      </w:r>
      <w:r w:rsidRPr="008E2E12">
        <w:rPr>
          <w:sz w:val="16"/>
        </w:rPr>
        <w:t xml:space="preserve"> according to a new national survey. Key races to watch in 2014 According to a recent CNN/ORC International poll, 51% now say the government's focus on immigration policy should be formulating a plan to stop the flow of undocumented immigrants. Forty-five percent say the top priority should be developing a plan that would allow undocumented immigrants who have jobs to become legal residents. That's a change from February, when Americans said 54%-41% that legal status trumped border security. Border crisis impacts public opinion </w:t>
      </w:r>
      <w:r w:rsidRPr="008E2E12">
        <w:rPr>
          <w:rStyle w:val="StyleUnderline"/>
        </w:rPr>
        <w:t xml:space="preserve">The attention the current crisis is receiving is also fueling a spike in those who say the issue's extremely important. Thirty-nine percent now say it's extremely important for the President and Congress to deal with illegal immigration, up 10 points from last year. With all the attention now focused on the issue, any move by the </w:t>
      </w:r>
      <w:r w:rsidRPr="008E2E12">
        <w:rPr>
          <w:rStyle w:val="Emphasis"/>
        </w:rPr>
        <w:t>President will be under the microscope</w:t>
      </w:r>
      <w:r w:rsidR="008E2E12" w:rsidRPr="008E2E12">
        <w:rPr>
          <w:rStyle w:val="Emphasis"/>
        </w:rPr>
        <w:t>.</w:t>
      </w:r>
    </w:p>
    <w:p w14:paraId="41D0DF82" w14:textId="77777777" w:rsidR="008E2E12" w:rsidRPr="008E2E12" w:rsidRDefault="008E2E12" w:rsidP="00306479">
      <w:pPr>
        <w:rPr>
          <w:rStyle w:val="StyleUnderline"/>
        </w:rPr>
      </w:pPr>
    </w:p>
    <w:p w14:paraId="6D6E252A" w14:textId="71EFFECA" w:rsidR="008E2E12" w:rsidRPr="008E2E12" w:rsidRDefault="008E2E12" w:rsidP="008E2E12">
      <w:pPr>
        <w:pStyle w:val="Heading4"/>
      </w:pPr>
      <w:r w:rsidRPr="008E2E12">
        <w:t xml:space="preserve">CP leads to backlash and costs political capital </w:t>
      </w:r>
    </w:p>
    <w:p w14:paraId="3594AC6D" w14:textId="77777777" w:rsidR="008E2E12" w:rsidRPr="008E2E12" w:rsidRDefault="008E2E12" w:rsidP="008E2E12">
      <w:proofErr w:type="spellStart"/>
      <w:r w:rsidRPr="008E2E12">
        <w:rPr>
          <w:rStyle w:val="Style13ptBold"/>
        </w:rPr>
        <w:t>Antle</w:t>
      </w:r>
      <w:proofErr w:type="spellEnd"/>
      <w:r w:rsidRPr="008E2E12">
        <w:rPr>
          <w:rStyle w:val="Style13ptBold"/>
        </w:rPr>
        <w:t>, ’10</w:t>
      </w:r>
      <w:r w:rsidRPr="008E2E12">
        <w:t xml:space="preserve"> (W. James, III, author of the new book Devouring Freedom: Can Big Government Ever Be Stopped?, is editor of the Daily Caller News Foundation and a senior editor of The American Spectator, September 21</w:t>
      </w:r>
      <w:r w:rsidRPr="008E2E12">
        <w:rPr>
          <w:vertAlign w:val="superscript"/>
        </w:rPr>
        <w:t>st</w:t>
      </w:r>
      <w:r w:rsidRPr="008E2E12">
        <w:t xml:space="preserve"> 2010, “Immigration Doublespeak,” The American Spectator, http://spectator.org/archives/2010/09/21/immigration-doublespeak) CRG</w:t>
      </w:r>
    </w:p>
    <w:p w14:paraId="23A7A84B" w14:textId="77777777" w:rsidR="008E2E12" w:rsidRPr="008E2E12" w:rsidRDefault="008E2E12" w:rsidP="008E2E12">
      <w:pPr>
        <w:rPr>
          <w:rStyle w:val="StyleUnderline"/>
        </w:rPr>
      </w:pPr>
      <w:r w:rsidRPr="008E2E12">
        <w:rPr>
          <w:sz w:val="16"/>
        </w:rPr>
        <w:t xml:space="preserve">Yet in private, </w:t>
      </w:r>
      <w:r w:rsidRPr="008E2E12">
        <w:rPr>
          <w:rStyle w:val="StyleUnderline"/>
        </w:rPr>
        <w:t>the discussion among Obama appointees often turns to ways they can use their administrative powers to give illegal immigrants work permits and an interim legal status,</w:t>
      </w:r>
      <w:r w:rsidRPr="008E2E12">
        <w:rPr>
          <w:sz w:val="16"/>
        </w:rPr>
        <w:t xml:space="preserve"> even if Congress does not go through the formality of passing “comprehensive immigration reform.” In fact, getting around the democratically elected legislative branch’s intransigence seems to be the point. This first became apparent when Sen. Charles Grassley (R-IA) released a draft memo prepared for the director of the U.S. Citizenship and Immigration Services (USCIS) outlining ways the existing law could be interpreted to provide “alternatives to comprehensive immigration reform.” The immigration bureaucrats pondered “administrative relief options” to “reduce the threat of removal for certain individuals present in the United States without authorization” — that is, </w:t>
      </w:r>
      <w:r w:rsidRPr="008E2E12">
        <w:rPr>
          <w:rStyle w:val="StyleUnderline"/>
        </w:rPr>
        <w:t xml:space="preserve">to implement an amnesty for illegal immigrants without Congress actually enacting one. </w:t>
      </w:r>
      <w:r w:rsidRPr="008E2E12">
        <w:rPr>
          <w:sz w:val="16"/>
        </w:rPr>
        <w:t xml:space="preserve">Now TAS has obtained an early draft of a memo prepared in the Department of Homeland Security (DHS), a version of which sources say made it all the way up to Secretary Janet Napolitano, </w:t>
      </w:r>
      <w:r w:rsidRPr="008E2E12">
        <w:rPr>
          <w:rStyle w:val="StyleUnderline"/>
        </w:rPr>
        <w:t>contemplating a “bold” program “using administrative measures to sidestep the current state of Congressional gridlock and inertia.”</w:t>
      </w:r>
      <w:r w:rsidRPr="008E2E12">
        <w:rPr>
          <w:sz w:val="16"/>
        </w:rPr>
        <w:t xml:space="preserve"> Translation: </w:t>
      </w:r>
      <w:r w:rsidRPr="008E2E12">
        <w:rPr>
          <w:rStyle w:val="StyleUnderline"/>
        </w:rPr>
        <w:t>an amnesty for people — described as “the current unauthorized population or selected subsets”</w:t>
      </w:r>
      <w:r w:rsidRPr="008E2E12">
        <w:rPr>
          <w:sz w:val="16"/>
        </w:rPr>
        <w:t xml:space="preserve"> </w:t>
      </w:r>
      <w:r w:rsidRPr="008E2E12">
        <w:rPr>
          <w:rStyle w:val="StyleUnderline"/>
        </w:rPr>
        <w:t xml:space="preserve">— Congress has repeatedly decided not to grant amnesty. </w:t>
      </w:r>
      <w:r w:rsidRPr="008E2E12">
        <w:rPr>
          <w:sz w:val="16"/>
        </w:rPr>
        <w:t xml:space="preserve">Maybe that amnesty would affect “the entire potential legalization population” with the exception of “individuals who pose a security risk.” </w:t>
      </w:r>
      <w:r w:rsidRPr="008E2E12">
        <w:rPr>
          <w:sz w:val="16"/>
        </w:rPr>
        <w:lastRenderedPageBreak/>
        <w:t xml:space="preserve">Maybe it would be “narrowly tailored” and extend only to “individuals eligible for relief under the DREAM Act, </w:t>
      </w:r>
      <w:proofErr w:type="spellStart"/>
      <w:r w:rsidRPr="008E2E12">
        <w:rPr>
          <w:sz w:val="16"/>
        </w:rPr>
        <w:t>AgJOBS</w:t>
      </w:r>
      <w:proofErr w:type="spellEnd"/>
      <w:r w:rsidRPr="008E2E12">
        <w:rPr>
          <w:sz w:val="16"/>
        </w:rPr>
        <w:t xml:space="preserve">, or other specifically defined subcategories.” For English, press 1: that means illegal immigrants who would have benefited from mini-amnesty legislation that Congress has also pointedly declined to pass. The two drafts are very similar in substance. </w:t>
      </w:r>
      <w:r w:rsidRPr="008E2E12">
        <w:rPr>
          <w:rStyle w:val="StyleUnderline"/>
        </w:rPr>
        <w:t xml:space="preserve">They both propose expanding the use of deferred action, </w:t>
      </w:r>
      <w:r w:rsidRPr="008E2E12">
        <w:rPr>
          <w:rStyle w:val="Emphasis"/>
        </w:rPr>
        <w:t>parole in place</w:t>
      </w:r>
      <w:r w:rsidRPr="008E2E12">
        <w:rPr>
          <w:rStyle w:val="StyleUnderline"/>
        </w:rPr>
        <w:t>, and other acts of administrative discretion for hardship cases to a much broader number of illegal immigrants</w:t>
      </w:r>
      <w:r w:rsidRPr="008E2E12">
        <w:rPr>
          <w:sz w:val="16"/>
        </w:rPr>
        <w:t xml:space="preserve">. </w:t>
      </w:r>
      <w:r w:rsidRPr="008E2E12">
        <w:rPr>
          <w:rStyle w:val="StyleUnderline"/>
        </w:rPr>
        <w:t>That would allow these immigrants to remain in the country indefinitely even if no legislation changing their status ever reaches the president’s desk.</w:t>
      </w:r>
      <w:r w:rsidRPr="008E2E12">
        <w:rPr>
          <w:sz w:val="16"/>
        </w:rPr>
        <w:t xml:space="preserve"> The DHS memo gets a little deeper into the weeds of U.S. immigration law and features a more interesting discussion of the political ramifications for such actions. Its authors fret that Congress might come in and undo their handiwork. “Registration would have to be completed quickly, in order to reduce incentives for individuals to enter the U.S. unlawfully in the hope of applying for the program,” the document reads. “To create an operationally feasible application program, DHS would require up-front funding and sufficient time to a ramp-up and the need for upfront funding may provide Congress an opportunity to block this initiative if it objects.” Even worse, from the bureaucrats’ perspective, </w:t>
      </w:r>
      <w:r w:rsidRPr="008E2E12">
        <w:rPr>
          <w:rStyle w:val="StyleUnderline"/>
        </w:rPr>
        <w:t>Congress could react to the idea by reining them in even further: legislation could advance on Capitol Hill to “bar or greatly trim back” DHS’s discretion</w:t>
      </w:r>
      <w:r w:rsidRPr="008E2E12">
        <w:rPr>
          <w:sz w:val="16"/>
        </w:rPr>
        <w:t xml:space="preserve"> in deferred action and humanitarian parole even more than it is already limited by current law. Amnesty supporters on the Hill may bail: “</w:t>
      </w:r>
      <w:r w:rsidRPr="008E2E12">
        <w:rPr>
          <w:rStyle w:val="StyleUnderline"/>
        </w:rPr>
        <w:t>Even many who have supported a legislated legalization program may question the legitimacy of trying to accomplish the same end via administrative action, particularly after five years in which the two parties have treated this as a matter to be decided by Congress</w:t>
      </w:r>
      <w:r w:rsidRPr="008E2E12">
        <w:rPr>
          <w:sz w:val="16"/>
        </w:rPr>
        <w:t xml:space="preserve">.” The voters might be even peskier than Congress: </w:t>
      </w:r>
      <w:r w:rsidRPr="008E2E12">
        <w:rPr>
          <w:rStyle w:val="StyleUnderline"/>
        </w:rPr>
        <w:t>“The Secretary would face criticism that she is abdicating her charge to enforce the immigration laws.”</w:t>
      </w:r>
      <w:r w:rsidRPr="008E2E12">
        <w:rPr>
          <w:sz w:val="16"/>
        </w:rPr>
        <w:t xml:space="preserve"> People who have dedicated their careers to enforcing those laws might also cause annoying problems: “</w:t>
      </w:r>
      <w:r w:rsidRPr="008E2E12">
        <w:rPr>
          <w:rStyle w:val="StyleUnderline"/>
        </w:rPr>
        <w:t>Internal complaints of this type from career DHS officers are likely and may also be used in the press to bolster the criticism.”</w:t>
      </w:r>
      <w:r w:rsidRPr="008E2E12">
        <w:rPr>
          <w:sz w:val="16"/>
        </w:rPr>
        <w:t xml:space="preserve"> Finally: </w:t>
      </w:r>
      <w:r w:rsidRPr="008E2E12">
        <w:rPr>
          <w:rStyle w:val="StyleUnderline"/>
        </w:rPr>
        <w:t>“Opponents of the registration program will characterize it as ‘amnesty’” and complain that it is “being proposed to pander to Latino voters.”</w:t>
      </w:r>
    </w:p>
    <w:p w14:paraId="65AA8532" w14:textId="77777777" w:rsidR="008E2E12" w:rsidRPr="008E2E12" w:rsidRDefault="008E2E12" w:rsidP="00306479">
      <w:pPr>
        <w:rPr>
          <w:rStyle w:val="StyleUnderline"/>
        </w:rPr>
      </w:pPr>
    </w:p>
    <w:p w14:paraId="6ED036E1" w14:textId="77777777" w:rsidR="00D9453E" w:rsidRPr="008E2E12" w:rsidRDefault="00D9453E" w:rsidP="00D9453E">
      <w:pPr>
        <w:pStyle w:val="Heading2"/>
      </w:pPr>
      <w:r w:rsidRPr="008E2E12">
        <w:lastRenderedPageBreak/>
        <w:t>Turns</w:t>
      </w:r>
    </w:p>
    <w:p w14:paraId="457F5B60" w14:textId="25C9F080" w:rsidR="00D9453E" w:rsidRPr="008E2E12" w:rsidRDefault="00D9453E" w:rsidP="00D9453E">
      <w:pPr>
        <w:pStyle w:val="Heading3"/>
      </w:pPr>
      <w:r w:rsidRPr="008E2E12">
        <w:lastRenderedPageBreak/>
        <w:t>SOP</w:t>
      </w:r>
    </w:p>
    <w:p w14:paraId="41E14B1D" w14:textId="77777777" w:rsidR="00D9453E" w:rsidRPr="008E2E12" w:rsidRDefault="00D9453E" w:rsidP="00D9453E">
      <w:pPr>
        <w:pStyle w:val="Heading4"/>
      </w:pPr>
      <w:r w:rsidRPr="008E2E12">
        <w:t xml:space="preserve">Parole creates inconsistent immigration precedents and abuse of power. </w:t>
      </w:r>
    </w:p>
    <w:p w14:paraId="7B0B7E2F" w14:textId="77777777" w:rsidR="00D9453E" w:rsidRPr="008E2E12" w:rsidRDefault="00D9453E" w:rsidP="00D9453E">
      <w:r w:rsidRPr="008E2E12">
        <w:rPr>
          <w:rStyle w:val="Style13ptBold"/>
        </w:rPr>
        <w:t>Shah ’17</w:t>
      </w:r>
      <w:r w:rsidRPr="008E2E12">
        <w:t xml:space="preserve"> (</w:t>
      </w:r>
      <w:proofErr w:type="spellStart"/>
      <w:r w:rsidRPr="008E2E12">
        <w:t>Bijal</w:t>
      </w:r>
      <w:proofErr w:type="spellEnd"/>
      <w:r w:rsidRPr="008E2E12">
        <w:t xml:space="preserve"> is Associate Professor, Arizona State University, Sandra Day O’Connor College of Law, " The Attorney General’s Disruptive Immigration Power," Iowa Law Review, 2017, </w:t>
      </w:r>
      <w:hyperlink r:id="rId39" w:history="1">
        <w:r w:rsidRPr="008E2E12">
          <w:rPr>
            <w:rStyle w:val="Hyperlink"/>
          </w:rPr>
          <w:t>https://ilr.law.uiowa.edu/online/volume-102/the-attorney-generals-disruptive-immigration-power/</w:t>
        </w:r>
      </w:hyperlink>
      <w:r w:rsidRPr="008E2E12">
        <w:t xml:space="preserve">) </w:t>
      </w:r>
      <w:proofErr w:type="spellStart"/>
      <w:r w:rsidRPr="008E2E12">
        <w:t>jg</w:t>
      </w:r>
      <w:proofErr w:type="spellEnd"/>
    </w:p>
    <w:p w14:paraId="042D2CA2" w14:textId="1856B6C3" w:rsidR="00D9453E" w:rsidRPr="008E2E12" w:rsidRDefault="00D9453E" w:rsidP="00D9453E">
      <w:pPr>
        <w:rPr>
          <w:sz w:val="16"/>
        </w:rPr>
      </w:pPr>
      <w:r w:rsidRPr="008E2E12">
        <w:rPr>
          <w:sz w:val="12"/>
        </w:rPr>
        <w:t xml:space="preserve">This Response pushes back against two assumptions made by Gonzales and Glen. Part II disputes Gonzales’ and Glen’s fundamental characterization of the referral and review mechanism as a purely political tool, like other forms of executive discretion.  First, it cautions that </w:t>
      </w:r>
      <w:r w:rsidRPr="008E2E12">
        <w:rPr>
          <w:rStyle w:val="StyleUnderline"/>
        </w:rPr>
        <w:t>the Attorney General occupies a particular administrative space</w:t>
      </w:r>
      <w:r w:rsidRPr="008E2E12">
        <w:rPr>
          <w:sz w:val="12"/>
        </w:rPr>
        <w:t xml:space="preserve"> as bureaucrat and adjudicator, in addition to political appointee, </w:t>
      </w:r>
      <w:r w:rsidRPr="008E2E12">
        <w:rPr>
          <w:rStyle w:val="StyleUnderline"/>
        </w:rPr>
        <w:t>that differentiates her decision-making from executive activity by the President.</w:t>
      </w:r>
      <w:r w:rsidRPr="008E2E12">
        <w:rPr>
          <w:sz w:val="12"/>
        </w:rPr>
        <w:t xml:space="preserve"> Furthermore, it asserts that because the </w:t>
      </w:r>
      <w:r w:rsidRPr="008E2E12">
        <w:rPr>
          <w:rStyle w:val="StyleUnderline"/>
        </w:rPr>
        <w:t>referral and review mechanism</w:t>
      </w:r>
      <w:r w:rsidRPr="008E2E12">
        <w:rPr>
          <w:sz w:val="12"/>
        </w:rPr>
        <w:t xml:space="preserve"> is a form of adjudication of individual claims, its </w:t>
      </w:r>
      <w:r w:rsidRPr="008E2E12">
        <w:rPr>
          <w:rStyle w:val="StyleUnderline"/>
        </w:rPr>
        <w:t>use creates a unique conflict between the exceptional power afforded the Executive Branch in immigration law, and core procedural requirements of agency decision-making that</w:t>
      </w:r>
      <w:r w:rsidRPr="008E2E12">
        <w:rPr>
          <w:sz w:val="12"/>
        </w:rPr>
        <w:t xml:space="preserve"> the authors believe </w:t>
      </w:r>
      <w:r w:rsidRPr="008E2E12">
        <w:rPr>
          <w:rStyle w:val="StyleUnderline"/>
        </w:rPr>
        <w:t>should be suspended in regards to the Attorney General’s exercise of decision-making authority.</w:t>
      </w:r>
      <w:r w:rsidR="000120DE" w:rsidRPr="008E2E12">
        <w:rPr>
          <w:u w:val="single"/>
        </w:rPr>
        <w:t xml:space="preserve"> </w:t>
      </w:r>
      <w:r w:rsidRPr="008E2E12">
        <w:rPr>
          <w:sz w:val="16"/>
        </w:rPr>
        <w:t xml:space="preserve">Part III challenges the authors’ supposition that the referral and review mechanism has contributed to a stronger immigration framework by aggregating information that shows how </w:t>
      </w:r>
      <w:r w:rsidRPr="008E2E12">
        <w:rPr>
          <w:rStyle w:val="StyleUnderline"/>
        </w:rPr>
        <w:t>the recent usage of this tool has disrupted the consistent development of immigration law by the judiciary, Congress, and agencies themselves.</w:t>
      </w:r>
      <w:r w:rsidRPr="008E2E12">
        <w:rPr>
          <w:sz w:val="16"/>
        </w:rPr>
        <w:t xml:space="preserve"> This Part thus suggests that </w:t>
      </w:r>
      <w:r w:rsidRPr="008E2E12">
        <w:rPr>
          <w:rStyle w:val="StyleUnderline"/>
        </w:rPr>
        <w:t>the referral and review mechanism has not</w:t>
      </w:r>
      <w:r w:rsidRPr="008E2E12">
        <w:rPr>
          <w:sz w:val="16"/>
        </w:rPr>
        <w:t xml:space="preserve">, as suggested by the authors, </w:t>
      </w:r>
      <w:r w:rsidRPr="008E2E12">
        <w:rPr>
          <w:rStyle w:val="StyleUnderline"/>
        </w:rPr>
        <w:t>lent consistency and uniformity to the development of immigration law.</w:t>
      </w:r>
      <w:r w:rsidRPr="008E2E12">
        <w:rPr>
          <w:sz w:val="16"/>
        </w:rPr>
        <w:t xml:space="preserve"> This Response concludes, briefly, by noting how additional exploration of the referral and review mechanism could advance the investigation of immigration law’s distinctive identity, including the extent to which it is both excused from and beholden to general tenets of administrative law.</w:t>
      </w:r>
    </w:p>
    <w:p w14:paraId="42B04698" w14:textId="77777777" w:rsidR="00D9453E" w:rsidRPr="008E2E12" w:rsidRDefault="00D9453E" w:rsidP="00D9453E">
      <w:pPr>
        <w:rPr>
          <w:rStyle w:val="StyleUnderline"/>
        </w:rPr>
      </w:pPr>
    </w:p>
    <w:p w14:paraId="72BD268E" w14:textId="77777777" w:rsidR="00D9453E" w:rsidRPr="008E2E12" w:rsidRDefault="00D9453E" w:rsidP="00D9453E">
      <w:pPr>
        <w:rPr>
          <w:sz w:val="16"/>
        </w:rPr>
      </w:pPr>
    </w:p>
    <w:p w14:paraId="2BBEAAE1" w14:textId="77777777" w:rsidR="004A0264" w:rsidRPr="008E2E12" w:rsidRDefault="004A0264" w:rsidP="004A0264">
      <w:pPr>
        <w:rPr>
          <w:sz w:val="16"/>
        </w:rPr>
      </w:pPr>
    </w:p>
    <w:p w14:paraId="4CAE3CB9" w14:textId="5E15C403" w:rsidR="004A0264" w:rsidRPr="008E2E12" w:rsidRDefault="000120DE" w:rsidP="004A0264">
      <w:pPr>
        <w:pStyle w:val="Heading3"/>
      </w:pPr>
      <w:r w:rsidRPr="008E2E12">
        <w:lastRenderedPageBreak/>
        <w:t>Presidential Powers</w:t>
      </w:r>
    </w:p>
    <w:p w14:paraId="535C6DE2" w14:textId="77777777" w:rsidR="004A0264" w:rsidRPr="008E2E12" w:rsidRDefault="004A0264" w:rsidP="004A0264">
      <w:pPr>
        <w:pStyle w:val="Heading4"/>
      </w:pPr>
      <w:r w:rsidRPr="008E2E12">
        <w:t>The CP violates the constitution – transparency and delegated authority.</w:t>
      </w:r>
    </w:p>
    <w:p w14:paraId="1BF0476D" w14:textId="77777777" w:rsidR="004A0264" w:rsidRPr="008E2E12" w:rsidRDefault="004A0264" w:rsidP="004A0264">
      <w:r w:rsidRPr="008E2E12">
        <w:rPr>
          <w:rStyle w:val="Style13ptBold"/>
        </w:rPr>
        <w:t>Shah ’17</w:t>
      </w:r>
      <w:r w:rsidRPr="008E2E12">
        <w:t xml:space="preserve"> (</w:t>
      </w:r>
      <w:proofErr w:type="spellStart"/>
      <w:r w:rsidRPr="008E2E12">
        <w:t>Bijal</w:t>
      </w:r>
      <w:proofErr w:type="spellEnd"/>
      <w:r w:rsidRPr="008E2E12">
        <w:t xml:space="preserve"> is Associate Professor, Arizona State University, Sandra Day O’Connor College of Law, " The Attorney General’s Disruptive Immigration Power," Iowa Law Review, 2017, </w:t>
      </w:r>
      <w:hyperlink r:id="rId40" w:history="1">
        <w:r w:rsidRPr="008E2E12">
          <w:rPr>
            <w:rStyle w:val="Hyperlink"/>
          </w:rPr>
          <w:t>https://ilr.law.uiowa.edu/online/volume-102/the-attorney-generals-disruptive-immigration-power/</w:t>
        </w:r>
      </w:hyperlink>
      <w:r w:rsidRPr="008E2E12">
        <w:t xml:space="preserve">) </w:t>
      </w:r>
      <w:proofErr w:type="spellStart"/>
      <w:r w:rsidRPr="008E2E12">
        <w:t>jg</w:t>
      </w:r>
      <w:proofErr w:type="spellEnd"/>
    </w:p>
    <w:p w14:paraId="6BF0EFA5" w14:textId="77777777" w:rsidR="004A0264" w:rsidRPr="008E2E12" w:rsidRDefault="004A0264" w:rsidP="004A0264">
      <w:pPr>
        <w:rPr>
          <w:rStyle w:val="StyleUnderline"/>
        </w:rPr>
      </w:pPr>
      <w:r w:rsidRPr="008E2E12">
        <w:rPr>
          <w:sz w:val="16"/>
        </w:rPr>
        <w:t xml:space="preserve">And yet, to the extent aims </w:t>
      </w:r>
      <w:r w:rsidRPr="008E2E12">
        <w:rPr>
          <w:rStyle w:val="StyleUnderline"/>
        </w:rPr>
        <w:t>furthering the agency’s immigration interests are achieved and maintained at the expense procedural transparency, due process, and of independent decision-making</w:t>
      </w:r>
      <w:r w:rsidRPr="008E2E12">
        <w:rPr>
          <w:sz w:val="16"/>
        </w:rPr>
        <w:t xml:space="preserve">, exercise of the referral and review power </w:t>
      </w:r>
      <w:r w:rsidRPr="008E2E12">
        <w:rPr>
          <w:rStyle w:val="StyleUnderline"/>
        </w:rPr>
        <w:t>runs counter to administrative decision-making norms and may even be unconstitutional.</w:t>
      </w:r>
      <w:r w:rsidRPr="008E2E12">
        <w:rPr>
          <w:sz w:val="16"/>
        </w:rPr>
        <w:t xml:space="preserve"> Given the relative control that immigration enforcement officials (as opposed to adjudicators) have over which cases are referred to the Attorney General, there may also be </w:t>
      </w:r>
      <w:r w:rsidRPr="008E2E12">
        <w:rPr>
          <w:rStyle w:val="StyleUnderline"/>
        </w:rPr>
        <w:t>due process problems inherent in allowing an enforcement agency sole authority to invoke the upper-level administrative adjudication of immigration rights.</w:t>
      </w:r>
    </w:p>
    <w:p w14:paraId="1FF8EC21" w14:textId="271753E2" w:rsidR="000120DE" w:rsidRPr="008E2E12" w:rsidRDefault="000120DE" w:rsidP="000120DE">
      <w:pPr>
        <w:pStyle w:val="Heading4"/>
      </w:pPr>
      <w:r w:rsidRPr="008E2E12">
        <w:t>The unilateral nature of the CP is an abuse of power and causes mass inconsistency in immigration law</w:t>
      </w:r>
      <w:r w:rsidRPr="008E2E12">
        <w:t>.</w:t>
      </w:r>
    </w:p>
    <w:p w14:paraId="2B8769B5" w14:textId="77777777" w:rsidR="000120DE" w:rsidRPr="008E2E12" w:rsidRDefault="000120DE" w:rsidP="000120DE">
      <w:pPr>
        <w:rPr>
          <w:sz w:val="12"/>
          <w:szCs w:val="12"/>
        </w:rPr>
      </w:pPr>
      <w:r w:rsidRPr="008E2E12">
        <w:rPr>
          <w:rStyle w:val="Style13ptBold"/>
        </w:rPr>
        <w:t>Ting ‘15</w:t>
      </w:r>
      <w:r w:rsidRPr="008E2E12">
        <w:rPr>
          <w:sz w:val="12"/>
          <w:szCs w:val="12"/>
        </w:rPr>
        <w:t xml:space="preserve"> (Jan C. - Professor of Law, Temple University Beasley School of Law, Philadelphia (Former Assistant Commissioner, Immigration and Naturalization Service, U.S. Department of Justice), “Eroding the Law and Diverting Taxpayer Resources: An Examination of the Administration's Central American Minors Refugee/Parole Program,” United States Senate Committee on the Judiciary, Subcommittee on Immigration and the National Interest, April 23, 2015, https://www.judiciary.senate.gov/imo/media/doc/04-23-15%20Ting%20Testimony.pdf)-JN</w:t>
      </w:r>
    </w:p>
    <w:p w14:paraId="04EF15AE" w14:textId="77777777" w:rsidR="000120DE" w:rsidRPr="008E2E12" w:rsidRDefault="000120DE" w:rsidP="000120DE">
      <w:pPr>
        <w:rPr>
          <w:sz w:val="16"/>
        </w:rPr>
      </w:pPr>
      <w:r w:rsidRPr="008E2E12">
        <w:rPr>
          <w:sz w:val="16"/>
        </w:rPr>
        <w:t xml:space="preserve">In 2002, in Hoffman Plastic Compounds v. NLRB, </w:t>
      </w:r>
      <w:r w:rsidRPr="008E2E12">
        <w:rPr>
          <w:rStyle w:val="StyleUnderline"/>
        </w:rPr>
        <w:t>the Supreme Court found</w:t>
      </w:r>
      <w:r w:rsidRPr="008E2E12">
        <w:rPr>
          <w:sz w:val="16"/>
        </w:rPr>
        <w:t xml:space="preserve"> “</w:t>
      </w:r>
      <w:r w:rsidRPr="008E2E12">
        <w:rPr>
          <w:rStyle w:val="StyleUnderline"/>
        </w:rPr>
        <w:t>combatting</w:t>
      </w:r>
      <w:r w:rsidRPr="008E2E12">
        <w:rPr>
          <w:sz w:val="16"/>
        </w:rPr>
        <w:t xml:space="preserve"> the </w:t>
      </w:r>
      <w:r w:rsidRPr="008E2E12">
        <w:rPr>
          <w:rStyle w:val="StyleUnderline"/>
        </w:rPr>
        <w:t>employment of illegal aliens in the U</w:t>
      </w:r>
      <w:r w:rsidRPr="008E2E12">
        <w:rPr>
          <w:sz w:val="16"/>
        </w:rPr>
        <w:t xml:space="preserve">nited </w:t>
      </w:r>
      <w:r w:rsidRPr="008E2E12">
        <w:rPr>
          <w:rStyle w:val="StyleUnderline"/>
        </w:rPr>
        <w:t>S</w:t>
      </w:r>
      <w:r w:rsidRPr="008E2E12">
        <w:rPr>
          <w:sz w:val="16"/>
        </w:rPr>
        <w:t xml:space="preserve">tates </w:t>
      </w:r>
      <w:r w:rsidRPr="008E2E12">
        <w:rPr>
          <w:rStyle w:val="StyleUnderline"/>
        </w:rPr>
        <w:t>central to the policy of immigration law</w:t>
      </w:r>
      <w:r w:rsidRPr="008E2E12">
        <w:rPr>
          <w:sz w:val="16"/>
        </w:rPr>
        <w:t xml:space="preserve">.”16 </w:t>
      </w:r>
      <w:r w:rsidRPr="008E2E12">
        <w:rPr>
          <w:rStyle w:val="StyleUnderline"/>
        </w:rPr>
        <w:t xml:space="preserve">In </w:t>
      </w:r>
      <w:r w:rsidRPr="008E2E12">
        <w:rPr>
          <w:rStyle w:val="Emphasis"/>
        </w:rPr>
        <w:t>overturning the decision of an executive branch agency</w:t>
      </w:r>
      <w:r w:rsidRPr="008E2E12">
        <w:rPr>
          <w:rStyle w:val="StyleUnderline"/>
        </w:rPr>
        <w:t xml:space="preserve"> to provide benefits to illegal aliens, the high court said</w:t>
      </w:r>
      <w:r w:rsidRPr="008E2E12">
        <w:rPr>
          <w:sz w:val="16"/>
        </w:rPr>
        <w:t xml:space="preserve"> that </w:t>
      </w:r>
      <w:r w:rsidRPr="008E2E12">
        <w:rPr>
          <w:rStyle w:val="StyleUnderline"/>
        </w:rPr>
        <w:t>allowing such benefits would</w:t>
      </w:r>
      <w:r w:rsidRPr="008E2E12">
        <w:rPr>
          <w:sz w:val="16"/>
        </w:rPr>
        <w:t xml:space="preserve"> “unduly </w:t>
      </w:r>
      <w:r w:rsidRPr="008E2E12">
        <w:rPr>
          <w:rStyle w:val="StyleUnderline"/>
        </w:rPr>
        <w:t>trench upon explicit statutory prohibitions critical to fed</w:t>
      </w:r>
      <w:r w:rsidRPr="008E2E12">
        <w:rPr>
          <w:sz w:val="16"/>
        </w:rPr>
        <w:t xml:space="preserve">eral </w:t>
      </w:r>
      <w:r w:rsidRPr="008E2E12">
        <w:rPr>
          <w:rStyle w:val="StyleUnderline"/>
        </w:rPr>
        <w:t>immigration policy” and “</w:t>
      </w:r>
      <w:r w:rsidRPr="008E2E12">
        <w:rPr>
          <w:rStyle w:val="Emphasis"/>
        </w:rPr>
        <w:t>would encourage the successful evasion of apprehension by immigration authorities</w:t>
      </w:r>
      <w:r w:rsidRPr="008E2E12">
        <w:rPr>
          <w:rStyle w:val="StyleUnderline"/>
        </w:rPr>
        <w:t>, condone prior violations of</w:t>
      </w:r>
      <w:r w:rsidRPr="008E2E12">
        <w:rPr>
          <w:sz w:val="16"/>
        </w:rPr>
        <w:t xml:space="preserve"> the </w:t>
      </w:r>
      <w:r w:rsidRPr="008E2E12">
        <w:rPr>
          <w:rStyle w:val="StyleUnderline"/>
        </w:rPr>
        <w:t>immigration</w:t>
      </w:r>
      <w:r w:rsidRPr="008E2E12">
        <w:rPr>
          <w:sz w:val="16"/>
        </w:rPr>
        <w:t xml:space="preserve"> laws, </w:t>
      </w:r>
      <w:r w:rsidRPr="008E2E12">
        <w:rPr>
          <w:rStyle w:val="StyleUnderline"/>
        </w:rPr>
        <w:t xml:space="preserve">and encourage future violations.” </w:t>
      </w:r>
      <w:r w:rsidRPr="008E2E12">
        <w:rPr>
          <w:sz w:val="16"/>
        </w:rPr>
        <w:t xml:space="preserve">But </w:t>
      </w:r>
      <w:r w:rsidRPr="008E2E12">
        <w:rPr>
          <w:rStyle w:val="StyleUnderline"/>
        </w:rPr>
        <w:t>that is what</w:t>
      </w:r>
      <w:r w:rsidRPr="008E2E12">
        <w:rPr>
          <w:sz w:val="16"/>
        </w:rPr>
        <w:t xml:space="preserve"> President </w:t>
      </w:r>
      <w:r w:rsidRPr="008E2E12">
        <w:rPr>
          <w:rStyle w:val="StyleUnderline"/>
        </w:rPr>
        <w:t xml:space="preserve">Obama is doing by ordering executive branch agencies to issue work authorization to millions of illegal aliens so they can compete directly with American workers for jobs. </w:t>
      </w:r>
      <w:r w:rsidRPr="008E2E12">
        <w:rPr>
          <w:sz w:val="16"/>
        </w:rPr>
        <w:t>T</w:t>
      </w:r>
      <w:r w:rsidRPr="008E2E12">
        <w:rPr>
          <w:sz w:val="16"/>
          <w:szCs w:val="16"/>
        </w:rPr>
        <w:t xml:space="preserve">he latest official jobs report shows 8.6 million Americans unemployed and looking for work, plus 6.7 million involuntary part-time workers counted as employed but who can’t find full-time work, and 2.1 million marginally attached to the labor force and not looking for work, many discouraged by long unemployment. Nearly 47 million Americans are receiving food stamps, almost one in six. Lack of jobs with good wages is at the root of most of America’s social problems. Jobs have been outsourced and lost to automation. Does anyone think the technology and globalization revolutions have ended? But business leaders want more immigration to hold down labor costs and keep profits and the stock market rising. </w:t>
      </w:r>
      <w:r w:rsidRPr="008E2E12">
        <w:rPr>
          <w:rStyle w:val="Emphasis"/>
        </w:rPr>
        <w:t>It is the job of Congress</w:t>
      </w:r>
      <w:r w:rsidRPr="008E2E12">
        <w:rPr>
          <w:rStyle w:val="StyleUnderline"/>
        </w:rPr>
        <w:t xml:space="preserve"> to balance</w:t>
      </w:r>
      <w:r w:rsidRPr="008E2E12">
        <w:rPr>
          <w:sz w:val="16"/>
        </w:rPr>
        <w:t xml:space="preserve"> the </w:t>
      </w:r>
      <w:r w:rsidRPr="008E2E12">
        <w:rPr>
          <w:rStyle w:val="StyleUnderline"/>
        </w:rPr>
        <w:t>interests of business and labor</w:t>
      </w:r>
      <w:r w:rsidRPr="008E2E12">
        <w:rPr>
          <w:sz w:val="16"/>
        </w:rPr>
        <w:t xml:space="preserve">, to </w:t>
      </w:r>
      <w:r w:rsidRPr="008E2E12">
        <w:rPr>
          <w:rStyle w:val="StyleUnderline"/>
        </w:rPr>
        <w:t>set limits on immigration that allow the economy to innovate and expand, while also allowing American workers to share in the prosperity</w:t>
      </w:r>
      <w:r w:rsidRPr="008E2E12">
        <w:rPr>
          <w:sz w:val="16"/>
        </w:rPr>
        <w:t xml:space="preserve"> of a growing economy. Congress has enacted immigration limitations that, in its judgment, strike the right balance, and it can modify those limitations at any time. But </w:t>
      </w:r>
      <w:r w:rsidRPr="008E2E12">
        <w:rPr>
          <w:rStyle w:val="StyleUnderline"/>
        </w:rPr>
        <w:t>because</w:t>
      </w:r>
      <w:r w:rsidRPr="008E2E12">
        <w:rPr>
          <w:sz w:val="16"/>
        </w:rPr>
        <w:t xml:space="preserve"> President </w:t>
      </w:r>
      <w:r w:rsidRPr="008E2E12">
        <w:rPr>
          <w:rStyle w:val="StyleUnderline"/>
        </w:rPr>
        <w:t>Obama</w:t>
      </w:r>
      <w:r w:rsidRPr="008E2E12">
        <w:rPr>
          <w:sz w:val="16"/>
        </w:rPr>
        <w:t xml:space="preserve"> has </w:t>
      </w:r>
      <w:r w:rsidRPr="008E2E12">
        <w:rPr>
          <w:rStyle w:val="StyleUnderline"/>
        </w:rPr>
        <w:t>failed to get lawmakers to enact</w:t>
      </w:r>
      <w:r w:rsidRPr="008E2E12">
        <w:rPr>
          <w:sz w:val="16"/>
        </w:rPr>
        <w:t xml:space="preserve"> the </w:t>
      </w:r>
      <w:r w:rsidRPr="008E2E12">
        <w:rPr>
          <w:rStyle w:val="StyleUnderline"/>
        </w:rPr>
        <w:t>modifications</w:t>
      </w:r>
      <w:r w:rsidRPr="008E2E12">
        <w:rPr>
          <w:sz w:val="16"/>
        </w:rPr>
        <w:t xml:space="preserve"> he wanted, </w:t>
      </w:r>
      <w:r w:rsidRPr="008E2E12">
        <w:rPr>
          <w:rStyle w:val="StyleUnderline"/>
        </w:rPr>
        <w:t xml:space="preserve">he feels justified to </w:t>
      </w:r>
      <w:r w:rsidRPr="008E2E12">
        <w:rPr>
          <w:rStyle w:val="Emphasis"/>
        </w:rPr>
        <w:t>unilaterally promulgate new immigration rules</w:t>
      </w:r>
      <w:r w:rsidRPr="008E2E12">
        <w:rPr>
          <w:rStyle w:val="StyleUnderline"/>
        </w:rPr>
        <w:t>. Low-wage American workers are organizing to demand</w:t>
      </w:r>
      <w:r w:rsidRPr="008E2E12">
        <w:rPr>
          <w:sz w:val="16"/>
        </w:rPr>
        <w:t xml:space="preserve"> a </w:t>
      </w:r>
      <w:r w:rsidRPr="008E2E12">
        <w:rPr>
          <w:rStyle w:val="StyleUnderline"/>
        </w:rPr>
        <w:t>$15/hour wage. Good luck</w:t>
      </w:r>
      <w:r w:rsidRPr="008E2E12">
        <w:rPr>
          <w:sz w:val="16"/>
        </w:rPr>
        <w:t xml:space="preserve"> with that </w:t>
      </w:r>
      <w:r w:rsidRPr="008E2E12">
        <w:rPr>
          <w:rStyle w:val="StyleUnderline"/>
        </w:rPr>
        <w:t>since employers know</w:t>
      </w:r>
      <w:r w:rsidRPr="008E2E12">
        <w:rPr>
          <w:sz w:val="16"/>
        </w:rPr>
        <w:t xml:space="preserve"> that President </w:t>
      </w:r>
      <w:r w:rsidRPr="008E2E12">
        <w:rPr>
          <w:rStyle w:val="StyleUnderline"/>
        </w:rPr>
        <w:t xml:space="preserve">Obama will issue 5 million new work authorizations to illegal immigrants if the courts allow him </w:t>
      </w:r>
      <w:r w:rsidRPr="008E2E12">
        <w:rPr>
          <w:sz w:val="16"/>
        </w:rPr>
        <w:t xml:space="preserve">to. </w:t>
      </w:r>
      <w:r w:rsidRPr="008E2E12">
        <w:rPr>
          <w:rStyle w:val="StyleUnderline"/>
        </w:rPr>
        <w:t xml:space="preserve">The courts should not </w:t>
      </w:r>
      <w:r w:rsidRPr="008E2E12">
        <w:rPr>
          <w:sz w:val="16"/>
        </w:rPr>
        <w:t xml:space="preserve">allow him to. In 1952 the Supreme Court ruled that President Truman lacked authority to seize steel mills even in wartime in the absence of authority in the Constitution or conferred by Congress. As Justice Robert Jackson famously explained, “When the President acts pursuant to an express or implied authorization of Congress, his authority is at its maximum,” but, “When the President takes measures incompatible with the </w:t>
      </w:r>
      <w:r w:rsidRPr="008E2E12">
        <w:rPr>
          <w:sz w:val="16"/>
        </w:rPr>
        <w:lastRenderedPageBreak/>
        <w:t xml:space="preserve">expressed or implied will of Congress, his power is at its lowest ebb.”17 Even the 33-page Nov. 19, 2014, opinion of </w:t>
      </w:r>
      <w:r w:rsidRPr="008E2E12">
        <w:rPr>
          <w:rStyle w:val="StyleUnderline"/>
        </w:rPr>
        <w:t>the Office of Legal Counsel,</w:t>
      </w:r>
      <w:r w:rsidRPr="008E2E12">
        <w:rPr>
          <w:sz w:val="16"/>
        </w:rPr>
        <w:t xml:space="preserve"> on which President Obama relied in issuing his DAPA executive order, </w:t>
      </w:r>
      <w:r w:rsidRPr="008E2E12">
        <w:rPr>
          <w:rStyle w:val="StyleUnderline"/>
        </w:rPr>
        <w:t>warned</w:t>
      </w:r>
      <w:r w:rsidRPr="008E2E12">
        <w:rPr>
          <w:sz w:val="16"/>
        </w:rPr>
        <w:t xml:space="preserve"> that “</w:t>
      </w:r>
      <w:r w:rsidRPr="008E2E12">
        <w:rPr>
          <w:rStyle w:val="StyleUnderline"/>
        </w:rPr>
        <w:t>the Executive cannot, under the guise of exercising enforcement discretion, attempt to effectively rewrite the laws to match its policy preferences</w:t>
      </w:r>
      <w:r w:rsidRPr="008E2E12">
        <w:rPr>
          <w:sz w:val="16"/>
        </w:rPr>
        <w:t>.” 18 The opinion also noted that, “Abdication of the duties assigned to the agency by statute is ordinarily incompatible with the constitutional obligation to faithfully execute the laws.”19</w:t>
      </w:r>
    </w:p>
    <w:p w14:paraId="53C0A14D" w14:textId="77777777" w:rsidR="000120DE" w:rsidRPr="008E2E12" w:rsidRDefault="000120DE" w:rsidP="004A0264">
      <w:pPr>
        <w:rPr>
          <w:sz w:val="16"/>
        </w:rPr>
      </w:pPr>
    </w:p>
    <w:p w14:paraId="05C0B776" w14:textId="77777777" w:rsidR="0004198A" w:rsidRPr="008E2E12" w:rsidRDefault="0004198A" w:rsidP="0004198A">
      <w:pPr>
        <w:pStyle w:val="Heading4"/>
      </w:pPr>
      <w:r w:rsidRPr="008E2E12">
        <w:t>Executive action threatens the norms of lawmaking powers of Congress</w:t>
      </w:r>
    </w:p>
    <w:p w14:paraId="4D4ADBB2" w14:textId="0E0FCE7C" w:rsidR="0004198A" w:rsidRPr="008E2E12" w:rsidRDefault="0004198A" w:rsidP="0004198A">
      <w:pPr>
        <w:rPr>
          <w:b/>
          <w:bCs/>
        </w:rPr>
      </w:pPr>
      <w:proofErr w:type="spellStart"/>
      <w:r w:rsidRPr="008E2E12">
        <w:rPr>
          <w:rStyle w:val="Style13ptBold"/>
        </w:rPr>
        <w:t>Coglianese</w:t>
      </w:r>
      <w:proofErr w:type="spellEnd"/>
      <w:r w:rsidRPr="008E2E12">
        <w:rPr>
          <w:rStyle w:val="Style13ptBold"/>
        </w:rPr>
        <w:t xml:space="preserve"> &amp; </w:t>
      </w:r>
      <w:proofErr w:type="spellStart"/>
      <w:r w:rsidRPr="008E2E12">
        <w:rPr>
          <w:rStyle w:val="Style13ptBold"/>
        </w:rPr>
        <w:t>Yoo</w:t>
      </w:r>
      <w:proofErr w:type="spellEnd"/>
      <w:r w:rsidRPr="008E2E12">
        <w:rPr>
          <w:rStyle w:val="Style13ptBold"/>
        </w:rPr>
        <w:t xml:space="preserve"> ‘16</w:t>
      </w:r>
      <w:r w:rsidRPr="008E2E12">
        <w:rPr>
          <w:b/>
          <w:bCs/>
        </w:rPr>
        <w:t xml:space="preserve"> </w:t>
      </w:r>
      <w:r w:rsidRPr="008E2E12">
        <w:t xml:space="preserve">(Cary &amp; Christopher, both University of Pennsylvania Law School, “The Bounds of Executive Discretion in the Regulatory State”, Penn Law: Legal Scholarship Repository, </w:t>
      </w:r>
      <w:hyperlink r:id="rId41" w:history="1">
        <w:r w:rsidRPr="008E2E12">
          <w:rPr>
            <w:rStyle w:val="Hyperlink"/>
          </w:rPr>
          <w:t>https://scholarship.law.upenn.edu/cgi/viewcontent.cgi?p</w:t>
        </w:r>
      </w:hyperlink>
      <w:r w:rsidRPr="008E2E12">
        <w:t xml:space="preserve">  Accessed 6/23/18)</w:t>
      </w:r>
    </w:p>
    <w:p w14:paraId="4BDB0D7C" w14:textId="77777777" w:rsidR="0004198A" w:rsidRPr="008E2E12" w:rsidRDefault="0004198A" w:rsidP="0004198A">
      <w:pPr>
        <w:rPr>
          <w:bCs/>
          <w:sz w:val="16"/>
        </w:rPr>
      </w:pPr>
      <w:r w:rsidRPr="008E2E12">
        <w:rPr>
          <w:bCs/>
          <w:u w:val="single"/>
        </w:rPr>
        <w:t>Today’s Congress appears to be far from the kind of robust institution that the Framers of the U.S. Constitution feared when they characterized the legislature as the most dangerous branch of government</w:t>
      </w:r>
      <w:r w:rsidRPr="008E2E12">
        <w:rPr>
          <w:bCs/>
          <w:sz w:val="16"/>
        </w:rPr>
        <w:t xml:space="preserve">.1 Political </w:t>
      </w:r>
      <w:r w:rsidRPr="008E2E12">
        <w:rPr>
          <w:bCs/>
          <w:u w:val="single"/>
        </w:rPr>
        <w:t>polarization and gridlock have hampered Congress’s ability to act</w:t>
      </w:r>
      <w:r w:rsidRPr="008E2E12">
        <w:rPr>
          <w:bCs/>
          <w:sz w:val="16"/>
        </w:rPr>
        <w:t xml:space="preserve"> and undoubtedly contributed to the fact that today’s </w:t>
      </w:r>
      <w:r w:rsidRPr="008E2E12">
        <w:rPr>
          <w:bCs/>
          <w:u w:val="single"/>
        </w:rPr>
        <w:t>worries about the concentration and abuse of federal power usually center on the executive branch</w:t>
      </w:r>
      <w:r w:rsidRPr="008E2E12">
        <w:rPr>
          <w:bCs/>
          <w:sz w:val="16"/>
        </w:rPr>
        <w:t xml:space="preserve">.2 Legal scholar Bruce Ackerman, for example, has decried how </w:t>
      </w:r>
      <w:r w:rsidRPr="008E2E12">
        <w:rPr>
          <w:bCs/>
          <w:u w:val="single"/>
        </w:rPr>
        <w:t>modern circumstances have “transformed the executive branch into a serious threat to our constitutional tradition.”</w:t>
      </w:r>
      <w:r w:rsidRPr="008E2E12">
        <w:rPr>
          <w:bCs/>
          <w:sz w:val="16"/>
        </w:rPr>
        <w:t xml:space="preserve">3 Arguing that </w:t>
      </w:r>
      <w:r w:rsidRPr="008E2E12">
        <w:rPr>
          <w:bCs/>
          <w:u w:val="single"/>
        </w:rPr>
        <w:t>executive power threatens American democratic governance, scholar Peter Shane has plainly declared that “the President is the most dangerous branch.”</w:t>
      </w:r>
      <w:r w:rsidRPr="008E2E12">
        <w:rPr>
          <w:bCs/>
          <w:sz w:val="16"/>
        </w:rPr>
        <w:t xml:space="preserve">4Such claims of </w:t>
      </w:r>
      <w:r w:rsidRPr="008E2E12">
        <w:rPr>
          <w:rStyle w:val="Emphasis"/>
        </w:rPr>
        <w:t>excessive executive power call to mind historical examples of forceful exertions of presidential authority</w:t>
      </w:r>
      <w:r w:rsidRPr="008E2E12">
        <w:rPr>
          <w:bCs/>
          <w:u w:val="single"/>
        </w:rPr>
        <w:t>, such as when President Truman asserted inherent executive authority to seize and run the nation’s steel mill</w:t>
      </w:r>
      <w:r w:rsidRPr="008E2E12">
        <w:rPr>
          <w:bCs/>
          <w:sz w:val="16"/>
        </w:rPr>
        <w:t xml:space="preserve">s, a move the Supreme Court famously blocked in Youngstown Sheet &amp; Tube Co. v. Sawyer.5 But present-day concerns over executive power have emerged as more than a matter of historical interest. </w:t>
      </w:r>
      <w:r w:rsidRPr="008E2E12">
        <w:rPr>
          <w:bCs/>
          <w:u w:val="single"/>
        </w:rPr>
        <w:t>Contemporary scholarly voices of alarm join with those of political leaders from both the right and the left who, not surprisingly, in their turn deplore exercises of executive authority by administrations of their opposing parties</w:t>
      </w:r>
      <w:r w:rsidRPr="008E2E12">
        <w:rPr>
          <w:bCs/>
          <w:sz w:val="16"/>
        </w:rPr>
        <w:t xml:space="preserve">.6 </w:t>
      </w:r>
      <w:r w:rsidRPr="008E2E12">
        <w:rPr>
          <w:bCs/>
          <w:u w:val="single"/>
        </w:rPr>
        <w:t>Democrats have resoundingly criticized President George W. Bush</w:t>
      </w:r>
      <w:r w:rsidRPr="008E2E12">
        <w:rPr>
          <w:bCs/>
          <w:sz w:val="16"/>
        </w:rPr>
        <w:t xml:space="preserve"> and his Administration’s invocation of the unitary executive theory, while </w:t>
      </w:r>
      <w:r w:rsidRPr="008E2E12">
        <w:rPr>
          <w:bCs/>
          <w:u w:val="single"/>
        </w:rPr>
        <w:t>Republican members of Congress have taken to criticizing</w:t>
      </w:r>
      <w:r w:rsidRPr="008E2E12">
        <w:rPr>
          <w:bCs/>
          <w:sz w:val="16"/>
        </w:rPr>
        <w:t>—even suing—</w:t>
      </w:r>
      <w:r w:rsidRPr="008E2E12">
        <w:rPr>
          <w:bCs/>
          <w:u w:val="single"/>
        </w:rPr>
        <w:t>the Obama Administration</w:t>
      </w:r>
      <w:r w:rsidRPr="008E2E12">
        <w:rPr>
          <w:bCs/>
          <w:sz w:val="16"/>
        </w:rPr>
        <w:t xml:space="preserve"> over executive initiatives on policies as varied as health care, immigration, and gun control.7</w:t>
      </w:r>
    </w:p>
    <w:p w14:paraId="00667853" w14:textId="7622BF73" w:rsidR="00B401E6" w:rsidRPr="008E2E12" w:rsidRDefault="00B401E6" w:rsidP="00B401E6">
      <w:pPr>
        <w:pStyle w:val="Heading3"/>
      </w:pPr>
      <w:r w:rsidRPr="008E2E12">
        <w:lastRenderedPageBreak/>
        <w:t>Democracy</w:t>
      </w:r>
    </w:p>
    <w:p w14:paraId="53C47759" w14:textId="77777777" w:rsidR="00B401E6" w:rsidRPr="008E2E12" w:rsidRDefault="00B401E6" w:rsidP="00B401E6">
      <w:pPr>
        <w:pStyle w:val="Heading4"/>
        <w:rPr>
          <w:rStyle w:val="Style13ptBold"/>
          <w:b/>
        </w:rPr>
      </w:pPr>
      <w:r w:rsidRPr="008E2E12">
        <w:rPr>
          <w:rStyle w:val="Style13ptBold"/>
          <w:b/>
        </w:rPr>
        <w:t xml:space="preserve">If the thesis of their Congress net-benefit is true, then the CP is undemocratic. </w:t>
      </w:r>
    </w:p>
    <w:p w14:paraId="33236660" w14:textId="77777777" w:rsidR="00B401E6" w:rsidRPr="008E2E12" w:rsidRDefault="00B401E6" w:rsidP="00B401E6">
      <w:r w:rsidRPr="008E2E12">
        <w:rPr>
          <w:rStyle w:val="Style13ptBold"/>
        </w:rPr>
        <w:t>Rodriguez and Cox ‘09</w:t>
      </w:r>
      <w:r w:rsidRPr="008E2E12">
        <w:t xml:space="preserve"> (Cristina M. Rodriguez is a professor at Yale Law School and Adam Cox is a Kindler Professor of Law at NYU, is a leading expert on immigration law, voting rights, and constitutional law., “The President and Immigration Law”, 3/02/09, University of Chicago Law School, No. 262, 2009)</w:t>
      </w:r>
    </w:p>
    <w:p w14:paraId="701B50EE" w14:textId="77777777" w:rsidR="00B401E6" w:rsidRPr="008E2E12" w:rsidRDefault="00B401E6" w:rsidP="00B401E6">
      <w:pPr>
        <w:rPr>
          <w:sz w:val="16"/>
        </w:rPr>
      </w:pPr>
      <w:r w:rsidRPr="008E2E12">
        <w:rPr>
          <w:sz w:val="16"/>
        </w:rPr>
        <w:t xml:space="preserve">In addition to the challenges of agency inaction, we recognize that there may be democracy costs to moving standard setting authority into the Executive. </w:t>
      </w:r>
      <w:r w:rsidRPr="008E2E12">
        <w:rPr>
          <w:rStyle w:val="StyleUnderline"/>
        </w:rPr>
        <w:t xml:space="preserve">Assuming that </w:t>
      </w:r>
      <w:r w:rsidRPr="008E2E12">
        <w:rPr>
          <w:rStyle w:val="Emphasis"/>
        </w:rPr>
        <w:t>the Executive would be less politically accountable than Congress</w:t>
      </w:r>
      <w:r w:rsidRPr="008E2E12">
        <w:rPr>
          <w:sz w:val="16"/>
        </w:rPr>
        <w:t>—an assumption that should not be taken for granted—</w:t>
      </w:r>
      <w:r w:rsidRPr="008E2E12">
        <w:rPr>
          <w:rStyle w:val="StyleUnderline"/>
        </w:rPr>
        <w:t>these costs are not likely to be greater</w:t>
      </w:r>
      <w:r w:rsidRPr="008E2E12">
        <w:rPr>
          <w:sz w:val="16"/>
        </w:rPr>
        <w:t xml:space="preserve"> </w:t>
      </w:r>
      <w:r w:rsidRPr="008E2E12">
        <w:rPr>
          <w:rStyle w:val="StyleUnderline"/>
        </w:rPr>
        <w:t>in the immigration context than in other regulatory contexts. But if the reason Congress rarely adjusts visa levels is that the public does not want Congress to do so, then delegating the authority to the Executive to set visa levels through a policy process less likely to be subject to widespread public scrutiny may be inappropriate.</w:t>
      </w:r>
      <w:r w:rsidRPr="008E2E12">
        <w:rPr>
          <w:sz w:val="16"/>
        </w:rPr>
        <w:t xml:space="preserve"> Indeed, as a historical matter, </w:t>
      </w:r>
      <w:r w:rsidRPr="008E2E12">
        <w:rPr>
          <w:rStyle w:val="StyleUnderline"/>
        </w:rPr>
        <w:t>the President has been more likely to be open to higher levels of immigration, as both the Bracero experiment and the saga of the literacy test veto underscore</w:t>
      </w:r>
      <w:r w:rsidRPr="008E2E12">
        <w:rPr>
          <w:sz w:val="16"/>
        </w:rPr>
        <w:t xml:space="preserve">.213 </w:t>
      </w:r>
      <w:r w:rsidRPr="008E2E12">
        <w:rPr>
          <w:rStyle w:val="StyleUnderline"/>
        </w:rPr>
        <w:t xml:space="preserve">This greater receptivity suggests that </w:t>
      </w:r>
      <w:r w:rsidRPr="008E2E12">
        <w:rPr>
          <w:rStyle w:val="Emphasis"/>
        </w:rPr>
        <w:t>the Executive will, in fact, admit more immigrants than Congress, in</w:t>
      </w:r>
      <w:r w:rsidRPr="008E2E12">
        <w:rPr>
          <w:rStyle w:val="StyleUnderline"/>
        </w:rPr>
        <w:t xml:space="preserve"> part addressing the inaction concern above</w:t>
      </w:r>
      <w:r w:rsidRPr="008E2E12">
        <w:rPr>
          <w:sz w:val="16"/>
        </w:rPr>
        <w:t xml:space="preserve">. But </w:t>
      </w:r>
      <w:r w:rsidRPr="008E2E12">
        <w:rPr>
          <w:rStyle w:val="Emphasis"/>
        </w:rPr>
        <w:t>such agency action may be inconsistent with the will of the people</w:t>
      </w:r>
      <w:r w:rsidRPr="008E2E12">
        <w:rPr>
          <w:rStyle w:val="StyleUnderline"/>
        </w:rPr>
        <w:t>.</w:t>
      </w:r>
      <w:r w:rsidRPr="008E2E12">
        <w:rPr>
          <w:sz w:val="16"/>
        </w:rPr>
        <w:t xml:space="preserve"> But while we acknowledge this possibility, we also emphasize that the asymmetry that has resulted from the lack of vertical integration in current institutional arrangements is highly problematic, from both a rule of law and a human rights perspective. Holding constant the Executive’s current capacities for enforcement, as well as Congress’s willingness to adjust ex ante standards itself, </w:t>
      </w:r>
      <w:r w:rsidRPr="008E2E12">
        <w:rPr>
          <w:rStyle w:val="StyleUnderline"/>
        </w:rPr>
        <w:t>we think that expanded legal admission by the Executive in the face of popular preferences is far preferable to the current illegal immigration</w:t>
      </w:r>
      <w:r w:rsidRPr="008E2E12">
        <w:rPr>
          <w:sz w:val="16"/>
        </w:rPr>
        <w:t xml:space="preserve"> </w:t>
      </w:r>
      <w:r w:rsidRPr="008E2E12">
        <w:rPr>
          <w:rStyle w:val="StyleUnderline"/>
        </w:rPr>
        <w:t>system</w:t>
      </w:r>
      <w:r w:rsidRPr="008E2E12">
        <w:rPr>
          <w:sz w:val="16"/>
        </w:rPr>
        <w:t>. At the very least, through the delegation we propose, we would be setting up a system that is more likely than the status quo to take account of the multitude of factors relevant to admissions decisions, including popular preferences, both because what we propose is administrative and not legislative in nature, and because the costs of assimilating all the relevant information are lower for the Executive than for Congress.</w:t>
      </w:r>
    </w:p>
    <w:p w14:paraId="6B2A607C" w14:textId="77777777" w:rsidR="00B401E6" w:rsidRPr="008E2E12" w:rsidRDefault="00B401E6" w:rsidP="00B401E6"/>
    <w:p w14:paraId="79682E20" w14:textId="171F39CF" w:rsidR="00411408" w:rsidRPr="008E2E12" w:rsidRDefault="00B401E6" w:rsidP="00B401E6">
      <w:pPr>
        <w:pStyle w:val="Heading4"/>
      </w:pPr>
      <w:r w:rsidRPr="008E2E12">
        <w:t>Executive agency action</w:t>
      </w:r>
      <w:r w:rsidR="00411408" w:rsidRPr="008E2E12">
        <w:t xml:space="preserve"> destroys participatory democracy</w:t>
      </w:r>
    </w:p>
    <w:p w14:paraId="23C990DD" w14:textId="23F96BF4" w:rsidR="00411408" w:rsidRPr="008E2E12" w:rsidRDefault="00411408" w:rsidP="00411408">
      <w:proofErr w:type="spellStart"/>
      <w:r w:rsidRPr="008E2E12">
        <w:rPr>
          <w:rStyle w:val="Style13ptBold"/>
        </w:rPr>
        <w:t>Schoenbrod</w:t>
      </w:r>
      <w:proofErr w:type="spellEnd"/>
      <w:r w:rsidRPr="008E2E12">
        <w:rPr>
          <w:rStyle w:val="Style13ptBold"/>
        </w:rPr>
        <w:t xml:space="preserve"> </w:t>
      </w:r>
      <w:r w:rsidR="00B401E6" w:rsidRPr="008E2E12">
        <w:rPr>
          <w:rStyle w:val="Style13ptBold"/>
        </w:rPr>
        <w:t>20</w:t>
      </w:r>
      <w:r w:rsidRPr="008E2E12">
        <w:rPr>
          <w:rStyle w:val="Style13ptBold"/>
        </w:rPr>
        <w:t>01</w:t>
      </w:r>
      <w:r w:rsidRPr="008E2E12">
        <w:t xml:space="preserve"> [David, former senior attorney and cofounder of the Natural Resources Defense Council and now a professor at New York Law School, is an adjunct scholar of the Cato Institute and author, "The Delegation of Legislative Powers", CATO Handbook for Congress, http://www.cato.org/pubs/handbook/hb107/hb107-8.pdf]</w:t>
      </w:r>
    </w:p>
    <w:p w14:paraId="06C7438F" w14:textId="77777777" w:rsidR="00411408" w:rsidRPr="008E2E12" w:rsidRDefault="00411408" w:rsidP="00411408">
      <w:pPr>
        <w:rPr>
          <w:bCs/>
          <w:u w:val="single"/>
        </w:rPr>
      </w:pPr>
      <w:r w:rsidRPr="008E2E12">
        <w:rPr>
          <w:sz w:val="16"/>
        </w:rPr>
        <w:t xml:space="preserve">The concern over congressional delegation of power is not simply theoretical and abstract, for </w:t>
      </w:r>
      <w:r w:rsidRPr="008E2E12">
        <w:rPr>
          <w:bCs/>
          <w:u w:val="single"/>
        </w:rPr>
        <w:t>delegation does violence, not only to the ideal construct of a free society, but also to the day-to-day practice of democracy itself</w:t>
      </w:r>
      <w:r w:rsidRPr="008E2E12">
        <w:rPr>
          <w:sz w:val="16"/>
        </w:rPr>
        <w:t xml:space="preserve">. Ironically, </w:t>
      </w:r>
      <w:r w:rsidRPr="008E2E12">
        <w:rPr>
          <w:bCs/>
          <w:u w:val="single"/>
        </w:rPr>
        <w:t>delegation does not help to secure ‘‘good government’’; it helps to destroy it</w:t>
      </w:r>
      <w:r w:rsidRPr="008E2E12">
        <w:rPr>
          <w:sz w:val="16"/>
        </w:rPr>
        <w:t>. Delegation Breeds Political Irresponsibility</w:t>
      </w:r>
      <w:r w:rsidRPr="008E2E12">
        <w:rPr>
          <w:i/>
          <w:iCs/>
          <w:sz w:val="16"/>
        </w:rPr>
        <w:t xml:space="preserve"> </w:t>
      </w:r>
      <w:r w:rsidRPr="008E2E12">
        <w:rPr>
          <w:bCs/>
          <w:u w:val="single"/>
        </w:rPr>
        <w:t>Congress delegates power for much the same reason that Congress ran budget deficits</w:t>
      </w:r>
      <w:r w:rsidRPr="008E2E12">
        <w:rPr>
          <w:sz w:val="16"/>
        </w:rPr>
        <w:t xml:space="preserve"> for decades. With deficit spending, </w:t>
      </w:r>
      <w:r w:rsidRPr="008E2E12">
        <w:rPr>
          <w:bCs/>
          <w:u w:val="single"/>
        </w:rPr>
        <w:t>members of Congress can claim credit</w:t>
      </w:r>
      <w:r w:rsidRPr="008E2E12">
        <w:rPr>
          <w:sz w:val="16"/>
        </w:rPr>
        <w:t xml:space="preserve"> for the benefits of their expenditures </w:t>
      </w:r>
      <w:r w:rsidRPr="008E2E12">
        <w:rPr>
          <w:bCs/>
          <w:u w:val="single"/>
        </w:rPr>
        <w:t>yet escape blame for the costs</w:t>
      </w:r>
      <w:r w:rsidRPr="008E2E12">
        <w:rPr>
          <w:sz w:val="16"/>
        </w:rPr>
        <w:t xml:space="preserve">. The public must pay ultimately, of course, but through taxes levied at some future time by some other officials. Likewise, delegation allows legislators to claim credit for the benefits that a regulatory statutorily promises yet escape the blame for the burdens it will impose, because they do not issue the laws needed to achieve those high-sounding benefits. </w:t>
      </w:r>
      <w:r w:rsidRPr="008E2E12">
        <w:rPr>
          <w:bCs/>
          <w:u w:val="single"/>
        </w:rPr>
        <w:t>The public inevitably must suffer regulatory costs to realize regulatory benefits, but the laws will come from an agency that legislators can then criticize</w:t>
      </w:r>
      <w:r w:rsidRPr="008E2E12">
        <w:rPr>
          <w:sz w:val="16"/>
        </w:rPr>
        <w:t xml:space="preserve"> for imposing excessive burdens on their constituents. Just as deficit spending allows legislators to appear to deliver money to some people without taking it from others, </w:t>
      </w:r>
      <w:r w:rsidRPr="008E2E12">
        <w:rPr>
          <w:bCs/>
          <w:u w:val="single"/>
        </w:rPr>
        <w:t xml:space="preserve">delegation allows them to appear to deliver regulatory benefits </w:t>
      </w:r>
      <w:r w:rsidRPr="008E2E12">
        <w:rPr>
          <w:bCs/>
          <w:u w:val="single"/>
        </w:rPr>
        <w:lastRenderedPageBreak/>
        <w:t>without imposing regulatory costs</w:t>
      </w:r>
      <w:r w:rsidRPr="008E2E12">
        <w:rPr>
          <w:sz w:val="16"/>
        </w:rPr>
        <w:t xml:space="preserve">. It provides, in the words of former Environmental Protection Agency deputy administrator John Quarles, ‘‘ a handy set of mirrors— so useful in Washington— by which politicians can appear to kiss both sides of the apple.’’   </w:t>
      </w:r>
      <w:r w:rsidRPr="008E2E12">
        <w:rPr>
          <w:i/>
          <w:iCs/>
          <w:sz w:val="16"/>
        </w:rPr>
        <w:t xml:space="preserve">   </w:t>
      </w:r>
      <w:r w:rsidRPr="008E2E12">
        <w:rPr>
          <w:bCs/>
          <w:u w:val="single"/>
        </w:rPr>
        <w:t>Delegation Is a Political Steroid for Organized Special Interests</w:t>
      </w:r>
      <w:r w:rsidRPr="008E2E12">
        <w:rPr>
          <w:sz w:val="16"/>
        </w:rPr>
        <w:t xml:space="preserve"> As Stanford law professor John Hart Ely has noted, ‘‘ One reason we have broadly based representative assemblies is to await something approaching a consensus before government intervenes.’’ </w:t>
      </w:r>
      <w:r w:rsidRPr="008E2E12">
        <w:rPr>
          <w:bCs/>
          <w:u w:val="single"/>
        </w:rPr>
        <w:t>The Constitution was intentionally designed to curb the ‘‘facility and excess of law-making’’</w:t>
      </w:r>
      <w:r w:rsidRPr="008E2E12">
        <w:rPr>
          <w:sz w:val="16"/>
        </w:rPr>
        <w:t xml:space="preserve"> (in the words of James Madison) by requiring that statutes go through bicameral legislature and the president. </w:t>
      </w:r>
      <w:r w:rsidRPr="008E2E12">
        <w:rPr>
          <w:bCs/>
          <w:u w:val="single"/>
        </w:rPr>
        <w:t>Differences in the size and nature of the constituencies of representatives, senators, and the president</w:t>
      </w:r>
      <w:r w:rsidRPr="008E2E12">
        <w:rPr>
          <w:sz w:val="16"/>
        </w:rPr>
        <w:t xml:space="preserve">— and the different lengths of their terms in office— </w:t>
      </w:r>
      <w:r w:rsidRPr="008E2E12">
        <w:rPr>
          <w:bCs/>
          <w:u w:val="single"/>
        </w:rPr>
        <w:t>increase the probability that the actions of each will reflect a different balance of interests</w:t>
      </w:r>
      <w:r w:rsidRPr="008E2E12">
        <w:rPr>
          <w:sz w:val="16"/>
        </w:rPr>
        <w:t>. That diversity of viewpoint, plus the greater difficulty of prevailing in three forums rather than one, makes it far more difficult for special-interest groups or bare majorities to impose their will on the totality of the American people. Hence, the original design effectively required a supermajority to make law as a means of discouraging the selfish exercise of power by well-organized but narrow interests</w:t>
      </w:r>
      <w:r w:rsidRPr="008E2E12">
        <w:rPr>
          <w:bCs/>
          <w:u w:val="single"/>
        </w:rPr>
        <w:t>. Delegation shifts the power to make law from a Congress of all interests to sub governments typically representative of only a small subset of all interests, ‘</w:t>
      </w:r>
    </w:p>
    <w:p w14:paraId="32AF3A7F" w14:textId="25277EA7" w:rsidR="00B401E6" w:rsidRPr="008E2E12" w:rsidRDefault="00B401E6" w:rsidP="00B401E6">
      <w:pPr>
        <w:pStyle w:val="Heading4"/>
      </w:pPr>
      <w:r w:rsidRPr="008E2E12">
        <w:t xml:space="preserve">Lack of democracy collapses society. </w:t>
      </w:r>
    </w:p>
    <w:p w14:paraId="62362935" w14:textId="7732A60E" w:rsidR="00411408" w:rsidRPr="008E2E12" w:rsidRDefault="00411408" w:rsidP="00411408">
      <w:r w:rsidRPr="008E2E12">
        <w:rPr>
          <w:rStyle w:val="Style13ptBold"/>
        </w:rPr>
        <w:t xml:space="preserve">Montague </w:t>
      </w:r>
      <w:r w:rsidR="00B401E6" w:rsidRPr="008E2E12">
        <w:rPr>
          <w:rStyle w:val="Style13ptBold"/>
        </w:rPr>
        <w:t>‘</w:t>
      </w:r>
      <w:r w:rsidRPr="008E2E12">
        <w:rPr>
          <w:rStyle w:val="Style13ptBold"/>
        </w:rPr>
        <w:t>98</w:t>
      </w:r>
      <w:r w:rsidRPr="008E2E12">
        <w:t xml:space="preserve"> [Peter, Co-Director, Environmental Research Foundation, and Publisher, Rachel’s Environmental &amp; Health News “Democracy and the Environment”, Green Left Weekly, 10/14/98, </w:t>
      </w:r>
      <w:hyperlink r:id="rId42" w:history="1">
        <w:r w:rsidRPr="008E2E12">
          <w:rPr>
            <w:rStyle w:val="Hyperlink"/>
          </w:rPr>
          <w:t>http://www.greenleft.org.au/1998/337/20135</w:t>
        </w:r>
      </w:hyperlink>
      <w:r w:rsidRPr="008E2E12">
        <w:t>]</w:t>
      </w:r>
    </w:p>
    <w:p w14:paraId="52D7B3D7" w14:textId="77777777" w:rsidR="00411408" w:rsidRPr="008E2E12" w:rsidRDefault="00411408" w:rsidP="00411408">
      <w:pPr>
        <w:rPr>
          <w:bCs/>
          <w:u w:val="single"/>
        </w:rPr>
      </w:pPr>
      <w:r w:rsidRPr="008E2E12">
        <w:rPr>
          <w:sz w:val="16"/>
        </w:rPr>
        <w:t xml:space="preserve">Openness </w:t>
      </w:r>
      <w:r w:rsidRPr="008E2E12">
        <w:rPr>
          <w:bCs/>
          <w:u w:val="single"/>
        </w:rPr>
        <w:t>Open, democratic decision-making will be an essential component of any successful strategy</w:t>
      </w:r>
      <w:r w:rsidRPr="008E2E12">
        <w:rPr>
          <w:sz w:val="16"/>
        </w:rPr>
        <w:t xml:space="preserve">. After the Berlin wall fell, we got a glimpse of what had happened to the environment and the people under the Soviet dictatorship. The Soviets had some of the world's strictest environmental laws on the books, but without the ability for citizens to participate in decisions, or blow the whistle on egregious violations, those laws meant nothing. For the same reason that science cannot find reliable answers without open peer review, </w:t>
      </w:r>
      <w:r w:rsidRPr="008E2E12">
        <w:rPr>
          <w:bCs/>
          <w:u w:val="single"/>
        </w:rPr>
        <w:t>bureaucracies</w:t>
      </w:r>
      <w:r w:rsidRPr="008E2E12">
        <w:rPr>
          <w:sz w:val="16"/>
        </w:rPr>
        <w:t xml:space="preserve"> (whether public or private) </w:t>
      </w:r>
      <w:r w:rsidRPr="008E2E12">
        <w:rPr>
          <w:bCs/>
          <w:u w:val="single"/>
        </w:rPr>
        <w:t>cannot achieve beneficial results without active citizen participation in decisions and strong protection for whistle-blowers</w:t>
      </w:r>
      <w:r w:rsidRPr="008E2E12">
        <w:rPr>
          <w:sz w:val="16"/>
        </w:rPr>
        <w:t xml:space="preserve">. Errors remain uncorrected, narrow perspectives and selfish motives are rewarded, and the general welfare will not usually be promoted. The fundamental importance of democratic decision-making means that our strategies must not focus on legislative battles. Clearly, we must contend for the full power of government to be harnessed toward achieving our goals, but this is quite different from focusing our efforts on lobbying campaigns to convince legislators to do the right thing from time to time.   Lobbying can </w:t>
      </w:r>
      <w:proofErr w:type="spellStart"/>
      <w:r w:rsidRPr="008E2E12">
        <w:rPr>
          <w:sz w:val="16"/>
        </w:rPr>
        <w:t>mobilise</w:t>
      </w:r>
      <w:proofErr w:type="spellEnd"/>
      <w:r w:rsidRPr="008E2E12">
        <w:rPr>
          <w:sz w:val="16"/>
        </w:rPr>
        <w:t xml:space="preserve"> people for the short term, but </w:t>
      </w:r>
      <w:proofErr w:type="spellStart"/>
      <w:r w:rsidRPr="008E2E12">
        <w:rPr>
          <w:sz w:val="16"/>
        </w:rPr>
        <w:t>mobilising</w:t>
      </w:r>
      <w:proofErr w:type="spellEnd"/>
      <w:r w:rsidRPr="008E2E12">
        <w:rPr>
          <w:sz w:val="16"/>
        </w:rPr>
        <w:t xml:space="preserve"> is not the same as </w:t>
      </w:r>
      <w:proofErr w:type="spellStart"/>
      <w:r w:rsidRPr="008E2E12">
        <w:rPr>
          <w:sz w:val="16"/>
        </w:rPr>
        <w:t>organising</w:t>
      </w:r>
      <w:proofErr w:type="spellEnd"/>
      <w:r w:rsidRPr="008E2E12">
        <w:rPr>
          <w:sz w:val="16"/>
        </w:rPr>
        <w:t xml:space="preserve">. During the past 30 years, the environmental movement has had some notable successes </w:t>
      </w:r>
      <w:proofErr w:type="spellStart"/>
      <w:r w:rsidRPr="008E2E12">
        <w:rPr>
          <w:sz w:val="16"/>
        </w:rPr>
        <w:t>mobilising</w:t>
      </w:r>
      <w:proofErr w:type="spellEnd"/>
      <w:r w:rsidRPr="008E2E12">
        <w:rPr>
          <w:sz w:val="16"/>
        </w:rPr>
        <w:t xml:space="preserve"> people, but few successes building long-term </w:t>
      </w:r>
      <w:proofErr w:type="spellStart"/>
      <w:r w:rsidRPr="008E2E12">
        <w:rPr>
          <w:sz w:val="16"/>
        </w:rPr>
        <w:t>organisations</w:t>
      </w:r>
      <w:proofErr w:type="spellEnd"/>
      <w:r w:rsidRPr="008E2E12">
        <w:rPr>
          <w:sz w:val="16"/>
        </w:rPr>
        <w:t xml:space="preserve"> that people can live their lives around and within (the way many families in the '30s, '40s and '50s lived their lives around and within their unions' struggles). The focus of our strategies must be on building </w:t>
      </w:r>
      <w:proofErr w:type="spellStart"/>
      <w:r w:rsidRPr="008E2E12">
        <w:rPr>
          <w:sz w:val="16"/>
        </w:rPr>
        <w:t>organisations</w:t>
      </w:r>
      <w:proofErr w:type="spellEnd"/>
      <w:r w:rsidRPr="008E2E12">
        <w:rPr>
          <w:sz w:val="16"/>
        </w:rPr>
        <w:t xml:space="preserve"> that involve people and, in that process, finding new allies. The power to govern would naturally flow from those efforts. This question of democracy is not trivial. It is deep. And it deeply divides the environmental movement, or rather movements. Many members of the mainstream environmental movement tend to view ordinary people as the enemy (for example, they love to say, “We have met the enemy and he is us”.). They fundamentally don't trust people to make good decisions, so they prefer to leave ordinary people out of the equation. Instead, they scheme with lawyers and experts behind closed doors, then announce their “solution”. Then they lobby Congress in hopes that Congress will impose this latest “solution” on us all. Naturally, such people don't develop a big following, and their “solutions” -- even when Congress has been willing to impose them -- have often proven to be expensive, burdensome and ultimately unsuccessful. </w:t>
      </w:r>
      <w:proofErr w:type="spellStart"/>
      <w:r w:rsidRPr="008E2E12">
        <w:rPr>
          <w:sz w:val="16"/>
        </w:rPr>
        <w:t>ExpertsIn</w:t>
      </w:r>
      <w:proofErr w:type="spellEnd"/>
      <w:r w:rsidRPr="008E2E12">
        <w:rPr>
          <w:sz w:val="16"/>
        </w:rPr>
        <w:t xml:space="preserve"> the modern era, </w:t>
      </w:r>
      <w:r w:rsidRPr="008E2E12">
        <w:rPr>
          <w:bCs/>
          <w:u w:val="single"/>
        </w:rPr>
        <w:t>open democratic decision-making is essential to survival</w:t>
      </w:r>
      <w:r w:rsidRPr="008E2E12">
        <w:rPr>
          <w:sz w:val="16"/>
        </w:rPr>
        <w:t xml:space="preserve">. </w:t>
      </w:r>
      <w:r w:rsidRPr="008E2E12">
        <w:rPr>
          <w:bCs/>
          <w:u w:val="single"/>
        </w:rPr>
        <w:t>Only by informing people, and trusting their decisions, can we survive as a human society</w:t>
      </w:r>
      <w:r w:rsidRPr="008E2E12">
        <w:rPr>
          <w:sz w:val="16"/>
        </w:rPr>
        <w:t xml:space="preserve">. Our technologies are now too complex and too powerful to be left solely in the hands of a few experts. If they are allowed to make decisions </w:t>
      </w:r>
      <w:r w:rsidRPr="008E2E12">
        <w:rPr>
          <w:bCs/>
          <w:u w:val="single"/>
        </w:rPr>
        <w:t>behind closed doors, small groups of experts can make fatal errors</w:t>
      </w:r>
      <w:r w:rsidRPr="008E2E12">
        <w:rPr>
          <w:sz w:val="16"/>
        </w:rPr>
        <w:t xml:space="preserve">. One thinks of the old Atomic Energy Commission (AEC) justifying above-ground nuclear weapons testing.   In the early 1950s, their atomic fallout was showering the population with strontium-90, a highly radioactive element that masquerades as calcium when it is taken into the body. Once in the body, strontium-90 moves into the bones, where it irradiates the bone marrow, causing cancer. The AEC's best and brightest studied this problem in detail and argued in secret memos that the only way strontium-90 could get into humans would be through cattle grazing on contaminated grass. They calculated the strontium-90 intake of the cows, and the amount that would end up in the cows' bones. On that basis, the AEC reported to Congress in 1953, “The only potential hazard to human beings would be the ingestion of bone splinters which might be intermingled with muscle tissue in butchering and cutting of the meat. An insignificant amount would enter the body in this fashion.” Thus, they concluded, strontium-90 was not endangering people. The following year, Congress </w:t>
      </w:r>
      <w:r w:rsidRPr="008E2E12">
        <w:rPr>
          <w:sz w:val="16"/>
        </w:rPr>
        <w:lastRenderedPageBreak/>
        <w:t xml:space="preserve">declassified many of the AEC's deliberations. As soon as these memos became public, scientists and citizens began asking, “What about the cows' milk?” The AEC scientists had no response. They had neglected to ask whether strontium-90, mimicking calcium, would contaminate cows' milk, which of course it did. </w:t>
      </w:r>
      <w:r w:rsidRPr="008E2E12">
        <w:rPr>
          <w:bCs/>
          <w:u w:val="single"/>
        </w:rPr>
        <w:t xml:space="preserve">Secrecy in government and corporate decision-making continues to threaten the well-being of everyone on the planet as new technologies are deployed at an accelerating pace after inadequate consideration of their effects. Open, democratic decision-making is no longer a luxury. In the modern world, it is a necessity for human survival. </w:t>
      </w:r>
    </w:p>
    <w:p w14:paraId="381B13ED" w14:textId="77777777" w:rsidR="00411408" w:rsidRPr="008E2E12" w:rsidRDefault="00411408" w:rsidP="00411408">
      <w:pPr>
        <w:rPr>
          <w:u w:val="single"/>
        </w:rPr>
      </w:pPr>
    </w:p>
    <w:p w14:paraId="0B124294" w14:textId="77777777" w:rsidR="0004198A" w:rsidRPr="008E2E12" w:rsidRDefault="0004198A" w:rsidP="0004198A"/>
    <w:p w14:paraId="0E287520" w14:textId="77777777" w:rsidR="00F00D3C" w:rsidRDefault="00F00D3C" w:rsidP="00F00D3C">
      <w:pPr>
        <w:rPr>
          <w:sz w:val="16"/>
        </w:rPr>
      </w:pPr>
      <w:bookmarkStart w:id="2" w:name="_GoBack"/>
      <w:bookmarkEnd w:id="2"/>
    </w:p>
    <w:p w14:paraId="4121F22A" w14:textId="77777777" w:rsidR="00F00D3C" w:rsidRDefault="00F00D3C" w:rsidP="00F00D3C">
      <w:pPr>
        <w:rPr>
          <w:sz w:val="16"/>
        </w:rPr>
      </w:pPr>
    </w:p>
    <w:p w14:paraId="4E540F2C" w14:textId="77777777" w:rsidR="00F00D3C" w:rsidRPr="000318E8" w:rsidRDefault="00F00D3C" w:rsidP="00F00D3C">
      <w:pPr>
        <w:rPr>
          <w:sz w:val="16"/>
        </w:rPr>
      </w:pPr>
    </w:p>
    <w:p w14:paraId="09D6E3A1" w14:textId="77777777" w:rsidR="00F00D3C" w:rsidRDefault="00F00D3C" w:rsidP="00F00D3C"/>
    <w:p w14:paraId="13E74665" w14:textId="77777777" w:rsidR="00F00D3C" w:rsidRPr="00F601E6" w:rsidRDefault="00F00D3C" w:rsidP="00F00D3C"/>
    <w:p w14:paraId="2D842724" w14:textId="77777777" w:rsidR="00F00D3C" w:rsidRPr="00F00D3C" w:rsidRDefault="00F00D3C" w:rsidP="00F00D3C"/>
    <w:sectPr w:rsidR="00F00D3C" w:rsidRPr="00F00D3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01412A4"/>
    <w:multiLevelType w:val="multilevel"/>
    <w:tmpl w:val="A30A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08453C"/>
    <w:multiLevelType w:val="multilevel"/>
    <w:tmpl w:val="AB44FC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55304A"/>
    <w:multiLevelType w:val="multilevel"/>
    <w:tmpl w:val="7166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6D4424"/>
    <w:multiLevelType w:val="multilevel"/>
    <w:tmpl w:val="C868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F76321"/>
    <w:multiLevelType w:val="multilevel"/>
    <w:tmpl w:val="8E14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8A2F6B"/>
    <w:multiLevelType w:val="hybridMultilevel"/>
    <w:tmpl w:val="CA68773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2BD37B79"/>
    <w:multiLevelType w:val="multilevel"/>
    <w:tmpl w:val="5C8C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054422"/>
    <w:multiLevelType w:val="multilevel"/>
    <w:tmpl w:val="32E8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87EA5"/>
    <w:multiLevelType w:val="multilevel"/>
    <w:tmpl w:val="B1BC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C92D04"/>
    <w:multiLevelType w:val="hybridMultilevel"/>
    <w:tmpl w:val="0E02C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402726"/>
    <w:multiLevelType w:val="hybridMultilevel"/>
    <w:tmpl w:val="59B61BC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E6B14AF"/>
    <w:multiLevelType w:val="multilevel"/>
    <w:tmpl w:val="59B4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AC1544"/>
    <w:multiLevelType w:val="hybridMultilevel"/>
    <w:tmpl w:val="1EAE5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DD1FCF"/>
    <w:multiLevelType w:val="multilevel"/>
    <w:tmpl w:val="F470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765851"/>
    <w:multiLevelType w:val="multilevel"/>
    <w:tmpl w:val="D28E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5B90814"/>
    <w:multiLevelType w:val="hybridMultilevel"/>
    <w:tmpl w:val="51B03792"/>
    <w:lvl w:ilvl="0" w:tplc="A7F0234A">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CA07B3"/>
    <w:multiLevelType w:val="hybridMultilevel"/>
    <w:tmpl w:val="D5CA3E64"/>
    <w:lvl w:ilvl="0" w:tplc="7320F1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4"/>
  </w:num>
  <w:num w:numId="14">
    <w:abstractNumId w:val="25"/>
  </w:num>
  <w:num w:numId="15">
    <w:abstractNumId w:val="12"/>
  </w:num>
  <w:num w:numId="16">
    <w:abstractNumId w:val="19"/>
  </w:num>
  <w:num w:numId="17">
    <w:abstractNumId w:val="24"/>
  </w:num>
  <w:num w:numId="18">
    <w:abstractNumId w:val="18"/>
  </w:num>
  <w:num w:numId="19">
    <w:abstractNumId w:val="27"/>
  </w:num>
  <w:num w:numId="20">
    <w:abstractNumId w:val="17"/>
  </w:num>
  <w:num w:numId="21">
    <w:abstractNumId w:val="22"/>
  </w:num>
  <w:num w:numId="22">
    <w:abstractNumId w:val="11"/>
  </w:num>
  <w:num w:numId="23">
    <w:abstractNumId w:val="15"/>
  </w:num>
  <w:num w:numId="24">
    <w:abstractNumId w:val="26"/>
  </w:num>
  <w:num w:numId="25">
    <w:abstractNumId w:val="21"/>
  </w:num>
  <w:num w:numId="26">
    <w:abstractNumId w:val="20"/>
  </w:num>
  <w:num w:numId="27">
    <w:abstractNumId w:val="23"/>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5"/>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27B70"/>
    <w:rsid w:val="000029E3"/>
    <w:rsid w:val="000029E8"/>
    <w:rsid w:val="00004225"/>
    <w:rsid w:val="000066CA"/>
    <w:rsid w:val="00007264"/>
    <w:rsid w:val="000076A9"/>
    <w:rsid w:val="000120DE"/>
    <w:rsid w:val="0001319A"/>
    <w:rsid w:val="00014FAD"/>
    <w:rsid w:val="000156AE"/>
    <w:rsid w:val="00015D2A"/>
    <w:rsid w:val="0002490B"/>
    <w:rsid w:val="00026465"/>
    <w:rsid w:val="00030204"/>
    <w:rsid w:val="000312A0"/>
    <w:rsid w:val="0003396C"/>
    <w:rsid w:val="00035337"/>
    <w:rsid w:val="0004198A"/>
    <w:rsid w:val="00052FB1"/>
    <w:rsid w:val="00054276"/>
    <w:rsid w:val="000547B1"/>
    <w:rsid w:val="00057611"/>
    <w:rsid w:val="0006091E"/>
    <w:rsid w:val="000638C1"/>
    <w:rsid w:val="00064835"/>
    <w:rsid w:val="00065FEE"/>
    <w:rsid w:val="00066E3C"/>
    <w:rsid w:val="00072718"/>
    <w:rsid w:val="0007381E"/>
    <w:rsid w:val="00073AAB"/>
    <w:rsid w:val="00076094"/>
    <w:rsid w:val="0008785F"/>
    <w:rsid w:val="0009084E"/>
    <w:rsid w:val="00090CBE"/>
    <w:rsid w:val="00094DEC"/>
    <w:rsid w:val="000A2D8A"/>
    <w:rsid w:val="000A342D"/>
    <w:rsid w:val="000B4500"/>
    <w:rsid w:val="000C34D5"/>
    <w:rsid w:val="000D26A6"/>
    <w:rsid w:val="000D2B90"/>
    <w:rsid w:val="000D6ED8"/>
    <w:rsid w:val="000D717B"/>
    <w:rsid w:val="00100B28"/>
    <w:rsid w:val="00117316"/>
    <w:rsid w:val="001209B4"/>
    <w:rsid w:val="00144C6A"/>
    <w:rsid w:val="001761FC"/>
    <w:rsid w:val="00182655"/>
    <w:rsid w:val="001840F2"/>
    <w:rsid w:val="00185134"/>
    <w:rsid w:val="001855C5"/>
    <w:rsid w:val="001856C6"/>
    <w:rsid w:val="00190FFC"/>
    <w:rsid w:val="00191B5F"/>
    <w:rsid w:val="00192487"/>
    <w:rsid w:val="00193416"/>
    <w:rsid w:val="00195073"/>
    <w:rsid w:val="0019668D"/>
    <w:rsid w:val="001A25FD"/>
    <w:rsid w:val="001A5371"/>
    <w:rsid w:val="001A5908"/>
    <w:rsid w:val="001A72C7"/>
    <w:rsid w:val="001B650F"/>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3C39"/>
    <w:rsid w:val="0029647A"/>
    <w:rsid w:val="00296504"/>
    <w:rsid w:val="002B5511"/>
    <w:rsid w:val="002B7ACF"/>
    <w:rsid w:val="002C1047"/>
    <w:rsid w:val="002E0643"/>
    <w:rsid w:val="002E392E"/>
    <w:rsid w:val="002E6BBC"/>
    <w:rsid w:val="002F1BA9"/>
    <w:rsid w:val="002F6E74"/>
    <w:rsid w:val="00306479"/>
    <w:rsid w:val="003106B3"/>
    <w:rsid w:val="0031385D"/>
    <w:rsid w:val="003171AB"/>
    <w:rsid w:val="003223B2"/>
    <w:rsid w:val="00322A67"/>
    <w:rsid w:val="00330E13"/>
    <w:rsid w:val="0033509E"/>
    <w:rsid w:val="00335A23"/>
    <w:rsid w:val="00340707"/>
    <w:rsid w:val="00341C61"/>
    <w:rsid w:val="00351841"/>
    <w:rsid w:val="003624A6"/>
    <w:rsid w:val="00364ADF"/>
    <w:rsid w:val="00365C8D"/>
    <w:rsid w:val="003670D9"/>
    <w:rsid w:val="00370B41"/>
    <w:rsid w:val="00371B27"/>
    <w:rsid w:val="003726C3"/>
    <w:rsid w:val="00374FD7"/>
    <w:rsid w:val="00375D2E"/>
    <w:rsid w:val="00383071"/>
    <w:rsid w:val="00383B19"/>
    <w:rsid w:val="00384CBC"/>
    <w:rsid w:val="0039153F"/>
    <w:rsid w:val="003933F9"/>
    <w:rsid w:val="00395864"/>
    <w:rsid w:val="00396557"/>
    <w:rsid w:val="00397316"/>
    <w:rsid w:val="003A248F"/>
    <w:rsid w:val="003A4D9C"/>
    <w:rsid w:val="003B07A7"/>
    <w:rsid w:val="003B1668"/>
    <w:rsid w:val="003C5F4C"/>
    <w:rsid w:val="003D5EA8"/>
    <w:rsid w:val="003D7B28"/>
    <w:rsid w:val="003E305E"/>
    <w:rsid w:val="003E34DB"/>
    <w:rsid w:val="003E5302"/>
    <w:rsid w:val="003E5BF1"/>
    <w:rsid w:val="003F2452"/>
    <w:rsid w:val="003F41EA"/>
    <w:rsid w:val="003F4651"/>
    <w:rsid w:val="003F7DF0"/>
    <w:rsid w:val="004039AF"/>
    <w:rsid w:val="00407AFF"/>
    <w:rsid w:val="00411408"/>
    <w:rsid w:val="0041155D"/>
    <w:rsid w:val="00413AD5"/>
    <w:rsid w:val="004170BF"/>
    <w:rsid w:val="004270E3"/>
    <w:rsid w:val="004348DC"/>
    <w:rsid w:val="00434921"/>
    <w:rsid w:val="00442018"/>
    <w:rsid w:val="00446567"/>
    <w:rsid w:val="00447B10"/>
    <w:rsid w:val="00452EE4"/>
    <w:rsid w:val="00452F0B"/>
    <w:rsid w:val="004536D6"/>
    <w:rsid w:val="00457224"/>
    <w:rsid w:val="00463001"/>
    <w:rsid w:val="004711B7"/>
    <w:rsid w:val="0047482C"/>
    <w:rsid w:val="00475436"/>
    <w:rsid w:val="0048047E"/>
    <w:rsid w:val="00482AF9"/>
    <w:rsid w:val="00496BB2"/>
    <w:rsid w:val="004A0264"/>
    <w:rsid w:val="004B37B4"/>
    <w:rsid w:val="004B72B4"/>
    <w:rsid w:val="004C0314"/>
    <w:rsid w:val="004C0D3D"/>
    <w:rsid w:val="004C213E"/>
    <w:rsid w:val="004C376C"/>
    <w:rsid w:val="004C657F"/>
    <w:rsid w:val="004D17D8"/>
    <w:rsid w:val="004D52D8"/>
    <w:rsid w:val="004E355B"/>
    <w:rsid w:val="00501CEB"/>
    <w:rsid w:val="005028E5"/>
    <w:rsid w:val="00503735"/>
    <w:rsid w:val="00516A88"/>
    <w:rsid w:val="00522065"/>
    <w:rsid w:val="005224F2"/>
    <w:rsid w:val="00527B70"/>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6EA"/>
    <w:rsid w:val="00585FBE"/>
    <w:rsid w:val="005870E8"/>
    <w:rsid w:val="0058789C"/>
    <w:rsid w:val="005A4D4E"/>
    <w:rsid w:val="005A7237"/>
    <w:rsid w:val="005B21FA"/>
    <w:rsid w:val="005B3244"/>
    <w:rsid w:val="005B6EE8"/>
    <w:rsid w:val="005B7731"/>
    <w:rsid w:val="005C4515"/>
    <w:rsid w:val="005C5602"/>
    <w:rsid w:val="005C74A6"/>
    <w:rsid w:val="005D3B4D"/>
    <w:rsid w:val="005D4A2F"/>
    <w:rsid w:val="005D615C"/>
    <w:rsid w:val="005E1860"/>
    <w:rsid w:val="005F063B"/>
    <w:rsid w:val="005F192D"/>
    <w:rsid w:val="005F24C8"/>
    <w:rsid w:val="005F26AF"/>
    <w:rsid w:val="0060509D"/>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28E3"/>
    <w:rsid w:val="006A4840"/>
    <w:rsid w:val="006A52A0"/>
    <w:rsid w:val="006A7E1D"/>
    <w:rsid w:val="006C3A56"/>
    <w:rsid w:val="006C5CA1"/>
    <w:rsid w:val="006D13F4"/>
    <w:rsid w:val="006D6AED"/>
    <w:rsid w:val="006E6D0B"/>
    <w:rsid w:val="006F126E"/>
    <w:rsid w:val="006F32C9"/>
    <w:rsid w:val="006F3834"/>
    <w:rsid w:val="006F5693"/>
    <w:rsid w:val="006F5D4C"/>
    <w:rsid w:val="00717B01"/>
    <w:rsid w:val="007227D9"/>
    <w:rsid w:val="0072491F"/>
    <w:rsid w:val="00725598"/>
    <w:rsid w:val="007374A1"/>
    <w:rsid w:val="007457C1"/>
    <w:rsid w:val="00752712"/>
    <w:rsid w:val="00753A84"/>
    <w:rsid w:val="007611F5"/>
    <w:rsid w:val="007619E4"/>
    <w:rsid w:val="00761E75"/>
    <w:rsid w:val="0076495E"/>
    <w:rsid w:val="00765FC8"/>
    <w:rsid w:val="00775694"/>
    <w:rsid w:val="00786D53"/>
    <w:rsid w:val="00793F46"/>
    <w:rsid w:val="007A1325"/>
    <w:rsid w:val="007A1A18"/>
    <w:rsid w:val="007A3BAF"/>
    <w:rsid w:val="007B53D8"/>
    <w:rsid w:val="007C22C5"/>
    <w:rsid w:val="007C57E1"/>
    <w:rsid w:val="007C5811"/>
    <w:rsid w:val="007D2DF5"/>
    <w:rsid w:val="007D451A"/>
    <w:rsid w:val="007D5E3E"/>
    <w:rsid w:val="007D7596"/>
    <w:rsid w:val="007E242C"/>
    <w:rsid w:val="007E551B"/>
    <w:rsid w:val="007E6631"/>
    <w:rsid w:val="00803A12"/>
    <w:rsid w:val="00804770"/>
    <w:rsid w:val="00805417"/>
    <w:rsid w:val="008126BF"/>
    <w:rsid w:val="00815A01"/>
    <w:rsid w:val="008266F9"/>
    <w:rsid w:val="008267E2"/>
    <w:rsid w:val="00826A9B"/>
    <w:rsid w:val="00834842"/>
    <w:rsid w:val="00840E7B"/>
    <w:rsid w:val="008536AF"/>
    <w:rsid w:val="00853D40"/>
    <w:rsid w:val="008564FC"/>
    <w:rsid w:val="00864E76"/>
    <w:rsid w:val="00872581"/>
    <w:rsid w:val="0087459D"/>
    <w:rsid w:val="0087680F"/>
    <w:rsid w:val="00876B71"/>
    <w:rsid w:val="00876D81"/>
    <w:rsid w:val="00881D86"/>
    <w:rsid w:val="00883306"/>
    <w:rsid w:val="008904F9"/>
    <w:rsid w:val="00890E4C"/>
    <w:rsid w:val="00890E74"/>
    <w:rsid w:val="00892798"/>
    <w:rsid w:val="0089418F"/>
    <w:rsid w:val="00897C29"/>
    <w:rsid w:val="008A1A9C"/>
    <w:rsid w:val="008A27B4"/>
    <w:rsid w:val="008A4633"/>
    <w:rsid w:val="008B032E"/>
    <w:rsid w:val="008C0FA2"/>
    <w:rsid w:val="008C2342"/>
    <w:rsid w:val="008C77B6"/>
    <w:rsid w:val="008D1B91"/>
    <w:rsid w:val="008D724A"/>
    <w:rsid w:val="008E2E12"/>
    <w:rsid w:val="008E7A3E"/>
    <w:rsid w:val="008F1C77"/>
    <w:rsid w:val="008F41FD"/>
    <w:rsid w:val="008F4479"/>
    <w:rsid w:val="008F4BA0"/>
    <w:rsid w:val="00901726"/>
    <w:rsid w:val="00920E6A"/>
    <w:rsid w:val="00930016"/>
    <w:rsid w:val="00931816"/>
    <w:rsid w:val="00932C71"/>
    <w:rsid w:val="00935562"/>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101"/>
    <w:rsid w:val="009E160D"/>
    <w:rsid w:val="009F1CBB"/>
    <w:rsid w:val="009F3305"/>
    <w:rsid w:val="009F3FBE"/>
    <w:rsid w:val="009F6FB2"/>
    <w:rsid w:val="00A071C0"/>
    <w:rsid w:val="00A22670"/>
    <w:rsid w:val="00A24B35"/>
    <w:rsid w:val="00A266E0"/>
    <w:rsid w:val="00A26B74"/>
    <w:rsid w:val="00A271BA"/>
    <w:rsid w:val="00A27F86"/>
    <w:rsid w:val="00A431C6"/>
    <w:rsid w:val="00A535A5"/>
    <w:rsid w:val="00A54315"/>
    <w:rsid w:val="00A56257"/>
    <w:rsid w:val="00A57446"/>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0638F"/>
    <w:rsid w:val="00B1099C"/>
    <w:rsid w:val="00B12933"/>
    <w:rsid w:val="00B12B88"/>
    <w:rsid w:val="00B137E0"/>
    <w:rsid w:val="00B13BC8"/>
    <w:rsid w:val="00B24662"/>
    <w:rsid w:val="00B3569C"/>
    <w:rsid w:val="00B401E6"/>
    <w:rsid w:val="00B42E86"/>
    <w:rsid w:val="00B43676"/>
    <w:rsid w:val="00B5602D"/>
    <w:rsid w:val="00B60125"/>
    <w:rsid w:val="00B62DA9"/>
    <w:rsid w:val="00B6656B"/>
    <w:rsid w:val="00B71625"/>
    <w:rsid w:val="00B75C54"/>
    <w:rsid w:val="00B8710E"/>
    <w:rsid w:val="00B92A93"/>
    <w:rsid w:val="00B96F41"/>
    <w:rsid w:val="00BA17A8"/>
    <w:rsid w:val="00BA3C33"/>
    <w:rsid w:val="00BB0878"/>
    <w:rsid w:val="00BB1879"/>
    <w:rsid w:val="00BB1D32"/>
    <w:rsid w:val="00BB71DF"/>
    <w:rsid w:val="00BC0ABE"/>
    <w:rsid w:val="00BC30DB"/>
    <w:rsid w:val="00BC64FF"/>
    <w:rsid w:val="00BC7C37"/>
    <w:rsid w:val="00BD2244"/>
    <w:rsid w:val="00BE0F4B"/>
    <w:rsid w:val="00BE6472"/>
    <w:rsid w:val="00BF29B8"/>
    <w:rsid w:val="00BF46EA"/>
    <w:rsid w:val="00C07769"/>
    <w:rsid w:val="00C07D05"/>
    <w:rsid w:val="00C10856"/>
    <w:rsid w:val="00C203FA"/>
    <w:rsid w:val="00C244F5"/>
    <w:rsid w:val="00C26F71"/>
    <w:rsid w:val="00C3164F"/>
    <w:rsid w:val="00C31B5E"/>
    <w:rsid w:val="00C33DDE"/>
    <w:rsid w:val="00C34D3E"/>
    <w:rsid w:val="00C35B37"/>
    <w:rsid w:val="00C3747A"/>
    <w:rsid w:val="00C37F29"/>
    <w:rsid w:val="00C53077"/>
    <w:rsid w:val="00C56BF0"/>
    <w:rsid w:val="00C56DCC"/>
    <w:rsid w:val="00C57075"/>
    <w:rsid w:val="00C72AFE"/>
    <w:rsid w:val="00C81619"/>
    <w:rsid w:val="00CA013C"/>
    <w:rsid w:val="00CA6D6D"/>
    <w:rsid w:val="00CC7A4E"/>
    <w:rsid w:val="00CD1359"/>
    <w:rsid w:val="00CD4C83"/>
    <w:rsid w:val="00CE5947"/>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36ED"/>
    <w:rsid w:val="00D61A4E"/>
    <w:rsid w:val="00D634EA"/>
    <w:rsid w:val="00D713A1"/>
    <w:rsid w:val="00D77956"/>
    <w:rsid w:val="00D80F0C"/>
    <w:rsid w:val="00D92077"/>
    <w:rsid w:val="00D9453E"/>
    <w:rsid w:val="00D951E2"/>
    <w:rsid w:val="00D9565A"/>
    <w:rsid w:val="00DB2337"/>
    <w:rsid w:val="00DB5147"/>
    <w:rsid w:val="00DB5F87"/>
    <w:rsid w:val="00DB699B"/>
    <w:rsid w:val="00DC0376"/>
    <w:rsid w:val="00DC099B"/>
    <w:rsid w:val="00DC2BE5"/>
    <w:rsid w:val="00DD4CD4"/>
    <w:rsid w:val="00DD65A2"/>
    <w:rsid w:val="00DD6770"/>
    <w:rsid w:val="00DE0749"/>
    <w:rsid w:val="00DE1CE2"/>
    <w:rsid w:val="00DE313E"/>
    <w:rsid w:val="00DF1210"/>
    <w:rsid w:val="00DF31E9"/>
    <w:rsid w:val="00DF400D"/>
    <w:rsid w:val="00DF5C23"/>
    <w:rsid w:val="00E01DAD"/>
    <w:rsid w:val="00E021DC"/>
    <w:rsid w:val="00E03F91"/>
    <w:rsid w:val="00E064EF"/>
    <w:rsid w:val="00E064F2"/>
    <w:rsid w:val="00E0717B"/>
    <w:rsid w:val="00E14AF5"/>
    <w:rsid w:val="00E15598"/>
    <w:rsid w:val="00E20D65"/>
    <w:rsid w:val="00E353A2"/>
    <w:rsid w:val="00E36881"/>
    <w:rsid w:val="00E42E4C"/>
    <w:rsid w:val="00E47013"/>
    <w:rsid w:val="00E541F9"/>
    <w:rsid w:val="00E57B79"/>
    <w:rsid w:val="00E63419"/>
    <w:rsid w:val="00E64496"/>
    <w:rsid w:val="00E72115"/>
    <w:rsid w:val="00E72B27"/>
    <w:rsid w:val="00E8322E"/>
    <w:rsid w:val="00E903E0"/>
    <w:rsid w:val="00E9514F"/>
    <w:rsid w:val="00EA1115"/>
    <w:rsid w:val="00EA39EB"/>
    <w:rsid w:val="00EA58CE"/>
    <w:rsid w:val="00EA5E5E"/>
    <w:rsid w:val="00EB33FF"/>
    <w:rsid w:val="00EB3D1A"/>
    <w:rsid w:val="00EB49A5"/>
    <w:rsid w:val="00EC2759"/>
    <w:rsid w:val="00EC7106"/>
    <w:rsid w:val="00ED0120"/>
    <w:rsid w:val="00ED1084"/>
    <w:rsid w:val="00ED3BBA"/>
    <w:rsid w:val="00ED4E12"/>
    <w:rsid w:val="00EE051B"/>
    <w:rsid w:val="00EE05F5"/>
    <w:rsid w:val="00EE54B4"/>
    <w:rsid w:val="00EF1AD8"/>
    <w:rsid w:val="00EF2B5C"/>
    <w:rsid w:val="00EF7794"/>
    <w:rsid w:val="00F00D3C"/>
    <w:rsid w:val="00F02046"/>
    <w:rsid w:val="00F053D8"/>
    <w:rsid w:val="00F07888"/>
    <w:rsid w:val="00F07957"/>
    <w:rsid w:val="00F11C4B"/>
    <w:rsid w:val="00F1313D"/>
    <w:rsid w:val="00F201E7"/>
    <w:rsid w:val="00F204E0"/>
    <w:rsid w:val="00F20B16"/>
    <w:rsid w:val="00F21C79"/>
    <w:rsid w:val="00F238C9"/>
    <w:rsid w:val="00F23CA5"/>
    <w:rsid w:val="00F277AA"/>
    <w:rsid w:val="00F31955"/>
    <w:rsid w:val="00F34C06"/>
    <w:rsid w:val="00F43EA3"/>
    <w:rsid w:val="00F50C55"/>
    <w:rsid w:val="00F53914"/>
    <w:rsid w:val="00F57FFB"/>
    <w:rsid w:val="00F601E6"/>
    <w:rsid w:val="00F73954"/>
    <w:rsid w:val="00F929BD"/>
    <w:rsid w:val="00F94060"/>
    <w:rsid w:val="00FA56F6"/>
    <w:rsid w:val="00FB329D"/>
    <w:rsid w:val="00FB57D7"/>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4955C1"/>
  <w14:defaultImageDpi w14:val="300"/>
  <w15:docId w15:val="{BC0C3DB2-7B79-FB40-8E2A-A9C4C7AB5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0A342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A34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A342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itation,3: Cite,Heading 3 Char Char Char,Heading 3 Char Char,Index Headers,Bold Cite,Citation Char Char,Heading 3 Char1 Char Char,Citation Char Char Char Char,Citation Char1 Char Char,Heading 3 Char Char1,Text 7,Block Writing,Char Char"/>
    <w:basedOn w:val="Normal"/>
    <w:next w:val="Normal"/>
    <w:link w:val="Heading3Char"/>
    <w:uiPriority w:val="9"/>
    <w:unhideWhenUsed/>
    <w:qFormat/>
    <w:rsid w:val="000A342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gs,No Spacing1111,tag,ta,TAG, Ch"/>
    <w:basedOn w:val="Normal"/>
    <w:next w:val="Normal"/>
    <w:link w:val="Heading4Char"/>
    <w:uiPriority w:val="9"/>
    <w:unhideWhenUsed/>
    <w:qFormat/>
    <w:rsid w:val="000A342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unhideWhenUsed/>
    <w:rsid w:val="000A34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342D"/>
  </w:style>
  <w:style w:type="character" w:customStyle="1" w:styleId="Heading1Char">
    <w:name w:val="Heading 1 Char"/>
    <w:aliases w:val="Pocket Char"/>
    <w:basedOn w:val="DefaultParagraphFont"/>
    <w:link w:val="Heading1"/>
    <w:uiPriority w:val="9"/>
    <w:rsid w:val="000A342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A342D"/>
    <w:rPr>
      <w:rFonts w:ascii="Calibri" w:eastAsiaTheme="majorEastAsia" w:hAnsi="Calibri" w:cstheme="majorBidi"/>
      <w:b/>
      <w:bCs/>
      <w:sz w:val="44"/>
      <w:szCs w:val="44"/>
      <w:u w:val="double"/>
    </w:rPr>
  </w:style>
  <w:style w:type="character" w:customStyle="1" w:styleId="Heading3Char">
    <w:name w:val="Heading 3 Char"/>
    <w:aliases w:val="Block Char,Citation Char,3: Cite Char,Heading 3 Char Char Char Char,Heading 3 Char Char Char1,Index Headers Char,Bold Cite Char1,Citation Char Char Char,Heading 3 Char1 Char Char Char,Citation Char Char Char Char Char,Text 7 Char"/>
    <w:basedOn w:val="DefaultParagraphFont"/>
    <w:link w:val="Heading3"/>
    <w:uiPriority w:val="9"/>
    <w:rsid w:val="000A342D"/>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
    <w:basedOn w:val="DefaultParagraphFont"/>
    <w:link w:val="Heading4"/>
    <w:uiPriority w:val="9"/>
    <w:rsid w:val="000A342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A342D"/>
    <w:rPr>
      <w:b/>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S"/>
    <w:basedOn w:val="DefaultParagraphFont"/>
    <w:uiPriority w:val="1"/>
    <w:qFormat/>
    <w:rsid w:val="000A342D"/>
    <w:rPr>
      <w:b w:val="0"/>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0A342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A342D"/>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0A342D"/>
    <w:rPr>
      <w:color w:val="auto"/>
      <w:u w:val="none"/>
    </w:rPr>
  </w:style>
  <w:style w:type="paragraph" w:styleId="DocumentMap">
    <w:name w:val="Document Map"/>
    <w:basedOn w:val="Normal"/>
    <w:link w:val="DocumentMapChar"/>
    <w:uiPriority w:val="99"/>
    <w:semiHidden/>
    <w:unhideWhenUsed/>
    <w:rsid w:val="000A342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A342D"/>
    <w:rPr>
      <w:rFonts w:ascii="Lucida Grande" w:hAnsi="Lucida Grande" w:cs="Lucida Grande"/>
    </w:rPr>
  </w:style>
  <w:style w:type="paragraph" w:customStyle="1" w:styleId="textbold">
    <w:name w:val="text bold"/>
    <w:basedOn w:val="Normal"/>
    <w:link w:val="Emphasis"/>
    <w:autoRedefine/>
    <w:uiPriority w:val="7"/>
    <w:qFormat/>
    <w:rsid w:val="0060509D"/>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bodytext1">
    <w:name w:val="bodytext1"/>
    <w:basedOn w:val="Normal"/>
    <w:rsid w:val="0060509D"/>
    <w:pPr>
      <w:spacing w:before="100" w:beforeAutospacing="1" w:after="100" w:afterAutospacing="1" w:line="240" w:lineRule="auto"/>
    </w:pPr>
    <w:rPr>
      <w:rFonts w:ascii="Times New Roman" w:eastAsia="Times New Roman" w:hAnsi="Times New Roman" w:cs="Times New Roman"/>
      <w:sz w:val="24"/>
    </w:rPr>
  </w:style>
  <w:style w:type="paragraph" w:customStyle="1" w:styleId="bulletslevel1">
    <w:name w:val="bulletslevel1"/>
    <w:basedOn w:val="Normal"/>
    <w:rsid w:val="0060509D"/>
    <w:pPr>
      <w:spacing w:before="100" w:beforeAutospacing="1" w:after="100" w:afterAutospacing="1" w:line="240" w:lineRule="auto"/>
    </w:pPr>
    <w:rPr>
      <w:rFonts w:ascii="Times New Roman" w:eastAsia="Times New Roman" w:hAnsi="Times New Roman" w:cs="Times New Roman"/>
      <w:sz w:val="24"/>
    </w:rPr>
  </w:style>
  <w:style w:type="paragraph" w:styleId="NormalWeb">
    <w:name w:val="Normal (Web)"/>
    <w:basedOn w:val="Normal"/>
    <w:uiPriority w:val="99"/>
    <w:unhideWhenUsed/>
    <w:rsid w:val="0060509D"/>
    <w:pPr>
      <w:spacing w:before="100" w:beforeAutospacing="1" w:after="100" w:afterAutospacing="1" w:line="240" w:lineRule="auto"/>
    </w:pPr>
    <w:rPr>
      <w:rFonts w:ascii="Times New Roman" w:eastAsia="Times New Roman" w:hAnsi="Times New Roman" w:cs="Times New Roman"/>
      <w:sz w:val="24"/>
    </w:rPr>
  </w:style>
  <w:style w:type="paragraph" w:customStyle="1" w:styleId="fottnotesendnotes">
    <w:name w:val="fottnotesendnotes"/>
    <w:basedOn w:val="Normal"/>
    <w:rsid w:val="0060509D"/>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basedOn w:val="Normal"/>
    <w:uiPriority w:val="99"/>
    <w:unhideWhenUsed/>
    <w:qFormat/>
    <w:rsid w:val="0060509D"/>
    <w:pPr>
      <w:ind w:left="720"/>
      <w:contextualSpacing/>
    </w:pPr>
  </w:style>
  <w:style w:type="paragraph" w:customStyle="1" w:styleId="subhead1">
    <w:name w:val="subhead1"/>
    <w:basedOn w:val="Normal"/>
    <w:rsid w:val="0060509D"/>
    <w:pPr>
      <w:spacing w:before="100" w:beforeAutospacing="1" w:after="100" w:afterAutospacing="1" w:line="240" w:lineRule="auto"/>
    </w:pPr>
    <w:rPr>
      <w:rFonts w:ascii="Times New Roman" w:eastAsia="Times New Roman" w:hAnsi="Times New Roman" w:cs="Times New Roman"/>
      <w:sz w:val="24"/>
    </w:rPr>
  </w:style>
  <w:style w:type="character" w:customStyle="1" w:styleId="Title1">
    <w:name w:val="Title1"/>
    <w:basedOn w:val="DefaultParagraphFont"/>
    <w:rsid w:val="0060509D"/>
  </w:style>
  <w:style w:type="paragraph" w:styleId="z-TopofForm">
    <w:name w:val="HTML Top of Form"/>
    <w:basedOn w:val="Normal"/>
    <w:next w:val="Normal"/>
    <w:link w:val="z-TopofFormChar"/>
    <w:hidden/>
    <w:uiPriority w:val="99"/>
    <w:semiHidden/>
    <w:unhideWhenUsed/>
    <w:rsid w:val="0060509D"/>
    <w:pPr>
      <w:pBdr>
        <w:bottom w:val="single" w:sz="6" w:space="1" w:color="auto"/>
      </w:pBdr>
      <w:spacing w:after="0" w:line="240" w:lineRule="auto"/>
      <w:jc w:val="center"/>
    </w:pPr>
    <w:rPr>
      <w:rFonts w:eastAsia="Times New Roman"/>
      <w:vanish/>
      <w:sz w:val="16"/>
      <w:szCs w:val="16"/>
    </w:rPr>
  </w:style>
  <w:style w:type="character" w:customStyle="1" w:styleId="z-TopofFormChar">
    <w:name w:val="z-Top of Form Char"/>
    <w:basedOn w:val="DefaultParagraphFont"/>
    <w:link w:val="z-TopofForm"/>
    <w:uiPriority w:val="99"/>
    <w:semiHidden/>
    <w:rsid w:val="0060509D"/>
    <w:rPr>
      <w:rFonts w:ascii="Calibri" w:eastAsia="Times New Roman" w:hAnsi="Calibri"/>
      <w:vanish/>
      <w:sz w:val="16"/>
      <w:szCs w:val="16"/>
    </w:rPr>
  </w:style>
  <w:style w:type="paragraph" w:styleId="z-BottomofForm">
    <w:name w:val="HTML Bottom of Form"/>
    <w:basedOn w:val="Normal"/>
    <w:next w:val="Normal"/>
    <w:link w:val="z-BottomofFormChar"/>
    <w:hidden/>
    <w:uiPriority w:val="99"/>
    <w:semiHidden/>
    <w:unhideWhenUsed/>
    <w:rsid w:val="0060509D"/>
    <w:pPr>
      <w:pBdr>
        <w:top w:val="single" w:sz="6" w:space="1" w:color="auto"/>
      </w:pBdr>
      <w:spacing w:after="0" w:line="240" w:lineRule="auto"/>
      <w:jc w:val="center"/>
    </w:pPr>
    <w:rPr>
      <w:rFonts w:eastAsia="Times New Roman"/>
      <w:vanish/>
      <w:sz w:val="16"/>
      <w:szCs w:val="16"/>
    </w:rPr>
  </w:style>
  <w:style w:type="character" w:customStyle="1" w:styleId="z-BottomofFormChar">
    <w:name w:val="z-Bottom of Form Char"/>
    <w:basedOn w:val="DefaultParagraphFont"/>
    <w:link w:val="z-BottomofForm"/>
    <w:uiPriority w:val="99"/>
    <w:semiHidden/>
    <w:rsid w:val="0060509D"/>
    <w:rPr>
      <w:rFonts w:ascii="Calibri" w:eastAsia="Times New Roman" w:hAnsi="Calibri"/>
      <w:vanish/>
      <w:sz w:val="16"/>
      <w:szCs w:val="16"/>
    </w:rPr>
  </w:style>
  <w:style w:type="character" w:styleId="Strong">
    <w:name w:val="Strong"/>
    <w:basedOn w:val="DefaultParagraphFont"/>
    <w:uiPriority w:val="22"/>
    <w:qFormat/>
    <w:rsid w:val="0060509D"/>
    <w:rPr>
      <w:b/>
      <w:bCs/>
    </w:rPr>
  </w:style>
  <w:style w:type="paragraph" w:customStyle="1" w:styleId="p1">
    <w:name w:val="p1"/>
    <w:basedOn w:val="Normal"/>
    <w:rsid w:val="0060509D"/>
    <w:pPr>
      <w:spacing w:before="100" w:beforeAutospacing="1" w:after="100" w:afterAutospacing="1" w:line="240" w:lineRule="auto"/>
    </w:pPr>
    <w:rPr>
      <w:rFonts w:ascii="Times New Roman" w:eastAsia="Times New Roman" w:hAnsi="Times New Roman" w:cs="Times New Roman"/>
      <w:sz w:val="24"/>
    </w:rPr>
  </w:style>
  <w:style w:type="paragraph" w:customStyle="1" w:styleId="UnderlinePara">
    <w:name w:val="Underline Para"/>
    <w:basedOn w:val="Normal"/>
    <w:uiPriority w:val="6"/>
    <w:qFormat/>
    <w:rsid w:val="0060509D"/>
    <w:pPr>
      <w:widowControl w:val="0"/>
      <w:suppressAutoHyphens/>
      <w:spacing w:after="200" w:line="256" w:lineRule="auto"/>
      <w:contextualSpacing/>
    </w:pPr>
    <w:rPr>
      <w:u w:val="single"/>
    </w:rPr>
  </w:style>
  <w:style w:type="paragraph" w:customStyle="1" w:styleId="canvas-atom">
    <w:name w:val="canvas-atom"/>
    <w:basedOn w:val="Normal"/>
    <w:rsid w:val="0060509D"/>
    <w:pPr>
      <w:spacing w:before="100" w:beforeAutospacing="1" w:after="100" w:afterAutospacing="1" w:line="240" w:lineRule="auto"/>
    </w:pPr>
    <w:rPr>
      <w:rFonts w:ascii="Times New Roman" w:eastAsia="Times New Roman" w:hAnsi="Times New Roman" w:cs="Times New Roman"/>
      <w:sz w:val="24"/>
    </w:rPr>
  </w:style>
  <w:style w:type="paragraph" w:styleId="BalloonText">
    <w:name w:val="Balloon Text"/>
    <w:basedOn w:val="Normal"/>
    <w:link w:val="BalloonTextChar"/>
    <w:uiPriority w:val="99"/>
    <w:semiHidden/>
    <w:unhideWhenUsed/>
    <w:rsid w:val="006050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509D"/>
    <w:rPr>
      <w:rFonts w:ascii="Tahoma" w:hAnsi="Tahoma" w:cs="Tahoma"/>
      <w:sz w:val="16"/>
      <w:szCs w:val="16"/>
    </w:rPr>
  </w:style>
  <w:style w:type="paragraph" w:customStyle="1" w:styleId="cardtext">
    <w:name w:val="card text"/>
    <w:basedOn w:val="Normal"/>
    <w:link w:val="cardtextChar"/>
    <w:qFormat/>
    <w:rsid w:val="0060509D"/>
    <w:pPr>
      <w:ind w:left="864" w:right="864"/>
    </w:pPr>
    <w:rPr>
      <w:color w:val="000000"/>
      <w:sz w:val="18"/>
      <w:szCs w:val="18"/>
    </w:rPr>
  </w:style>
  <w:style w:type="character" w:customStyle="1" w:styleId="cardtextChar">
    <w:name w:val="card text Char"/>
    <w:basedOn w:val="DefaultParagraphFont"/>
    <w:link w:val="cardtext"/>
    <w:rsid w:val="0060509D"/>
    <w:rPr>
      <w:rFonts w:ascii="Calibri" w:hAnsi="Calibri"/>
      <w:color w:val="000000"/>
      <w:sz w:val="18"/>
      <w:szCs w:val="18"/>
    </w:rPr>
  </w:style>
  <w:style w:type="paragraph" w:customStyle="1" w:styleId="Emphasis1">
    <w:name w:val="Emphasis1"/>
    <w:basedOn w:val="Normal"/>
    <w:autoRedefine/>
    <w:uiPriority w:val="7"/>
    <w:qFormat/>
    <w:rsid w:val="0060509D"/>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Box">
    <w:name w:val="Box"/>
    <w:basedOn w:val="DefaultParagraphFont"/>
    <w:uiPriority w:val="1"/>
    <w:qFormat/>
    <w:rsid w:val="0060509D"/>
    <w:rPr>
      <w:b/>
      <w:u w:val="single"/>
      <w:bdr w:val="single" w:sz="4" w:space="0" w:color="auto"/>
    </w:rPr>
  </w:style>
  <w:style w:type="character" w:customStyle="1" w:styleId="BoldUnderline">
    <w:name w:val="BoldUnderline"/>
    <w:uiPriority w:val="1"/>
    <w:qFormat/>
    <w:rsid w:val="0060509D"/>
    <w:rPr>
      <w:rFonts w:ascii="Arial" w:hAnsi="Arial"/>
      <w:b/>
      <w:sz w:val="20"/>
      <w:u w:val="single"/>
    </w:rPr>
  </w:style>
  <w:style w:type="character" w:customStyle="1" w:styleId="Author-Date">
    <w:name w:val="Author-Date"/>
    <w:rsid w:val="0060509D"/>
    <w:rPr>
      <w:b/>
      <w:sz w:val="24"/>
    </w:rPr>
  </w:style>
  <w:style w:type="paragraph" w:customStyle="1" w:styleId="Card">
    <w:name w:val="Card"/>
    <w:basedOn w:val="Heading1"/>
    <w:link w:val="Hyperlink"/>
    <w:autoRedefine/>
    <w:uiPriority w:val="99"/>
    <w:qFormat/>
    <w:rsid w:val="0060509D"/>
    <w:pPr>
      <w:keepNext w:val="0"/>
      <w:keepLines w:val="0"/>
      <w:pageBreakBefore w:val="0"/>
      <w:pBdr>
        <w:top w:val="none" w:sz="0" w:space="0" w:color="auto"/>
        <w:left w:val="none" w:sz="0" w:space="0" w:color="auto"/>
        <w:bottom w:val="none" w:sz="0" w:space="0" w:color="auto"/>
        <w:right w:val="none" w:sz="0" w:space="0" w:color="auto"/>
      </w:pBdr>
      <w:spacing w:before="480"/>
      <w:jc w:val="left"/>
      <w:outlineLvl w:val="9"/>
    </w:pPr>
    <w:rPr>
      <w:rFonts w:asciiTheme="minorHAnsi" w:eastAsiaTheme="minorEastAsia" w:hAnsiTheme="minorHAnsi" w:cstheme="minorBidi"/>
      <w:b w:val="0"/>
      <w:bCs w:val="0"/>
      <w:sz w:val="24"/>
      <w:szCs w:val="24"/>
    </w:rPr>
  </w:style>
  <w:style w:type="character" w:customStyle="1" w:styleId="TitleChar">
    <w:name w:val="Title Char"/>
    <w:aliases w:val="Cites and Cards Char,UNDERLINE Char,Bold Underlined Char,Block Heading Char,title Char,Read This Char"/>
    <w:basedOn w:val="DefaultParagraphFont"/>
    <w:link w:val="Title"/>
    <w:uiPriority w:val="6"/>
    <w:qFormat/>
    <w:rsid w:val="0060509D"/>
    <w:rPr>
      <w:bCs/>
      <w:u w:val="single"/>
    </w:rPr>
  </w:style>
  <w:style w:type="paragraph" w:styleId="Title">
    <w:name w:val="Title"/>
    <w:aliases w:val="Cites and Cards,UNDERLINE,Bold Underlined,Block Heading,title,Read This"/>
    <w:basedOn w:val="Normal"/>
    <w:next w:val="Normal"/>
    <w:link w:val="TitleChar"/>
    <w:uiPriority w:val="6"/>
    <w:qFormat/>
    <w:rsid w:val="0060509D"/>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basedOn w:val="DefaultParagraphFont"/>
    <w:uiPriority w:val="99"/>
    <w:rsid w:val="0060509D"/>
    <w:rPr>
      <w:rFonts w:asciiTheme="majorHAnsi" w:eastAsiaTheme="majorEastAsia" w:hAnsiTheme="majorHAnsi" w:cstheme="majorBidi"/>
      <w:spacing w:val="-10"/>
      <w:kern w:val="28"/>
      <w:sz w:val="56"/>
      <w:szCs w:val="56"/>
    </w:rPr>
  </w:style>
  <w:style w:type="character" w:customStyle="1" w:styleId="StyleDate">
    <w:name w:val="Style Date"/>
    <w:aliases w:val="Author"/>
    <w:basedOn w:val="DefaultParagraphFont"/>
    <w:uiPriority w:val="1"/>
    <w:qFormat/>
    <w:rsid w:val="0060509D"/>
    <w:rPr>
      <w:rFonts w:ascii="Georgia" w:hAnsi="Georgia"/>
      <w:b/>
      <w:sz w:val="24"/>
      <w:u w:val="single"/>
    </w:rPr>
  </w:style>
  <w:style w:type="character" w:styleId="IntenseEmphasis">
    <w:name w:val="Intense Emphasis"/>
    <w:aliases w:val="Minimized Char,Underline Char Char Char,Underline Char Char"/>
    <w:basedOn w:val="DefaultParagraphFont"/>
    <w:uiPriority w:val="6"/>
    <w:qFormat/>
    <w:rsid w:val="0060509D"/>
    <w:rPr>
      <w:b w:val="0"/>
      <w:sz w:val="22"/>
      <w:u w:val="single"/>
    </w:rPr>
  </w:style>
  <w:style w:type="paragraph" w:customStyle="1" w:styleId="card0">
    <w:name w:val="card"/>
    <w:basedOn w:val="Normal"/>
    <w:next w:val="Normal"/>
    <w:link w:val="cardChar"/>
    <w:uiPriority w:val="6"/>
    <w:qFormat/>
    <w:rsid w:val="0060509D"/>
    <w:pPr>
      <w:ind w:left="288" w:right="288"/>
    </w:pPr>
    <w:rPr>
      <w:rFonts w:eastAsia="Times New Roman" w:cs="Times New Roman"/>
    </w:rPr>
  </w:style>
  <w:style w:type="character" w:customStyle="1" w:styleId="cardChar">
    <w:name w:val="card Char"/>
    <w:link w:val="card0"/>
    <w:uiPriority w:val="6"/>
    <w:rsid w:val="0060509D"/>
    <w:rPr>
      <w:rFonts w:ascii="Calibri" w:eastAsia="Times New Roman" w:hAnsi="Calibri" w:cs="Times New Roman"/>
      <w:sz w:val="22"/>
    </w:rPr>
  </w:style>
  <w:style w:type="character" w:customStyle="1" w:styleId="underline">
    <w:name w:val="underline"/>
    <w:qFormat/>
    <w:rsid w:val="0060509D"/>
    <w:rPr>
      <w:b/>
      <w:bCs w:val="0"/>
      <w:u w:val="single"/>
    </w:rPr>
  </w:style>
  <w:style w:type="character" w:customStyle="1" w:styleId="UnderlineBold">
    <w:name w:val="Underline + Bold"/>
    <w:uiPriority w:val="1"/>
    <w:qFormat/>
    <w:rsid w:val="0060509D"/>
    <w:rPr>
      <w:b/>
      <w:sz w:val="20"/>
      <w:u w:val="single"/>
    </w:rPr>
  </w:style>
  <w:style w:type="character" w:customStyle="1" w:styleId="underlineChar">
    <w:name w:val="underline Char"/>
    <w:basedOn w:val="DefaultParagraphFont"/>
    <w:rsid w:val="0060509D"/>
    <w:rPr>
      <w:rFonts w:ascii="Calibri" w:eastAsia="Calibri" w:hAnsi="Calibri" w:cs="Calibri"/>
      <w:sz w:val="20"/>
      <w:szCs w:val="20"/>
      <w:u w:val="single"/>
    </w:rPr>
  </w:style>
  <w:style w:type="character" w:customStyle="1" w:styleId="smallChar">
    <w:name w:val="small Char"/>
    <w:basedOn w:val="DefaultParagraphFont"/>
    <w:rsid w:val="0060509D"/>
    <w:rPr>
      <w:sz w:val="16"/>
    </w:rPr>
  </w:style>
  <w:style w:type="character" w:customStyle="1" w:styleId="Highlightedunderline">
    <w:name w:val="Highlighted underline"/>
    <w:rsid w:val="0060509D"/>
    <w:rPr>
      <w:rFonts w:ascii="Times New Roman" w:hAnsi="Times New Roman"/>
      <w:sz w:val="20"/>
      <w:u w:val="single"/>
      <w:bdr w:val="none" w:sz="0" w:space="0" w:color="auto"/>
      <w:shd w:val="clear" w:color="auto" w:fill="C0C0C0"/>
    </w:rPr>
  </w:style>
  <w:style w:type="paragraph" w:customStyle="1" w:styleId="hotroute">
    <w:name w:val="hot route!"/>
    <w:basedOn w:val="Normal"/>
    <w:qFormat/>
    <w:rsid w:val="0060509D"/>
    <w:pPr>
      <w:spacing w:after="0" w:line="240" w:lineRule="auto"/>
      <w:ind w:left="144"/>
    </w:pPr>
    <w:rPr>
      <w:rFonts w:ascii="Times New Roman" w:eastAsia="Calibri" w:hAnsi="Times New Roman" w:cs="Times New Roman"/>
      <w:sz w:val="24"/>
    </w:rPr>
  </w:style>
  <w:style w:type="character" w:customStyle="1" w:styleId="NoSpacingChar">
    <w:name w:val="No Spacing Char"/>
    <w:aliases w:val="Card Char,Debate Text Char"/>
    <w:locked/>
    <w:rsid w:val="0060509D"/>
    <w:rPr>
      <w:rFonts w:ascii="Times New Roman" w:hAnsi="Times New Roman"/>
      <w:sz w:val="20"/>
    </w:rPr>
  </w:style>
  <w:style w:type="character" w:customStyle="1" w:styleId="UnresolvedMention1">
    <w:name w:val="Unresolved Mention1"/>
    <w:basedOn w:val="DefaultParagraphFont"/>
    <w:uiPriority w:val="99"/>
    <w:semiHidden/>
    <w:unhideWhenUsed/>
    <w:rsid w:val="0060509D"/>
    <w:rPr>
      <w:color w:val="808080"/>
      <w:shd w:val="clear" w:color="auto" w:fill="E6E6E6"/>
    </w:rPr>
  </w:style>
  <w:style w:type="character" w:styleId="UnresolvedMention">
    <w:name w:val="Unresolved Mention"/>
    <w:basedOn w:val="DefaultParagraphFont"/>
    <w:uiPriority w:val="99"/>
    <w:semiHidden/>
    <w:unhideWhenUsed/>
    <w:rsid w:val="001B650F"/>
    <w:rPr>
      <w:color w:val="605E5C"/>
      <w:shd w:val="clear" w:color="auto" w:fill="E1DFDD"/>
    </w:rPr>
  </w:style>
  <w:style w:type="character" w:customStyle="1" w:styleId="Style11ptUnderline">
    <w:name w:val="Style 11 pt Underline"/>
    <w:basedOn w:val="DefaultParagraphFont"/>
    <w:rsid w:val="006A28E3"/>
    <w:rPr>
      <w:sz w:val="20"/>
      <w:u w:val="single"/>
    </w:rPr>
  </w:style>
  <w:style w:type="character" w:customStyle="1" w:styleId="Style11ptUnderlineBorderSinglesolidlineAuto05pt">
    <w:name w:val="Style 11 pt Underline Border: : (Single solid line Auto  0.5 pt..."/>
    <w:basedOn w:val="DefaultParagraphFont"/>
    <w:rsid w:val="006A28E3"/>
    <w:rPr>
      <w:sz w:val="20"/>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ewresearch.org/fact-tank/2014/11/21/executive-actions-on-immigration-have-long-history/" TargetMode="External"/><Relationship Id="rId18" Type="http://schemas.openxmlformats.org/officeDocument/2006/relationships/hyperlink" Target="http://cyrusmehta.blogspot.com/2010/04/comprehensive-immigration-reform.html" TargetMode="External"/><Relationship Id="rId26" Type="http://schemas.openxmlformats.org/officeDocument/2006/relationships/hyperlink" Target="http://users.humboldt.edu/ogayle/hist420/ImmigrationRestriction.html" TargetMode="External"/><Relationship Id="rId39" Type="http://schemas.openxmlformats.org/officeDocument/2006/relationships/hyperlink" Target="https://ilr.law.uiowa.edu/online/volume-102/the-attorney-generals-disruptive-immigration-power/" TargetMode="External"/><Relationship Id="rId21" Type="http://schemas.openxmlformats.org/officeDocument/2006/relationships/hyperlink" Target="https://ilr.law.uiowa.edu/online/volume-102/the-attorney-generals-disruptive-immigration-power/" TargetMode="External"/><Relationship Id="rId34" Type="http://schemas.openxmlformats.org/officeDocument/2006/relationships/hyperlink" Target="https://ilr.law.uiowa.edu/online/volume-102/the-attorney-generals-disruptive-immigration-power/" TargetMode="External"/><Relationship Id="rId42" Type="http://schemas.openxmlformats.org/officeDocument/2006/relationships/hyperlink" Target="http://www.greenleft.org.au/1998/337/20135"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fas.org/sgp/crs/homesec/R43782.pdf)-DG" TargetMode="External"/><Relationship Id="rId20" Type="http://schemas.openxmlformats.org/officeDocument/2006/relationships/hyperlink" Target="https://ilr.law.uiowa.edu/online/volume-102/the-attorney-generals-disruptive-immigration-power/" TargetMode="External"/><Relationship Id="rId29" Type="http://schemas.openxmlformats.org/officeDocument/2006/relationships/hyperlink" Target="https://www.tasoff.com/Immigration-Information/Immigration-Law-After-Trump.pdf" TargetMode="External"/><Relationship Id="rId41" Type="http://schemas.openxmlformats.org/officeDocument/2006/relationships/hyperlink" Target="https://scholarship.law.upenn.edu/cgi/viewcontent.cgi?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mericanimmigrationcouncil.org/research/guide-immigration-accountability-executive-action%20Accessed%206/22/18" TargetMode="External"/><Relationship Id="rId24" Type="http://schemas.openxmlformats.org/officeDocument/2006/relationships/hyperlink" Target="https://www.nytimes.com/roomfordebate/2016/09/12/is-any-immigration-reform-possible-in-this-political-climate/executive-power-can-still-affect-immigration-enforcement%20Accessed%206/22/18" TargetMode="External"/><Relationship Id="rId32" Type="http://schemas.openxmlformats.org/officeDocument/2006/relationships/hyperlink" Target="https://www.britannica.com/biography/Barack-Obama/Executive-action-and-the-2014-midterm-election" TargetMode="External"/><Relationship Id="rId37" Type="http://schemas.openxmlformats.org/officeDocument/2006/relationships/hyperlink" Target="https://scholarship.law.upenn.edu/cgi/viewcontent.cgi" TargetMode="External"/><Relationship Id="rId40" Type="http://schemas.openxmlformats.org/officeDocument/2006/relationships/hyperlink" Target="https://ilr.law.uiowa.edu/online/volume-102/the-attorney-generals-disruptive-immigration-power/" TargetMode="External"/><Relationship Id="rId5" Type="http://schemas.openxmlformats.org/officeDocument/2006/relationships/numbering" Target="numbering.xml"/><Relationship Id="rId15" Type="http://schemas.openxmlformats.org/officeDocument/2006/relationships/hyperlink" Target="https://fas.org/sgp/crs/homesec/R43782.pdf)-DG" TargetMode="External"/><Relationship Id="rId23" Type="http://schemas.openxmlformats.org/officeDocument/2006/relationships/hyperlink" Target="https://www.lawfareblog.com/executive-power-and-immigration-reform%20Accessed%206/22/18" TargetMode="External"/><Relationship Id="rId28" Type="http://schemas.openxmlformats.org/officeDocument/2006/relationships/image" Target="media/image2.png"/><Relationship Id="rId36" Type="http://schemas.openxmlformats.org/officeDocument/2006/relationships/hyperlink" Target="https://www.americanimmigrationcouncil.org/research/guide-immigration-accountability-executive-action%20Accessed%206/22/18" TargetMode="External"/><Relationship Id="rId10" Type="http://schemas.openxmlformats.org/officeDocument/2006/relationships/hyperlink" Target="https://bipartisanpolicy.org/blog/obamas-executive-action-on-immigration-explained/" TargetMode="External"/><Relationship Id="rId19" Type="http://schemas.openxmlformats.org/officeDocument/2006/relationships/hyperlink" Target="http://cyrusmehta.blogspot.com/2010/04/comprehensive-immigration-reform.html" TargetMode="External"/><Relationship Id="rId31" Type="http://schemas.openxmlformats.org/officeDocument/2006/relationships/hyperlink" Target="http://www.constitution.org/ad_state/schoenbrod.htm"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www.ilw.com/articles/2009,0225-endelman.shtm" TargetMode="External"/><Relationship Id="rId14" Type="http://schemas.openxmlformats.org/officeDocument/2006/relationships/hyperlink" Target="http://cyrusmehta.blogspot.com/2010/04/comprehensive-immigration-reform.html" TargetMode="External"/><Relationship Id="rId22" Type="http://schemas.openxmlformats.org/officeDocument/2006/relationships/hyperlink" Target="https://www.cnn.com/2011/11/01/politics/obama-executive-orders/index.html" TargetMode="External"/><Relationship Id="rId27" Type="http://schemas.openxmlformats.org/officeDocument/2006/relationships/image" Target="media/image1.png"/><Relationship Id="rId30" Type="http://schemas.openxmlformats.org/officeDocument/2006/relationships/hyperlink" Target="https://news.psu.edu/story/330549/2014/10/16/research/media-are-often-enablers-unilateral-presidential-powers" TargetMode="External"/><Relationship Id="rId35" Type="http://schemas.openxmlformats.org/officeDocument/2006/relationships/hyperlink" Target="https://fas.org/sgp/crs/homesec/R43782.pdf)-DG"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linkedin.com/edu/columbia-university-in-the-city-of-new-york-18943?trk=ppro_sprof" TargetMode="External"/><Relationship Id="rId17" Type="http://schemas.openxmlformats.org/officeDocument/2006/relationships/hyperlink" Target="https://fas.org/sgp/crs/homesec/R43782.pdf)-DG" TargetMode="External"/><Relationship Id="rId25" Type="http://schemas.openxmlformats.org/officeDocument/2006/relationships/hyperlink" Target="https://fedsoc.org/commentary/blog-posts/immigration-and-the-separation-of-powers" TargetMode="External"/><Relationship Id="rId33" Type="http://schemas.openxmlformats.org/officeDocument/2006/relationships/hyperlink" Target="https://www.nytimes.com/2012/04/23/us/politics/shift-on-executive-powers-let-obama-bypass-congress.html" TargetMode="External"/><Relationship Id="rId38" Type="http://schemas.openxmlformats.org/officeDocument/2006/relationships/hyperlink" Target="https://scholarship.law.ufl.edu/cgi/viewcontent.cgi?referer=https://www.google.com/&amp;httpsredir=1&amp;article=1273&amp;context=flr)-J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8A0FF1D-1FAB-2C43-BB0A-02C585873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273</TotalTime>
  <Pages>97</Pages>
  <Words>44410</Words>
  <Characters>253141</Characters>
  <Application>Microsoft Office Word</Application>
  <DocSecurity>0</DocSecurity>
  <Lines>2109</Lines>
  <Paragraphs>593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296958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68</cp:revision>
  <dcterms:created xsi:type="dcterms:W3CDTF">2018-06-20T03:02:00Z</dcterms:created>
  <dcterms:modified xsi:type="dcterms:W3CDTF">2018-06-25T17:32:00Z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