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00ED7" w:rsidRDefault="00F00ED7" w:rsidP="00F8237B">
      <w:pPr>
        <w:pStyle w:val="Heading1"/>
      </w:pPr>
      <w:r>
        <w:t>Notes</w:t>
      </w:r>
    </w:p>
    <w:p w:rsidR="00F00ED7" w:rsidRDefault="00F00ED7" w:rsidP="00F00ED7"/>
    <w:p w:rsidR="00BC0CBD" w:rsidRDefault="00F00ED7" w:rsidP="00F00ED7">
      <w:r>
        <w:t>This is great work by</w:t>
      </w:r>
      <w:r w:rsidR="00D064D5">
        <w:t>:</w:t>
      </w:r>
      <w:r>
        <w:t xml:space="preserve"> </w:t>
      </w:r>
    </w:p>
    <w:p w:rsidR="00BC0CBD" w:rsidRDefault="00D064D5" w:rsidP="00F00ED7">
      <w:r>
        <w:br/>
      </w:r>
      <w:r w:rsidR="00F00ED7">
        <w:t xml:space="preserve">Edward “I’m </w:t>
      </w:r>
      <w:r>
        <w:t>not that old” Young</w:t>
      </w:r>
      <w:r w:rsidR="00BC0CBD">
        <w:br/>
      </w:r>
      <w:r>
        <w:t>Ted “multiplexity” Shi</w:t>
      </w:r>
      <w:r w:rsidR="00BC0CBD">
        <w:br/>
      </w:r>
      <w:r>
        <w:t>Katherine “I’m from Texas, but cut hegemony bad cards” Chacon</w:t>
      </w:r>
      <w:r w:rsidR="00BC0CBD">
        <w:br/>
      </w:r>
      <w:r>
        <w:t xml:space="preserve">The Realist </w:t>
      </w:r>
      <w:proofErr w:type="spellStart"/>
      <w:r>
        <w:t>Realist</w:t>
      </w:r>
      <w:proofErr w:type="spellEnd"/>
      <w:r>
        <w:t xml:space="preserve"> (AKA Ramya </w:t>
      </w:r>
      <w:proofErr w:type="spellStart"/>
      <w:r>
        <w:t>Chilappa</w:t>
      </w:r>
      <w:proofErr w:type="spellEnd"/>
      <w:r>
        <w:t>)</w:t>
      </w:r>
      <w:r w:rsidR="00BC0CBD">
        <w:br/>
      </w:r>
      <w:proofErr w:type="spellStart"/>
      <w:r>
        <w:t>Debayan</w:t>
      </w:r>
      <w:proofErr w:type="spellEnd"/>
      <w:r>
        <w:t xml:space="preserve"> “Kurt almost forgot to include the cards that says </w:t>
      </w:r>
      <w:proofErr w:type="spellStart"/>
      <w:r>
        <w:t>heg</w:t>
      </w:r>
      <w:proofErr w:type="spellEnd"/>
      <w:r>
        <w:t xml:space="preserve"> can survive Trump” Sen</w:t>
      </w:r>
      <w:r w:rsidR="00BC0CBD">
        <w:br/>
        <w:t>Jessica “Constructivism is the best approach to IR” Liu</w:t>
      </w:r>
      <w:r w:rsidR="00BC0CBD">
        <w:br/>
        <w:t xml:space="preserve">Jets are k2 </w:t>
      </w:r>
      <w:proofErr w:type="spellStart"/>
      <w:r w:rsidR="00BC0CBD">
        <w:t>hardpower</w:t>
      </w:r>
      <w:proofErr w:type="spellEnd"/>
      <w:r w:rsidR="00BC0CBD">
        <w:t xml:space="preserve"> </w:t>
      </w:r>
      <w:proofErr w:type="spellStart"/>
      <w:r w:rsidR="00BC0CBD">
        <w:t>Semrick</w:t>
      </w:r>
      <w:proofErr w:type="spellEnd"/>
    </w:p>
    <w:p w:rsidR="00BC0CBD" w:rsidRDefault="00BC0CBD" w:rsidP="00F00ED7">
      <w:r>
        <w:t xml:space="preserve">If you plan on using this file, you should spend some time working with it and organizing appropriately. Not all of the arguments are 100% consistent, so picking and choosing which cards you read is important, also be careful not to highlight too many repetitive warrants. If you have any questions, please contact </w:t>
      </w:r>
      <w:hyperlink r:id="rId6" w:history="1">
        <w:r w:rsidRPr="00CE44C3">
          <w:rPr>
            <w:rStyle w:val="Hyperlink"/>
          </w:rPr>
          <w:t>kurtfifelski@gmail.com</w:t>
        </w:r>
      </w:hyperlink>
      <w:r>
        <w:t xml:space="preserve">. </w:t>
      </w:r>
      <w:bookmarkStart w:id="0" w:name="_GoBack"/>
      <w:bookmarkEnd w:id="0"/>
    </w:p>
    <w:p w:rsidR="00BC0CBD" w:rsidRPr="00F00ED7" w:rsidRDefault="00BC0CBD" w:rsidP="00F00ED7"/>
    <w:p w:rsidR="00F8237B" w:rsidRDefault="00F8237B" w:rsidP="00F8237B">
      <w:pPr>
        <w:pStyle w:val="Heading1"/>
      </w:pPr>
      <w:r>
        <w:t>Heg</w:t>
      </w:r>
      <w:r w:rsidR="00AD2FC7">
        <w:t>emony</w:t>
      </w:r>
      <w:r>
        <w:t xml:space="preserve"> Good</w:t>
      </w:r>
    </w:p>
    <w:p w:rsidR="00C7516C" w:rsidRDefault="00C7516C" w:rsidP="00C7516C">
      <w:pPr>
        <w:pStyle w:val="Heading2"/>
      </w:pPr>
      <w:r>
        <w:t>Heg</w:t>
      </w:r>
      <w:r>
        <w:t>emony</w:t>
      </w:r>
      <w:r>
        <w:t xml:space="preserve"> Good </w:t>
      </w:r>
    </w:p>
    <w:p w:rsidR="00C7516C" w:rsidRDefault="00C7516C" w:rsidP="00C7516C">
      <w:pPr>
        <w:pStyle w:val="Heading3"/>
      </w:pPr>
      <w:r>
        <w:t>1AC/1NC - Kagan</w:t>
      </w:r>
    </w:p>
    <w:p w:rsidR="00C7516C" w:rsidRPr="00C7516C" w:rsidRDefault="00C7516C" w:rsidP="00C7516C">
      <w:pPr>
        <w:pStyle w:val="Heading4"/>
      </w:pPr>
      <w:r>
        <w:t xml:space="preserve">US leadership is necessary to block revisionist powers, prevent terrorism, and prevent a global war </w:t>
      </w:r>
    </w:p>
    <w:p w:rsidR="00C7516C" w:rsidRPr="003E0503" w:rsidRDefault="00C7516C" w:rsidP="00C7516C">
      <w:r w:rsidRPr="006C680B">
        <w:rPr>
          <w:rStyle w:val="Style13ptBold"/>
        </w:rPr>
        <w:t>Kagan 2017</w:t>
      </w:r>
      <w:r>
        <w:t xml:space="preserve"> - Senior Fellow @ Brookings </w:t>
      </w:r>
      <w:r>
        <w:br/>
      </w:r>
      <w:r w:rsidRPr="003E0503">
        <w:t>Robert, "Backing Into World War III," Feb 6, http://foreignpolicy.com/2017/02/06/backing-into-world-war-iii-russia-china-trump-obama/</w:t>
      </w:r>
    </w:p>
    <w:p w:rsidR="00C7516C" w:rsidRPr="003E0503" w:rsidRDefault="00C7516C" w:rsidP="00C7516C">
      <w:r w:rsidRPr="003E0503">
        <w:t xml:space="preserve">Think of </w:t>
      </w:r>
      <w:r w:rsidRPr="003E0503">
        <w:rPr>
          <w:rStyle w:val="StyleUnderline"/>
        </w:rPr>
        <w:t>two significant trend lines in the world today. One is</w:t>
      </w:r>
      <w:r w:rsidRPr="003E0503">
        <w:t xml:space="preserve"> the </w:t>
      </w:r>
      <w:r w:rsidRPr="003E0503">
        <w:rPr>
          <w:rStyle w:val="StyleUnderline"/>
        </w:rPr>
        <w:t>increasing ambition and activism of the two great revisionist powers, Russia and China</w:t>
      </w:r>
      <w:r w:rsidRPr="003E0503">
        <w:t xml:space="preserve">. </w:t>
      </w:r>
      <w:r w:rsidRPr="003E0503">
        <w:rPr>
          <w:rStyle w:val="StyleUnderline"/>
        </w:rPr>
        <w:t>The other is the declining confidence, capacity, and will of th</w:t>
      </w:r>
      <w:r w:rsidRPr="003E0503">
        <w:t xml:space="preserve">e democratic world, and especially of </w:t>
      </w:r>
      <w:r w:rsidRPr="003E0503">
        <w:rPr>
          <w:rStyle w:val="StyleUnderline"/>
        </w:rPr>
        <w:t>the United States, to maintain the dominant position</w:t>
      </w:r>
      <w:r w:rsidRPr="003E0503">
        <w:t xml:space="preserve"> it has held in the international system since 1945. </w:t>
      </w:r>
      <w:r w:rsidRPr="003E0503">
        <w:rPr>
          <w:rStyle w:val="StyleUnderline"/>
        </w:rPr>
        <w:t>As those two lines move closer, as the declining will and capacity of the United States and its allies to maintain the present world order meet the increasing desire and capacity of the revisionist powers to change it, we will reach the moment at which the existing order collapses and the world descends into a phase of brutal anarchy</w:t>
      </w:r>
      <w:r w:rsidRPr="003E0503">
        <w:t xml:space="preserve">, as it has three times in the past two centuries. </w:t>
      </w:r>
      <w:r w:rsidRPr="003E0503">
        <w:rPr>
          <w:rStyle w:val="StyleUnderline"/>
        </w:rPr>
        <w:t>The cost of that descent,</w:t>
      </w:r>
      <w:r w:rsidRPr="003E0503">
        <w:t xml:space="preserve"> in lives and treasure, in lost freedoms and lost hope</w:t>
      </w:r>
      <w:r w:rsidRPr="003E0503">
        <w:rPr>
          <w:rStyle w:val="StyleUnderline"/>
        </w:rPr>
        <w:t>, will be staggering</w:t>
      </w:r>
      <w:r w:rsidRPr="003E0503">
        <w:t>.</w:t>
      </w:r>
    </w:p>
    <w:p w:rsidR="00C7516C" w:rsidRPr="003E0503" w:rsidRDefault="00C7516C" w:rsidP="00C7516C">
      <w:r w:rsidRPr="003E0503">
        <w:t xml:space="preserve"> Americans tend to take the fundamental stability of the international order for granted, even while complaining about the burden the United States carries in preserving that stability. </w:t>
      </w:r>
      <w:r w:rsidRPr="003E0503">
        <w:rPr>
          <w:rStyle w:val="StyleUnderline"/>
        </w:rPr>
        <w:t>History shows that world orders do collapse</w:t>
      </w:r>
      <w:r w:rsidRPr="003E0503">
        <w:t xml:space="preserve">, however, </w:t>
      </w:r>
      <w:r w:rsidRPr="003E0503">
        <w:rPr>
          <w:rStyle w:val="StyleUnderline"/>
        </w:rPr>
        <w:t>and when they do it is often unexpected, rapid, and violent</w:t>
      </w:r>
      <w:r w:rsidRPr="003E0503">
        <w:t>. The late 18th century was the high point of the Enlightenment in Europe, before the continent fell suddenly into the abyss of the Napoleonic Wars. In the first decade of the 20th century</w:t>
      </w:r>
      <w:r w:rsidRPr="003E0503">
        <w:rPr>
          <w:rStyle w:val="StyleUnderline"/>
        </w:rPr>
        <w:t>, the world’s smartest minds predicted an end to great-power conflict as revolutions in communication and transportation knit economies and people closer together. The most devastating war in history came four years later.</w:t>
      </w:r>
      <w:r w:rsidRPr="003E0503">
        <w:t xml:space="preserve"> The apparent calm of the postwar 1920s became the crisis-ridden 1930s and then another world war. Where exactly we are in this classic scenario today, how close the trend lines are to that intersection point is, as always, impossible to know. Are we three years away from a global crisis, or 15? That we are somewhere on that path, however, is unmistakable. </w:t>
      </w:r>
    </w:p>
    <w:p w:rsidR="00C7516C" w:rsidRPr="003E0503" w:rsidRDefault="00C7516C" w:rsidP="00C7516C">
      <w:r w:rsidRPr="003E0503">
        <w:t xml:space="preserve">And while it is too soon to know what effect Donald Trump’s presidency will have on these trends, </w:t>
      </w:r>
      <w:r w:rsidRPr="003E0503">
        <w:rPr>
          <w:rStyle w:val="StyleUnderline"/>
        </w:rPr>
        <w:t>early signs suggest that the new administration is more likely to hasten us toward crisis than slow or reverse these trends. The further accommodation of Russia can only embolden</w:t>
      </w:r>
      <w:r w:rsidRPr="003E0503">
        <w:t xml:space="preserve"> Vladimir </w:t>
      </w:r>
      <w:r w:rsidRPr="003E0503">
        <w:rPr>
          <w:rStyle w:val="StyleUnderline"/>
        </w:rPr>
        <w:t>Putin, and the tough talk with China will likely lead Beijing to test the new administration’s resolve militarily</w:t>
      </w:r>
      <w:r w:rsidRPr="003E0503">
        <w:t xml:space="preserve">. Whether the president is ready for such a confrontation is entirely unclear. For the moment, he seems not to have thought much about the future ramifications of his rhetoric and his actions. </w:t>
      </w:r>
    </w:p>
    <w:p w:rsidR="00C7516C" w:rsidRPr="003E0503" w:rsidRDefault="00C7516C" w:rsidP="00C7516C">
      <w:r w:rsidRPr="003E0503">
        <w:t>China and Russia are classic revisionist powers. Although both have never enjoyed greater security from foreign powers than they do today — Russia from its traditional enemies to the west, China from its traditional enemy in the east — they are dissatisfied with the current global configuration of power. Both seek to restore the hegemonic dominance they once enjoyed in their respective regions. For China, that means dominance of East Asia, with countries like Japan, South Korea, and the nations of Southeast Asia both acquiescing to Beijing’s will and acting in conformity with China’s strategic, economic, and political preferences. That includes American influence withdrawn to the eastern Pacific, behind the Hawaiian Islands</w:t>
      </w:r>
      <w:r w:rsidRPr="003E0503">
        <w:rPr>
          <w:rStyle w:val="StyleUnderline"/>
        </w:rPr>
        <w:t>. For Russia, it means hegemonic influence in Central and Eastern Europe and Central Asia, which Moscow has traditionally regarded as either part of its empire or part of its sphere of influence. Both Beijing and Moscow seek to redress what they regard as an unfair distribution of power, influence, and honor in the U.S.-led postwar global order.</w:t>
      </w:r>
      <w:r w:rsidRPr="003E0503">
        <w:t xml:space="preserve"> As autocracies, both feel threatened by the dominant democratic powers in the international system and by the democracies on their borders. Both regard the United States as the principal obstacle to their ambitions, and therefore both seek to weaken the American-led international security order that stands in the way of their achieving what they regard as their rightful destinies.</w:t>
      </w:r>
    </w:p>
    <w:p w:rsidR="00C7516C" w:rsidRDefault="00C7516C" w:rsidP="00C7516C">
      <w:r>
        <w:t>It was good while it lasted</w:t>
      </w:r>
    </w:p>
    <w:p w:rsidR="00C7516C" w:rsidRDefault="00C7516C" w:rsidP="00C7516C">
      <w:r>
        <w:t>Until fairly recently, Russia and China have faced considerable, almost insuperable, obstacles in achieving their objectives. The chief obstacle has been the power and coherence of the international order itself and its principal promoter and defender. The American-led system of political and military alliances, especially in the two critical regions of Europe and East Asia, has presented China and Russia with what Dean Acheson once referred to as “situations of strength” that have required them to pursue their ambitions cautiously and, since the end of the Cold War, to defer serious efforts to disrupt the international system.</w:t>
      </w:r>
    </w:p>
    <w:p w:rsidR="00C7516C" w:rsidRDefault="00C7516C" w:rsidP="00C7516C">
      <w:r>
        <w:t xml:space="preserve">The system has checked their ambitions in both positive and negative ways. </w:t>
      </w:r>
      <w:r w:rsidRPr="00620AE7">
        <w:rPr>
          <w:rStyle w:val="StyleUnderline"/>
        </w:rPr>
        <w:t>During the era of American primacy, China and Russia have participated in and for the most part been beneficiaries of the open international economic system the United States created and helps sustain; so long as that system functions, they have had more to gain by playing in it than by challenging and overturning it.</w:t>
      </w:r>
      <w:r>
        <w:t xml:space="preserve"> The political and strategic aspects of the order, however, have worked to their detriment. The growth and vibrancy of democratic government in the two decades following the collapse of Soviet communism posed a continual threat to the ability of rulers in Beijing and Moscow to maintain control, and since the end of the Cold War they have regarded every advance of democratic institutions — especially the geographical advance of liberal democracies close to their borders — as an existential threat. That’s for good reason: Autocratic powers since the days of </w:t>
      </w:r>
      <w:proofErr w:type="spellStart"/>
      <w:r>
        <w:t>Klemens</w:t>
      </w:r>
      <w:proofErr w:type="spellEnd"/>
      <w:r>
        <w:t xml:space="preserve"> von Metternich have always feared the contagion of liberalism. The mere existence of democracies on their borders, the global free flow of information they cannot control, the dangerous connection between free market capitalism and political freedom — all pose a threat to rulers who depend on keeping restive forces in their own countries in check. The continual challenge to the legitimacy of their rule posed by the U.S.-supported democratic order has therefore naturally made them hostile both to that order and to the United States. But, until recently, </w:t>
      </w:r>
      <w:r w:rsidRPr="00620AE7">
        <w:rPr>
          <w:rStyle w:val="StyleUnderline"/>
        </w:rPr>
        <w:t>a preponderance of domestic and international forces has dissuaded them from confronting the order directly</w:t>
      </w:r>
      <w:r>
        <w:t>. Chinese rulers have had to worry about what an unsuccessful confrontation with the United States might do to their legitimacy at home. Even Putin has pushed only against open doors, as in Syria, where the United States responded passively to his probes. He has been more cautious when confronted by even marginal U.S. and European opposition, as in Ukraine.</w:t>
      </w:r>
    </w:p>
    <w:p w:rsidR="00C7516C" w:rsidRDefault="00C7516C" w:rsidP="00C7516C">
      <w:r w:rsidRPr="00620AE7">
        <w:rPr>
          <w:rStyle w:val="StyleUnderline"/>
        </w:rPr>
        <w:t xml:space="preserve">The greatest check on Chinese and Russian ambitions has been the military and economic power of the United States </w:t>
      </w:r>
      <w:r>
        <w:t xml:space="preserve">and its allies in Europe and Asia. </w:t>
      </w:r>
      <w:r w:rsidRPr="00620AE7">
        <w:rPr>
          <w:rStyle w:val="StyleUnderline"/>
        </w:rPr>
        <w:t>China</w:t>
      </w:r>
      <w:r>
        <w:t>, although increasingly powerful</w:t>
      </w:r>
      <w:r w:rsidRPr="00620AE7">
        <w:rPr>
          <w:rStyle w:val="StyleUnderline"/>
        </w:rPr>
        <w:t>, has had to contemplate facing the combined military and economic strength of the world’s superpower</w:t>
      </w:r>
      <w:r>
        <w:t xml:space="preserve"> and some very formidable regional powers linked by alliance or common strategic interest — including Japan, India, and South Korea, as well as smaller but still potent nations like Vietnam and Australia. Russia has had to face the United States and its NATO allies. When united, these U.S.-led alliances present a daunting challenge to a revisionist power that can call on few allies of its own for assistance. </w:t>
      </w:r>
      <w:r w:rsidRPr="00620AE7">
        <w:rPr>
          <w:rStyle w:val="StyleUnderline"/>
        </w:rPr>
        <w:t>Even were the Chinese to score an early victory in a conflict</w:t>
      </w:r>
      <w:r>
        <w:t xml:space="preserve">, such as the military subjection of Taiwan or a naval battle in the South or East China Sea, </w:t>
      </w:r>
      <w:r w:rsidRPr="00620AE7">
        <w:rPr>
          <w:rStyle w:val="StyleUnderline"/>
        </w:rPr>
        <w:t>they would have to contend over time with the combined industrial productive capacities of some of the world’s richest and most technologically advanced nations and the likely cutoff of access to foreign markets on which their own economy depends</w:t>
      </w:r>
      <w:r>
        <w:t>. A weaker Russia, with its depleted population and oil- and gas-dependent economy, would face an even greater challenge.</w:t>
      </w:r>
    </w:p>
    <w:p w:rsidR="00C7516C" w:rsidRDefault="00C7516C" w:rsidP="00C7516C">
      <w:r>
        <w:t xml:space="preserve">For decades, the strong global position enjoyed by the United States and its allies has discouraged any serious challenge. So long as the United States was perceived as a dependable ally, Chinese and Russian leaders feared that aggressive moves would backfire and possibly bring their regimes down. This is what the political scientist William </w:t>
      </w:r>
      <w:proofErr w:type="spellStart"/>
      <w:r>
        <w:t>Wohlforth</w:t>
      </w:r>
      <w:proofErr w:type="spellEnd"/>
      <w:r>
        <w:t xml:space="preserve"> once described as the inherent stability of the unipolar order: As dissatisfied regional powers sought to challenge the status quo, their alarmed neighbors turned to the distant American superpower to contain their ambitions. And it worked. The United States stepped up, and Russia and China largely backed down — or were preempted before acting at all.</w:t>
      </w:r>
    </w:p>
    <w:p w:rsidR="00C7516C" w:rsidRDefault="00C7516C" w:rsidP="00C7516C">
      <w:r w:rsidRPr="00620AE7">
        <w:rPr>
          <w:rStyle w:val="StyleUnderline"/>
        </w:rPr>
        <w:t>Faced with these obstacles</w:t>
      </w:r>
      <w:r>
        <w:t xml:space="preserve">, </w:t>
      </w:r>
      <w:r w:rsidRPr="00620AE7">
        <w:rPr>
          <w:rStyle w:val="StyleUnderline"/>
        </w:rPr>
        <w:t xml:space="preserve">the best option </w:t>
      </w:r>
      <w:r>
        <w:t xml:space="preserve">for the two revisionist great powers </w:t>
      </w:r>
      <w:r w:rsidRPr="00620AE7">
        <w:rPr>
          <w:rStyle w:val="StyleUnderline"/>
        </w:rPr>
        <w:t>has always been to hope for or</w:t>
      </w:r>
      <w:r>
        <w:t xml:space="preserve">, if possible, engineer </w:t>
      </w:r>
      <w:r w:rsidRPr="00620AE7">
        <w:rPr>
          <w:rStyle w:val="StyleUnderline"/>
        </w:rPr>
        <w:t>a weakening of the U.S.-supported world order from within</w:t>
      </w:r>
      <w:r>
        <w:t>, either by separating the United States from its allies or by raising doubts about the U.S. commitment and thereby encouraging would-be allies and partners to forgo the strategic protection of the liberal world order and seek accommodation with its challengers.</w:t>
      </w:r>
    </w:p>
    <w:p w:rsidR="00C7516C" w:rsidRDefault="00C7516C" w:rsidP="00C7516C">
      <w:r>
        <w:t>The present system has therefore depended not only on American power but on coherence and unity at the heart of the democratic world. The United States has had to play its part as the principal guarantor of the order, especially in the military and strategic realm, but the order’s ideological and economic core — the democracies of Europe and East Asia and the Pacific — has also had to remain relatively healthy and confident.</w:t>
      </w:r>
    </w:p>
    <w:p w:rsidR="00C7516C" w:rsidRDefault="00C7516C" w:rsidP="00C7516C">
      <w:r>
        <w:t>In recent years, both pillars have been shaken. The democratic order has weakened and fractured at its core. Difficult economic conditions, the recrudescence of nationalism and tribalism, weak and uncertain political leadership and unresponsive mainstream political parties, and a new era of communications that seems to strengthen rather than weaken tribalism have together produced a crisis of confidence not only in the democracies but in what might be called the liberal enlightenment project. That project elevated universal principles of individual rights and common humanity over ethnic, racial, religious, national, or tribal differences. It looked to a growing economic interdependence to create common interests across boundaries and to the establishment of international institutions to smooth differences and facilitate cooperation among nations. Instead, the past decade has seen the rise of tribalism and nationalism, an increasing focus on the Other in all societies, and a loss of confidence in government, in the capitalist system, and in democracy. We are witnessing the opposite of Francis Fukuyama’s “end of history.” History is returning with a vengeance and with it all the darker aspects of the human soul, including, for many, the perennial human yearning for a strong leader to provide firm guidance in a time of confusion and incoherence.</w:t>
      </w:r>
    </w:p>
    <w:p w:rsidR="00C7516C" w:rsidRDefault="00C7516C" w:rsidP="00C7516C">
      <w:r>
        <w:t>The Dark Ages 2.0</w:t>
      </w:r>
    </w:p>
    <w:p w:rsidR="00C7516C" w:rsidRDefault="00C7516C" w:rsidP="00C7516C">
      <w:r>
        <w:t>This crisis of the enlightenment project may have been inevitable, a recurring phenomenon produced by inherent flaws in both capitalism and democracy. In the 1930s, economic crisis and rising nationalism led many to doubt whether either democracy or capitalism was preferable to alternatives such as fascism and communism. And it is no coincidence that the crisis of confidence in liberalism accompanied a simultaneous breakdown of the strategic order. Then, the question was whether the United States as the outside power would step in and save or remake an order that Britain and France were no longer able or willing to sustain. Now, the question is whether the United States is willing to continue upholding the order that it created and which depends entirely on American power or whether Americans are prepared to take the risk — if they even understand the risk — of letting the order collapse into chaos and conflict.</w:t>
      </w:r>
    </w:p>
    <w:p w:rsidR="00C7516C" w:rsidRDefault="00C7516C" w:rsidP="00C7516C">
      <w:r>
        <w:t>That willingness has been in doubt for some time, well before the election of Trump and even before the election of Barack Obama. Increasingly in the quarter century after the end of the Cold War, Americans have been wondering why they bear such an unusual and outsized responsibility for preserving global order when their own interests are not always clearly served — and when the United States seems to be making all the sacrifices while others benefit. Few remember the reasons why the United States took on this abnormal role after the calamitous two world wars of the 20th century. The millennial generation born after the end of the Cold War can hardly be expected to understand the lasting significance of the political, economic, and security structures established after World War II. Nor are they likely to learn much about it in high school and college textbooks obsessed with noting the evils and follies of American “imperialism.” Both the crises of the first half of the 20th century and its solution in 1945 have been forgotten. As a consequence, the American public’s patience with the difficulties and costs inherent in playing that global role have worn thin. Whereas previous unsuccessful and costly wars, in Korea in 1950 and Vietnam in the 1960s and 1970s, and previous economic downturns, such as with the energy crisis and crippling “stagflation” of the mid- to late 1970s, did not have the effect of turning Americans against global involvement, the unsuccessful wars in Iraq and Afghanistan and the financial crisis of 2008 have.</w:t>
      </w:r>
    </w:p>
    <w:p w:rsidR="00C7516C" w:rsidRDefault="00C7516C" w:rsidP="00C7516C">
      <w:r>
        <w:t>Obama pursued an ambivalent approach to global involvement, but his core strategy was retrenchment. In his actions and his statements, he critiqued and repudiated previous American strategy and reinforced a national mood favoring a much less active role in the world and much narrower definition of American interests. The Obama administration responded to the George W. Bush administration’s failures in Iraq and Afghanistan not by restoring American power and influence but by further reducing them. Although the administration promised to “rebalance” American foreign policy to Asia and the Pacific, in practice that meant reducing global commitments and accommodating revisionist powers at the expense of allies’ security.</w:t>
      </w:r>
    </w:p>
    <w:p w:rsidR="00C7516C" w:rsidRDefault="00C7516C" w:rsidP="00C7516C">
      <w:r>
        <w:t>The administration’s early attempt to “reset” relations with Russia struck the first blow to America’s reputation as a reliable ally. Coming just after the Russian invasion of Georgia, it appeared to reward Moscow’s aggression. The reset also came at the expense of U.S. allies in Central Europe, as programs of military cooperation with Poland and the Czech Republic were jettisoned to appease the Kremlin. This attempt at accommodation, moreover, came just as Russian policy toward the West — not to mention Putin’s repressive policies toward his own people — was hardening. Far from eliciting better behavior by Russia, the reset emboldened Putin to push harder. Then, in 2014, the West’s inadequate response to the Russian invasion of Ukraine and seizure of Crimea, though better than the Bush administration’s anemic response to the invasion of Georgia (Europe and the United States at least imposed sanctions after the invasion of Ukraine), still indicated reluctance on the part of the U.S. administration to force Russia back in its declared sphere of interest. Obama, in fact, publicly acknowledged Russia’s privileged position in Ukraine even as the United States and Europe sought to protect that country’s sovereignty. In Syria, the administration practically invited Russian intervention through Washington’s passivity, and certainly did nothing to discourage it, thus reinforcing the growing impression of an America in retreat across the Middle East (an impression initially created by the unnecessary and unwise withdrawal of all U.S. troops from Iraq). Subsequent Russian actions that increased the refugee flow from Syria into Europe also brought no American response, despite the evident damage of those refugee flows to European democratic institutions. The signal sent by the Obama administration was that none of this was really America’s problem.</w:t>
      </w:r>
    </w:p>
    <w:p w:rsidR="00C7516C" w:rsidRDefault="00C7516C" w:rsidP="00C7516C">
      <w:r>
        <w:t>In East Asia, the Obama administration undermined its otherwise commendable efforts to assert America’s continuing interest and influence. The so-called “pivot” proved to be mostly rhetoric. Inadequate overall defense spending precluded the necessary increases in America’s regional military presence in a meaningful way, and the administration allowed a critical economic component, the Trans-Pacific Partnership, to die in Congress, chiefly a victim of its own party’s opposition. The pivot also suffered from the general perception of American retreat and retrenchment, encouraged both by presidential rhetoric and by administration policies, especially in the Middle East. The premature, unnecessary, and strategically costly withdrawal of American troops from Iraq, followed by the accommodating agreement with Iran on its nuclear program, and then by the failure to hold the line on threats to use force against Syria’s president, was noticed around the world. Despite the Obama administration’s insistence that American strategy should be geared toward Asia, U.S. allies have been left wondering how reliable the U.S. commitment might be when facing the challenge posed by China. The Obama administration erred in imagining that it could retrench globally while reassuring allies in Asia that the United States remained a reliable partner.</w:t>
      </w:r>
    </w:p>
    <w:p w:rsidR="00C7516C" w:rsidRDefault="00C7516C" w:rsidP="00C7516C">
      <w:r>
        <w:t>Nature abhors a vacuum</w:t>
      </w:r>
    </w:p>
    <w:p w:rsidR="00C7516C" w:rsidRDefault="00C7516C" w:rsidP="00C7516C">
      <w:r>
        <w:t xml:space="preserve">The effect on the two great revisionist powers, meanwhile, has been to encourage greater efforts at revision. In recent years, </w:t>
      </w:r>
      <w:r w:rsidRPr="00620AE7">
        <w:rPr>
          <w:rStyle w:val="StyleUnderline"/>
        </w:rPr>
        <w:t>both powers have been</w:t>
      </w:r>
      <w:r>
        <w:t xml:space="preserve"> more active in </w:t>
      </w:r>
      <w:r w:rsidRPr="00620AE7">
        <w:rPr>
          <w:rStyle w:val="StyleUnderline"/>
        </w:rPr>
        <w:t>challenging the order, and one reason has been the growing perception that the United States is losing both the will and the capacity to sustain it</w:t>
      </w:r>
      <w:r>
        <w:t>. The psychological and political effect of the wars in Afghanistan and Iraq in the United States, which has been to weaken support for American global engagement across the board, has provided an opening.</w:t>
      </w:r>
    </w:p>
    <w:p w:rsidR="00C7516C" w:rsidRDefault="00C7516C" w:rsidP="00C7516C">
      <w:r>
        <w:t xml:space="preserve">It is a myth, prevalent among liberal democracies, that revisionist powers can be pacified by acquiescence to their demands. American retrenchment, by this logic, ought to reduce tensions and competition. Unfortunately, the opposite is more often the case. </w:t>
      </w:r>
      <w:r w:rsidRPr="00620AE7">
        <w:rPr>
          <w:rStyle w:val="Emphasis"/>
        </w:rPr>
        <w:t>The more secure revisionist powers feel, the more ambitious they are in seeking to change the system to their advantage because the resistance to change appears to be lessening</w:t>
      </w:r>
      <w:r>
        <w:t>. Just look at both China and Russia: Never in the past two centuries have they enjoyed greater security from external attack than they do today. Yet both remain dissatisfied and have become increasingly aggressive in pressing what they perceive to be their growing advantage in a system where the United States no longer puts up as much resistance as it used to.</w:t>
      </w:r>
    </w:p>
    <w:p w:rsidR="00C7516C" w:rsidRDefault="00C7516C" w:rsidP="00C7516C">
      <w:r>
        <w:t xml:space="preserve">The two great powers have differed, so far, chiefly in their methods. China has until now been the more careful, cautious, and patient of the two, seeking influence primarily through its great economic clout and using its growing military power chiefly as a source of deterrence and regional intimidation. It has not resorted to the outright use of force yet, although its actions in the South China Sea are military in nature, with strategic objectives. And </w:t>
      </w:r>
      <w:r w:rsidRPr="00620AE7">
        <w:rPr>
          <w:rStyle w:val="StyleUnderline"/>
        </w:rPr>
        <w:t>while Beijing has been wary of using military force until now, it would be a mistake to assume it will continue show such restraint in the future —</w:t>
      </w:r>
      <w:r>
        <w:t xml:space="preserve"> possibly the near future. Revisionist great powers with growing military capabilities invariably make use of those capabilities when they believe the possible gains outweigh the risks and costs. If the Chinese perceive America’s commitment to its allies and its position in the region to be weakening, or its capacity to make good on those commitments to be declining, then they will be more inclined to attempt to use the power they are acquiring in order to achieve their objectives. As the trend lines draw closer, this is where the first crisis is likely to take place.</w:t>
      </w:r>
    </w:p>
    <w:p w:rsidR="00C7516C" w:rsidRDefault="00C7516C" w:rsidP="00C7516C">
      <w:r>
        <w:t>Russia has been far more aggressive. It has invaded two neighboring states — Georgia in 2008 and Ukraine in 2014 — and in both cases hived off significant portions of those two nations’ sovereign territory. Given the intensity with which the United States and its allies would have responded to such actions during the four decades of the Cold War, their relative lack of a response must have sent quite a signal to the Kremlin — and to others around the world. Moscow then followed by sending substantial forces into Syria. It has used its dominance of European energy markets as a weapon. It has used cyberwarfare against neighboring states. It has engaged in extensive information warfare on a global scale.</w:t>
      </w:r>
    </w:p>
    <w:p w:rsidR="00C7516C" w:rsidRDefault="00C7516C" w:rsidP="00C7516C">
      <w:r>
        <w:t>More recently, the Russian government has deployed a weapon that the Chinese either lack or have so far chosen not to deploy — the ability to interfere directly in Western electoral processes, both to influence their outcomes and more generally to discredit the democratic system. Russia funds right-wing populist parties across Europe, including in France; uses its media outlets to support favored candidates and attack others; has disseminated “fake news” to influence voters, most recently in Italy’s referendum; and has hacked private communications in order to embarrass those it wishes to defeat. This past year, Russia for the first time employed this powerful weapon against the United States, heavily interfering in the American electoral process.</w:t>
      </w:r>
    </w:p>
    <w:p w:rsidR="00C7516C" w:rsidRDefault="00C7516C" w:rsidP="00C7516C">
      <w:r>
        <w:t xml:space="preserve">Although Russia, by any measure, is the weaker of the two great powers, it has so far had more success than China in accomplishing its objective of dividing and disrupting the West. Its interference in Western democratic political systems, its information warfare, and its role in creating increased refugee flows from Syria into Europe have all contributed to the sapping of Europeans’ confidence in their political systems and established political parties. Its military intervention in Syria, contrasted with American passivity, has exacerbated existing doubts about American staying power in the region. Beijing, until recently, has succeeded mostly in driving American allies closer to the United States out of concern for growing Chinese power — but that could change quickly, especially if the United States continues on its present trajectory. </w:t>
      </w:r>
      <w:r w:rsidRPr="00620AE7">
        <w:rPr>
          <w:rStyle w:val="StyleUnderline"/>
        </w:rPr>
        <w:t>There are signs that regional powers are already recalculating: East Asian countries are contemplating regional trade agreements that need not include the United States</w:t>
      </w:r>
      <w:r>
        <w:t xml:space="preserve"> or, in the case of the Philippines, are actively courting China, </w:t>
      </w:r>
      <w:r w:rsidRPr="00620AE7">
        <w:rPr>
          <w:rStyle w:val="StyleUnderline"/>
        </w:rPr>
        <w:t xml:space="preserve">while a number of nations in Eastern and Central Europe are moving closer to Russia, both strategically and ideologically. We could soon face a situation where both great revisionist powers are acting aggressively, </w:t>
      </w:r>
      <w:r w:rsidRPr="00620AE7">
        <w:rPr>
          <w:rStyle w:val="Emphasis"/>
        </w:rPr>
        <w:t>including by military means</w:t>
      </w:r>
      <w:r w:rsidRPr="00620AE7">
        <w:rPr>
          <w:rStyle w:val="StyleUnderline"/>
        </w:rPr>
        <w:t>, posing extreme challenges to American and global security in two regions at once</w:t>
      </w:r>
      <w:r>
        <w:t>.</w:t>
      </w:r>
    </w:p>
    <w:p w:rsidR="00C7516C" w:rsidRDefault="00C7516C" w:rsidP="00C7516C">
      <w:r>
        <w:t>The dispensable nation</w:t>
      </w:r>
    </w:p>
    <w:p w:rsidR="00C7516C" w:rsidRDefault="00C7516C" w:rsidP="00C7516C">
      <w:r>
        <w:t>All this comes as Americans continue to signal their reluctance to uphold the world order they created after World War II. Donald Trump was not the only major political figure in this past election season to call for a much narrower definition of American interests and a lessening of the burdens of American global leadership. President Obama and Bernie Sanders both expressed a version of “America First.” The candidate who spoke often of America’s “indispensable” global role lost, and even Hillary Clinton felt compelled to jettison her earlier support for the Trans-Pacific Partnership. At the very least, there should be doubts about the American public’s willingness to continue supporting the international alliance structure, denying the revisionist powers their desired spheres of influence and regional hegemony, and upholding democratic and free market norms in the international system.</w:t>
      </w:r>
    </w:p>
    <w:p w:rsidR="00C7516C" w:rsidRDefault="00C7516C" w:rsidP="00C7516C">
      <w:r>
        <w:t>Coming as it does at a time of growing great-power competition, this narrowing definition of American interests will likely hasten a return to the instability and clashes of previous eras. The weakness at the core of the democratic world and the shedding by the United States of global responsibilities have already encouraged a more aggressive revisionism by the dissatisfied powers. That, in turn, has further sapped the democratic world’s confidence and willingness to resist. History suggests that this is a downward spiral from which it will be difficult to recover, absent a rather dramatic shift of course by the United States.</w:t>
      </w:r>
    </w:p>
    <w:p w:rsidR="00C7516C" w:rsidRDefault="00C7516C" w:rsidP="00C7516C">
      <w:r>
        <w:t>That shift may come too late. It was in the 1920s, not the 1930s, that the democratic powers made the most important and ultimately fatal decisions. Americans’ disillusionment after World War I led them to reject playing a strategic role in preserving the peace in Europe and Asia, even though America was the only nation powerful enough to play that role. The withdrawal of the United States helped undermine the will of Britain and France and encouraged Germany in Europe and Japan in Asia to take increasingly aggressive actions to achieve regional dominance. Most Americans were convinced that nothing that happened in Europe or Asia could affect their security. It took World War II to convince them that was a mistake. The “return to normalcy” of the 1920 election seemed safe and innocent at the time, but the essentially selfish policies pursued by the world’s strongest power in the following decade helped set the stage for the calamities of the 1930s. By the time the crises began to erupt, it was already too late to avoid paying the high price of global conflict.</w:t>
      </w:r>
    </w:p>
    <w:p w:rsidR="00C7516C" w:rsidRDefault="00C7516C" w:rsidP="00C7516C">
      <w:r>
        <w:t>In such times, it has always been tempting to believe that geopolitical competition can be solved through efforts at cooperation and accommodation. The idea, recently proposed by Niall Ferguson, that the world can be ruled jointly by the United States, Russia, and China is not a new one. Such condominiums have been proposed and attempted in every era when the dominant power or powers in the international system sought to fend off challenges from the dissatisfied revisionist powers. It has rarely worked. Revisionist great powers are not easy to satisfy short of complete capitulation. Their sphere of influence is never quite large enough to satisfy their pride or their expanding need for security. In fact, their very expansion creates insecurity, by frightening neighbors and leading them to band together against the rising power. The satiated power that Otto von Bismarck spoke of is rare. The German leaders who succeeded him were not satisfied even with being the strongest power in Europe. In their efforts to grow still stronger, they produced coalitions against them, making their fear of “encirclement” a self-fulfilling prophecy.</w:t>
      </w:r>
    </w:p>
    <w:p w:rsidR="00C7516C" w:rsidRDefault="00C7516C" w:rsidP="00C7516C">
      <w:r>
        <w:t>Give ‘</w:t>
      </w:r>
      <w:proofErr w:type="spellStart"/>
      <w:r>
        <w:t>em</w:t>
      </w:r>
      <w:proofErr w:type="spellEnd"/>
      <w:r>
        <w:t xml:space="preserve"> an inch, they’ll take a mile</w:t>
      </w:r>
    </w:p>
    <w:p w:rsidR="00C7516C" w:rsidRDefault="00C7516C" w:rsidP="00C7516C">
      <w:r>
        <w:t>This is a common trait of rising powers — their actions produce the very insecurity they claim to want to redress. They harbor grievances against the existing order (both Germany and Japan considered themselves the “have-not” nations), but their grievances cannot be satisfied so long as the existing order remains in place. Marginal concession is not enough, but the powers upholding the existing order will not make more than marginal concessions unless they are compelled to by superior strength. Japan, the aggrieved “have-not” nation of the 1930s, did not satisfy itself by taking Manchuria in 1931. Germany, the aggrieved victim of Versailles, did not satisfy itself by bringing the Germans of the Sudetenland back into the fold. They demanded much more, and they could not persuade the democratic powers to give them what they wanted without resorting to war.</w:t>
      </w:r>
    </w:p>
    <w:p w:rsidR="00C7516C" w:rsidRDefault="00C7516C" w:rsidP="00C7516C">
      <w:r w:rsidRPr="00620AE7">
        <w:rPr>
          <w:rStyle w:val="StyleUnderline"/>
        </w:rPr>
        <w:t>Granting the revisionist powers spheres of influence is not a recipe for peace and tranquility but rather an invitation to inevitable conflict</w:t>
      </w:r>
      <w:r>
        <w:t xml:space="preserve">. Russia’s historical sphere of influence does not end in Ukraine. It begins in Ukraine. It extends to the Baltic States, to the Balkans, and to the heart of Central Europe. And within Russia’s traditional sphere of influence, other nations do not enjoy autonomy or even sovereignty. There was no independent Poland under the Russian Empire nor under the Soviet Union. </w:t>
      </w:r>
      <w:r w:rsidRPr="00620AE7">
        <w:rPr>
          <w:rStyle w:val="StyleUnderline"/>
        </w:rPr>
        <w:t>For China to gain its desired sphere of influence in East Asia will mean that, when it chooses, it can close the region off to the United States</w:t>
      </w:r>
      <w:r>
        <w:t xml:space="preserve"> — not only militarily but politically and economically, too.</w:t>
      </w:r>
    </w:p>
    <w:p w:rsidR="00C7516C" w:rsidRDefault="00C7516C" w:rsidP="00C7516C">
      <w:r>
        <w:t xml:space="preserve">China will, of course, inevitably exercise great sway in its own region, as will Russia. The United States cannot and should not prevent China from being an economic powerhouse. Nor should it wish for the collapse of Russia. </w:t>
      </w:r>
      <w:r w:rsidRPr="00620AE7">
        <w:rPr>
          <w:rStyle w:val="StyleUnderline"/>
        </w:rPr>
        <w:t>The United States should even welcome competition of a certain kind.</w:t>
      </w:r>
      <w:r>
        <w:t xml:space="preserve"> </w:t>
      </w:r>
      <w:r w:rsidRPr="00620AE7">
        <w:rPr>
          <w:rStyle w:val="StyleUnderline"/>
        </w:rPr>
        <w:t>Great powers compete across multiple plane</w:t>
      </w:r>
      <w:r>
        <w:t xml:space="preserve">s — economic, ideological, and political, as well as military. </w:t>
      </w:r>
      <w:r w:rsidRPr="00620AE7">
        <w:rPr>
          <w:rStyle w:val="StyleUnderline"/>
        </w:rPr>
        <w:t>Competition in most spheres is necessary and even healthy</w:t>
      </w:r>
      <w:r>
        <w:t>. Within the liberal order, China can compete economically and successfully with the United States; Russia can thrive in the international economic order upheld by the democratic system, even if it is not itself democratic.</w:t>
      </w:r>
    </w:p>
    <w:p w:rsidR="00C7516C" w:rsidRDefault="00C7516C" w:rsidP="00C7516C">
      <w:r>
        <w:t xml:space="preserve">But military and strategic competition is different. The security situation undergirds everything else. It remains true today as it has since World War II that only the United States has the capacity and the unique geographical advantages to provide global security and relative stability. There is no stable balance of power in Europe or Asia without the United States. And while we can talk about “soft power” and “smart power,” they have been and always will be of limited value when confronting raw military power. Despite all of the loose talk of American decline, it is in the military realm where U.S. advantages remain clearest. Even in other great powers’ backyards, the United States retains the capacity, along with its powerful allies, to deter challenges to the security order. But </w:t>
      </w:r>
      <w:r w:rsidRPr="00620AE7">
        <w:rPr>
          <w:rStyle w:val="StyleUnderline"/>
        </w:rPr>
        <w:t>without a U.S. willingness to maintain the balance in far-flung regions of the world, the system will buckle under the unrestrained military competition of regional powers. Part of that willingness entails defense spending commensurate with America’s continuing global role.</w:t>
      </w:r>
    </w:p>
    <w:p w:rsidR="00C7516C" w:rsidRDefault="00C7516C" w:rsidP="00C7516C">
      <w:r>
        <w:t xml:space="preserve">For the United States to accept a return to spheres of influence would not calm the international waters. It would merely return the world to the condition it was in at the end of the 19th century, with competing great powers clashing over inevitably intersecting and overlapping spheres. These unsettled, disordered conditions produced the fertile ground for the two destructive world wars of the first half of the 20th century. </w:t>
      </w:r>
      <w:r w:rsidRPr="003E0503">
        <w:rPr>
          <w:rStyle w:val="StyleUnderline"/>
        </w:rPr>
        <w:t>The collapse of the British-dominated world order on the oceans, the disruption of the uneasy balance of power on the European continent as a powerful unified Germany took shape, and the rise of Japanese power in East Asia all contributed to a highly competitive international environment in which dissatisfied great powers took the opportunity to pursue their ambitions in the absence of any power or group of powers to unite in checking them</w:t>
      </w:r>
      <w:r>
        <w:t>. The result was an unprecedented global calamity and death on an epic scale. It has been the great accomplishment of the U.S.-led world order in the 70 years since the end of World War II that this kind of competition has been held in check and great power conflicts have been avoided.</w:t>
      </w:r>
      <w:r w:rsidRPr="00620AE7">
        <w:rPr>
          <w:rStyle w:val="StyleUnderline"/>
        </w:rPr>
        <w:t xml:space="preserve"> It will be more than a shame if Americans were to destroy what they created — and not because it was no longer possible to sustain but simply because they chose to stop trying.</w:t>
      </w:r>
    </w:p>
    <w:p w:rsidR="00C7516C" w:rsidRDefault="00C7516C" w:rsidP="00C7516C">
      <w:pPr>
        <w:pStyle w:val="Heading3"/>
      </w:pPr>
      <w:r>
        <w:t>Retrenchment Bad</w:t>
      </w:r>
    </w:p>
    <w:p w:rsidR="00C7516C" w:rsidRPr="00C7516C" w:rsidRDefault="00C7516C" w:rsidP="00C7516C">
      <w:pPr>
        <w:pStyle w:val="Heading4"/>
      </w:pPr>
      <w:r>
        <w:t xml:space="preserve">Retrenchment causes </w:t>
      </w:r>
      <w:proofErr w:type="spellStart"/>
      <w:r>
        <w:t>prolif</w:t>
      </w:r>
      <w:proofErr w:type="spellEnd"/>
      <w:r>
        <w:t xml:space="preserve"> and risks nuclear war </w:t>
      </w:r>
    </w:p>
    <w:p w:rsidR="00C7516C" w:rsidRDefault="00C7516C" w:rsidP="00C7516C">
      <w:proofErr w:type="spellStart"/>
      <w:r w:rsidRPr="00464C4D">
        <w:rPr>
          <w:rStyle w:val="Style13ptBold"/>
        </w:rPr>
        <w:t>Haddick</w:t>
      </w:r>
      <w:proofErr w:type="spellEnd"/>
      <w:r w:rsidRPr="00464C4D">
        <w:rPr>
          <w:rStyle w:val="Style13ptBold"/>
        </w:rPr>
        <w:t xml:space="preserve"> 2014</w:t>
      </w:r>
      <w:r>
        <w:t xml:space="preserve"> -an independent contractor at U.S. Special Operations Command</w:t>
      </w:r>
      <w:r>
        <w:br/>
        <w:t xml:space="preserve">Robert, </w:t>
      </w:r>
      <w:r w:rsidRPr="00C7516C">
        <w:rPr>
          <w:i/>
        </w:rPr>
        <w:t>Fire on the Water</w:t>
      </w:r>
      <w:r>
        <w:t>, Naval Institute Press, p. 39-40</w:t>
      </w:r>
    </w:p>
    <w:p w:rsidR="00C7516C" w:rsidRPr="00F8680D" w:rsidRDefault="00C7516C" w:rsidP="00C7516C">
      <w:pPr>
        <w:rPr>
          <w:rStyle w:val="StyleUnderline"/>
        </w:rPr>
      </w:pPr>
      <w:r w:rsidRPr="00F8680D">
        <w:rPr>
          <w:sz w:val="16"/>
        </w:rPr>
        <w:t xml:space="preserve">Whether a Sinocentric structure in Asia is a subconscious Chinese goal or not, there are enough lingering fears elsewhere in the region about this prospect to create active resistance to the concept. Simply put, </w:t>
      </w:r>
      <w:r w:rsidRPr="00F8680D">
        <w:rPr>
          <w:rStyle w:val="StyleUnderline"/>
        </w:rPr>
        <w:t>we should</w:t>
      </w:r>
      <w:r>
        <w:rPr>
          <w:rStyle w:val="StyleUnderline"/>
        </w:rPr>
        <w:t xml:space="preserve"> </w:t>
      </w:r>
      <w:r w:rsidRPr="00F8680D">
        <w:rPr>
          <w:rStyle w:val="StyleUnderline"/>
        </w:rPr>
        <w:t>expect Japan, India, Vietnam, the Philippines, and</w:t>
      </w:r>
      <w:r w:rsidRPr="00F8680D">
        <w:rPr>
          <w:sz w:val="16"/>
        </w:rPr>
        <w:t xml:space="preserve"> many ot</w:t>
      </w:r>
      <w:r w:rsidRPr="00F8680D">
        <w:rPr>
          <w:rStyle w:val="StyleUnderline"/>
        </w:rPr>
        <w:t>hers to resist the</w:t>
      </w:r>
      <w:r>
        <w:rPr>
          <w:rStyle w:val="StyleUnderline"/>
        </w:rPr>
        <w:t xml:space="preserve"> </w:t>
      </w:r>
      <w:r w:rsidRPr="00F8680D">
        <w:rPr>
          <w:rStyle w:val="StyleUnderline"/>
        </w:rPr>
        <w:t>establishment of a new Middle Kingdom</w:t>
      </w:r>
      <w:r w:rsidRPr="00F8680D">
        <w:rPr>
          <w:sz w:val="16"/>
        </w:rPr>
        <w:t xml:space="preserve">. </w:t>
      </w:r>
      <w:r w:rsidRPr="00F8680D">
        <w:rPr>
          <w:rStyle w:val="StyleUnderline"/>
        </w:rPr>
        <w:t>Should the United States scale</w:t>
      </w:r>
      <w:r>
        <w:rPr>
          <w:rStyle w:val="StyleUnderline"/>
        </w:rPr>
        <w:t xml:space="preserve"> </w:t>
      </w:r>
      <w:r w:rsidRPr="00F8680D">
        <w:rPr>
          <w:rStyle w:val="StyleUnderline"/>
        </w:rPr>
        <w:t>back its security role in the region, that resistance would also occur</w:t>
      </w:r>
      <w:r w:rsidRPr="00F8680D">
        <w:rPr>
          <w:sz w:val="16"/>
        </w:rPr>
        <w:t xml:space="preserve">, only in more unstable and dangerous forms. It is important to discuss why </w:t>
      </w:r>
      <w:r w:rsidRPr="00F8680D">
        <w:rPr>
          <w:rStyle w:val="StyleUnderline"/>
        </w:rPr>
        <w:t xml:space="preserve">China's neighbors </w:t>
      </w:r>
      <w:r w:rsidRPr="00F8680D">
        <w:rPr>
          <w:sz w:val="16"/>
        </w:rPr>
        <w:t xml:space="preserve">tolerate-indeed, even </w:t>
      </w:r>
      <w:r w:rsidRPr="00F8680D">
        <w:rPr>
          <w:rStyle w:val="StyleUnderline"/>
        </w:rPr>
        <w:t>welcome-U.S. security hegemony in the region</w:t>
      </w:r>
      <w:r w:rsidRPr="00F8680D">
        <w:rPr>
          <w:sz w:val="16"/>
        </w:rPr>
        <w:t xml:space="preserve"> and why, by contrast, </w:t>
      </w:r>
      <w:r w:rsidRPr="00F8680D">
        <w:rPr>
          <w:rStyle w:val="StyleUnderline"/>
        </w:rPr>
        <w:t>these</w:t>
      </w:r>
      <w:r>
        <w:rPr>
          <w:rStyle w:val="StyleUnderline"/>
        </w:rPr>
        <w:t xml:space="preserve"> </w:t>
      </w:r>
      <w:r w:rsidRPr="00F8680D">
        <w:rPr>
          <w:rStyle w:val="StyleUnderline"/>
        </w:rPr>
        <w:t>same countries would strongly resist Chinese hegemony.</w:t>
      </w:r>
      <w:r w:rsidRPr="00F8680D">
        <w:rPr>
          <w:sz w:val="16"/>
        </w:rPr>
        <w:t xml:space="preserve"> There is a structural reason why this is so, and it relates to geography and is therefore enduring: </w:t>
      </w:r>
      <w:r w:rsidRPr="00F8680D">
        <w:rPr>
          <w:rStyle w:val="StyleUnderline"/>
        </w:rPr>
        <w:t>China is a large neighbor in the region and the U</w:t>
      </w:r>
      <w:r w:rsidRPr="00F8680D">
        <w:rPr>
          <w:sz w:val="16"/>
        </w:rPr>
        <w:t xml:space="preserve">nited </w:t>
      </w:r>
      <w:r w:rsidRPr="00F8680D">
        <w:rPr>
          <w:rStyle w:val="StyleUnderline"/>
        </w:rPr>
        <w:t>S</w:t>
      </w:r>
      <w:r w:rsidRPr="00F8680D">
        <w:rPr>
          <w:sz w:val="16"/>
        </w:rPr>
        <w:t>tates</w:t>
      </w:r>
      <w:r>
        <w:rPr>
          <w:rStyle w:val="StyleUnderline"/>
        </w:rPr>
        <w:t xml:space="preserve"> </w:t>
      </w:r>
      <w:r w:rsidRPr="00F8680D">
        <w:rPr>
          <w:rStyle w:val="StyleUnderline"/>
        </w:rPr>
        <w:t>is not.</w:t>
      </w:r>
      <w:r w:rsidRPr="00F8680D">
        <w:rPr>
          <w:sz w:val="16"/>
        </w:rPr>
        <w:t xml:space="preserve"> </w:t>
      </w:r>
      <w:r w:rsidRPr="00F8680D">
        <w:rPr>
          <w:rStyle w:val="StyleUnderline"/>
        </w:rPr>
        <w:t>Because the U</w:t>
      </w:r>
      <w:r w:rsidRPr="00F8680D">
        <w:rPr>
          <w:sz w:val="16"/>
        </w:rPr>
        <w:t xml:space="preserve">nited </w:t>
      </w:r>
      <w:r w:rsidRPr="00F8680D">
        <w:rPr>
          <w:rStyle w:val="StyleUnderline"/>
        </w:rPr>
        <w:t>S</w:t>
      </w:r>
      <w:r w:rsidRPr="00F8680D">
        <w:rPr>
          <w:sz w:val="16"/>
        </w:rPr>
        <w:t xml:space="preserve">tates </w:t>
      </w:r>
      <w:r w:rsidRPr="00F8680D">
        <w:rPr>
          <w:rStyle w:val="StyleUnderline"/>
        </w:rPr>
        <w:t>has to project its presence across a vast</w:t>
      </w:r>
      <w:r>
        <w:rPr>
          <w:rStyle w:val="StyleUnderline"/>
        </w:rPr>
        <w:t xml:space="preserve"> </w:t>
      </w:r>
      <w:r w:rsidRPr="00F8680D">
        <w:rPr>
          <w:rStyle w:val="StyleUnderline"/>
        </w:rPr>
        <w:t>ocean, it requires the permission of most countries in the region to continue</w:t>
      </w:r>
      <w:r>
        <w:rPr>
          <w:rStyle w:val="StyleUnderline"/>
        </w:rPr>
        <w:t xml:space="preserve"> </w:t>
      </w:r>
      <w:r w:rsidRPr="00F8680D">
        <w:rPr>
          <w:rStyle w:val="StyleUnderline"/>
        </w:rPr>
        <w:t>its role as the security hegemon.</w:t>
      </w:r>
      <w:r w:rsidRPr="00F8680D">
        <w:rPr>
          <w:sz w:val="16"/>
        </w:rPr>
        <w:t xml:space="preserve"> The United States requires bases, access rights, and negotiated agreements with local governments to fulfill its security guarantees. </w:t>
      </w:r>
      <w:r w:rsidRPr="00F8680D">
        <w:rPr>
          <w:rStyle w:val="StyleUnderline"/>
        </w:rPr>
        <w:t>If these governments withdrew their permission due,</w:t>
      </w:r>
      <w:r w:rsidRPr="00F8680D">
        <w:rPr>
          <w:sz w:val="16"/>
        </w:rPr>
        <w:t xml:space="preserve"> say, to</w:t>
      </w:r>
      <w:r>
        <w:rPr>
          <w:rStyle w:val="StyleUnderline"/>
        </w:rPr>
        <w:t xml:space="preserve"> </w:t>
      </w:r>
      <w:r w:rsidRPr="00F8680D">
        <w:rPr>
          <w:rStyle w:val="StyleUnderline"/>
        </w:rPr>
        <w:t>bad American behavior, the U</w:t>
      </w:r>
      <w:r w:rsidRPr="00F8680D">
        <w:rPr>
          <w:sz w:val="16"/>
        </w:rPr>
        <w:t xml:space="preserve">nited </w:t>
      </w:r>
      <w:r w:rsidRPr="00F8680D">
        <w:rPr>
          <w:rStyle w:val="StyleUnderline"/>
        </w:rPr>
        <w:t>S</w:t>
      </w:r>
      <w:r w:rsidRPr="00F8680D">
        <w:rPr>
          <w:sz w:val="16"/>
        </w:rPr>
        <w:t xml:space="preserve">tates </w:t>
      </w:r>
      <w:r w:rsidRPr="00F8680D">
        <w:rPr>
          <w:rStyle w:val="StyleUnderline"/>
        </w:rPr>
        <w:t>would find it difficult and costly</w:t>
      </w:r>
      <w:r>
        <w:rPr>
          <w:rStyle w:val="StyleUnderline"/>
        </w:rPr>
        <w:t xml:space="preserve"> </w:t>
      </w:r>
      <w:r w:rsidRPr="00F8680D">
        <w:rPr>
          <w:rStyle w:val="StyleUnderline"/>
        </w:rPr>
        <w:t xml:space="preserve">to sustain its presence </w:t>
      </w:r>
      <w:r w:rsidRPr="00F8680D">
        <w:rPr>
          <w:sz w:val="16"/>
        </w:rPr>
        <w:t xml:space="preserve">across the ocean in the face of broad resistance. </w:t>
      </w:r>
      <w:r w:rsidRPr="00F8680D">
        <w:rPr>
          <w:rStyle w:val="StyleUnderline"/>
        </w:rPr>
        <w:t>China,</w:t>
      </w:r>
      <w:r w:rsidRPr="00F8680D">
        <w:rPr>
          <w:sz w:val="16"/>
        </w:rPr>
        <w:t xml:space="preserve"> by contrast,</w:t>
      </w:r>
      <w:r w:rsidRPr="00F8680D">
        <w:rPr>
          <w:rStyle w:val="StyleUnderline"/>
        </w:rPr>
        <w:t xml:space="preserve"> is a permanent presence in the region that the neighbors</w:t>
      </w:r>
      <w:r>
        <w:rPr>
          <w:rStyle w:val="StyleUnderline"/>
        </w:rPr>
        <w:t xml:space="preserve"> </w:t>
      </w:r>
      <w:r w:rsidRPr="00F8680D">
        <w:rPr>
          <w:rStyle w:val="StyleUnderline"/>
        </w:rPr>
        <w:t>can never dislodge</w:t>
      </w:r>
      <w:r w:rsidRPr="00F8680D">
        <w:rPr>
          <w:sz w:val="16"/>
        </w:rPr>
        <w:t xml:space="preserve">. </w:t>
      </w:r>
      <w:r w:rsidRPr="00F8680D">
        <w:rPr>
          <w:rStyle w:val="StyleUnderline"/>
        </w:rPr>
        <w:t>Should China engage in the same bad behavior,</w:t>
      </w:r>
      <w:r>
        <w:rPr>
          <w:rStyle w:val="StyleUnderline"/>
        </w:rPr>
        <w:t xml:space="preserve"> </w:t>
      </w:r>
      <w:r w:rsidRPr="00F8680D">
        <w:rPr>
          <w:rStyle w:val="StyleUnderline"/>
        </w:rPr>
        <w:t xml:space="preserve">these countries cannot make China go away. They can only </w:t>
      </w:r>
      <w:r w:rsidRPr="00F8680D">
        <w:rPr>
          <w:rStyle w:val="Emphasis"/>
        </w:rPr>
        <w:t>fight or accept</w:t>
      </w:r>
      <w:r>
        <w:rPr>
          <w:rStyle w:val="Emphasis"/>
        </w:rPr>
        <w:t xml:space="preserve"> </w:t>
      </w:r>
      <w:r w:rsidRPr="00F8680D">
        <w:rPr>
          <w:rStyle w:val="Emphasis"/>
        </w:rPr>
        <w:t>China's treatment.</w:t>
      </w:r>
      <w:r w:rsidRPr="00F8680D">
        <w:rPr>
          <w:sz w:val="16"/>
        </w:rPr>
        <w:t xml:space="preserve"> It is therefore easier for the countries in the region to enter into a security contract with an outside power, knowing they have some bargaining leverage and an escape clause. </w:t>
      </w:r>
      <w:r w:rsidRPr="00F8680D">
        <w:rPr>
          <w:rStyle w:val="StyleUnderline"/>
        </w:rPr>
        <w:t>When dealing with a powerful neighbor</w:t>
      </w:r>
      <w:r>
        <w:rPr>
          <w:rStyle w:val="StyleUnderline"/>
        </w:rPr>
        <w:t xml:space="preserve"> </w:t>
      </w:r>
      <w:r w:rsidRPr="00F8680D">
        <w:rPr>
          <w:rStyle w:val="StyleUnderline"/>
        </w:rPr>
        <w:t>like China that isn't going anywhere, the only way to achieve the same</w:t>
      </w:r>
      <w:r>
        <w:rPr>
          <w:rStyle w:val="StyleUnderline"/>
        </w:rPr>
        <w:t xml:space="preserve"> </w:t>
      </w:r>
      <w:r w:rsidRPr="00F8680D">
        <w:rPr>
          <w:rStyle w:val="StyleUnderline"/>
        </w:rPr>
        <w:t>bargaining leverage is to match that neighbor's power</w:t>
      </w:r>
      <w:r w:rsidRPr="00F8680D">
        <w:rPr>
          <w:sz w:val="16"/>
        </w:rPr>
        <w:t xml:space="preserve">, especially its military power. And </w:t>
      </w:r>
      <w:r w:rsidRPr="00F8680D">
        <w:rPr>
          <w:rStyle w:val="StyleUnderline"/>
        </w:rPr>
        <w:t>that implies arms races and spiraling security dilemmas</w:t>
      </w:r>
      <w:r w:rsidRPr="00F8680D">
        <w:rPr>
          <w:sz w:val="16"/>
        </w:rPr>
        <w:t xml:space="preserve">.10 Thus, </w:t>
      </w:r>
      <w:r w:rsidRPr="00F8680D">
        <w:rPr>
          <w:rStyle w:val="StyleUnderline"/>
        </w:rPr>
        <w:t>hegemons are not all created equal</w:t>
      </w:r>
      <w:r w:rsidRPr="00F8680D">
        <w:rPr>
          <w:sz w:val="16"/>
        </w:rPr>
        <w:t xml:space="preserve">. </w:t>
      </w:r>
      <w:r w:rsidRPr="00F8680D">
        <w:rPr>
          <w:rStyle w:val="StyleUnderline"/>
        </w:rPr>
        <w:t>It is easier to strike a bargain</w:t>
      </w:r>
      <w:r>
        <w:rPr>
          <w:rStyle w:val="StyleUnderline"/>
        </w:rPr>
        <w:t xml:space="preserve"> </w:t>
      </w:r>
      <w:r w:rsidRPr="00F8680D">
        <w:rPr>
          <w:rStyle w:val="StyleUnderline"/>
        </w:rPr>
        <w:t>with an outside hegemon than with a local one</w:t>
      </w:r>
      <w:r w:rsidRPr="00F8680D">
        <w:rPr>
          <w:sz w:val="16"/>
        </w:rPr>
        <w:t xml:space="preserve">-an immutable reason why the U.S. security presence will be welcome in the region. Even more crucially, </w:t>
      </w:r>
      <w:r w:rsidRPr="00F8680D">
        <w:rPr>
          <w:rStyle w:val="StyleUnderline"/>
        </w:rPr>
        <w:t>U</w:t>
      </w:r>
      <w:r w:rsidRPr="00F8680D">
        <w:rPr>
          <w:sz w:val="16"/>
        </w:rPr>
        <w:t>.</w:t>
      </w:r>
      <w:r w:rsidRPr="00F8680D">
        <w:rPr>
          <w:rStyle w:val="StyleUnderline"/>
        </w:rPr>
        <w:t>S. service as the region's security hegemon is much more likely</w:t>
      </w:r>
      <w:r>
        <w:rPr>
          <w:rStyle w:val="StyleUnderline"/>
        </w:rPr>
        <w:t xml:space="preserve"> </w:t>
      </w:r>
      <w:r w:rsidRPr="00F8680D">
        <w:rPr>
          <w:rStyle w:val="StyleUnderline"/>
        </w:rPr>
        <w:t>to result in stability than if the region were left alone to find its own stable</w:t>
      </w:r>
      <w:r>
        <w:rPr>
          <w:rStyle w:val="StyleUnderline"/>
        </w:rPr>
        <w:t xml:space="preserve"> </w:t>
      </w:r>
      <w:r w:rsidRPr="00F8680D">
        <w:rPr>
          <w:rStyle w:val="StyleUnderline"/>
        </w:rPr>
        <w:t>structure</w:t>
      </w:r>
      <w:r w:rsidRPr="00F8680D">
        <w:rPr>
          <w:sz w:val="16"/>
        </w:rPr>
        <w:t xml:space="preserve"> (more on this below}. Adding to America's attractiveness as an outsider are </w:t>
      </w:r>
      <w:r w:rsidRPr="00F8680D">
        <w:rPr>
          <w:rStyle w:val="StyleUnderline"/>
        </w:rPr>
        <w:t>the U</w:t>
      </w:r>
      <w:r w:rsidRPr="00F8680D">
        <w:rPr>
          <w:sz w:val="16"/>
        </w:rPr>
        <w:t xml:space="preserve">nited </w:t>
      </w:r>
      <w:r w:rsidRPr="00F8680D">
        <w:rPr>
          <w:rStyle w:val="StyleUnderline"/>
        </w:rPr>
        <w:t>S</w:t>
      </w:r>
      <w:r w:rsidRPr="00F8680D">
        <w:rPr>
          <w:sz w:val="16"/>
        </w:rPr>
        <w:t xml:space="preserve">tates' seven-decade </w:t>
      </w:r>
      <w:r w:rsidRPr="00F8680D">
        <w:rPr>
          <w:rStyle w:val="StyleUnderline"/>
        </w:rPr>
        <w:t>record of keeping the region's</w:t>
      </w:r>
      <w:r>
        <w:rPr>
          <w:rStyle w:val="StyleUnderline"/>
        </w:rPr>
        <w:t xml:space="preserve"> </w:t>
      </w:r>
      <w:r w:rsidRPr="00F8680D">
        <w:rPr>
          <w:rStyle w:val="StyleUnderline"/>
        </w:rPr>
        <w:t xml:space="preserve">commons open for all and </w:t>
      </w:r>
      <w:proofErr w:type="spellStart"/>
      <w:r w:rsidRPr="00F8680D">
        <w:rPr>
          <w:rStyle w:val="StyleUnderline"/>
        </w:rPr>
        <w:t>its</w:t>
      </w:r>
      <w:proofErr w:type="spellEnd"/>
      <w:r w:rsidRPr="00F8680D">
        <w:rPr>
          <w:rStyle w:val="StyleUnderline"/>
        </w:rPr>
        <w:t xml:space="preserve"> not having territorial disputes with countries</w:t>
      </w:r>
      <w:r>
        <w:rPr>
          <w:rStyle w:val="StyleUnderline"/>
        </w:rPr>
        <w:t xml:space="preserve"> </w:t>
      </w:r>
      <w:r w:rsidRPr="00F8680D">
        <w:rPr>
          <w:rStyle w:val="StyleUnderline"/>
        </w:rPr>
        <w:t>in the region.</w:t>
      </w:r>
      <w:r w:rsidRPr="00F8680D">
        <w:rPr>
          <w:sz w:val="16"/>
        </w:rPr>
        <w:t xml:space="preserve"> </w:t>
      </w:r>
      <w:r w:rsidRPr="00F8680D">
        <w:rPr>
          <w:rStyle w:val="StyleUnderline"/>
        </w:rPr>
        <w:t>The logic behind why most countries in the region welcome</w:t>
      </w:r>
      <w:r>
        <w:rPr>
          <w:rStyle w:val="StyleUnderline"/>
        </w:rPr>
        <w:t xml:space="preserve"> </w:t>
      </w:r>
      <w:r w:rsidRPr="00F8680D">
        <w:rPr>
          <w:rStyle w:val="StyleUnderline"/>
        </w:rPr>
        <w:t>the U</w:t>
      </w:r>
      <w:r w:rsidRPr="00F8680D">
        <w:rPr>
          <w:sz w:val="16"/>
        </w:rPr>
        <w:t xml:space="preserve">nited </w:t>
      </w:r>
      <w:r w:rsidRPr="00F8680D">
        <w:rPr>
          <w:rStyle w:val="StyleUnderline"/>
        </w:rPr>
        <w:t>S</w:t>
      </w:r>
      <w:r w:rsidRPr="00F8680D">
        <w:rPr>
          <w:sz w:val="16"/>
        </w:rPr>
        <w:t xml:space="preserve">tates </w:t>
      </w:r>
      <w:r w:rsidRPr="00F8680D">
        <w:rPr>
          <w:rStyle w:val="StyleUnderline"/>
        </w:rPr>
        <w:t>as the security hegemon, and why most would resist China</w:t>
      </w:r>
      <w:r>
        <w:rPr>
          <w:rStyle w:val="StyleUnderline"/>
        </w:rPr>
        <w:t xml:space="preserve"> </w:t>
      </w:r>
      <w:r w:rsidRPr="00F8680D">
        <w:rPr>
          <w:rStyle w:val="StyleUnderline"/>
        </w:rPr>
        <w:t>attempting to play the same role, is a strong argument for maintaining</w:t>
      </w:r>
      <w:r>
        <w:rPr>
          <w:rStyle w:val="StyleUnderline"/>
        </w:rPr>
        <w:t xml:space="preserve"> </w:t>
      </w:r>
      <w:r w:rsidRPr="00F8680D">
        <w:rPr>
          <w:rStyle w:val="StyleUnderline"/>
        </w:rPr>
        <w:t>this arrangement.</w:t>
      </w:r>
      <w:r>
        <w:rPr>
          <w:rStyle w:val="StyleUnderline"/>
        </w:rPr>
        <w:t xml:space="preserve"> </w:t>
      </w:r>
      <w:r w:rsidRPr="00F8680D">
        <w:rPr>
          <w:sz w:val="16"/>
        </w:rPr>
        <w:t xml:space="preserve">Which brings us to Global Trends' second pathway, the Hobbesian scramble for security, as the most likely outcome should the United States opt to reduce its costs by withdrawing from the region. As this chapter will later explore, </w:t>
      </w:r>
      <w:r w:rsidRPr="00F8680D">
        <w:rPr>
          <w:rStyle w:val="StyleUnderline"/>
        </w:rPr>
        <w:t xml:space="preserve">this outcome would very likely </w:t>
      </w:r>
      <w:r w:rsidRPr="00F8680D">
        <w:rPr>
          <w:rStyle w:val="Emphasis"/>
        </w:rPr>
        <w:t xml:space="preserve">trigger multisided missile and nuclear arms races </w:t>
      </w:r>
      <w:r w:rsidRPr="00F8680D">
        <w:rPr>
          <w:rStyle w:val="StyleUnderline"/>
        </w:rPr>
        <w:t>across the region, with unpredictable and unstable consequences</w:t>
      </w:r>
      <w:r w:rsidRPr="00F8680D">
        <w:rPr>
          <w:sz w:val="16"/>
        </w:rPr>
        <w:t xml:space="preserve">. The risk of military disaster inside the most important economic region in the world would rise abruptly. </w:t>
      </w:r>
      <w:r w:rsidRPr="00F8680D">
        <w:rPr>
          <w:rStyle w:val="Emphasis"/>
        </w:rPr>
        <w:t xml:space="preserve">The U.S. economy </w:t>
      </w:r>
      <w:r w:rsidRPr="00F8680D">
        <w:rPr>
          <w:rStyle w:val="StyleUnderline"/>
        </w:rPr>
        <w:t>and standard of</w:t>
      </w:r>
      <w:r>
        <w:rPr>
          <w:rStyle w:val="StyleUnderline"/>
        </w:rPr>
        <w:t xml:space="preserve"> </w:t>
      </w:r>
      <w:r w:rsidRPr="00F8680D">
        <w:rPr>
          <w:rStyle w:val="StyleUnderline"/>
        </w:rPr>
        <w:t>living would not escape the risks and costs of these developments.</w:t>
      </w:r>
      <w:r>
        <w:rPr>
          <w:rStyle w:val="StyleUnderline"/>
        </w:rPr>
        <w:t xml:space="preserve"> </w:t>
      </w:r>
      <w:r w:rsidRPr="00F8680D">
        <w:rPr>
          <w:rStyle w:val="StyleUnderline"/>
        </w:rPr>
        <w:t>It is easy to see how the absence of the United States as an outside security</w:t>
      </w:r>
      <w:r>
        <w:rPr>
          <w:rStyle w:val="StyleUnderline"/>
        </w:rPr>
        <w:t xml:space="preserve"> </w:t>
      </w:r>
      <w:r w:rsidRPr="00F8680D">
        <w:rPr>
          <w:rStyle w:val="StyleUnderline"/>
        </w:rPr>
        <w:t>provider could result in a dangerously unstable security competition in</w:t>
      </w:r>
      <w:r>
        <w:rPr>
          <w:rStyle w:val="StyleUnderline"/>
        </w:rPr>
        <w:t xml:space="preserve"> </w:t>
      </w:r>
      <w:r w:rsidRPr="00F8680D">
        <w:rPr>
          <w:rStyle w:val="StyleUnderline"/>
        </w:rPr>
        <w:t>East Asia.</w:t>
      </w:r>
      <w:r w:rsidRPr="00F8680D">
        <w:rPr>
          <w:sz w:val="16"/>
        </w:rPr>
        <w:t xml:space="preserve"> </w:t>
      </w:r>
      <w:r w:rsidRPr="00F8680D">
        <w:rPr>
          <w:rStyle w:val="StyleUnderline"/>
        </w:rPr>
        <w:t>The rapid rise of China's military power would create the logic</w:t>
      </w:r>
      <w:r>
        <w:rPr>
          <w:rStyle w:val="StyleUnderline"/>
        </w:rPr>
        <w:t xml:space="preserve"> </w:t>
      </w:r>
      <w:r w:rsidRPr="00F8680D">
        <w:rPr>
          <w:rStyle w:val="StyleUnderline"/>
        </w:rPr>
        <w:t xml:space="preserve">for an </w:t>
      </w:r>
      <w:r w:rsidRPr="00F8680D">
        <w:rPr>
          <w:rStyle w:val="Emphasis"/>
        </w:rPr>
        <w:t>offsetting alliance by most of its neighbors</w:t>
      </w:r>
      <w:r w:rsidRPr="00F8680D">
        <w:rPr>
          <w:sz w:val="16"/>
        </w:rPr>
        <w:t xml:space="preserve">. Some however (perhaps, e.g., a future unified Korea) may choose to bandwagon with China instead, especially if historical grievances make allying with some of China's adversaries politically unacceptable. </w:t>
      </w:r>
      <w:proofErr w:type="spellStart"/>
      <w:r w:rsidRPr="00F8680D">
        <w:rPr>
          <w:rStyle w:val="StyleUnderline"/>
        </w:rPr>
        <w:t>Bandwagoning</w:t>
      </w:r>
      <w:proofErr w:type="spellEnd"/>
      <w:r w:rsidRPr="00F8680D">
        <w:rPr>
          <w:rStyle w:val="StyleUnderline"/>
        </w:rPr>
        <w:t xml:space="preserve"> by some would increase</w:t>
      </w:r>
      <w:r>
        <w:rPr>
          <w:rStyle w:val="StyleUnderline"/>
        </w:rPr>
        <w:t xml:space="preserve"> </w:t>
      </w:r>
      <w:r w:rsidRPr="00F8680D">
        <w:rPr>
          <w:rStyle w:val="StyleUnderline"/>
        </w:rPr>
        <w:t xml:space="preserve">the </w:t>
      </w:r>
      <w:r w:rsidRPr="00F8680D">
        <w:rPr>
          <w:rStyle w:val="Emphasis"/>
        </w:rPr>
        <w:t xml:space="preserve">security anxiety </w:t>
      </w:r>
      <w:r w:rsidRPr="00F8680D">
        <w:rPr>
          <w:rStyle w:val="StyleUnderline"/>
        </w:rPr>
        <w:t>of the remainder that don't.</w:t>
      </w:r>
      <w:r w:rsidRPr="00F8680D">
        <w:rPr>
          <w:sz w:val="16"/>
        </w:rPr>
        <w:t xml:space="preserve"> Finally, some significant powers (e.g., Russia) might choose to remain unaligned, which would compound the region's uncertainty because the players would have to ponder how these neutrals would eventually act during a regional crisis</w:t>
      </w:r>
      <w:r w:rsidRPr="00F8680D">
        <w:rPr>
          <w:rStyle w:val="StyleUnderline"/>
        </w:rPr>
        <w:t>. Should</w:t>
      </w:r>
      <w:r>
        <w:rPr>
          <w:rStyle w:val="StyleUnderline"/>
        </w:rPr>
        <w:t xml:space="preserve"> </w:t>
      </w:r>
      <w:r w:rsidRPr="00F8680D">
        <w:rPr>
          <w:rStyle w:val="StyleUnderline"/>
        </w:rPr>
        <w:t>one or more countries conclude that stability was unachievable and conflict</w:t>
      </w:r>
      <w:r>
        <w:rPr>
          <w:rStyle w:val="StyleUnderline"/>
        </w:rPr>
        <w:t xml:space="preserve"> </w:t>
      </w:r>
      <w:r w:rsidRPr="00F8680D">
        <w:rPr>
          <w:rStyle w:val="StyleUnderline"/>
        </w:rPr>
        <w:t>inevitable, the calculation would then turn to the logic of security trends</w:t>
      </w:r>
      <w:r>
        <w:rPr>
          <w:rStyle w:val="StyleUnderline"/>
        </w:rPr>
        <w:t xml:space="preserve"> </w:t>
      </w:r>
      <w:r w:rsidRPr="00F8680D">
        <w:rPr>
          <w:rStyle w:val="StyleUnderline"/>
        </w:rPr>
        <w:t xml:space="preserve">and time pressure and the </w:t>
      </w:r>
      <w:r w:rsidRPr="00F8680D">
        <w:rPr>
          <w:rStyle w:val="Emphasis"/>
        </w:rPr>
        <w:t>possible advantage gained by striking first</w:t>
      </w:r>
      <w:r w:rsidRPr="00F8680D">
        <w:rPr>
          <w:rStyle w:val="StyleUnderline"/>
        </w:rPr>
        <w:t xml:space="preserve"> rather</w:t>
      </w:r>
      <w:r>
        <w:rPr>
          <w:rStyle w:val="StyleUnderline"/>
        </w:rPr>
        <w:t xml:space="preserve"> </w:t>
      </w:r>
      <w:r w:rsidRPr="00F8680D">
        <w:rPr>
          <w:rStyle w:val="StyleUnderline"/>
        </w:rPr>
        <w:t>than waiting for adversaries to grow even stronger in the future.</w:t>
      </w:r>
    </w:p>
    <w:p w:rsidR="00C7516C" w:rsidRPr="00FA7CEA" w:rsidRDefault="00C7516C" w:rsidP="00C7516C"/>
    <w:p w:rsidR="00C7516C" w:rsidRDefault="00C7516C" w:rsidP="00C7516C">
      <w:pPr>
        <w:pStyle w:val="Heading3"/>
      </w:pPr>
      <w:proofErr w:type="spellStart"/>
      <w:r>
        <w:t>Heg</w:t>
      </w:r>
      <w:proofErr w:type="spellEnd"/>
      <w:r>
        <w:t xml:space="preserve"> Good </w:t>
      </w:r>
      <w:r>
        <w:rPr>
          <w:rFonts w:ascii="Helvetica" w:eastAsia="Helvetica" w:hAnsi="Helvetica" w:cs="Helvetica"/>
        </w:rPr>
        <w:t>–</w:t>
      </w:r>
      <w:r>
        <w:t xml:space="preserve"> Generic</w:t>
      </w:r>
    </w:p>
    <w:p w:rsidR="00C7516C" w:rsidRDefault="00C7516C" w:rsidP="00C7516C">
      <w:pPr>
        <w:pStyle w:val="Heading4"/>
      </w:pPr>
      <w:r>
        <w:t xml:space="preserve">Despite shifts in power dynamics, the US will and should remain the global leader for the sake of stability </w:t>
      </w:r>
    </w:p>
    <w:p w:rsidR="00C7516C" w:rsidRPr="00FC0106" w:rsidRDefault="00C7516C" w:rsidP="00C7516C">
      <w:pPr>
        <w:rPr>
          <w:sz w:val="26"/>
        </w:rPr>
      </w:pPr>
      <w:r>
        <w:rPr>
          <w:rStyle w:val="Style13ptBold"/>
        </w:rPr>
        <w:t xml:space="preserve">Brooks and </w:t>
      </w:r>
      <w:proofErr w:type="spellStart"/>
      <w:r>
        <w:rPr>
          <w:rStyle w:val="Style13ptBold"/>
        </w:rPr>
        <w:t>Wohlforth</w:t>
      </w:r>
      <w:proofErr w:type="spellEnd"/>
      <w:r>
        <w:rPr>
          <w:rStyle w:val="Style13ptBold"/>
        </w:rPr>
        <w:t xml:space="preserve"> 16 </w:t>
      </w:r>
      <w:r>
        <w:rPr>
          <w:rStyle w:val="Style13ptBold"/>
          <w:b w:val="0"/>
        </w:rPr>
        <w:t xml:space="preserve">(Stephen G. Brooks, Associate Professor of Government in the Department of Government at Dartmouth College, and William C. </w:t>
      </w:r>
      <w:proofErr w:type="spellStart"/>
      <w:r>
        <w:rPr>
          <w:rStyle w:val="Style13ptBold"/>
          <w:b w:val="0"/>
        </w:rPr>
        <w:t>Wohlforth</w:t>
      </w:r>
      <w:proofErr w:type="spellEnd"/>
      <w:r>
        <w:rPr>
          <w:rStyle w:val="Style13ptBold"/>
          <w:b w:val="0"/>
        </w:rPr>
        <w:t xml:space="preserve">, Daniel Webster Professor, Professor of Government in the Department of Government at Dartmouth College, </w:t>
      </w:r>
      <w:r>
        <w:rPr>
          <w:rStyle w:val="Style13ptBold"/>
          <w:rFonts w:ascii="Helvetica" w:eastAsia="Helvetica" w:hAnsi="Helvetica" w:cs="Helvetica"/>
          <w:b w:val="0"/>
        </w:rPr>
        <w:t>“</w:t>
      </w:r>
      <w:r>
        <w:rPr>
          <w:rStyle w:val="Style13ptBold"/>
          <w:b w:val="0"/>
        </w:rPr>
        <w:t>America Abroad: The United States</w:t>
      </w:r>
      <w:r>
        <w:rPr>
          <w:rStyle w:val="Style13ptBold"/>
          <w:rFonts w:ascii="Helvetica" w:eastAsia="Helvetica" w:hAnsi="Helvetica" w:cs="Helvetica"/>
          <w:b w:val="0"/>
        </w:rPr>
        <w:t>’</w:t>
      </w:r>
      <w:r>
        <w:rPr>
          <w:rStyle w:val="Style13ptBold"/>
          <w:b w:val="0"/>
        </w:rPr>
        <w:t xml:space="preserve"> Global Role in the 21</w:t>
      </w:r>
      <w:r w:rsidRPr="0007126A">
        <w:rPr>
          <w:rStyle w:val="Style13ptBold"/>
          <w:b w:val="0"/>
          <w:vertAlign w:val="superscript"/>
        </w:rPr>
        <w:t>st</w:t>
      </w:r>
      <w:r>
        <w:rPr>
          <w:rStyle w:val="Style13ptBold"/>
          <w:b w:val="0"/>
        </w:rPr>
        <w:t xml:space="preserve"> Century</w:t>
      </w:r>
      <w:r>
        <w:rPr>
          <w:rStyle w:val="Style13ptBold"/>
          <w:rFonts w:ascii="Helvetica" w:eastAsia="Helvetica" w:hAnsi="Helvetica" w:cs="Helvetica"/>
          <w:b w:val="0"/>
        </w:rPr>
        <w:t>”</w:t>
      </w:r>
      <w:r>
        <w:rPr>
          <w:rStyle w:val="Style13ptBold"/>
          <w:b w:val="0"/>
        </w:rPr>
        <w:t xml:space="preserve">, </w:t>
      </w:r>
      <w:r w:rsidRPr="0007126A">
        <w:rPr>
          <w:rStyle w:val="Style13ptBold"/>
          <w:b w:val="0"/>
        </w:rPr>
        <w:t>2016 - New Yor</w:t>
      </w:r>
      <w:r>
        <w:rPr>
          <w:rStyle w:val="Style13ptBold"/>
          <w:b w:val="0"/>
        </w:rPr>
        <w:t>k, NY, United States of America</w:t>
      </w:r>
      <w:r w:rsidRPr="0007126A">
        <w:rPr>
          <w:rStyle w:val="Style13ptBold"/>
          <w:b w:val="0"/>
        </w:rPr>
        <w:t>: Oxford University Press</w:t>
      </w:r>
      <w:r>
        <w:rPr>
          <w:rStyle w:val="Style13ptBold"/>
          <w:b w:val="0"/>
        </w:rPr>
        <w:t>, pp. 190-192)//RC</w:t>
      </w:r>
    </w:p>
    <w:p w:rsidR="00C7516C" w:rsidRPr="00FC0106" w:rsidRDefault="00C7516C" w:rsidP="00C7516C">
      <w:pPr>
        <w:rPr>
          <w:sz w:val="14"/>
        </w:rPr>
      </w:pPr>
      <w:r w:rsidRPr="00977AF9">
        <w:rPr>
          <w:rStyle w:val="StyleUnderline"/>
        </w:rPr>
        <w:t>TODAY</w:t>
      </w:r>
      <w:r w:rsidRPr="00977AF9">
        <w:rPr>
          <w:rStyle w:val="StyleUnderline"/>
          <w:rFonts w:ascii="Helvetica" w:eastAsia="Helvetica" w:hAnsi="Helvetica" w:cs="Helvetica"/>
        </w:rPr>
        <w:t>’</w:t>
      </w:r>
      <w:r w:rsidRPr="00977AF9">
        <w:rPr>
          <w:rStyle w:val="StyleUnderline"/>
        </w:rPr>
        <w:t>S GLOBAL ORDER reflects the unique position of the United States as the sole superpower that alone among states has the capability to sustain a worldwide network of alliances and organize major politico-military operations in multiple key regions</w:t>
      </w:r>
      <w:r w:rsidRPr="00FC0106">
        <w:rPr>
          <w:rFonts w:ascii="Helvetica" w:eastAsia="Helvetica" w:hAnsi="Helvetica" w:cs="Helvetica"/>
          <w:sz w:val="14"/>
        </w:rPr>
        <w:t xml:space="preserve">. </w:t>
      </w:r>
      <w:r w:rsidRPr="00FC0106">
        <w:rPr>
          <w:rStyle w:val="StyleUnderline"/>
        </w:rPr>
        <w:t>A rising tide of opinion</w:t>
      </w:r>
      <w:r w:rsidRPr="00FC0106">
        <w:rPr>
          <w:rFonts w:eastAsia="Helvetica" w:cs="Helvetica"/>
          <w:sz w:val="14"/>
        </w:rPr>
        <w:t xml:space="preserve"> emanating from universities, think tanks, government agencies, and reign capitals </w:t>
      </w:r>
      <w:r w:rsidRPr="00FC0106">
        <w:rPr>
          <w:rStyle w:val="StyleUnderline"/>
        </w:rPr>
        <w:t xml:space="preserve">claims that this key buttress of the strategic setting has eroded and is about to crumble, paving the way for a new order reflecting a transformed power relationship. More than any other factor-including Russia's new assertiveness in Europe and the Middle East-this narrative is driven by China's rise. </w:t>
      </w:r>
      <w:r w:rsidRPr="00FC0106">
        <w:rPr>
          <w:sz w:val="14"/>
        </w:rPr>
        <w:t>Take China out of the picture, and it is doubt l that talk of a system-altering power shift would have reached anywhere near the proportions it assumed in the years after 2008. In chapters 1 and 3 of this book we developed a set of concepts and measures tailored to understanding America</w:t>
      </w:r>
      <w:r w:rsidRPr="00FC0106">
        <w:rPr>
          <w:rFonts w:ascii="Helvetica" w:eastAsia="Helvetica" w:hAnsi="Helvetica" w:cs="Helvetica"/>
          <w:sz w:val="14"/>
        </w:rPr>
        <w:t>’</w:t>
      </w:r>
      <w:r w:rsidRPr="00FC0106">
        <w:rPr>
          <w:sz w:val="14"/>
        </w:rPr>
        <w:t>s position in the system and the significance of China</w:t>
      </w:r>
      <w:r w:rsidRPr="00FC0106">
        <w:rPr>
          <w:rFonts w:ascii="Helvetica" w:eastAsia="Helvetica" w:hAnsi="Helvetica" w:cs="Helvetica"/>
          <w:sz w:val="14"/>
        </w:rPr>
        <w:t>’</w:t>
      </w:r>
      <w:r w:rsidRPr="00FC0106">
        <w:rPr>
          <w:sz w:val="14"/>
        </w:rPr>
        <w:t xml:space="preserve">s rise. </w:t>
      </w:r>
      <w:r w:rsidRPr="00FC0106">
        <w:rPr>
          <w:rStyle w:val="StyleUnderline"/>
        </w:rPr>
        <w:t xml:space="preserve">We found that the global strategic setting has moved from 1 + X </w:t>
      </w:r>
      <w:r w:rsidRPr="00FC0106">
        <w:rPr>
          <w:rStyle w:val="StyleUnderline"/>
          <w:rFonts w:ascii="Helvetica" w:eastAsia="Helvetica" w:hAnsi="Helvetica" w:cs="Helvetica"/>
        </w:rPr>
        <w:t>–</w:t>
      </w:r>
      <w:r w:rsidRPr="00FC0106">
        <w:rPr>
          <w:rStyle w:val="StyleUnderline"/>
        </w:rPr>
        <w:t xml:space="preserve"> once superpower plus a number of great powers </w:t>
      </w:r>
      <w:r w:rsidRPr="00FC0106">
        <w:rPr>
          <w:rStyle w:val="StyleUnderline"/>
          <w:rFonts w:ascii="Helvetica" w:eastAsia="Helvetica" w:hAnsi="Helvetica" w:cs="Helvetica"/>
        </w:rPr>
        <w:t>–</w:t>
      </w:r>
      <w:r w:rsidRPr="00FC0106">
        <w:rPr>
          <w:rStyle w:val="StyleUnderline"/>
        </w:rPr>
        <w:t xml:space="preserve"> to 1 + 1 + X, with the United States set to long remain the sole superpower followed by China as an emerging potential superpower that stands in a class by itself apart from great powers such as Russia and Japan.</w:t>
      </w:r>
      <w:r w:rsidRPr="00FC0106">
        <w:rPr>
          <w:sz w:val="14"/>
        </w:rPr>
        <w:t xml:space="preserve"> Its spectacular economic rise notwithstanding, China has long way to go before it will be in a position to develop, let alone procure and be able to use effectively, the broad-spectrum military capabilities required to match or negate the United States</w:t>
      </w:r>
      <w:r w:rsidRPr="00FC0106">
        <w:rPr>
          <w:rFonts w:ascii="Helvetica" w:eastAsia="Helvetica" w:hAnsi="Helvetica" w:cs="Helvetica"/>
          <w:sz w:val="14"/>
        </w:rPr>
        <w:t>’</w:t>
      </w:r>
      <w:r w:rsidRPr="00FC0106">
        <w:rPr>
          <w:sz w:val="14"/>
        </w:rPr>
        <w:t xml:space="preserve"> superpower position. Economic heft alone does not portend system change to the extent that it did in the middle of the last century</w:t>
      </w:r>
      <w:r w:rsidRPr="00FC0106">
        <w:rPr>
          <w:rStyle w:val="StyleUnderline"/>
        </w:rPr>
        <w:t>. It is much harder today to translate raw economic output into other elements of state capability, especially military capacity: modern weapons systems and their associated infrastructure are orders of magnitude harder to develop and learn to use effectively than their mid-20th-century predecessors</w:t>
      </w:r>
      <w:r w:rsidRPr="00FC0106">
        <w:rPr>
          <w:sz w:val="14"/>
        </w:rPr>
        <w:t xml:space="preserve">. </w:t>
      </w:r>
      <w:r w:rsidRPr="00FC0106">
        <w:rPr>
          <w:rStyle w:val="StyleUnderline"/>
        </w:rPr>
        <w:t>The size of the US military advantage is also much bigger than the analogous gaps in previous eras. Moreover, China ultimately confronts a higher bar for peer competitor status than earlier challengers from a relatively lower position of indigenous technological capacity did</w:t>
      </w:r>
      <w:r w:rsidRPr="00FC0106">
        <w:rPr>
          <w:sz w:val="14"/>
        </w:rPr>
        <w:t>. Put simply, this is not your grandfather</w:t>
      </w:r>
      <w:r w:rsidRPr="00FC0106">
        <w:rPr>
          <w:rFonts w:ascii="Helvetica" w:eastAsia="Helvetica" w:hAnsi="Helvetica" w:cs="Helvetica"/>
          <w:sz w:val="14"/>
        </w:rPr>
        <w:t>’</w:t>
      </w:r>
      <w:r w:rsidRPr="00FC0106">
        <w:rPr>
          <w:sz w:val="14"/>
        </w:rPr>
        <w:t xml:space="preserve">s power transition. The conceptual framework we developed in this book does not force us to downplay or exaggerate change, as we showed was the case with the popular concept of polarity, which fosters </w:t>
      </w:r>
      <w:r w:rsidRPr="00FC0106">
        <w:rPr>
          <w:rFonts w:ascii="Helvetica" w:eastAsia="Helvetica" w:hAnsi="Helvetica" w:cs="Helvetica"/>
          <w:sz w:val="14"/>
        </w:rPr>
        <w:t>“</w:t>
      </w:r>
      <w:r w:rsidRPr="00FC0106">
        <w:rPr>
          <w:sz w:val="14"/>
        </w:rPr>
        <w:t>either/or</w:t>
      </w:r>
      <w:r w:rsidRPr="00FC0106">
        <w:rPr>
          <w:rFonts w:ascii="Helvetica" w:eastAsia="Helvetica" w:hAnsi="Helvetica" w:cs="Helvetica"/>
          <w:sz w:val="14"/>
        </w:rPr>
        <w:t>”</w:t>
      </w:r>
      <w:r w:rsidRPr="00FC0106">
        <w:rPr>
          <w:sz w:val="14"/>
        </w:rPr>
        <w:t xml:space="preserve"> debates about whether the system is unipolar, bipolar, or multipolar. </w:t>
      </w:r>
      <w:r w:rsidRPr="00FC0106">
        <w:rPr>
          <w:rStyle w:val="StyleUnderline"/>
        </w:rPr>
        <w:t>The shift from 1 + X to 1 + 1 + X does not mean that the single superpower system is on the cusp of structural change or that the United States has fallen so far that it will be compelled to abandon its grand strategy</w:t>
      </w:r>
      <w:r w:rsidRPr="00FC0106">
        <w:rPr>
          <w:sz w:val="14"/>
        </w:rPr>
        <w:t xml:space="preserve">. However, </w:t>
      </w:r>
      <w:r w:rsidRPr="00FC0106">
        <w:rPr>
          <w:rStyle w:val="StyleUnderline"/>
        </w:rPr>
        <w:t>it does generate new pressures on the United States to face the tradeoffs inherent in its strategic choices</w:t>
      </w:r>
      <w:r w:rsidRPr="00FC0106">
        <w:rPr>
          <w:sz w:val="14"/>
        </w:rPr>
        <w:t xml:space="preserve">. The remaining chapters in the book focused on those choices. We established that there are three broad grand strategic options: concentrating on sustaining the globe-shaping deep engagement grand strategy the United States has pursued in various forms for seven decades; pursuing a more ambitious </w:t>
      </w:r>
      <w:r w:rsidRPr="00FC0106">
        <w:rPr>
          <w:rFonts w:ascii="Helvetica" w:eastAsia="Helvetica" w:hAnsi="Helvetica" w:cs="Helvetica"/>
          <w:sz w:val="14"/>
        </w:rPr>
        <w:t>“</w:t>
      </w:r>
      <w:r w:rsidRPr="00FC0106">
        <w:rPr>
          <w:sz w:val="14"/>
        </w:rPr>
        <w:t>deep engagement plus</w:t>
      </w:r>
      <w:r w:rsidRPr="00FC0106">
        <w:rPr>
          <w:rFonts w:ascii="Helvetica" w:eastAsia="Helvetica" w:hAnsi="Helvetica" w:cs="Helvetica"/>
          <w:sz w:val="14"/>
        </w:rPr>
        <w:t>”</w:t>
      </w:r>
      <w:r w:rsidRPr="00FC0106">
        <w:rPr>
          <w:sz w:val="14"/>
        </w:rPr>
        <w:t xml:space="preserve"> approach that also places a premium on spreading US values and adds new missions as well as obligations; or beginning to seriously disengage strategically from the world via </w:t>
      </w:r>
      <w:r w:rsidRPr="00FC0106">
        <w:rPr>
          <w:rStyle w:val="StyleUnderline"/>
        </w:rPr>
        <w:t xml:space="preserve">retrenchment. Our analysis revealed that the cost/benefit ratio for sustaining deep engagement is positive. The balance of what scholars know about the workings of international politics yields a strongly favorable verdict on sustaining deep engagement and high expected costs and risks of major strategic disengagement. Changing power relationships (notably increasing Chinese capability, augmented Russian military power, and declining relative capabilities of US allies) create strong incentives for reinforcing this fundamentally defensive global posture and strong incentives to avoid a more expansive </w:t>
      </w:r>
      <w:r w:rsidRPr="00FC0106">
        <w:rPr>
          <w:rStyle w:val="StyleUnderline"/>
          <w:rFonts w:ascii="Helvetica" w:eastAsia="Helvetica" w:hAnsi="Helvetica" w:cs="Helvetica"/>
        </w:rPr>
        <w:t>“</w:t>
      </w:r>
      <w:r w:rsidRPr="00FC0106">
        <w:rPr>
          <w:rStyle w:val="StyleUnderline"/>
        </w:rPr>
        <w:t>deep engagement plus</w:t>
      </w:r>
      <w:r w:rsidRPr="00FC0106">
        <w:rPr>
          <w:rStyle w:val="StyleUnderline"/>
          <w:rFonts w:ascii="Helvetica" w:eastAsia="Helvetica" w:hAnsi="Helvetica" w:cs="Helvetica"/>
        </w:rPr>
        <w:t>”</w:t>
      </w:r>
      <w:r w:rsidRPr="00FC0106">
        <w:rPr>
          <w:rStyle w:val="StyleUnderline"/>
        </w:rPr>
        <w:t xml:space="preserve"> stance that assumes new foreign policy obligations or seeks revisions of the existing international system.</w:t>
      </w:r>
      <w:r w:rsidRPr="00FC0106">
        <w:rPr>
          <w:sz w:val="14"/>
        </w:rPr>
        <w:t xml:space="preserve"> </w:t>
      </w:r>
    </w:p>
    <w:p w:rsidR="00C7516C" w:rsidRDefault="00C7516C" w:rsidP="00C7516C">
      <w:pPr>
        <w:pStyle w:val="Heading4"/>
      </w:pPr>
      <w:r>
        <w:t>US hegemony is key to global economic strength, multiregional stability, and management of international affairs</w:t>
      </w:r>
    </w:p>
    <w:p w:rsidR="00C7516C" w:rsidRPr="00C26FD8" w:rsidRDefault="00C7516C" w:rsidP="00C7516C">
      <w:r>
        <w:t>-this card is also a direct answer to Reich and Lebow</w:t>
      </w:r>
      <w:r>
        <w:rPr>
          <w:rFonts w:ascii="Helvetica" w:eastAsia="Helvetica" w:hAnsi="Helvetica" w:cs="Helvetica"/>
        </w:rPr>
        <w:t>’</w:t>
      </w:r>
      <w:r>
        <w:t xml:space="preserve">s arguments, and can answer any </w:t>
      </w:r>
      <w:proofErr w:type="spellStart"/>
      <w:r>
        <w:t>args</w:t>
      </w:r>
      <w:proofErr w:type="spellEnd"/>
      <w:r>
        <w:t xml:space="preserve"> about why the Middle East proves </w:t>
      </w:r>
      <w:proofErr w:type="spellStart"/>
      <w:r>
        <w:t>heg</w:t>
      </w:r>
      <w:proofErr w:type="spellEnd"/>
      <w:r>
        <w:t xml:space="preserve"> fails</w:t>
      </w:r>
    </w:p>
    <w:p w:rsidR="00C7516C" w:rsidRPr="00E11DED" w:rsidRDefault="00C7516C" w:rsidP="00C7516C">
      <w:pPr>
        <w:rPr>
          <w:sz w:val="26"/>
        </w:rPr>
      </w:pPr>
      <w:r>
        <w:rPr>
          <w:rStyle w:val="Style13ptBold"/>
        </w:rPr>
        <w:t xml:space="preserve">Chiang 15 </w:t>
      </w:r>
      <w:r>
        <w:rPr>
          <w:rStyle w:val="Style13ptBold"/>
          <w:b w:val="0"/>
        </w:rPr>
        <w:t xml:space="preserve">(Min-Hua Chiang, National University of Singapore, expertise in international economics, development economics, macroeconomics, economic policy analysis, regional economic integration, </w:t>
      </w:r>
      <w:r>
        <w:rPr>
          <w:rStyle w:val="Style13ptBold"/>
          <w:rFonts w:ascii="Helvetica" w:eastAsia="Helvetica" w:hAnsi="Helvetica" w:cs="Helvetica"/>
          <w:b w:val="0"/>
        </w:rPr>
        <w:t>“</w:t>
      </w:r>
      <w:r>
        <w:rPr>
          <w:rStyle w:val="Style13ptBold"/>
          <w:b w:val="0"/>
        </w:rPr>
        <w:t>The US hegemony, East Asia and global governance</w:t>
      </w:r>
      <w:r>
        <w:rPr>
          <w:rStyle w:val="Style13ptBold"/>
          <w:rFonts w:ascii="Helvetica" w:eastAsia="Helvetica" w:hAnsi="Helvetica" w:cs="Helvetica"/>
          <w:b w:val="0"/>
        </w:rPr>
        <w:t>”</w:t>
      </w:r>
      <w:r>
        <w:rPr>
          <w:rStyle w:val="Style13ptBold"/>
          <w:b w:val="0"/>
        </w:rPr>
        <w:t xml:space="preserve">, 12/9/2015, </w:t>
      </w:r>
      <w:r w:rsidRPr="00C02BE6">
        <w:rPr>
          <w:rStyle w:val="Style13ptBold"/>
          <w:b w:val="0"/>
        </w:rPr>
        <w:t>https://link.springer.com/article/10.1186/s40728-015-0023-9#citeas</w:t>
      </w:r>
      <w:r>
        <w:rPr>
          <w:rStyle w:val="Style13ptBold"/>
          <w:b w:val="0"/>
        </w:rPr>
        <w:t>)//RC</w:t>
      </w:r>
    </w:p>
    <w:p w:rsidR="00C7516C" w:rsidRPr="00E11DED" w:rsidRDefault="00C7516C" w:rsidP="00C7516C">
      <w:pPr>
        <w:rPr>
          <w:sz w:val="10"/>
        </w:rPr>
      </w:pPr>
      <w:r w:rsidRPr="00E11DED">
        <w:rPr>
          <w:sz w:val="10"/>
        </w:rPr>
        <w:t xml:space="preserve">However, the above statements are arguable. First, </w:t>
      </w:r>
      <w:r w:rsidRPr="00E11DED">
        <w:rPr>
          <w:rStyle w:val="StyleUnderline"/>
        </w:rPr>
        <w:t>other countries</w:t>
      </w:r>
      <w:r w:rsidRPr="00E11DED">
        <w:rPr>
          <w:rStyle w:val="StyleUnderline"/>
          <w:rFonts w:ascii="Helvetica" w:eastAsia="Helvetica" w:hAnsi="Helvetica" w:cs="Helvetica"/>
        </w:rPr>
        <w:t>’ development of economic strength during the post war decade, especially Asian countries, has been based on the US market opening up</w:t>
      </w:r>
      <w:r w:rsidRPr="00E11DED">
        <w:rPr>
          <w:rFonts w:ascii="Helvetica" w:eastAsia="Helvetica" w:hAnsi="Helvetica" w:cs="Helvetica"/>
          <w:sz w:val="10"/>
        </w:rPr>
        <w:t>. Although the US progressively ceased the financial aid to these capitalist countries during the col</w:t>
      </w:r>
      <w:r w:rsidRPr="00E11DED">
        <w:rPr>
          <w:sz w:val="10"/>
        </w:rPr>
        <w:t xml:space="preserve">d war era, the aid actually continued but was transformed into another form. That means </w:t>
      </w:r>
      <w:r w:rsidRPr="00E11DED">
        <w:rPr>
          <w:rStyle w:val="StyleUnderline"/>
        </w:rPr>
        <w:t xml:space="preserve">the US investment in developing countries as well as consumption of goods from these countries. </w:t>
      </w:r>
      <w:r w:rsidRPr="00E11DED">
        <w:rPr>
          <w:sz w:val="10"/>
        </w:rPr>
        <w:t>The so</w:t>
      </w:r>
      <w:r w:rsidRPr="00E11DED">
        <w:rPr>
          <w:rStyle w:val="StyleUnderline"/>
        </w:rPr>
        <w:t>-called state-led economic development in Asia would not have a success if there was no US tolerance</w:t>
      </w:r>
      <w:r w:rsidRPr="00E11DED">
        <w:rPr>
          <w:sz w:val="10"/>
        </w:rPr>
        <w:t xml:space="preserve"> of huge imports from these developing countries. </w:t>
      </w:r>
      <w:r w:rsidRPr="00E11DED">
        <w:rPr>
          <w:rStyle w:val="StyleUnderline"/>
        </w:rPr>
        <w:t>In term of political stability in certain countries, it has been based on the military alliance or defense treaty between the US and individual countries to deter potential aggression from another country. For example, the US supplied Taiwan military equipment to prevent from China</w:t>
      </w:r>
      <w:r w:rsidRPr="00E11DED">
        <w:rPr>
          <w:rStyle w:val="StyleUnderline"/>
          <w:rFonts w:ascii="Helvetica" w:eastAsia="Helvetica" w:hAnsi="Helvetica" w:cs="Helvetica"/>
        </w:rPr>
        <w:t>’s invasion</w:t>
      </w:r>
      <w:r w:rsidRPr="00E11DED">
        <w:rPr>
          <w:rFonts w:ascii="Helvetica" w:eastAsia="Helvetica" w:hAnsi="Helvetica" w:cs="Helvetica"/>
          <w:sz w:val="10"/>
        </w:rPr>
        <w:t>. The US aided South Korea in defense the country from being attacked by the North.</w:t>
      </w:r>
      <w:r w:rsidRPr="00E11DED">
        <w:rPr>
          <w:sz w:val="10"/>
        </w:rPr>
        <w:t xml:space="preserve"> Second, </w:t>
      </w:r>
      <w:r w:rsidRPr="00E11DED">
        <w:rPr>
          <w:rStyle w:val="StyleUnderline"/>
        </w:rPr>
        <w:t>the US unsuccessful intervention in Middle East affairs cannot be a strong evidence of US waning influence in the world. Middle East is a complicated region that no country is able to mediate their long term conflict. The US did not succeed in stabilizing the region but we cannot extend this unsuccessful case to assert that the US did not contribute to the international stability. The US power presence did contribute to the stability in Korean Peninsula, Taiwan Strait and South China Sea over the last few decades.</w:t>
      </w:r>
      <w:r>
        <w:rPr>
          <w:rStyle w:val="StyleUnderline"/>
        </w:rPr>
        <w:t xml:space="preserve"> </w:t>
      </w:r>
      <w:r w:rsidRPr="00E11DED">
        <w:rPr>
          <w:sz w:val="10"/>
        </w:rPr>
        <w:t>Third</w:t>
      </w:r>
      <w:r w:rsidRPr="00E11DED">
        <w:rPr>
          <w:rStyle w:val="StyleUnderline"/>
        </w:rPr>
        <w:t>, other actors</w:t>
      </w:r>
      <w:r w:rsidRPr="00E11DED">
        <w:rPr>
          <w:rStyle w:val="StyleUnderline"/>
          <w:rFonts w:ascii="Helvetica" w:eastAsia="Helvetica" w:hAnsi="Helvetica" w:cs="Helvetica"/>
        </w:rPr>
        <w:t xml:space="preserve">’ </w:t>
      </w:r>
      <w:r w:rsidRPr="004035F5">
        <w:rPr>
          <w:rStyle w:val="StyleUnderline"/>
          <w:rFonts w:eastAsia="Helvetica" w:cs="Helvetica"/>
        </w:rPr>
        <w:t>participation in sharing the responsibilities in global governance can be regarded as a burden</w:t>
      </w:r>
      <w:r w:rsidRPr="00E11DED">
        <w:rPr>
          <w:rStyle w:val="StyleUnderline"/>
          <w:rFonts w:ascii="Helvetica" w:eastAsia="Helvetica" w:hAnsi="Helvetica" w:cs="Helvetica"/>
        </w:rPr>
        <w:t>-</w:t>
      </w:r>
      <w:r w:rsidRPr="004035F5">
        <w:rPr>
          <w:rStyle w:val="StyleUnderline"/>
          <w:rFonts w:eastAsia="Helvetica" w:cs="Helvetica"/>
        </w:rPr>
        <w:t>sharing but not the loss of the US legitimacy as a global hegemony</w:t>
      </w:r>
      <w:r w:rsidRPr="00E11DED">
        <w:rPr>
          <w:rFonts w:ascii="Helvetica" w:eastAsia="Helvetica" w:hAnsi="Helvetica" w:cs="Helvetica"/>
          <w:sz w:val="10"/>
        </w:rPr>
        <w:t xml:space="preserve">. On one hand, </w:t>
      </w:r>
      <w:r w:rsidRPr="00E11DED">
        <w:rPr>
          <w:rStyle w:val="StyleUnderline"/>
        </w:rPr>
        <w:t>the purpose of these countries</w:t>
      </w:r>
      <w:r w:rsidRPr="00E11DED">
        <w:rPr>
          <w:rStyle w:val="StyleUnderline"/>
          <w:rFonts w:ascii="Helvetica" w:eastAsia="Helvetica" w:hAnsi="Helvetica" w:cs="Helvetica"/>
        </w:rPr>
        <w:t>’ involvemen</w:t>
      </w:r>
      <w:r w:rsidRPr="00E11DED">
        <w:rPr>
          <w:rStyle w:val="StyleUnderline"/>
        </w:rPr>
        <w:t>t in managing global affairs is to support the current capitalist system instead of overturning it</w:t>
      </w:r>
      <w:r w:rsidRPr="00E11DED">
        <w:rPr>
          <w:sz w:val="10"/>
        </w:rPr>
        <w:t>. On the other hand, the US would still try to counterbalance the development of regional or global policy economy if that development is considered to deteriorate the US geopolitical interests. For example, the US did not pay attention to the development of institutionalized economic integration in Asia-Pacific. It is the quick growth of bilateral and multilateral Free trade agreements (FTA) in recent years that motivated the US to actively engage in TPP negotiation.</w:t>
      </w:r>
    </w:p>
    <w:p w:rsidR="00C7516C" w:rsidRDefault="00C7516C" w:rsidP="00C7516C">
      <w:pPr>
        <w:pStyle w:val="Heading3"/>
      </w:pPr>
      <w:proofErr w:type="spellStart"/>
      <w:r>
        <w:t>Heg</w:t>
      </w:r>
      <w:proofErr w:type="spellEnd"/>
      <w:r>
        <w:t xml:space="preserve"> Good </w:t>
      </w:r>
      <w:r>
        <w:rPr>
          <w:rFonts w:ascii="Helvetica" w:eastAsia="Helvetica" w:hAnsi="Helvetica" w:cs="Helvetica"/>
        </w:rPr>
        <w:t>–</w:t>
      </w:r>
      <w:r>
        <w:t xml:space="preserve"> Key to Deterrence</w:t>
      </w:r>
    </w:p>
    <w:p w:rsidR="00C7516C" w:rsidRDefault="00C7516C" w:rsidP="00C7516C">
      <w:pPr>
        <w:pStyle w:val="Heading4"/>
      </w:pPr>
      <w:r>
        <w:t xml:space="preserve">Studies prove the effectiveness of </w:t>
      </w:r>
      <w:proofErr w:type="spellStart"/>
      <w:r>
        <w:t>heg</w:t>
      </w:r>
      <w:proofErr w:type="spellEnd"/>
      <w:r>
        <w:t xml:space="preserve"> </w:t>
      </w:r>
      <w:r>
        <w:rPr>
          <w:rFonts w:ascii="Helvetica" w:eastAsia="Helvetica" w:hAnsi="Helvetica" w:cs="Helvetica"/>
        </w:rPr>
        <w:t>–</w:t>
      </w:r>
      <w:r>
        <w:t xml:space="preserve"> </w:t>
      </w:r>
      <w:proofErr w:type="spellStart"/>
      <w:r>
        <w:t>compellence</w:t>
      </w:r>
      <w:proofErr w:type="spellEnd"/>
      <w:r>
        <w:t xml:space="preserve"> fails on only security alliances and deterrence solve threats</w:t>
      </w:r>
    </w:p>
    <w:p w:rsidR="00C7516C" w:rsidRPr="00CA6305" w:rsidRDefault="00C7516C" w:rsidP="00C7516C">
      <w:pPr>
        <w:rPr>
          <w:sz w:val="26"/>
        </w:rPr>
      </w:pPr>
      <w:r>
        <w:rPr>
          <w:rStyle w:val="Style13ptBold"/>
        </w:rPr>
        <w:t xml:space="preserve">Brooks and </w:t>
      </w:r>
      <w:proofErr w:type="spellStart"/>
      <w:r>
        <w:rPr>
          <w:rStyle w:val="Style13ptBold"/>
        </w:rPr>
        <w:t>Wohlforth</w:t>
      </w:r>
      <w:proofErr w:type="spellEnd"/>
      <w:r>
        <w:rPr>
          <w:rStyle w:val="Style13ptBold"/>
        </w:rPr>
        <w:t xml:space="preserve"> 16 </w:t>
      </w:r>
      <w:r>
        <w:rPr>
          <w:rStyle w:val="Style13ptBold"/>
          <w:b w:val="0"/>
        </w:rPr>
        <w:t xml:space="preserve">(Stephen G. Brooks, Associate Professor of Government in the Department of Government at Dartmouth College, and William C. </w:t>
      </w:r>
      <w:proofErr w:type="spellStart"/>
      <w:r>
        <w:rPr>
          <w:rStyle w:val="Style13ptBold"/>
          <w:b w:val="0"/>
        </w:rPr>
        <w:t>Wohlforth</w:t>
      </w:r>
      <w:proofErr w:type="spellEnd"/>
      <w:r>
        <w:rPr>
          <w:rStyle w:val="Style13ptBold"/>
          <w:b w:val="0"/>
        </w:rPr>
        <w:t xml:space="preserve">, Daniel Webster Professor, Professor of Government in the Department of Government at Dartmouth College, </w:t>
      </w:r>
      <w:r>
        <w:rPr>
          <w:rStyle w:val="Style13ptBold"/>
          <w:rFonts w:ascii="Helvetica" w:eastAsia="Helvetica" w:hAnsi="Helvetica" w:cs="Helvetica"/>
          <w:b w:val="0"/>
        </w:rPr>
        <w:t>“</w:t>
      </w:r>
      <w:r>
        <w:rPr>
          <w:rStyle w:val="Style13ptBold"/>
          <w:b w:val="0"/>
        </w:rPr>
        <w:t>America Abroad: The United States</w:t>
      </w:r>
      <w:r>
        <w:rPr>
          <w:rStyle w:val="Style13ptBold"/>
          <w:rFonts w:ascii="Helvetica" w:eastAsia="Helvetica" w:hAnsi="Helvetica" w:cs="Helvetica"/>
          <w:b w:val="0"/>
        </w:rPr>
        <w:t>’</w:t>
      </w:r>
      <w:r>
        <w:rPr>
          <w:rStyle w:val="Style13ptBold"/>
          <w:b w:val="0"/>
        </w:rPr>
        <w:t xml:space="preserve"> Global Role in the 21</w:t>
      </w:r>
      <w:r w:rsidRPr="0007126A">
        <w:rPr>
          <w:rStyle w:val="Style13ptBold"/>
          <w:b w:val="0"/>
          <w:vertAlign w:val="superscript"/>
        </w:rPr>
        <w:t>st</w:t>
      </w:r>
      <w:r>
        <w:rPr>
          <w:rStyle w:val="Style13ptBold"/>
          <w:b w:val="0"/>
        </w:rPr>
        <w:t xml:space="preserve"> Century</w:t>
      </w:r>
      <w:r>
        <w:rPr>
          <w:rStyle w:val="Style13ptBold"/>
          <w:rFonts w:ascii="Helvetica" w:eastAsia="Helvetica" w:hAnsi="Helvetica" w:cs="Helvetica"/>
          <w:b w:val="0"/>
        </w:rPr>
        <w:t>”</w:t>
      </w:r>
      <w:r>
        <w:rPr>
          <w:rStyle w:val="Style13ptBold"/>
          <w:b w:val="0"/>
        </w:rPr>
        <w:t xml:space="preserve">, </w:t>
      </w:r>
      <w:r w:rsidRPr="0007126A">
        <w:rPr>
          <w:rStyle w:val="Style13ptBold"/>
          <w:b w:val="0"/>
        </w:rPr>
        <w:t>2016 - New Yor</w:t>
      </w:r>
      <w:r>
        <w:rPr>
          <w:rStyle w:val="Style13ptBold"/>
          <w:b w:val="0"/>
        </w:rPr>
        <w:t>k, NY, United States of America</w:t>
      </w:r>
      <w:r w:rsidRPr="0007126A">
        <w:rPr>
          <w:rStyle w:val="Style13ptBold"/>
          <w:b w:val="0"/>
        </w:rPr>
        <w:t>: Oxford University Press</w:t>
      </w:r>
      <w:r>
        <w:rPr>
          <w:rStyle w:val="Style13ptBold"/>
          <w:b w:val="0"/>
        </w:rPr>
        <w:t>, pp. 95-98)//RC</w:t>
      </w:r>
    </w:p>
    <w:p w:rsidR="00C7516C" w:rsidRPr="00CA6305" w:rsidRDefault="00C7516C" w:rsidP="00C7516C">
      <w:pPr>
        <w:rPr>
          <w:rStyle w:val="StyleUnderline"/>
        </w:rPr>
      </w:pPr>
      <w:r w:rsidRPr="00CA6305">
        <w:rPr>
          <w:sz w:val="14"/>
        </w:rPr>
        <w:t xml:space="preserve">The alliances at the heart of deep engagement are meant to enhance US se- </w:t>
      </w:r>
      <w:proofErr w:type="spellStart"/>
      <w:r w:rsidRPr="00CA6305">
        <w:rPr>
          <w:sz w:val="14"/>
        </w:rPr>
        <w:t>curity</w:t>
      </w:r>
      <w:proofErr w:type="spellEnd"/>
      <w:r w:rsidRPr="00CA6305">
        <w:rPr>
          <w:sz w:val="14"/>
        </w:rPr>
        <w:t xml:space="preserve"> by deterring potential adversaries from using force in ways that would undermine American interests. The </w:t>
      </w:r>
      <w:r w:rsidRPr="00951566">
        <w:rPr>
          <w:rStyle w:val="StyleUnderline"/>
        </w:rPr>
        <w:t>scholarly literature on deterrence is one of the oldest and biggest in international relations, benefitting from over a half-century of rigorous theorizing, quantitative testing, and in-depth case analysis</w:t>
      </w:r>
      <w:r w:rsidRPr="00CA6305">
        <w:rPr>
          <w:sz w:val="14"/>
        </w:rPr>
        <w:t xml:space="preserve">.8 What does it say about the security commitments of the type the US sustains? Does it predict that they will work as advertised? To start with theoretical logic, </w:t>
      </w:r>
      <w:r w:rsidRPr="00951566">
        <w:rPr>
          <w:rStyle w:val="StyleUnderline"/>
        </w:rPr>
        <w:t xml:space="preserve">deterrence hinges on assessments of ca- </w:t>
      </w:r>
      <w:proofErr w:type="spellStart"/>
      <w:r w:rsidRPr="00951566">
        <w:rPr>
          <w:rStyle w:val="StyleUnderline"/>
        </w:rPr>
        <w:t>pability</w:t>
      </w:r>
      <w:proofErr w:type="spellEnd"/>
      <w:r w:rsidRPr="00951566">
        <w:rPr>
          <w:rStyle w:val="StyleUnderline"/>
        </w:rPr>
        <w:t xml:space="preserve"> and intent</w:t>
      </w:r>
      <w:r w:rsidRPr="00CA6305">
        <w:rPr>
          <w:sz w:val="14"/>
        </w:rPr>
        <w:t xml:space="preserve">. When contemplating the use of force to challenge the status quo, </w:t>
      </w:r>
      <w:r w:rsidRPr="00951566">
        <w:rPr>
          <w:rStyle w:val="StyleUnderline"/>
        </w:rPr>
        <w:t xml:space="preserve">states assess expected benefits minus costs, which include the ca- </w:t>
      </w:r>
      <w:proofErr w:type="spellStart"/>
      <w:r w:rsidRPr="00951566">
        <w:rPr>
          <w:rStyle w:val="StyleUnderline"/>
        </w:rPr>
        <w:t>pabilities</w:t>
      </w:r>
      <w:proofErr w:type="spellEnd"/>
      <w:r w:rsidRPr="00951566">
        <w:rPr>
          <w:rStyle w:val="StyleUnderline"/>
        </w:rPr>
        <w:t xml:space="preserve"> of all potential opponents as well as their willingness to use those capabilities to make good on their deterrent threat. Theorists identify multi- </w:t>
      </w:r>
      <w:proofErr w:type="spellStart"/>
      <w:r w:rsidRPr="00951566">
        <w:rPr>
          <w:rStyle w:val="StyleUnderline"/>
        </w:rPr>
        <w:t>ple</w:t>
      </w:r>
      <w:proofErr w:type="spellEnd"/>
      <w:r w:rsidRPr="00951566">
        <w:rPr>
          <w:rStyle w:val="StyleUnderline"/>
        </w:rPr>
        <w:t xml:space="preserve"> logics that may be in play: the defender's reputation for resolve in general or regarding a specific commitment; the manipulation of commitments and risks to increase any challenger's estimate of the probability that the defender will follow through on its threat to use force; the intrinsic interests of the parties to fulfill alliance obligations; and the actual capability to thwart or retaliate </w:t>
      </w:r>
      <w:r w:rsidRPr="00CA6305">
        <w:rPr>
          <w:sz w:val="14"/>
        </w:rPr>
        <w:t xml:space="preserve">against the challenger's use </w:t>
      </w:r>
      <w:proofErr w:type="spellStart"/>
      <w:r w:rsidRPr="00CA6305">
        <w:rPr>
          <w:sz w:val="14"/>
        </w:rPr>
        <w:t>offorce</w:t>
      </w:r>
      <w:proofErr w:type="spellEnd"/>
      <w:r w:rsidRPr="00CA6305">
        <w:rPr>
          <w:sz w:val="14"/>
        </w:rPr>
        <w:t xml:space="preserve">. While theorists debate the relative significance </w:t>
      </w:r>
      <w:proofErr w:type="spellStart"/>
      <w:r w:rsidRPr="00CA6305">
        <w:rPr>
          <w:sz w:val="14"/>
        </w:rPr>
        <w:t>ofthese</w:t>
      </w:r>
      <w:proofErr w:type="spellEnd"/>
      <w:r w:rsidRPr="00CA6305">
        <w:rPr>
          <w:sz w:val="14"/>
        </w:rPr>
        <w:t xml:space="preserve"> various logics, two broad implications are apparent. First</w:t>
      </w:r>
      <w:r w:rsidRPr="00951566">
        <w:rPr>
          <w:rStyle w:val="StyleUnderline"/>
        </w:rPr>
        <w:t>, US alliances tend to have features that trigger all or most of the basic deterrence logics.</w:t>
      </w:r>
      <w:r w:rsidRPr="00CA6305">
        <w:rPr>
          <w:sz w:val="14"/>
        </w:rPr>
        <w:t xml:space="preserve"> If the framers of US grand strategy after the Cold War had consulted the huge literature on deterrence theory and then tried to fashion alliances to maximize extended deterrence- without seeking to adjudicate among various schools of thought within this literature, simply weighting all of the various logics roughly equally-they would have wanted the following features: ' Along history and deep institutionalization with allies, </w:t>
      </w:r>
      <w:r w:rsidRPr="00951566">
        <w:rPr>
          <w:rStyle w:val="StyleUnderline"/>
        </w:rPr>
        <w:t xml:space="preserve">reinforcing the in- </w:t>
      </w:r>
      <w:proofErr w:type="spellStart"/>
      <w:r w:rsidRPr="00951566">
        <w:rPr>
          <w:rStyle w:val="StyleUnderline"/>
        </w:rPr>
        <w:t>ference</w:t>
      </w:r>
      <w:proofErr w:type="spellEnd"/>
      <w:r w:rsidRPr="00951566">
        <w:rPr>
          <w:rStyle w:val="StyleUnderline"/>
        </w:rPr>
        <w:t xml:space="preserve"> for potential adversaries that strong mutual interests are engaged </w:t>
      </w:r>
      <w:r w:rsidRPr="00951566">
        <w:rPr>
          <w:rStyle w:val="StyleUnderline"/>
          <w:rFonts w:ascii="Helvetica" w:eastAsia="Helvetica" w:hAnsi="Helvetica" w:cs="Helvetica"/>
        </w:rPr>
        <w:t xml:space="preserve">• </w:t>
      </w:r>
      <w:r w:rsidRPr="00951566">
        <w:rPr>
          <w:rStyle w:val="StyleUnderline"/>
          <w:rFonts w:eastAsia="Helvetica" w:cs="Helvetica"/>
        </w:rPr>
        <w:t xml:space="preserve">Deep </w:t>
      </w:r>
      <w:proofErr w:type="spellStart"/>
      <w:r w:rsidRPr="00951566">
        <w:rPr>
          <w:rStyle w:val="StyleUnderline"/>
          <w:rFonts w:eastAsia="Helvetica" w:cs="Helvetica"/>
        </w:rPr>
        <w:t>nonsecurity</w:t>
      </w:r>
      <w:proofErr w:type="spellEnd"/>
      <w:r w:rsidRPr="00951566">
        <w:rPr>
          <w:rStyle w:val="StyleUnderline"/>
          <w:rFonts w:eastAsia="Helvetica" w:cs="Helvetica"/>
        </w:rPr>
        <w:t xml:space="preserve"> relationships with allies on econo</w:t>
      </w:r>
      <w:r w:rsidRPr="00951566">
        <w:rPr>
          <w:rStyle w:val="StyleUnderline"/>
        </w:rPr>
        <w:t>mic and cultural levels, again signaling to potential adversaries that strong intrinsic interests exist</w:t>
      </w:r>
      <w:r w:rsidRPr="00CA6305">
        <w:rPr>
          <w:sz w:val="14"/>
        </w:rPr>
        <w:t xml:space="preserve"> </w:t>
      </w:r>
      <w:r w:rsidRPr="00CA6305">
        <w:rPr>
          <w:rFonts w:ascii="Helvetica" w:eastAsia="Helvetica" w:hAnsi="Helvetica" w:cs="Helvetica"/>
          <w:sz w:val="14"/>
        </w:rPr>
        <w:t xml:space="preserve">• </w:t>
      </w:r>
      <w:r w:rsidRPr="00CA6305">
        <w:rPr>
          <w:rFonts w:eastAsia="Helvetica" w:cs="Helvetica"/>
          <w:sz w:val="14"/>
        </w:rPr>
        <w:t>A markedly favorable balance of military forces, especially in the regions where the status quo is being defended, which would both signal real in-</w:t>
      </w:r>
      <w:r w:rsidRPr="00CA6305">
        <w:rPr>
          <w:sz w:val="14"/>
        </w:rPr>
        <w:t xml:space="preserve"> </w:t>
      </w:r>
      <w:proofErr w:type="spellStart"/>
      <w:r w:rsidRPr="00CA6305">
        <w:rPr>
          <w:sz w:val="14"/>
        </w:rPr>
        <w:t>terest</w:t>
      </w:r>
      <w:proofErr w:type="spellEnd"/>
      <w:r w:rsidRPr="00CA6305">
        <w:rPr>
          <w:sz w:val="14"/>
        </w:rPr>
        <w:t xml:space="preserve"> and make deterrence intrinsically more credible9 </w:t>
      </w:r>
      <w:r w:rsidRPr="00CA6305">
        <w:rPr>
          <w:rFonts w:ascii="Helvetica" w:eastAsia="Helvetica" w:hAnsi="Helvetica" w:cs="Helvetica"/>
          <w:sz w:val="14"/>
        </w:rPr>
        <w:t xml:space="preserve">• </w:t>
      </w:r>
      <w:r w:rsidRPr="00CA6305">
        <w:rPr>
          <w:rFonts w:eastAsia="Helvetica" w:cs="Helvetica"/>
          <w:sz w:val="14"/>
        </w:rPr>
        <w:t xml:space="preserve">Actual </w:t>
      </w:r>
      <w:r w:rsidRPr="00951566">
        <w:rPr>
          <w:rStyle w:val="StyleUnderline"/>
        </w:rPr>
        <w:t>US forces deployed</w:t>
      </w:r>
      <w:r w:rsidRPr="00CA6305">
        <w:rPr>
          <w:rFonts w:eastAsia="Helvetica" w:cs="Helvetica"/>
          <w:sz w:val="14"/>
        </w:rPr>
        <w:t xml:space="preserve"> abroad in order </w:t>
      </w:r>
      <w:r w:rsidRPr="00951566">
        <w:rPr>
          <w:rStyle w:val="StyleUnderline"/>
        </w:rPr>
        <w:t>to</w:t>
      </w:r>
      <w:r w:rsidRPr="00CA6305">
        <w:rPr>
          <w:rFonts w:eastAsia="Helvetica" w:cs="Helvetica"/>
          <w:sz w:val="14"/>
        </w:rPr>
        <w:t>:</w:t>
      </w:r>
      <w:r w:rsidRPr="00CA6305">
        <w:rPr>
          <w:sz w:val="14"/>
        </w:rPr>
        <w:t xml:space="preserve"> </w:t>
      </w:r>
      <w:r w:rsidRPr="00CA6305">
        <w:rPr>
          <w:rFonts w:ascii="Helvetica" w:eastAsia="Helvetica" w:hAnsi="Helvetica" w:cs="Helvetica"/>
          <w:sz w:val="14"/>
        </w:rPr>
        <w:t xml:space="preserve">• </w:t>
      </w:r>
      <w:r w:rsidRPr="00951566">
        <w:rPr>
          <w:rStyle w:val="StyleUnderline"/>
        </w:rPr>
        <w:t>show that both the United States and its allies are willing to bear costs to make the alliance credible, justifying the inference on the part of potential adversaries that the alliance reflects important interests and therefore that the alliance treaty is more than just a piece of</w:t>
      </w:r>
      <w:r>
        <w:rPr>
          <w:rStyle w:val="StyleUnderline"/>
        </w:rPr>
        <w:t xml:space="preserve"> </w:t>
      </w:r>
      <w:r w:rsidRPr="00951566">
        <w:rPr>
          <w:rStyle w:val="StyleUnderline"/>
        </w:rPr>
        <w:t>paper</w:t>
      </w:r>
      <w:r w:rsidRPr="00CA6305">
        <w:rPr>
          <w:sz w:val="14"/>
        </w:rPr>
        <w:t xml:space="preserve">10 </w:t>
      </w:r>
      <w:r w:rsidRPr="00CA6305">
        <w:rPr>
          <w:rFonts w:ascii="Helvetica" w:eastAsia="Helvetica" w:hAnsi="Helvetica" w:cs="Helvetica"/>
          <w:sz w:val="14"/>
        </w:rPr>
        <w:t xml:space="preserve">• </w:t>
      </w:r>
      <w:r w:rsidRPr="00CA6305">
        <w:rPr>
          <w:rFonts w:eastAsia="Helvetica" w:cs="Helvetica"/>
          <w:sz w:val="14"/>
        </w:rPr>
        <w:t xml:space="preserve">act as tripwires, generating what Thomas Schelling called "pre-com- </w:t>
      </w:r>
      <w:proofErr w:type="spellStart"/>
      <w:r w:rsidRPr="00CA6305">
        <w:rPr>
          <w:rFonts w:eastAsia="Helvetica" w:cs="Helvetica"/>
          <w:sz w:val="14"/>
        </w:rPr>
        <w:t>mitment</w:t>
      </w:r>
      <w:proofErr w:type="spellEnd"/>
      <w:r w:rsidRPr="00CA6305">
        <w:rPr>
          <w:rFonts w:eastAsia="Helvetica" w:cs="Helvetica"/>
          <w:sz w:val="14"/>
        </w:rPr>
        <w:t>," strongly raising expectations of US involvement in case of armed conflict and raising the credibility of commitment</w:t>
      </w:r>
      <w:r w:rsidRPr="00CA6305">
        <w:rPr>
          <w:sz w:val="14"/>
        </w:rPr>
        <w:t xml:space="preserve"> </w:t>
      </w:r>
      <w:r w:rsidRPr="00CA6305">
        <w:rPr>
          <w:rFonts w:ascii="Helvetica" w:eastAsia="Helvetica" w:hAnsi="Helvetica" w:cs="Helvetica"/>
          <w:sz w:val="14"/>
        </w:rPr>
        <w:t xml:space="preserve">• </w:t>
      </w:r>
      <w:r w:rsidRPr="00CA6305">
        <w:rPr>
          <w:rFonts w:eastAsia="Helvetica" w:cs="Helvetica"/>
          <w:sz w:val="14"/>
        </w:rPr>
        <w:t>increase the speed and firepower of early responses to an</w:t>
      </w:r>
      <w:r w:rsidRPr="00CA6305">
        <w:rPr>
          <w:sz w:val="14"/>
        </w:rPr>
        <w:t xml:space="preserve">y use </w:t>
      </w:r>
      <w:proofErr w:type="spellStart"/>
      <w:r w:rsidRPr="00CA6305">
        <w:rPr>
          <w:sz w:val="14"/>
        </w:rPr>
        <w:t>offorce</w:t>
      </w:r>
      <w:proofErr w:type="spellEnd"/>
      <w:r w:rsidRPr="00CA6305">
        <w:rPr>
          <w:sz w:val="14"/>
        </w:rPr>
        <w:t xml:space="preserve">, decreasing the chances for quick victory by adversaries, thus </w:t>
      </w:r>
      <w:proofErr w:type="spellStart"/>
      <w:r w:rsidRPr="00CA6305">
        <w:rPr>
          <w:sz w:val="14"/>
        </w:rPr>
        <w:t>reducinga</w:t>
      </w:r>
      <w:proofErr w:type="spellEnd"/>
      <w:r w:rsidRPr="00CA6305">
        <w:rPr>
          <w:sz w:val="14"/>
        </w:rPr>
        <w:t xml:space="preserve"> crucial precondition for deterrence failure </w:t>
      </w:r>
      <w:r w:rsidRPr="00CA6305">
        <w:rPr>
          <w:rFonts w:ascii="Helvetica" w:eastAsia="Helvetica" w:hAnsi="Helvetica" w:cs="Helvetica"/>
          <w:sz w:val="14"/>
        </w:rPr>
        <w:t xml:space="preserve">• </w:t>
      </w:r>
      <w:r w:rsidRPr="00CA6305">
        <w:rPr>
          <w:rFonts w:eastAsia="Helvetica" w:cs="Helvetica"/>
          <w:sz w:val="14"/>
        </w:rPr>
        <w:t>That as many allies as possible-but especially the US-be democracies,</w:t>
      </w:r>
      <w:r w:rsidRPr="00CA6305">
        <w:rPr>
          <w:sz w:val="14"/>
        </w:rPr>
        <w:t xml:space="preserve"> because democratic governments may be better able to pre-commit to honor commitments via the well-known "audience cost" mechanism: be- cause leaders </w:t>
      </w:r>
      <w:proofErr w:type="spellStart"/>
      <w:r w:rsidRPr="00CA6305">
        <w:rPr>
          <w:sz w:val="14"/>
        </w:rPr>
        <w:t>ofdemocratic</w:t>
      </w:r>
      <w:proofErr w:type="spellEnd"/>
      <w:r w:rsidRPr="00CA6305">
        <w:rPr>
          <w:sz w:val="14"/>
        </w:rPr>
        <w:t xml:space="preserve"> states may suffer political penalties </w:t>
      </w:r>
      <w:proofErr w:type="spellStart"/>
      <w:r w:rsidRPr="00CA6305">
        <w:rPr>
          <w:sz w:val="14"/>
        </w:rPr>
        <w:t>iftheyback</w:t>
      </w:r>
      <w:proofErr w:type="spellEnd"/>
      <w:r w:rsidRPr="00CA6305">
        <w:rPr>
          <w:sz w:val="14"/>
        </w:rPr>
        <w:t xml:space="preserve"> down from a salient public commitment, scholars argue, they are better able than their authoritarian counterparts to make deterrence credible Needless to say, </w:t>
      </w:r>
      <w:r w:rsidRPr="00951566">
        <w:rPr>
          <w:rStyle w:val="StyleUnderline"/>
        </w:rPr>
        <w:t xml:space="preserve">alliances with precisely these features are just what the Clinton administration inherited as legacies of the Cold War. </w:t>
      </w:r>
      <w:proofErr w:type="spellStart"/>
      <w:r w:rsidRPr="00951566">
        <w:rPr>
          <w:rStyle w:val="StyleUnderline"/>
        </w:rPr>
        <w:t>Ifthe</w:t>
      </w:r>
      <w:proofErr w:type="spellEnd"/>
      <w:r w:rsidRPr="00951566">
        <w:rPr>
          <w:rStyle w:val="StyleUnderline"/>
        </w:rPr>
        <w:t xml:space="preserve"> US al- </w:t>
      </w:r>
      <w:proofErr w:type="spellStart"/>
      <w:r w:rsidRPr="00951566">
        <w:rPr>
          <w:rStyle w:val="StyleUnderline"/>
        </w:rPr>
        <w:t>liances</w:t>
      </w:r>
      <w:proofErr w:type="spellEnd"/>
      <w:r w:rsidRPr="00951566">
        <w:rPr>
          <w:rStyle w:val="StyleUnderline"/>
        </w:rPr>
        <w:t xml:space="preserve"> do not fit the conceptual parameters for sustaining deterrence, it is hard to think </w:t>
      </w:r>
      <w:proofErr w:type="spellStart"/>
      <w:r w:rsidRPr="00951566">
        <w:rPr>
          <w:rStyle w:val="StyleUnderline"/>
        </w:rPr>
        <w:t>ofany</w:t>
      </w:r>
      <w:proofErr w:type="spellEnd"/>
      <w:r w:rsidRPr="00951566">
        <w:rPr>
          <w:rStyle w:val="StyleUnderline"/>
        </w:rPr>
        <w:t xml:space="preserve"> that would</w:t>
      </w:r>
      <w:r w:rsidRPr="00CA6305">
        <w:rPr>
          <w:sz w:val="14"/>
        </w:rPr>
        <w:t xml:space="preserve">. And the evolution </w:t>
      </w:r>
      <w:proofErr w:type="spellStart"/>
      <w:r w:rsidRPr="00CA6305">
        <w:rPr>
          <w:sz w:val="14"/>
        </w:rPr>
        <w:t>ofdeterrence</w:t>
      </w:r>
      <w:proofErr w:type="spellEnd"/>
      <w:r w:rsidRPr="00CA6305">
        <w:rPr>
          <w:sz w:val="14"/>
        </w:rPr>
        <w:t xml:space="preserve"> theory puts a premium on exactly these properties of the US deterrent </w:t>
      </w:r>
      <w:proofErr w:type="spellStart"/>
      <w:r w:rsidRPr="00CA6305">
        <w:rPr>
          <w:sz w:val="14"/>
        </w:rPr>
        <w:t>posture.Thedeter</w:t>
      </w:r>
      <w:proofErr w:type="spellEnd"/>
      <w:r w:rsidRPr="00CA6305">
        <w:rPr>
          <w:sz w:val="14"/>
        </w:rPr>
        <w:t xml:space="preserve">- </w:t>
      </w:r>
      <w:proofErr w:type="spellStart"/>
      <w:r w:rsidRPr="00CA6305">
        <w:rPr>
          <w:sz w:val="14"/>
        </w:rPr>
        <w:t>rence</w:t>
      </w:r>
      <w:proofErr w:type="spellEnd"/>
      <w:r w:rsidRPr="00CA6305">
        <w:rPr>
          <w:sz w:val="14"/>
        </w:rPr>
        <w:t xml:space="preserve"> theorists of the postwar "golden era," such as Bernard Brodie, Herman Kahn, and especially Thomas Schelling, highlighted the hyperrational ma- </w:t>
      </w:r>
      <w:proofErr w:type="spellStart"/>
      <w:r w:rsidRPr="00CA6305">
        <w:rPr>
          <w:sz w:val="14"/>
        </w:rPr>
        <w:t>nipulation</w:t>
      </w:r>
      <w:proofErr w:type="spellEnd"/>
      <w:r w:rsidRPr="00CA6305">
        <w:rPr>
          <w:sz w:val="14"/>
        </w:rPr>
        <w:t xml:space="preserve"> of risk, the supremely modulated signaling of commitment, and, above all, the overarching importance of sustaining a reputation for resolve. These works conjured the image of a nuclear-era Bismarck in total control of his rhetoric, moving military forces like chess pieces to create unassailable positions of strength in the tense standoffs of the Cold War. It was reason- able to wonder whether real presidents operating in the competitive plural</w:t>
      </w:r>
      <w:r w:rsidRPr="00CA6305">
        <w:rPr>
          <w:rFonts w:ascii="Helvetica" w:eastAsia="Helvetica" w:hAnsi="Helvetica" w:cs="Helvetica"/>
          <w:sz w:val="14"/>
        </w:rPr>
        <w:t xml:space="preserve">· ism of American domestic politics could possibly measure up. </w:t>
      </w:r>
      <w:r w:rsidRPr="00951566">
        <w:rPr>
          <w:rStyle w:val="StyleUnderline"/>
        </w:rPr>
        <w:t>The trend in the theoretical literature over the last generation, by contrast, has been in</w:t>
      </w:r>
      <w:r w:rsidRPr="00951566">
        <w:rPr>
          <w:rStyle w:val="StyleUnderline"/>
          <w:rFonts w:ascii="Helvetica" w:eastAsia="Helvetica" w:hAnsi="Helvetica" w:cs="Helvetica"/>
        </w:rPr>
        <w:t>· creased emphasis on the interdependent interests and capabilities logic that</w:t>
      </w:r>
      <w:r w:rsidRPr="00951566">
        <w:rPr>
          <w:rStyle w:val="StyleUnderline"/>
        </w:rPr>
        <w:t xml:space="preserve"> emerges from nurturing and sustaining alliance relationships over the long hau</w:t>
      </w:r>
      <w:r w:rsidRPr="00CA6305">
        <w:rPr>
          <w:sz w:val="14"/>
        </w:rPr>
        <w:t xml:space="preserve">l.14Rather than perfectly controlled signaling and obsessive concern with appearing tough and resolute, it is more </w:t>
      </w:r>
      <w:r w:rsidRPr="00951566">
        <w:rPr>
          <w:rStyle w:val="StyleUnderline"/>
        </w:rPr>
        <w:t xml:space="preserve">the natural evolution of alliance ties and the development of close mutual interests that make deterrence work. The US set </w:t>
      </w:r>
      <w:proofErr w:type="spellStart"/>
      <w:r w:rsidRPr="00951566">
        <w:rPr>
          <w:rStyle w:val="StyleUnderline"/>
        </w:rPr>
        <w:t>ofalliances</w:t>
      </w:r>
      <w:proofErr w:type="spellEnd"/>
      <w:r w:rsidRPr="00951566">
        <w:rPr>
          <w:rStyle w:val="StyleUnderline"/>
        </w:rPr>
        <w:t xml:space="preserve"> generally scores especially well in precisely those areas</w:t>
      </w:r>
      <w:r w:rsidRPr="00CA6305">
        <w:rPr>
          <w:sz w:val="14"/>
        </w:rPr>
        <w:t xml:space="preserve">. Little wonder that </w:t>
      </w:r>
      <w:r w:rsidRPr="00951566">
        <w:rPr>
          <w:rStyle w:val="StyleUnderline"/>
        </w:rPr>
        <w:t>most studies of the deterrence effect of alliances find that defense ties like those that bind the United States to its allies are especially effective</w:t>
      </w:r>
      <w:r w:rsidRPr="00CA6305">
        <w:rPr>
          <w:sz w:val="14"/>
        </w:rPr>
        <w:t xml:space="preserve">. The second widely accepted theoretical implication from this literature is just as relevant: </w:t>
      </w:r>
      <w:r w:rsidRPr="00986352">
        <w:rPr>
          <w:rStyle w:val="StyleUnderline"/>
        </w:rPr>
        <w:t>it is easier to deter forceful challenges to the status quo than to compel their reversal after the fact</w:t>
      </w:r>
      <w:r w:rsidRPr="00CA6305">
        <w:rPr>
          <w:sz w:val="14"/>
        </w:rPr>
        <w:t xml:space="preserve">. Schelling originally argued that com- </w:t>
      </w:r>
      <w:proofErr w:type="spellStart"/>
      <w:r w:rsidRPr="00CA6305">
        <w:rPr>
          <w:sz w:val="14"/>
        </w:rPr>
        <w:t>pellence</w:t>
      </w:r>
      <w:proofErr w:type="spellEnd"/>
      <w:r w:rsidRPr="00CA6305">
        <w:rPr>
          <w:sz w:val="14"/>
        </w:rPr>
        <w:t xml:space="preserve"> (which involves getting another actor to take some positive action) was harder than deterrence; the reason is that a </w:t>
      </w:r>
      <w:proofErr w:type="spellStart"/>
      <w:r w:rsidRPr="00CA6305">
        <w:rPr>
          <w:sz w:val="14"/>
        </w:rPr>
        <w:t>compellent</w:t>
      </w:r>
      <w:proofErr w:type="spellEnd"/>
      <w:r w:rsidRPr="00CA6305">
        <w:rPr>
          <w:sz w:val="14"/>
        </w:rPr>
        <w:t xml:space="preserve"> threat is much less likely to succeed than a deterrent threat, and so the compeller is much more likely to have to actually use force to attain its objective. Schelling </w:t>
      </w:r>
      <w:proofErr w:type="spellStart"/>
      <w:r w:rsidRPr="00CA6305">
        <w:rPr>
          <w:sz w:val="14"/>
        </w:rPr>
        <w:t>estab</w:t>
      </w:r>
      <w:proofErr w:type="spellEnd"/>
      <w:r w:rsidRPr="00CA6305">
        <w:rPr>
          <w:sz w:val="14"/>
        </w:rPr>
        <w:t xml:space="preserve">- </w:t>
      </w:r>
      <w:proofErr w:type="spellStart"/>
      <w:r w:rsidRPr="00CA6305">
        <w:rPr>
          <w:sz w:val="14"/>
        </w:rPr>
        <w:t>lished</w:t>
      </w:r>
      <w:proofErr w:type="spellEnd"/>
      <w:r w:rsidRPr="00CA6305">
        <w:rPr>
          <w:sz w:val="14"/>
        </w:rPr>
        <w:t xml:space="preserve"> several arguments for this proposition. The </w:t>
      </w:r>
      <w:r w:rsidRPr="00986352">
        <w:rPr>
          <w:rStyle w:val="StyleUnderline"/>
        </w:rPr>
        <w:t xml:space="preserve">challenger to the status quo must make the first move, he argued, and it is intrinsically harder to make such a first-move threat credible. Deterrence upholds a known status quo, while </w:t>
      </w:r>
      <w:proofErr w:type="spellStart"/>
      <w:r w:rsidRPr="00986352">
        <w:rPr>
          <w:rStyle w:val="StyleUnderline"/>
        </w:rPr>
        <w:t>compellence</w:t>
      </w:r>
      <w:proofErr w:type="spellEnd"/>
      <w:r w:rsidRPr="00986352">
        <w:rPr>
          <w:rStyle w:val="StyleUnderline"/>
        </w:rPr>
        <w:t xml:space="preserve"> seeks to change to some unknown future state</w:t>
      </w:r>
      <w:r w:rsidRPr="00CA6305">
        <w:rPr>
          <w:sz w:val="14"/>
        </w:rPr>
        <w:t xml:space="preserve">. When a potential challenger acquiesces and chooses not to challenge a status quo, the move's implications are fairly clear. In contrast, when the recipient of a </w:t>
      </w:r>
      <w:proofErr w:type="spellStart"/>
      <w:r w:rsidRPr="00CA6305">
        <w:rPr>
          <w:sz w:val="14"/>
        </w:rPr>
        <w:t>compellent</w:t>
      </w:r>
      <w:proofErr w:type="spellEnd"/>
      <w:r w:rsidRPr="00CA6305">
        <w:rPr>
          <w:sz w:val="14"/>
        </w:rPr>
        <w:t xml:space="preserve"> threat acquiesces to a demand, it is less clear how the interaction ends. </w:t>
      </w:r>
      <w:proofErr w:type="spellStart"/>
      <w:r w:rsidRPr="00986352">
        <w:rPr>
          <w:rStyle w:val="StyleUnderline"/>
        </w:rPr>
        <w:t>Compellence</w:t>
      </w:r>
      <w:proofErr w:type="spellEnd"/>
      <w:r w:rsidRPr="00986352">
        <w:rPr>
          <w:rStyle w:val="StyleUnderline"/>
        </w:rPr>
        <w:t xml:space="preserve"> thus lacks the limits and manageability </w:t>
      </w:r>
      <w:proofErr w:type="spellStart"/>
      <w:r w:rsidRPr="00986352">
        <w:rPr>
          <w:rStyle w:val="StyleUnderline"/>
        </w:rPr>
        <w:t>ofdeterrence</w:t>
      </w:r>
      <w:proofErr w:type="spellEnd"/>
      <w:r w:rsidRPr="00CA6305">
        <w:rPr>
          <w:sz w:val="14"/>
        </w:rPr>
        <w:t xml:space="preserve">. </w:t>
      </w:r>
      <w:r w:rsidRPr="00986352">
        <w:rPr>
          <w:rStyle w:val="StyleUnderline"/>
        </w:rPr>
        <w:t>All these arguments, other scholars contend, apply with special force to nuclear weapons, which are widely seen as being much more effective at deterring challenges than reversing challenges that have emerged</w:t>
      </w:r>
      <w:r w:rsidRPr="00CA6305">
        <w:rPr>
          <w:sz w:val="14"/>
        </w:rPr>
        <w:t xml:space="preserve">. Scholars have since adduced numerous additional reasons, many of which center on the simple fact that </w:t>
      </w:r>
      <w:r w:rsidRPr="00986352">
        <w:rPr>
          <w:rStyle w:val="StyleUnderline"/>
        </w:rPr>
        <w:t xml:space="preserve">acceding to a deterrent threat is unobservable, whereas it is much harder to back down in the face of a </w:t>
      </w:r>
      <w:proofErr w:type="spellStart"/>
      <w:r w:rsidRPr="00986352">
        <w:rPr>
          <w:rStyle w:val="StyleUnderline"/>
        </w:rPr>
        <w:t>compellent</w:t>
      </w:r>
      <w:proofErr w:type="spellEnd"/>
      <w:r w:rsidRPr="00986352">
        <w:rPr>
          <w:rStyle w:val="StyleUnderline"/>
        </w:rPr>
        <w:t xml:space="preserve"> threat.</w:t>
      </w:r>
      <w:r w:rsidRPr="00CA6305">
        <w:rPr>
          <w:sz w:val="14"/>
        </w:rPr>
        <w:t xml:space="preserve"> After all, it is hard for one actor to tell another "Do this or else suffer the con- sequences" without others knowing about it.18 Thus, Barry Posen argues that acquiescing to a </w:t>
      </w:r>
      <w:proofErr w:type="spellStart"/>
      <w:r w:rsidRPr="00CA6305">
        <w:rPr>
          <w:sz w:val="14"/>
        </w:rPr>
        <w:t>compellent</w:t>
      </w:r>
      <w:proofErr w:type="spellEnd"/>
      <w:r w:rsidRPr="00CA6305">
        <w:rPr>
          <w:sz w:val="14"/>
        </w:rPr>
        <w:t xml:space="preserve"> threat is more likely to invite further predation than giving in to a deterrent threat, and Robert Art maintains that national honor is invoked in acceding to </w:t>
      </w:r>
      <w:proofErr w:type="spellStart"/>
      <w:r w:rsidRPr="00CA6305">
        <w:rPr>
          <w:sz w:val="14"/>
        </w:rPr>
        <w:t>compellence</w:t>
      </w:r>
      <w:proofErr w:type="spellEnd"/>
      <w:r w:rsidRPr="00CA6305">
        <w:rPr>
          <w:sz w:val="14"/>
        </w:rPr>
        <w:t xml:space="preserve"> in ways that do not occur with deterrence.19 Decades </w:t>
      </w:r>
      <w:proofErr w:type="spellStart"/>
      <w:r w:rsidRPr="00CA6305">
        <w:rPr>
          <w:sz w:val="14"/>
        </w:rPr>
        <w:t>ofwell</w:t>
      </w:r>
      <w:proofErr w:type="spellEnd"/>
      <w:r w:rsidRPr="00CA6305">
        <w:rPr>
          <w:sz w:val="14"/>
        </w:rPr>
        <w:t xml:space="preserve">-established research findings in psychology also show that people fear losses more than they crave gains, and so are far more likely to run risks to prevent loss than to acquire gain.20 The </w:t>
      </w:r>
      <w:r w:rsidRPr="00CA6305">
        <w:rPr>
          <w:rStyle w:val="StyleUnderline"/>
        </w:rPr>
        <w:t xml:space="preserve">leaders of a state that is the target of a </w:t>
      </w:r>
      <w:proofErr w:type="spellStart"/>
      <w:r w:rsidRPr="00CA6305">
        <w:rPr>
          <w:rStyle w:val="StyleUnderline"/>
        </w:rPr>
        <w:t>compellent</w:t>
      </w:r>
      <w:proofErr w:type="spellEnd"/>
      <w:r w:rsidRPr="00CA6305">
        <w:rPr>
          <w:rStyle w:val="StyleUnderline"/>
        </w:rPr>
        <w:t xml:space="preserve"> threat are likely to be willing to run higher risks to avoid losses. The opposite is true of the leaders of the state issuing such a threat in search of gain. The implication strongly supports the weight of scholarship behind the expectation that revising a settled status quo is much harder than defending it. </w:t>
      </w:r>
    </w:p>
    <w:p w:rsidR="00C7516C" w:rsidRPr="0007126A" w:rsidRDefault="00C7516C" w:rsidP="00C7516C">
      <w:pPr>
        <w:pStyle w:val="Heading4"/>
      </w:pPr>
      <w:r>
        <w:t xml:space="preserve">US leadership key to </w:t>
      </w:r>
      <w:r>
        <w:rPr>
          <w:u w:val="single"/>
        </w:rPr>
        <w:t>strategic deterrence</w:t>
      </w:r>
      <w:r>
        <w:t xml:space="preserve"> </w:t>
      </w:r>
      <w:r>
        <w:rPr>
          <w:rFonts w:ascii="Helvetica" w:eastAsia="Helvetica" w:hAnsi="Helvetica" w:cs="Helvetica"/>
        </w:rPr>
        <w:t>–</w:t>
      </w:r>
      <w:r>
        <w:t xml:space="preserve"> deters conflict while maintaining allies</w:t>
      </w:r>
    </w:p>
    <w:p w:rsidR="00C7516C" w:rsidRPr="002C7736" w:rsidRDefault="00C7516C" w:rsidP="00C7516C">
      <w:pPr>
        <w:rPr>
          <w:rStyle w:val="Style13ptBold"/>
          <w:b w:val="0"/>
        </w:rPr>
      </w:pPr>
      <w:r>
        <w:rPr>
          <w:rStyle w:val="Style13ptBold"/>
        </w:rPr>
        <w:t xml:space="preserve">Brooks and </w:t>
      </w:r>
      <w:proofErr w:type="spellStart"/>
      <w:r>
        <w:rPr>
          <w:rStyle w:val="Style13ptBold"/>
        </w:rPr>
        <w:t>Wohlforth</w:t>
      </w:r>
      <w:proofErr w:type="spellEnd"/>
      <w:r>
        <w:rPr>
          <w:rStyle w:val="Style13ptBold"/>
        </w:rPr>
        <w:t xml:space="preserve"> 16 </w:t>
      </w:r>
      <w:r>
        <w:rPr>
          <w:rStyle w:val="Style13ptBold"/>
          <w:b w:val="0"/>
        </w:rPr>
        <w:t xml:space="preserve">(Stephen G. Brooks, Associate Professor of Government in the Department of Government at Dartmouth College, and William C. </w:t>
      </w:r>
      <w:proofErr w:type="spellStart"/>
      <w:r>
        <w:rPr>
          <w:rStyle w:val="Style13ptBold"/>
          <w:b w:val="0"/>
        </w:rPr>
        <w:t>Wohlforth</w:t>
      </w:r>
      <w:proofErr w:type="spellEnd"/>
      <w:r>
        <w:rPr>
          <w:rStyle w:val="Style13ptBold"/>
          <w:b w:val="0"/>
        </w:rPr>
        <w:t xml:space="preserve">, Daniel Webster Professor, Professor of Government in the Department of Government at Dartmouth College, </w:t>
      </w:r>
      <w:r>
        <w:rPr>
          <w:rStyle w:val="Style13ptBold"/>
          <w:rFonts w:ascii="Helvetica" w:eastAsia="Helvetica" w:hAnsi="Helvetica" w:cs="Helvetica"/>
          <w:b w:val="0"/>
        </w:rPr>
        <w:t>“</w:t>
      </w:r>
      <w:r>
        <w:rPr>
          <w:rStyle w:val="Style13ptBold"/>
          <w:b w:val="0"/>
        </w:rPr>
        <w:t>America Abroad: The United States</w:t>
      </w:r>
      <w:r>
        <w:rPr>
          <w:rStyle w:val="Style13ptBold"/>
          <w:rFonts w:ascii="Helvetica" w:eastAsia="Helvetica" w:hAnsi="Helvetica" w:cs="Helvetica"/>
          <w:b w:val="0"/>
        </w:rPr>
        <w:t>’</w:t>
      </w:r>
      <w:r>
        <w:rPr>
          <w:rStyle w:val="Style13ptBold"/>
          <w:b w:val="0"/>
        </w:rPr>
        <w:t xml:space="preserve"> Global Role in the 21</w:t>
      </w:r>
      <w:r w:rsidRPr="0007126A">
        <w:rPr>
          <w:rStyle w:val="Style13ptBold"/>
          <w:b w:val="0"/>
          <w:vertAlign w:val="superscript"/>
        </w:rPr>
        <w:t>st</w:t>
      </w:r>
      <w:r>
        <w:rPr>
          <w:rStyle w:val="Style13ptBold"/>
          <w:b w:val="0"/>
        </w:rPr>
        <w:t xml:space="preserve"> Century</w:t>
      </w:r>
      <w:r>
        <w:rPr>
          <w:rStyle w:val="Style13ptBold"/>
          <w:rFonts w:ascii="Helvetica" w:eastAsia="Helvetica" w:hAnsi="Helvetica" w:cs="Helvetica"/>
          <w:b w:val="0"/>
        </w:rPr>
        <w:t>”</w:t>
      </w:r>
      <w:r>
        <w:rPr>
          <w:rStyle w:val="Style13ptBold"/>
          <w:b w:val="0"/>
        </w:rPr>
        <w:t xml:space="preserve">, </w:t>
      </w:r>
      <w:r w:rsidRPr="0007126A">
        <w:rPr>
          <w:rStyle w:val="Style13ptBold"/>
          <w:b w:val="0"/>
        </w:rPr>
        <w:t>2016 - New Yor</w:t>
      </w:r>
      <w:r>
        <w:rPr>
          <w:rStyle w:val="Style13ptBold"/>
          <w:b w:val="0"/>
        </w:rPr>
        <w:t>k, NY, United States of America</w:t>
      </w:r>
      <w:r w:rsidRPr="0007126A">
        <w:rPr>
          <w:rStyle w:val="Style13ptBold"/>
          <w:b w:val="0"/>
        </w:rPr>
        <w:t>: Oxford University Press</w:t>
      </w:r>
      <w:r>
        <w:rPr>
          <w:rStyle w:val="Style13ptBold"/>
          <w:b w:val="0"/>
        </w:rPr>
        <w:t>, pp. 90-91)//RC</w:t>
      </w:r>
    </w:p>
    <w:p w:rsidR="00C7516C" w:rsidRPr="002C7736" w:rsidRDefault="00C7516C" w:rsidP="00C7516C">
      <w:pPr>
        <w:rPr>
          <w:rStyle w:val="StyleUnderline"/>
        </w:rPr>
      </w:pPr>
      <w:r w:rsidRPr="002C7736">
        <w:rPr>
          <w:sz w:val="16"/>
        </w:rPr>
        <w:t xml:space="preserve">Deterrence A central, if understated, aspect of deep engagement is deterrence-that is, </w:t>
      </w:r>
      <w:r w:rsidRPr="002C7736">
        <w:rPr>
          <w:rStyle w:val="StyleUnderline"/>
        </w:rPr>
        <w:t xml:space="preserve">maintaining a military posture </w:t>
      </w:r>
      <w:r w:rsidRPr="002C7736">
        <w:rPr>
          <w:sz w:val="16"/>
        </w:rPr>
        <w:t>that</w:t>
      </w:r>
      <w:r w:rsidRPr="002C7736">
        <w:rPr>
          <w:rStyle w:val="StyleUnderline"/>
        </w:rPr>
        <w:t xml:space="preserve"> discourages others from undertaking undesirable actions</w:t>
      </w:r>
      <w:r w:rsidRPr="002C7736">
        <w:rPr>
          <w:sz w:val="16"/>
        </w:rPr>
        <w:t xml:space="preserve">. More specifically, </w:t>
      </w:r>
      <w:r w:rsidRPr="002C7736">
        <w:rPr>
          <w:rStyle w:val="StyleUnderline"/>
        </w:rPr>
        <w:t xml:space="preserve">deep engagement seeks to dissuade po- </w:t>
      </w:r>
      <w:proofErr w:type="spellStart"/>
      <w:r w:rsidRPr="002C7736">
        <w:rPr>
          <w:rStyle w:val="StyleUnderline"/>
        </w:rPr>
        <w:t>tential</w:t>
      </w:r>
      <w:proofErr w:type="spellEnd"/>
      <w:r w:rsidRPr="002C7736">
        <w:rPr>
          <w:rStyle w:val="StyleUnderline"/>
        </w:rPr>
        <w:t xml:space="preserve"> adversaries from using force in ways that would undermine American interests in regions far from US territory, with the cardinal example </w:t>
      </w:r>
      <w:proofErr w:type="spellStart"/>
      <w:r w:rsidRPr="002C7736">
        <w:rPr>
          <w:rStyle w:val="StyleUnderline"/>
        </w:rPr>
        <w:t>beingthe</w:t>
      </w:r>
      <w:proofErr w:type="spellEnd"/>
      <w:r w:rsidRPr="002C7736">
        <w:rPr>
          <w:rStyle w:val="StyleUnderline"/>
        </w:rPr>
        <w:t xml:space="preserve"> US effort to deter the Soviet Union </w:t>
      </w:r>
      <w:r w:rsidRPr="002C7736">
        <w:rPr>
          <w:sz w:val="16"/>
        </w:rPr>
        <w:t xml:space="preserve">from attacking, coercing, or intimidating Western Europe during the Cold </w:t>
      </w:r>
      <w:proofErr w:type="spellStart"/>
      <w:r w:rsidRPr="002C7736">
        <w:rPr>
          <w:sz w:val="16"/>
        </w:rPr>
        <w:t>War.i</w:t>
      </w:r>
      <w:proofErr w:type="spellEnd"/>
      <w:r w:rsidRPr="002C7736">
        <w:rPr>
          <w:sz w:val="16"/>
        </w:rPr>
        <w:t xml:space="preserve"> </w:t>
      </w:r>
      <w:r w:rsidRPr="002C7736">
        <w:rPr>
          <w:rStyle w:val="StyleUnderline"/>
        </w:rPr>
        <w:t>Today, an often discussed example is US support for Taiwan, which is aimed at deterring China</w:t>
      </w:r>
      <w:r w:rsidRPr="002C7736">
        <w:rPr>
          <w:sz w:val="16"/>
        </w:rPr>
        <w:t xml:space="preserve"> from pursuing its claim to sovereignty over the island militarily. </w:t>
      </w:r>
      <w:r w:rsidRPr="002C7736">
        <w:rPr>
          <w:rStyle w:val="StyleUnderline"/>
        </w:rPr>
        <w:t>The aim in</w:t>
      </w:r>
      <w:r w:rsidRPr="002C7736">
        <w:rPr>
          <w:sz w:val="16"/>
        </w:rPr>
        <w:t xml:space="preserve"> this situation and all others in </w:t>
      </w:r>
      <w:r w:rsidRPr="002C7736">
        <w:rPr>
          <w:rStyle w:val="StyleUnderline"/>
        </w:rPr>
        <w:t xml:space="preserve">which Washington has issued deterrent threats is not only to make it prohibitively expensive for other actors to use forceful policies to change the status quo but to do so in a way that does not transform </w:t>
      </w:r>
      <w:proofErr w:type="spellStart"/>
      <w:r w:rsidRPr="002C7736">
        <w:rPr>
          <w:rStyle w:val="StyleUnderline"/>
        </w:rPr>
        <w:t>poten</w:t>
      </w:r>
      <w:proofErr w:type="spellEnd"/>
      <w:r w:rsidRPr="002C7736">
        <w:rPr>
          <w:rStyle w:val="StyleUnderline"/>
        </w:rPr>
        <w:t xml:space="preserve">- </w:t>
      </w:r>
      <w:proofErr w:type="spellStart"/>
      <w:r w:rsidRPr="002C7736">
        <w:rPr>
          <w:rStyle w:val="StyleUnderline"/>
        </w:rPr>
        <w:t>tial</w:t>
      </w:r>
      <w:proofErr w:type="spellEnd"/>
      <w:r w:rsidRPr="002C7736">
        <w:rPr>
          <w:rStyle w:val="StyleUnderline"/>
        </w:rPr>
        <w:t xml:space="preserve"> partners into enemies or provoke other dangerous reactions</w:t>
      </w:r>
      <w:r w:rsidRPr="002C7736">
        <w:rPr>
          <w:sz w:val="16"/>
        </w:rPr>
        <w:t xml:space="preserve">. Thus, </w:t>
      </w:r>
      <w:r w:rsidRPr="002C7736">
        <w:rPr>
          <w:rStyle w:val="StyleUnderline"/>
        </w:rPr>
        <w:t>in the Taiwan case, the United States also seeks to reassure Beijing that it the ultimate aim of</w:t>
      </w:r>
      <w:r>
        <w:rPr>
          <w:rStyle w:val="StyleUnderline"/>
        </w:rPr>
        <w:t xml:space="preserve"> </w:t>
      </w:r>
      <w:r w:rsidRPr="002C7736">
        <w:rPr>
          <w:rStyle w:val="StyleUnderline"/>
        </w:rPr>
        <w:t>one China as long as it is achieved peacefully</w:t>
      </w:r>
      <w:r w:rsidRPr="002C7736">
        <w:rPr>
          <w:sz w:val="16"/>
        </w:rPr>
        <w:t xml:space="preserve">. </w:t>
      </w:r>
      <w:r w:rsidRPr="002C7736">
        <w:rPr>
          <w:rStyle w:val="StyleUnderline"/>
        </w:rPr>
        <w:t>US security alliances</w:t>
      </w:r>
      <w:r w:rsidRPr="002C7736">
        <w:rPr>
          <w:sz w:val="16"/>
        </w:rPr>
        <w:t xml:space="preserve">, moreover, </w:t>
      </w:r>
      <w:r w:rsidRPr="002C7736">
        <w:rPr>
          <w:rStyle w:val="StyleUnderline"/>
        </w:rPr>
        <w:t xml:space="preserve">are also closely coupled with efforts to give potential ad- </w:t>
      </w:r>
      <w:proofErr w:type="spellStart"/>
      <w:r w:rsidRPr="002C7736">
        <w:rPr>
          <w:rStyle w:val="StyleUnderline"/>
        </w:rPr>
        <w:t>versaries</w:t>
      </w:r>
      <w:proofErr w:type="spellEnd"/>
      <w:r w:rsidRPr="002C7736">
        <w:rPr>
          <w:rStyle w:val="StyleUnderline"/>
        </w:rPr>
        <w:t xml:space="preserve"> options other than challenging the status quo militarily.</w:t>
      </w:r>
      <w:r w:rsidRPr="002C7736">
        <w:rPr>
          <w:sz w:val="16"/>
        </w:rPr>
        <w:t xml:space="preserve"> </w:t>
      </w:r>
      <w:r w:rsidRPr="002C7736">
        <w:rPr>
          <w:rStyle w:val="StyleUnderline"/>
        </w:rPr>
        <w:t>The higher the expected costs of using military force to challenge the status quo, the greater the incentives to accommodate it or at least seek nonviolent means of altering</w:t>
      </w:r>
      <w:r w:rsidRPr="002C7736">
        <w:rPr>
          <w:sz w:val="16"/>
        </w:rPr>
        <w:t xml:space="preserve"> it. Lawrence Freedman nicely sums up the purpose of the deterrent piece of this overall strategy: </w:t>
      </w:r>
      <w:r w:rsidRPr="002C7736">
        <w:rPr>
          <w:rStyle w:val="StyleUnderline"/>
        </w:rPr>
        <w:t>Once certain courses of</w:t>
      </w:r>
      <w:r>
        <w:rPr>
          <w:rStyle w:val="StyleUnderline"/>
        </w:rPr>
        <w:t xml:space="preserve"> </w:t>
      </w:r>
      <w:r w:rsidRPr="002C7736">
        <w:rPr>
          <w:rStyle w:val="StyleUnderline"/>
        </w:rPr>
        <w:t>action have been precluded through fear of</w:t>
      </w:r>
      <w:r>
        <w:rPr>
          <w:rStyle w:val="StyleUnderline"/>
        </w:rPr>
        <w:t xml:space="preserve"> </w:t>
      </w:r>
      <w:r w:rsidRPr="002C7736">
        <w:rPr>
          <w:rStyle w:val="StyleUnderline"/>
        </w:rPr>
        <w:t>the consequences should they be attempted, this conclusion may become embedded.</w:t>
      </w:r>
      <w:r w:rsidRPr="002C7736">
        <w:rPr>
          <w:sz w:val="16"/>
        </w:rPr>
        <w:t xml:space="preserve"> It requires little further deliberation. In this way, </w:t>
      </w:r>
      <w:r w:rsidRPr="002C7736">
        <w:rPr>
          <w:rStyle w:val="StyleUnderline"/>
        </w:rPr>
        <w:t>at one level deterrence never goes away</w:t>
      </w:r>
      <w:r w:rsidRPr="002C7736">
        <w:rPr>
          <w:sz w:val="16"/>
        </w:rPr>
        <w:t xml:space="preserve">. Certain options-whole categories of actions-are precluded because of the possible reactions of others. </w:t>
      </w:r>
      <w:r w:rsidRPr="002C7736">
        <w:rPr>
          <w:rStyle w:val="StyleUnderline"/>
        </w:rPr>
        <w:t>Land may be coveted but not grabbed; the unacceptable practices of foreign governments are denounced but they are left untouched; ideo- logical ambitions are shelved; inconveniences, disruptions, outrages are tolerated; punches are pulled</w:t>
      </w:r>
      <w:r w:rsidRPr="002C7736">
        <w:rPr>
          <w:sz w:val="16"/>
        </w:rPr>
        <w:t xml:space="preserve">. In addition to this "deterrence that never goes away," which applies even to periods and regions with no observable major power challenger, </w:t>
      </w:r>
      <w:r w:rsidRPr="002C7736">
        <w:rPr>
          <w:rStyle w:val="StyleUnderline"/>
        </w:rPr>
        <w:t xml:space="preserve">US </w:t>
      </w:r>
      <w:proofErr w:type="spellStart"/>
      <w:r w:rsidRPr="002C7736">
        <w:rPr>
          <w:rStyle w:val="StyleUnderline"/>
        </w:rPr>
        <w:t>secu</w:t>
      </w:r>
      <w:proofErr w:type="spellEnd"/>
      <w:r w:rsidRPr="002C7736">
        <w:rPr>
          <w:rStyle w:val="StyleUnderline"/>
        </w:rPr>
        <w:t xml:space="preserve">- </w:t>
      </w:r>
      <w:proofErr w:type="spellStart"/>
      <w:r w:rsidRPr="002C7736">
        <w:rPr>
          <w:rStyle w:val="StyleUnderline"/>
        </w:rPr>
        <w:t>rity</w:t>
      </w:r>
      <w:proofErr w:type="spellEnd"/>
      <w:r w:rsidRPr="002C7736">
        <w:rPr>
          <w:rStyle w:val="StyleUnderline"/>
        </w:rPr>
        <w:t xml:space="preserve"> alliances also serve as a hedge against the emergence </w:t>
      </w:r>
      <w:proofErr w:type="spellStart"/>
      <w:r w:rsidRPr="002C7736">
        <w:rPr>
          <w:rStyle w:val="StyleUnderline"/>
        </w:rPr>
        <w:t>ofa</w:t>
      </w:r>
      <w:proofErr w:type="spellEnd"/>
      <w:r w:rsidRPr="002C7736">
        <w:rPr>
          <w:rStyle w:val="StyleUnderline"/>
        </w:rPr>
        <w:t xml:space="preserve"> more immediate threat. The capabilities and alliance relationships needed to signal a would-be challenger that altering the status quo in ways inimical to US interests would be prohibitively costly are essentially the same as those needed to constitute </w:t>
      </w:r>
      <w:proofErr w:type="spellStart"/>
      <w:r w:rsidRPr="002C7736">
        <w:rPr>
          <w:rStyle w:val="StyleUnderline"/>
        </w:rPr>
        <w:t>ahedge</w:t>
      </w:r>
      <w:proofErr w:type="spellEnd"/>
      <w:r w:rsidRPr="002C7736">
        <w:rPr>
          <w:rStyle w:val="StyleUnderline"/>
        </w:rPr>
        <w:t xml:space="preserve"> against the emergence of an overt challenge </w:t>
      </w:r>
      <w:proofErr w:type="spellStart"/>
      <w:r w:rsidRPr="002C7736">
        <w:rPr>
          <w:rStyle w:val="StyleUnderline"/>
        </w:rPr>
        <w:t>some time</w:t>
      </w:r>
      <w:proofErr w:type="spellEnd"/>
      <w:r w:rsidRPr="002C7736">
        <w:rPr>
          <w:rStyle w:val="StyleUnderline"/>
        </w:rPr>
        <w:t xml:space="preserve"> in the future.</w:t>
      </w:r>
    </w:p>
    <w:p w:rsidR="00C7516C" w:rsidRDefault="00C7516C" w:rsidP="00C7516C">
      <w:pPr>
        <w:pStyle w:val="Heading3"/>
      </w:pPr>
      <w:proofErr w:type="spellStart"/>
      <w:r>
        <w:t>Heg</w:t>
      </w:r>
      <w:proofErr w:type="spellEnd"/>
      <w:r>
        <w:t xml:space="preserve"> Good </w:t>
      </w:r>
      <w:r>
        <w:rPr>
          <w:rFonts w:ascii="Helvetica" w:eastAsia="Helvetica" w:hAnsi="Helvetica" w:cs="Helvetica"/>
        </w:rPr>
        <w:t>–</w:t>
      </w:r>
      <w:r>
        <w:t xml:space="preserve"> Alliances/Cooperation</w:t>
      </w:r>
    </w:p>
    <w:p w:rsidR="00C7516C" w:rsidRDefault="00C7516C" w:rsidP="00C7516C">
      <w:pPr>
        <w:pStyle w:val="Heading4"/>
      </w:pPr>
      <w:r>
        <w:t xml:space="preserve">US security alliances ensure international cooperation and effective counterbalancing over global </w:t>
      </w:r>
      <w:proofErr w:type="spellStart"/>
      <w:r>
        <w:t>theats</w:t>
      </w:r>
      <w:proofErr w:type="spellEnd"/>
    </w:p>
    <w:p w:rsidR="00C7516C" w:rsidRPr="00C02059" w:rsidRDefault="00C7516C" w:rsidP="00C7516C">
      <w:pPr>
        <w:rPr>
          <w:sz w:val="26"/>
        </w:rPr>
      </w:pPr>
      <w:r>
        <w:rPr>
          <w:rStyle w:val="Style13ptBold"/>
        </w:rPr>
        <w:t xml:space="preserve">Brooks and </w:t>
      </w:r>
      <w:proofErr w:type="spellStart"/>
      <w:r>
        <w:rPr>
          <w:rStyle w:val="Style13ptBold"/>
        </w:rPr>
        <w:t>Wohlforth</w:t>
      </w:r>
      <w:proofErr w:type="spellEnd"/>
      <w:r>
        <w:rPr>
          <w:rStyle w:val="Style13ptBold"/>
        </w:rPr>
        <w:t xml:space="preserve"> 16 </w:t>
      </w:r>
      <w:r>
        <w:rPr>
          <w:rStyle w:val="Style13ptBold"/>
          <w:b w:val="0"/>
        </w:rPr>
        <w:t xml:space="preserve">(Stephen G. Brooks, Associate Professor of Government in the Department of Government at Dartmouth College, and William C. </w:t>
      </w:r>
      <w:proofErr w:type="spellStart"/>
      <w:r>
        <w:rPr>
          <w:rStyle w:val="Style13ptBold"/>
          <w:b w:val="0"/>
        </w:rPr>
        <w:t>Wohlforth</w:t>
      </w:r>
      <w:proofErr w:type="spellEnd"/>
      <w:r>
        <w:rPr>
          <w:rStyle w:val="Style13ptBold"/>
          <w:b w:val="0"/>
        </w:rPr>
        <w:t xml:space="preserve">, Daniel Webster Professor, Professor of Government in the Department of Government at Dartmouth College, </w:t>
      </w:r>
      <w:r>
        <w:rPr>
          <w:rStyle w:val="Style13ptBold"/>
          <w:rFonts w:ascii="Helvetica" w:eastAsia="Helvetica" w:hAnsi="Helvetica" w:cs="Helvetica"/>
          <w:b w:val="0"/>
        </w:rPr>
        <w:t>“</w:t>
      </w:r>
      <w:r>
        <w:rPr>
          <w:rStyle w:val="Style13ptBold"/>
          <w:b w:val="0"/>
        </w:rPr>
        <w:t>America Abroad: The United States</w:t>
      </w:r>
      <w:r>
        <w:rPr>
          <w:rStyle w:val="Style13ptBold"/>
          <w:rFonts w:ascii="Helvetica" w:eastAsia="Helvetica" w:hAnsi="Helvetica" w:cs="Helvetica"/>
          <w:b w:val="0"/>
        </w:rPr>
        <w:t>’</w:t>
      </w:r>
      <w:r>
        <w:rPr>
          <w:rStyle w:val="Style13ptBold"/>
          <w:b w:val="0"/>
        </w:rPr>
        <w:t xml:space="preserve"> Global Role in the 21</w:t>
      </w:r>
      <w:r w:rsidRPr="0007126A">
        <w:rPr>
          <w:rStyle w:val="Style13ptBold"/>
          <w:b w:val="0"/>
          <w:vertAlign w:val="superscript"/>
        </w:rPr>
        <w:t>st</w:t>
      </w:r>
      <w:r>
        <w:rPr>
          <w:rStyle w:val="Style13ptBold"/>
          <w:b w:val="0"/>
        </w:rPr>
        <w:t xml:space="preserve"> Century</w:t>
      </w:r>
      <w:r>
        <w:rPr>
          <w:rStyle w:val="Style13ptBold"/>
          <w:rFonts w:ascii="Helvetica" w:eastAsia="Helvetica" w:hAnsi="Helvetica" w:cs="Helvetica"/>
          <w:b w:val="0"/>
        </w:rPr>
        <w:t>”</w:t>
      </w:r>
      <w:r>
        <w:rPr>
          <w:rStyle w:val="Style13ptBold"/>
          <w:b w:val="0"/>
        </w:rPr>
        <w:t xml:space="preserve">, </w:t>
      </w:r>
      <w:r w:rsidRPr="0007126A">
        <w:rPr>
          <w:rStyle w:val="Style13ptBold"/>
          <w:b w:val="0"/>
        </w:rPr>
        <w:t>2016 - New Yor</w:t>
      </w:r>
      <w:r>
        <w:rPr>
          <w:rStyle w:val="Style13ptBold"/>
          <w:b w:val="0"/>
        </w:rPr>
        <w:t>k, NY, United States of America</w:t>
      </w:r>
      <w:r w:rsidRPr="0007126A">
        <w:rPr>
          <w:rStyle w:val="Style13ptBold"/>
          <w:b w:val="0"/>
        </w:rPr>
        <w:t>: Oxford University Press</w:t>
      </w:r>
      <w:r>
        <w:rPr>
          <w:rStyle w:val="Style13ptBold"/>
          <w:b w:val="0"/>
        </w:rPr>
        <w:t>, pp. 92-94)//RC</w:t>
      </w:r>
    </w:p>
    <w:p w:rsidR="00C7516C" w:rsidRPr="005B6371" w:rsidRDefault="00C7516C" w:rsidP="00C7516C">
      <w:pPr>
        <w:rPr>
          <w:sz w:val="16"/>
        </w:rPr>
      </w:pPr>
      <w:r w:rsidRPr="005B6371">
        <w:rPr>
          <w:sz w:val="16"/>
        </w:rPr>
        <w:t xml:space="preserve">The final </w:t>
      </w:r>
      <w:r w:rsidRPr="005B6371">
        <w:rPr>
          <w:rStyle w:val="StyleUnderline"/>
        </w:rPr>
        <w:t>key mechanism</w:t>
      </w:r>
      <w:r w:rsidRPr="005B6371">
        <w:rPr>
          <w:sz w:val="16"/>
        </w:rPr>
        <w:t xml:space="preserve"> through which deep engagement fosters a more favorable strategic environment </w:t>
      </w:r>
      <w:r w:rsidRPr="005B6371">
        <w:rPr>
          <w:rStyle w:val="StyleUnderline"/>
        </w:rPr>
        <w:t xml:space="preserve">is cooperation. US security alliances are institutions and as such have the potential identified in institutionalist in- </w:t>
      </w:r>
      <w:proofErr w:type="spellStart"/>
      <w:r w:rsidRPr="005B6371">
        <w:rPr>
          <w:rStyle w:val="StyleUnderline"/>
        </w:rPr>
        <w:t>ternational</w:t>
      </w:r>
      <w:proofErr w:type="spellEnd"/>
      <w:r w:rsidRPr="005B6371">
        <w:rPr>
          <w:rStyle w:val="StyleUnderline"/>
        </w:rPr>
        <w:t xml:space="preserve"> relations theory to facilitate cooperation that would not other- wise occur</w:t>
      </w:r>
      <w:r w:rsidRPr="005B6371">
        <w:rPr>
          <w:sz w:val="16"/>
        </w:rPr>
        <w:t xml:space="preserve">, </w:t>
      </w:r>
      <w:r w:rsidRPr="005B6371">
        <w:rPr>
          <w:rStyle w:val="StyleUnderline"/>
        </w:rPr>
        <w:t>an effect strengthened further by the presence of the US as an unambiguous hegemon to help solve "collective action problems"</w:t>
      </w:r>
      <w:r w:rsidRPr="005B6371">
        <w:rPr>
          <w:sz w:val="16"/>
        </w:rPr>
        <w:t xml:space="preserve"> (in which cooperation would make a group </w:t>
      </w:r>
      <w:proofErr w:type="spellStart"/>
      <w:r w:rsidRPr="005B6371">
        <w:rPr>
          <w:sz w:val="16"/>
        </w:rPr>
        <w:t>ofstates</w:t>
      </w:r>
      <w:proofErr w:type="spellEnd"/>
      <w:r w:rsidRPr="005B6371">
        <w:rPr>
          <w:sz w:val="16"/>
        </w:rPr>
        <w:t xml:space="preserve"> better </w:t>
      </w:r>
      <w:proofErr w:type="spellStart"/>
      <w:r w:rsidRPr="005B6371">
        <w:rPr>
          <w:sz w:val="16"/>
        </w:rPr>
        <w:t>offbut</w:t>
      </w:r>
      <w:proofErr w:type="spellEnd"/>
      <w:r w:rsidRPr="005B6371">
        <w:rPr>
          <w:sz w:val="16"/>
        </w:rPr>
        <w:t xml:space="preserve"> with a cost each state individually is reluctant to pay). phenomenon as well as its implication for </w:t>
      </w:r>
      <w:proofErr w:type="spellStart"/>
      <w:r w:rsidRPr="005B6371">
        <w:rPr>
          <w:sz w:val="16"/>
        </w:rPr>
        <w:t>nonsecurity</w:t>
      </w:r>
      <w:proofErr w:type="spellEnd"/>
      <w:r w:rsidRPr="005B6371">
        <w:rPr>
          <w:sz w:val="16"/>
        </w:rPr>
        <w:t xml:space="preserve"> cooperation in chapter . Here </w:t>
      </w:r>
      <w:r w:rsidRPr="005B6371">
        <w:rPr>
          <w:rStyle w:val="StyleUnderline"/>
        </w:rPr>
        <w:t xml:space="preserve">the main point is that deep engagement yields both leverage and ex- 9 tensive networks that Washington can draw upon to help solicit </w:t>
      </w:r>
      <w:proofErr w:type="spellStart"/>
      <w:r w:rsidRPr="005B6371">
        <w:rPr>
          <w:rStyle w:val="StyleUnderline"/>
        </w:rPr>
        <w:t>coopera</w:t>
      </w:r>
      <w:proofErr w:type="spellEnd"/>
      <w:r w:rsidRPr="005B6371">
        <w:rPr>
          <w:rStyle w:val="StyleUnderline"/>
        </w:rPr>
        <w:t xml:space="preserve">- </w:t>
      </w:r>
      <w:proofErr w:type="spellStart"/>
      <w:r w:rsidRPr="005B6371">
        <w:rPr>
          <w:rStyle w:val="StyleUnderline"/>
        </w:rPr>
        <w:t>tion</w:t>
      </w:r>
      <w:proofErr w:type="spellEnd"/>
      <w:r w:rsidRPr="005B6371">
        <w:rPr>
          <w:rStyle w:val="StyleUnderline"/>
        </w:rPr>
        <w:t xml:space="preserve"> on whatever security issue commands the day.</w:t>
      </w:r>
      <w:r w:rsidRPr="005B6371">
        <w:rPr>
          <w:sz w:val="16"/>
        </w:rPr>
        <w:t xml:space="preserve"> In the Cold War, the key cooperative outcome in the security realm was an effective effort to balance Soviet military power. That outcome was quite unusual in the history of in- </w:t>
      </w:r>
      <w:proofErr w:type="spellStart"/>
      <w:r w:rsidRPr="005B6371">
        <w:rPr>
          <w:sz w:val="16"/>
        </w:rPr>
        <w:t>ternational</w:t>
      </w:r>
      <w:proofErr w:type="spellEnd"/>
      <w:r w:rsidRPr="005B6371">
        <w:rPr>
          <w:sz w:val="16"/>
        </w:rPr>
        <w:t xml:space="preserve"> politics. Usually, collective action problems bedevil balancing al- </w:t>
      </w:r>
      <w:proofErr w:type="spellStart"/>
      <w:r w:rsidRPr="005B6371">
        <w:rPr>
          <w:sz w:val="16"/>
        </w:rPr>
        <w:t>liances,as</w:t>
      </w:r>
      <w:proofErr w:type="spellEnd"/>
      <w:r w:rsidRPr="005B6371">
        <w:rPr>
          <w:sz w:val="16"/>
        </w:rPr>
        <w:t xml:space="preserve"> each state seeks to avoid paying the cost of containing a potentially threatening rising rival. </w:t>
      </w:r>
      <w:r w:rsidRPr="005B6371">
        <w:rPr>
          <w:rStyle w:val="StyleUnderline"/>
        </w:rPr>
        <w:t xml:space="preserve">This is arguably the main reason that balancing is in- efficient and that it often takes years </w:t>
      </w:r>
      <w:proofErr w:type="spellStart"/>
      <w:r w:rsidRPr="005B6371">
        <w:rPr>
          <w:rStyle w:val="StyleUnderline"/>
        </w:rPr>
        <w:t>ofwar</w:t>
      </w:r>
      <w:proofErr w:type="spellEnd"/>
      <w:r w:rsidRPr="005B6371">
        <w:rPr>
          <w:rStyle w:val="StyleUnderline"/>
        </w:rPr>
        <w:t xml:space="preserve"> for credible counterbalancing co-</w:t>
      </w:r>
      <w:proofErr w:type="spellStart"/>
      <w:r w:rsidRPr="005B6371">
        <w:rPr>
          <w:rStyle w:val="StyleUnderline"/>
        </w:rPr>
        <w:t>alitions</w:t>
      </w:r>
      <w:proofErr w:type="spellEnd"/>
      <w:r w:rsidRPr="005B6371">
        <w:rPr>
          <w:rStyle w:val="StyleUnderline"/>
        </w:rPr>
        <w:t xml:space="preserve"> to form. to foster the most potent long-standing balancing alliance the world has ever known</w:t>
      </w:r>
      <w:r w:rsidRPr="005B6371">
        <w:rPr>
          <w:sz w:val="16"/>
        </w:rPr>
        <w:t xml:space="preserve">. This potential remains nascent in Europe and especially Asia today. As long as US-led alliances remain intact, </w:t>
      </w:r>
      <w:r w:rsidRPr="005B6371">
        <w:rPr>
          <w:rStyle w:val="StyleUnderline"/>
        </w:rPr>
        <w:t>any power contemplating major, forceful alteration of the status quo would have to expect more efficient US- led balancing than would otherwise occur</w:t>
      </w:r>
      <w:r w:rsidRPr="005B6371">
        <w:rPr>
          <w:sz w:val="16"/>
        </w:rPr>
        <w:t xml:space="preserve">. </w:t>
      </w:r>
      <w:r w:rsidRPr="005B6371">
        <w:rPr>
          <w:rStyle w:val="StyleUnderline"/>
        </w:rPr>
        <w:t xml:space="preserve">More readily observable are the ways in which institutionalized alliances also facilitate cooperation on a large array of security issues, ranging from counterterrorism, intelligence sharing, and piracy to large global security operations. In this sense, institutionalized alliances are attractive as hedging devices, because institutions created for one purpose can facilitate </w:t>
      </w:r>
      <w:proofErr w:type="spellStart"/>
      <w:r w:rsidRPr="005B6371">
        <w:rPr>
          <w:rStyle w:val="StyleUnderline"/>
        </w:rPr>
        <w:t>coopera</w:t>
      </w:r>
      <w:proofErr w:type="spellEnd"/>
      <w:r w:rsidRPr="005B6371">
        <w:rPr>
          <w:rStyle w:val="StyleUnderline"/>
        </w:rPr>
        <w:t xml:space="preserve">- </w:t>
      </w:r>
      <w:proofErr w:type="spellStart"/>
      <w:r w:rsidRPr="005B6371">
        <w:rPr>
          <w:rStyle w:val="StyleUnderline"/>
        </w:rPr>
        <w:t>tion</w:t>
      </w:r>
      <w:proofErr w:type="spellEnd"/>
      <w:r w:rsidRPr="005B6371">
        <w:rPr>
          <w:rStyle w:val="StyleUnderline"/>
        </w:rPr>
        <w:t xml:space="preserve"> on new, previously unforeseen issues.</w:t>
      </w:r>
      <w:r w:rsidRPr="005B6371">
        <w:rPr>
          <w:sz w:val="16"/>
        </w:rPr>
        <w:t xml:space="preserve">5 </w:t>
      </w:r>
      <w:r w:rsidRPr="005B6371">
        <w:rPr>
          <w:rStyle w:val="StyleUnderline"/>
        </w:rPr>
        <w:t xml:space="preserve">Security cooperation also involves military forces and other security institutions from allied countries working together to share information and practices as well as ensure interoperability. US troops deployed permanently in allied countries make this kind of coop- </w:t>
      </w:r>
      <w:proofErr w:type="spellStart"/>
      <w:r w:rsidRPr="005B6371">
        <w:rPr>
          <w:rStyle w:val="StyleUnderline"/>
        </w:rPr>
        <w:t>eration</w:t>
      </w:r>
      <w:proofErr w:type="spellEnd"/>
      <w:r w:rsidRPr="005B6371">
        <w:rPr>
          <w:rStyle w:val="StyleUnderline"/>
        </w:rPr>
        <w:t xml:space="preserve"> far cheaper and more effective than "rotational" deployments, where military units periodically visit a country for training purposes and then rotate back to the United State</w:t>
      </w:r>
      <w:r w:rsidRPr="005B6371">
        <w:rPr>
          <w:sz w:val="16"/>
        </w:rPr>
        <w:t xml:space="preserve">s.6 The result of this security cooperation is a net increase in military effectiveness: working and training together makes both US and allied forces more capable than they would otherwise </w:t>
      </w:r>
      <w:proofErr w:type="spellStart"/>
      <w:r w:rsidRPr="005B6371">
        <w:rPr>
          <w:sz w:val="16"/>
        </w:rPr>
        <w:t>be.ii</w:t>
      </w:r>
      <w:proofErr w:type="spellEnd"/>
      <w:r w:rsidRPr="005B6371">
        <w:rPr>
          <w:sz w:val="16"/>
        </w:rPr>
        <w:t xml:space="preserve"> </w:t>
      </w:r>
      <w:r w:rsidRPr="005B6371">
        <w:rPr>
          <w:rStyle w:val="StyleUnderline"/>
        </w:rPr>
        <w:t>And because deep engagement places Washington at the center of the world's most important security and intelligence networks, it puts US officials in a uniquely strong position to foster cooperation even with non-allies as the situation demands. Thus, on a range of</w:t>
      </w:r>
      <w:r>
        <w:rPr>
          <w:rStyle w:val="StyleUnderline"/>
        </w:rPr>
        <w:t xml:space="preserve"> </w:t>
      </w:r>
      <w:r w:rsidRPr="005B6371">
        <w:rPr>
          <w:rStyle w:val="StyleUnderline"/>
        </w:rPr>
        <w:t xml:space="preserve">issues from counterpiracy to </w:t>
      </w:r>
      <w:r>
        <w:rPr>
          <w:rStyle w:val="StyleUnderline"/>
        </w:rPr>
        <w:t>counter</w:t>
      </w:r>
      <w:r w:rsidRPr="005B6371">
        <w:rPr>
          <w:rStyle w:val="StyleUnderline"/>
        </w:rPr>
        <w:t>- terrorism, the US can sometimes sustain surprisingly deep cooperation even with potential adversaries</w:t>
      </w:r>
      <w:r w:rsidRPr="005B6371">
        <w:rPr>
          <w:sz w:val="16"/>
        </w:rPr>
        <w:t xml:space="preserve">. An Interaction Effect Each of these mechanisms is important, but they are also </w:t>
      </w:r>
      <w:proofErr w:type="spellStart"/>
      <w:r w:rsidRPr="005B6371">
        <w:rPr>
          <w:sz w:val="16"/>
        </w:rPr>
        <w:t>interdepen</w:t>
      </w:r>
      <w:proofErr w:type="spellEnd"/>
      <w:r w:rsidRPr="005B6371">
        <w:rPr>
          <w:sz w:val="16"/>
        </w:rPr>
        <w:t>- dent</w:t>
      </w:r>
      <w:r w:rsidRPr="005B6371">
        <w:rPr>
          <w:rStyle w:val="StyleUnderline"/>
        </w:rPr>
        <w:t xml:space="preserve">: leverage enhances cooperation and deterrence, cooperation enhances deterrence and assurance, assurance feeds leverage, and so on. And all of these security mechanisms interact, in turn, with </w:t>
      </w:r>
      <w:proofErr w:type="spellStart"/>
      <w:r w:rsidRPr="005B6371">
        <w:rPr>
          <w:rStyle w:val="StyleUnderline"/>
        </w:rPr>
        <w:t>nonsecurity</w:t>
      </w:r>
      <w:proofErr w:type="spellEnd"/>
      <w:r w:rsidRPr="005B6371">
        <w:rPr>
          <w:rStyle w:val="StyleUnderline"/>
        </w:rPr>
        <w:t xml:space="preserve"> aspects </w:t>
      </w:r>
      <w:proofErr w:type="spellStart"/>
      <w:r w:rsidRPr="005B6371">
        <w:rPr>
          <w:rStyle w:val="StyleUnderline"/>
        </w:rPr>
        <w:t>ofthe</w:t>
      </w:r>
      <w:proofErr w:type="spellEnd"/>
      <w:r w:rsidRPr="005B6371">
        <w:rPr>
          <w:rStyle w:val="StyleUnderline"/>
        </w:rPr>
        <w:t xml:space="preserve"> grand strategy to generate the capacity to affect the United States' strategic environment</w:t>
      </w:r>
      <w:r w:rsidRPr="005B6371">
        <w:rPr>
          <w:sz w:val="16"/>
        </w:rPr>
        <w:t>. That is, the security mechanisms discussed here are integrated with the institutional and economic ones we analyze in chapters 9 and IO to support US goals internationally.</w:t>
      </w:r>
    </w:p>
    <w:p w:rsidR="00C7516C" w:rsidRPr="009A7D38" w:rsidRDefault="00C7516C" w:rsidP="00C7516C"/>
    <w:p w:rsidR="00C7516C" w:rsidRDefault="00C7516C" w:rsidP="00C7516C">
      <w:pPr>
        <w:pStyle w:val="Heading4"/>
      </w:pPr>
      <w:r>
        <w:t xml:space="preserve">Hegemony facilitates better alliances and advances democratic interests abroad </w:t>
      </w:r>
      <w:r>
        <w:rPr>
          <w:rFonts w:ascii="Helvetica" w:eastAsia="Helvetica" w:hAnsi="Helvetica" w:cs="Helvetica"/>
        </w:rPr>
        <w:t>–</w:t>
      </w:r>
      <w:r>
        <w:t xml:space="preserve"> key to prevent conflict</w:t>
      </w:r>
    </w:p>
    <w:p w:rsidR="00C7516C" w:rsidRPr="009A7D38" w:rsidRDefault="00C7516C" w:rsidP="00C7516C">
      <w:pPr>
        <w:rPr>
          <w:sz w:val="26"/>
        </w:rPr>
      </w:pPr>
      <w:r>
        <w:rPr>
          <w:rStyle w:val="Style13ptBold"/>
        </w:rPr>
        <w:t xml:space="preserve">Brooks and </w:t>
      </w:r>
      <w:proofErr w:type="spellStart"/>
      <w:r>
        <w:rPr>
          <w:rStyle w:val="Style13ptBold"/>
        </w:rPr>
        <w:t>Wohlforth</w:t>
      </w:r>
      <w:proofErr w:type="spellEnd"/>
      <w:r>
        <w:rPr>
          <w:rStyle w:val="Style13ptBold"/>
        </w:rPr>
        <w:t xml:space="preserve"> 16 </w:t>
      </w:r>
      <w:r>
        <w:rPr>
          <w:rStyle w:val="Style13ptBold"/>
          <w:b w:val="0"/>
        </w:rPr>
        <w:t xml:space="preserve">(Stephen G. Brooks, Associate Professor of Government in the Department of Government at Dartmouth College, and William C. </w:t>
      </w:r>
      <w:proofErr w:type="spellStart"/>
      <w:r>
        <w:rPr>
          <w:rStyle w:val="Style13ptBold"/>
          <w:b w:val="0"/>
        </w:rPr>
        <w:t>Wohlforth</w:t>
      </w:r>
      <w:proofErr w:type="spellEnd"/>
      <w:r>
        <w:rPr>
          <w:rStyle w:val="Style13ptBold"/>
          <w:b w:val="0"/>
        </w:rPr>
        <w:t xml:space="preserve">, Daniel Webster Professor, Professor of Government in the Department of Government at Dartmouth College, </w:t>
      </w:r>
      <w:r>
        <w:rPr>
          <w:rStyle w:val="Style13ptBold"/>
          <w:rFonts w:ascii="Helvetica" w:eastAsia="Helvetica" w:hAnsi="Helvetica" w:cs="Helvetica"/>
          <w:b w:val="0"/>
        </w:rPr>
        <w:t>“</w:t>
      </w:r>
      <w:r>
        <w:rPr>
          <w:rStyle w:val="Style13ptBold"/>
          <w:b w:val="0"/>
        </w:rPr>
        <w:t>America Abroad: The United States</w:t>
      </w:r>
      <w:r>
        <w:rPr>
          <w:rStyle w:val="Style13ptBold"/>
          <w:rFonts w:ascii="Helvetica" w:eastAsia="Helvetica" w:hAnsi="Helvetica" w:cs="Helvetica"/>
          <w:b w:val="0"/>
        </w:rPr>
        <w:t>’</w:t>
      </w:r>
      <w:r>
        <w:rPr>
          <w:rStyle w:val="Style13ptBold"/>
          <w:b w:val="0"/>
        </w:rPr>
        <w:t xml:space="preserve"> Global Role in the 21</w:t>
      </w:r>
      <w:r w:rsidRPr="0007126A">
        <w:rPr>
          <w:rStyle w:val="Style13ptBold"/>
          <w:b w:val="0"/>
          <w:vertAlign w:val="superscript"/>
        </w:rPr>
        <w:t>st</w:t>
      </w:r>
      <w:r>
        <w:rPr>
          <w:rStyle w:val="Style13ptBold"/>
          <w:b w:val="0"/>
        </w:rPr>
        <w:t xml:space="preserve"> Century</w:t>
      </w:r>
      <w:r>
        <w:rPr>
          <w:rStyle w:val="Style13ptBold"/>
          <w:rFonts w:ascii="Helvetica" w:eastAsia="Helvetica" w:hAnsi="Helvetica" w:cs="Helvetica"/>
          <w:b w:val="0"/>
        </w:rPr>
        <w:t>”</w:t>
      </w:r>
      <w:r>
        <w:rPr>
          <w:rStyle w:val="Style13ptBold"/>
          <w:b w:val="0"/>
        </w:rPr>
        <w:t xml:space="preserve">, </w:t>
      </w:r>
      <w:r w:rsidRPr="0007126A">
        <w:rPr>
          <w:rStyle w:val="Style13ptBold"/>
          <w:b w:val="0"/>
        </w:rPr>
        <w:t>2016 - New Yor</w:t>
      </w:r>
      <w:r>
        <w:rPr>
          <w:rStyle w:val="Style13ptBold"/>
          <w:b w:val="0"/>
        </w:rPr>
        <w:t>k, NY, United States of America</w:t>
      </w:r>
      <w:r w:rsidRPr="0007126A">
        <w:rPr>
          <w:rStyle w:val="Style13ptBold"/>
          <w:b w:val="0"/>
        </w:rPr>
        <w:t>: Oxford University Press</w:t>
      </w:r>
      <w:r>
        <w:rPr>
          <w:rStyle w:val="Style13ptBold"/>
          <w:b w:val="0"/>
        </w:rPr>
        <w:t>, pp. 91-92)//RC</w:t>
      </w:r>
    </w:p>
    <w:p w:rsidR="00C7516C" w:rsidRDefault="00C7516C" w:rsidP="00C7516C">
      <w:pPr>
        <w:rPr>
          <w:rStyle w:val="StyleUnderline"/>
        </w:rPr>
      </w:pPr>
      <w:r w:rsidRPr="00092DE8">
        <w:rPr>
          <w:rStyle w:val="StyleUnderline"/>
        </w:rPr>
        <w:t>Deep engagement seeks</w:t>
      </w:r>
      <w:r w:rsidRPr="00092DE8">
        <w:rPr>
          <w:sz w:val="14"/>
        </w:rPr>
        <w:t xml:space="preserve"> not only to deter potential adversaries but also </w:t>
      </w:r>
      <w:r w:rsidRPr="00092DE8">
        <w:rPr>
          <w:rStyle w:val="StyleUnderline"/>
        </w:rPr>
        <w:t>to assure allies</w:t>
      </w:r>
      <w:r w:rsidRPr="00092DE8">
        <w:rPr>
          <w:sz w:val="14"/>
        </w:rPr>
        <w:t xml:space="preserve">. It is premised on the proposition that </w:t>
      </w:r>
      <w:r w:rsidRPr="00092DE8">
        <w:rPr>
          <w:rStyle w:val="StyleUnderline"/>
        </w:rPr>
        <w:t>US alliances make the key regions more secure</w:t>
      </w:r>
      <w:r w:rsidRPr="00092DE8">
        <w:rPr>
          <w:sz w:val="14"/>
        </w:rPr>
        <w:t xml:space="preserve">. As noted in the last chapter, this strategic move had its origins at the very outset of the Cold War when policymakers discovered that con- </w:t>
      </w:r>
      <w:proofErr w:type="spellStart"/>
      <w:r w:rsidRPr="00092DE8">
        <w:rPr>
          <w:sz w:val="14"/>
        </w:rPr>
        <w:t>taining</w:t>
      </w:r>
      <w:proofErr w:type="spellEnd"/>
      <w:r w:rsidRPr="00092DE8">
        <w:rPr>
          <w:sz w:val="14"/>
        </w:rPr>
        <w:t xml:space="preserve"> Soviet power required solving incipient local security dilemmas among potential US allies. Thus, </w:t>
      </w:r>
      <w:r w:rsidRPr="00092DE8">
        <w:rPr>
          <w:rStyle w:val="StyleUnderline"/>
        </w:rPr>
        <w:t>US alliances always served not only as</w:t>
      </w:r>
      <w:r w:rsidRPr="00092DE8">
        <w:rPr>
          <w:sz w:val="14"/>
        </w:rPr>
        <w:t xml:space="preserve"> capability- </w:t>
      </w:r>
      <w:r w:rsidRPr="00092DE8">
        <w:rPr>
          <w:rStyle w:val="StyleUnderline"/>
        </w:rPr>
        <w:t>aggregating mechanisms against potential adversaries but also as tools for con- trolling risks and exerting influence among its allies</w:t>
      </w:r>
      <w:r w:rsidRPr="00092DE8">
        <w:rPr>
          <w:sz w:val="14"/>
        </w:rPr>
        <w:t xml:space="preserve">. </w:t>
      </w:r>
      <w:r w:rsidRPr="00092DE8">
        <w:rPr>
          <w:rStyle w:val="StyleUnderline"/>
        </w:rPr>
        <w:t>The Cold War's end and the Soviet Union's dissolution simply caused the balance to swing toward the latter two function</w:t>
      </w:r>
      <w:r w:rsidRPr="00092DE8">
        <w:rPr>
          <w:sz w:val="14"/>
        </w:rPr>
        <w:t xml:space="preserve">s. </w:t>
      </w:r>
      <w:proofErr w:type="spellStart"/>
      <w:r w:rsidRPr="00092DE8">
        <w:rPr>
          <w:sz w:val="14"/>
        </w:rPr>
        <w:t>Ifin</w:t>
      </w:r>
      <w:proofErr w:type="spellEnd"/>
      <w:r w:rsidRPr="00092DE8">
        <w:rPr>
          <w:sz w:val="14"/>
        </w:rPr>
        <w:t xml:space="preserve"> the Cold War the fear was that without direct US security provision interallied friction would frustrate efforts to contain Soviet power, </w:t>
      </w:r>
      <w:r w:rsidRPr="00092DE8">
        <w:rPr>
          <w:rStyle w:val="StyleUnderline"/>
        </w:rPr>
        <w:t xml:space="preserve">after the Cold W </w:t>
      </w:r>
      <w:proofErr w:type="spellStart"/>
      <w:r w:rsidRPr="00092DE8">
        <w:rPr>
          <w:rStyle w:val="StyleUnderline"/>
        </w:rPr>
        <w:t>ar</w:t>
      </w:r>
      <w:proofErr w:type="spellEnd"/>
      <w:r w:rsidRPr="00092DE8">
        <w:rPr>
          <w:rStyle w:val="StyleUnderline"/>
        </w:rPr>
        <w:t xml:space="preserve"> the concern was that former allies, if cast loose from US protection, would adopt solutions to security problems that would </w:t>
      </w:r>
      <w:proofErr w:type="spellStart"/>
      <w:r w:rsidRPr="00092DE8">
        <w:rPr>
          <w:rStyle w:val="StyleUnderline"/>
        </w:rPr>
        <w:t>exacer</w:t>
      </w:r>
      <w:proofErr w:type="spellEnd"/>
      <w:r w:rsidRPr="00092DE8">
        <w:rPr>
          <w:rStyle w:val="StyleUnderline"/>
        </w:rPr>
        <w:t>- bate regional insecurity and run counter to important US interests.</w:t>
      </w:r>
      <w:r>
        <w:rPr>
          <w:rStyle w:val="StyleUnderline"/>
        </w:rPr>
        <w:t xml:space="preserve"> </w:t>
      </w:r>
      <w:r w:rsidRPr="00092DE8">
        <w:rPr>
          <w:rStyle w:val="StyleUnderline"/>
        </w:rPr>
        <w:t xml:space="preserve">Sustaining security commitments thus not only removes incentives for allies to adopt policies the United States prefers that they not adopt but also nudges allies toward security policies in concert with US global interests. A salient example of this interaction is nuclear proliferation. By providing security guarantees to partners and allies, the United States seeks to reduce their incentives to proliferate. </w:t>
      </w:r>
      <w:r w:rsidRPr="00092DE8">
        <w:rPr>
          <w:sz w:val="14"/>
        </w:rPr>
        <w:t xml:space="preserve">At the same time, the guarantees underwrite positive leverage for inducing allies to actively support US approaches to pre- venting proliferation by other states, such as the economic sanctions used against Iran. And </w:t>
      </w:r>
      <w:r w:rsidRPr="00092DE8">
        <w:rPr>
          <w:rStyle w:val="StyleUnderline"/>
        </w:rPr>
        <w:t xml:space="preserve">these commitments may also limit the downstream </w:t>
      </w:r>
      <w:proofErr w:type="spellStart"/>
      <w:r w:rsidRPr="00092DE8">
        <w:rPr>
          <w:rStyle w:val="StyleUnderline"/>
        </w:rPr>
        <w:t>conse</w:t>
      </w:r>
      <w:proofErr w:type="spellEnd"/>
      <w:r w:rsidRPr="00092DE8">
        <w:rPr>
          <w:rStyle w:val="StyleUnderline"/>
        </w:rPr>
        <w:t xml:space="preserve">- </w:t>
      </w:r>
      <w:proofErr w:type="spellStart"/>
      <w:r w:rsidRPr="00092DE8">
        <w:rPr>
          <w:rStyle w:val="StyleUnderline"/>
        </w:rPr>
        <w:t>quences</w:t>
      </w:r>
      <w:proofErr w:type="spellEnd"/>
      <w:r w:rsidRPr="00092DE8">
        <w:rPr>
          <w:rStyle w:val="StyleUnderline"/>
        </w:rPr>
        <w:t xml:space="preserve"> of any such proliferation that does occur by reassuring neighboring states.</w:t>
      </w:r>
      <w:r w:rsidRPr="00092DE8">
        <w:rPr>
          <w:sz w:val="14"/>
        </w:rPr>
        <w:t xml:space="preserve"> Leverage US and allied officials insist-usually sincerely and often accurately-that the alliances reflect common interests. There are also many circumstances in which </w:t>
      </w:r>
      <w:r w:rsidRPr="00092DE8">
        <w:rPr>
          <w:rStyle w:val="StyleUnderline"/>
        </w:rPr>
        <w:t>common interests are nurtured and potential disagreements that might have otherwise occurred never become actualized</w:t>
      </w:r>
      <w:r w:rsidRPr="00092DE8">
        <w:rPr>
          <w:sz w:val="14"/>
        </w:rPr>
        <w:t xml:space="preserve">. But </w:t>
      </w:r>
      <w:r w:rsidRPr="00092DE8">
        <w:rPr>
          <w:rStyle w:val="StyleUnderline"/>
        </w:rPr>
        <w:t xml:space="preserve">when disagree- </w:t>
      </w:r>
      <w:proofErr w:type="spellStart"/>
      <w:r w:rsidRPr="00092DE8">
        <w:rPr>
          <w:rStyle w:val="StyleUnderline"/>
        </w:rPr>
        <w:t>ments</w:t>
      </w:r>
      <w:proofErr w:type="spellEnd"/>
      <w:r w:rsidRPr="00092DE8">
        <w:rPr>
          <w:rStyle w:val="StyleUnderline"/>
        </w:rPr>
        <w:t xml:space="preserve"> do occur, deep engagement presumes that in general the balance of bargaining leverage favors the United States as the more powerful, less de- pendent partner that acts as a security patron</w:t>
      </w:r>
      <w:r w:rsidRPr="00092DE8">
        <w:rPr>
          <w:sz w:val="14"/>
        </w:rPr>
        <w:t xml:space="preserve">. There are exceptions, as </w:t>
      </w:r>
      <w:proofErr w:type="spellStart"/>
      <w:r w:rsidRPr="00092DE8">
        <w:rPr>
          <w:sz w:val="14"/>
        </w:rPr>
        <w:t>cir</w:t>
      </w:r>
      <w:proofErr w:type="spellEnd"/>
      <w:r w:rsidRPr="00092DE8">
        <w:rPr>
          <w:sz w:val="14"/>
        </w:rPr>
        <w:t xml:space="preserve">- </w:t>
      </w:r>
      <w:proofErr w:type="spellStart"/>
      <w:r w:rsidRPr="00092DE8">
        <w:rPr>
          <w:sz w:val="14"/>
        </w:rPr>
        <w:t>cumstances</w:t>
      </w:r>
      <w:proofErr w:type="spellEnd"/>
      <w:r w:rsidRPr="00092DE8">
        <w:rPr>
          <w:sz w:val="14"/>
        </w:rPr>
        <w:t xml:space="preserve"> inevitably occur in which an ally may provide assets that cannot be substituted or has some other source </w:t>
      </w:r>
      <w:proofErr w:type="spellStart"/>
      <w:r w:rsidRPr="00092DE8">
        <w:rPr>
          <w:sz w:val="14"/>
        </w:rPr>
        <w:t>ofleverage</w:t>
      </w:r>
      <w:proofErr w:type="spellEnd"/>
      <w:r w:rsidRPr="00092DE8">
        <w:rPr>
          <w:sz w:val="14"/>
        </w:rPr>
        <w:t xml:space="preserve">. But </w:t>
      </w:r>
      <w:r w:rsidRPr="00092DE8">
        <w:rPr>
          <w:rStyle w:val="StyleUnderline"/>
        </w:rPr>
        <w:t xml:space="preserve">the unwritten clause in all the alliance relationships is that W </w:t>
      </w:r>
      <w:proofErr w:type="spellStart"/>
      <w:r w:rsidRPr="00092DE8">
        <w:rPr>
          <w:rStyle w:val="StyleUnderline"/>
        </w:rPr>
        <w:t>ashington</w:t>
      </w:r>
      <w:proofErr w:type="spellEnd"/>
      <w:r w:rsidRPr="00092DE8">
        <w:rPr>
          <w:rStyle w:val="StyleUnderline"/>
        </w:rPr>
        <w:t xml:space="preserve"> is the senior partner and provider of security assurance whose preferences tend to prevail when allies differ.</w:t>
      </w:r>
      <w:r>
        <w:rPr>
          <w:rStyle w:val="StyleUnderline"/>
        </w:rPr>
        <w:t xml:space="preserve"> </w:t>
      </w:r>
      <w:r w:rsidRPr="00092DE8">
        <w:rPr>
          <w:sz w:val="14"/>
        </w:rPr>
        <w:t xml:space="preserve">This </w:t>
      </w:r>
      <w:r w:rsidRPr="00092DE8">
        <w:rPr>
          <w:rStyle w:val="StyleUnderline"/>
        </w:rPr>
        <w:t xml:space="preserve">leverage matters not only for influencing allies but also for potential adversaries and other </w:t>
      </w:r>
      <w:proofErr w:type="spellStart"/>
      <w:r w:rsidRPr="00092DE8">
        <w:rPr>
          <w:rStyle w:val="StyleUnderline"/>
        </w:rPr>
        <w:t>nonallied</w:t>
      </w:r>
      <w:proofErr w:type="spellEnd"/>
      <w:r w:rsidRPr="00092DE8">
        <w:rPr>
          <w:rStyle w:val="StyleUnderline"/>
        </w:rPr>
        <w:t xml:space="preserve"> power</w:t>
      </w:r>
      <w:r w:rsidRPr="00092DE8">
        <w:rPr>
          <w:sz w:val="14"/>
        </w:rPr>
        <w:t xml:space="preserve">s. Most of their interests concern their own neighbors. </w:t>
      </w:r>
      <w:r w:rsidRPr="00092DE8">
        <w:rPr>
          <w:rStyle w:val="StyleUnderline"/>
        </w:rPr>
        <w:t xml:space="preserve">Much of what potential US rivals want to achieve requires negotiations with those neighbors. If Washington has leverage on those neighbors then it has leverage on potential adversaries as well. </w:t>
      </w:r>
    </w:p>
    <w:p w:rsidR="00C7516C" w:rsidRDefault="00C7516C" w:rsidP="00C7516C">
      <w:pPr>
        <w:pStyle w:val="Heading4"/>
      </w:pPr>
      <w:r>
        <w:t xml:space="preserve">US led strategic defense key to reduce aggressive </w:t>
      </w:r>
      <w:proofErr w:type="spellStart"/>
      <w:r>
        <w:t>intentives</w:t>
      </w:r>
      <w:proofErr w:type="spellEnd"/>
      <w:r>
        <w:t xml:space="preserve"> and foster cooperation over competition</w:t>
      </w:r>
    </w:p>
    <w:p w:rsidR="00C7516C" w:rsidRPr="00EE4950" w:rsidRDefault="00C7516C" w:rsidP="00C7516C">
      <w:pPr>
        <w:rPr>
          <w:sz w:val="26"/>
        </w:rPr>
      </w:pPr>
      <w:r>
        <w:rPr>
          <w:rStyle w:val="Style13ptBold"/>
        </w:rPr>
        <w:t xml:space="preserve">Brooks and </w:t>
      </w:r>
      <w:proofErr w:type="spellStart"/>
      <w:r>
        <w:rPr>
          <w:rStyle w:val="Style13ptBold"/>
        </w:rPr>
        <w:t>Wohlforth</w:t>
      </w:r>
      <w:proofErr w:type="spellEnd"/>
      <w:r>
        <w:rPr>
          <w:rStyle w:val="Style13ptBold"/>
        </w:rPr>
        <w:t xml:space="preserve"> 16 </w:t>
      </w:r>
      <w:r>
        <w:rPr>
          <w:rStyle w:val="Style13ptBold"/>
          <w:b w:val="0"/>
        </w:rPr>
        <w:t xml:space="preserve">(Stephen G. Brooks, Associate Professor of Government in the Department of Government at Dartmouth College, and William C. </w:t>
      </w:r>
      <w:proofErr w:type="spellStart"/>
      <w:r>
        <w:rPr>
          <w:rStyle w:val="Style13ptBold"/>
          <w:b w:val="0"/>
        </w:rPr>
        <w:t>Wohlforth</w:t>
      </w:r>
      <w:proofErr w:type="spellEnd"/>
      <w:r>
        <w:rPr>
          <w:rStyle w:val="Style13ptBold"/>
          <w:b w:val="0"/>
        </w:rPr>
        <w:t xml:space="preserve">, Daniel Webster Professor, Professor of Government in the Department of Government at Dartmouth College, </w:t>
      </w:r>
      <w:r>
        <w:rPr>
          <w:rStyle w:val="Style13ptBold"/>
          <w:rFonts w:ascii="Helvetica" w:eastAsia="Helvetica" w:hAnsi="Helvetica" w:cs="Helvetica"/>
          <w:b w:val="0"/>
        </w:rPr>
        <w:t>“</w:t>
      </w:r>
      <w:r>
        <w:rPr>
          <w:rStyle w:val="Style13ptBold"/>
          <w:b w:val="0"/>
        </w:rPr>
        <w:t>America Abroad: The United States</w:t>
      </w:r>
      <w:r>
        <w:rPr>
          <w:rStyle w:val="Style13ptBold"/>
          <w:rFonts w:ascii="Helvetica" w:eastAsia="Helvetica" w:hAnsi="Helvetica" w:cs="Helvetica"/>
          <w:b w:val="0"/>
        </w:rPr>
        <w:t>’</w:t>
      </w:r>
      <w:r>
        <w:rPr>
          <w:rStyle w:val="Style13ptBold"/>
          <w:b w:val="0"/>
        </w:rPr>
        <w:t xml:space="preserve"> Global Role in the 21</w:t>
      </w:r>
      <w:r w:rsidRPr="0007126A">
        <w:rPr>
          <w:rStyle w:val="Style13ptBold"/>
          <w:b w:val="0"/>
          <w:vertAlign w:val="superscript"/>
        </w:rPr>
        <w:t>st</w:t>
      </w:r>
      <w:r>
        <w:rPr>
          <w:rStyle w:val="Style13ptBold"/>
          <w:b w:val="0"/>
        </w:rPr>
        <w:t xml:space="preserve"> Century</w:t>
      </w:r>
      <w:r>
        <w:rPr>
          <w:rStyle w:val="Style13ptBold"/>
          <w:rFonts w:ascii="Helvetica" w:eastAsia="Helvetica" w:hAnsi="Helvetica" w:cs="Helvetica"/>
          <w:b w:val="0"/>
        </w:rPr>
        <w:t>”</w:t>
      </w:r>
      <w:r>
        <w:rPr>
          <w:rStyle w:val="Style13ptBold"/>
          <w:b w:val="0"/>
        </w:rPr>
        <w:t xml:space="preserve">, </w:t>
      </w:r>
      <w:r w:rsidRPr="0007126A">
        <w:rPr>
          <w:rStyle w:val="Style13ptBold"/>
          <w:b w:val="0"/>
        </w:rPr>
        <w:t>2016 - New Yor</w:t>
      </w:r>
      <w:r>
        <w:rPr>
          <w:rStyle w:val="Style13ptBold"/>
          <w:b w:val="0"/>
        </w:rPr>
        <w:t>k, NY, United States of America</w:t>
      </w:r>
      <w:r w:rsidRPr="0007126A">
        <w:rPr>
          <w:rStyle w:val="Style13ptBold"/>
          <w:b w:val="0"/>
        </w:rPr>
        <w:t>: Oxford University Press</w:t>
      </w:r>
      <w:r>
        <w:rPr>
          <w:rStyle w:val="Style13ptBold"/>
          <w:b w:val="0"/>
        </w:rPr>
        <w:t>, pp. 98-101)//RC</w:t>
      </w:r>
    </w:p>
    <w:p w:rsidR="00C7516C" w:rsidRPr="00092DE8" w:rsidRDefault="00C7516C" w:rsidP="00C7516C">
      <w:pPr>
        <w:rPr>
          <w:rStyle w:val="StyleUnderline"/>
        </w:rPr>
      </w:pPr>
      <w:r w:rsidRPr="00EE4950">
        <w:rPr>
          <w:sz w:val="14"/>
        </w:rPr>
        <w:t xml:space="preserve">As chapter 4 made clear, deep engagement's security </w:t>
      </w:r>
      <w:r w:rsidRPr="009736C5">
        <w:rPr>
          <w:rStyle w:val="StyleUnderline"/>
        </w:rPr>
        <w:t>alliances</w:t>
      </w:r>
      <w:r w:rsidRPr="00EE4950">
        <w:rPr>
          <w:sz w:val="14"/>
        </w:rPr>
        <w:t xml:space="preserve"> have always been about more than deterring potential adversaries; they </w:t>
      </w:r>
      <w:r w:rsidRPr="009736C5">
        <w:rPr>
          <w:rStyle w:val="StyleUnderline"/>
        </w:rPr>
        <w:t xml:space="preserve">are also about assuring allies to shape their security policies in ways that enhance US inter- </w:t>
      </w:r>
      <w:proofErr w:type="spellStart"/>
      <w:r w:rsidRPr="009736C5">
        <w:rPr>
          <w:rStyle w:val="StyleUnderline"/>
        </w:rPr>
        <w:t>ests</w:t>
      </w:r>
      <w:proofErr w:type="spellEnd"/>
      <w:r w:rsidRPr="009736C5">
        <w:rPr>
          <w:rStyle w:val="StyleUnderline"/>
        </w:rPr>
        <w:t xml:space="preserve"> in interallied cooperation, avoiding regional tensions and inhibiting the spread of nuclear weapons</w:t>
      </w:r>
      <w:r w:rsidRPr="00EE4950">
        <w:rPr>
          <w:sz w:val="14"/>
        </w:rPr>
        <w:t xml:space="preserve">. This mechanism assumed much greater salience after the Cold War's end. Although the US interests served by </w:t>
      </w:r>
      <w:r w:rsidRPr="009736C5">
        <w:rPr>
          <w:rStyle w:val="StyleUnderline"/>
        </w:rPr>
        <w:t>assurance</w:t>
      </w:r>
      <w:r w:rsidRPr="00EE4950">
        <w:rPr>
          <w:sz w:val="14"/>
        </w:rPr>
        <w:t xml:space="preserve"> are many, at root is the claim that it </w:t>
      </w:r>
      <w:r w:rsidRPr="009736C5">
        <w:rPr>
          <w:rStyle w:val="StyleUnderline"/>
        </w:rPr>
        <w:t>makes regions more secure than they would otherwise be.</w:t>
      </w:r>
      <w:r w:rsidRPr="00EE4950">
        <w:rPr>
          <w:sz w:val="14"/>
        </w:rPr>
        <w:t xml:space="preserve"> Why should US assurances from the outside be </w:t>
      </w:r>
      <w:proofErr w:type="spellStart"/>
      <w:r w:rsidRPr="00EE4950">
        <w:rPr>
          <w:sz w:val="14"/>
        </w:rPr>
        <w:t>pref</w:t>
      </w:r>
      <w:proofErr w:type="spellEnd"/>
      <w:r w:rsidRPr="00EE4950">
        <w:rPr>
          <w:sz w:val="14"/>
        </w:rPr>
        <w:t xml:space="preserve">- </w:t>
      </w:r>
      <w:proofErr w:type="spellStart"/>
      <w:r w:rsidRPr="00EE4950">
        <w:rPr>
          <w:sz w:val="14"/>
        </w:rPr>
        <w:t>erable</w:t>
      </w:r>
      <w:proofErr w:type="spellEnd"/>
      <w:r w:rsidRPr="00EE4950">
        <w:rPr>
          <w:sz w:val="14"/>
        </w:rPr>
        <w:t xml:space="preserve"> to security provided purely by local actors in the absence of a Soviet- scale great-power challenge? Ironically, the answer can be found in realist theory. Realists are among the most numerous and prominent critics </w:t>
      </w:r>
      <w:proofErr w:type="spellStart"/>
      <w:r w:rsidRPr="00EE4950">
        <w:rPr>
          <w:sz w:val="14"/>
        </w:rPr>
        <w:t>ofdeep</w:t>
      </w:r>
      <w:proofErr w:type="spellEnd"/>
      <w:r w:rsidRPr="00EE4950">
        <w:rPr>
          <w:sz w:val="14"/>
        </w:rPr>
        <w:t xml:space="preserve"> engagement. Many critics question the security benefits of US assurance by relying on propositions that flow from the theory. 22 Yet realism actually con- </w:t>
      </w:r>
      <w:proofErr w:type="spellStart"/>
      <w:r w:rsidRPr="00EE4950">
        <w:rPr>
          <w:sz w:val="14"/>
        </w:rPr>
        <w:t>tains</w:t>
      </w:r>
      <w:proofErr w:type="spellEnd"/>
      <w:r w:rsidRPr="00EE4950">
        <w:rPr>
          <w:sz w:val="14"/>
        </w:rPr>
        <w:t xml:space="preserve"> strong theoretical arguments for the security benefits of US assurance. Bearing in mind the difficulty </w:t>
      </w:r>
      <w:proofErr w:type="spellStart"/>
      <w:r w:rsidRPr="00EE4950">
        <w:rPr>
          <w:sz w:val="14"/>
        </w:rPr>
        <w:t>ofsummarizing</w:t>
      </w:r>
      <w:proofErr w:type="spellEnd"/>
      <w:r w:rsidRPr="00EE4950">
        <w:rPr>
          <w:sz w:val="14"/>
        </w:rPr>
        <w:t xml:space="preserve"> such a complex literature, it is fair to say that the preponderance </w:t>
      </w:r>
      <w:proofErr w:type="spellStart"/>
      <w:r w:rsidRPr="00EE4950">
        <w:rPr>
          <w:sz w:val="14"/>
        </w:rPr>
        <w:t>ofcontemporary</w:t>
      </w:r>
      <w:proofErr w:type="spellEnd"/>
      <w:r w:rsidRPr="00EE4950">
        <w:rPr>
          <w:sz w:val="14"/>
        </w:rPr>
        <w:t xml:space="preserve"> realist </w:t>
      </w:r>
      <w:proofErr w:type="spellStart"/>
      <w:r w:rsidRPr="00EE4950">
        <w:rPr>
          <w:sz w:val="14"/>
        </w:rPr>
        <w:t>theorizingpredicts</w:t>
      </w:r>
      <w:proofErr w:type="spellEnd"/>
      <w:r w:rsidRPr="00EE4950">
        <w:rPr>
          <w:sz w:val="14"/>
        </w:rPr>
        <w:t xml:space="preserve"> net security gains from US assurance. </w:t>
      </w:r>
      <w:r w:rsidRPr="007E680F">
        <w:rPr>
          <w:rStyle w:val="StyleUnderline"/>
        </w:rPr>
        <w:t>Let us start with "offensive realism," a branch of realism whose baseline prediction is a deeply insecure and violence-prone world, with core regions beset by dangerously shifting power balances, preventive war temptations, widespread nuclear proliferation, runs at regional hegemony, great power security competition, and even major-power war.</w:t>
      </w:r>
      <w:r w:rsidRPr="00EE4950">
        <w:rPr>
          <w:sz w:val="14"/>
        </w:rPr>
        <w:t xml:space="preserve"> According to the theory's principal proponent, John Mearsheimer, </w:t>
      </w:r>
      <w:r w:rsidRPr="007E680F">
        <w:rPr>
          <w:rStyle w:val="StyleUnderline"/>
        </w:rPr>
        <w:t>a key reason why this world has not yet emerged is security provision by the "American Pacifier</w:t>
      </w:r>
      <w:r w:rsidRPr="00EE4950">
        <w:rPr>
          <w:sz w:val="14"/>
        </w:rPr>
        <w:t xml:space="preserve">."23 "There is no question that the presence of US troops in Europe and northeast Asia has played an important role in moderating security competition and promoting stability over the past decade," he insists. 24 How? </w:t>
      </w:r>
      <w:r w:rsidRPr="00EE4950">
        <w:rPr>
          <w:rStyle w:val="StyleUnderline"/>
        </w:rPr>
        <w:t>External security assurance solves the collective action problem among local actors, making it possible to band together in credible coalitions and thereby deter adversaries.</w:t>
      </w:r>
      <w:r w:rsidRPr="00EE4950">
        <w:rPr>
          <w:sz w:val="14"/>
        </w:rPr>
        <w:t xml:space="preserve"> </w:t>
      </w:r>
      <w:r w:rsidRPr="00EE4950">
        <w:rPr>
          <w:rStyle w:val="StyleUnderline"/>
        </w:rPr>
        <w:t xml:space="preserve">The col- </w:t>
      </w:r>
      <w:proofErr w:type="spellStart"/>
      <w:r w:rsidRPr="00EE4950">
        <w:rPr>
          <w:rStyle w:val="StyleUnderline"/>
        </w:rPr>
        <w:t>lective</w:t>
      </w:r>
      <w:proofErr w:type="spellEnd"/>
      <w:r w:rsidRPr="00EE4950">
        <w:rPr>
          <w:rStyle w:val="StyleUnderline"/>
        </w:rPr>
        <w:t xml:space="preserve"> action problem is a major reason for states failing to act together to advance their collective security interests,</w:t>
      </w:r>
      <w:r w:rsidRPr="00EE4950">
        <w:rPr>
          <w:sz w:val="14"/>
        </w:rPr>
        <w:t xml:space="preserve"> according to Mearsheimer. </w:t>
      </w:r>
      <w:r w:rsidRPr="00EE4950">
        <w:rPr>
          <w:rStyle w:val="StyleUnderline"/>
        </w:rPr>
        <w:t>Each state's individual incentive is to try to avoid the costs and risks of balancing by passing the buck to other states and free riding on their efforts. A credible outside superpower willing and able to overcome this problem by creating and sustaining alliances reduces the expectations of any revisionist that it can take a "divide and rule" path to regional dominance</w:t>
      </w:r>
      <w:r w:rsidRPr="00EE4950">
        <w:rPr>
          <w:sz w:val="14"/>
        </w:rPr>
        <w:t xml:space="preserve">. But </w:t>
      </w:r>
      <w:r w:rsidRPr="00EE4950">
        <w:rPr>
          <w:rStyle w:val="StyleUnderline"/>
        </w:rPr>
        <w:t xml:space="preserve">the key trick the strategy demands is to generate that certainty with- out sparking as much security competition as would occur in America's ab- </w:t>
      </w:r>
      <w:proofErr w:type="spellStart"/>
      <w:r w:rsidRPr="00EE4950">
        <w:rPr>
          <w:rStyle w:val="StyleUnderline"/>
        </w:rPr>
        <w:t>sence</w:t>
      </w:r>
      <w:proofErr w:type="spellEnd"/>
      <w:r w:rsidRPr="00EE4950">
        <w:rPr>
          <w:sz w:val="14"/>
        </w:rPr>
        <w:t xml:space="preserve">. For Mearsheimer, geography solves this problem. It makes an overseas superpower like the US more capable than local powers of creating deter- </w:t>
      </w:r>
      <w:proofErr w:type="spellStart"/>
      <w:r w:rsidRPr="00EE4950">
        <w:rPr>
          <w:sz w:val="14"/>
        </w:rPr>
        <w:t>rence</w:t>
      </w:r>
      <w:proofErr w:type="spellEnd"/>
      <w:r w:rsidRPr="00EE4950">
        <w:rPr>
          <w:sz w:val="14"/>
        </w:rPr>
        <w:t xml:space="preserve"> postures that do not threaten regional hegemony. </w:t>
      </w:r>
      <w:r w:rsidRPr="00EE4950">
        <w:rPr>
          <w:rStyle w:val="StyleUnderline"/>
        </w:rPr>
        <w:t xml:space="preserve">The difficulty </w:t>
      </w:r>
      <w:proofErr w:type="spellStart"/>
      <w:r w:rsidRPr="00EE4950">
        <w:rPr>
          <w:rStyle w:val="StyleUnderline"/>
        </w:rPr>
        <w:t>ofpro</w:t>
      </w:r>
      <w:proofErr w:type="spellEnd"/>
      <w:r w:rsidRPr="00EE4950">
        <w:rPr>
          <w:rStyle w:val="StyleUnderline"/>
        </w:rPr>
        <w:t xml:space="preserve">- </w:t>
      </w:r>
      <w:proofErr w:type="spellStart"/>
      <w:r w:rsidRPr="00EE4950">
        <w:rPr>
          <w:rStyle w:val="StyleUnderline"/>
        </w:rPr>
        <w:t>jecting</w:t>
      </w:r>
      <w:proofErr w:type="spellEnd"/>
      <w:r w:rsidRPr="00EE4950">
        <w:rPr>
          <w:rStyle w:val="StyleUnderline"/>
        </w:rPr>
        <w:t xml:space="preserve"> military power over long distances and especially across oceans means that a state like the United States cannot seriously contemplate attaining hegemony in a different region</w:t>
      </w:r>
      <w:r w:rsidRPr="00EE4950">
        <w:rPr>
          <w:sz w:val="14"/>
        </w:rPr>
        <w:t xml:space="preserve">. Its aim must remain defensive: to prevent any other power from attaining hegemony in the key regions outside North America. The result is a comparatively </w:t>
      </w:r>
      <w:proofErr w:type="spellStart"/>
      <w:r w:rsidRPr="00EE4950">
        <w:rPr>
          <w:sz w:val="14"/>
        </w:rPr>
        <w:t>nonoffensive</w:t>
      </w:r>
      <w:proofErr w:type="spellEnd"/>
      <w:r w:rsidRPr="00EE4950">
        <w:rPr>
          <w:sz w:val="14"/>
        </w:rPr>
        <w:t xml:space="preserve"> defense of the regional status quo that is less likely to stoke security competition than purely local attempts at self-help would</w:t>
      </w:r>
      <w:r w:rsidRPr="00EE4950">
        <w:rPr>
          <w:rStyle w:val="StyleUnderline"/>
        </w:rPr>
        <w:t>. Another branch of realist scholarship, "defensive realism," provides a more nuanced portrayal of the baseline security problem than its offensive cousin. The theory considers variation in key "structural modifiers," notably the "offense-defense balance" and the ease with which states can distinguish offensive from defensive military postures</w:t>
      </w:r>
      <w:r w:rsidRPr="00EE4950">
        <w:rPr>
          <w:sz w:val="14"/>
        </w:rPr>
        <w:t xml:space="preserve">.25 </w:t>
      </w:r>
      <w:proofErr w:type="spellStart"/>
      <w:r w:rsidRPr="00EE4950">
        <w:rPr>
          <w:sz w:val="14"/>
        </w:rPr>
        <w:t>Ifdefense</w:t>
      </w:r>
      <w:proofErr w:type="spellEnd"/>
      <w:r w:rsidRPr="00EE4950">
        <w:rPr>
          <w:sz w:val="14"/>
        </w:rPr>
        <w:t xml:space="preserve"> is relatively easy com- pared to offense, states may be able to secure themselves without threatening others, lessening the overall security problem that figures so prominently in offensive realism. And </w:t>
      </w:r>
      <w:r w:rsidRPr="00EE4950">
        <w:rPr>
          <w:rStyle w:val="StyleUnderline"/>
        </w:rPr>
        <w:t xml:space="preserve">if states can easily tell the difference between </w:t>
      </w:r>
      <w:proofErr w:type="spellStart"/>
      <w:r w:rsidRPr="00EE4950">
        <w:rPr>
          <w:rStyle w:val="StyleUnderline"/>
        </w:rPr>
        <w:t>offen</w:t>
      </w:r>
      <w:proofErr w:type="spellEnd"/>
      <w:r w:rsidRPr="00EE4950">
        <w:rPr>
          <w:rStyle w:val="StyleUnderline"/>
        </w:rPr>
        <w:t xml:space="preserve">- </w:t>
      </w:r>
      <w:proofErr w:type="spellStart"/>
      <w:r w:rsidRPr="00EE4950">
        <w:rPr>
          <w:rStyle w:val="StyleUnderline"/>
        </w:rPr>
        <w:t>sive</w:t>
      </w:r>
      <w:proofErr w:type="spellEnd"/>
      <w:r w:rsidRPr="00EE4950">
        <w:rPr>
          <w:rStyle w:val="StyleUnderline"/>
        </w:rPr>
        <w:t xml:space="preserve"> military postures and defensive ones, they may be able to signal that they lack aggressive intentions, reducing the pervasive uncertainty about in- </w:t>
      </w:r>
      <w:proofErr w:type="spellStart"/>
      <w:r w:rsidRPr="00EE4950">
        <w:rPr>
          <w:rStyle w:val="StyleUnderline"/>
        </w:rPr>
        <w:t>tentions</w:t>
      </w:r>
      <w:proofErr w:type="spellEnd"/>
      <w:r w:rsidRPr="00EE4950">
        <w:rPr>
          <w:rStyle w:val="StyleUnderline"/>
        </w:rPr>
        <w:t xml:space="preserve"> that drives offensive realism's grim portrayal of incessant security competition. In particular, nuclear weapons provide defense from threats to states' core security</w:t>
      </w:r>
      <w:r w:rsidRPr="00EE4950">
        <w:rPr>
          <w:sz w:val="14"/>
        </w:rPr>
        <w:t xml:space="preserve">, and postures can be created that are good for defense and deterrence but little else. In addition, </w:t>
      </w:r>
      <w:r w:rsidRPr="00EE4950">
        <w:rPr>
          <w:rStyle w:val="StyleUnderline"/>
        </w:rPr>
        <w:t xml:space="preserve">geography and conventional military technology may allow states to construct military postures that are relatively </w:t>
      </w:r>
      <w:proofErr w:type="spellStart"/>
      <w:r w:rsidRPr="00EE4950">
        <w:rPr>
          <w:rStyle w:val="StyleUnderline"/>
        </w:rPr>
        <w:t>umhreatening</w:t>
      </w:r>
      <w:proofErr w:type="spellEnd"/>
      <w:r w:rsidRPr="00EE4950">
        <w:rPr>
          <w:rStyle w:val="StyleUnderline"/>
        </w:rPr>
        <w:t xml:space="preserve"> to neighbors, reducing the incentives for the cutthroat </w:t>
      </w:r>
      <w:proofErr w:type="spellStart"/>
      <w:r w:rsidRPr="00EE4950">
        <w:rPr>
          <w:rStyle w:val="StyleUnderline"/>
        </w:rPr>
        <w:t>secu</w:t>
      </w:r>
      <w:proofErr w:type="spellEnd"/>
      <w:r w:rsidRPr="00EE4950">
        <w:rPr>
          <w:rStyle w:val="StyleUnderline"/>
        </w:rPr>
        <w:t xml:space="preserve">- </w:t>
      </w:r>
      <w:proofErr w:type="spellStart"/>
      <w:r w:rsidRPr="00EE4950">
        <w:rPr>
          <w:rStyle w:val="StyleUnderline"/>
        </w:rPr>
        <w:t>rity</w:t>
      </w:r>
      <w:proofErr w:type="spellEnd"/>
      <w:r w:rsidRPr="00EE4950">
        <w:rPr>
          <w:rStyle w:val="StyleUnderline"/>
        </w:rPr>
        <w:t xml:space="preserve"> competition offensive realism forecasts.</w:t>
      </w:r>
      <w:r w:rsidRPr="00EE4950">
        <w:rPr>
          <w:sz w:val="14"/>
        </w:rPr>
        <w:t xml:space="preserve"> The theory thus considers the possibility </w:t>
      </w:r>
      <w:proofErr w:type="spellStart"/>
      <w:r w:rsidRPr="00EE4950">
        <w:rPr>
          <w:sz w:val="14"/>
        </w:rPr>
        <w:t>of</w:t>
      </w:r>
      <w:r w:rsidRPr="00EE4950">
        <w:rPr>
          <w:rStyle w:val="StyleUnderline"/>
        </w:rPr>
        <w:t>strategic</w:t>
      </w:r>
      <w:proofErr w:type="spellEnd"/>
      <w:r w:rsidRPr="00EE4950">
        <w:rPr>
          <w:rStyle w:val="StyleUnderline"/>
        </w:rPr>
        <w:t xml:space="preserve"> settings that allow states to signal that they are "pure security seekers" with no aggressive intentions, thus ameliorating the </w:t>
      </w:r>
      <w:proofErr w:type="spellStart"/>
      <w:r w:rsidRPr="00EE4950">
        <w:rPr>
          <w:rStyle w:val="StyleUnderline"/>
        </w:rPr>
        <w:t>uncer</w:t>
      </w:r>
      <w:proofErr w:type="spellEnd"/>
      <w:r w:rsidRPr="00EE4950">
        <w:rPr>
          <w:rStyle w:val="StyleUnderline"/>
        </w:rPr>
        <w:t xml:space="preserve">- </w:t>
      </w:r>
      <w:proofErr w:type="spellStart"/>
      <w:r w:rsidRPr="00EE4950">
        <w:rPr>
          <w:rStyle w:val="StyleUnderline"/>
        </w:rPr>
        <w:t>tainty</w:t>
      </w:r>
      <w:proofErr w:type="spellEnd"/>
      <w:r w:rsidRPr="00EE4950">
        <w:rPr>
          <w:rStyle w:val="StyleUnderline"/>
        </w:rPr>
        <w:t xml:space="preserve"> about intentions that drives the security dilemma-and offensive re- </w:t>
      </w:r>
      <w:proofErr w:type="spellStart"/>
      <w:r w:rsidRPr="00EE4950">
        <w:rPr>
          <w:rStyle w:val="StyleUnderline"/>
        </w:rPr>
        <w:t>alism's</w:t>
      </w:r>
      <w:proofErr w:type="spellEnd"/>
      <w:r w:rsidRPr="00EE4950">
        <w:rPr>
          <w:rStyle w:val="StyleUnderline"/>
        </w:rPr>
        <w:t xml:space="preserve"> dire forecasts. </w:t>
      </w:r>
      <w:r w:rsidRPr="00EE4950">
        <w:rPr>
          <w:sz w:val="14"/>
        </w:rPr>
        <w:t xml:space="preserve">Applying the theory to the effects of US security commitments is com- </w:t>
      </w:r>
      <w:proofErr w:type="spellStart"/>
      <w:r w:rsidRPr="00EE4950">
        <w:rPr>
          <w:sz w:val="14"/>
        </w:rPr>
        <w:t>plicated</w:t>
      </w:r>
      <w:proofErr w:type="spellEnd"/>
      <w:r w:rsidRPr="00EE4950">
        <w:rPr>
          <w:sz w:val="14"/>
        </w:rPr>
        <w:t xml:space="preserve">, however. Recent research on nuclear weapons casts doubt on the most sanguine arguments about their security effects and especially their ability to deter conventional security competition. Other structural modifiers such as the offense-defense balance remain contested theoretically on various grounds and are very hard to measure. </w:t>
      </w:r>
      <w:r w:rsidRPr="00EE4950">
        <w:rPr>
          <w:rStyle w:val="StyleUnderline"/>
        </w:rPr>
        <w:t xml:space="preserve">Moreover, we lack a systematic scholarly analysis that applies to the logic of the theory to either Asia or the Middle East, which is exactly where such analysis is most needed, since scholars of all theoretical traditions </w:t>
      </w:r>
      <w:r w:rsidRPr="00EE4950">
        <w:rPr>
          <w:rStyle w:val="StyleUnderline"/>
          <w:rFonts w:ascii="Helvetica" w:eastAsia="Helvetica" w:hAnsi="Helvetica" w:cs="Helvetica"/>
        </w:rPr>
        <w:t>–</w:t>
      </w:r>
      <w:r w:rsidRPr="00EE4950">
        <w:rPr>
          <w:rStyle w:val="StyleUnderline"/>
        </w:rPr>
        <w:t xml:space="preserve"> realists, liberals, institutionalists, and constructivists </w:t>
      </w:r>
      <w:r w:rsidRPr="00EE4950">
        <w:rPr>
          <w:rStyle w:val="StyleUnderline"/>
          <w:rFonts w:ascii="Helvetica" w:eastAsia="Helvetica" w:hAnsi="Helvetica" w:cs="Helvetica"/>
        </w:rPr>
        <w:t>–</w:t>
      </w:r>
      <w:r w:rsidRPr="00EE4950">
        <w:rPr>
          <w:rStyle w:val="StyleUnderline"/>
        </w:rPr>
        <w:t xml:space="preserve"> predict that these regions are likely to be less stable than Europe.</w:t>
      </w:r>
    </w:p>
    <w:p w:rsidR="00C7516C" w:rsidRDefault="00C7516C" w:rsidP="00C7516C">
      <w:pPr>
        <w:pStyle w:val="Heading3"/>
      </w:pPr>
      <w:proofErr w:type="spellStart"/>
      <w:r>
        <w:t>Heg</w:t>
      </w:r>
      <w:proofErr w:type="spellEnd"/>
      <w:r>
        <w:t xml:space="preserve"> Good </w:t>
      </w:r>
      <w:r>
        <w:rPr>
          <w:rFonts w:ascii="Helvetica" w:eastAsia="Helvetica" w:hAnsi="Helvetica" w:cs="Helvetica"/>
        </w:rPr>
        <w:t>–</w:t>
      </w:r>
      <w:r>
        <w:t xml:space="preserve"> Middle East</w:t>
      </w:r>
    </w:p>
    <w:p w:rsidR="00C7516C" w:rsidRDefault="00C7516C" w:rsidP="00C7516C">
      <w:pPr>
        <w:pStyle w:val="Heading4"/>
      </w:pPr>
      <w:r>
        <w:t>Despite some hurdles, US hegemony is net beneficial for Middle Eastern stability and nuclear deterrence</w:t>
      </w:r>
    </w:p>
    <w:p w:rsidR="00C7516C" w:rsidRPr="00BB42CF" w:rsidRDefault="00C7516C" w:rsidP="00C7516C">
      <w:pPr>
        <w:rPr>
          <w:sz w:val="26"/>
        </w:rPr>
      </w:pPr>
      <w:r>
        <w:rPr>
          <w:rStyle w:val="Style13ptBold"/>
        </w:rPr>
        <w:t xml:space="preserve">Brooks and </w:t>
      </w:r>
      <w:proofErr w:type="spellStart"/>
      <w:r>
        <w:rPr>
          <w:rStyle w:val="Style13ptBold"/>
        </w:rPr>
        <w:t>Wohlforth</w:t>
      </w:r>
      <w:proofErr w:type="spellEnd"/>
      <w:r>
        <w:rPr>
          <w:rStyle w:val="Style13ptBold"/>
        </w:rPr>
        <w:t xml:space="preserve"> 16 </w:t>
      </w:r>
      <w:r>
        <w:rPr>
          <w:rStyle w:val="Style13ptBold"/>
          <w:b w:val="0"/>
        </w:rPr>
        <w:t xml:space="preserve">(Stephen G. Brooks, Associate Professor of Government in the Department of Government at Dartmouth College, and William C. </w:t>
      </w:r>
      <w:proofErr w:type="spellStart"/>
      <w:r>
        <w:rPr>
          <w:rStyle w:val="Style13ptBold"/>
          <w:b w:val="0"/>
        </w:rPr>
        <w:t>Wohlforth</w:t>
      </w:r>
      <w:proofErr w:type="spellEnd"/>
      <w:r>
        <w:rPr>
          <w:rStyle w:val="Style13ptBold"/>
          <w:b w:val="0"/>
        </w:rPr>
        <w:t xml:space="preserve">, Daniel Webster Professor, Professor of Government in the Department of Government at Dartmouth College, </w:t>
      </w:r>
      <w:r>
        <w:rPr>
          <w:rStyle w:val="Style13ptBold"/>
          <w:rFonts w:ascii="Helvetica" w:eastAsia="Helvetica" w:hAnsi="Helvetica" w:cs="Helvetica"/>
          <w:b w:val="0"/>
        </w:rPr>
        <w:t>“</w:t>
      </w:r>
      <w:r>
        <w:rPr>
          <w:rStyle w:val="Style13ptBold"/>
          <w:b w:val="0"/>
        </w:rPr>
        <w:t>America Abroad: The United States</w:t>
      </w:r>
      <w:r>
        <w:rPr>
          <w:rStyle w:val="Style13ptBold"/>
          <w:rFonts w:ascii="Helvetica" w:eastAsia="Helvetica" w:hAnsi="Helvetica" w:cs="Helvetica"/>
          <w:b w:val="0"/>
        </w:rPr>
        <w:t>’</w:t>
      </w:r>
      <w:r>
        <w:rPr>
          <w:rStyle w:val="Style13ptBold"/>
          <w:b w:val="0"/>
        </w:rPr>
        <w:t xml:space="preserve"> Global Role in the 21</w:t>
      </w:r>
      <w:r w:rsidRPr="0007126A">
        <w:rPr>
          <w:rStyle w:val="Style13ptBold"/>
          <w:b w:val="0"/>
          <w:vertAlign w:val="superscript"/>
        </w:rPr>
        <w:t>st</w:t>
      </w:r>
      <w:r>
        <w:rPr>
          <w:rStyle w:val="Style13ptBold"/>
          <w:b w:val="0"/>
        </w:rPr>
        <w:t xml:space="preserve"> Century</w:t>
      </w:r>
      <w:r>
        <w:rPr>
          <w:rStyle w:val="Style13ptBold"/>
          <w:rFonts w:ascii="Helvetica" w:eastAsia="Helvetica" w:hAnsi="Helvetica" w:cs="Helvetica"/>
          <w:b w:val="0"/>
        </w:rPr>
        <w:t>”</w:t>
      </w:r>
      <w:r>
        <w:rPr>
          <w:rStyle w:val="Style13ptBold"/>
          <w:b w:val="0"/>
        </w:rPr>
        <w:t xml:space="preserve">, </w:t>
      </w:r>
      <w:r w:rsidRPr="0007126A">
        <w:rPr>
          <w:rStyle w:val="Style13ptBold"/>
          <w:b w:val="0"/>
        </w:rPr>
        <w:t>2016 - New Yor</w:t>
      </w:r>
      <w:r>
        <w:rPr>
          <w:rStyle w:val="Style13ptBold"/>
          <w:b w:val="0"/>
        </w:rPr>
        <w:t>k, NY, United States of America</w:t>
      </w:r>
      <w:r w:rsidRPr="0007126A">
        <w:rPr>
          <w:rStyle w:val="Style13ptBold"/>
          <w:b w:val="0"/>
        </w:rPr>
        <w:t>: Oxford University Press</w:t>
      </w:r>
      <w:r>
        <w:rPr>
          <w:rStyle w:val="Style13ptBold"/>
          <w:b w:val="0"/>
        </w:rPr>
        <w:t>, pp. 118-120)//RC</w:t>
      </w:r>
    </w:p>
    <w:p w:rsidR="00C7516C" w:rsidRPr="00BB42CF" w:rsidRDefault="00C7516C" w:rsidP="00C7516C">
      <w:pPr>
        <w:rPr>
          <w:rStyle w:val="StyleUnderline"/>
        </w:rPr>
      </w:pPr>
      <w:r w:rsidRPr="00BB42CF">
        <w:rPr>
          <w:sz w:val="14"/>
        </w:rPr>
        <w:t xml:space="preserve">The perennial </w:t>
      </w:r>
      <w:r w:rsidRPr="00B854DE">
        <w:rPr>
          <w:rStyle w:val="StyleUnderline"/>
        </w:rPr>
        <w:t>US aims in the Middle East have been to prevent adversaries from dominating the region, to maintain access to the region's oil and water- ways, to reduce proliferation risks, to support Israel and other friendly states in order to increase regional security, and, especially</w:t>
      </w:r>
      <w:r w:rsidRPr="00BB42CF">
        <w:rPr>
          <w:sz w:val="14"/>
        </w:rPr>
        <w:t xml:space="preserve"> since 9/u, </w:t>
      </w:r>
      <w:r w:rsidRPr="00B854DE">
        <w:rPr>
          <w:rStyle w:val="StyleUnderline"/>
        </w:rPr>
        <w:t>to prevent the region from becoming a platform for mass-casualty terrorist attacks</w:t>
      </w:r>
      <w:r w:rsidRPr="00BB42CF">
        <w:rPr>
          <w:sz w:val="14"/>
        </w:rPr>
        <w:t xml:space="preserve"> against the US </w:t>
      </w:r>
      <w:proofErr w:type="spellStart"/>
      <w:r w:rsidRPr="00BB42CF">
        <w:rPr>
          <w:sz w:val="14"/>
        </w:rPr>
        <w:t>homeland.iii</w:t>
      </w:r>
      <w:proofErr w:type="spellEnd"/>
      <w:r w:rsidRPr="00BB42CF">
        <w:rPr>
          <w:sz w:val="14"/>
        </w:rPr>
        <w:t xml:space="preserve"> In pursuit </w:t>
      </w:r>
      <w:proofErr w:type="spellStart"/>
      <w:r w:rsidRPr="00BB42CF">
        <w:rPr>
          <w:sz w:val="14"/>
        </w:rPr>
        <w:t>ofthese</w:t>
      </w:r>
      <w:proofErr w:type="spellEnd"/>
      <w:r w:rsidRPr="00BB42CF">
        <w:rPr>
          <w:sz w:val="14"/>
        </w:rPr>
        <w:t xml:space="preserve"> objectives, </w:t>
      </w:r>
      <w:r w:rsidRPr="00B854DE">
        <w:rPr>
          <w:rStyle w:val="StyleUnderline"/>
        </w:rPr>
        <w:t xml:space="preserve">Washington has cultivated a range of different kinds of partnerships </w:t>
      </w:r>
      <w:r w:rsidRPr="00BB42CF">
        <w:rPr>
          <w:sz w:val="14"/>
        </w:rPr>
        <w:t xml:space="preserve">with a long list of states, including one NATO ally (Turkey), six officially designated "major non-NATO allies" (Israel, Jordan, Egypt, Kuwait, Bahrain, and Morocco), and a varying group of security partners ranging from Saudi Arabia (with which the United States has had a security relationship since the 1930s) to more recent collaborators such as the United Arab Emirates and Qatar. Needless to say, the </w:t>
      </w:r>
      <w:proofErr w:type="spellStart"/>
      <w:r w:rsidRPr="00BB42CF">
        <w:rPr>
          <w:sz w:val="14"/>
        </w:rPr>
        <w:t>configura</w:t>
      </w:r>
      <w:proofErr w:type="spellEnd"/>
      <w:r w:rsidRPr="00BB42CF">
        <w:rPr>
          <w:sz w:val="14"/>
        </w:rPr>
        <w:t xml:space="preserve">- </w:t>
      </w:r>
      <w:proofErr w:type="spellStart"/>
      <w:r w:rsidRPr="00BB42CF">
        <w:rPr>
          <w:sz w:val="14"/>
        </w:rPr>
        <w:t>tion</w:t>
      </w:r>
      <w:proofErr w:type="spellEnd"/>
      <w:r w:rsidRPr="00BB42CF">
        <w:rPr>
          <w:sz w:val="14"/>
        </w:rPr>
        <w:t xml:space="preserve"> of this set of partnerships has not been stable, nor should it be expected to remain so. While deep engagement has translated into remarkable continuity con- </w:t>
      </w:r>
      <w:proofErr w:type="spellStart"/>
      <w:r w:rsidRPr="00BB42CF">
        <w:rPr>
          <w:sz w:val="14"/>
        </w:rPr>
        <w:t>cerning</w:t>
      </w:r>
      <w:proofErr w:type="spellEnd"/>
      <w:r w:rsidRPr="00BB42CF">
        <w:rPr>
          <w:sz w:val="14"/>
        </w:rPr>
        <w:t xml:space="preserve"> the US position in Europe and East Asia, Washington's role in the Middle East has been much more volatile. The region lacks a great power anchor; US interests vary substantially between the broader region and the Persian </w:t>
      </w:r>
      <w:proofErr w:type="spellStart"/>
      <w:r w:rsidRPr="00BB42CF">
        <w:rPr>
          <w:sz w:val="14"/>
        </w:rPr>
        <w:t>Gulfsubregion</w:t>
      </w:r>
      <w:proofErr w:type="spellEnd"/>
      <w:r w:rsidRPr="00BB42CF">
        <w:rPr>
          <w:sz w:val="14"/>
        </w:rPr>
        <w:t xml:space="preserve">; and US commitments are more fluid and far less </w:t>
      </w:r>
      <w:proofErr w:type="spellStart"/>
      <w:r w:rsidRPr="00BB42CF">
        <w:rPr>
          <w:sz w:val="14"/>
        </w:rPr>
        <w:t>insti</w:t>
      </w:r>
      <w:proofErr w:type="spellEnd"/>
      <w:r w:rsidRPr="00BB42CF">
        <w:rPr>
          <w:sz w:val="14"/>
        </w:rPr>
        <w:t xml:space="preserve">- </w:t>
      </w:r>
      <w:proofErr w:type="spellStart"/>
      <w:r w:rsidRPr="00BB42CF">
        <w:rPr>
          <w:sz w:val="14"/>
        </w:rPr>
        <w:t>tutionalized</w:t>
      </w:r>
      <w:proofErr w:type="spellEnd"/>
      <w:r w:rsidRPr="00BB42CF">
        <w:rPr>
          <w:sz w:val="14"/>
        </w:rPr>
        <w:t xml:space="preserve"> than in other core regions. In the post-Cold War era alone, US regional postures have ranged from the "dual containment" of Iraq and Iran under Clinton, to the Bush administration's putatively transformational "freedom agenda," to the restrained post-Arab Spring approach of the Obama ad- ministration. The military posture veered from essentially offshore during the Cold War to an onshore presence in the 1990s (dual containment) and most dramatically in 2003-2011 (Iraq). Much of the most relevant recent literature is understandably focused on debating that shift, even as the United States has already begun to transition back to a much lighter footprint in the region.69 While we cannot settle the debate on the optimal regional posture, five propositions about the relative effectiveness of the baseline US security part-</w:t>
      </w:r>
      <w:proofErr w:type="spellStart"/>
      <w:r w:rsidRPr="00BB42CF">
        <w:rPr>
          <w:sz w:val="14"/>
        </w:rPr>
        <w:t>nerships</w:t>
      </w:r>
      <w:proofErr w:type="spellEnd"/>
      <w:r w:rsidRPr="00BB42CF">
        <w:rPr>
          <w:sz w:val="14"/>
        </w:rPr>
        <w:t xml:space="preserve"> in the region emerge from the literature. First, the heavy onshore presence </w:t>
      </w:r>
      <w:proofErr w:type="spellStart"/>
      <w:r w:rsidRPr="00BB42CF">
        <w:rPr>
          <w:sz w:val="14"/>
        </w:rPr>
        <w:t>ofthe</w:t>
      </w:r>
      <w:proofErr w:type="spellEnd"/>
      <w:r w:rsidRPr="00BB42CF">
        <w:rPr>
          <w:sz w:val="14"/>
        </w:rPr>
        <w:t xml:space="preserve"> 2003-2ou period was not needed for the core deep engagement missions. Indeed, even the less extensive on- shore role in the 1991-2002 period may have been overkill for attaining the traditional US aims. Concerning the Gulf, Joshua </w:t>
      </w:r>
      <w:proofErr w:type="spellStart"/>
      <w:r w:rsidRPr="00BB42CF">
        <w:rPr>
          <w:sz w:val="14"/>
        </w:rPr>
        <w:t>Rovner</w:t>
      </w:r>
      <w:proofErr w:type="spellEnd"/>
      <w:r w:rsidRPr="00BB42CF">
        <w:rPr>
          <w:sz w:val="14"/>
        </w:rPr>
        <w:t xml:space="preserve"> and Caitlin Talmadge find that "</w:t>
      </w:r>
      <w:r w:rsidRPr="00EB0AF9">
        <w:rPr>
          <w:rStyle w:val="StyleUnderline"/>
        </w:rPr>
        <w:t xml:space="preserve">a relatively </w:t>
      </w:r>
      <w:r w:rsidRPr="00BB42CF">
        <w:rPr>
          <w:sz w:val="14"/>
        </w:rPr>
        <w:t>light</w:t>
      </w:r>
      <w:r w:rsidRPr="00EB0AF9">
        <w:rPr>
          <w:rStyle w:val="StyleUnderline"/>
        </w:rPr>
        <w:t xml:space="preserve"> military posture-akin to that of the British in the post-war period and backed by a modest US land force-can achieve US goals in the region today while avoiding many of the costs that the United States incurred through its heavy forward presence in the 1990s and 2000s." </w:t>
      </w:r>
      <w:r w:rsidRPr="00BB42CF">
        <w:rPr>
          <w:sz w:val="14"/>
        </w:rPr>
        <w:t>They consequently "reject calls for the United States to leave the region, because the historical evidence shows that hegemonic stability is a very real phenomenon in the Gulf.</w:t>
      </w:r>
      <w:r w:rsidRPr="00BB42CF">
        <w:rPr>
          <w:rFonts w:ascii="Helvetica" w:eastAsia="Helvetica" w:hAnsi="Helvetica" w:cs="Helvetica"/>
          <w:sz w:val="14"/>
        </w:rPr>
        <w:t xml:space="preserve"> This same </w:t>
      </w:r>
      <w:proofErr w:type="spellStart"/>
      <w:r w:rsidRPr="00BB42CF">
        <w:rPr>
          <w:rFonts w:ascii="Helvetica" w:eastAsia="Helvetica" w:hAnsi="Helvetica" w:cs="Helvetica"/>
          <w:sz w:val="14"/>
        </w:rPr>
        <w:t>evidence,however,alsosuggests</w:t>
      </w:r>
      <w:proofErr w:type="spellEnd"/>
      <w:r w:rsidRPr="00BB42CF">
        <w:rPr>
          <w:sz w:val="14"/>
        </w:rPr>
        <w:t xml:space="preserve"> that a hegemon- in this case, the United States-can achieve stability at a 70 relatively low cost." Second, </w:t>
      </w:r>
      <w:r w:rsidRPr="00BB42CF">
        <w:rPr>
          <w:rStyle w:val="StyleUnderline"/>
        </w:rPr>
        <w:t>when regional peace is a priority for the United States, security relationships facilitate that goal</w:t>
      </w:r>
      <w:r w:rsidRPr="00BB42CF">
        <w:rPr>
          <w:sz w:val="14"/>
        </w:rPr>
        <w:t xml:space="preserve">. This is not surprising. As we argued con- </w:t>
      </w:r>
      <w:proofErr w:type="spellStart"/>
      <w:r w:rsidRPr="00BB42CF">
        <w:rPr>
          <w:sz w:val="14"/>
        </w:rPr>
        <w:t>cerning</w:t>
      </w:r>
      <w:proofErr w:type="spellEnd"/>
      <w:r w:rsidRPr="00BB42CF">
        <w:rPr>
          <w:sz w:val="14"/>
        </w:rPr>
        <w:t xml:space="preserve"> East Asia, </w:t>
      </w:r>
      <w:r w:rsidRPr="00BB42CF">
        <w:rPr>
          <w:rStyle w:val="StyleUnderline"/>
        </w:rPr>
        <w:t>if parties to a conflict are dependent on the United States and the United States wants peace, Washington can use its allies' mutual dependence to generate incentives for conflict</w:t>
      </w:r>
      <w:r w:rsidRPr="00BB42CF">
        <w:rPr>
          <w:sz w:val="14"/>
        </w:rPr>
        <w:t xml:space="preserve"> </w:t>
      </w:r>
      <w:r w:rsidRPr="00BB42CF">
        <w:rPr>
          <w:rStyle w:val="StyleUnderline"/>
        </w:rPr>
        <w:t>resolution</w:t>
      </w:r>
      <w:r w:rsidRPr="00BB42CF">
        <w:rPr>
          <w:sz w:val="14"/>
        </w:rPr>
        <w:t xml:space="preserve">. Egypt embarked on the peace process in part due to expectations of US pressure on Israel as well as in exchange for economic and security benefits. In turn, Israel made </w:t>
      </w:r>
      <w:proofErr w:type="spellStart"/>
      <w:r w:rsidRPr="00BB42CF">
        <w:rPr>
          <w:sz w:val="14"/>
        </w:rPr>
        <w:t>terri</w:t>
      </w:r>
      <w:proofErr w:type="spellEnd"/>
      <w:r w:rsidRPr="00BB42CF">
        <w:rPr>
          <w:sz w:val="14"/>
        </w:rPr>
        <w:t xml:space="preserve">- </w:t>
      </w:r>
      <w:proofErr w:type="spellStart"/>
      <w:r w:rsidRPr="00BB42CF">
        <w:rPr>
          <w:sz w:val="14"/>
        </w:rPr>
        <w:t>torial</w:t>
      </w:r>
      <w:proofErr w:type="spellEnd"/>
      <w:r w:rsidRPr="00BB42CF">
        <w:rPr>
          <w:sz w:val="14"/>
        </w:rPr>
        <w:t xml:space="preserve"> concessions only when compensated by US aid and security assurance. This Camp David effect persisted and proved robust even during the period </w:t>
      </w:r>
      <w:proofErr w:type="spellStart"/>
      <w:r w:rsidRPr="00BB42CF">
        <w:rPr>
          <w:sz w:val="14"/>
        </w:rPr>
        <w:t>ofMuslim</w:t>
      </w:r>
      <w:proofErr w:type="spellEnd"/>
      <w:r w:rsidRPr="00BB42CF">
        <w:rPr>
          <w:sz w:val="14"/>
        </w:rPr>
        <w:t xml:space="preserve"> Brotherhood governance in Cairo. The post-9/u experience amply demonstrates that democracy promotion and nation building are beyond America's capabilities. But it is also the case that the era of major interstate wars between Israel and its neighbors would likely not have ended, or would 1 not have ended so soon, without US engagement in the region.7 Third, </w:t>
      </w:r>
      <w:r w:rsidRPr="00BB42CF">
        <w:rPr>
          <w:rStyle w:val="StyleUnderline"/>
        </w:rPr>
        <w:t xml:space="preserve">the same logic applies to more recent conflicts involving US se- </w:t>
      </w:r>
      <w:proofErr w:type="spellStart"/>
      <w:r w:rsidRPr="00BB42CF">
        <w:rPr>
          <w:rStyle w:val="StyleUnderline"/>
        </w:rPr>
        <w:t>curity</w:t>
      </w:r>
      <w:proofErr w:type="spellEnd"/>
      <w:r w:rsidRPr="00BB42CF">
        <w:rPr>
          <w:rStyle w:val="StyleUnderline"/>
        </w:rPr>
        <w:t xml:space="preserve"> partners-either directly (as in Israel-Turkey tension in 20n) or </w:t>
      </w:r>
      <w:proofErr w:type="spellStart"/>
      <w:r w:rsidRPr="00BB42CF">
        <w:rPr>
          <w:rStyle w:val="StyleUnderline"/>
        </w:rPr>
        <w:t>indi</w:t>
      </w:r>
      <w:proofErr w:type="spellEnd"/>
      <w:r w:rsidRPr="00BB42CF">
        <w:rPr>
          <w:rStyle w:val="StyleUnderline"/>
        </w:rPr>
        <w:t xml:space="preserve">- </w:t>
      </w:r>
      <w:proofErr w:type="spellStart"/>
      <w:r w:rsidRPr="00BB42CF">
        <w:rPr>
          <w:rStyle w:val="StyleUnderline"/>
        </w:rPr>
        <w:t>rectly</w:t>
      </w:r>
      <w:proofErr w:type="spellEnd"/>
      <w:r w:rsidRPr="00BB42CF">
        <w:rPr>
          <w:rStyle w:val="StyleUnderline"/>
        </w:rPr>
        <w:t xml:space="preserve"> (as in Israel-Hamas tension in which the United States had ties with Tel Aviv and Hamas' key interlocutors-Turkey, Qatar, and Egypt). In these cases, the security role does not prevent conflict, but it can make it possible for the United States to act as a mediator with leverage</w:t>
      </w:r>
      <w:r w:rsidRPr="00BB42CF">
        <w:rPr>
          <w:sz w:val="14"/>
        </w:rPr>
        <w:t xml:space="preserve">.72 Fourth, </w:t>
      </w:r>
      <w:r w:rsidRPr="00BB42CF">
        <w:rPr>
          <w:rStyle w:val="StyleUnderline"/>
        </w:rPr>
        <w:t>the region's three interstate wars since the Camp David era are cases in which other US interests trumped regional security and peace. In two of these, the United States used its security ties and military capabilities in pursuit of the traditional deterrence/containment objective.</w:t>
      </w:r>
      <w:r w:rsidRPr="00BB42CF">
        <w:rPr>
          <w:sz w:val="14"/>
        </w:rPr>
        <w:t xml:space="preserve"> In the Iran-Iraq War, </w:t>
      </w:r>
      <w:r w:rsidRPr="00BB42CF">
        <w:rPr>
          <w:rStyle w:val="StyleUnderline"/>
        </w:rPr>
        <w:t>US support for Iraq reflected its classical interest in preventing regional dominance by a hostile state. The same logic underlay the US-led war to expel Iraq from Kuwait</w:t>
      </w:r>
      <w:r w:rsidRPr="00BB42CF">
        <w:rPr>
          <w:sz w:val="14"/>
        </w:rPr>
        <w:t xml:space="preserve"> in 1990. </w:t>
      </w:r>
      <w:r w:rsidRPr="00BB42CF">
        <w:rPr>
          <w:rStyle w:val="StyleUnderline"/>
        </w:rPr>
        <w:t>The outlier was the 2003 Iraq invasion</w:t>
      </w:r>
      <w:r w:rsidRPr="00BB42CF">
        <w:rPr>
          <w:sz w:val="14"/>
        </w:rPr>
        <w:t xml:space="preserve">, in which the complex congeries of motives that brought the Bush administration to decide for war featured not the traditional emphasis of deep engagement on forestalling a rival's regional hegemony but a "transformational" solution to the region's perceived security problems.73 Fifth, </w:t>
      </w:r>
      <w:r w:rsidRPr="00BB42CF">
        <w:rPr>
          <w:rStyle w:val="StyleUnderline"/>
        </w:rPr>
        <w:t>on most accounts the standard assurance mechanism is in play in the region. While the US role can be a threat to local actors</w:t>
      </w:r>
      <w:r w:rsidRPr="00BB42CF">
        <w:rPr>
          <w:sz w:val="14"/>
        </w:rPr>
        <w:t xml:space="preserve"> (especially in the highly active 2003-2011 period), </w:t>
      </w:r>
      <w:r w:rsidRPr="00BB42CF">
        <w:rPr>
          <w:rStyle w:val="StyleUnderline"/>
        </w:rPr>
        <w:t>the net effect of security provision is to de- crease demand for nuclear weapons</w:t>
      </w:r>
      <w:r w:rsidRPr="00BB42CF">
        <w:rPr>
          <w:sz w:val="14"/>
        </w:rPr>
        <w:t xml:space="preserve">. Most </w:t>
      </w:r>
      <w:proofErr w:type="spellStart"/>
      <w:r w:rsidRPr="00BB42CF">
        <w:rPr>
          <w:sz w:val="14"/>
        </w:rPr>
        <w:t>analyses</w:t>
      </w:r>
      <w:proofErr w:type="spellEnd"/>
      <w:r w:rsidRPr="00BB42CF">
        <w:rPr>
          <w:sz w:val="14"/>
        </w:rPr>
        <w:t xml:space="preserve"> forecast that there would be a significant increase in nuclear proliferation in the region if the United States were to withdraw, with poor prospects for stable nuclear deterrence. That is, the main argument advanced for why Washington need not fear a proliferation cascade if Iran were to obtain a nuclear weapons capability is continuing US security assurance for Tehran's regional rivals.74 Key for our analysis is that the much more activist onshore US role, es- </w:t>
      </w:r>
      <w:proofErr w:type="spellStart"/>
      <w:r w:rsidRPr="00BB42CF">
        <w:rPr>
          <w:sz w:val="14"/>
        </w:rPr>
        <w:t>pecially</w:t>
      </w:r>
      <w:proofErr w:type="spellEnd"/>
      <w:r w:rsidRPr="00BB42CF">
        <w:rPr>
          <w:sz w:val="14"/>
        </w:rPr>
        <w:t xml:space="preserve"> after 2003, was a dramatic shift from the long-standing US stance in 75 the region. Steven Simon and Jonathan Stevenson underscore that from the dawn of the Cold War until the 9/11 terror attacks, "the United States was the quintessential status quo power in the Middle East .... Washington's post</w:t>
      </w:r>
      <w:r w:rsidRPr="00BB42CF">
        <w:rPr>
          <w:rFonts w:ascii="Helvetica" w:eastAsia="Helvetica" w:hAnsi="Helvetica" w:cs="Helvetica"/>
          <w:sz w:val="14"/>
        </w:rPr>
        <w:t xml:space="preserve">· 9/11 </w:t>
      </w:r>
      <w:r w:rsidRPr="00BB42CF">
        <w:rPr>
          <w:rStyle w:val="StyleUnderline"/>
        </w:rPr>
        <w:t xml:space="preserve">interventions in the region-especially the one in Iraq-were </w:t>
      </w:r>
      <w:proofErr w:type="spellStart"/>
      <w:r w:rsidRPr="00BB42CF">
        <w:rPr>
          <w:rStyle w:val="StyleUnderline"/>
        </w:rPr>
        <w:t>anoma</w:t>
      </w:r>
      <w:proofErr w:type="spellEnd"/>
      <w:r w:rsidRPr="00BB42CF">
        <w:rPr>
          <w:rStyle w:val="StyleUnderline"/>
        </w:rPr>
        <w:t xml:space="preserve">- </w:t>
      </w:r>
      <w:proofErr w:type="spellStart"/>
      <w:r w:rsidRPr="00BB42CF">
        <w:rPr>
          <w:rStyle w:val="StyleUnderline"/>
        </w:rPr>
        <w:t>lous</w:t>
      </w:r>
      <w:proofErr w:type="spellEnd"/>
      <w:r w:rsidRPr="00BB42CF">
        <w:rPr>
          <w:rStyle w:val="StyleUnderline"/>
        </w:rPr>
        <w:t xml:space="preserve"> and shaped false perceptions of a 'new normal' of American </w:t>
      </w:r>
      <w:proofErr w:type="spellStart"/>
      <w:r w:rsidRPr="00BB42CF">
        <w:rPr>
          <w:rStyle w:val="StyleUnderline"/>
        </w:rPr>
        <w:t>interven</w:t>
      </w:r>
      <w:proofErr w:type="spellEnd"/>
      <w:r w:rsidRPr="00BB42CF">
        <w:rPr>
          <w:rStyle w:val="StyleUnderline"/>
        </w:rPr>
        <w:t xml:space="preserve">- </w:t>
      </w:r>
      <w:proofErr w:type="spellStart"/>
      <w:r w:rsidRPr="00BB42CF">
        <w:rPr>
          <w:rStyle w:val="StyleUnderline"/>
        </w:rPr>
        <w:t>tion</w:t>
      </w:r>
      <w:proofErr w:type="spellEnd"/>
      <w:r w:rsidRPr="00BB42CF">
        <w:rPr>
          <w:rStyle w:val="StyleUnderline"/>
        </w:rPr>
        <w:t>, both at home and in the region."</w:t>
      </w:r>
      <w:r w:rsidRPr="00BB42CF">
        <w:rPr>
          <w:rFonts w:ascii="Helvetica" w:eastAsia="Helvetica" w:hAnsi="Helvetica" w:cs="Helvetica"/>
          <w:sz w:val="14"/>
        </w:rPr>
        <w:t>7</w:t>
      </w:r>
      <w:r w:rsidRPr="00BB42CF">
        <w:rPr>
          <w:sz w:val="14"/>
        </w:rPr>
        <w:t xml:space="preserve">6 An array </w:t>
      </w:r>
      <w:proofErr w:type="spellStart"/>
      <w:r w:rsidRPr="00BB42CF">
        <w:rPr>
          <w:sz w:val="14"/>
        </w:rPr>
        <w:t>offorces</w:t>
      </w:r>
      <w:proofErr w:type="spellEnd"/>
      <w:r w:rsidRPr="00BB42CF">
        <w:rPr>
          <w:sz w:val="14"/>
        </w:rPr>
        <w:t xml:space="preserve"> including the shale oil and gas revolution, US public opinion in the aftermath of the Iraq War, and political shifts inside several partner states seems to be pushing for </w:t>
      </w:r>
      <w:proofErr w:type="spellStart"/>
      <w:r w:rsidRPr="00BB42CF">
        <w:rPr>
          <w:sz w:val="14"/>
        </w:rPr>
        <w:t>amore</w:t>
      </w:r>
      <w:proofErr w:type="spellEnd"/>
      <w:r w:rsidRPr="00BB42CF">
        <w:rPr>
          <w:sz w:val="14"/>
        </w:rPr>
        <w:t xml:space="preserve"> limited definition of US security commitments to the region over the long term that is consistent with the core defensive mission of deep engagement that the United States had long pursued in the region before 9/11. (The wild card in the short term is the nature of the terrorist threat and whether </w:t>
      </w:r>
      <w:proofErr w:type="spellStart"/>
      <w:r w:rsidRPr="00BB42CF">
        <w:rPr>
          <w:sz w:val="14"/>
        </w:rPr>
        <w:t>poli</w:t>
      </w:r>
      <w:proofErr w:type="spellEnd"/>
      <w:r w:rsidRPr="00BB42CF">
        <w:rPr>
          <w:sz w:val="14"/>
        </w:rPr>
        <w:t xml:space="preserve">- </w:t>
      </w:r>
      <w:proofErr w:type="spellStart"/>
      <w:r w:rsidRPr="00BB42CF">
        <w:rPr>
          <w:sz w:val="14"/>
        </w:rPr>
        <w:t>cymakers</w:t>
      </w:r>
      <w:proofErr w:type="spellEnd"/>
      <w:r w:rsidRPr="00BB42CF">
        <w:rPr>
          <w:sz w:val="14"/>
        </w:rPr>
        <w:t xml:space="preserve"> regard </w:t>
      </w:r>
      <w:r w:rsidRPr="00BB42CF">
        <w:rPr>
          <w:rStyle w:val="Emphasis"/>
        </w:rPr>
        <w:t>significant offensive military actions in the region as being beneficial</w:t>
      </w:r>
      <w:r w:rsidRPr="00BB42CF">
        <w:rPr>
          <w:sz w:val="14"/>
        </w:rPr>
        <w:t xml:space="preserve"> for reducing it.) While it may seem minimalist compared to the ac- </w:t>
      </w:r>
      <w:proofErr w:type="spellStart"/>
      <w:r w:rsidRPr="00BB42CF">
        <w:rPr>
          <w:sz w:val="14"/>
        </w:rPr>
        <w:t>tivist</w:t>
      </w:r>
      <w:proofErr w:type="spellEnd"/>
      <w:r w:rsidRPr="00BB42CF">
        <w:rPr>
          <w:sz w:val="14"/>
        </w:rPr>
        <w:t xml:space="preserve"> approach of the Bush administration, </w:t>
      </w:r>
      <w:r w:rsidRPr="00BB42CF">
        <w:rPr>
          <w:rStyle w:val="StyleUnderline"/>
        </w:rPr>
        <w:t>this posture nonetheless delivers real security benefits-namely, more leverage and less nuclear proliferation.</w:t>
      </w:r>
    </w:p>
    <w:p w:rsidR="00C7516C" w:rsidRDefault="00C7516C" w:rsidP="00C7516C">
      <w:pPr>
        <w:pStyle w:val="Heading3"/>
      </w:pPr>
      <w:proofErr w:type="spellStart"/>
      <w:r>
        <w:t>Heg</w:t>
      </w:r>
      <w:proofErr w:type="spellEnd"/>
      <w:r>
        <w:t xml:space="preserve"> Good </w:t>
      </w:r>
      <w:r>
        <w:rPr>
          <w:rFonts w:ascii="Helvetica" w:eastAsia="Helvetica" w:hAnsi="Helvetica" w:cs="Helvetica"/>
        </w:rPr>
        <w:t>–</w:t>
      </w:r>
      <w:r>
        <w:t xml:space="preserve"> East Asia</w:t>
      </w:r>
    </w:p>
    <w:p w:rsidR="00C7516C" w:rsidRDefault="00C7516C" w:rsidP="00C7516C">
      <w:pPr>
        <w:pStyle w:val="Heading4"/>
      </w:pPr>
      <w:r>
        <w:t xml:space="preserve">American hegemony is key to the continued economic robustness and security of a highly complex East Asian network, including Japan, Taiwan, and South Korea </w:t>
      </w:r>
      <w:r>
        <w:rPr>
          <w:rFonts w:ascii="Helvetica" w:eastAsia="Helvetica" w:hAnsi="Helvetica" w:cs="Helvetica"/>
        </w:rPr>
        <w:t>–</w:t>
      </w:r>
      <w:r>
        <w:t xml:space="preserve"> other countries can</w:t>
      </w:r>
      <w:r>
        <w:rPr>
          <w:rFonts w:ascii="Helvetica" w:eastAsia="Helvetica" w:hAnsi="Helvetica" w:cs="Helvetica"/>
        </w:rPr>
        <w:t>’</w:t>
      </w:r>
      <w:r>
        <w:t>t solve</w:t>
      </w:r>
    </w:p>
    <w:p w:rsidR="00C7516C" w:rsidRPr="006153A7" w:rsidRDefault="00C7516C" w:rsidP="00C7516C">
      <w:pPr>
        <w:rPr>
          <w:sz w:val="26"/>
        </w:rPr>
      </w:pPr>
      <w:r>
        <w:rPr>
          <w:rStyle w:val="Style13ptBold"/>
        </w:rPr>
        <w:t xml:space="preserve">Chiang 15 </w:t>
      </w:r>
      <w:r>
        <w:rPr>
          <w:rStyle w:val="Style13ptBold"/>
          <w:b w:val="0"/>
        </w:rPr>
        <w:t xml:space="preserve">(Min-Hua Chiang, National University of Singapore, expertise in international economics, development economics, macroeconomics, economic policy analysis, regional economic integration, </w:t>
      </w:r>
      <w:r>
        <w:rPr>
          <w:rStyle w:val="Style13ptBold"/>
          <w:rFonts w:ascii="Helvetica" w:eastAsia="Helvetica" w:hAnsi="Helvetica" w:cs="Helvetica"/>
          <w:b w:val="0"/>
        </w:rPr>
        <w:t>“</w:t>
      </w:r>
      <w:r>
        <w:rPr>
          <w:rStyle w:val="Style13ptBold"/>
          <w:b w:val="0"/>
        </w:rPr>
        <w:t>The US hegemony, East Asia and global governance</w:t>
      </w:r>
      <w:r>
        <w:rPr>
          <w:rStyle w:val="Style13ptBold"/>
          <w:rFonts w:ascii="Helvetica" w:eastAsia="Helvetica" w:hAnsi="Helvetica" w:cs="Helvetica"/>
          <w:b w:val="0"/>
        </w:rPr>
        <w:t>”</w:t>
      </w:r>
      <w:r>
        <w:rPr>
          <w:rStyle w:val="Style13ptBold"/>
          <w:b w:val="0"/>
        </w:rPr>
        <w:t xml:space="preserve">, 12/9/2015, </w:t>
      </w:r>
      <w:r w:rsidRPr="00C02BE6">
        <w:rPr>
          <w:rStyle w:val="Style13ptBold"/>
          <w:b w:val="0"/>
        </w:rPr>
        <w:t>https://link.springer.com/article/10.1186/s40728-015-0023-9#citeas</w:t>
      </w:r>
      <w:r>
        <w:rPr>
          <w:rStyle w:val="Style13ptBold"/>
          <w:b w:val="0"/>
        </w:rPr>
        <w:t>)//RC</w:t>
      </w:r>
    </w:p>
    <w:p w:rsidR="00C7516C" w:rsidRPr="006153A7" w:rsidRDefault="00C7516C" w:rsidP="00C7516C">
      <w:pPr>
        <w:rPr>
          <w:sz w:val="12"/>
        </w:rPr>
      </w:pPr>
      <w:r w:rsidRPr="005663BF">
        <w:rPr>
          <w:rStyle w:val="StyleUnderline"/>
        </w:rPr>
        <w:t>Under</w:t>
      </w:r>
      <w:r w:rsidRPr="006153A7">
        <w:rPr>
          <w:sz w:val="12"/>
        </w:rPr>
        <w:t xml:space="preserve"> what Berger called </w:t>
      </w:r>
      <w:r w:rsidRPr="005663BF">
        <w:rPr>
          <w:rStyle w:val="StyleUnderline"/>
          <w:rFonts w:ascii="Helvetica" w:eastAsia="Helvetica" w:hAnsi="Helvetica" w:cs="Helvetica"/>
        </w:rPr>
        <w:t>“the US-led modernization project”, a group of countries in Asia was successfully transformed into the modern capitalist countries after WWII</w:t>
      </w:r>
      <w:r w:rsidRPr="006153A7">
        <w:rPr>
          <w:rFonts w:ascii="Helvetica" w:eastAsia="Helvetica" w:hAnsi="Helvetica" w:cs="Helvetica"/>
          <w:sz w:val="12"/>
        </w:rPr>
        <w:t xml:space="preserve">. </w:t>
      </w:r>
      <w:r w:rsidRPr="005663BF">
        <w:rPr>
          <w:rStyle w:val="StyleUnderline"/>
        </w:rPr>
        <w:t xml:space="preserve">The modernization project centered on the state-guided national development </w:t>
      </w:r>
      <w:r w:rsidRPr="006153A7">
        <w:rPr>
          <w:rFonts w:ascii="Helvetica" w:eastAsia="Helvetica" w:hAnsi="Helvetica" w:cs="Helvetica"/>
          <w:sz w:val="12"/>
        </w:rPr>
        <w:t xml:space="preserve">in these countries </w:t>
      </w:r>
      <w:r w:rsidRPr="006153A7">
        <w:rPr>
          <w:sz w:val="12"/>
        </w:rPr>
        <w:t>was actually associated with the US security interests against the communist regimes between the 1940s and the 1970s (Berger 2004). Because of the collapse of Chiang Kai-Shek</w:t>
      </w:r>
      <w:r w:rsidRPr="006153A7">
        <w:rPr>
          <w:rFonts w:ascii="Helvetica" w:eastAsia="Helvetica" w:hAnsi="Helvetica" w:cs="Helvetica"/>
          <w:sz w:val="12"/>
        </w:rPr>
        <w:t>’s regime in China, the reconstruction of Japan became urgent. The US hoped that i</w:t>
      </w:r>
      <w:r w:rsidRPr="006153A7">
        <w:rPr>
          <w:sz w:val="12"/>
        </w:rPr>
        <w:t>ts aid on revitalizing Japanese economy could avoid the potential Communist expansion to Japan and allow Japan to replace China as the economic hub of East-Asia (Rotter 1987). The military procurement for Korean War and Vietnam War further promoted the rise of Japan as a regional economic power.</w:t>
      </w:r>
      <w:r w:rsidRPr="005663BF">
        <w:rPr>
          <w:rStyle w:val="StyleUnderline"/>
        </w:rPr>
        <w:t xml:space="preserve"> Other countries in East Asia, such as Taiwan and South Korea, also benefited from American aid and US military expenditure during the Vietnam War to offset their chronic trade deficits.</w:t>
      </w:r>
      <w:r w:rsidRPr="006153A7">
        <w:rPr>
          <w:sz w:val="12"/>
        </w:rPr>
        <w:t xml:space="preserve"> </w:t>
      </w:r>
      <w:r w:rsidRPr="005663BF">
        <w:rPr>
          <w:rStyle w:val="StyleUnderline"/>
        </w:rPr>
        <w:t>Whilst the US would deliver financial assistance and open up its markets, Japan would export technology and carry out foreign direct investment projects to Taiwan and South Korea</w:t>
      </w:r>
      <w:r w:rsidRPr="006153A7">
        <w:rPr>
          <w:sz w:val="12"/>
        </w:rPr>
        <w:t xml:space="preserve"> (Halevi 1998). With a designed industrialization patterns in the region, the specific trade type between the US, Japan, Taiwan, South Korea and other Asian countries developed: Japan, and other Asian nations gained their trade surplus via exporting the goods to the US but most of the Asian countries had a trade deficit with Japan because of the large imports of Japanese high technology and capital goods. </w:t>
      </w:r>
      <w:r w:rsidRPr="005663BF">
        <w:rPr>
          <w:rStyle w:val="StyleUnderline"/>
        </w:rPr>
        <w:t xml:space="preserve">In short, without the US tolerance of imported goods from the Asian countries, it is hard to imagine how the </w:t>
      </w:r>
      <w:r w:rsidRPr="005663BF">
        <w:rPr>
          <w:rStyle w:val="StyleUnderline"/>
          <w:rFonts w:ascii="Helvetica" w:eastAsia="Helvetica" w:hAnsi="Helvetica" w:cs="Helvetica"/>
        </w:rPr>
        <w:t>“</w:t>
      </w:r>
      <w:r w:rsidRPr="005663BF">
        <w:rPr>
          <w:rStyle w:val="StyleUnderline"/>
          <w:rFonts w:eastAsia="Helvetica" w:cs="Helvetica"/>
        </w:rPr>
        <w:t>Asian economic miracle</w:t>
      </w:r>
      <w:r w:rsidRPr="005663BF">
        <w:rPr>
          <w:rStyle w:val="StyleUnderline"/>
          <w:rFonts w:ascii="Helvetica" w:eastAsia="Helvetica" w:hAnsi="Helvetica" w:cs="Helvetica"/>
        </w:rPr>
        <w:t xml:space="preserve">” </w:t>
      </w:r>
      <w:r w:rsidRPr="005663BF">
        <w:rPr>
          <w:rStyle w:val="StyleUnderline"/>
          <w:rFonts w:eastAsia="Helvetica" w:cs="Helvetica"/>
        </w:rPr>
        <w:t>could have been achieved.</w:t>
      </w:r>
      <w:r>
        <w:rPr>
          <w:rStyle w:val="StyleUnderline"/>
        </w:rPr>
        <w:t xml:space="preserve"> </w:t>
      </w:r>
      <w:r w:rsidRPr="006153A7">
        <w:rPr>
          <w:sz w:val="12"/>
        </w:rPr>
        <w:t xml:space="preserve">This point of view that centered on the US hegemonic position in the Asian economic development and integration also leads to an adaptation of the </w:t>
      </w:r>
      <w:r w:rsidRPr="006153A7">
        <w:rPr>
          <w:rFonts w:ascii="Helvetica" w:eastAsia="Helvetica" w:hAnsi="Helvetica" w:cs="Helvetica"/>
          <w:sz w:val="12"/>
        </w:rPr>
        <w:t>“</w:t>
      </w:r>
      <w:r w:rsidRPr="006153A7">
        <w:rPr>
          <w:rFonts w:eastAsia="Helvetica" w:cs="Helvetica"/>
          <w:sz w:val="12"/>
        </w:rPr>
        <w:t>flying geese</w:t>
      </w:r>
      <w:r w:rsidRPr="006153A7">
        <w:rPr>
          <w:rFonts w:ascii="Helvetica" w:eastAsia="Helvetica" w:hAnsi="Helvetica" w:cs="Helvetica"/>
          <w:sz w:val="12"/>
        </w:rPr>
        <w:t xml:space="preserve">” </w:t>
      </w:r>
      <w:r w:rsidRPr="006153A7">
        <w:rPr>
          <w:rFonts w:eastAsia="Helvetica" w:cs="Helvetica"/>
          <w:sz w:val="12"/>
        </w:rPr>
        <w:t>model</w:t>
      </w:r>
      <w:r w:rsidRPr="006153A7">
        <w:rPr>
          <w:rFonts w:ascii="Helvetica" w:eastAsia="Helvetica" w:hAnsi="Helvetica" w:cs="Helvetica"/>
          <w:sz w:val="12"/>
        </w:rPr>
        <w:t xml:space="preserve">. </w:t>
      </w:r>
      <w:r w:rsidRPr="006153A7">
        <w:rPr>
          <w:rFonts w:eastAsia="Helvetica" w:cs="Helvetica"/>
          <w:sz w:val="12"/>
        </w:rPr>
        <w:t>Different from the traditional</w:t>
      </w:r>
      <w:r w:rsidRPr="006153A7">
        <w:rPr>
          <w:rFonts w:ascii="Helvetica" w:eastAsia="Helvetica" w:hAnsi="Helvetica" w:cs="Helvetica"/>
          <w:sz w:val="12"/>
        </w:rPr>
        <w:t xml:space="preserve"> “</w:t>
      </w:r>
      <w:r w:rsidRPr="006153A7">
        <w:rPr>
          <w:rFonts w:eastAsia="Helvetica" w:cs="Helvetica"/>
          <w:sz w:val="12"/>
        </w:rPr>
        <w:t>flying geese</w:t>
      </w:r>
      <w:r w:rsidRPr="006153A7">
        <w:rPr>
          <w:rFonts w:ascii="Helvetica" w:eastAsia="Helvetica" w:hAnsi="Helvetica" w:cs="Helvetica"/>
          <w:sz w:val="12"/>
        </w:rPr>
        <w:t xml:space="preserve">” </w:t>
      </w:r>
      <w:r w:rsidRPr="006153A7">
        <w:rPr>
          <w:rFonts w:eastAsia="Helvetica" w:cs="Helvetica"/>
          <w:sz w:val="12"/>
        </w:rPr>
        <w:t xml:space="preserve">model that saw Japan as the initial goose, Ozawa suggested </w:t>
      </w:r>
      <w:r w:rsidRPr="005663BF">
        <w:rPr>
          <w:rStyle w:val="StyleUnderline"/>
        </w:rPr>
        <w:t xml:space="preserve">the Asian economic miracle was actually led by the US as the first goose, followed by Japan, the Newly Industrializing Economies (NIEs), the Association of Southeast Asian Nations (ASEAN) and China. The Pax Americana constitutes an economic system which Ozawa called </w:t>
      </w:r>
      <w:r w:rsidRPr="005663BF">
        <w:rPr>
          <w:rStyle w:val="StyleUnderline"/>
          <w:rFonts w:ascii="Helvetica" w:eastAsia="Helvetica" w:hAnsi="Helvetica" w:cs="Helvetica"/>
        </w:rPr>
        <w:t>“hegemon-led macro-</w:t>
      </w:r>
      <w:r w:rsidRPr="005663BF">
        <w:rPr>
          <w:rStyle w:val="StyleUnderline"/>
        </w:rPr>
        <w:t>clustering</w:t>
      </w:r>
      <w:r w:rsidRPr="006153A7">
        <w:rPr>
          <w:rFonts w:ascii="Helvetica" w:eastAsia="Helvetica" w:hAnsi="Helvetica" w:cs="Helvetica"/>
          <w:sz w:val="12"/>
        </w:rPr>
        <w:t>”, an extended outcome of “Pax Britannica-led macro-clustering”. Ozawa explained that “</w:t>
      </w:r>
      <w:r w:rsidRPr="005663BF">
        <w:rPr>
          <w:rStyle w:val="StyleUnderline"/>
        </w:rPr>
        <w:t>Macro-clustering</w:t>
      </w:r>
      <w:r w:rsidRPr="005663BF">
        <w:rPr>
          <w:rStyle w:val="StyleUnderline"/>
          <w:rFonts w:ascii="Helvetica" w:eastAsia="Helvetica" w:hAnsi="Helvetica" w:cs="Helvetica"/>
        </w:rPr>
        <w:t xml:space="preserve">” </w:t>
      </w:r>
      <w:r w:rsidRPr="006153A7">
        <w:rPr>
          <w:rStyle w:val="StyleUnderline"/>
          <w:rFonts w:eastAsia="Helvetica" w:cs="Helvetica"/>
        </w:rPr>
        <w:t>is a phenomenon in which hegemony generates growth stimuli for its closely aligned group of countries</w:t>
      </w:r>
      <w:r w:rsidRPr="005663BF">
        <w:rPr>
          <w:rStyle w:val="StyleUnderline"/>
          <w:rFonts w:ascii="Helvetica" w:eastAsia="Helvetica" w:hAnsi="Helvetica" w:cs="Helvetica"/>
        </w:rPr>
        <w:t xml:space="preserve">. </w:t>
      </w:r>
      <w:r w:rsidRPr="006153A7">
        <w:rPr>
          <w:rStyle w:val="StyleUnderline"/>
          <w:rFonts w:eastAsia="Helvetica" w:cs="Helvetica"/>
        </w:rPr>
        <w:t>The growth stimuli include the dissem</w:t>
      </w:r>
      <w:r w:rsidRPr="005663BF">
        <w:rPr>
          <w:rStyle w:val="StyleUnderline"/>
          <w:rFonts w:ascii="Helvetica" w:eastAsia="Helvetica" w:hAnsi="Helvetica" w:cs="Helvetica"/>
        </w:rPr>
        <w:t>i</w:t>
      </w:r>
      <w:r w:rsidRPr="005663BF">
        <w:rPr>
          <w:rStyle w:val="StyleUnderline"/>
        </w:rPr>
        <w:t>nation of technology, knowledge, skills access to the hegemony</w:t>
      </w:r>
      <w:r w:rsidRPr="005663BF">
        <w:rPr>
          <w:rStyle w:val="StyleUnderline"/>
          <w:rFonts w:ascii="Helvetica" w:eastAsia="Helvetica" w:hAnsi="Helvetica" w:cs="Helvetica"/>
        </w:rPr>
        <w:t>’s home market, and institutional arrangements of open market capitalism</w:t>
      </w:r>
      <w:r w:rsidRPr="006153A7">
        <w:rPr>
          <w:rFonts w:ascii="Helvetica" w:eastAsia="Helvetica" w:hAnsi="Helvetica" w:cs="Helvetica"/>
          <w:sz w:val="12"/>
        </w:rPr>
        <w:t xml:space="preserve"> (Ozawa 2003).</w:t>
      </w:r>
      <w:r w:rsidRPr="006153A7">
        <w:rPr>
          <w:sz w:val="12"/>
        </w:rPr>
        <w:t xml:space="preserve"> </w:t>
      </w:r>
      <w:r w:rsidRPr="006153A7">
        <w:rPr>
          <w:rStyle w:val="StyleUnderline"/>
        </w:rPr>
        <w:t>Apart from the economic entanglement, the security relationship between the US and Asian nations have also been quite close</w:t>
      </w:r>
      <w:r w:rsidRPr="006153A7">
        <w:rPr>
          <w:sz w:val="12"/>
        </w:rPr>
        <w:t xml:space="preserve">. However, unlike the engagement of European nations in a security organization, the North Atlantic Treaty Organization (NATO), </w:t>
      </w:r>
      <w:r w:rsidRPr="006153A7">
        <w:rPr>
          <w:rStyle w:val="StyleUnderline"/>
        </w:rPr>
        <w:t>Asia</w:t>
      </w:r>
      <w:r w:rsidRPr="006153A7">
        <w:rPr>
          <w:rStyle w:val="StyleUnderline"/>
          <w:rFonts w:ascii="Helvetica" w:eastAsia="Helvetica" w:hAnsi="Helvetica" w:cs="Helvetica"/>
        </w:rPr>
        <w:t>’</w:t>
      </w:r>
      <w:r w:rsidRPr="006153A7">
        <w:rPr>
          <w:rStyle w:val="StyleUnderline"/>
          <w:rFonts w:eastAsia="Helvetica" w:cs="Helvetica"/>
        </w:rPr>
        <w:t xml:space="preserve">s only regional security organization-Southeast Asia Treaty Organization (SEATO) was so ineffective that </w:t>
      </w:r>
      <w:r w:rsidRPr="006153A7">
        <w:rPr>
          <w:rStyle w:val="StyleUnderline"/>
          <w:rFonts w:ascii="Helvetica" w:eastAsia="Helvetica" w:hAnsi="Helvetica" w:cs="Helvetica"/>
        </w:rPr>
        <w:t>i</w:t>
      </w:r>
      <w:r w:rsidRPr="006153A7">
        <w:rPr>
          <w:rStyle w:val="StyleUnderline"/>
        </w:rPr>
        <w:t>t could not resolve the regional conflict via a collective military alliance. Instead, a separate military alliance between each Asian nation and the US has worked more effectively</w:t>
      </w:r>
      <w:r w:rsidRPr="006153A7">
        <w:rPr>
          <w:sz w:val="12"/>
        </w:rPr>
        <w:t xml:space="preserve">. </w:t>
      </w:r>
      <w:r w:rsidRPr="006153A7">
        <w:rPr>
          <w:rStyle w:val="StyleUnderline"/>
        </w:rPr>
        <w:t>Every Asian nation depends on the US respectively and all of them together have formed a security network oriented towards the US as the central power</w:t>
      </w:r>
      <w:r w:rsidRPr="006153A7">
        <w:rPr>
          <w:sz w:val="12"/>
        </w:rPr>
        <w:t xml:space="preserve">. In </w:t>
      </w:r>
      <w:proofErr w:type="spellStart"/>
      <w:r w:rsidRPr="006153A7">
        <w:rPr>
          <w:sz w:val="12"/>
        </w:rPr>
        <w:t>Ikenberry</w:t>
      </w:r>
      <w:r w:rsidRPr="006153A7">
        <w:rPr>
          <w:rFonts w:ascii="Helvetica" w:eastAsia="Helvetica" w:hAnsi="Helvetica" w:cs="Helvetica"/>
          <w:sz w:val="12"/>
        </w:rPr>
        <w:t>’s</w:t>
      </w:r>
      <w:proofErr w:type="spellEnd"/>
      <w:r w:rsidRPr="006153A7">
        <w:rPr>
          <w:rFonts w:ascii="Helvetica" w:eastAsia="Helvetica" w:hAnsi="Helvetica" w:cs="Helvetica"/>
          <w:sz w:val="12"/>
        </w:rPr>
        <w:t xml:space="preserve"> view, </w:t>
      </w:r>
      <w:r w:rsidRPr="006153A7">
        <w:rPr>
          <w:rStyle w:val="StyleUnderline"/>
        </w:rPr>
        <w:t>these security and economic relationships between the US and Asia have grown into a complex system of interdependencies. The Asian countries export goods to America whilst America offers the military protection for these countries</w:t>
      </w:r>
      <w:r w:rsidRPr="006153A7">
        <w:rPr>
          <w:sz w:val="12"/>
        </w:rPr>
        <w:t>. The exported goods makes the Asian countries accumulate substantial trade surplus while these surplus are used to finance the American deficit (</w:t>
      </w:r>
      <w:proofErr w:type="spellStart"/>
      <w:r w:rsidRPr="006153A7">
        <w:rPr>
          <w:sz w:val="12"/>
        </w:rPr>
        <w:t>Ikenberry</w:t>
      </w:r>
      <w:proofErr w:type="spellEnd"/>
      <w:r w:rsidRPr="006153A7">
        <w:rPr>
          <w:sz w:val="12"/>
        </w:rPr>
        <w:t xml:space="preserve"> 2004). </w:t>
      </w:r>
      <w:r w:rsidRPr="006153A7">
        <w:rPr>
          <w:rStyle w:val="StyleUnderline"/>
        </w:rPr>
        <w:t>America acquires the strategic partners to consolidate its dominance in the region while the Asian countries get protection and economic growth. In nutshell, the American policy towards Asia has been a tangled mixture between security and economic considerations</w:t>
      </w:r>
      <w:r w:rsidRPr="006153A7">
        <w:rPr>
          <w:sz w:val="12"/>
        </w:rPr>
        <w:t xml:space="preserve"> (</w:t>
      </w:r>
      <w:proofErr w:type="spellStart"/>
      <w:r w:rsidRPr="006153A7">
        <w:rPr>
          <w:sz w:val="12"/>
        </w:rPr>
        <w:t>Cumings</w:t>
      </w:r>
      <w:proofErr w:type="spellEnd"/>
      <w:r w:rsidRPr="006153A7">
        <w:rPr>
          <w:sz w:val="12"/>
        </w:rPr>
        <w:t xml:space="preserve"> 1984).</w:t>
      </w:r>
    </w:p>
    <w:p w:rsidR="00C7516C" w:rsidRDefault="00C7516C" w:rsidP="00C7516C">
      <w:pPr>
        <w:pStyle w:val="Heading3"/>
      </w:pPr>
      <w:proofErr w:type="spellStart"/>
      <w:r>
        <w:t>Heg</w:t>
      </w:r>
      <w:proofErr w:type="spellEnd"/>
      <w:r>
        <w:t xml:space="preserve"> Good </w:t>
      </w:r>
      <w:r>
        <w:rPr>
          <w:rFonts w:ascii="Helvetica" w:eastAsia="Helvetica" w:hAnsi="Helvetica" w:cs="Helvetica"/>
        </w:rPr>
        <w:t>–</w:t>
      </w:r>
      <w:r>
        <w:t xml:space="preserve"> Necessary</w:t>
      </w:r>
    </w:p>
    <w:p w:rsidR="00C7516C" w:rsidRDefault="00C7516C" w:rsidP="00C7516C">
      <w:pPr>
        <w:pStyle w:val="Heading4"/>
      </w:pPr>
      <w:r>
        <w:t xml:space="preserve">Hegemony is indispensable to maintaining the world order </w:t>
      </w:r>
      <w:r>
        <w:rPr>
          <w:rFonts w:ascii="Helvetica" w:eastAsia="Helvetica" w:hAnsi="Helvetica" w:cs="Helvetica"/>
        </w:rPr>
        <w:t>–</w:t>
      </w:r>
      <w:r>
        <w:t xml:space="preserve"> history proves</w:t>
      </w:r>
    </w:p>
    <w:p w:rsidR="00C7516C" w:rsidRPr="009B2D6D" w:rsidRDefault="00C7516C" w:rsidP="00C7516C">
      <w:pPr>
        <w:rPr>
          <w:sz w:val="26"/>
        </w:rPr>
      </w:pPr>
      <w:r>
        <w:rPr>
          <w:rStyle w:val="Style13ptBold"/>
        </w:rPr>
        <w:t xml:space="preserve">Chiang 15 </w:t>
      </w:r>
      <w:r>
        <w:rPr>
          <w:rStyle w:val="Style13ptBold"/>
          <w:b w:val="0"/>
        </w:rPr>
        <w:t xml:space="preserve">(Min-Hua Chiang, National University of Singapore, expertise in international economics, development economics, macroeconomics, economic policy analysis, regional economic integration, </w:t>
      </w:r>
      <w:r>
        <w:rPr>
          <w:rStyle w:val="Style13ptBold"/>
          <w:rFonts w:ascii="Helvetica" w:eastAsia="Helvetica" w:hAnsi="Helvetica" w:cs="Helvetica"/>
          <w:b w:val="0"/>
        </w:rPr>
        <w:t>“</w:t>
      </w:r>
      <w:r>
        <w:rPr>
          <w:rStyle w:val="Style13ptBold"/>
          <w:b w:val="0"/>
        </w:rPr>
        <w:t>The US hegemony, East Asia and global governance</w:t>
      </w:r>
      <w:r>
        <w:rPr>
          <w:rStyle w:val="Style13ptBold"/>
          <w:rFonts w:ascii="Helvetica" w:eastAsia="Helvetica" w:hAnsi="Helvetica" w:cs="Helvetica"/>
          <w:b w:val="0"/>
        </w:rPr>
        <w:t>”</w:t>
      </w:r>
      <w:r>
        <w:rPr>
          <w:rStyle w:val="Style13ptBold"/>
          <w:b w:val="0"/>
        </w:rPr>
        <w:t xml:space="preserve">, 12/9/2015, </w:t>
      </w:r>
      <w:r w:rsidRPr="00C02BE6">
        <w:rPr>
          <w:rStyle w:val="Style13ptBold"/>
          <w:b w:val="0"/>
        </w:rPr>
        <w:t>https://link.springer.com/article/10.1186/s40728-015-0023-9#citeas</w:t>
      </w:r>
      <w:r>
        <w:rPr>
          <w:rStyle w:val="Style13ptBold"/>
          <w:b w:val="0"/>
        </w:rPr>
        <w:t>)//RC</w:t>
      </w:r>
    </w:p>
    <w:p w:rsidR="00C7516C" w:rsidRPr="009B2D6D" w:rsidRDefault="00C7516C" w:rsidP="00C7516C">
      <w:pPr>
        <w:rPr>
          <w:sz w:val="10"/>
        </w:rPr>
      </w:pPr>
      <w:r w:rsidRPr="009B2D6D">
        <w:rPr>
          <w:sz w:val="10"/>
        </w:rPr>
        <w:t>The hegemonic state</w:t>
      </w:r>
      <w:r w:rsidRPr="009B2D6D">
        <w:rPr>
          <w:rFonts w:ascii="Helvetica" w:eastAsia="Helvetica" w:hAnsi="Helvetica" w:cs="Helvetica"/>
          <w:sz w:val="10"/>
        </w:rPr>
        <w:t>’s character was further visualized by Keohane’</w:t>
      </w:r>
      <w:r w:rsidRPr="009B2D6D">
        <w:rPr>
          <w:sz w:val="10"/>
        </w:rPr>
        <w:t xml:space="preserve">s theory of hegemonic stability. According to Keohane, </w:t>
      </w:r>
      <w:r w:rsidRPr="009B2D6D">
        <w:rPr>
          <w:rStyle w:val="StyleUnderline"/>
        </w:rPr>
        <w:t>hegemonic powers must have control over raw materials, sources of capital, control over market and competitive advantages in the production of highly valued goods</w:t>
      </w:r>
      <w:r w:rsidRPr="009B2D6D">
        <w:rPr>
          <w:sz w:val="10"/>
        </w:rPr>
        <w:t xml:space="preserve"> (Keohane 1984). </w:t>
      </w:r>
      <w:r w:rsidRPr="009B2D6D">
        <w:rPr>
          <w:rStyle w:val="StyleUnderline"/>
        </w:rPr>
        <w:t>Unlike the Marxist</w:t>
      </w:r>
      <w:r w:rsidRPr="009B2D6D">
        <w:rPr>
          <w:rStyle w:val="StyleUnderline"/>
          <w:rFonts w:ascii="Helvetica" w:eastAsia="Helvetica" w:hAnsi="Helvetica" w:cs="Helvetica"/>
        </w:rPr>
        <w:t>’</w:t>
      </w:r>
      <w:r w:rsidRPr="002F3ABE">
        <w:rPr>
          <w:rStyle w:val="StyleUnderline"/>
          <w:rFonts w:eastAsia="Helvetica" w:cs="Helvetica"/>
        </w:rPr>
        <w:t>s</w:t>
      </w:r>
      <w:r w:rsidRPr="009B2D6D">
        <w:rPr>
          <w:rStyle w:val="StyleUnderline"/>
          <w:rFonts w:ascii="Helvetica" w:eastAsia="Helvetica" w:hAnsi="Helvetica" w:cs="Helvetica"/>
        </w:rPr>
        <w:t xml:space="preserve"> f</w:t>
      </w:r>
      <w:r w:rsidRPr="009B2D6D">
        <w:rPr>
          <w:rStyle w:val="StyleUnderline"/>
        </w:rPr>
        <w:t>ocus on the class interest and production relations in a hegemonic system and the liberalist</w:t>
      </w:r>
      <w:r w:rsidRPr="009B2D6D">
        <w:rPr>
          <w:rStyle w:val="StyleUnderline"/>
          <w:rFonts w:ascii="Helvetica" w:eastAsia="Helvetica" w:hAnsi="Helvetica" w:cs="Helvetica"/>
        </w:rPr>
        <w:t>’</w:t>
      </w:r>
      <w:r w:rsidRPr="009B2D6D">
        <w:rPr>
          <w:rStyle w:val="StyleUnderline"/>
          <w:rFonts w:eastAsia="Helvetica" w:cs="Helvetica"/>
        </w:rPr>
        <w:t>s emphasis on the institutional power of the hegemony, the realist theories highlight the indispensable role of the hegemony in maintaining the world order</w:t>
      </w:r>
      <w:r w:rsidRPr="009B2D6D">
        <w:rPr>
          <w:rFonts w:ascii="Helvetica" w:eastAsia="Helvetica" w:hAnsi="Helvetica" w:cs="Helvetica"/>
          <w:sz w:val="10"/>
        </w:rPr>
        <w:t xml:space="preserve">. </w:t>
      </w:r>
      <w:r w:rsidRPr="009B2D6D">
        <w:rPr>
          <w:rStyle w:val="StyleUnderline"/>
        </w:rPr>
        <w:t>During the Cold War era, the US constructed an economic interdependence framework with its major allies in both Europe and Asia within which the global economy functioned. The security interest and alliance cohesion further provided political glue that held the world economy together and facilitated compromise of important national differences over economic issues</w:t>
      </w:r>
      <w:r w:rsidRPr="009B2D6D">
        <w:rPr>
          <w:sz w:val="10"/>
        </w:rPr>
        <w:t xml:space="preserve"> (Gilpin 2001). </w:t>
      </w:r>
    </w:p>
    <w:p w:rsidR="00C7516C" w:rsidRDefault="00C7516C" w:rsidP="00C7516C">
      <w:pPr>
        <w:pStyle w:val="Heading3"/>
      </w:pPr>
      <w:proofErr w:type="spellStart"/>
      <w:r>
        <w:t>Heg</w:t>
      </w:r>
      <w:proofErr w:type="spellEnd"/>
      <w:r>
        <w:t xml:space="preserve"> Good </w:t>
      </w:r>
      <w:r>
        <w:rPr>
          <w:rFonts w:ascii="Helvetica" w:eastAsia="Helvetica" w:hAnsi="Helvetica" w:cs="Helvetica"/>
        </w:rPr>
        <w:t>–</w:t>
      </w:r>
      <w:r>
        <w:t xml:space="preserve"> China Can</w:t>
      </w:r>
      <w:r>
        <w:rPr>
          <w:rFonts w:ascii="Helvetica" w:eastAsia="Helvetica" w:hAnsi="Helvetica" w:cs="Helvetica"/>
        </w:rPr>
        <w:t>’</w:t>
      </w:r>
      <w:r>
        <w:t>t Fill In</w:t>
      </w:r>
    </w:p>
    <w:p w:rsidR="00C7516C" w:rsidRDefault="00C7516C" w:rsidP="00C7516C">
      <w:pPr>
        <w:pStyle w:val="Heading4"/>
      </w:pPr>
      <w:r>
        <w:t xml:space="preserve">American hegemony is </w:t>
      </w:r>
      <w:r>
        <w:rPr>
          <w:u w:val="single"/>
        </w:rPr>
        <w:t>inevitable and necessary</w:t>
      </w:r>
      <w:r>
        <w:t xml:space="preserve"> for East Asia </w:t>
      </w:r>
      <w:r>
        <w:rPr>
          <w:rFonts w:ascii="Helvetica" w:eastAsia="Helvetica" w:hAnsi="Helvetica" w:cs="Helvetica"/>
        </w:rPr>
        <w:t>–</w:t>
      </w:r>
      <w:r>
        <w:t xml:space="preserve"> the U.S. is an important consumer and security provider</w:t>
      </w:r>
    </w:p>
    <w:p w:rsidR="00C7516C" w:rsidRPr="000648FE" w:rsidRDefault="00C7516C" w:rsidP="00C7516C">
      <w:pPr>
        <w:rPr>
          <w:rStyle w:val="Style13ptBold"/>
          <w:b w:val="0"/>
        </w:rPr>
      </w:pPr>
      <w:r>
        <w:rPr>
          <w:rStyle w:val="Style13ptBold"/>
        </w:rPr>
        <w:t xml:space="preserve">Chiang 15 </w:t>
      </w:r>
      <w:r>
        <w:rPr>
          <w:rStyle w:val="Style13ptBold"/>
          <w:b w:val="0"/>
        </w:rPr>
        <w:t xml:space="preserve">(Min-Hua Chiang, National University of Singapore, expertise in international economics, development economics, macroeconomics, economic policy analysis, regional economic integration, </w:t>
      </w:r>
      <w:r>
        <w:rPr>
          <w:rStyle w:val="Style13ptBold"/>
          <w:rFonts w:ascii="Helvetica" w:eastAsia="Helvetica" w:hAnsi="Helvetica" w:cs="Helvetica"/>
          <w:b w:val="0"/>
        </w:rPr>
        <w:t>“</w:t>
      </w:r>
      <w:r>
        <w:rPr>
          <w:rStyle w:val="Style13ptBold"/>
          <w:b w:val="0"/>
        </w:rPr>
        <w:t>The US hegemony, East Asia and global governance</w:t>
      </w:r>
      <w:r>
        <w:rPr>
          <w:rStyle w:val="Style13ptBold"/>
          <w:rFonts w:ascii="Helvetica" w:eastAsia="Helvetica" w:hAnsi="Helvetica" w:cs="Helvetica"/>
          <w:b w:val="0"/>
        </w:rPr>
        <w:t>”</w:t>
      </w:r>
      <w:r>
        <w:rPr>
          <w:rStyle w:val="Style13ptBold"/>
          <w:b w:val="0"/>
        </w:rPr>
        <w:t xml:space="preserve">, 12/9/2015, </w:t>
      </w:r>
      <w:r w:rsidRPr="00C02BE6">
        <w:rPr>
          <w:rStyle w:val="Style13ptBold"/>
          <w:b w:val="0"/>
        </w:rPr>
        <w:t>https://link.springer.com/article/10.1186/s40728-015-0023-9#citeas</w:t>
      </w:r>
      <w:r>
        <w:rPr>
          <w:rStyle w:val="Style13ptBold"/>
          <w:b w:val="0"/>
        </w:rPr>
        <w:t>)//RC</w:t>
      </w:r>
    </w:p>
    <w:p w:rsidR="00C7516C" w:rsidRDefault="00C7516C" w:rsidP="00C7516C">
      <w:pPr>
        <w:rPr>
          <w:sz w:val="14"/>
        </w:rPr>
      </w:pPr>
      <w:r w:rsidRPr="000E60A0">
        <w:rPr>
          <w:sz w:val="14"/>
        </w:rPr>
        <w:t xml:space="preserve">This article argues that </w:t>
      </w:r>
      <w:r w:rsidRPr="000E60A0">
        <w:rPr>
          <w:rStyle w:val="StyleUnderline"/>
        </w:rPr>
        <w:t>although the US has gradually lost its multiple functions in the global governance, this does not mean a decline of US hegemony</w:t>
      </w:r>
      <w:r w:rsidRPr="000E60A0">
        <w:rPr>
          <w:sz w:val="14"/>
        </w:rPr>
        <w:t xml:space="preserve">. The main reason is that </w:t>
      </w:r>
      <w:r w:rsidRPr="000E60A0">
        <w:rPr>
          <w:rStyle w:val="StyleUnderline"/>
        </w:rPr>
        <w:t xml:space="preserve">there are no better choices, particularly for East Asian countries. Unless China could act as a consumption engine and a security provider, the center-periphery connections between the US and Asia can hardly be broken off. Developing countries in Asia may have interest to form an institutionalized network </w:t>
      </w:r>
      <w:r w:rsidRPr="000E60A0">
        <w:rPr>
          <w:sz w:val="14"/>
        </w:rPr>
        <w:t xml:space="preserve">so that their voice can be heard widely and the risk of over dependence on the US economy can be diversified. </w:t>
      </w:r>
      <w:r w:rsidRPr="000E60A0">
        <w:rPr>
          <w:rStyle w:val="StyleUnderline"/>
        </w:rPr>
        <w:t>However, as China</w:t>
      </w:r>
      <w:r w:rsidRPr="000E60A0">
        <w:rPr>
          <w:rStyle w:val="StyleUnderline"/>
          <w:rFonts w:ascii="Helvetica" w:eastAsia="Helvetica" w:hAnsi="Helvetica" w:cs="Helvetica"/>
        </w:rPr>
        <w:t>’</w:t>
      </w:r>
      <w:r w:rsidRPr="000E60A0">
        <w:rPr>
          <w:rStyle w:val="StyleUnderline"/>
          <w:rFonts w:eastAsia="Helvetica" w:cs="Helvetica"/>
        </w:rPr>
        <w:t>s economy is also highly linked with the US, any China-backed initiatives or institutions will not change the nature of global political economy dominated by America</w:t>
      </w:r>
      <w:r w:rsidRPr="000E60A0">
        <w:rPr>
          <w:rFonts w:eastAsia="Helvetica" w:cs="Helvetica"/>
          <w:sz w:val="14"/>
        </w:rPr>
        <w:t xml:space="preserve">. </w:t>
      </w:r>
      <w:r w:rsidRPr="000E60A0">
        <w:rPr>
          <w:rStyle w:val="StyleUnderline"/>
        </w:rPr>
        <w:t>As long as China is not able to challenge the US economically and militarily, the development of institutionalized network will not be a threat to the US dominance. On the contrary, it could be a supportive mechanism to the US in maintaining global rules and order</w:t>
      </w:r>
      <w:r w:rsidRPr="000E60A0">
        <w:rPr>
          <w:sz w:val="14"/>
        </w:rPr>
        <w:t xml:space="preserve">. The term </w:t>
      </w:r>
      <w:r w:rsidRPr="000E60A0">
        <w:rPr>
          <w:rFonts w:ascii="Helvetica" w:eastAsia="Helvetica" w:hAnsi="Helvetica" w:cs="Helvetica"/>
          <w:sz w:val="14"/>
        </w:rPr>
        <w:t>“</w:t>
      </w:r>
      <w:r w:rsidRPr="000E60A0">
        <w:rPr>
          <w:rFonts w:eastAsia="Helvetica" w:cs="Helvetica"/>
          <w:sz w:val="14"/>
        </w:rPr>
        <w:t>American hegemony</w:t>
      </w:r>
      <w:r w:rsidRPr="000E60A0">
        <w:rPr>
          <w:rFonts w:ascii="Helvetica" w:eastAsia="Helvetica" w:hAnsi="Helvetica" w:cs="Helvetica"/>
          <w:sz w:val="14"/>
        </w:rPr>
        <w:t>”, “</w:t>
      </w:r>
      <w:r w:rsidRPr="000E60A0">
        <w:rPr>
          <w:rFonts w:eastAsia="Helvetica" w:cs="Helvetica"/>
          <w:sz w:val="14"/>
        </w:rPr>
        <w:t>internationally dom</w:t>
      </w:r>
      <w:r w:rsidRPr="000E60A0">
        <w:rPr>
          <w:sz w:val="14"/>
        </w:rPr>
        <w:t>inant economy (IDE)</w:t>
      </w:r>
      <w:r w:rsidRPr="000E60A0">
        <w:rPr>
          <w:rFonts w:ascii="Helvetica" w:eastAsia="Helvetica" w:hAnsi="Helvetica" w:cs="Helvetica"/>
          <w:sz w:val="14"/>
        </w:rPr>
        <w:t xml:space="preserve">” </w:t>
      </w:r>
      <w:r w:rsidRPr="000E60A0">
        <w:rPr>
          <w:rFonts w:eastAsia="Helvetica" w:cs="Helvetica"/>
          <w:sz w:val="14"/>
        </w:rPr>
        <w:t xml:space="preserve">and </w:t>
      </w:r>
      <w:r w:rsidRPr="000E60A0">
        <w:rPr>
          <w:rFonts w:ascii="Helvetica" w:eastAsia="Helvetica" w:hAnsi="Helvetica" w:cs="Helvetica"/>
          <w:sz w:val="14"/>
        </w:rPr>
        <w:t>“American world order” are used interchangeably based on various literatures’ interpretations regarding the dominant power’s relations with the global political economy. The rest of the article is organized as follows. The first se</w:t>
      </w:r>
      <w:r w:rsidRPr="000E60A0">
        <w:rPr>
          <w:sz w:val="14"/>
        </w:rPr>
        <w:t>ction provides theoretical background about the US hegemony. The second reviews the evolution of US hegemony in East Asia. The third summarizes the debates regarding the sustainability of US hegemony after China</w:t>
      </w:r>
      <w:r w:rsidRPr="000E60A0">
        <w:rPr>
          <w:rFonts w:ascii="Helvetica" w:eastAsia="Helvetica" w:hAnsi="Helvetica" w:cs="Helvetica"/>
          <w:sz w:val="14"/>
        </w:rPr>
        <w:t>’s rise. In the fourth section, the main cont</w:t>
      </w:r>
      <w:r w:rsidRPr="000E60A0">
        <w:rPr>
          <w:sz w:val="14"/>
        </w:rPr>
        <w:t xml:space="preserve">ributions made by the two books are highlighted. This article argues that </w:t>
      </w:r>
      <w:r w:rsidRPr="000E60A0">
        <w:rPr>
          <w:rStyle w:val="StyleUnderline"/>
        </w:rPr>
        <w:t>although the US power presence may not seem as strong as it was before, it will continue to stay for a period of time</w:t>
      </w:r>
      <w:r w:rsidRPr="000E60A0">
        <w:rPr>
          <w:sz w:val="14"/>
        </w:rPr>
        <w:t>. Finally, this article concludes with a final assessment of the two books and their contribution to further understanding the US hegemony in both theoretical debates and empirical studies.</w:t>
      </w:r>
    </w:p>
    <w:p w:rsidR="00C7516C" w:rsidRDefault="00C7516C" w:rsidP="00C7516C">
      <w:pPr>
        <w:pStyle w:val="Heading3"/>
      </w:pPr>
      <w:proofErr w:type="spellStart"/>
      <w:r>
        <w:t>Heg</w:t>
      </w:r>
      <w:proofErr w:type="spellEnd"/>
      <w:r>
        <w:t xml:space="preserve"> Good </w:t>
      </w:r>
      <w:r>
        <w:rPr>
          <w:rFonts w:ascii="Helvetica" w:eastAsia="Helvetica" w:hAnsi="Helvetica" w:cs="Helvetica"/>
        </w:rPr>
        <w:t>–</w:t>
      </w:r>
      <w:r>
        <w:t xml:space="preserve"> AT Balancing</w:t>
      </w:r>
    </w:p>
    <w:p w:rsidR="00C7516C" w:rsidRDefault="00C7516C" w:rsidP="00C7516C">
      <w:pPr>
        <w:pStyle w:val="Heading4"/>
      </w:pPr>
      <w:r>
        <w:t xml:space="preserve">No balancing </w:t>
      </w:r>
      <w:r>
        <w:rPr>
          <w:rFonts w:ascii="Helvetica" w:eastAsia="Helvetica" w:hAnsi="Helvetica" w:cs="Helvetica"/>
        </w:rPr>
        <w:t>–</w:t>
      </w:r>
      <w:r>
        <w:t xml:space="preserve"> no other country has the capability or will to go beyond (at most) local or regional balancing </w:t>
      </w:r>
      <w:r>
        <w:rPr>
          <w:rFonts w:ascii="Helvetica" w:eastAsia="Helvetica" w:hAnsi="Helvetica" w:cs="Helvetica"/>
        </w:rPr>
        <w:t>–</w:t>
      </w:r>
      <w:r>
        <w:t xml:space="preserve"> none can threaten the US on a global scale </w:t>
      </w:r>
    </w:p>
    <w:p w:rsidR="00C7516C" w:rsidRPr="00DF6A53" w:rsidRDefault="00C7516C" w:rsidP="00C7516C">
      <w:pPr>
        <w:rPr>
          <w:sz w:val="26"/>
        </w:rPr>
      </w:pPr>
      <w:r>
        <w:rPr>
          <w:rStyle w:val="Style13ptBold"/>
        </w:rPr>
        <w:t xml:space="preserve">Brooks and </w:t>
      </w:r>
      <w:proofErr w:type="spellStart"/>
      <w:r>
        <w:rPr>
          <w:rStyle w:val="Style13ptBold"/>
        </w:rPr>
        <w:t>Wohlforth</w:t>
      </w:r>
      <w:proofErr w:type="spellEnd"/>
      <w:r>
        <w:rPr>
          <w:rStyle w:val="Style13ptBold"/>
        </w:rPr>
        <w:t xml:space="preserve"> 16 </w:t>
      </w:r>
      <w:r>
        <w:rPr>
          <w:rStyle w:val="Style13ptBold"/>
          <w:b w:val="0"/>
        </w:rPr>
        <w:t xml:space="preserve">(Stephen G. Brooks, Associate Professor of Government in the Department of Government at Dartmouth College, and William C. </w:t>
      </w:r>
      <w:proofErr w:type="spellStart"/>
      <w:r>
        <w:rPr>
          <w:rStyle w:val="Style13ptBold"/>
          <w:b w:val="0"/>
        </w:rPr>
        <w:t>Wohlforth</w:t>
      </w:r>
      <w:proofErr w:type="spellEnd"/>
      <w:r>
        <w:rPr>
          <w:rStyle w:val="Style13ptBold"/>
          <w:b w:val="0"/>
        </w:rPr>
        <w:t xml:space="preserve">, Daniel Webster Professor, Professor of Government in the Department of Government at Dartmouth College, </w:t>
      </w:r>
      <w:r>
        <w:rPr>
          <w:rStyle w:val="Style13ptBold"/>
          <w:rFonts w:ascii="Helvetica" w:eastAsia="Helvetica" w:hAnsi="Helvetica" w:cs="Helvetica"/>
          <w:b w:val="0"/>
        </w:rPr>
        <w:t>“</w:t>
      </w:r>
      <w:r>
        <w:rPr>
          <w:rStyle w:val="Style13ptBold"/>
          <w:b w:val="0"/>
        </w:rPr>
        <w:t>America Abroad: The United States</w:t>
      </w:r>
      <w:r>
        <w:rPr>
          <w:rStyle w:val="Style13ptBold"/>
          <w:rFonts w:ascii="Helvetica" w:eastAsia="Helvetica" w:hAnsi="Helvetica" w:cs="Helvetica"/>
          <w:b w:val="0"/>
        </w:rPr>
        <w:t>’</w:t>
      </w:r>
      <w:r>
        <w:rPr>
          <w:rStyle w:val="Style13ptBold"/>
          <w:b w:val="0"/>
        </w:rPr>
        <w:t xml:space="preserve"> Global Role in the 21</w:t>
      </w:r>
      <w:r w:rsidRPr="0007126A">
        <w:rPr>
          <w:rStyle w:val="Style13ptBold"/>
          <w:b w:val="0"/>
          <w:vertAlign w:val="superscript"/>
        </w:rPr>
        <w:t>st</w:t>
      </w:r>
      <w:r>
        <w:rPr>
          <w:rStyle w:val="Style13ptBold"/>
          <w:b w:val="0"/>
        </w:rPr>
        <w:t xml:space="preserve"> Century</w:t>
      </w:r>
      <w:r>
        <w:rPr>
          <w:rStyle w:val="Style13ptBold"/>
          <w:rFonts w:ascii="Helvetica" w:eastAsia="Helvetica" w:hAnsi="Helvetica" w:cs="Helvetica"/>
          <w:b w:val="0"/>
        </w:rPr>
        <w:t>”</w:t>
      </w:r>
      <w:r>
        <w:rPr>
          <w:rStyle w:val="Style13ptBold"/>
          <w:b w:val="0"/>
        </w:rPr>
        <w:t xml:space="preserve">, </w:t>
      </w:r>
      <w:r w:rsidRPr="0007126A">
        <w:rPr>
          <w:rStyle w:val="Style13ptBold"/>
          <w:b w:val="0"/>
        </w:rPr>
        <w:t>2016 - New Yor</w:t>
      </w:r>
      <w:r>
        <w:rPr>
          <w:rStyle w:val="Style13ptBold"/>
          <w:b w:val="0"/>
        </w:rPr>
        <w:t>k, NY, United States of America</w:t>
      </w:r>
      <w:r w:rsidRPr="0007126A">
        <w:rPr>
          <w:rStyle w:val="Style13ptBold"/>
          <w:b w:val="0"/>
        </w:rPr>
        <w:t>: Oxford University Press</w:t>
      </w:r>
      <w:r>
        <w:rPr>
          <w:rStyle w:val="Style13ptBold"/>
          <w:b w:val="0"/>
        </w:rPr>
        <w:t>, pp. 135-138)//RC</w:t>
      </w:r>
    </w:p>
    <w:p w:rsidR="00C7516C" w:rsidRPr="00D1742A" w:rsidRDefault="00C7516C" w:rsidP="00C7516C">
      <w:pPr>
        <w:rPr>
          <w:sz w:val="14"/>
        </w:rPr>
      </w:pPr>
      <w:r w:rsidRPr="00711CF7">
        <w:rPr>
          <w:rStyle w:val="StyleUnderline"/>
        </w:rPr>
        <w:t>Some</w:t>
      </w:r>
      <w:r w:rsidRPr="00D1742A">
        <w:rPr>
          <w:sz w:val="14"/>
        </w:rPr>
        <w:t xml:space="preserve"> advocates of retrenchment </w:t>
      </w:r>
      <w:r w:rsidRPr="00711CF7">
        <w:rPr>
          <w:rStyle w:val="StyleUnderline"/>
        </w:rPr>
        <w:t>suggest</w:t>
      </w:r>
      <w:r w:rsidRPr="00D1742A">
        <w:rPr>
          <w:sz w:val="14"/>
        </w:rPr>
        <w:t xml:space="preserve"> that </w:t>
      </w:r>
      <w:r w:rsidRPr="00711CF7">
        <w:rPr>
          <w:rStyle w:val="StyleUnderline"/>
        </w:rPr>
        <w:t>deep engagement</w:t>
      </w:r>
      <w:r w:rsidRPr="00D1742A">
        <w:rPr>
          <w:sz w:val="14"/>
        </w:rPr>
        <w:t xml:space="preserve"> in the </w:t>
      </w:r>
      <w:proofErr w:type="spellStart"/>
      <w:r w:rsidRPr="00D1742A">
        <w:rPr>
          <w:sz w:val="14"/>
        </w:rPr>
        <w:t>secu</w:t>
      </w:r>
      <w:proofErr w:type="spellEnd"/>
      <w:r w:rsidRPr="00D1742A">
        <w:rPr>
          <w:rFonts w:ascii="Helvetica" w:eastAsia="Helvetica" w:hAnsi="Helvetica" w:cs="Helvetica"/>
          <w:sz w:val="14"/>
        </w:rPr>
        <w:t xml:space="preserve">­ </w:t>
      </w:r>
      <w:proofErr w:type="spellStart"/>
      <w:r w:rsidRPr="00D1742A">
        <w:rPr>
          <w:rFonts w:ascii="Helvetica" w:eastAsia="Helvetica" w:hAnsi="Helvetica" w:cs="Helvetica"/>
          <w:sz w:val="14"/>
        </w:rPr>
        <w:t>rity</w:t>
      </w:r>
      <w:proofErr w:type="spellEnd"/>
      <w:r w:rsidRPr="00D1742A">
        <w:rPr>
          <w:rFonts w:ascii="Helvetica" w:eastAsia="Helvetica" w:hAnsi="Helvetica" w:cs="Helvetica"/>
          <w:sz w:val="14"/>
        </w:rPr>
        <w:t xml:space="preserve"> a airs of the world's key regions "</w:t>
      </w:r>
      <w:r w:rsidRPr="00711CF7">
        <w:rPr>
          <w:rStyle w:val="StyleUnderline"/>
        </w:rPr>
        <w:t>prompts other states to balance against US power however they can."</w:t>
      </w:r>
      <w:r w:rsidRPr="00D1742A">
        <w:rPr>
          <w:rFonts w:ascii="Helvetica" w:eastAsia="Helvetica" w:hAnsi="Helvetica" w:cs="Helvetica"/>
          <w:sz w:val="14"/>
        </w:rPr>
        <w:t xml:space="preserve">3 </w:t>
      </w:r>
      <w:r w:rsidRPr="00711CF7">
        <w:rPr>
          <w:rStyle w:val="StyleUnderline"/>
        </w:rPr>
        <w:t>Such balancing could take the</w:t>
      </w:r>
      <w:r>
        <w:rPr>
          <w:rStyle w:val="StyleUnderline"/>
        </w:rPr>
        <w:t xml:space="preserve"> </w:t>
      </w:r>
      <w:r w:rsidRPr="00711CF7">
        <w:rPr>
          <w:rStyle w:val="StyleUnderline"/>
        </w:rPr>
        <w:t xml:space="preserve">form of </w:t>
      </w:r>
      <w:proofErr w:type="spellStart"/>
      <w:r w:rsidRPr="00711CF7">
        <w:rPr>
          <w:rStyle w:val="StyleUnderline"/>
        </w:rPr>
        <w:t>alli</w:t>
      </w:r>
      <w:r w:rsidRPr="00711CF7">
        <w:rPr>
          <w:rStyle w:val="StyleUnderline"/>
          <w:rFonts w:ascii="Helvetica" w:eastAsia="Helvetica" w:hAnsi="Helvetica" w:cs="Helvetica"/>
        </w:rPr>
        <w:t>­</w:t>
      </w:r>
      <w:proofErr w:type="spellEnd"/>
      <w:r w:rsidRPr="00711CF7">
        <w:rPr>
          <w:rStyle w:val="StyleUnderline"/>
          <w:rFonts w:ascii="Helvetica" w:eastAsia="Helvetica" w:hAnsi="Helvetica" w:cs="Helvetica"/>
        </w:rPr>
        <w:t xml:space="preserve"> </w:t>
      </w:r>
      <w:proofErr w:type="spellStart"/>
      <w:r w:rsidRPr="00711CF7">
        <w:rPr>
          <w:rStyle w:val="StyleUnderline"/>
          <w:rFonts w:eastAsia="Helvetica" w:cs="Helvetica"/>
        </w:rPr>
        <w:t>ance</w:t>
      </w:r>
      <w:proofErr w:type="spellEnd"/>
      <w:r>
        <w:rPr>
          <w:rStyle w:val="StyleUnderline"/>
          <w:rFonts w:eastAsia="Helvetica" w:cs="Helvetica"/>
        </w:rPr>
        <w:t xml:space="preserve"> </w:t>
      </w:r>
      <w:r w:rsidRPr="00711CF7">
        <w:rPr>
          <w:rStyle w:val="StyleUnderline"/>
        </w:rPr>
        <w:t xml:space="preserve">formation (institutionalized interstate security cooperation against the United States that would not occur if America retrenched), "internal </w:t>
      </w:r>
      <w:proofErr w:type="spellStart"/>
      <w:r w:rsidRPr="00711CF7">
        <w:rPr>
          <w:rStyle w:val="StyleUnderline"/>
        </w:rPr>
        <w:t>bal</w:t>
      </w:r>
      <w:r w:rsidRPr="00711CF7">
        <w:rPr>
          <w:rStyle w:val="StyleUnderline"/>
          <w:rFonts w:ascii="Helvetica" w:eastAsia="Helvetica" w:hAnsi="Helvetica" w:cs="Helvetica"/>
        </w:rPr>
        <w:t>­</w:t>
      </w:r>
      <w:proofErr w:type="spellEnd"/>
      <w:r w:rsidRPr="00711CF7">
        <w:rPr>
          <w:rStyle w:val="StyleUnderline"/>
          <w:rFonts w:ascii="Helvetica" w:eastAsia="Helvetica" w:hAnsi="Helvetica" w:cs="Helvetica"/>
        </w:rPr>
        <w:t xml:space="preserve"> </w:t>
      </w:r>
      <w:proofErr w:type="spellStart"/>
      <w:r w:rsidRPr="00711CF7">
        <w:rPr>
          <w:rStyle w:val="StyleUnderline"/>
          <w:rFonts w:eastAsia="Helvetica" w:cs="Helvetica"/>
        </w:rPr>
        <w:t>ancing</w:t>
      </w:r>
      <w:proofErr w:type="spellEnd"/>
      <w:r w:rsidRPr="00711CF7">
        <w:rPr>
          <w:rStyle w:val="StyleUnderline"/>
          <w:rFonts w:ascii="Helvetica" w:eastAsia="Helvetica" w:hAnsi="Helvetica" w:cs="Helvetica"/>
        </w:rPr>
        <w:t>" (the conversion of</w:t>
      </w:r>
      <w:r w:rsidRPr="00711CF7">
        <w:rPr>
          <w:rStyle w:val="StyleUnderline"/>
        </w:rPr>
        <w:t xml:space="preserve"> economic and technological capacity into military power that would not occur if the United States retrenched), or "so</w:t>
      </w:r>
      <w:r>
        <w:rPr>
          <w:rStyle w:val="StyleUnderline"/>
        </w:rPr>
        <w:t xml:space="preserve"> </w:t>
      </w:r>
      <w:proofErr w:type="spellStart"/>
      <w:r w:rsidRPr="00711CF7">
        <w:rPr>
          <w:rStyle w:val="StyleUnderline"/>
        </w:rPr>
        <w:t>balanc</w:t>
      </w:r>
      <w:proofErr w:type="spellEnd"/>
      <w:r w:rsidRPr="00711CF7">
        <w:rPr>
          <w:rStyle w:val="StyleUnderline"/>
          <w:rFonts w:ascii="Helvetica" w:eastAsia="Helvetica" w:hAnsi="Helvetica" w:cs="Helvetica"/>
        </w:rPr>
        <w:t xml:space="preserve">­ </w:t>
      </w:r>
      <w:proofErr w:type="spellStart"/>
      <w:r w:rsidRPr="00711CF7">
        <w:rPr>
          <w:rStyle w:val="StyleUnderline"/>
          <w:rFonts w:eastAsia="Helvetica" w:cs="Helvetica"/>
        </w:rPr>
        <w:t>ing</w:t>
      </w:r>
      <w:proofErr w:type="spellEnd"/>
      <w:r w:rsidRPr="00711CF7">
        <w:rPr>
          <w:rStyle w:val="StyleUnderline"/>
          <w:rFonts w:ascii="Helvetica" w:eastAsia="Helvetica" w:hAnsi="Helvetica" w:cs="Helvetica"/>
        </w:rPr>
        <w:t>" (</w:t>
      </w:r>
      <w:r w:rsidRPr="00711CF7">
        <w:rPr>
          <w:rStyle w:val="StyleUnderline"/>
          <w:rFonts w:eastAsia="Helvetica" w:cs="Helvetica"/>
        </w:rPr>
        <w:t>the use of institutions and other nonmilitary means to hamstring US policy that would not occur if the United States retrenched</w:t>
      </w:r>
      <w:r w:rsidRPr="00711CF7">
        <w:rPr>
          <w:rStyle w:val="StyleUnderline"/>
          <w:rFonts w:ascii="Helvetica" w:eastAsia="Helvetica" w:hAnsi="Helvetica" w:cs="Helvetica"/>
        </w:rPr>
        <w:t>).</w:t>
      </w:r>
      <w:r>
        <w:rPr>
          <w:rStyle w:val="StyleUnderline"/>
        </w:rPr>
        <w:t xml:space="preserve"> </w:t>
      </w:r>
      <w:r w:rsidRPr="00D1742A">
        <w:rPr>
          <w:sz w:val="14"/>
        </w:rPr>
        <w:t xml:space="preserve">Derived from long-established theories of the balance of power, </w:t>
      </w:r>
      <w:r w:rsidRPr="00703F4D">
        <w:rPr>
          <w:rStyle w:val="StyleUnderline"/>
        </w:rPr>
        <w:t>this line of argument posits a direct connection between the United States' position as the most capable state in the system, its strategic choice to pursue a grand strategy stressing engagement in the security a airs of other regions, and pushback</w:t>
      </w:r>
      <w:r>
        <w:rPr>
          <w:rStyle w:val="StyleUnderline"/>
        </w:rPr>
        <w:t xml:space="preserve"> fr</w:t>
      </w:r>
      <w:r w:rsidRPr="00703F4D">
        <w:rPr>
          <w:rStyle w:val="StyleUnderline"/>
        </w:rPr>
        <w:t>om other major powers</w:t>
      </w:r>
      <w:r w:rsidRPr="00D1742A">
        <w:rPr>
          <w:sz w:val="14"/>
        </w:rPr>
        <w:t xml:space="preserve">.4 The United States' large share of global capabilities primes other potential great powers to ramp up their power in order to restore balance, the argument goes, and a reward leaning grand strategy is just the trigger needed to get the process going. Being number one is thus a dubious honor, and the temptation to pursue deep engagement in order to in influence the strategic environment should be resisted, r the result is likely to be a more rapid decline as other major powers' capabilities rise faster than they would if the United States cut a lower pro le on the wo d's stage. </w:t>
      </w:r>
      <w:r w:rsidRPr="00703F4D">
        <w:rPr>
          <w:rStyle w:val="StyleUnderline"/>
        </w:rPr>
        <w:t>Such arguments have not fared well in scholarship over the last two decades.</w:t>
      </w:r>
      <w:r w:rsidRPr="00D1742A">
        <w:rPr>
          <w:sz w:val="14"/>
        </w:rPr>
        <w:t xml:space="preserve"> The initial claim that unipolarity was especially unstable because it would invoke particularly strong balancing reactions was ultimately largely supplanted by the opposite view: that</w:t>
      </w:r>
      <w:r w:rsidRPr="00703F4D">
        <w:rPr>
          <w:rStyle w:val="StyleUnderline"/>
        </w:rPr>
        <w:t xml:space="preserve"> by making counterbalancing </w:t>
      </w:r>
      <w:proofErr w:type="spellStart"/>
      <w:r w:rsidRPr="00703F4D">
        <w:rPr>
          <w:rStyle w:val="StyleUnderline"/>
        </w:rPr>
        <w:t>prohibi</w:t>
      </w:r>
      <w:proofErr w:type="spellEnd"/>
      <w:r w:rsidRPr="00703F4D">
        <w:rPr>
          <w:rStyle w:val="StyleUnderline"/>
        </w:rPr>
        <w:t xml:space="preserve">- </w:t>
      </w:r>
      <w:proofErr w:type="spellStart"/>
      <w:r w:rsidRPr="00703F4D">
        <w:rPr>
          <w:rStyle w:val="StyleUnderline"/>
        </w:rPr>
        <w:t>tively</w:t>
      </w:r>
      <w:proofErr w:type="spellEnd"/>
      <w:r w:rsidRPr="00703F4D">
        <w:rPr>
          <w:rStyle w:val="StyleUnderline"/>
        </w:rPr>
        <w:t xml:space="preserve"> costly, the post-1991 concentration of capabilities in the United States rendered balance-of-power theory essentially inoperative</w:t>
      </w:r>
      <w:r w:rsidRPr="00D1742A">
        <w:rPr>
          <w:sz w:val="14"/>
        </w:rPr>
        <w:t xml:space="preserve">.5 </w:t>
      </w:r>
      <w:r w:rsidRPr="00703F4D">
        <w:rPr>
          <w:rStyle w:val="StyleUnderline"/>
        </w:rPr>
        <w:t>This proposition rests on two key features of the system: the large aggregate power gap be- tween the United States and the other powers and the geographical fact that the former is in North America while the latter are all clustered in and around Eurasia. As we discussed earlier, the bigger the power gap, the harder it is to restore balance in the system. And geography matters because power is a function of distance: efforts by other states to generate capabilities to match the United States or negate its ability to act as a superpower will tend to elicit counterbalancing from regional neighbors</w:t>
      </w:r>
      <w:r w:rsidRPr="00D1742A">
        <w:rPr>
          <w:sz w:val="14"/>
        </w:rPr>
        <w:t xml:space="preserve">. But </w:t>
      </w:r>
      <w:r w:rsidRPr="00703F4D">
        <w:rPr>
          <w:rStyle w:val="StyleUnderline"/>
        </w:rPr>
        <w:t>do these</w:t>
      </w:r>
      <w:r w:rsidRPr="00D1742A">
        <w:rPr>
          <w:sz w:val="14"/>
        </w:rPr>
        <w:t xml:space="preserve"> conclusions from the literature on balancing </w:t>
      </w:r>
      <w:r w:rsidRPr="00703F4D">
        <w:rPr>
          <w:rStyle w:val="StyleUnderline"/>
        </w:rPr>
        <w:t>still hold in light of China's and Russia's enhanced</w:t>
      </w:r>
      <w:r w:rsidRPr="00D1742A">
        <w:rPr>
          <w:sz w:val="14"/>
        </w:rPr>
        <w:t xml:space="preserve"> military </w:t>
      </w:r>
      <w:r w:rsidRPr="00703F4D">
        <w:rPr>
          <w:rStyle w:val="StyleUnderline"/>
        </w:rPr>
        <w:t>capabilities</w:t>
      </w:r>
      <w:r w:rsidRPr="00D1742A">
        <w:rPr>
          <w:sz w:val="14"/>
        </w:rPr>
        <w:t xml:space="preserve"> and the </w:t>
      </w:r>
      <w:proofErr w:type="spellStart"/>
      <w:r w:rsidRPr="00D1742A">
        <w:rPr>
          <w:sz w:val="14"/>
        </w:rPr>
        <w:t>appar</w:t>
      </w:r>
      <w:proofErr w:type="spellEnd"/>
      <w:r w:rsidRPr="00D1742A">
        <w:rPr>
          <w:sz w:val="14"/>
        </w:rPr>
        <w:t xml:space="preserve">- </w:t>
      </w:r>
      <w:proofErr w:type="spellStart"/>
      <w:r w:rsidRPr="00D1742A">
        <w:rPr>
          <w:sz w:val="14"/>
        </w:rPr>
        <w:t>ent</w:t>
      </w:r>
      <w:proofErr w:type="spellEnd"/>
      <w:r w:rsidRPr="00D1742A">
        <w:rPr>
          <w:sz w:val="14"/>
        </w:rPr>
        <w:t xml:space="preserve"> uptick in the salience of major-power competition? The answer requires attention to three key distinctions that are often elided in discussion of the balance of power by retrenchment proponents. </w:t>
      </w:r>
      <w:r w:rsidRPr="00703F4D">
        <w:rPr>
          <w:rStyle w:val="StyleUnderline"/>
        </w:rPr>
        <w:t>First is the distinction between</w:t>
      </w:r>
      <w:r w:rsidRPr="00D1742A">
        <w:rPr>
          <w:sz w:val="14"/>
        </w:rPr>
        <w:t xml:space="preserve"> what Evan Braden Montgomery calls </w:t>
      </w:r>
      <w:r w:rsidRPr="00703F4D">
        <w:rPr>
          <w:rStyle w:val="StyleUnderline"/>
        </w:rPr>
        <w:t>"local balancing" and "global balancing</w:t>
      </w:r>
      <w:r w:rsidRPr="00D1742A">
        <w:rPr>
          <w:sz w:val="14"/>
        </w:rPr>
        <w:t>."6 G</w:t>
      </w:r>
      <w:r w:rsidRPr="00703F4D">
        <w:rPr>
          <w:rStyle w:val="StyleUnderline"/>
        </w:rPr>
        <w:t xml:space="preserve">lobal balancing is about the in- </w:t>
      </w:r>
      <w:proofErr w:type="spellStart"/>
      <w:r w:rsidRPr="00703F4D">
        <w:rPr>
          <w:rStyle w:val="StyleUnderline"/>
        </w:rPr>
        <w:t>ternational</w:t>
      </w:r>
      <w:proofErr w:type="spellEnd"/>
      <w:r w:rsidRPr="00703F4D">
        <w:rPr>
          <w:rStyle w:val="StyleUnderline"/>
        </w:rPr>
        <w:t xml:space="preserve"> system: it concerns shifts in the distribution of power that move the international system back toward a more even distribution by negating or matching US global capabilities. Such balancing is what classical balance-of- power theory is all about. Local balancing</w:t>
      </w:r>
      <w:r w:rsidRPr="00D1742A">
        <w:rPr>
          <w:sz w:val="14"/>
        </w:rPr>
        <w:t xml:space="preserve">, in contrast, </w:t>
      </w:r>
      <w:r w:rsidRPr="00703F4D">
        <w:rPr>
          <w:rStyle w:val="StyleUnderline"/>
        </w:rPr>
        <w:t>is about self-defense within a regional context</w:t>
      </w:r>
      <w:r w:rsidRPr="00D1742A">
        <w:rPr>
          <w:sz w:val="14"/>
        </w:rPr>
        <w:t xml:space="preserve">. Deep engagement makes the United States a key factor in at least two regions, Europe and East Asia, and so may affect the nature of local balancing by the major regional players. </w:t>
      </w:r>
      <w:r w:rsidRPr="00703F4D">
        <w:rPr>
          <w:rStyle w:val="StyleUnderline"/>
        </w:rPr>
        <w:t>By failing to maintain this distinction, however, retrenchment advocates miss the possibility that local balancing may not contribute to global balancing, and, indeed, it may undermine it.</w:t>
      </w:r>
      <w:r>
        <w:rPr>
          <w:rStyle w:val="StyleUnderline"/>
        </w:rPr>
        <w:t xml:space="preserve"> </w:t>
      </w:r>
      <w:r w:rsidRPr="00703F4D">
        <w:rPr>
          <w:rStyle w:val="StyleUnderline"/>
        </w:rPr>
        <w:t>Second is the distinction between balancing and other phenomena that work against the longevity of the United States' position</w:t>
      </w:r>
      <w:r w:rsidRPr="00D1742A">
        <w:rPr>
          <w:sz w:val="14"/>
        </w:rPr>
        <w:t xml:space="preserve"> as the globe's sole superpower. </w:t>
      </w:r>
      <w:r w:rsidRPr="00703F4D">
        <w:rPr>
          <w:rStyle w:val="StyleUnderline"/>
        </w:rPr>
        <w:t xml:space="preserve">To say that balance-of-power theory is inoperative does not mean that there are no other forces in the world pushing </w:t>
      </w:r>
      <w:r w:rsidRPr="00D1742A">
        <w:rPr>
          <w:sz w:val="14"/>
        </w:rPr>
        <w:t>it</w:t>
      </w:r>
      <w:r w:rsidRPr="00703F4D">
        <w:rPr>
          <w:rStyle w:val="StyleUnderline"/>
        </w:rPr>
        <w:t xml:space="preserve"> back </w:t>
      </w:r>
      <w:r w:rsidRPr="00D1742A">
        <w:rPr>
          <w:sz w:val="14"/>
        </w:rPr>
        <w:t xml:space="preserve">toward </w:t>
      </w:r>
      <w:proofErr w:type="spellStart"/>
      <w:r w:rsidRPr="00D1742A">
        <w:rPr>
          <w:sz w:val="14"/>
        </w:rPr>
        <w:t>bal</w:t>
      </w:r>
      <w:proofErr w:type="spellEnd"/>
      <w:r w:rsidRPr="00D1742A">
        <w:rPr>
          <w:sz w:val="14"/>
        </w:rPr>
        <w:t xml:space="preserve">- </w:t>
      </w:r>
      <w:proofErr w:type="spellStart"/>
      <w:r w:rsidRPr="00D1742A">
        <w:rPr>
          <w:sz w:val="14"/>
        </w:rPr>
        <w:t>ance</w:t>
      </w:r>
      <w:proofErr w:type="spellEnd"/>
      <w:r w:rsidRPr="00D1742A">
        <w:rPr>
          <w:sz w:val="14"/>
        </w:rPr>
        <w:t xml:space="preserve">, nor that local balancing is somehow precluded.7 The growth of China's economy has nothing to do with balance-of-power theory, but it is pushing in the direction of balance. And </w:t>
      </w:r>
      <w:r w:rsidRPr="00D1742A">
        <w:rPr>
          <w:rStyle w:val="StyleUnderline"/>
        </w:rPr>
        <w:t>as China has grown, so has its ability to defend itself-not only territorially but also against some kinds of potential intimidation by the United States</w:t>
      </w:r>
      <w:r w:rsidRPr="00D1742A">
        <w:rPr>
          <w:sz w:val="14"/>
        </w:rPr>
        <w:t xml:space="preserve">. The claim that the United States is </w:t>
      </w:r>
      <w:proofErr w:type="spellStart"/>
      <w:r w:rsidRPr="00D1742A">
        <w:rPr>
          <w:sz w:val="14"/>
        </w:rPr>
        <w:t>uncon</w:t>
      </w:r>
      <w:proofErr w:type="spellEnd"/>
      <w:r w:rsidRPr="00D1742A">
        <w:rPr>
          <w:sz w:val="14"/>
        </w:rPr>
        <w:t xml:space="preserve">- strained by global balancing in practice means that the barriers to balancing are so high for China and the X powers that Washington would have to go to improbable lengths to cause those states to seek to overcome them. It </w:t>
      </w:r>
      <w:proofErr w:type="spellStart"/>
      <w:r w:rsidRPr="00D1742A">
        <w:rPr>
          <w:sz w:val="14"/>
        </w:rPr>
        <w:t>fol</w:t>
      </w:r>
      <w:proofErr w:type="spellEnd"/>
      <w:r w:rsidRPr="00D1742A">
        <w:rPr>
          <w:sz w:val="14"/>
        </w:rPr>
        <w:t xml:space="preserve">- lows that a deep asymmetry remains. </w:t>
      </w:r>
      <w:r w:rsidRPr="00D1742A">
        <w:rPr>
          <w:rStyle w:val="StyleUnderline"/>
        </w:rPr>
        <w:t>The United States does not in practice face a balancing constraint on its grand strategy, which is conducted across the entire system. In contrast, the other great powers, with only regionally focused grand strategies, do face a balancing constraint.</w:t>
      </w:r>
      <w:r w:rsidRPr="00D1742A">
        <w:rPr>
          <w:sz w:val="14"/>
        </w:rPr>
        <w:t xml:space="preserve"> </w:t>
      </w:r>
      <w:r w:rsidRPr="00D1742A">
        <w:rPr>
          <w:rStyle w:val="StyleUnderline"/>
        </w:rPr>
        <w:t>Third and most important is the distinction between the United States' underlying material capabilities and its grand strategy</w:t>
      </w:r>
      <w:r w:rsidRPr="00D1742A">
        <w:rPr>
          <w:sz w:val="14"/>
        </w:rPr>
        <w:t xml:space="preserve">. The difference of in- </w:t>
      </w:r>
      <w:proofErr w:type="spellStart"/>
      <w:r w:rsidRPr="00D1742A">
        <w:rPr>
          <w:sz w:val="14"/>
        </w:rPr>
        <w:t>terest</w:t>
      </w:r>
      <w:proofErr w:type="spellEnd"/>
      <w:r w:rsidRPr="00D1742A">
        <w:rPr>
          <w:sz w:val="14"/>
        </w:rPr>
        <w:t xml:space="preserve"> here is between the degree of balancing the United States confronts when it pursues deep engagement and what it would confront if it retrenched. </w:t>
      </w:r>
      <w:r w:rsidRPr="00D1742A">
        <w:rPr>
          <w:rStyle w:val="StyleUnderline"/>
        </w:rPr>
        <w:t>If the United States did retrench and ended up with fewer alliances, fewer forward-deployed forces, a smaller army, and a reduction in defense spending, these would be consequential changes, to be sure, but from the perspective of balance-of-power theory they are subtle, especially given that the United States' capacity to generate military power would remain</w:t>
      </w:r>
      <w:r w:rsidRPr="00D1742A">
        <w:rPr>
          <w:sz w:val="14"/>
        </w:rPr>
        <w:t xml:space="preserve">. Retrenchment ad- </w:t>
      </w:r>
      <w:proofErr w:type="spellStart"/>
      <w:r w:rsidRPr="00D1742A">
        <w:rPr>
          <w:sz w:val="14"/>
        </w:rPr>
        <w:t>vocates</w:t>
      </w:r>
      <w:proofErr w:type="spellEnd"/>
      <w:r w:rsidRPr="00D1742A">
        <w:rPr>
          <w:sz w:val="14"/>
        </w:rPr>
        <w:t xml:space="preserve"> have not explained why we should expect a difference of that scale to result in substantially decreased incentives for the X powers to balance. In light of these key distinctions, how does the shift from a l + X to a 1 +1 +X world, with China in a class by itself as the one state that might someday emerge as a potential superpower, affect the core argument that balance-of-power theory is inoperative? In chapters 2 and 3, we showed that, </w:t>
      </w:r>
      <w:r w:rsidRPr="00D1742A">
        <w:rPr>
          <w:rStyle w:val="StyleUnderline"/>
        </w:rPr>
        <w:t>unlike past rising powers, China is at a very different technological level than the leading state and thus its ability to distill raw economic resources into top-end military capabilities is much more constrained</w:t>
      </w:r>
      <w:r w:rsidRPr="00D1742A">
        <w:rPr>
          <w:sz w:val="14"/>
        </w:rPr>
        <w:t xml:space="preserve">. And the techno- logical playing field itself has changed to make it even harder for new </w:t>
      </w:r>
      <w:proofErr w:type="spellStart"/>
      <w:r w:rsidRPr="00D1742A">
        <w:rPr>
          <w:sz w:val="14"/>
        </w:rPr>
        <w:t>en</w:t>
      </w:r>
      <w:proofErr w:type="spellEnd"/>
      <w:r w:rsidRPr="00D1742A">
        <w:rPr>
          <w:sz w:val="14"/>
        </w:rPr>
        <w:t xml:space="preserve">- </w:t>
      </w:r>
      <w:proofErr w:type="spellStart"/>
      <w:r w:rsidRPr="00D1742A">
        <w:rPr>
          <w:sz w:val="14"/>
        </w:rPr>
        <w:t>trants</w:t>
      </w:r>
      <w:proofErr w:type="spellEnd"/>
      <w:r w:rsidRPr="00D1742A">
        <w:rPr>
          <w:sz w:val="14"/>
        </w:rPr>
        <w:t xml:space="preserve"> to get into the top league.8 Ultimately, </w:t>
      </w:r>
      <w:r w:rsidRPr="00D1742A">
        <w:rPr>
          <w:rStyle w:val="StyleUnderline"/>
        </w:rPr>
        <w:t>the military and technological hurdles to internal balancing by China will remain formidably high for de- cades</w:t>
      </w:r>
      <w:r w:rsidRPr="00D1742A">
        <w:rPr>
          <w:sz w:val="14"/>
        </w:rPr>
        <w:t xml:space="preserve">. </w:t>
      </w:r>
      <w:r w:rsidRPr="00D1742A">
        <w:rPr>
          <w:rStyle w:val="StyleUnderline"/>
        </w:rPr>
        <w:t xml:space="preserve">Our analysis thus confirms that true global balancing-creating an equipoise in the system by either matching or negating America's superpower capabilities-will long remain effectively out of reach for China, which alone among states has the scale and raw economic heft to make such </w:t>
      </w:r>
      <w:proofErr w:type="spellStart"/>
      <w:r w:rsidRPr="00D1742A">
        <w:rPr>
          <w:rStyle w:val="StyleUnderline"/>
        </w:rPr>
        <w:t>counterbal</w:t>
      </w:r>
      <w:proofErr w:type="spellEnd"/>
      <w:r w:rsidRPr="00D1742A">
        <w:rPr>
          <w:rStyle w:val="StyleUnderline"/>
        </w:rPr>
        <w:t xml:space="preserve">- </w:t>
      </w:r>
      <w:proofErr w:type="spellStart"/>
      <w:r w:rsidRPr="00D1742A">
        <w:rPr>
          <w:rStyle w:val="StyleUnderline"/>
        </w:rPr>
        <w:t>ancing</w:t>
      </w:r>
      <w:proofErr w:type="spellEnd"/>
      <w:r w:rsidRPr="00D1742A">
        <w:rPr>
          <w:rStyle w:val="StyleUnderline"/>
        </w:rPr>
        <w:t xml:space="preserve"> even a notional option.</w:t>
      </w:r>
      <w:r w:rsidRPr="00D1742A">
        <w:rPr>
          <w:sz w:val="14"/>
        </w:rPr>
        <w:t xml:space="preserve"> And </w:t>
      </w:r>
      <w:r w:rsidRPr="00D1742A">
        <w:rPr>
          <w:rStyle w:val="StyleUnderline"/>
        </w:rPr>
        <w:t>the absence of global balancing</w:t>
      </w:r>
      <w:r w:rsidRPr="00D1742A">
        <w:rPr>
          <w:sz w:val="14"/>
        </w:rPr>
        <w:t xml:space="preserve"> matters: it en</w:t>
      </w:r>
      <w:r w:rsidRPr="00D1742A">
        <w:rPr>
          <w:rStyle w:val="StyleUnderline"/>
        </w:rPr>
        <w:t>ables freedom of action for the United States and dramatically constrains choices for all others. US security policy remains relatively unconstrained by a significant Chinese ability to "channel a rivalry away from its territory and challenge</w:t>
      </w:r>
      <w:r w:rsidRPr="00D1742A">
        <w:rPr>
          <w:sz w:val="14"/>
        </w:rPr>
        <w:t xml:space="preserve"> [the US] in far-flung locations,</w:t>
      </w:r>
      <w:r w:rsidRPr="00D1742A">
        <w:rPr>
          <w:rStyle w:val="StyleUnderline"/>
        </w:rPr>
        <w:t>''9 while China, as well as Russia and the X powers</w:t>
      </w:r>
      <w:r w:rsidRPr="00D1742A">
        <w:rPr>
          <w:sz w:val="14"/>
        </w:rPr>
        <w:t xml:space="preserve">, </w:t>
      </w:r>
      <w:r w:rsidRPr="00D1742A">
        <w:rPr>
          <w:rStyle w:val="StyleUnderline"/>
        </w:rPr>
        <w:t>must concentrate</w:t>
      </w:r>
      <w:r w:rsidRPr="00D1742A">
        <w:rPr>
          <w:sz w:val="14"/>
        </w:rPr>
        <w:t xml:space="preserve"> their resources </w:t>
      </w:r>
      <w:r w:rsidRPr="00D1742A">
        <w:rPr>
          <w:rStyle w:val="StyleUnderline"/>
        </w:rPr>
        <w:t>on navigating a local security environment shaped by US power</w:t>
      </w:r>
      <w:r w:rsidRPr="00D1742A">
        <w:rPr>
          <w:sz w:val="14"/>
        </w:rPr>
        <w:t xml:space="preserve">.10 That leaves external balancing-alliances-as the potential route back to global equilibrium. But our analysis in chapters 2 and 3 makes clear how improbable that option remains. If capabilities are presented as simple </w:t>
      </w:r>
      <w:proofErr w:type="spellStart"/>
      <w:r w:rsidRPr="00D1742A">
        <w:rPr>
          <w:sz w:val="14"/>
        </w:rPr>
        <w:t>aggre</w:t>
      </w:r>
      <w:proofErr w:type="spellEnd"/>
      <w:r w:rsidRPr="00D1742A">
        <w:rPr>
          <w:sz w:val="14"/>
        </w:rPr>
        <w:t xml:space="preserve">- gates like GDP or military spending that can be added up as states combine in alliances, it might seem easy for states to band together to match the US. If we look instead at the number of superpowers and the underlying </w:t>
      </w:r>
      <w:proofErr w:type="spellStart"/>
      <w:r w:rsidRPr="00D1742A">
        <w:rPr>
          <w:sz w:val="14"/>
        </w:rPr>
        <w:t>capabil</w:t>
      </w:r>
      <w:proofErr w:type="spellEnd"/>
      <w:r w:rsidRPr="00D1742A">
        <w:rPr>
          <w:sz w:val="14"/>
        </w:rPr>
        <w:t xml:space="preserve">- </w:t>
      </w:r>
      <w:proofErr w:type="spellStart"/>
      <w:r w:rsidRPr="00D1742A">
        <w:rPr>
          <w:sz w:val="14"/>
        </w:rPr>
        <w:t>ities</w:t>
      </w:r>
      <w:proofErr w:type="spellEnd"/>
      <w:r w:rsidRPr="00D1742A">
        <w:rPr>
          <w:sz w:val="14"/>
        </w:rPr>
        <w:t xml:space="preserve"> needed to produce them, however, a very different picture emerges. The kinds of capabilities and investments needed to be a 21st-century superpower require the politically and organizationally integrated setting only a state can foster. It remains exceedingly unlikely that any alliance of great powers could replicate that kind of setting. </w:t>
      </w:r>
      <w:r w:rsidRPr="00D1742A">
        <w:rPr>
          <w:rStyle w:val="StyleUnderline"/>
        </w:rPr>
        <w:t>It would take a threat of massive proportions to cause states to overcome these formidable barriers to balancing. Deep engagement, as irksome as it may appear to China and Russia, simply does not rise to that level</w:t>
      </w:r>
      <w:r w:rsidRPr="00D1742A">
        <w:rPr>
          <w:sz w:val="14"/>
        </w:rPr>
        <w:t xml:space="preserve">. Stephen Walt, the author of balance-of-threat theory and the leading realist scholar of alliance formation, concludes that because of the numerous factors that mitigate other powers' perceptions of US threats to their security, the United States would have to "have the same expansionist ambitions [as] Napoleonic France, Wilhelmine and Nazi Germany, or the Soviet Union" to spark a hard balancing coalition.11 </w:t>
      </w:r>
      <w:r w:rsidRPr="00D1742A">
        <w:rPr>
          <w:rStyle w:val="StyleUnderline"/>
        </w:rPr>
        <w:t xml:space="preserve">Expanding the theoretical lens to encompass domestic and international institutions only strengthens the case: deep </w:t>
      </w:r>
      <w:proofErr w:type="spellStart"/>
      <w:r w:rsidRPr="00D1742A">
        <w:rPr>
          <w:rStyle w:val="StyleUnderline"/>
        </w:rPr>
        <w:t>en</w:t>
      </w:r>
      <w:proofErr w:type="spellEnd"/>
      <w:r w:rsidRPr="00D1742A">
        <w:rPr>
          <w:rStyle w:val="StyleUnderline"/>
        </w:rPr>
        <w:t xml:space="preserve">- </w:t>
      </w:r>
      <w:proofErr w:type="spellStart"/>
      <w:r w:rsidRPr="00D1742A">
        <w:rPr>
          <w:rStyle w:val="StyleUnderline"/>
        </w:rPr>
        <w:t>gagement</w:t>
      </w:r>
      <w:proofErr w:type="spellEnd"/>
      <w:r w:rsidRPr="00D1742A">
        <w:rPr>
          <w:rStyle w:val="StyleUnderline"/>
        </w:rPr>
        <w:t xml:space="preserve"> allows the United States to embed its dominant role within </w:t>
      </w:r>
      <w:proofErr w:type="spellStart"/>
      <w:r w:rsidRPr="00D1742A">
        <w:rPr>
          <w:rStyle w:val="StyleUnderline"/>
        </w:rPr>
        <w:t>heav</w:t>
      </w:r>
      <w:proofErr w:type="spellEnd"/>
      <w:r w:rsidRPr="00D1742A">
        <w:rPr>
          <w:rStyle w:val="StyleUnderline"/>
        </w:rPr>
        <w:t xml:space="preserve">- </w:t>
      </w:r>
      <w:proofErr w:type="spellStart"/>
      <w:r w:rsidRPr="00D1742A">
        <w:rPr>
          <w:rStyle w:val="StyleUnderline"/>
        </w:rPr>
        <w:t>ily</w:t>
      </w:r>
      <w:proofErr w:type="spellEnd"/>
      <w:r w:rsidRPr="00D1742A">
        <w:rPr>
          <w:rStyle w:val="StyleUnderline"/>
        </w:rPr>
        <w:t xml:space="preserve"> institutionalized alliances and exploit the rules-based order it fostered to dampen some of the more politically toxic elements of</w:t>
      </w:r>
      <w:r>
        <w:rPr>
          <w:rStyle w:val="StyleUnderline"/>
        </w:rPr>
        <w:t xml:space="preserve"> </w:t>
      </w:r>
      <w:r w:rsidRPr="00D1742A">
        <w:rPr>
          <w:rStyle w:val="StyleUnderline"/>
        </w:rPr>
        <w:t>its grand strategy</w:t>
      </w:r>
      <w:r w:rsidRPr="00D1742A">
        <w:rPr>
          <w:sz w:val="14"/>
        </w:rPr>
        <w:t xml:space="preserve">. The result is to make the US alliance system- especially among its core liberal members- far more robust and harder to challenge than </w:t>
      </w:r>
      <w:proofErr w:type="spellStart"/>
      <w:r w:rsidRPr="00D1742A">
        <w:rPr>
          <w:sz w:val="14"/>
        </w:rPr>
        <w:t>ifthe</w:t>
      </w:r>
      <w:proofErr w:type="spellEnd"/>
      <w:r w:rsidRPr="00D1742A">
        <w:rPr>
          <w:sz w:val="14"/>
        </w:rPr>
        <w:t xml:space="preserve"> United States were to disengage.12 Deep engagement may affect Chinese and Russian incentives for local </w:t>
      </w:r>
      <w:proofErr w:type="spellStart"/>
      <w:r w:rsidRPr="00D1742A">
        <w:rPr>
          <w:sz w:val="14"/>
        </w:rPr>
        <w:t>bal</w:t>
      </w:r>
      <w:proofErr w:type="spellEnd"/>
      <w:r w:rsidRPr="00D1742A">
        <w:rPr>
          <w:sz w:val="14"/>
        </w:rPr>
        <w:t xml:space="preserve">- </w:t>
      </w:r>
      <w:proofErr w:type="spellStart"/>
      <w:r w:rsidRPr="00D1742A">
        <w:rPr>
          <w:sz w:val="14"/>
        </w:rPr>
        <w:t>ancing</w:t>
      </w:r>
      <w:proofErr w:type="spellEnd"/>
      <w:r w:rsidRPr="00D1742A">
        <w:rPr>
          <w:sz w:val="14"/>
        </w:rPr>
        <w:t>, but recent scholarship strongly supports the proposition that overall the strategy slows rather than increases the rate at which capabilities might diffuse to a more balanced distribution.</w:t>
      </w:r>
      <w:r w:rsidRPr="00D1742A">
        <w:rPr>
          <w:rStyle w:val="StyleUnderline"/>
        </w:rPr>
        <w:t xml:space="preserve"> </w:t>
      </w:r>
      <w:r w:rsidRPr="00D1742A">
        <w:rPr>
          <w:sz w:val="14"/>
        </w:rPr>
        <w:t xml:space="preserve">As chapters sand 6 established, se- curing partners and allies in key regions reduces their incentives to generate military capabilities (most notably, nuclear weapons). Moreover, </w:t>
      </w:r>
      <w:r w:rsidRPr="00D1742A">
        <w:rPr>
          <w:rStyle w:val="StyleUnderline"/>
        </w:rPr>
        <w:t xml:space="preserve">deep </w:t>
      </w:r>
      <w:proofErr w:type="spellStart"/>
      <w:r w:rsidRPr="00D1742A">
        <w:rPr>
          <w:rStyle w:val="StyleUnderline"/>
        </w:rPr>
        <w:t>en</w:t>
      </w:r>
      <w:proofErr w:type="spellEnd"/>
      <w:r w:rsidRPr="00D1742A">
        <w:rPr>
          <w:rStyle w:val="StyleUnderline"/>
        </w:rPr>
        <w:t xml:space="preserve">- </w:t>
      </w:r>
      <w:proofErr w:type="spellStart"/>
      <w:r w:rsidRPr="00D1742A">
        <w:rPr>
          <w:rStyle w:val="StyleUnderline"/>
        </w:rPr>
        <w:t>gagement</w:t>
      </w:r>
      <w:proofErr w:type="spellEnd"/>
      <w:r w:rsidRPr="00D1742A">
        <w:rPr>
          <w:rStyle w:val="StyleUnderline"/>
        </w:rPr>
        <w:t xml:space="preserve"> gives America leverage to prevent US allies-which comprise most of the most modern and effective militaries in the world-from transferring military technologies and production techniques to potential rivals. The United States' predominant position in the high-end defense industry also allows Washington to trade access to its defense market for compliance on key security issues, notably technology transfers to potential geopolitical op- ponents</w:t>
      </w:r>
      <w:r w:rsidRPr="00D1742A">
        <w:rPr>
          <w:sz w:val="14"/>
        </w:rPr>
        <w:t>.13 The continued European embargo on military sales to China- in place since 1989-is a case in point.</w:t>
      </w:r>
    </w:p>
    <w:p w:rsidR="00C7516C" w:rsidRDefault="00C7516C" w:rsidP="00C7516C">
      <w:pPr>
        <w:pStyle w:val="Heading3"/>
      </w:pPr>
      <w:proofErr w:type="spellStart"/>
      <w:r>
        <w:t>Heg</w:t>
      </w:r>
      <w:proofErr w:type="spellEnd"/>
      <w:r>
        <w:t xml:space="preserve"> Good </w:t>
      </w:r>
      <w:r>
        <w:rPr>
          <w:rFonts w:ascii="Helvetica" w:eastAsia="Helvetica" w:hAnsi="Helvetica" w:cs="Helvetica"/>
        </w:rPr>
        <w:t>–</w:t>
      </w:r>
      <w:r>
        <w:t xml:space="preserve"> AT Militarism</w:t>
      </w:r>
    </w:p>
    <w:p w:rsidR="00C7516C" w:rsidRDefault="00C7516C" w:rsidP="00C7516C">
      <w:pPr>
        <w:pStyle w:val="Heading4"/>
      </w:pPr>
      <w:r>
        <w:t xml:space="preserve">Iraq was an outlier, but intervention is inevitable </w:t>
      </w:r>
      <w:r>
        <w:rPr>
          <w:rFonts w:ascii="Helvetica" w:eastAsia="Helvetica" w:hAnsi="Helvetica" w:cs="Helvetica"/>
        </w:rPr>
        <w:t>–</w:t>
      </w:r>
      <w:r>
        <w:t xml:space="preserve"> a world without US military presence is worse and heightens the risk of conflict</w:t>
      </w:r>
    </w:p>
    <w:p w:rsidR="00C7516C" w:rsidRPr="00050671" w:rsidRDefault="00C7516C" w:rsidP="00C7516C">
      <w:pPr>
        <w:rPr>
          <w:sz w:val="26"/>
        </w:rPr>
      </w:pPr>
      <w:r>
        <w:rPr>
          <w:rStyle w:val="Style13ptBold"/>
        </w:rPr>
        <w:t xml:space="preserve">Brooks and </w:t>
      </w:r>
      <w:proofErr w:type="spellStart"/>
      <w:r>
        <w:rPr>
          <w:rStyle w:val="Style13ptBold"/>
        </w:rPr>
        <w:t>Wohlforth</w:t>
      </w:r>
      <w:proofErr w:type="spellEnd"/>
      <w:r>
        <w:rPr>
          <w:rStyle w:val="Style13ptBold"/>
        </w:rPr>
        <w:t xml:space="preserve"> 16 </w:t>
      </w:r>
      <w:r>
        <w:rPr>
          <w:rStyle w:val="Style13ptBold"/>
          <w:b w:val="0"/>
        </w:rPr>
        <w:t xml:space="preserve">(Stephen G. Brooks, Associate Professor of Government in the Department of Government at Dartmouth College, and William C. </w:t>
      </w:r>
      <w:proofErr w:type="spellStart"/>
      <w:r>
        <w:rPr>
          <w:rStyle w:val="Style13ptBold"/>
          <w:b w:val="0"/>
        </w:rPr>
        <w:t>Wohlforth</w:t>
      </w:r>
      <w:proofErr w:type="spellEnd"/>
      <w:r>
        <w:rPr>
          <w:rStyle w:val="Style13ptBold"/>
          <w:b w:val="0"/>
        </w:rPr>
        <w:t xml:space="preserve">, Daniel Webster Professor, Professor of Government in the Department of Government at Dartmouth College, </w:t>
      </w:r>
      <w:r>
        <w:rPr>
          <w:rStyle w:val="Style13ptBold"/>
          <w:rFonts w:ascii="Helvetica" w:eastAsia="Helvetica" w:hAnsi="Helvetica" w:cs="Helvetica"/>
          <w:b w:val="0"/>
        </w:rPr>
        <w:t>“</w:t>
      </w:r>
      <w:r>
        <w:rPr>
          <w:rStyle w:val="Style13ptBold"/>
          <w:b w:val="0"/>
        </w:rPr>
        <w:t>America Abroad: The United States</w:t>
      </w:r>
      <w:r>
        <w:rPr>
          <w:rStyle w:val="Style13ptBold"/>
          <w:rFonts w:ascii="Helvetica" w:eastAsia="Helvetica" w:hAnsi="Helvetica" w:cs="Helvetica"/>
          <w:b w:val="0"/>
        </w:rPr>
        <w:t>’</w:t>
      </w:r>
      <w:r>
        <w:rPr>
          <w:rStyle w:val="Style13ptBold"/>
          <w:b w:val="0"/>
        </w:rPr>
        <w:t xml:space="preserve"> Global Role in the 21</w:t>
      </w:r>
      <w:r w:rsidRPr="0007126A">
        <w:rPr>
          <w:rStyle w:val="Style13ptBold"/>
          <w:b w:val="0"/>
          <w:vertAlign w:val="superscript"/>
        </w:rPr>
        <w:t>st</w:t>
      </w:r>
      <w:r>
        <w:rPr>
          <w:rStyle w:val="Style13ptBold"/>
          <w:b w:val="0"/>
        </w:rPr>
        <w:t xml:space="preserve"> Century</w:t>
      </w:r>
      <w:r>
        <w:rPr>
          <w:rStyle w:val="Style13ptBold"/>
          <w:rFonts w:ascii="Helvetica" w:eastAsia="Helvetica" w:hAnsi="Helvetica" w:cs="Helvetica"/>
          <w:b w:val="0"/>
        </w:rPr>
        <w:t>”</w:t>
      </w:r>
      <w:r>
        <w:rPr>
          <w:rStyle w:val="Style13ptBold"/>
          <w:b w:val="0"/>
        </w:rPr>
        <w:t xml:space="preserve">, </w:t>
      </w:r>
      <w:r w:rsidRPr="0007126A">
        <w:rPr>
          <w:rStyle w:val="Style13ptBold"/>
          <w:b w:val="0"/>
        </w:rPr>
        <w:t>2016 - New Yor</w:t>
      </w:r>
      <w:r>
        <w:rPr>
          <w:rStyle w:val="Style13ptBold"/>
          <w:b w:val="0"/>
        </w:rPr>
        <w:t>k, NY, United States of America</w:t>
      </w:r>
      <w:r w:rsidRPr="0007126A">
        <w:rPr>
          <w:rStyle w:val="Style13ptBold"/>
          <w:b w:val="0"/>
        </w:rPr>
        <w:t>: Oxford University Press</w:t>
      </w:r>
      <w:r>
        <w:rPr>
          <w:rStyle w:val="Style13ptBold"/>
          <w:b w:val="0"/>
        </w:rPr>
        <w:t>, pp. 148-151)//RC</w:t>
      </w:r>
    </w:p>
    <w:p w:rsidR="00C7516C" w:rsidRPr="00465C6E" w:rsidRDefault="00C7516C" w:rsidP="00C7516C">
      <w:pPr>
        <w:rPr>
          <w:sz w:val="14"/>
        </w:rPr>
      </w:pPr>
      <w:r w:rsidRPr="00465C6E">
        <w:rPr>
          <w:sz w:val="14"/>
        </w:rPr>
        <w:t xml:space="preserve">These mechanisms raise three key questions. First, to what extent are they a function of grand strategy? Clearly, grand strategy cannot change US preferences. Americans' concern for the plight of others and their basic pro-democracy disposition will remain whatever grand strategy the country adopts. Hence the salience of the capabilities logic. </w:t>
      </w:r>
      <w:r w:rsidRPr="007B152C">
        <w:rPr>
          <w:rStyle w:val="StyleUnderline"/>
        </w:rPr>
        <w:t>Undoubtedly, possessing global military intervention capacity expands opportunities to use force</w:t>
      </w:r>
      <w:r w:rsidRPr="00465C6E">
        <w:rPr>
          <w:sz w:val="14"/>
        </w:rPr>
        <w:t xml:space="preserve">. If it were truly to "come home," the United States would be tying itself to the mast like Ulysses, rendering itself incapable of succumbing to temptation. </w:t>
      </w:r>
      <w:r w:rsidRPr="007B152C">
        <w:rPr>
          <w:rStyle w:val="StyleUnderline"/>
        </w:rPr>
        <w:t>Any defense of deep engagement must acknowledge that it increases the opportunity and thus the logical probability of US use of force compared to a grand strategy of true strategic disengagement</w:t>
      </w:r>
      <w:r w:rsidRPr="00465C6E">
        <w:rPr>
          <w:sz w:val="14"/>
        </w:rPr>
        <w:t xml:space="preserve">. Of course, </w:t>
      </w:r>
      <w:r w:rsidRPr="007B152C">
        <w:rPr>
          <w:rStyle w:val="StyleUnderline"/>
        </w:rPr>
        <w:t>if the alternative to deep engagement is an over-the-horizon intervention stance (under which US forces would be stationed at sea and/or back in the continental United States but configured to be quickly deployable to a theater), then the temptation risk would persist after retrenchment</w:t>
      </w:r>
      <w:r w:rsidRPr="00465C6E">
        <w:rPr>
          <w:sz w:val="14"/>
        </w:rPr>
        <w:t xml:space="preserve">. Indeed, as noted, </w:t>
      </w:r>
      <w:r w:rsidRPr="007B152C">
        <w:rPr>
          <w:rStyle w:val="StyleUnderline"/>
        </w:rPr>
        <w:t>even analysts who call for the most decisive form of retrenchment entailing full-scale abrogation of all US alliances still call for retention of a global intervention capacity second to none</w:t>
      </w:r>
      <w:r w:rsidRPr="00465C6E">
        <w:rPr>
          <w:sz w:val="14"/>
        </w:rPr>
        <w:t>. As yet, no advocate of retrenchment has outlined a grand strategy and supporting military posture that would eliminate the temptation risk. At best, retrenchment might reduce the temptation risk:</w:t>
      </w:r>
      <w:r w:rsidRPr="007B152C">
        <w:rPr>
          <w:rStyle w:val="StyleUnderline"/>
        </w:rPr>
        <w:t xml:space="preserve"> a post-retrenchment America will still have the capacity to intervene in far-flung regions of the world and still be governed by people who care about others and can make mistakes.</w:t>
      </w:r>
      <w:r w:rsidRPr="00465C6E">
        <w:rPr>
          <w:sz w:val="14"/>
        </w:rPr>
        <w:t xml:space="preserve"> There are, however, some dynamics in play that are at least partially a function of grand strategic choice. Strong versions of retrenchment would entail fewer or no allies, perhaps more capable remaining allies or </w:t>
      </w:r>
      <w:proofErr w:type="spellStart"/>
      <w:r w:rsidRPr="00465C6E">
        <w:rPr>
          <w:sz w:val="14"/>
        </w:rPr>
        <w:t>nonallied</w:t>
      </w:r>
      <w:proofErr w:type="spellEnd"/>
      <w:r w:rsidRPr="00465C6E">
        <w:rPr>
          <w:sz w:val="14"/>
        </w:rPr>
        <w:t xml:space="preserve"> friends, and a lower salience for the official rhetoric of global leadership. These shifts would plausibly engender less temptation, which raises the second question: What might the price of such reduced temptation risks be in terms of new risks? </w:t>
      </w:r>
      <w:r w:rsidRPr="007B152C">
        <w:rPr>
          <w:rStyle w:val="StyleUnderline"/>
        </w:rPr>
        <w:t>The main risk is that the country may nonetheless decide to intervene after having shed many allies and partners but retained a powerful latent intervention capacity. A retrenched America would arguably set fewer imprudent red lines and feel less pressure to demonstrate leadership.</w:t>
      </w:r>
      <w:r w:rsidRPr="00465C6E">
        <w:rPr>
          <w:rFonts w:eastAsia="Helvetica" w:cs="Helvetica"/>
          <w:sz w:val="14"/>
        </w:rPr>
        <w:t xml:space="preserve"> But </w:t>
      </w:r>
      <w:r w:rsidRPr="007B152C">
        <w:rPr>
          <w:rStyle w:val="StyleUnderline"/>
        </w:rPr>
        <w:t>it would still be deeply interdependent with a world that it cares about, and American leaders might come to regret having ruled out involvement in some region or on some issue. In previous eras it was more feasible to sit out foreign wars, picking the opportune moment to engage and build up the required capabilities</w:t>
      </w:r>
      <w:r w:rsidRPr="00465C6E">
        <w:rPr>
          <w:rFonts w:eastAsia="Helvetica" w:cs="Helvetica"/>
          <w:sz w:val="14"/>
        </w:rPr>
        <w:t xml:space="preserve">; in contrast, in today's much more interdependent world, that period of assessment could be massively costly to the United States. As compared to previous eras, </w:t>
      </w:r>
      <w:r w:rsidRPr="007B152C">
        <w:rPr>
          <w:rStyle w:val="StyleUnderline"/>
        </w:rPr>
        <w:t>global economic interdependence-and the US link to the global economy specifically-is now far greater; the financial markets and global production networks the United States depends on would almost certainly be disrupted by significant wars elsewhere</w:t>
      </w:r>
      <w:r w:rsidRPr="00465C6E">
        <w:rPr>
          <w:rFonts w:eastAsia="Helvetica" w:cs="Helvetica"/>
          <w:sz w:val="14"/>
        </w:rPr>
        <w:t xml:space="preserve">. </w:t>
      </w:r>
      <w:r w:rsidRPr="007B152C">
        <w:rPr>
          <w:rStyle w:val="StyleUnderline"/>
        </w:rPr>
        <w:t>Environmental interdependence also matters</w:t>
      </w:r>
      <w:r w:rsidRPr="00465C6E">
        <w:rPr>
          <w:rFonts w:eastAsia="Helvetica" w:cs="Helvetica"/>
          <w:sz w:val="14"/>
        </w:rPr>
        <w:t xml:space="preserve">: even a "small" regional nuclear war could disrupt global temperatures and rainfall patterns, potentially crippling global agriculture over a sustained period. At least for the foreseeable future, moreover, </w:t>
      </w:r>
      <w:r w:rsidRPr="00AA35A6">
        <w:rPr>
          <w:rStyle w:val="StyleUnderline"/>
        </w:rPr>
        <w:t>the</w:t>
      </w:r>
      <w:r>
        <w:rPr>
          <w:rStyle w:val="StyleUnderline"/>
        </w:rPr>
        <w:t xml:space="preserve"> </w:t>
      </w:r>
      <w:r w:rsidRPr="00AA35A6">
        <w:rPr>
          <w:rStyle w:val="StyleUnderline"/>
        </w:rPr>
        <w:t>United States will be reliant on importing a large amount of its energy from other parts of the world.</w:t>
      </w:r>
      <w:r w:rsidRPr="00465C6E">
        <w:rPr>
          <w:rFonts w:eastAsia="Helvetica" w:cs="Helvetica"/>
          <w:sz w:val="14"/>
        </w:rPr>
        <w:t xml:space="preserve"> In short, there is no longer a neat dividing line be- tween the United States and what happens "over there." If the analysis of chapters is right, that </w:t>
      </w:r>
      <w:r w:rsidRPr="00AA35A6">
        <w:rPr>
          <w:rStyle w:val="StyleUnderline"/>
        </w:rPr>
        <w:t>a world with a retrenched America is likely to have considerably more tension and risk of war in its key regions</w:t>
      </w:r>
      <w:r w:rsidRPr="00465C6E">
        <w:rPr>
          <w:rFonts w:eastAsia="Helvetica" w:cs="Helvetica"/>
          <w:sz w:val="14"/>
        </w:rPr>
        <w:t>, then t</w:t>
      </w:r>
      <w:r w:rsidRPr="00AA35A6">
        <w:rPr>
          <w:rStyle w:val="StyleUnderline"/>
        </w:rPr>
        <w:t>he probability of some major turn of events creating a compelling intervention pull on Washington is likely to increase over what we now observe</w:t>
      </w:r>
      <w:r w:rsidRPr="00465C6E">
        <w:rPr>
          <w:rFonts w:eastAsia="Helvetica" w:cs="Helvetica"/>
          <w:sz w:val="14"/>
        </w:rPr>
        <w:t xml:space="preserve">. And </w:t>
      </w:r>
      <w:r w:rsidRPr="00AA35A6">
        <w:rPr>
          <w:rStyle w:val="StyleUnderline"/>
        </w:rPr>
        <w:t>were that to occur, US policymakers may regret having shed useful allies, since the resulting intervention would be more expensive and harder without established access and allies.</w:t>
      </w:r>
      <w:r w:rsidRPr="00465C6E">
        <w:rPr>
          <w:rFonts w:eastAsia="Helvetica" w:cs="Helvetica"/>
          <w:sz w:val="14"/>
        </w:rPr>
        <w:t xml:space="preserve"> Of course, access could potentially be reestablished, but perhaps not on a sufficiently speedy timeline. Moreover, </w:t>
      </w:r>
      <w:r w:rsidRPr="00AA35A6">
        <w:rPr>
          <w:rStyle w:val="StyleUnderline"/>
        </w:rPr>
        <w:t>it is also doubtful that the facilities themselves will be as usefully maintained by local governments. In turn, although security partnerships can potentially be reestablished, this would occur with foreign militaries that would have less experience training and working directly with US forces.</w:t>
      </w:r>
      <w:r>
        <w:rPr>
          <w:rStyle w:val="StyleUnderline"/>
        </w:rPr>
        <w:t xml:space="preserve"> </w:t>
      </w:r>
      <w:r w:rsidRPr="00465C6E">
        <w:rPr>
          <w:rFonts w:eastAsia="Helvetica" w:cs="Helvetica"/>
          <w:sz w:val="14"/>
        </w:rPr>
        <w:t xml:space="preserve">Nevertheless, </w:t>
      </w:r>
      <w:r w:rsidRPr="00465C6E">
        <w:rPr>
          <w:rStyle w:val="StyleUnderline"/>
        </w:rPr>
        <w:t>the upshot is that deep engagement does court more temptation risk than the most comprehensive versions of retrenchment</w:t>
      </w:r>
      <w:r w:rsidRPr="00465C6E">
        <w:rPr>
          <w:rFonts w:eastAsia="Helvetica" w:cs="Helvetica"/>
          <w:sz w:val="14"/>
        </w:rPr>
        <w:t xml:space="preserve">. And that raises the third question: Empirically, how large is this cost? One case, it turns out, accounts for the lion's share of the observed temptation/interest-expansion costs: Iraq. Sixty-seven percent of all the casualties and sixty-four percent of all the budget costs of all the wars the United States has fought since 1990 were caused by that war. Twenty-seven percent of the causalities and twenty-six percent of the costs were related to Operation Enduring Freedom in Afghanistan. All the other interventions-the 1990- 1991 Persian Gulf War, the subsequent airstrike campaigns in Iraq, Somalia, Bosnia, Haiti, Kosovo, Libya, and so on-account for 3% of the casualties and 10% of the costs. </w:t>
      </w:r>
      <w:r w:rsidRPr="00465C6E">
        <w:rPr>
          <w:rStyle w:val="StyleUnderline"/>
        </w:rPr>
        <w:t>Iraq is the outlier not only in terms of its human and material costs but also in the degree to which the overall burden was shouldered by the United States alone</w:t>
      </w:r>
      <w:r w:rsidRPr="00465C6E">
        <w:rPr>
          <w:rFonts w:eastAsia="Helvetica" w:cs="Helvetica"/>
          <w:sz w:val="14"/>
        </w:rPr>
        <w:t xml:space="preserve">. As Beckley has shown, in the other interventions allies either spent more than the United States on a per capita basis, suffered greater relative casualties, or both. In the 1990-1991 Persian Gulf War, for example, the United States ranked fourth in overall casualties (measured relative to population size) and fourth in total expenditures (relative to GDP). In Bosnia, EU budget outlays and personnel deployments ultimately swamped those of the United States as the Europeans took over post conflict peacebuilding operations. In Kosovo, the United States suffered one combat fatality, the sole US loss in the whole operation, and it ranked sixth in relative monetary contribution. In Afghanistan, the United States is the number one financial contributor (it achieved that status only after the 2010 surge), but its relative combat losses rank fifth.52 And in Libya, the European powers took on the lion's share of the military mission. </w:t>
      </w:r>
      <w:r w:rsidRPr="00465C6E">
        <w:rPr>
          <w:rStyle w:val="StyleUnderline"/>
        </w:rPr>
        <w:t>In short, the temptation/interest-expansion argument would look much different without Iraq in the picture. There would be no evidence for the United States shouldering a disproportionate share of the burden, and the overall pattern of intervention would look "un- restrained" only in terms of frequency, not cost, with the debate hinging on</w:t>
      </w:r>
      <w:r>
        <w:rPr>
          <w:rStyle w:val="StyleUnderline"/>
        </w:rPr>
        <w:t xml:space="preserve"> </w:t>
      </w:r>
      <w:r w:rsidRPr="00465C6E">
        <w:rPr>
          <w:rFonts w:eastAsia="Helvetica" w:cs="Helvetica"/>
          <w:sz w:val="14"/>
        </w:rPr>
        <w:t xml:space="preserve">whether the surge in Afghanistan was recklessly unrestrained.vi An important point to note about the US experience in Iraq is that it was not an expression of deep engagement's core. As Gregory </w:t>
      </w:r>
      <w:proofErr w:type="spellStart"/>
      <w:r w:rsidRPr="00465C6E">
        <w:rPr>
          <w:rFonts w:eastAsia="Helvetica" w:cs="Helvetica"/>
          <w:sz w:val="14"/>
        </w:rPr>
        <w:t>Gause</w:t>
      </w:r>
      <w:proofErr w:type="spellEnd"/>
      <w:r w:rsidRPr="00465C6E">
        <w:rPr>
          <w:rFonts w:eastAsia="Helvetica" w:cs="Helvetica"/>
          <w:sz w:val="14"/>
        </w:rPr>
        <w:t xml:space="preserve"> underscores: </w:t>
      </w:r>
      <w:r w:rsidRPr="00465C6E">
        <w:rPr>
          <w:rStyle w:val="StyleUnderline"/>
        </w:rPr>
        <w:t>The American decision to invade Iraq in 2003 [was] a major departure from the past pattern of American policy in the Gulf</w:t>
      </w:r>
      <w:r w:rsidRPr="00465C6E">
        <w:rPr>
          <w:rFonts w:eastAsia="Helvetica" w:cs="Helvetica"/>
          <w:sz w:val="14"/>
        </w:rPr>
        <w:t xml:space="preserve">. Before the 2003 war, American foreign policy in the Persian Gulf was relatively simple to understand. </w:t>
      </w:r>
      <w:r w:rsidRPr="00465C6E">
        <w:rPr>
          <w:rStyle w:val="StyleUnderline"/>
        </w:rPr>
        <w:t>Washington wanted to maintain itself as the dominant regional power</w:t>
      </w:r>
      <w:r w:rsidRPr="00465C6E">
        <w:rPr>
          <w:rFonts w:eastAsia="Helvetica" w:cs="Helvetica"/>
          <w:sz w:val="14"/>
        </w:rPr>
        <w:t xml:space="preserve">, because of the oil resources there. Because the United States was the dominant force in the area, "stability" was Washington's Gulf mantra. Interruptions in the status quo, such as the Iranian Revolution and Iraq's invasion of Kuwait, challenged American dominance and, where possible, had to be reversed. </w:t>
      </w:r>
      <w:r w:rsidRPr="00465C6E">
        <w:rPr>
          <w:rStyle w:val="StyleUnderline"/>
        </w:rPr>
        <w:t>But 2003 was something different.... The 9/11 attacks changed the perceptions of the major decision-makers in the George W. Bush administration about American interests in the region, devaluing stability as a predominant American concern and substituting for it an</w:t>
      </w:r>
      <w:r>
        <w:rPr>
          <w:rStyle w:val="StyleUnderline"/>
        </w:rPr>
        <w:t xml:space="preserve"> </w:t>
      </w:r>
      <w:r w:rsidRPr="00465C6E">
        <w:rPr>
          <w:rStyle w:val="StyleUnderline"/>
        </w:rPr>
        <w:t>ambitious effort to remake both the international and the domestic</w:t>
      </w:r>
      <w:r w:rsidRPr="00465C6E">
        <w:rPr>
          <w:rFonts w:eastAsia="Helvetica" w:cs="Helvetica"/>
          <w:sz w:val="14"/>
        </w:rPr>
        <w:t xml:space="preserve"> .. </w:t>
      </w:r>
      <w:proofErr w:type="spellStart"/>
      <w:r w:rsidRPr="00465C6E">
        <w:rPr>
          <w:rFonts w:eastAsia="Helvetica" w:cs="Helvetica"/>
          <w:sz w:val="14"/>
        </w:rPr>
        <w:t>fh</w:t>
      </w:r>
      <w:proofErr w:type="spellEnd"/>
      <w:r w:rsidRPr="00465C6E">
        <w:rPr>
          <w:rFonts w:eastAsia="Helvetica" w:cs="Helvetica"/>
          <w:sz w:val="14"/>
        </w:rPr>
        <w:t xml:space="preserve"> . </w:t>
      </w:r>
      <w:r w:rsidRPr="00465C6E">
        <w:rPr>
          <w:rStyle w:val="StyleUnderline"/>
        </w:rPr>
        <w:t>A key question is whether continuing the current grand strategy condemns the United States to more such wars</w:t>
      </w:r>
      <w:r w:rsidRPr="00465C6E">
        <w:rPr>
          <w:rFonts w:eastAsia="Helvetica" w:cs="Helvetica"/>
          <w:sz w:val="14"/>
        </w:rPr>
        <w:t xml:space="preserve">. </w:t>
      </w:r>
      <w:r w:rsidRPr="00465C6E">
        <w:rPr>
          <w:rStyle w:val="StyleUnderline"/>
        </w:rPr>
        <w:t>The Cold War experience suggests a negative answer. After the United States suffered a major disaster in Indochina</w:t>
      </w:r>
      <w:r w:rsidRPr="00465C6E">
        <w:rPr>
          <w:rFonts w:eastAsia="Helvetica" w:cs="Helvetica"/>
          <w:sz w:val="14"/>
        </w:rPr>
        <w:t xml:space="preserve"> (to be sure, dwarfing Iraq in its human toll), </w:t>
      </w:r>
      <w:r w:rsidRPr="00465C6E">
        <w:rPr>
          <w:rStyle w:val="StyleUnderline"/>
        </w:rPr>
        <w:t>it responded by waging the rest of the Cold War using proxies and highly limited interventions. Nothing changed in the basic structure of the international system, and US military power recovered by the 1980s, yet the United States never again undertook a large expeditionary operation until after the Cold War had ended</w:t>
      </w:r>
      <w:r w:rsidRPr="00465C6E">
        <w:rPr>
          <w:rFonts w:eastAsia="Helvetica" w:cs="Helvetica"/>
          <w:sz w:val="14"/>
        </w:rPr>
        <w:t>. A</w:t>
      </w:r>
      <w:r w:rsidRPr="00465C6E">
        <w:rPr>
          <w:rStyle w:val="StyleUnderline"/>
        </w:rPr>
        <w:t>ll indications are that Iraq has generated a similar effect. If there is an Obama doctrine, Dominic Tierney argues, it can be reduced to "No more Iraq</w:t>
      </w:r>
      <w:r w:rsidRPr="00465C6E">
        <w:rPr>
          <w:rFonts w:eastAsia="Helvetica" w:cs="Helvetica"/>
          <w:sz w:val="14"/>
        </w:rPr>
        <w:t>s."54 Moreover, the president's thinking is reflected in the recent defense strategic guidance, which asserts that "</w:t>
      </w:r>
      <w:r w:rsidRPr="00465C6E">
        <w:rPr>
          <w:rStyle w:val="StyleUnderline"/>
        </w:rPr>
        <w:t>U.S. forces will no longer be sized to conduct large-scale, prolonged stability operations.</w:t>
      </w:r>
      <w:r w:rsidRPr="00465C6E">
        <w:rPr>
          <w:rFonts w:eastAsia="Helvetica" w:cs="Helvetica"/>
          <w:sz w:val="14"/>
        </w:rPr>
        <w:t xml:space="preserve">"55 Those developments in Washington are also part of a wider rejection of the Iraq </w:t>
      </w:r>
      <w:proofErr w:type="spellStart"/>
      <w:r w:rsidRPr="00465C6E">
        <w:rPr>
          <w:rFonts w:eastAsia="Helvetica" w:cs="Helvetica"/>
          <w:sz w:val="14"/>
        </w:rPr>
        <w:t>experi</w:t>
      </w:r>
      <w:proofErr w:type="spellEnd"/>
      <w:r w:rsidRPr="00465C6E">
        <w:rPr>
          <w:rFonts w:eastAsia="Helvetica" w:cs="Helvetica"/>
          <w:sz w:val="14"/>
        </w:rPr>
        <w:t xml:space="preserve">- </w:t>
      </w:r>
      <w:proofErr w:type="spellStart"/>
      <w:r w:rsidRPr="00465C6E">
        <w:rPr>
          <w:rFonts w:eastAsia="Helvetica" w:cs="Helvetica"/>
          <w:sz w:val="14"/>
        </w:rPr>
        <w:t>ence</w:t>
      </w:r>
      <w:proofErr w:type="spellEnd"/>
      <w:r w:rsidRPr="00465C6E">
        <w:rPr>
          <w:rFonts w:eastAsia="Helvetica" w:cs="Helvetica"/>
          <w:sz w:val="14"/>
        </w:rPr>
        <w:t xml:space="preserve"> across the American body politic, which political scientist John Mueller dubbed the "Iraq Syndrome." 56</w:t>
      </w:r>
    </w:p>
    <w:p w:rsidR="00C7516C" w:rsidRDefault="00C7516C" w:rsidP="00C7516C">
      <w:pPr>
        <w:pStyle w:val="Heading3"/>
      </w:pPr>
      <w:proofErr w:type="spellStart"/>
      <w:r>
        <w:t>Heg</w:t>
      </w:r>
      <w:proofErr w:type="spellEnd"/>
      <w:r>
        <w:t xml:space="preserve"> Good </w:t>
      </w:r>
      <w:r>
        <w:rPr>
          <w:rFonts w:ascii="Helvetica" w:eastAsia="Helvetica" w:hAnsi="Helvetica" w:cs="Helvetica"/>
        </w:rPr>
        <w:t>–</w:t>
      </w:r>
      <w:r>
        <w:t xml:space="preserve"> AT Acharya</w:t>
      </w:r>
    </w:p>
    <w:p w:rsidR="00C7516C" w:rsidRDefault="00C7516C" w:rsidP="00C7516C">
      <w:pPr>
        <w:pStyle w:val="Heading4"/>
      </w:pPr>
      <w:r>
        <w:t xml:space="preserve">China fails </w:t>
      </w:r>
      <w:r>
        <w:rPr>
          <w:rFonts w:ascii="Helvetica" w:eastAsia="Helvetica" w:hAnsi="Helvetica" w:cs="Helvetica"/>
        </w:rPr>
        <w:t>–</w:t>
      </w:r>
      <w:r>
        <w:t xml:space="preserve"> they don</w:t>
      </w:r>
      <w:r>
        <w:rPr>
          <w:rFonts w:ascii="Helvetica" w:eastAsia="Helvetica" w:hAnsi="Helvetica" w:cs="Helvetica"/>
        </w:rPr>
        <w:t>’</w:t>
      </w:r>
      <w:r>
        <w:t xml:space="preserve">t have the ability or values necessary to be a </w:t>
      </w:r>
      <w:r>
        <w:rPr>
          <w:u w:val="single"/>
        </w:rPr>
        <w:t>responsible hegemon</w:t>
      </w:r>
      <w:r>
        <w:t xml:space="preserve"> </w:t>
      </w:r>
      <w:r>
        <w:rPr>
          <w:rFonts w:ascii="Helvetica" w:eastAsia="Helvetica" w:hAnsi="Helvetica" w:cs="Helvetica"/>
        </w:rPr>
        <w:t>–</w:t>
      </w:r>
      <w:r>
        <w:t xml:space="preserve"> they</w:t>
      </w:r>
      <w:r>
        <w:rPr>
          <w:rFonts w:ascii="Helvetica" w:eastAsia="Helvetica" w:hAnsi="Helvetica" w:cs="Helvetica"/>
        </w:rPr>
        <w:t>’</w:t>
      </w:r>
      <w:r>
        <w:t>ll use American decline only for unchecked aggression</w:t>
      </w:r>
    </w:p>
    <w:p w:rsidR="00C7516C" w:rsidRPr="00E355D5" w:rsidRDefault="00C7516C" w:rsidP="00C7516C">
      <w:pPr>
        <w:rPr>
          <w:sz w:val="26"/>
        </w:rPr>
      </w:pPr>
      <w:r>
        <w:rPr>
          <w:rStyle w:val="Style13ptBold"/>
        </w:rPr>
        <w:t xml:space="preserve">Chiang 15 </w:t>
      </w:r>
      <w:r>
        <w:rPr>
          <w:rStyle w:val="Style13ptBold"/>
          <w:b w:val="0"/>
        </w:rPr>
        <w:t xml:space="preserve">(Min-Hua Chiang, National University of Singapore, expertise in international economics, development economics, macroeconomics, economic policy analysis, regional economic integration, </w:t>
      </w:r>
      <w:r>
        <w:rPr>
          <w:rStyle w:val="Style13ptBold"/>
          <w:rFonts w:ascii="Helvetica" w:eastAsia="Helvetica" w:hAnsi="Helvetica" w:cs="Helvetica"/>
          <w:b w:val="0"/>
        </w:rPr>
        <w:t>“</w:t>
      </w:r>
      <w:r>
        <w:rPr>
          <w:rStyle w:val="Style13ptBold"/>
          <w:b w:val="0"/>
        </w:rPr>
        <w:t>The US hegemony, East Asia and global governance</w:t>
      </w:r>
      <w:r>
        <w:rPr>
          <w:rStyle w:val="Style13ptBold"/>
          <w:rFonts w:ascii="Helvetica" w:eastAsia="Helvetica" w:hAnsi="Helvetica" w:cs="Helvetica"/>
          <w:b w:val="0"/>
        </w:rPr>
        <w:t>”</w:t>
      </w:r>
      <w:r>
        <w:rPr>
          <w:rStyle w:val="Style13ptBold"/>
          <w:b w:val="0"/>
        </w:rPr>
        <w:t xml:space="preserve">, 12/9/2015, </w:t>
      </w:r>
      <w:r w:rsidRPr="00C02BE6">
        <w:rPr>
          <w:rStyle w:val="Style13ptBold"/>
          <w:b w:val="0"/>
        </w:rPr>
        <w:t>https://link.springer.com/article/10.1186/s40728-015-0023-9#citeas</w:t>
      </w:r>
      <w:r>
        <w:rPr>
          <w:rStyle w:val="Style13ptBold"/>
          <w:b w:val="0"/>
        </w:rPr>
        <w:t>)//RC</w:t>
      </w:r>
    </w:p>
    <w:p w:rsidR="00C7516C" w:rsidRPr="000E60A0" w:rsidRDefault="00C7516C" w:rsidP="00C7516C">
      <w:pPr>
        <w:rPr>
          <w:sz w:val="14"/>
        </w:rPr>
      </w:pPr>
      <w:r w:rsidRPr="00E355D5">
        <w:rPr>
          <w:rStyle w:val="StyleUnderline"/>
        </w:rPr>
        <w:t>For Acharya</w:t>
      </w:r>
      <w:r w:rsidRPr="00E355D5">
        <w:rPr>
          <w:sz w:val="14"/>
        </w:rPr>
        <w:t xml:space="preserve">, in spite of the weakening AWO, </w:t>
      </w:r>
      <w:r w:rsidRPr="00E355D5">
        <w:rPr>
          <w:rStyle w:val="StyleUnderline"/>
        </w:rPr>
        <w:t>a Chinese regional hegemony in Asia is unlikely to materialize. China has serious deficiencies as a global power in terms of its power projection capabilities, its ability to provide public goods or the attractions of its ideology and values</w:t>
      </w:r>
      <w:r w:rsidRPr="00E355D5">
        <w:rPr>
          <w:sz w:val="14"/>
        </w:rPr>
        <w:t xml:space="preserve">. And </w:t>
      </w:r>
      <w:r w:rsidRPr="00E355D5">
        <w:rPr>
          <w:rStyle w:val="StyleUnderline"/>
        </w:rPr>
        <w:t>its myriad conflicts with neighbors would hold it down from achieving both regional and global hegemony</w:t>
      </w:r>
      <w:r w:rsidRPr="00E355D5">
        <w:rPr>
          <w:sz w:val="14"/>
        </w:rPr>
        <w:t>. Chinese leaders proposed ideas and institutions for domestic and international governance drawn from China</w:t>
      </w:r>
      <w:r w:rsidRPr="00E355D5">
        <w:rPr>
          <w:rFonts w:ascii="Helvetica" w:eastAsia="Helvetica" w:hAnsi="Helvetica" w:cs="Helvetica"/>
          <w:sz w:val="14"/>
        </w:rPr>
        <w:t>’s own history and culture and se</w:t>
      </w:r>
      <w:r w:rsidRPr="00E355D5">
        <w:rPr>
          <w:sz w:val="14"/>
        </w:rPr>
        <w:t xml:space="preserve">ek to image the future world order in terms of their own past. </w:t>
      </w:r>
      <w:r w:rsidRPr="00E355D5">
        <w:rPr>
          <w:rStyle w:val="StyleUnderline"/>
        </w:rPr>
        <w:t>However, the effect of exporting its values is not obvious</w:t>
      </w:r>
      <w:r w:rsidRPr="00E355D5">
        <w:rPr>
          <w:sz w:val="14"/>
        </w:rPr>
        <w:t>. The less likelihood of China</w:t>
      </w:r>
      <w:r w:rsidRPr="00E355D5">
        <w:rPr>
          <w:rFonts w:ascii="Helvetica" w:eastAsia="Helvetica" w:hAnsi="Helvetica" w:cs="Helvetica"/>
          <w:sz w:val="14"/>
        </w:rPr>
        <w:t>’s values to be accepted by other countries can be attributed to its insufficient “soft power”. According</w:t>
      </w:r>
      <w:r w:rsidRPr="00E355D5">
        <w:rPr>
          <w:sz w:val="14"/>
        </w:rPr>
        <w:t xml:space="preserve"> to the latest released country index of soft power in 2015, China is ranked the last one among the 30 countries investigated. Other large developing countries such as Brazil, Mexico, and Turkey are ranked ahead of China while the UK, Germany and the US are the top three (Soft power index 2015). </w:t>
      </w:r>
      <w:r w:rsidRPr="00E355D5">
        <w:rPr>
          <w:rStyle w:val="StyleUnderline"/>
        </w:rPr>
        <w:t xml:space="preserve">Without having both hard and soft power at its hands, China can hardly realize </w:t>
      </w:r>
      <w:r w:rsidRPr="00E355D5">
        <w:rPr>
          <w:rStyle w:val="StyleUnderline"/>
          <w:rFonts w:ascii="Helvetica" w:eastAsia="Helvetica" w:hAnsi="Helvetica" w:cs="Helvetica"/>
        </w:rPr>
        <w:t>“smart power strategies” to overcome difficulties for becoming a global leader</w:t>
      </w:r>
      <w:r w:rsidRPr="00E355D5">
        <w:rPr>
          <w:rFonts w:ascii="Helvetica" w:eastAsia="Helvetica" w:hAnsi="Helvetica" w:cs="Helvetica"/>
          <w:sz w:val="14"/>
        </w:rPr>
        <w:t xml:space="preserve"> (Nye 2009).</w:t>
      </w:r>
    </w:p>
    <w:p w:rsidR="00C7516C" w:rsidRDefault="00C7516C" w:rsidP="00C7516C">
      <w:pPr>
        <w:pStyle w:val="Heading3"/>
      </w:pPr>
      <w:r>
        <w:t xml:space="preserve">AT: Transition Peaceful </w:t>
      </w:r>
    </w:p>
    <w:p w:rsidR="00C7516C" w:rsidRDefault="00C7516C" w:rsidP="00C7516C">
      <w:pPr>
        <w:pStyle w:val="Heading4"/>
      </w:pPr>
      <w:r>
        <w:t xml:space="preserve">Hegemonic transition leads to long term confrontation </w:t>
      </w:r>
    </w:p>
    <w:p w:rsidR="00C7516C" w:rsidRPr="004C529D" w:rsidRDefault="00C7516C" w:rsidP="00C7516C">
      <w:r>
        <w:t xml:space="preserve"> </w:t>
      </w:r>
      <w:r w:rsidRPr="000C7111">
        <w:t xml:space="preserve">Yuan </w:t>
      </w:r>
      <w:r w:rsidRPr="00006312">
        <w:rPr>
          <w:rStyle w:val="Style13ptBold"/>
        </w:rPr>
        <w:t>Yang</w:t>
      </w:r>
      <w:r>
        <w:rPr>
          <w:rStyle w:val="Style13ptBold"/>
        </w:rPr>
        <w:t xml:space="preserve"> 18</w:t>
      </w:r>
      <w:r>
        <w:t xml:space="preserve">, </w:t>
      </w:r>
      <w:r w:rsidRPr="000C7111">
        <w:t>Yang Yuan is an Associate Research Fellow in the Institute of World Economy and Politics at the Chinese Academy</w:t>
      </w:r>
      <w:r>
        <w:t xml:space="preserve"> of Social Sciences. (“</w:t>
      </w:r>
      <w:r w:rsidRPr="00006312">
        <w:t>Escape both the ‘Thucydides Trap’ and the ‘Churchill Trap’: Finding a Third Type of Great Power Relations under the Bipolar System</w:t>
      </w:r>
      <w:r>
        <w:t xml:space="preserve">,” </w:t>
      </w:r>
      <w:r w:rsidRPr="00006312">
        <w:t xml:space="preserve">The Chinese Journal of International Politics, Volume 11, Issue 2, 1 June 2018, Pages 193–235, </w:t>
      </w:r>
      <w:hyperlink r:id="rId7" w:history="1">
        <w:r w:rsidRPr="007D46F3">
          <w:rPr>
            <w:rStyle w:val="Hyperlink"/>
          </w:rPr>
          <w:t>https://doi-org.proxy.lib.umich.edu/10.1093/cjip/poy002</w:t>
        </w:r>
      </w:hyperlink>
      <w:r>
        <w:t>. 03-02-2018.)//JMS</w:t>
      </w:r>
    </w:p>
    <w:p w:rsidR="00C7516C" w:rsidRDefault="00C7516C" w:rsidP="00C7516C">
      <w:pPr>
        <w:rPr>
          <w:sz w:val="16"/>
        </w:rPr>
      </w:pPr>
      <w:r w:rsidRPr="00C22FAF">
        <w:rPr>
          <w:sz w:val="16"/>
        </w:rPr>
        <w:t xml:space="preserve">China’s rapid rise has prompted a new round of power transition in the international system. Two of the most frequently asked questions are what will be the outcome of this transition? Does it boil down to peace or war? These are issues of world concern. Realists perceive rising powers and hegemonic powers as natural rivals whose interactions invariably end in war,1 and hence fear a looming ‘Thucydides trap’—the risk of a major war erupting between a rising power and a ruling power in the power transition process. In Graham Allison's view, the ‘Thucydides trap’ is the best lens for an understanding of Sino-US relations in the 21st century, but it also constitutes a risk that China and the United States must do their utmost to circumvent.2 Chinese president Xi Jinping personally cited the concept in declaring, ‘We must all cooperate to avoid the “Thucydides Trap”’. To meet that challenge, Xi proposes ‘a new type of great power relations’.3 There has accordingly been extensive Chinese scholarly research and theorizing in recent years on avoiding the ‘Thucydides trap’ and building a new type of great power relations.4 Meanwhile, the prospect of Sino-US security relations, along with the respective security strategies of both countries, is becoming core themes in the international security studies domain.5 Although the ‘Thucydides trap’ has attracted wide attention in both academic and political circles, my article argues that the ‘Thucydides trap’ overstates the risk of war between China and the United States. </w:t>
      </w:r>
      <w:r w:rsidRPr="008A2A76">
        <w:rPr>
          <w:rStyle w:val="StyleUnderline"/>
        </w:rPr>
        <w:t>In the era of great power peace, the common desire to avoid war, especially all-out war, between superpowers prevails in great power politics.</w:t>
      </w:r>
      <w:r w:rsidRPr="00C22FAF">
        <w:rPr>
          <w:sz w:val="16"/>
        </w:rPr>
        <w:t xml:space="preserve"> A greater challenge facing China and the United States is the risk that power rivalry and security competition may nudge the two superpowers towards a long-term confrontation in which they become irreducibly mired, which I call the ‘Churchill trap’. This would amount to a reprise of mistakes made during the Cold War between the US and the USSR when, in the absence of destructive warfare between the two powers, the international system took on the bipolar structure. The foremost task of my article is to find an escape route from the ‘Churchill trap’ and examine its ramifications. </w:t>
      </w:r>
      <w:r w:rsidRPr="00D84C6E">
        <w:rPr>
          <w:rStyle w:val="StyleUnderline"/>
        </w:rPr>
        <w:t>Modern history and the experiences of the Cold War imply just two outcomes of any interaction between the two strongest actors in the international system</w:t>
      </w:r>
      <w:r w:rsidRPr="00D84C6E">
        <w:rPr>
          <w:rStyle w:val="Emphasis"/>
        </w:rPr>
        <w:t>. One is a hegemonic transition through hegemonic war; the other is a long-term confrontation and fierce strategic rivalry reminiscent of the Cold War between the US and Soviet Union</w:t>
      </w:r>
      <w:r w:rsidRPr="00C22FAF">
        <w:rPr>
          <w:sz w:val="16"/>
        </w:rPr>
        <w:t xml:space="preserve">. If this is the case, then </w:t>
      </w:r>
      <w:r w:rsidRPr="00D84C6E">
        <w:rPr>
          <w:rStyle w:val="StyleUnderline"/>
        </w:rPr>
        <w:t>China and the US’s successful escape from the ‘Thucydides trap’ will swiftly be followed by a fatal fall into the ‘Churchill trap.’</w:t>
      </w:r>
      <w:r w:rsidRPr="00C22FAF">
        <w:rPr>
          <w:sz w:val="16"/>
        </w:rPr>
        <w:t xml:space="preserve"> Fortunately, both the ‘old’ history of the ancient East Asian bipolar systems and the recent situation of Sino-US interaction in East Asia suggest that there is, in addition to hegemonic war and cold war, a third type of great power relationship between the two poles, one I call ‘co-ruling’, whereby they jointly lead all or most of the small and medium-sized countries in the system, rather than demarcate their ‘spheres of influence’ geographically. The antagonistic and geopolitical </w:t>
      </w:r>
      <w:proofErr w:type="spellStart"/>
      <w:r w:rsidRPr="00C22FAF">
        <w:rPr>
          <w:sz w:val="16"/>
        </w:rPr>
        <w:t>colours</w:t>
      </w:r>
      <w:proofErr w:type="spellEnd"/>
      <w:r w:rsidRPr="00C22FAF">
        <w:rPr>
          <w:sz w:val="16"/>
        </w:rPr>
        <w:t xml:space="preserve"> of the ‘co-ruling’ mode of power politics are less strident than under the ‘divided-ruling’ mode. The theoretical and case studies examined in the article imply that the </w:t>
      </w:r>
      <w:r w:rsidRPr="00D84C6E">
        <w:rPr>
          <w:rStyle w:val="StyleUnderline"/>
        </w:rPr>
        <w:t>‘co-ruling’ mode will appear and be sustained at a time when the two superpowers’ foreign functions are differentiated</w:t>
      </w:r>
      <w:r w:rsidRPr="00C22FAF">
        <w:rPr>
          <w:sz w:val="16"/>
        </w:rPr>
        <w:t xml:space="preserve"> (i.e. each of the two poles can only meet one of the indispensable needs of small countries, and the two needs that the two poles can respectively meet are different ones), and </w:t>
      </w:r>
      <w:r w:rsidRPr="00D84C6E">
        <w:rPr>
          <w:rStyle w:val="StyleUnderline"/>
        </w:rPr>
        <w:t>when inter-great-power war is no longer a viable strategic option.</w:t>
      </w:r>
      <w:r w:rsidRPr="00C22FAF">
        <w:rPr>
          <w:sz w:val="16"/>
        </w:rPr>
        <w:t xml:space="preserve"> The next section analyses why </w:t>
      </w:r>
      <w:r w:rsidRPr="0055676C">
        <w:rPr>
          <w:rStyle w:val="StyleUnderline"/>
        </w:rPr>
        <w:t>the ‘Churchill trap’ is a more present risk to China and the US than the ‘Thucydides trap’</w:t>
      </w:r>
      <w:r w:rsidRPr="00C22FAF">
        <w:rPr>
          <w:sz w:val="16"/>
        </w:rPr>
        <w:t xml:space="preserve">, and consequently one to which both should pay due heed and take precautions to avoid. The third section theoretically classifies the domination–subordination relations between great powers and small states under the bipolar structure, on which basis it reveals the formation mechanism of the co-ruling mode. The fourth section conducts process tracing of four instances of bipolar systems in ancient East Asian and contemporary history, to demonstrate how such a mechanism operates. The concluding section summarizes the article’s theoretical findings and makes a projection of future trends in Sino-US relations. The ‘Thucydides Trap’ or the ‘Churchill Trap’? The ‘Thucydides trap’ is in a large part an induction of historical experiences on great power politics. In the contemporary era, however, there is small risk of all-out war between a rising power and a hegemonic power. By contrast, </w:t>
      </w:r>
      <w:r w:rsidRPr="0055676C">
        <w:rPr>
          <w:rStyle w:val="StyleUnderline"/>
        </w:rPr>
        <w:t>the ‘Churchill trap’</w:t>
      </w:r>
      <w:r w:rsidRPr="00C22FAF">
        <w:rPr>
          <w:sz w:val="16"/>
        </w:rPr>
        <w:t xml:space="preserve">, whereby </w:t>
      </w:r>
      <w:r w:rsidRPr="0055676C">
        <w:rPr>
          <w:rStyle w:val="StyleUnderline"/>
        </w:rPr>
        <w:t>the superpowers fall into a long-term confrontation reminiscent of that between the US and the Soviet Union during the Cold War, presents a genuine risk and one that should be taken far more seriousl</w:t>
      </w:r>
      <w:r w:rsidRPr="00C22FAF">
        <w:rPr>
          <w:sz w:val="16"/>
        </w:rPr>
        <w:t xml:space="preserve">y. Why is the ‘Thucydides Trap’ Less Relevant? The main reason why the ‘Thucydides trap’ is the less relevant one is that it is an anachronism, that is to say, a warning that is inconsistent with the characteristics of the current era. The most prominent change in international politics over recent decades is that of the relative rarity since 1945 of wars between great powers. </w:t>
      </w:r>
      <w:r w:rsidRPr="00290271">
        <w:rPr>
          <w:rStyle w:val="StyleUnderline"/>
        </w:rPr>
        <w:t xml:space="preserve">A statistical study shows that during the period 1816–1945 the probability of escalation from a conflict to a war between great powers was 0.346, while from 1946 to 1992 such probability plummeted to 0.077. The probability of war among all countries from 1816 to 1945 was 0.296, while </w:t>
      </w:r>
      <w:r w:rsidRPr="00290271">
        <w:rPr>
          <w:rStyle w:val="Emphasis"/>
        </w:rPr>
        <w:t>from 1946 to 1992 it fell to 0.089</w:t>
      </w:r>
      <w:r w:rsidRPr="00290271">
        <w:rPr>
          <w:rStyle w:val="StyleUnderline"/>
        </w:rPr>
        <w:t>.6 These results highlight the diminution of wars between great powers since 1945</w:t>
      </w:r>
      <w:r w:rsidRPr="00C22FAF">
        <w:rPr>
          <w:sz w:val="16"/>
        </w:rPr>
        <w:t xml:space="preserve">. Not just from history but also in light of the foreseeable future, </w:t>
      </w:r>
      <w:r w:rsidRPr="00322D4C">
        <w:rPr>
          <w:rStyle w:val="StyleUnderline"/>
        </w:rPr>
        <w:t>we see scant possibility of full-scale war between great powers, to the extent that many experts now argue that wars between great powers are a thing of the past</w:t>
      </w:r>
      <w:r w:rsidRPr="00C22FAF">
        <w:rPr>
          <w:sz w:val="16"/>
        </w:rPr>
        <w:t xml:space="preserve">.7 There has been extensive in-depth scholarly research into the reasons why the great powers have not fought since World War II (WWII). The evolution of international politics is one essential reason. </w:t>
      </w:r>
      <w:r w:rsidRPr="0069309A">
        <w:rPr>
          <w:rStyle w:val="StyleUnderline"/>
        </w:rPr>
        <w:t>Recurrent and persistent conquests among countries over history have led to a steady increase of war costs, and the catastrophic repercussions of two world wars, moreover, changed the erstwhile ever-positive view estimation of warfare</w:t>
      </w:r>
      <w:r w:rsidRPr="00C22FAF">
        <w:rPr>
          <w:sz w:val="16"/>
        </w:rPr>
        <w:t xml:space="preserve">. In addition, </w:t>
      </w:r>
      <w:r w:rsidRPr="0069309A">
        <w:rPr>
          <w:rStyle w:val="StyleUnderline"/>
        </w:rPr>
        <w:t>the industrial revolution contributed to a fundamental transformation of the socio-political and economic structure</w:t>
      </w:r>
      <w:r w:rsidRPr="00C22FAF">
        <w:rPr>
          <w:sz w:val="16"/>
        </w:rPr>
        <w:t xml:space="preserve">. All of these developments were instrumental in bringing about the gradual demise of major wars after 1945.8 Deepened </w:t>
      </w:r>
      <w:r w:rsidRPr="00303A36">
        <w:rPr>
          <w:rStyle w:val="StyleUnderline"/>
        </w:rPr>
        <w:t>economic interdependence is another feasible factor</w:t>
      </w:r>
      <w:r w:rsidRPr="00C22FAF">
        <w:rPr>
          <w:sz w:val="16"/>
        </w:rPr>
        <w:t xml:space="preserve">. The interconnectedness and interdependence of the global economy since 1945 has significantly diminished the relative utility of war as a tool for grabbing profits. In addition, due to the exorbitant costs that would be entailed in great powers going to war against one another, the slightest intimation in any one of their signals of the use of force would set alarm bells ringing for all concerned, a factor that considerably lowers the probability of a war triggered by asymmetric information.9 The ‘mutual assured destruction’ (MAD) nuclear deterrent mechanism is, of course, the most widely accepted reason.10 The focus of controversy is whether nuclear deterrence is an adequate,11 or just a necessary condition for great power peace;12 and whether possession of nuclear weapons can only prevent nuclear wars and escalations of large-scale conventional wars to nuclear wars,13 or even stop small-scale wars.14 There are undoubtedly various reasons for the dearth of wars between great powers since WWII, and the most fundamental reason is, unsurprisingly, still controversial. However, how scholars explain the phenomenon is one thing, while how they anticipate the prospect of it is another. That war among great powers will be increasingly rare has been becoming a mainstream consensus in academic circles.15 </w:t>
      </w:r>
      <w:r w:rsidRPr="00DB1943">
        <w:rPr>
          <w:rStyle w:val="StyleUnderline"/>
        </w:rPr>
        <w:t xml:space="preserve">In this era of no war among great powers, both </w:t>
      </w:r>
      <w:r w:rsidRPr="00DB1943">
        <w:rPr>
          <w:rStyle w:val="Emphasis"/>
        </w:rPr>
        <w:t>the rising power and the ruling power lack the subjective motivation to launch a war against the other</w:t>
      </w:r>
      <w:r w:rsidRPr="00DB1943">
        <w:rPr>
          <w:rStyle w:val="StyleUnderline"/>
        </w:rPr>
        <w:t>, and both sides have to be subject to various objective conditions that inhibit wars.</w:t>
      </w:r>
      <w:r w:rsidRPr="00C22FAF">
        <w:rPr>
          <w:sz w:val="16"/>
        </w:rPr>
        <w:t xml:space="preserve"> We cannot be 100% confident that there is zero risk of future war between China and the US, just as we cannot be 100% sure we won’t die in a car accident tomorrow, but the risk is not sufficiently high to merit formulating a strategy. In short, the risk of falling into </w:t>
      </w:r>
      <w:r w:rsidRPr="00DB1943">
        <w:rPr>
          <w:rStyle w:val="StyleUnderline"/>
        </w:rPr>
        <w:t>the ‘Thucydides trap’ is much smaller than what Allison and others appear to imagine,</w:t>
      </w:r>
      <w:r w:rsidRPr="00C22FAF">
        <w:rPr>
          <w:sz w:val="16"/>
        </w:rPr>
        <w:t xml:space="preserve"> and should not be the main preventative focus of either China or the United States. The second reason why the </w:t>
      </w:r>
      <w:r w:rsidRPr="008B6F25">
        <w:rPr>
          <w:rStyle w:val="StyleUnderline"/>
        </w:rPr>
        <w:t>‘Thucydides trap’ is problematic is that it is a false dichotomy. It</w:t>
      </w:r>
      <w:r w:rsidRPr="00C22FAF">
        <w:rPr>
          <w:sz w:val="16"/>
        </w:rPr>
        <w:t xml:space="preserve"> simply </w:t>
      </w:r>
      <w:r w:rsidRPr="008B6F25">
        <w:rPr>
          <w:rStyle w:val="StyleUnderline"/>
        </w:rPr>
        <w:t>divides the possible outcomes of great power politics into ‘either/or’ categories, namely, war or peace</w:t>
      </w:r>
      <w:r w:rsidRPr="00C22FAF">
        <w:rPr>
          <w:sz w:val="16"/>
        </w:rPr>
        <w:t>. As a warning, the principal content of the ‘Thucydides trap’ is the avoidance of major wars between rising powers and ruling powers. Having benefited from the lessons of modern European history</w:t>
      </w:r>
      <w:r w:rsidRPr="008B6F25">
        <w:rPr>
          <w:rStyle w:val="StyleUnderline"/>
        </w:rPr>
        <w:t>, traditional International Relations (IR) theories do not recognize the feasibility of coexistence of the two poles that the two most powerful countries in the international system constitute</w:t>
      </w:r>
      <w:r w:rsidRPr="00C22FAF">
        <w:rPr>
          <w:sz w:val="16"/>
        </w:rPr>
        <w:t xml:space="preserve">. In their view, </w:t>
      </w:r>
      <w:r w:rsidRPr="008F7B5D">
        <w:rPr>
          <w:rStyle w:val="StyleUnderline"/>
        </w:rPr>
        <w:t>when the rising power rises and threatens the hegemonic position of the ruling power, the outcome is either war waged by the rising power with a view to territorial expansion, or pre-emptive war that the ruling power launches to defend its hegemony</w:t>
      </w:r>
      <w:r w:rsidRPr="00C22FAF">
        <w:rPr>
          <w:sz w:val="16"/>
        </w:rPr>
        <w:t xml:space="preserve">. In short, </w:t>
      </w:r>
      <w:r w:rsidRPr="008F7B5D">
        <w:rPr>
          <w:rStyle w:val="Emphasis"/>
        </w:rPr>
        <w:t>power transition through a hegemonic war is the most likely outcome for the two superpowers</w:t>
      </w:r>
      <w:r w:rsidRPr="00C22FAF">
        <w:rPr>
          <w:sz w:val="16"/>
        </w:rPr>
        <w:t xml:space="preserve">.16 Owing to the vast and unbearable cost and negative externalities of wars, especially hegemonic wars, avoiding wars and maintaining peace are naturally people’s primary goals when talking about and anticipating the prospect of the relationship between rising powers and hegemonic powers. Nevertheless, </w:t>
      </w:r>
      <w:r w:rsidRPr="00D66B7A">
        <w:rPr>
          <w:rStyle w:val="StyleUnderline"/>
        </w:rPr>
        <w:t>the history of the US–USSR confrontation brings us to the third mode of great power interaction besides war and peace—that of ‘Cold War’—where the two superpowers do not necessarily fight to the death, but live under a dangerous peace that grows progressively uneasy due to long-term confrontation and rivalry between the Eastern and Western camps</w:t>
      </w:r>
      <w:r w:rsidRPr="00C22FAF">
        <w:rPr>
          <w:sz w:val="16"/>
        </w:rPr>
        <w:t>, to the costly and escalating arms race, to proxy wars in succession in the Third World, and to the pervasive fear of the shadow of nuclear war. Such ‘Cold War’ is no less harmful to human beings than any ‘hegemonic war’ such as the Peloponnesian War.</w:t>
      </w:r>
    </w:p>
    <w:p w:rsidR="00F00ED7" w:rsidRDefault="00F00ED7" w:rsidP="00F00ED7">
      <w:pPr>
        <w:pStyle w:val="Heading3"/>
        <w:rPr>
          <w:rStyle w:val="Emphasis"/>
          <w:rFonts w:cstheme="majorBidi"/>
          <w:b/>
          <w:iCs w:val="0"/>
          <w:sz w:val="32"/>
        </w:rPr>
      </w:pPr>
      <w:r>
        <w:rPr>
          <w:rStyle w:val="Emphasis"/>
          <w:rFonts w:cstheme="majorBidi"/>
          <w:b/>
          <w:iCs w:val="0"/>
          <w:sz w:val="32"/>
        </w:rPr>
        <w:t xml:space="preserve">Realism is good </w:t>
      </w:r>
    </w:p>
    <w:p w:rsidR="00F00ED7" w:rsidRPr="001C732C" w:rsidRDefault="00F00ED7" w:rsidP="00F00ED7">
      <w:pPr>
        <w:pStyle w:val="Heading4"/>
        <w:rPr>
          <w:u w:val="single"/>
        </w:rPr>
      </w:pPr>
      <w:r>
        <w:t xml:space="preserve">Realism is necessary to resolve </w:t>
      </w:r>
      <w:r>
        <w:rPr>
          <w:u w:val="single"/>
        </w:rPr>
        <w:t>disputes</w:t>
      </w:r>
      <w:r>
        <w:t xml:space="preserve"> and is a </w:t>
      </w:r>
      <w:r>
        <w:rPr>
          <w:u w:val="single"/>
        </w:rPr>
        <w:t>precondition</w:t>
      </w:r>
      <w:r>
        <w:t xml:space="preserve"> to their justice arguments – any other political system </w:t>
      </w:r>
      <w:r>
        <w:rPr>
          <w:u w:val="single"/>
        </w:rPr>
        <w:t>fails</w:t>
      </w:r>
    </w:p>
    <w:p w:rsidR="00F00ED7" w:rsidRDefault="00F00ED7" w:rsidP="00F00ED7">
      <w:r w:rsidRPr="00835B52">
        <w:rPr>
          <w:rStyle w:val="Style13ptBold"/>
        </w:rPr>
        <w:t>McQueen 18</w:t>
      </w:r>
      <w:r>
        <w:t xml:space="preserve"> - Assistant Professor in the Department of Political Science at Stanford University (Allison McQueen; “Political Realism in Apocalyptic Times”; Cambridge University Press; pgs. 10-12)//TS</w:t>
      </w:r>
    </w:p>
    <w:p w:rsidR="00F00ED7" w:rsidRPr="007F503C" w:rsidRDefault="00F00ED7" w:rsidP="00F00ED7">
      <w:pPr>
        <w:rPr>
          <w:sz w:val="16"/>
        </w:rPr>
      </w:pPr>
      <w:r w:rsidRPr="007F503C">
        <w:rPr>
          <w:sz w:val="16"/>
        </w:rPr>
        <w:t xml:space="preserve">Finding any kind of sustained attention to apocalyptic ideas in the works of Machiavelli, Hobbes, and Morgenthau may seem surprising. To see why, we need to understand a bit more about the tradition of political thought to which these thinkers are seen to belong. Political realism is a distinctive family of approaches to the study, practice, and normative evaluation of politics.33 Despite their differences, these approaches tend to share four commitments. First, </w:t>
      </w:r>
      <w:r w:rsidRPr="00A66C48">
        <w:rPr>
          <w:rStyle w:val="StyleUnderline"/>
        </w:rPr>
        <w:t>realists think that there is something distinctive about politics</w:t>
      </w:r>
      <w:r w:rsidRPr="007F503C">
        <w:rPr>
          <w:sz w:val="16"/>
        </w:rPr>
        <w:t xml:space="preserve">. It is a </w:t>
      </w:r>
      <w:r w:rsidRPr="00A66C48">
        <w:rPr>
          <w:rStyle w:val="StyleUnderline"/>
        </w:rPr>
        <w:t xml:space="preserve">realm of activity with "its own character, </w:t>
      </w:r>
      <w:r w:rsidRPr="00CE1EEC">
        <w:rPr>
          <w:rStyle w:val="StyleUnderline"/>
        </w:rPr>
        <w:t>purposes, and</w:t>
      </w:r>
      <w:r w:rsidRPr="00A66C48">
        <w:rPr>
          <w:rStyle w:val="StyleUnderline"/>
        </w:rPr>
        <w:t xml:space="preserve"> means</w:t>
      </w:r>
      <w:r w:rsidRPr="007F503C">
        <w:rPr>
          <w:sz w:val="16"/>
        </w:rPr>
        <w:t xml:space="preserve">."34 </w:t>
      </w:r>
      <w:r w:rsidRPr="00A66C48">
        <w:rPr>
          <w:rStyle w:val="StyleUnderline"/>
        </w:rPr>
        <w:t>For realists,</w:t>
      </w:r>
      <w:r w:rsidRPr="007F503C">
        <w:rPr>
          <w:sz w:val="16"/>
        </w:rPr>
        <w:t xml:space="preserve"> this </w:t>
      </w:r>
      <w:r w:rsidRPr="00A66C48">
        <w:rPr>
          <w:rStyle w:val="StyleUnderline"/>
        </w:rPr>
        <w:t xml:space="preserve">distinctiveness shapes the </w:t>
      </w:r>
      <w:r w:rsidRPr="00CE1EEC">
        <w:rPr>
          <w:rStyle w:val="Emphasis"/>
        </w:rPr>
        <w:t>relationship between ethics and politics</w:t>
      </w:r>
      <w:r w:rsidRPr="007F503C">
        <w:rPr>
          <w:sz w:val="16"/>
        </w:rPr>
        <w:t xml:space="preserve">. Some hold that politics is an amoral realm, while others claim that </w:t>
      </w:r>
      <w:r w:rsidRPr="00A66C48">
        <w:rPr>
          <w:rStyle w:val="StyleUnderline"/>
        </w:rPr>
        <w:t xml:space="preserve">it is </w:t>
      </w:r>
      <w:r w:rsidRPr="00CE1EEC">
        <w:rPr>
          <w:rStyle w:val="Emphasis"/>
        </w:rPr>
        <w:t>a realm with its own moral rules</w:t>
      </w:r>
      <w:r w:rsidRPr="007F503C">
        <w:rPr>
          <w:sz w:val="16"/>
        </w:rPr>
        <w:t xml:space="preserve"> that are </w:t>
      </w:r>
      <w:r w:rsidRPr="00CE1EEC">
        <w:rPr>
          <w:rStyle w:val="Emphasis"/>
        </w:rPr>
        <w:t>distinct from those in other spheres</w:t>
      </w:r>
      <w:r w:rsidRPr="007F503C">
        <w:rPr>
          <w:sz w:val="16"/>
        </w:rPr>
        <w:t xml:space="preserve">, while still others claim that politics is a realm in which </w:t>
      </w:r>
      <w:r w:rsidRPr="00A66C48">
        <w:rPr>
          <w:rStyle w:val="StyleUnderline"/>
        </w:rPr>
        <w:t>conventional or universal moral rules must be overridden and "good" political</w:t>
      </w:r>
      <w:r w:rsidRPr="007F503C">
        <w:rPr>
          <w:sz w:val="16"/>
        </w:rPr>
        <w:t xml:space="preserve"> </w:t>
      </w:r>
      <w:r w:rsidRPr="00A66C48">
        <w:rPr>
          <w:rStyle w:val="StyleUnderline"/>
        </w:rPr>
        <w:t xml:space="preserve">actors must </w:t>
      </w:r>
      <w:r w:rsidRPr="00CE1EEC">
        <w:rPr>
          <w:rStyle w:val="Emphasis"/>
        </w:rPr>
        <w:t>dirty their hands</w:t>
      </w:r>
      <w:r w:rsidRPr="007F503C">
        <w:rPr>
          <w:sz w:val="16"/>
        </w:rPr>
        <w:t xml:space="preserve">. For instance, Machiavelli advises </w:t>
      </w:r>
      <w:r w:rsidRPr="00A66C48">
        <w:rPr>
          <w:rStyle w:val="StyleUnderline"/>
        </w:rPr>
        <w:t>rulers</w:t>
      </w:r>
      <w:r w:rsidRPr="007F503C">
        <w:rPr>
          <w:sz w:val="16"/>
        </w:rPr>
        <w:t xml:space="preserve"> that they </w:t>
      </w:r>
      <w:r w:rsidRPr="00A66C48">
        <w:rPr>
          <w:rStyle w:val="StyleUnderline"/>
        </w:rPr>
        <w:t>must "not depart from good</w:t>
      </w:r>
      <w:r w:rsidRPr="007F503C">
        <w:rPr>
          <w:sz w:val="16"/>
        </w:rPr>
        <w:t xml:space="preserve">, when possible, </w:t>
      </w:r>
      <w:r w:rsidRPr="00A66C48">
        <w:rPr>
          <w:rStyle w:val="StyleUnderline"/>
        </w:rPr>
        <w:t xml:space="preserve">but know how to </w:t>
      </w:r>
      <w:r w:rsidRPr="00FC0C46">
        <w:rPr>
          <w:rStyle w:val="Emphasis"/>
        </w:rPr>
        <w:t>enter into evil when necessary</w:t>
      </w:r>
      <w:r w:rsidRPr="007F503C">
        <w:rPr>
          <w:sz w:val="16"/>
        </w:rPr>
        <w:t xml:space="preserve">."35 Second, realists think that politics is agonistic or conflictual. They attribute this disagreement to a variety of causes, including human nature and the limits of rationality, competing identities and interests, and value pluralism.36 Morgenthau, for example, locates the causes of conflict in human nature - our lust for power and will to dominate. This "aspiration for power over man" is, for Morgenthau, both a cause of conflict and "the essence of politics."37 </w:t>
      </w:r>
      <w:r w:rsidRPr="001C732C">
        <w:rPr>
          <w:rStyle w:val="StyleUnderline"/>
        </w:rPr>
        <w:t>Whatever the causes of conflict</w:t>
      </w:r>
      <w:r w:rsidRPr="007F503C">
        <w:rPr>
          <w:sz w:val="16"/>
        </w:rPr>
        <w:t xml:space="preserve">, realists hold that our </w:t>
      </w:r>
      <w:r w:rsidRPr="001C732C">
        <w:rPr>
          <w:rStyle w:val="StyleUnderline"/>
        </w:rPr>
        <w:t>disagreements are not primarily intellectual and will not tend to be resolved through</w:t>
      </w:r>
      <w:r w:rsidRPr="007F503C">
        <w:rPr>
          <w:sz w:val="16"/>
        </w:rPr>
        <w:t xml:space="preserve"> "the </w:t>
      </w:r>
      <w:r w:rsidRPr="001C732C">
        <w:rPr>
          <w:rStyle w:val="StyleUnderline"/>
        </w:rPr>
        <w:t>unforced force of the better argument</w:t>
      </w:r>
      <w:r w:rsidRPr="007F503C">
        <w:rPr>
          <w:sz w:val="16"/>
        </w:rPr>
        <w:t xml:space="preserve">.''38 </w:t>
      </w:r>
      <w:r w:rsidRPr="00FC0C46">
        <w:rPr>
          <w:rStyle w:val="Emphasis"/>
        </w:rPr>
        <w:t>Politics is necessary</w:t>
      </w:r>
      <w:r w:rsidRPr="001C732C">
        <w:rPr>
          <w:rStyle w:val="StyleUnderline"/>
        </w:rPr>
        <w:t xml:space="preserve"> "because we have to live and act alongside those with whom we disagree</w:t>
      </w:r>
      <w:r w:rsidRPr="007F503C">
        <w:rPr>
          <w:sz w:val="16"/>
        </w:rPr>
        <w:t xml:space="preserve">."39 At their best, </w:t>
      </w:r>
      <w:r w:rsidRPr="00FC0C46">
        <w:rPr>
          <w:rStyle w:val="Emphasis"/>
        </w:rPr>
        <w:t>political institutions can channel and manage this disagreement</w:t>
      </w:r>
      <w:r w:rsidRPr="007F503C">
        <w:rPr>
          <w:sz w:val="16"/>
        </w:rPr>
        <w:t xml:space="preserve">. But they cannot eliminate it. Third, political realists tend to prioritize the requirements of order and stability over the demands of justice. They see order as a fragile accomplishment. </w:t>
      </w:r>
      <w:r w:rsidRPr="004D3AC1">
        <w:rPr>
          <w:rStyle w:val="StyleUnderline"/>
        </w:rPr>
        <w:t xml:space="preserve">Because disagreement and conflict are ineradicable, </w:t>
      </w:r>
      <w:r w:rsidRPr="00FC0C46">
        <w:rPr>
          <w:rStyle w:val="Emphasis"/>
        </w:rPr>
        <w:t>order and stability are always vulnerable</w:t>
      </w:r>
      <w:r w:rsidRPr="007F503C">
        <w:rPr>
          <w:sz w:val="16"/>
        </w:rPr>
        <w:t xml:space="preserve">. They should never be understood as "once-and-for-all achievements.''4° </w:t>
      </w:r>
      <w:r w:rsidRPr="004D3AC1">
        <w:rPr>
          <w:rStyle w:val="StyleUnderline"/>
        </w:rPr>
        <w:t>While they</w:t>
      </w:r>
      <w:r w:rsidRPr="007F503C">
        <w:rPr>
          <w:sz w:val="16"/>
        </w:rPr>
        <w:t xml:space="preserve"> </w:t>
      </w:r>
      <w:r w:rsidRPr="004D3AC1">
        <w:rPr>
          <w:rStyle w:val="StyleUnderline"/>
        </w:rPr>
        <w:t xml:space="preserve">may be fragile, order and stability are often necessary </w:t>
      </w:r>
      <w:r w:rsidRPr="00FC0C46">
        <w:rPr>
          <w:rStyle w:val="Emphasis"/>
        </w:rPr>
        <w:t>preconditions for pursuing other political values, such as justice</w:t>
      </w:r>
      <w:r w:rsidRPr="007F503C">
        <w:rPr>
          <w:sz w:val="16"/>
        </w:rPr>
        <w:t xml:space="preserve">. In </w:t>
      </w:r>
      <w:proofErr w:type="spellStart"/>
      <w:r w:rsidRPr="007F503C">
        <w:rPr>
          <w:sz w:val="16"/>
        </w:rPr>
        <w:t>realworld</w:t>
      </w:r>
      <w:proofErr w:type="spellEnd"/>
      <w:r w:rsidRPr="007F503C">
        <w:rPr>
          <w:sz w:val="16"/>
        </w:rPr>
        <w:t xml:space="preserve"> political contexts, "</w:t>
      </w:r>
      <w:r w:rsidRPr="004D3AC1">
        <w:rPr>
          <w:rStyle w:val="StyleUnderline"/>
        </w:rPr>
        <w:t>justice purchased at the expense of order is</w:t>
      </w:r>
      <w:r w:rsidRPr="007F503C">
        <w:rPr>
          <w:sz w:val="16"/>
        </w:rPr>
        <w:t xml:space="preserve"> </w:t>
      </w:r>
      <w:r w:rsidRPr="004D3AC1">
        <w:rPr>
          <w:rStyle w:val="StyleUnderline"/>
        </w:rPr>
        <w:t>likely to prove self-defeating</w:t>
      </w:r>
      <w:r w:rsidRPr="007F503C">
        <w:rPr>
          <w:sz w:val="16"/>
        </w:rPr>
        <w:t xml:space="preserve">.''41 This priority of order is best illustrated by Hobbes. His </w:t>
      </w:r>
      <w:r w:rsidRPr="007F503C">
        <w:rPr>
          <w:rStyle w:val="StyleUnderline"/>
        </w:rPr>
        <w:t>Leviathan state must</w:t>
      </w:r>
      <w:r w:rsidRPr="007F503C">
        <w:rPr>
          <w:sz w:val="16"/>
        </w:rPr>
        <w:t xml:space="preserve">, above all else, </w:t>
      </w:r>
      <w:r w:rsidRPr="007F503C">
        <w:rPr>
          <w:rStyle w:val="StyleUnderline"/>
        </w:rPr>
        <w:t xml:space="preserve">provide a stable solution to the </w:t>
      </w:r>
      <w:r w:rsidRPr="00FC0C46">
        <w:rPr>
          <w:rStyle w:val="Emphasis"/>
        </w:rPr>
        <w:t>anarchy</w:t>
      </w:r>
      <w:r w:rsidRPr="007F503C">
        <w:rPr>
          <w:rStyle w:val="StyleUnderline"/>
        </w:rPr>
        <w:t xml:space="preserve">, </w:t>
      </w:r>
      <w:r w:rsidRPr="00FC0C46">
        <w:rPr>
          <w:rStyle w:val="Emphasis"/>
        </w:rPr>
        <w:t>conflict</w:t>
      </w:r>
      <w:r w:rsidRPr="007F503C">
        <w:rPr>
          <w:rStyle w:val="StyleUnderline"/>
        </w:rPr>
        <w:t xml:space="preserve">, and </w:t>
      </w:r>
      <w:r w:rsidRPr="00FC0C46">
        <w:rPr>
          <w:rStyle w:val="Emphasis"/>
        </w:rPr>
        <w:t>violence</w:t>
      </w:r>
      <w:r w:rsidRPr="007F503C">
        <w:rPr>
          <w:rStyle w:val="StyleUnderline"/>
        </w:rPr>
        <w:t xml:space="preserve"> of our natural condition. </w:t>
      </w:r>
      <w:r w:rsidRPr="00FC0C46">
        <w:rPr>
          <w:rStyle w:val="Emphasis"/>
        </w:rPr>
        <w:t>Without order and stability, we are in no position to realize justice</w:t>
      </w:r>
      <w:r w:rsidRPr="007F503C">
        <w:rPr>
          <w:sz w:val="16"/>
        </w:rPr>
        <w:t xml:space="preserve">. Fourth, realists reject as utopian those approaches which seem to deny the distinctiveness of politics and the persistence of disagreement and conflict. 42 </w:t>
      </w:r>
      <w:r w:rsidRPr="007F503C">
        <w:rPr>
          <w:rStyle w:val="StyleUnderline"/>
        </w:rPr>
        <w:t>Realists take aim at theories that fail to take seriously the psychological, sociological, and institutional constraints on political action</w:t>
      </w:r>
      <w:r w:rsidRPr="007F503C">
        <w:rPr>
          <w:sz w:val="16"/>
        </w:rPr>
        <w:t xml:space="preserve">. Inattentive to these constraints, </w:t>
      </w:r>
      <w:r w:rsidRPr="007F503C">
        <w:rPr>
          <w:rStyle w:val="StyleUnderline"/>
        </w:rPr>
        <w:t>utopian thinkers offer inadequate, and even dangerous, guidance for political reform</w:t>
      </w:r>
      <w:r w:rsidRPr="007F503C">
        <w:rPr>
          <w:sz w:val="16"/>
        </w:rPr>
        <w:t xml:space="preserve">.43 Machiavelli famously contrasts his approach in The Prince with that of those who imagine "republics and principalities that have never been seen or known to exist in truth; for it is so far from how one lives to how one should live that he who lets go of what is done for what should be done learns his ruin rather than his preservation."44 Morgenthau goes so far as to suggest that the struggle between utopianism and realism is the main plot of modern political thought.45 This </w:t>
      </w:r>
      <w:r w:rsidRPr="007F503C">
        <w:rPr>
          <w:rStyle w:val="StyleUnderline"/>
        </w:rPr>
        <w:t>anti-utopianism is seen by many to be the most characteristic feature of political realism</w:t>
      </w:r>
      <w:r w:rsidRPr="007F503C">
        <w:rPr>
          <w:sz w:val="16"/>
        </w:rPr>
        <w:t xml:space="preserve">. In the field of international relations, realism is sometimes defined almost entirely in terms of its opposition to utopianism.46 In its Judea-Christian form and many of its secular variants, apocalypticism is a kind of utopianism. It is a utopianism premised on a belief in the imminent end of the known world and the arrival of a radically new and better future.47 Understanding it in this way, we might expect that political realists would limit themselves to merely opposing or dismissing apocalyptic expectations. </w:t>
      </w:r>
    </w:p>
    <w:p w:rsidR="00F00ED7" w:rsidRPr="006B1EED" w:rsidRDefault="00F00ED7" w:rsidP="00F00ED7"/>
    <w:p w:rsidR="00F00ED7" w:rsidRDefault="00F00ED7" w:rsidP="00F00ED7">
      <w:pPr>
        <w:pStyle w:val="Heading4"/>
      </w:pPr>
      <w:r>
        <w:t xml:space="preserve">Rejections of realism are </w:t>
      </w:r>
      <w:r>
        <w:rPr>
          <w:u w:val="single"/>
        </w:rPr>
        <w:t>counterproductive</w:t>
      </w:r>
      <w:r>
        <w:t xml:space="preserve"> – entrenches immorality and hostility </w:t>
      </w:r>
    </w:p>
    <w:p w:rsidR="00F00ED7" w:rsidRPr="002773A4" w:rsidRDefault="00F00ED7" w:rsidP="00F00ED7">
      <w:proofErr w:type="spellStart"/>
      <w:r w:rsidRPr="004C0B06">
        <w:rPr>
          <w:rStyle w:val="Style13ptBold"/>
        </w:rPr>
        <w:t>Scheu</w:t>
      </w:r>
      <w:r>
        <w:rPr>
          <w:rStyle w:val="Style13ptBold"/>
        </w:rPr>
        <w:t>e</w:t>
      </w:r>
      <w:r w:rsidRPr="004C0B06">
        <w:rPr>
          <w:rStyle w:val="Style13ptBold"/>
        </w:rPr>
        <w:t>rman</w:t>
      </w:r>
      <w:proofErr w:type="spellEnd"/>
      <w:r w:rsidRPr="004C0B06">
        <w:rPr>
          <w:rStyle w:val="Style13ptBold"/>
        </w:rPr>
        <w:t xml:space="preserve"> 18</w:t>
      </w:r>
      <w:r>
        <w:t xml:space="preserve"> - professor of political science and international studies at Indiana University (William R. </w:t>
      </w:r>
      <w:proofErr w:type="spellStart"/>
      <w:r>
        <w:t>Scheuerman</w:t>
      </w:r>
      <w:proofErr w:type="spellEnd"/>
      <w:r>
        <w:t xml:space="preserve">; Politics Recovered; “Getting Past </w:t>
      </w:r>
      <w:proofErr w:type="spellStart"/>
      <w:r>
        <w:t>Schimitt</w:t>
      </w:r>
      <w:proofErr w:type="spellEnd"/>
      <w:r>
        <w:t>?” Realism and the Autonomy of Politics; pgs. 271-273)//TS</w:t>
      </w:r>
    </w:p>
    <w:p w:rsidR="00F00ED7" w:rsidRPr="00B83445" w:rsidRDefault="00F00ED7" w:rsidP="00F00ED7">
      <w:pPr>
        <w:rPr>
          <w:rStyle w:val="StyleUnderline"/>
        </w:rPr>
      </w:pPr>
      <w:r w:rsidRPr="00B83445">
        <w:rPr>
          <w:sz w:val="16"/>
        </w:rPr>
        <w:t xml:space="preserve">In this chapter, I focus on one potentially significant part of the story. The new realism in political philosophy is inspired, to be sure, by a multiplicity of sometimes conflicting aspirations.4 Yet one of its main aims is the quest "to give greater autonomy to politics (from morality, economics, etc.) as a discrete sphere of human activity."5 </w:t>
      </w:r>
      <w:r w:rsidRPr="0035685D">
        <w:rPr>
          <w:rStyle w:val="StyleUnderline"/>
        </w:rPr>
        <w:t>Political realists worry about</w:t>
      </w:r>
      <w:r w:rsidRPr="00B83445">
        <w:rPr>
          <w:sz w:val="16"/>
        </w:rPr>
        <w:t xml:space="preserve"> the alleged </w:t>
      </w:r>
      <w:r w:rsidRPr="0035685D">
        <w:rPr>
          <w:rStyle w:val="StyleUnderline"/>
        </w:rPr>
        <w:t>reduction</w:t>
      </w:r>
      <w:r w:rsidRPr="00B83445">
        <w:rPr>
          <w:sz w:val="16"/>
        </w:rPr>
        <w:t xml:space="preserve"> </w:t>
      </w:r>
      <w:r w:rsidRPr="0035685D">
        <w:rPr>
          <w:rStyle w:val="StyleUnderline"/>
        </w:rPr>
        <w:t xml:space="preserve">of politics to a subdivision of ethics or </w:t>
      </w:r>
      <w:r w:rsidRPr="00DF0C6D">
        <w:rPr>
          <w:rStyle w:val="StyleUnderline"/>
        </w:rPr>
        <w:t>morality. Only by developing a theoretical alternative in which</w:t>
      </w:r>
      <w:r w:rsidRPr="00B83445">
        <w:rPr>
          <w:sz w:val="16"/>
        </w:rPr>
        <w:t xml:space="preserve"> "the </w:t>
      </w:r>
      <w:r w:rsidRPr="00DF0C6D">
        <w:rPr>
          <w:rStyle w:val="StyleUnderline"/>
        </w:rPr>
        <w:t>distinctiveness and autonomy of politics" is taken seriously</w:t>
      </w:r>
      <w:r w:rsidRPr="00B83445">
        <w:rPr>
          <w:sz w:val="16"/>
        </w:rPr>
        <w:t xml:space="preserve">, they argue, </w:t>
      </w:r>
      <w:r w:rsidRPr="00DF0C6D">
        <w:rPr>
          <w:rStyle w:val="StyleUnderline"/>
        </w:rPr>
        <w:t>can unrealistic</w:t>
      </w:r>
      <w:r w:rsidRPr="00B83445">
        <w:rPr>
          <w:sz w:val="16"/>
        </w:rPr>
        <w:t xml:space="preserve"> </w:t>
      </w:r>
      <w:r w:rsidRPr="00DF0C6D">
        <w:rPr>
          <w:rStyle w:val="StyleUnderline"/>
        </w:rPr>
        <w:t xml:space="preserve">and normatively inchoate variants of </w:t>
      </w:r>
      <w:proofErr w:type="spellStart"/>
      <w:r w:rsidRPr="00DF0C6D">
        <w:rPr>
          <w:rStyle w:val="StyleUnderline"/>
        </w:rPr>
        <w:t>hypermoralistic</w:t>
      </w:r>
      <w:proofErr w:type="spellEnd"/>
      <w:r w:rsidRPr="00DF0C6D">
        <w:rPr>
          <w:rStyle w:val="StyleUnderline"/>
        </w:rPr>
        <w:t xml:space="preserve"> political philosophy</w:t>
      </w:r>
      <w:r w:rsidRPr="00B83445">
        <w:rPr>
          <w:sz w:val="16"/>
        </w:rPr>
        <w:t xml:space="preserve">, along the lines allegedly proffered by Kantian liberals, </w:t>
      </w:r>
      <w:r w:rsidRPr="00DF0C6D">
        <w:rPr>
          <w:rStyle w:val="StyleUnderline"/>
        </w:rPr>
        <w:t>be successfully countered</w:t>
      </w:r>
      <w:r w:rsidRPr="00B83445">
        <w:rPr>
          <w:sz w:val="16"/>
        </w:rPr>
        <w:t xml:space="preserve">.6 </w:t>
      </w:r>
      <w:r w:rsidRPr="00E8771B">
        <w:rPr>
          <w:rStyle w:val="StyleUnderline"/>
        </w:rPr>
        <w:t>Envisioning politics as an</w:t>
      </w:r>
      <w:r w:rsidRPr="00B83445">
        <w:rPr>
          <w:sz w:val="16"/>
        </w:rPr>
        <w:t xml:space="preserve"> </w:t>
      </w:r>
      <w:r w:rsidRPr="00E8771B">
        <w:rPr>
          <w:rStyle w:val="StyleUnderline"/>
        </w:rPr>
        <w:t>independent activity</w:t>
      </w:r>
      <w:r w:rsidRPr="00B83445">
        <w:rPr>
          <w:sz w:val="16"/>
        </w:rPr>
        <w:t xml:space="preserve">, </w:t>
      </w:r>
      <w:r w:rsidRPr="00E8771B">
        <w:rPr>
          <w:rStyle w:val="StyleUnderline"/>
        </w:rPr>
        <w:t>resting on its own internal laws</w:t>
      </w:r>
      <w:r w:rsidRPr="00B83445">
        <w:rPr>
          <w:sz w:val="16"/>
        </w:rPr>
        <w:t xml:space="preserve"> and immanent logic, </w:t>
      </w:r>
      <w:r w:rsidRPr="00E8771B">
        <w:rPr>
          <w:rStyle w:val="StyleUnderline"/>
        </w:rPr>
        <w:t>political realists</w:t>
      </w:r>
      <w:r w:rsidRPr="00B83445">
        <w:rPr>
          <w:sz w:val="16"/>
        </w:rPr>
        <w:t xml:space="preserve"> simultaneously </w:t>
      </w:r>
      <w:r w:rsidRPr="00E8771B">
        <w:rPr>
          <w:rStyle w:val="StyleUnderline"/>
        </w:rPr>
        <w:t xml:space="preserve">hope to </w:t>
      </w:r>
      <w:r w:rsidRPr="002A6278">
        <w:rPr>
          <w:rStyle w:val="Emphasis"/>
        </w:rPr>
        <w:t>avoid reducing it to "a fully amoral sphere</w:t>
      </w:r>
      <w:r w:rsidRPr="00E8771B">
        <w:rPr>
          <w:rStyle w:val="StyleUnderline"/>
        </w:rPr>
        <w:t xml:space="preserve"> in which moral judgments and values</w:t>
      </w:r>
      <w:r w:rsidRPr="00B83445">
        <w:rPr>
          <w:sz w:val="16"/>
        </w:rPr>
        <w:t xml:space="preserve"> </w:t>
      </w:r>
      <w:r w:rsidRPr="00E8771B">
        <w:rPr>
          <w:rStyle w:val="StyleUnderline"/>
        </w:rPr>
        <w:t>have no place because that would undercut</w:t>
      </w:r>
      <w:r w:rsidRPr="00B83445">
        <w:rPr>
          <w:sz w:val="16"/>
        </w:rPr>
        <w:t xml:space="preserve"> the </w:t>
      </w:r>
      <w:r w:rsidRPr="00B83445">
        <w:rPr>
          <w:sz w:val="16"/>
          <w:szCs w:val="16"/>
        </w:rPr>
        <w:t>possibility of differentiating politics from violence</w:t>
      </w:r>
      <w:r w:rsidRPr="00B83445">
        <w:rPr>
          <w:sz w:val="16"/>
        </w:rPr>
        <w:t xml:space="preserve"> which is required to keep distance between realism and Realpolitik . ... Realism attempts to distance itself from Realpolitik by accepting the centrality of power to politics without reducing politics to power. Its strategy for doing this is to insist that </w:t>
      </w:r>
      <w:r w:rsidRPr="00E8771B">
        <w:rPr>
          <w:rStyle w:val="StyleUnderline"/>
        </w:rPr>
        <w:t>there are normative conditions for</w:t>
      </w:r>
      <w:r w:rsidRPr="00B83445">
        <w:rPr>
          <w:sz w:val="16"/>
        </w:rPr>
        <w:t xml:space="preserve"> </w:t>
      </w:r>
      <w:r w:rsidRPr="00E8771B">
        <w:rPr>
          <w:rStyle w:val="StyleUnderline"/>
        </w:rPr>
        <w:t>legitimacy that distinguish politics from successful domination</w:t>
      </w:r>
      <w:r w:rsidRPr="00B83445">
        <w:rPr>
          <w:sz w:val="16"/>
        </w:rPr>
        <w:t xml:space="preserve">."7 The unpleasant specter of both "might makes right" and its nasty cousin realpolitik can be dodged. How? Normative standards internal to </w:t>
      </w:r>
      <w:r w:rsidRPr="00E8771B">
        <w:rPr>
          <w:rStyle w:val="StyleUnderline"/>
        </w:rPr>
        <w:t>politics can be identified</w:t>
      </w:r>
      <w:r w:rsidRPr="00B83445">
        <w:rPr>
          <w:sz w:val="16"/>
        </w:rPr>
        <w:t xml:space="preserve">, allowing us </w:t>
      </w:r>
      <w:r w:rsidRPr="00E8771B">
        <w:rPr>
          <w:rStyle w:val="StyleUnderline"/>
        </w:rPr>
        <w:t xml:space="preserve">to delineate legitimate politics from illegitimate domination or violence. Recourse to moral standards prior or external to </w:t>
      </w:r>
      <w:r w:rsidRPr="00BC39C2">
        <w:rPr>
          <w:rStyle w:val="StyleUnderline"/>
        </w:rPr>
        <w:t>politics, along the lines endorsed by political moralists, is</w:t>
      </w:r>
      <w:r w:rsidRPr="00E8771B">
        <w:rPr>
          <w:rStyle w:val="StyleUnderline"/>
        </w:rPr>
        <w:t xml:space="preserve"> both </w:t>
      </w:r>
      <w:r w:rsidRPr="00BC39C2">
        <w:rPr>
          <w:rStyle w:val="Emphasis"/>
        </w:rPr>
        <w:t>unnecessary and counterproductive</w:t>
      </w:r>
      <w:r w:rsidRPr="00B83445">
        <w:rPr>
          <w:sz w:val="16"/>
        </w:rPr>
        <w:t>. Accordingly, the programmatic challenge at hand is to see "whether it is possible to develop a stable and compelling theory of legitimacy that occupies this ground between Realpolitik and moralism."8 A burgeoning scholarly literature suggests, at the very least, that many now deem this challenge worth taking up. For those familiar with IR realism and especially with the towering figure of Hans J. Morgenthau, the project's broad outlines should seem remarkably familiar. In the famous introduction to his widely read book Politics Among Nations: The Struggle for Power and Peace, with respect to the "six principles of political realism" Morgenthau described "</w:t>
      </w:r>
      <w:r w:rsidRPr="001009BC">
        <w:rPr>
          <w:rStyle w:val="StyleUnderline"/>
        </w:rPr>
        <w:t>politics as an independent sphere</w:t>
      </w:r>
      <w:r w:rsidRPr="00B83445">
        <w:rPr>
          <w:sz w:val="16"/>
        </w:rPr>
        <w:t xml:space="preserve"> </w:t>
      </w:r>
      <w:r w:rsidRPr="001009BC">
        <w:rPr>
          <w:rStyle w:val="StyleUnderline"/>
        </w:rPr>
        <w:t>of action and understanding apart from other spheres, such as economics, ethics, aesthetics, or religion."</w:t>
      </w:r>
      <w:r w:rsidRPr="00B83445">
        <w:rPr>
          <w:sz w:val="16"/>
        </w:rPr>
        <w:t xml:space="preserve"> He characterized </w:t>
      </w:r>
      <w:r w:rsidRPr="001009BC">
        <w:rPr>
          <w:rStyle w:val="StyleUnderline"/>
        </w:rPr>
        <w:t>political realism</w:t>
      </w:r>
      <w:r w:rsidRPr="00B83445">
        <w:rPr>
          <w:sz w:val="16"/>
        </w:rPr>
        <w:t xml:space="preserve"> by its distinctive acknowledgment of "the autonomy of the political sphere," insisting that it </w:t>
      </w:r>
      <w:r w:rsidRPr="00506BF9">
        <w:rPr>
          <w:rStyle w:val="StyleUnderline"/>
        </w:rPr>
        <w:t xml:space="preserve">could still </w:t>
      </w:r>
      <w:r w:rsidRPr="00BC39C2">
        <w:rPr>
          <w:rStyle w:val="Emphasis"/>
        </w:rPr>
        <w:t>do justice to "the moral significance of political action</w:t>
      </w:r>
      <w:r w:rsidRPr="00506BF9">
        <w:rPr>
          <w:rStyle w:val="StyleUnderline"/>
        </w:rPr>
        <w:t>.</w:t>
      </w:r>
      <w:r w:rsidRPr="00B83445">
        <w:rPr>
          <w:sz w:val="16"/>
        </w:rPr>
        <w:t xml:space="preserve">"9 His brand of realism, Morgenthau declared in another work, has nothing to do with realpolitik.10 To be sure, political realism cannot build directly on "moralism," a misplaced effort to deny the autonomy of politics and the harsh (and normatively unsettling) fact that politics is fundamentally about the struggle for power.11 Yet "this </w:t>
      </w:r>
      <w:r w:rsidRPr="00506BF9">
        <w:rPr>
          <w:rStyle w:val="StyleUnderline"/>
        </w:rPr>
        <w:t xml:space="preserve">realist defense of the autonomy of the political sphere </w:t>
      </w:r>
      <w:r w:rsidRPr="00B83445">
        <w:rPr>
          <w:sz w:val="16"/>
        </w:rPr>
        <w:t xml:space="preserve">against its subversion by other modes of thought </w:t>
      </w:r>
      <w:r w:rsidRPr="00506BF9">
        <w:rPr>
          <w:rStyle w:val="StyleUnderline"/>
        </w:rPr>
        <w:t>does not imply disregard for the existence and importance of these other modes of thought. It</w:t>
      </w:r>
      <w:r w:rsidRPr="00B83445">
        <w:rPr>
          <w:sz w:val="16"/>
        </w:rPr>
        <w:t xml:space="preserve"> rather </w:t>
      </w:r>
      <w:r w:rsidRPr="00506BF9">
        <w:rPr>
          <w:rStyle w:val="StyleUnderline"/>
        </w:rPr>
        <w:t>implies that each be assigned their proper sphere and function</w:t>
      </w:r>
      <w:r w:rsidRPr="00B83445">
        <w:rPr>
          <w:sz w:val="16"/>
        </w:rPr>
        <w:t xml:space="preserve">."12 </w:t>
      </w:r>
      <w:r w:rsidRPr="00BC39C2">
        <w:rPr>
          <w:rStyle w:val="Emphasis"/>
        </w:rPr>
        <w:t>Realism is hostile not to morality</w:t>
      </w:r>
      <w:r w:rsidRPr="00B83445">
        <w:rPr>
          <w:sz w:val="16"/>
        </w:rPr>
        <w:t xml:space="preserve"> per se </w:t>
      </w:r>
      <w:r w:rsidRPr="00506BF9">
        <w:rPr>
          <w:rStyle w:val="StyleUnderline"/>
        </w:rPr>
        <w:t>but</w:t>
      </w:r>
      <w:r w:rsidRPr="00B83445">
        <w:rPr>
          <w:sz w:val="16"/>
        </w:rPr>
        <w:t xml:space="preserve"> only </w:t>
      </w:r>
      <w:r w:rsidRPr="00BC39C2">
        <w:rPr>
          <w:rStyle w:val="StyleUnderline"/>
        </w:rPr>
        <w:t xml:space="preserve">to </w:t>
      </w:r>
      <w:r w:rsidRPr="00A57F4E">
        <w:rPr>
          <w:rStyle w:val="Emphasis"/>
        </w:rPr>
        <w:t>misguided attempts to view politics as subordinate to its separate logic and laws</w:t>
      </w:r>
      <w:r w:rsidRPr="00B83445">
        <w:rPr>
          <w:sz w:val="16"/>
        </w:rPr>
        <w:t xml:space="preserve">. Because realism presupposes "a pluralistic conception of man," based on the intuition that </w:t>
      </w:r>
      <w:r w:rsidRPr="004C0DB7">
        <w:rPr>
          <w:rStyle w:val="StyleUnderline"/>
        </w:rPr>
        <w:t>human beings are</w:t>
      </w:r>
      <w:r w:rsidRPr="00B83445">
        <w:rPr>
          <w:sz w:val="16"/>
        </w:rPr>
        <w:t xml:space="preserve"> </w:t>
      </w:r>
      <w:r w:rsidRPr="004C0DB7">
        <w:rPr>
          <w:rStyle w:val="StyleUnderline"/>
        </w:rPr>
        <w:t>obliged to follow not only the laws of politics but those of morality</w:t>
      </w:r>
      <w:r w:rsidRPr="00B83445">
        <w:rPr>
          <w:sz w:val="16"/>
        </w:rPr>
        <w:t xml:space="preserve"> (as well as economics, aesthetics, and so on), it grasps that anyone "completely lacking in moral restraints" is potentially a mere "beast."13 Even </w:t>
      </w:r>
      <w:r w:rsidRPr="00506BF9">
        <w:rPr>
          <w:rStyle w:val="StyleUnderline"/>
        </w:rPr>
        <w:t>those engaged in the struggle for power cannot claim complete exemption from the laws of morality</w:t>
      </w:r>
      <w:r w:rsidRPr="00B83445">
        <w:rPr>
          <w:sz w:val="16"/>
        </w:rPr>
        <w:t xml:space="preserve">. Morgenthau anticipated key features of the new political realism. However, my primary interest here is neither genealogy nor the assignment of scholarly credit. I instead focus on some subtle but significant differences between Morgenthau's views about the autonomy of politics and those now found among contemporary realists. I do so not for antiquarian reasons but because these differences are crucial for identifying the new realism's theoretical frailties. Despite a shared programmatic basis, the new realists part company with the "old" realist Morgenthau on a number of issues. There are good reasons, however, for doubting that their alternative realist theory represents unambiguous progress. To see why this is so, we must briefly return to Weimar, Germany, where Morgenthau first encountered what he described in an autobiographical essay in 1978 as "a short book called The Concept of the Political that had a sensational impact upon German political thinking."14 Morgenthau was referring, of course, to Carl Schmitt's attempt to conceive of politics as a distinct sphere of activity, first sketched out in 1927 in the pages of the prestigious journal </w:t>
      </w:r>
      <w:proofErr w:type="spellStart"/>
      <w:r w:rsidRPr="00B83445">
        <w:rPr>
          <w:sz w:val="16"/>
        </w:rPr>
        <w:t>Achiv</w:t>
      </w:r>
      <w:proofErr w:type="spellEnd"/>
      <w:r w:rsidRPr="00B83445">
        <w:rPr>
          <w:sz w:val="16"/>
        </w:rPr>
        <w:t xml:space="preserve"> fur </w:t>
      </w:r>
      <w:proofErr w:type="spellStart"/>
      <w:r w:rsidRPr="00B83445">
        <w:rPr>
          <w:sz w:val="16"/>
        </w:rPr>
        <w:t>Sozialwissenschaft</w:t>
      </w:r>
      <w:proofErr w:type="spellEnd"/>
      <w:r w:rsidRPr="00B83445">
        <w:rPr>
          <w:sz w:val="16"/>
        </w:rPr>
        <w:t xml:space="preserve"> und </w:t>
      </w:r>
      <w:proofErr w:type="spellStart"/>
      <w:r w:rsidRPr="00B83445">
        <w:rPr>
          <w:sz w:val="16"/>
        </w:rPr>
        <w:t>Sozialpolitik</w:t>
      </w:r>
      <w:proofErr w:type="spellEnd"/>
      <w:r w:rsidRPr="00B83445">
        <w:rPr>
          <w:sz w:val="16"/>
        </w:rPr>
        <w:t xml:space="preserve"> and then in 1932 in a subsequent book. Throughout Morgenthau's career, he struggled to differentiate his ideas about the political from Schmitt's, whose own views, Morgenthau presciently grasped as a young jurist, were conceptually flawed as well as politically irresponsible. Though I remain unsure whether Morgenthau ever succeeded in offering a fully satisfactory rejoinder to Schmitt, his efforts to do so provide useful lessons for contemporary realism. </w:t>
      </w:r>
      <w:r w:rsidRPr="004C0DB7">
        <w:rPr>
          <w:rStyle w:val="StyleUnderline"/>
        </w:rPr>
        <w:t xml:space="preserve">Present-day realists </w:t>
      </w:r>
      <w:r w:rsidRPr="00B83445">
        <w:rPr>
          <w:sz w:val="16"/>
        </w:rPr>
        <w:t xml:space="preserve">need to distinguish their efforts from Schmitt's legacy more effectively than they so far have achieved.15 As they struggle to do so, they </w:t>
      </w:r>
      <w:r w:rsidRPr="004C0DB7">
        <w:rPr>
          <w:rStyle w:val="StyleUnderline"/>
        </w:rPr>
        <w:t>can learn from Morgenthau, who sketched</w:t>
      </w:r>
      <w:r w:rsidRPr="00B83445">
        <w:rPr>
          <w:sz w:val="16"/>
        </w:rPr>
        <w:t xml:space="preserve"> the </w:t>
      </w:r>
      <w:r w:rsidRPr="004C0DB7">
        <w:rPr>
          <w:rStyle w:val="StyleUnderline"/>
        </w:rPr>
        <w:t xml:space="preserve">outlines of a </w:t>
      </w:r>
      <w:r w:rsidRPr="00A57F4E">
        <w:rPr>
          <w:rStyle w:val="Emphasis"/>
        </w:rPr>
        <w:t>nuanced political ethics</w:t>
      </w:r>
      <w:r w:rsidRPr="00B83445">
        <w:rPr>
          <w:rStyle w:val="StyleUnderline"/>
        </w:rPr>
        <w:t xml:space="preserve"> not only </w:t>
      </w:r>
      <w:r w:rsidRPr="00A57F4E">
        <w:rPr>
          <w:rStyle w:val="Emphasis"/>
        </w:rPr>
        <w:t>superior</w:t>
      </w:r>
      <w:r w:rsidRPr="00B83445">
        <w:rPr>
          <w:sz w:val="16"/>
        </w:rPr>
        <w:t xml:space="preserve"> to Schmitt's account of the </w:t>
      </w:r>
      <w:r w:rsidRPr="00B83445">
        <w:rPr>
          <w:rStyle w:val="StyleUnderline"/>
        </w:rPr>
        <w:t xml:space="preserve">nexus between politics and morality but also directly </w:t>
      </w:r>
      <w:r w:rsidRPr="00A57F4E">
        <w:rPr>
          <w:rStyle w:val="Emphasis"/>
        </w:rPr>
        <w:t>pertinent to contemporary realism</w:t>
      </w:r>
      <w:r w:rsidRPr="00B83445">
        <w:rPr>
          <w:rStyle w:val="StyleUnderline"/>
        </w:rPr>
        <w:t xml:space="preserve">. </w:t>
      </w:r>
    </w:p>
    <w:p w:rsidR="00F00ED7" w:rsidRDefault="00F00ED7" w:rsidP="00F00ED7"/>
    <w:p w:rsidR="00F00ED7" w:rsidRDefault="00F00ED7" w:rsidP="00F00ED7"/>
    <w:p w:rsidR="00C7516C" w:rsidRPr="00B0715E" w:rsidRDefault="00C7516C" w:rsidP="00C7516C">
      <w:pPr>
        <w:pStyle w:val="Heading4"/>
      </w:pPr>
      <w:r>
        <w:t xml:space="preserve">Realism best explanation for IR – empirics prove </w:t>
      </w:r>
    </w:p>
    <w:p w:rsidR="00C7516C" w:rsidRPr="004A3802" w:rsidRDefault="00C7516C" w:rsidP="00C7516C">
      <w:pPr>
        <w:rPr>
          <w:rStyle w:val="Style13ptBold"/>
          <w:b w:val="0"/>
        </w:rPr>
      </w:pPr>
      <w:r>
        <w:rPr>
          <w:rStyle w:val="Style13ptBold"/>
        </w:rPr>
        <w:t xml:space="preserve">Walt 18 </w:t>
      </w:r>
      <w:r>
        <w:rPr>
          <w:rStyle w:val="Style13ptBold"/>
          <w:b w:val="0"/>
        </w:rPr>
        <w:t xml:space="preserve">(Stephen, </w:t>
      </w:r>
      <w:r w:rsidRPr="00731EEC">
        <w:rPr>
          <w:rStyle w:val="Style13ptBold"/>
          <w:b w:val="0"/>
        </w:rPr>
        <w:t xml:space="preserve">Robert and Renée </w:t>
      </w:r>
      <w:proofErr w:type="spellStart"/>
      <w:r w:rsidRPr="00731EEC">
        <w:rPr>
          <w:rStyle w:val="Style13ptBold"/>
          <w:b w:val="0"/>
        </w:rPr>
        <w:t>Belfer</w:t>
      </w:r>
      <w:proofErr w:type="spellEnd"/>
      <w:r w:rsidRPr="00731EEC">
        <w:rPr>
          <w:rStyle w:val="Style13ptBold"/>
          <w:b w:val="0"/>
        </w:rPr>
        <w:t xml:space="preserve"> Professor of International Affair</w:t>
      </w:r>
      <w:r>
        <w:rPr>
          <w:rStyle w:val="Style13ptBold"/>
          <w:b w:val="0"/>
        </w:rPr>
        <w:t xml:space="preserve">s at the Harvard Kennedy School, “The World Wants You to Think Like a Realist”, Foreign Policy, May 30 2018, </w:t>
      </w:r>
      <w:hyperlink r:id="rId8" w:history="1">
        <w:r w:rsidRPr="0066512F">
          <w:rPr>
            <w:rStyle w:val="Hyperlink"/>
          </w:rPr>
          <w:t>https://foreignpolicy.com/2018/05/30/the-world-wants-you-to-think-like-a-realist/</w:t>
        </w:r>
      </w:hyperlink>
      <w:r>
        <w:rPr>
          <w:rStyle w:val="Style13ptBold"/>
          <w:b w:val="0"/>
        </w:rPr>
        <w:t>, KC)</w:t>
      </w:r>
    </w:p>
    <w:p w:rsidR="00C7516C" w:rsidRPr="00AE7FD1" w:rsidRDefault="00C7516C" w:rsidP="00C7516C">
      <w:pPr>
        <w:rPr>
          <w:rStyle w:val="StyleUnderline"/>
        </w:rPr>
      </w:pPr>
      <w:r>
        <w:t xml:space="preserve">For realists, </w:t>
      </w:r>
      <w:r w:rsidRPr="00AE7FD1">
        <w:rPr>
          <w:rStyle w:val="StyleUnderline"/>
        </w:rPr>
        <w:t>states are the key actors in the international system</w:t>
      </w:r>
      <w:r>
        <w:t xml:space="preserve">. There is no central authority that can protect states from one another, so </w:t>
      </w:r>
      <w:r w:rsidRPr="00AE7FD1">
        <w:rPr>
          <w:rStyle w:val="StyleUnderline"/>
        </w:rPr>
        <w:t>each state must rely upon its own resources and strategies to survive. Security is a perennial concern</w:t>
      </w:r>
      <w:r>
        <w:t xml:space="preserve"> — even for powerful states — and states tend to worry a lot about who is weaker or stronger and what power trends appear to be. </w:t>
      </w:r>
      <w:r w:rsidRPr="00AE7FD1">
        <w:rPr>
          <w:rStyle w:val="StyleUnderline"/>
        </w:rPr>
        <w:t>Cooperation is far from impossible in such a world</w:t>
      </w:r>
      <w:r>
        <w:t xml:space="preserve"> — indeed, at times cooperating with others is essential to survival — but it is always somewhat fragile. </w:t>
      </w:r>
      <w:r w:rsidRPr="00AE7FD1">
        <w:rPr>
          <w:rStyle w:val="StyleUnderline"/>
        </w:rPr>
        <w:t xml:space="preserve">Realists maintain that states will react to threats first by trying to “pass the buck” </w:t>
      </w:r>
      <w:r>
        <w:t xml:space="preserve">(i.e., getting someone else to deal with the emerging danger), </w:t>
      </w:r>
      <w:r w:rsidRPr="00AE7FD1">
        <w:rPr>
          <w:rStyle w:val="StyleUnderline"/>
        </w:rPr>
        <w:t>and if that fails, they will try to balance against the threat, either by seeking allies or by building up their own capabilities.</w:t>
      </w:r>
    </w:p>
    <w:p w:rsidR="00C7516C" w:rsidRPr="00AE7FD1" w:rsidRDefault="00C7516C" w:rsidP="00C7516C">
      <w:pPr>
        <w:rPr>
          <w:rStyle w:val="Emphasis"/>
        </w:rPr>
      </w:pPr>
      <w:r>
        <w:t xml:space="preserve">Realism isn’t the only way to think about international affairs, of course, and there are a number of alternative perspectives and theories that can help us understand different aspects of the modern world. But </w:t>
      </w:r>
      <w:r w:rsidRPr="00AE7FD1">
        <w:rPr>
          <w:rStyle w:val="Emphasis"/>
        </w:rPr>
        <w:t>if you do think like a realist</w:t>
      </w:r>
      <w:r w:rsidRPr="00AE7FD1">
        <w:rPr>
          <w:rStyle w:val="StyleUnderline"/>
        </w:rPr>
        <w:t xml:space="preserve"> </w:t>
      </w:r>
      <w:r>
        <w:t xml:space="preserve">— at least part of the time — </w:t>
      </w:r>
      <w:r w:rsidRPr="00AE7FD1">
        <w:rPr>
          <w:rStyle w:val="Emphasis"/>
        </w:rPr>
        <w:t>many confusing aspects of world politics become easier to understand.</w:t>
      </w:r>
    </w:p>
    <w:p w:rsidR="00C7516C" w:rsidRDefault="00C7516C" w:rsidP="00C7516C">
      <w:r w:rsidRPr="002D5186">
        <w:rPr>
          <w:rStyle w:val="StyleUnderline"/>
        </w:rPr>
        <w:t xml:space="preserve">If you think like a realist, for example, you’ll understand why China’s rise is a critical event and likely to be a source of conflict with the United States </w:t>
      </w:r>
      <w:r>
        <w:t xml:space="preserve">(and others). In a world where states have to protect themselves, </w:t>
      </w:r>
      <w:r w:rsidRPr="002D5186">
        <w:rPr>
          <w:rStyle w:val="StyleUnderline"/>
        </w:rPr>
        <w:t>the two most powerful states will eye each other warily and compete to make sure that they don’t fall behind or become dangerously vulnerable to the other</w:t>
      </w:r>
      <w:r>
        <w:t>. Even when war is avoided, intense security competition is likely to result.</w:t>
      </w:r>
    </w:p>
    <w:p w:rsidR="00C7516C" w:rsidRDefault="00C7516C" w:rsidP="00C7516C">
      <w:r>
        <w:t xml:space="preserve">And by the way, </w:t>
      </w:r>
      <w:r w:rsidRPr="002D5186">
        <w:rPr>
          <w:rStyle w:val="StyleUnderline"/>
        </w:rPr>
        <w:t>thinking like a realist helps you understand why China is no longer committed to Deng Xiaoping’s policy of “peaceful rise.”</w:t>
      </w:r>
      <w:r>
        <w:t xml:space="preserve"> That approach made sense when China was weaker, and it fooled plenty of Westerners into thinking China could be inveigled into being a responsible stakeholder that would meekly embrace various institutions and arrangements created by others back when China was weak. But </w:t>
      </w:r>
      <w:r w:rsidRPr="002D5186">
        <w:rPr>
          <w:rStyle w:val="StyleUnderline"/>
        </w:rPr>
        <w:t>realists understand that a more powerful China would eventually want to modify any features that were not in China’s interest,</w:t>
      </w:r>
      <w:r>
        <w:t xml:space="preserve"> as Beijing has begun to do in recent years. Bottom line: </w:t>
      </w:r>
      <w:r w:rsidRPr="002D5186">
        <w:rPr>
          <w:rStyle w:val="Emphasis"/>
        </w:rPr>
        <w:t>Thinking like a realist is essential if you want to understand Sino-American relations.</w:t>
      </w:r>
    </w:p>
    <w:p w:rsidR="00C7516C" w:rsidRDefault="00C7516C" w:rsidP="00C7516C">
      <w:r w:rsidRPr="002D5186">
        <w:rPr>
          <w:rStyle w:val="StyleUnderline"/>
        </w:rPr>
        <w:t>If you think like a realist, you wouldn’t be surprised that the United States has repeatedly used military force in distant lands over the past 25 years and especially after 9/11.</w:t>
      </w:r>
      <w:r>
        <w:t xml:space="preserve"> Why? For one simple reason: Nobody could prevent it. Americans were also convinced their global role was indispensable and that they had the right, the responsibility, and the wisdom to interfere all over the world. But America’s dominant position was the permissive condition that made this overweening ambition seem feasible, at least for a while. As Kenneth Waltz warned way back in 1993: “One may hope that America’s internal preoccupations will produce not an isolationist policy, which has become impossible, but a forbearance that will give other countries at long last the chance to deal with their own problems and make their own mistakes. But I would not bet on it.” Good realist that he was, Waltz understood that the “</w:t>
      </w:r>
      <w:r w:rsidRPr="002D5186">
        <w:rPr>
          <w:rStyle w:val="StyleUnderline"/>
        </w:rPr>
        <w:t>vice to which great powers easily succumb in a multipolar world is inattention; in a bipolar world, overreaction; in a unipolar world, overextension.</w:t>
      </w:r>
      <w:r>
        <w:t>” And that’s precisely what happened.</w:t>
      </w:r>
    </w:p>
    <w:p w:rsidR="00C7516C" w:rsidRPr="002D5186" w:rsidRDefault="00C7516C" w:rsidP="00C7516C">
      <w:pPr>
        <w:rPr>
          <w:rStyle w:val="StyleUnderline"/>
        </w:rPr>
      </w:pPr>
      <w:r w:rsidRPr="002D5186">
        <w:rPr>
          <w:rStyle w:val="StyleUnderline"/>
        </w:rPr>
        <w:t>If you think like a realist, the crisis in Ukraine looks rather different than the typical Western version of events</w:t>
      </w:r>
      <w:r>
        <w:t xml:space="preserve">. Western accounts typically blame Putin for most of the trouble, but </w:t>
      </w:r>
      <w:r w:rsidRPr="002D5186">
        <w:rPr>
          <w:rStyle w:val="StyleUnderline"/>
        </w:rPr>
        <w:t>realists understand that major powers are always sensitive about their borders and are likely to react defensively if other great powers start encroaching on these regions.</w:t>
      </w:r>
      <w:r>
        <w:t xml:space="preserve"> Ever heard of the Monroe Doctrine? In the case of Ukraine, the United States and its European allies had been expanding NATO steadily eastward (violating pledges made to Soviet leaders when Germany reunified) and ignoring repeated warnings from Moscow. By 2013, the United States and European Union were making a concerted effort to pull Ukraine into closer alignment with the West and openly interfering in Ukraine’s domestic political processes. Because the Obama administration did not think like realists, however, it was blindsided when Putin seized Crimea and derailed the EU/U.S. effort. Putin’s response was neither legal nor legitimate nor admirable, but it wasn’t surprising either. It is equally </w:t>
      </w:r>
      <w:r w:rsidRPr="002D5186">
        <w:rPr>
          <w:rStyle w:val="StyleUnderline"/>
        </w:rPr>
        <w:t>unsurprising that these events alarmed the Europeans and prompted NATO to shore up its defenses in Eastern Europe, precisely as a realist would expect.</w:t>
      </w:r>
    </w:p>
    <w:p w:rsidR="00C7516C" w:rsidRPr="002D5186" w:rsidRDefault="00C7516C" w:rsidP="00C7516C">
      <w:pPr>
        <w:rPr>
          <w:rStyle w:val="StyleUnderline"/>
        </w:rPr>
      </w:pPr>
      <w:r w:rsidRPr="002D5186">
        <w:rPr>
          <w:rStyle w:val="StyleUnderline"/>
        </w:rPr>
        <w:t xml:space="preserve">Thinking like a realist can also help you understand why the EU is in trouble. </w:t>
      </w:r>
      <w:r>
        <w:t xml:space="preserve">The entire EU project was designed to transcend nationalism and subordinate state interests within broader supranational institutions. Its architects hoped the separate national identities and interests that had torn Europe apart repeatedly would fade over time and a broad pan-European identity would supplant them. European unity was facilitated by the Cold War because the Soviet threat gave Western Europe ample incentive to cooperate, gave the Soviets’ Eastern European satellites an ideal to aspire to, and kept the “American pacifier” on the continent. But </w:t>
      </w:r>
      <w:r w:rsidRPr="002D5186">
        <w:rPr>
          <w:rStyle w:val="StyleUnderline"/>
        </w:rPr>
        <w:t>once the Cold War was over, nationalism returned with a vengeance and especially after the euro crisis hit.</w:t>
      </w:r>
      <w:r>
        <w:t xml:space="preserve"> Suddenly, populations wanted their elected officials not to save Europe but to save them. </w:t>
      </w:r>
      <w:r w:rsidRPr="002D5186">
        <w:rPr>
          <w:rStyle w:val="StyleUnderline"/>
        </w:rPr>
        <w:t>Despite herculean efforts by a number of European leaders and EU officials, these centrifugal tendencies seem to be getting worse, as the Brexit decision, the recent elections in Italy, and the resurgent nationalism in Poland and Hungary all attest. Those who hoped that European integration would prove irreversible have trouble understanding how their noble experiment went awry, but realists don’t.</w:t>
      </w:r>
    </w:p>
    <w:p w:rsidR="00C7516C" w:rsidRDefault="00C7516C" w:rsidP="00C7516C">
      <w:r w:rsidRPr="002D5186">
        <w:rPr>
          <w:rStyle w:val="StyleUnderline"/>
        </w:rPr>
        <w:t xml:space="preserve">If you think like a realist, you might not be quite so outraged by the support that Iran and Syria gave the anti-American insurgency in Iraq after 2003. </w:t>
      </w:r>
      <w:r>
        <w:t xml:space="preserve">You might not like it, but you wouldn’t find their conduct surprising. </w:t>
      </w:r>
      <w:r w:rsidRPr="002D5186">
        <w:rPr>
          <w:rStyle w:val="StyleUnderline"/>
        </w:rPr>
        <w:t>Their response was classic balance of power behavior because the United States had just overthrown Saddam Hussein and the Bush administration had made it clear that Syria and Iran were next on its hit list</w:t>
      </w:r>
      <w:r>
        <w:t>. It made good strategic sense for Damascus and Tehran to do whatever they could to keep the United States bogged down in Iraq so that Washington couldn’t reload the shotgun and come after them. Americans have every reason to be upset by what these states did, but if more U.S. officials thought like realists, they would have expected it from the get-go.</w:t>
      </w:r>
    </w:p>
    <w:p w:rsidR="00C7516C" w:rsidRDefault="00C7516C" w:rsidP="00C7516C">
      <w:r w:rsidRPr="002D5186">
        <w:rPr>
          <w:rStyle w:val="StyleUnderline"/>
        </w:rPr>
        <w:t xml:space="preserve">And if you think like a realist, it is obvious why North Korea has gone to enormous lengths to acquire a nuclear deterrent and obvious why a country such as Iran was interested in becoming a latent nuclear weapons state as well. These states were deeply at odds with the world’s most powerful country, and prominent U.S. officials kept saying that the only solution was to topple these regimes and replace them with leaders more to their liking. </w:t>
      </w:r>
      <w:r>
        <w:t>Never mind that regime change rarely works as intended; the more important point is that any government facing a threat like that is going to try to protect itself. Nuclear weapons aren’t good for blackmail or conquest, but they are a very effective way to deter more powerful states from trying to overthrow you with military force. And you’d think Americans would understand this, given that the U.S. government thinks it needs thousands of nuclear weapons in order to be secure, despite its favorable geographic position and overwhelming conventional superiority. If U.S. leaders think like that, is it any wonder that some weaker and more vulnerable powers conclude that having a few nukes might make them more secure? And is it so surprising that they might be reluctant to give them up in exchange for assurances or promises that might easily be reversed or withdrawn? Someone really should explain this logic to John Bolton.</w:t>
      </w:r>
    </w:p>
    <w:p w:rsidR="00C7516C" w:rsidRDefault="00C7516C" w:rsidP="00C7516C">
      <w:r w:rsidRPr="002D5186">
        <w:rPr>
          <w:rStyle w:val="StyleUnderline"/>
        </w:rPr>
        <w:t>Thinking like a realist also helps you understand why states with radically different political systems often act in surprisingly similar ways. To take an obvious example, the United States and Soviet Union could not have been more different in terms of their domestic orders, but their international behavior was much the same.</w:t>
      </w:r>
      <w:r>
        <w:t xml:space="preserve"> Each led vast alliance networks, toppled governments they didn’t like, assassinated a number of foreign leaders, built tens of </w:t>
      </w:r>
      <w:proofErr w:type="spellStart"/>
      <w:r>
        <w:t>thousand</w:t>
      </w:r>
      <w:proofErr w:type="spellEnd"/>
      <w:r>
        <w:t xml:space="preserve"> of nuclear weapons (deployed on missiles, bombers, and submarines), intervened in far-flung lands, tried to convert other societies to their preferred ideology, and did what they could to bring the other down without blowing up the world. Why did they behave in such similar fashion? Because in an anarchic world, each had little choice but to compete with the other, lest it fall behind and become vulnerable to the other’s predations.</w:t>
      </w:r>
    </w:p>
    <w:p w:rsidR="00C7516C" w:rsidRDefault="00C7516C" w:rsidP="00C7516C">
      <w:r w:rsidRPr="00B0715E">
        <w:rPr>
          <w:rStyle w:val="StyleUnderline"/>
        </w:rPr>
        <w:t>Last but not least, if you think like a realist, you’re likely to be skeptical about the ambitious schemes that idealists keep dreaming up to bring an end to conflict, injustice, inequality, and other bad things.</w:t>
      </w:r>
      <w:r>
        <w:t xml:space="preserve"> Striving to build a safer and more peaceful world is admirable, but </w:t>
      </w:r>
      <w:r w:rsidRPr="00B0715E">
        <w:rPr>
          <w:rStyle w:val="Emphasis"/>
        </w:rPr>
        <w:t>realism reminds us that the ambitious efforts to remake world politics always create unintended consequences and rarely deliver the promised results</w:t>
      </w:r>
      <w:r>
        <w:t xml:space="preserve">. It also reminds that even </w:t>
      </w:r>
      <w:r w:rsidRPr="00B0715E">
        <w:rPr>
          <w:rStyle w:val="StyleUnderline"/>
        </w:rPr>
        <w:t>allies fear unchecked power and will have misgivings whenever the United States tries to run the world.</w:t>
      </w:r>
      <w:r>
        <w:t xml:space="preserve"> If you think like a realist, in short, you are more likely to act with a degree of prudence, and you’ll be less likely to see opponents as purely evil (or see one’s own country as wholly virtuous) and less likely to embark on open-ended moral crusades. Ironically, if more people thought like realists, the prospects for peace would go up.</w:t>
      </w:r>
    </w:p>
    <w:p w:rsidR="00F06D1A" w:rsidRDefault="00F06D1A" w:rsidP="00F06D1A">
      <w:pPr>
        <w:pStyle w:val="Heading3"/>
      </w:pPr>
      <w:r>
        <w:t xml:space="preserve">OSB </w:t>
      </w:r>
      <w:r>
        <w:t>Good</w:t>
      </w:r>
    </w:p>
    <w:p w:rsidR="00F06D1A" w:rsidRPr="00897DD8" w:rsidRDefault="00F06D1A" w:rsidP="00F06D1A">
      <w:pPr>
        <w:pStyle w:val="Heading4"/>
      </w:pPr>
      <w:r>
        <w:t xml:space="preserve">Offshore balancing key to preserve US hegemony and to check rising powers </w:t>
      </w:r>
    </w:p>
    <w:p w:rsidR="00F06D1A" w:rsidRPr="00731EEC" w:rsidRDefault="00F06D1A" w:rsidP="00F06D1A">
      <w:pPr>
        <w:rPr>
          <w:rStyle w:val="Style13ptBold"/>
          <w:b w:val="0"/>
        </w:rPr>
      </w:pPr>
      <w:r>
        <w:rPr>
          <w:rStyle w:val="Style13ptBold"/>
        </w:rPr>
        <w:t xml:space="preserve">Mearsheimer and Walt 16 </w:t>
      </w:r>
      <w:r>
        <w:rPr>
          <w:rStyle w:val="Style13ptBold"/>
          <w:b w:val="0"/>
        </w:rPr>
        <w:t xml:space="preserve">(John, </w:t>
      </w:r>
      <w:r w:rsidRPr="00731EEC">
        <w:rPr>
          <w:rStyle w:val="Style13ptBold"/>
          <w:b w:val="0"/>
        </w:rPr>
        <w:t>R. Wendell Harrison Distinguished Service Professor of Political Science at the University of Chi</w:t>
      </w:r>
      <w:r>
        <w:rPr>
          <w:rStyle w:val="Style13ptBold"/>
          <w:b w:val="0"/>
        </w:rPr>
        <w:t xml:space="preserve">cago, Stephen, </w:t>
      </w:r>
      <w:r w:rsidRPr="00731EEC">
        <w:rPr>
          <w:rStyle w:val="Style13ptBold"/>
          <w:b w:val="0"/>
        </w:rPr>
        <w:t xml:space="preserve">Robert and Renée </w:t>
      </w:r>
      <w:proofErr w:type="spellStart"/>
      <w:r w:rsidRPr="00731EEC">
        <w:rPr>
          <w:rStyle w:val="Style13ptBold"/>
          <w:b w:val="0"/>
        </w:rPr>
        <w:t>Belfer</w:t>
      </w:r>
      <w:proofErr w:type="spellEnd"/>
      <w:r w:rsidRPr="00731EEC">
        <w:rPr>
          <w:rStyle w:val="Style13ptBold"/>
          <w:b w:val="0"/>
        </w:rPr>
        <w:t xml:space="preserve"> Professor of International Affair</w:t>
      </w:r>
      <w:r>
        <w:rPr>
          <w:rStyle w:val="Style13ptBold"/>
          <w:b w:val="0"/>
        </w:rPr>
        <w:t xml:space="preserve">s at the Harvard Kennedy School, “The Case for Offshore Balancing”, Foreign Affairs, July/August 2016, </w:t>
      </w:r>
      <w:hyperlink r:id="rId9" w:history="1">
        <w:r w:rsidRPr="0066512F">
          <w:rPr>
            <w:rStyle w:val="Hyperlink"/>
          </w:rPr>
          <w:t>https://www.foreignaffairs.com/articles/united-states/2016-06-13/case-offshore-balancing</w:t>
        </w:r>
      </w:hyperlink>
      <w:r>
        <w:rPr>
          <w:rStyle w:val="Style13ptBold"/>
          <w:b w:val="0"/>
        </w:rPr>
        <w:t>, KC)</w:t>
      </w:r>
    </w:p>
    <w:p w:rsidR="00F06D1A" w:rsidRPr="00F32FC3" w:rsidRDefault="00F06D1A" w:rsidP="00F06D1A">
      <w:pPr>
        <w:rPr>
          <w:rStyle w:val="StyleUnderline"/>
        </w:rPr>
      </w:pPr>
      <w:r w:rsidRPr="00951A02">
        <w:t xml:space="preserve">There is a better way. </w:t>
      </w:r>
      <w:r w:rsidRPr="0083471A">
        <w:rPr>
          <w:rStyle w:val="StyleUnderline"/>
        </w:rPr>
        <w:t>By pursuing a strategy of “offshore balancing,” Washington would forgo ambitious efforts to remake other societies and concentrate on what really matters: pre­serving U.S. dominance in the Western Hemisphere and countering potential hegemons in Europe, Northeast Asia, and the Persian Gulf.</w:t>
      </w:r>
      <w:r w:rsidRPr="00951A02">
        <w:t xml:space="preserve"> Instead of policing the world, </w:t>
      </w:r>
      <w:r w:rsidRPr="0083471A">
        <w:rPr>
          <w:rStyle w:val="StyleUnderline"/>
        </w:rPr>
        <w:t>the United States would encourage other countries to take the lead in checking rising powers, intervening itself only when necessary.</w:t>
      </w:r>
      <w:r w:rsidRPr="00951A02">
        <w:t xml:space="preserve"> This does not mean abandoning the United States’ position as the world’s sole superpower or retreating to “Fortress America.” Rather, by husbanding U.S. strength, </w:t>
      </w:r>
      <w:r w:rsidRPr="0083471A">
        <w:rPr>
          <w:rStyle w:val="Emphasis"/>
        </w:rPr>
        <w:t>offshore balancing would preserve U.S. primacy far into the future and safeguard liberty at home.</w:t>
      </w:r>
      <w:r w:rsidRPr="00951A02">
        <w:t xml:space="preserve"> </w:t>
      </w:r>
      <w:r>
        <w:t xml:space="preserve">The United States is the luckiest great power in modern history. </w:t>
      </w:r>
      <w:r w:rsidRPr="0083471A">
        <w:rPr>
          <w:rStyle w:val="StyleUnderline"/>
        </w:rPr>
        <w:t>Other leading states have had to live with threatening adversaries in their own backyards</w:t>
      </w:r>
      <w:r>
        <w:t>—even the United Kingdom faced the prospect of an invasion from across the English Channel on several occasions—</w:t>
      </w:r>
      <w:r w:rsidRPr="0083471A">
        <w:rPr>
          <w:rStyle w:val="StyleUnderline"/>
        </w:rPr>
        <w:t>but for more than two centuries, the United States has not.</w:t>
      </w:r>
      <w:r>
        <w:t xml:space="preserve"> Nor do distant powers pose much of a threat, because two giant oceans are in the way. As Jean-Jules Jusserand, the French ambassador to the United States from 1902 to 1924, once put it, “On the north, she has a weak neighbor; on the south, another weak neighbor; on the east, fish, and the west, fish.” Furthermore, </w:t>
      </w:r>
      <w:r w:rsidRPr="00F32FC3">
        <w:rPr>
          <w:rStyle w:val="StyleUnderline"/>
        </w:rPr>
        <w:t>the United States boasts an abundance of land and natural resources and a large and energetic population, which have enabled it to develop the world’s biggest economy and most capable military. It also has thousands of nuclear weapons, which makes an attack on the American homeland even less likely.</w:t>
      </w:r>
    </w:p>
    <w:p w:rsidR="00F06D1A" w:rsidRDefault="00F06D1A" w:rsidP="00F06D1A">
      <w:r w:rsidRPr="00F32FC3">
        <w:rPr>
          <w:rStyle w:val="StyleUnderline"/>
        </w:rPr>
        <w:t xml:space="preserve">These geopolitical blessings give the United States enormous latitude for error; indeed, only a country as secure as it would have the temerity to try to remake the world in its own image. But </w:t>
      </w:r>
      <w:r w:rsidRPr="00F32FC3">
        <w:rPr>
          <w:rStyle w:val="Emphasis"/>
        </w:rPr>
        <w:t>they also allow it to remain powerful and secure without pursuing a costly and expansive grand strategy. Offshore balancing would do just that. Its principal concern would be to keep the United States as powerful as possible—ideally, the dominant state on the planet</w:t>
      </w:r>
      <w:r>
        <w:t>. Above all, that means main­taining hegemony in the Western Hemisphere.</w:t>
      </w:r>
    </w:p>
    <w:p w:rsidR="00F06D1A" w:rsidRPr="00F32FC3" w:rsidRDefault="00F06D1A" w:rsidP="00F06D1A">
      <w:pPr>
        <w:rPr>
          <w:rStyle w:val="StyleUnderline"/>
        </w:rPr>
      </w:pPr>
      <w:r>
        <w:t xml:space="preserve">Unlike isolationists, however, </w:t>
      </w:r>
      <w:r w:rsidRPr="00F32FC3">
        <w:rPr>
          <w:rStyle w:val="StyleUnderline"/>
        </w:rPr>
        <w:t xml:space="preserve">offshore balancers believe that there are regions outside the Western Hemisphere that are worth expending American blood and treasure to defend. </w:t>
      </w:r>
      <w:r>
        <w:t xml:space="preserve">Today, </w:t>
      </w:r>
      <w:r w:rsidRPr="00F32FC3">
        <w:rPr>
          <w:rStyle w:val="StyleUnderline"/>
        </w:rPr>
        <w:t>three other areas matter to the United States: Europe, Northeast Asia, and the Persian Gulf. The first two are key centers of industrial power and home to the world’s other great powers, and the third produces roughly 30 percent of the world’s oil.</w:t>
      </w:r>
    </w:p>
    <w:p w:rsidR="00F06D1A" w:rsidRDefault="00F06D1A" w:rsidP="00F06D1A">
      <w:r w:rsidRPr="00897DD8">
        <w:rPr>
          <w:rStyle w:val="StyleUnderline"/>
        </w:rPr>
        <w:t>In Europe and Northeast Asia, the chief concern is the rise of a regional hegemon that would dominate its region, much as the United States dominates the Western Hemisphere</w:t>
      </w:r>
      <w:r>
        <w:t xml:space="preserve">. Such a state would have abundant economic clout, the ability to develop sophisticated weaponry, the potential to project power around the globe, and perhaps even the wherewithal to outspend the United States in an arms race. Such a state might even ally with countries in the Western Hemisphere and interfere close to U.S. soil. Thus, </w:t>
      </w:r>
      <w:r w:rsidRPr="00897DD8">
        <w:rPr>
          <w:rStyle w:val="StyleUnderline"/>
        </w:rPr>
        <w:t>the United States’ principal aim in Europe and Northeast Asia should be to maintain the regional balance of power so that the most powerful state in each region—for now, Russia and China, respectively—remains too worried about its neighbors to roam into the Western Hemisphere</w:t>
      </w:r>
      <w:r>
        <w:t xml:space="preserve">. </w:t>
      </w:r>
      <w:r w:rsidRPr="00897DD8">
        <w:rPr>
          <w:rStyle w:val="StyleUnderline"/>
        </w:rPr>
        <w:t>In the Gulf, meanwhile, the United States has an interest in blocking the rise of a hegemon that could interfere with the flow of oil from that region</w:t>
      </w:r>
      <w:r>
        <w:t>, thereby damaging the world economy and threatening U.S. prosperity.</w:t>
      </w:r>
    </w:p>
    <w:p w:rsidR="00F06D1A" w:rsidRPr="00897DD8" w:rsidRDefault="00F06D1A" w:rsidP="00F06D1A">
      <w:pPr>
        <w:rPr>
          <w:rStyle w:val="StyleUnderline"/>
        </w:rPr>
      </w:pPr>
      <w:r w:rsidRPr="00897DD8">
        <w:rPr>
          <w:rStyle w:val="Emphasis"/>
        </w:rPr>
        <w:t>Offshore balancing is a realist grand strategy, and its aims are limited. Promoting peace, although desirable, is not among them.</w:t>
      </w:r>
      <w:r>
        <w:t xml:space="preserve"> This is not to say that Washington should welcome conflict anywhere in the world, or that it cannot use diplomatic or economic means to discourage war. But it should not commit U.S. military forces for that purpose alone. </w:t>
      </w:r>
      <w:r w:rsidRPr="00897DD8">
        <w:rPr>
          <w:rStyle w:val="StyleUnderline"/>
        </w:rPr>
        <w:t>Nor is it a goal of offshore balancing to halt genocides, such as the one that befell Rwanda in 1994. Adopting this strategy would not preclude such operations, however, provided the need is clear, the mission is feasible, and U.S. leaders are confident that intervention will not make matters worse.</w:t>
      </w:r>
    </w:p>
    <w:p w:rsidR="00F06D1A" w:rsidRDefault="00F06D1A" w:rsidP="00F06D1A"/>
    <w:p w:rsidR="00F06D1A" w:rsidRDefault="00F06D1A" w:rsidP="00F06D1A">
      <w:pPr>
        <w:pStyle w:val="Heading4"/>
      </w:pPr>
      <w:r>
        <w:t xml:space="preserve">Offshore balancing reduces the risk of terrorism and means the government can focus on internal problems </w:t>
      </w:r>
    </w:p>
    <w:p w:rsidR="00F06D1A" w:rsidRPr="00731EEC" w:rsidRDefault="00F06D1A" w:rsidP="00F06D1A">
      <w:r>
        <w:rPr>
          <w:rStyle w:val="Style13ptBold"/>
        </w:rPr>
        <w:t xml:space="preserve">Mearsheimer and Walt 16 </w:t>
      </w:r>
      <w:r>
        <w:rPr>
          <w:rStyle w:val="Style13ptBold"/>
          <w:b w:val="0"/>
        </w:rPr>
        <w:t xml:space="preserve">(John, </w:t>
      </w:r>
      <w:r w:rsidRPr="00731EEC">
        <w:rPr>
          <w:rStyle w:val="Style13ptBold"/>
          <w:b w:val="0"/>
        </w:rPr>
        <w:t>R. Wendell Harrison Distinguished Service Professor of Political Science at the University of Chi</w:t>
      </w:r>
      <w:r>
        <w:rPr>
          <w:rStyle w:val="Style13ptBold"/>
          <w:b w:val="0"/>
        </w:rPr>
        <w:t xml:space="preserve">cago, Stephen, </w:t>
      </w:r>
      <w:r w:rsidRPr="00731EEC">
        <w:rPr>
          <w:rStyle w:val="Style13ptBold"/>
          <w:b w:val="0"/>
        </w:rPr>
        <w:t xml:space="preserve">Robert and Renée </w:t>
      </w:r>
      <w:proofErr w:type="spellStart"/>
      <w:r w:rsidRPr="00731EEC">
        <w:rPr>
          <w:rStyle w:val="Style13ptBold"/>
          <w:b w:val="0"/>
        </w:rPr>
        <w:t>Belfer</w:t>
      </w:r>
      <w:proofErr w:type="spellEnd"/>
      <w:r w:rsidRPr="00731EEC">
        <w:rPr>
          <w:rStyle w:val="Style13ptBold"/>
          <w:b w:val="0"/>
        </w:rPr>
        <w:t xml:space="preserve"> Professor of International Affair</w:t>
      </w:r>
      <w:r>
        <w:rPr>
          <w:rStyle w:val="Style13ptBold"/>
          <w:b w:val="0"/>
        </w:rPr>
        <w:t xml:space="preserve">s at the Harvard Kennedy School, “The Case for Offshore Balancing”, Foreign Affairs, July/August 2016, </w:t>
      </w:r>
      <w:hyperlink r:id="rId10" w:history="1">
        <w:r w:rsidRPr="0066512F">
          <w:rPr>
            <w:rStyle w:val="Hyperlink"/>
          </w:rPr>
          <w:t>https://www.foreignaffairs.com/articles/united-states/2016-06-13/case-offshore-balancing</w:t>
        </w:r>
      </w:hyperlink>
      <w:r>
        <w:rPr>
          <w:rStyle w:val="Style13ptBold"/>
          <w:b w:val="0"/>
        </w:rPr>
        <w:t>, KC)</w:t>
      </w:r>
    </w:p>
    <w:p w:rsidR="00F06D1A" w:rsidRDefault="00F06D1A" w:rsidP="00F06D1A">
      <w:r w:rsidRPr="00897DD8">
        <w:rPr>
          <w:rStyle w:val="StyleUnderline"/>
        </w:rPr>
        <w:t xml:space="preserve">Under offshore balancing, the United States would calibrate its military posture according to the distribution of power in the three key regions. If there is no potential hegemon in sight in Europe, Northeast Asia, or the Gulf, then there is no reason to deploy ground or air forces there and little need for a large military establishment at home. </w:t>
      </w:r>
      <w:r>
        <w:t>And because it takes many years for any country to acquire the capacity to dominate its region, Washington would see it coming and have time to respond.</w:t>
      </w:r>
    </w:p>
    <w:p w:rsidR="00F06D1A" w:rsidRPr="00897DD8" w:rsidRDefault="00F06D1A" w:rsidP="00F06D1A">
      <w:pPr>
        <w:rPr>
          <w:rStyle w:val="StyleUnderline"/>
        </w:rPr>
      </w:pPr>
      <w:r>
        <w:t xml:space="preserve">In that event, the United States should turn to regional forces as the first line of defense, letting them uphold the balance of power in their own neighborhood. </w:t>
      </w:r>
      <w:r w:rsidRPr="00897DD8">
        <w:rPr>
          <w:rStyle w:val="StyleUnderline"/>
        </w:rPr>
        <w:t>Although Washington could provide assistance to allies and pledge to support them if they were in danger of being conquered, it should refrain from deploying large numbers of U.S. forces abroad.</w:t>
      </w:r>
      <w:r>
        <w:t xml:space="preserve"> It may occasionally make sense to keep certain assets overseas, such as small military contingents, intelligence-gathering facilities, or prepositioned equipment, but in general, </w:t>
      </w:r>
      <w:r w:rsidRPr="00897DD8">
        <w:rPr>
          <w:rStyle w:val="StyleUnderline"/>
        </w:rPr>
        <w:t>Washington should pass the buck to regional powers, as they have a far greater interest in preventing any state from dominating them.</w:t>
      </w:r>
    </w:p>
    <w:p w:rsidR="00F06D1A" w:rsidRDefault="00F06D1A" w:rsidP="00F06D1A">
      <w:r w:rsidRPr="00897DD8">
        <w:rPr>
          <w:rStyle w:val="StyleUnderline"/>
        </w:rPr>
        <w:t>If those powers cannot contain a potential hegemon on their own, however, the United States must help get the job done, deploying enough firepower to the region to shift the balance in its favor</w:t>
      </w:r>
      <w:r>
        <w:t>. Sometimes, that may mean sending in forces before war breaks out. During the Cold War, for example, the United States kept large numbers of ground and air forces in Europe out of the belief that Western European countries could not contain the Soviet Union on their own. At other times, the United States might wait to intervene after a war starts, if one side seems likely to emerge as a regional hegemon. Such was the case during both world wars: the United States came in only after Germany seemed likely to dominate Europe.</w:t>
      </w:r>
    </w:p>
    <w:p w:rsidR="00F06D1A" w:rsidRPr="00897DD8" w:rsidRDefault="00F06D1A" w:rsidP="00F06D1A">
      <w:pPr>
        <w:rPr>
          <w:rStyle w:val="Emphasis"/>
        </w:rPr>
      </w:pPr>
      <w:r w:rsidRPr="00897DD8">
        <w:rPr>
          <w:rStyle w:val="Emphasis"/>
        </w:rPr>
        <w:t>In essence, the aim is to remain offshore as long as possible, while recognizing that it is sometimes necessary to come onshore. If that happens, however, the United States should make its allies do as much of the heavy lifting as possible and remove its own forces as soon as it can.</w:t>
      </w:r>
    </w:p>
    <w:p w:rsidR="00F06D1A" w:rsidRDefault="00F06D1A" w:rsidP="00F06D1A">
      <w:r w:rsidRPr="00897DD8">
        <w:rPr>
          <w:rStyle w:val="Emphasis"/>
        </w:rPr>
        <w:t>Offshore balancing has many virtues. By limiting the areas the U.S. military was committed to defending and forcing other states to pull their own weight, it would reduce the resources Washington must devote to defense, allow for greater investment and consumption at home, and put fewer American lives in harm’s way.</w:t>
      </w:r>
      <w:r>
        <w:t xml:space="preserve"> Today, </w:t>
      </w:r>
      <w:r w:rsidRPr="00897DD8">
        <w:rPr>
          <w:rStyle w:val="StyleUnderline"/>
        </w:rPr>
        <w:t>allies routinely free-ride on American protection</w:t>
      </w:r>
      <w:r>
        <w:t>, a problem that has only grown since the Cold War ended. Within NATO, for example, the United States accounts for 46 percent of the alliance’s aggregate GDP yet contributes about 75 percent of its military spending. As the political scientist Barry Posen has quipped, “This is welfare for the rich.”</w:t>
      </w:r>
    </w:p>
    <w:p w:rsidR="00F06D1A" w:rsidRDefault="00F06D1A" w:rsidP="00F06D1A">
      <w:r>
        <w:t>The aim is to remain offshore as long as possible, while recognizing that it is sometimes necessary to come onshore.</w:t>
      </w:r>
    </w:p>
    <w:p w:rsidR="00F06D1A" w:rsidRDefault="00F06D1A" w:rsidP="00F06D1A">
      <w:r w:rsidRPr="00897DD8">
        <w:rPr>
          <w:rStyle w:val="StyleUnderline"/>
        </w:rPr>
        <w:t>Offshore balancing would also reduce the risk of terrorism. Liberal hegemony commits the United States to spreading democracy in unfamiliar places, which sometimes requires military occupation and always involves interfering with local political arrangements. Such efforts invariably foster nationalist resentment, and because the opponents are too weak to confront the United States directly, they sometimes turn to terrorism.</w:t>
      </w:r>
      <w:r>
        <w:t xml:space="preserve"> (It is worth remembering that Osama bin Laden was motivated in good part by the presence of U.S. troops in his homeland of Saudi Arabia.) In addition to inspiring terrorists, liberal hegemony facilitates their operations: using regime change to spread American values undermines local institutions and creates ungoverned spaces where violent extremists can flourish.</w:t>
      </w:r>
    </w:p>
    <w:p w:rsidR="00F06D1A" w:rsidRDefault="00F06D1A" w:rsidP="00F06D1A">
      <w:pPr>
        <w:rPr>
          <w:rStyle w:val="StyleUnderline"/>
        </w:rPr>
      </w:pPr>
      <w:r w:rsidRPr="00897DD8">
        <w:rPr>
          <w:rStyle w:val="StyleUnderline"/>
        </w:rPr>
        <w:t xml:space="preserve">Offshore balancing would alleviate this problem by eschewing social engineering and minimizing the United States’ military foot­print. </w:t>
      </w:r>
      <w:r>
        <w:t xml:space="preserve">U.S. troops would be stationed on foreign soil only when a country was in a vital region and threatened by a would-be hegemon. In that case, the potential victim would view the United States as a savior rather than an occupier. And once the threat had been dealt with, U.S. military forces could go back over the horizon and not stay behind to meddle in local politics. </w:t>
      </w:r>
      <w:r w:rsidRPr="00897DD8">
        <w:rPr>
          <w:rStyle w:val="StyleUnderline"/>
        </w:rPr>
        <w:t>By respecting the sovereignty of other states, offshore balancing would be less likely to foster anti-American terrorism.</w:t>
      </w:r>
    </w:p>
    <w:p w:rsidR="00F06D1A" w:rsidRPr="00897DD8" w:rsidRDefault="00F06D1A" w:rsidP="00F06D1A">
      <w:pPr>
        <w:rPr>
          <w:rStyle w:val="StyleUnderline"/>
        </w:rPr>
      </w:pPr>
    </w:p>
    <w:p w:rsidR="00F06D1A" w:rsidRDefault="00F06D1A" w:rsidP="00F06D1A">
      <w:pPr>
        <w:pStyle w:val="Heading4"/>
      </w:pPr>
      <w:r>
        <w:t xml:space="preserve">Offshore balancing empirically successful </w:t>
      </w:r>
    </w:p>
    <w:p w:rsidR="00F06D1A" w:rsidRPr="00731EEC" w:rsidRDefault="00F06D1A" w:rsidP="00F06D1A">
      <w:r>
        <w:rPr>
          <w:rStyle w:val="Style13ptBold"/>
        </w:rPr>
        <w:t xml:space="preserve">Mearsheimer and Walt 16 </w:t>
      </w:r>
      <w:r>
        <w:rPr>
          <w:rStyle w:val="Style13ptBold"/>
          <w:b w:val="0"/>
        </w:rPr>
        <w:t xml:space="preserve">(John, </w:t>
      </w:r>
      <w:r w:rsidRPr="00731EEC">
        <w:rPr>
          <w:rStyle w:val="Style13ptBold"/>
          <w:b w:val="0"/>
        </w:rPr>
        <w:t>R. Wendell Harrison Distinguished Service Professor of Political Science at the University of Chi</w:t>
      </w:r>
      <w:r>
        <w:rPr>
          <w:rStyle w:val="Style13ptBold"/>
          <w:b w:val="0"/>
        </w:rPr>
        <w:t xml:space="preserve">cago, Stephen, </w:t>
      </w:r>
      <w:r w:rsidRPr="00731EEC">
        <w:rPr>
          <w:rStyle w:val="Style13ptBold"/>
          <w:b w:val="0"/>
        </w:rPr>
        <w:t xml:space="preserve">Robert and Renée </w:t>
      </w:r>
      <w:proofErr w:type="spellStart"/>
      <w:r w:rsidRPr="00731EEC">
        <w:rPr>
          <w:rStyle w:val="Style13ptBold"/>
          <w:b w:val="0"/>
        </w:rPr>
        <w:t>Belfer</w:t>
      </w:r>
      <w:proofErr w:type="spellEnd"/>
      <w:r w:rsidRPr="00731EEC">
        <w:rPr>
          <w:rStyle w:val="Style13ptBold"/>
          <w:b w:val="0"/>
        </w:rPr>
        <w:t xml:space="preserve"> Professor of International Affair</w:t>
      </w:r>
      <w:r>
        <w:rPr>
          <w:rStyle w:val="Style13ptBold"/>
          <w:b w:val="0"/>
        </w:rPr>
        <w:t xml:space="preserve">s at the Harvard Kennedy School, “The Case for Offshore Balancing”, Foreign Affairs, July/August 2016, </w:t>
      </w:r>
      <w:hyperlink r:id="rId11" w:history="1">
        <w:r w:rsidRPr="0066512F">
          <w:rPr>
            <w:rStyle w:val="Hyperlink"/>
          </w:rPr>
          <w:t>https://www.foreignaffairs.com/articles/united-states/2016-06-13/case-offshore-balancing</w:t>
        </w:r>
      </w:hyperlink>
      <w:r>
        <w:rPr>
          <w:rStyle w:val="Style13ptBold"/>
          <w:b w:val="0"/>
        </w:rPr>
        <w:t>, KC)</w:t>
      </w:r>
    </w:p>
    <w:p w:rsidR="00F06D1A" w:rsidRDefault="00F06D1A" w:rsidP="00F06D1A">
      <w:r w:rsidRPr="00897DD8">
        <w:rPr>
          <w:rStyle w:val="Emphasis"/>
        </w:rPr>
        <w:t>Offshore balancing may seem like a radical strategy today, but it provided the guiding logic of U.S. foreign policy for many decades and served the country well.</w:t>
      </w:r>
      <w:r>
        <w:t xml:space="preserve"> </w:t>
      </w:r>
      <w:r w:rsidRPr="00897DD8">
        <w:rPr>
          <w:rStyle w:val="StyleUnderline"/>
        </w:rPr>
        <w:t>During the nineteenth century, the United States was preoccupied with expanding across North America</w:t>
      </w:r>
      <w:r>
        <w:t xml:space="preserve">, building a powerful state, and establishing hegemony in the Western Hemisphere. </w:t>
      </w:r>
      <w:r w:rsidRPr="00897DD8">
        <w:rPr>
          <w:rStyle w:val="StyleUnderline"/>
        </w:rPr>
        <w:t>After it completed these tasks at the end of the century, it soon became interested in preserving the balance of power in Europe and Northeast Asia. Nonetheless, it let the great powers in those regions check one another, intervening militarily only when the balance of power broke down, as during both world wars.</w:t>
      </w:r>
    </w:p>
    <w:p w:rsidR="00F06D1A" w:rsidRDefault="00F06D1A" w:rsidP="00F06D1A">
      <w:r>
        <w:t>During the Cold War, the United States had no choice but to go onshore in Europe and Northeast Asia, as its allies in those regions could not contain the Soviet Union by themselves. So Washington forged alliances and stationed military forces in both regions, and it fought the Korean War to contain Soviet influence in Northeast Asia.</w:t>
      </w:r>
    </w:p>
    <w:p w:rsidR="00F06D1A" w:rsidRDefault="00F06D1A" w:rsidP="00F06D1A">
      <w:r w:rsidRPr="00AE7FD1">
        <w:rPr>
          <w:rStyle w:val="StyleUnderline"/>
        </w:rPr>
        <w:t>In the Persian Gulf, however, the United States stayed offshore, letting the United Kingdom take the lead in preventing any state from dominating that oil-rich region.</w:t>
      </w:r>
      <w:r>
        <w:t xml:space="preserve"> After the British announced their withdrawal from the Gulf in 1968, the United States turned to the shah of Iran and the Saudi monarchy to do the job. When the shah fell in 1979, the Carter administration began building the Rapid Deployment Force, an offshore military capability designed to prevent Iran or the Soviet Union from dominating the region. The Reagan administration aided Iraq during that country’s 1980–88 war with Iran for similar reasons. </w:t>
      </w:r>
      <w:r w:rsidRPr="00AE7FD1">
        <w:rPr>
          <w:rStyle w:val="StyleUnderline"/>
        </w:rPr>
        <w:t>The U.S. military stayed offshore until 1990, when Saddam Hussein’s seizure of Kuwait threatened to enhance Iraq’s power and place Saudi Arabia and other Gulf oil producers at risk</w:t>
      </w:r>
      <w:r>
        <w:t>. To restore the regional balance of power, the George H. W. Bush admin­istration sent an expeditionary force to liberate Kuwait and smash Saddam’s military machine.</w:t>
      </w:r>
    </w:p>
    <w:p w:rsidR="00F06D1A" w:rsidRDefault="00F06D1A" w:rsidP="00F06D1A">
      <w:r>
        <w:t xml:space="preserve">For nearly a century, in short, </w:t>
      </w:r>
      <w:r w:rsidRPr="00AE7FD1">
        <w:rPr>
          <w:rStyle w:val="Emphasis"/>
        </w:rPr>
        <w:t>offshore balancing prevented the emergence of dangerous regional hegemons and pre­served a global balance of power that enhanced American security.</w:t>
      </w:r>
      <w:r>
        <w:t xml:space="preserve"> Tellingly, when U.S. policymakers deviated from that strategy—as they did in Vietnam, where the United States had no vital interests—the result was a costly failure.</w:t>
      </w:r>
    </w:p>
    <w:p w:rsidR="00F06D1A" w:rsidRPr="00AE7FD1" w:rsidRDefault="00F06D1A" w:rsidP="00F06D1A">
      <w:pPr>
        <w:rPr>
          <w:rStyle w:val="StyleUnderline"/>
        </w:rPr>
      </w:pPr>
      <w:r>
        <w:t xml:space="preserve">Events since the end of the Cold War teach the same lesson. </w:t>
      </w:r>
      <w:r w:rsidRPr="00AE7FD1">
        <w:rPr>
          <w:rStyle w:val="StyleUnderline"/>
        </w:rPr>
        <w:t>In Europe, once the Soviet Union collapsed, the region no longer had a dominant power. The United States should have steadily reduced its military presence, cultivated amicable relations with Russia, and turned European security over to the Europeans. Instead, it expanded NATO and ignored Russian interests, helping spark the conflict over Ukraine and driving Moscow closer to China.</w:t>
      </w:r>
    </w:p>
    <w:p w:rsidR="00F06D1A" w:rsidRDefault="00F06D1A" w:rsidP="00F06D1A">
      <w:r w:rsidRPr="00AE7FD1">
        <w:rPr>
          <w:rStyle w:val="StyleUnderline"/>
        </w:rPr>
        <w:t>In the Middle East, likewise, the United States should have moved back offshore after the Gulf War and let Iran and Iraq balance each other.</w:t>
      </w:r>
      <w:r>
        <w:t xml:space="preserve"> Instead, the Clinton administration adopted the policy of “dual containment,” which required keeping ground and air forces in Saudi Arabia to check Iran and Iraq simultaneously. The George W. Bush administration then adopted an even more ambitious strategy, dubbed “regional transformation,” which produced costly failures in Afghanistan and Iraq. The Obama administration repeated the error when it helped topple Muammar al-Qaddafi in Libya and when it exacerbated the chaos in Syria by insisting that Bashar al-Assad “must go” and backing some of his opponents. Abandoning offshore balancing after the Cold War has been a recipe for failure.</w:t>
      </w:r>
    </w:p>
    <w:p w:rsidR="00F06D1A" w:rsidRDefault="00F06D1A" w:rsidP="00F06D1A">
      <w:pPr>
        <w:pStyle w:val="Heading4"/>
      </w:pPr>
      <w:r>
        <w:t xml:space="preserve">Offshore balancing reduces defense spending and doesn’t impose US values on other countries, while preserving American hegemony </w:t>
      </w:r>
    </w:p>
    <w:p w:rsidR="00F06D1A" w:rsidRPr="00731EEC" w:rsidRDefault="00F06D1A" w:rsidP="00F06D1A">
      <w:r>
        <w:rPr>
          <w:rStyle w:val="Style13ptBold"/>
        </w:rPr>
        <w:t xml:space="preserve">Mearsheimer and Walt 16 </w:t>
      </w:r>
      <w:r>
        <w:rPr>
          <w:rStyle w:val="Style13ptBold"/>
          <w:b w:val="0"/>
        </w:rPr>
        <w:t xml:space="preserve">(John, </w:t>
      </w:r>
      <w:r w:rsidRPr="00731EEC">
        <w:rPr>
          <w:rStyle w:val="Style13ptBold"/>
          <w:b w:val="0"/>
        </w:rPr>
        <w:t>R. Wendell Harrison Distinguished Service Professor of Political Science at the University of Chi</w:t>
      </w:r>
      <w:r>
        <w:rPr>
          <w:rStyle w:val="Style13ptBold"/>
          <w:b w:val="0"/>
        </w:rPr>
        <w:t xml:space="preserve">cago, Stephen, </w:t>
      </w:r>
      <w:r w:rsidRPr="00731EEC">
        <w:rPr>
          <w:rStyle w:val="Style13ptBold"/>
          <w:b w:val="0"/>
        </w:rPr>
        <w:t xml:space="preserve">Robert and Renée </w:t>
      </w:r>
      <w:proofErr w:type="spellStart"/>
      <w:r w:rsidRPr="00731EEC">
        <w:rPr>
          <w:rStyle w:val="Style13ptBold"/>
          <w:b w:val="0"/>
        </w:rPr>
        <w:t>Belfer</w:t>
      </w:r>
      <w:proofErr w:type="spellEnd"/>
      <w:r w:rsidRPr="00731EEC">
        <w:rPr>
          <w:rStyle w:val="Style13ptBold"/>
          <w:b w:val="0"/>
        </w:rPr>
        <w:t xml:space="preserve"> Professor of International Affair</w:t>
      </w:r>
      <w:r>
        <w:rPr>
          <w:rStyle w:val="Style13ptBold"/>
          <w:b w:val="0"/>
        </w:rPr>
        <w:t xml:space="preserve">s at the Harvard Kennedy School, “The Case for Offshore Balancing”, Foreign Affairs, July/August 2016, </w:t>
      </w:r>
      <w:hyperlink r:id="rId12" w:history="1">
        <w:r w:rsidRPr="0066512F">
          <w:rPr>
            <w:rStyle w:val="Hyperlink"/>
          </w:rPr>
          <w:t>https://www.foreignaffairs.com/articles/united-states/2016-06-13/case-offshore-balancing</w:t>
        </w:r>
      </w:hyperlink>
      <w:r>
        <w:rPr>
          <w:rStyle w:val="Style13ptBold"/>
          <w:b w:val="0"/>
        </w:rPr>
        <w:t>, KC)</w:t>
      </w:r>
    </w:p>
    <w:p w:rsidR="00F06D1A" w:rsidRPr="00AE7FD1" w:rsidRDefault="00F06D1A" w:rsidP="00F06D1A">
      <w:pPr>
        <w:rPr>
          <w:rStyle w:val="StyleUnderline"/>
        </w:rPr>
      </w:pPr>
      <w:r>
        <w:t xml:space="preserve">Taken together, </w:t>
      </w:r>
      <w:r w:rsidRPr="00AE7FD1">
        <w:rPr>
          <w:rStyle w:val="StyleUnderline"/>
        </w:rPr>
        <w:t>these steps would allow the United States to markedly reduce its defense spending.</w:t>
      </w:r>
      <w:r>
        <w:t xml:space="preserve"> Although U.S. forces would remain in Asia, the </w:t>
      </w:r>
      <w:r w:rsidRPr="00AE7FD1">
        <w:rPr>
          <w:rStyle w:val="StyleUnderline"/>
        </w:rPr>
        <w:t>withdrawals from Europe and the Persian Gulf would free up billions of dollars, as would reductions in counterterrorism spending and an end to the war in Afghanistan and other overseas interventions.</w:t>
      </w:r>
      <w:r>
        <w:t xml:space="preserve"> The United States would maintain substantial naval and air assets and modest but capable ground forces, and it would stand ready to expand its capabilities should circumstances require. </w:t>
      </w:r>
      <w:r w:rsidRPr="00AE7FD1">
        <w:rPr>
          <w:rStyle w:val="StyleUnderline"/>
        </w:rPr>
        <w:t>But for the foreseeable future, the U.S. government could spend more money on domestic needs or leave it in taxpayers’ pockets.</w:t>
      </w:r>
    </w:p>
    <w:p w:rsidR="00F06D1A" w:rsidRDefault="00F06D1A" w:rsidP="00F06D1A">
      <w:r w:rsidRPr="00AE7FD1">
        <w:rPr>
          <w:rStyle w:val="Emphasis"/>
        </w:rPr>
        <w:t>Offshore balancing is a grand strategy born of confidence in the United States’ core traditions and a recognition of its enduring advantages.</w:t>
      </w:r>
      <w:r>
        <w:t xml:space="preserve"> </w:t>
      </w:r>
      <w:r w:rsidRPr="00AE7FD1">
        <w:rPr>
          <w:rStyle w:val="StyleUnderline"/>
        </w:rPr>
        <w:t>It exploits the country’s providential geographic position and recognizes the powerful incentives other states have to balance against overly powerful or ambitious neighbors</w:t>
      </w:r>
      <w:r>
        <w:t xml:space="preserve">. </w:t>
      </w:r>
      <w:r w:rsidRPr="00AE7FD1">
        <w:rPr>
          <w:rStyle w:val="StyleUnderline"/>
        </w:rPr>
        <w:t>It respects the power of nationalism, does not try to impose American values on foreign societies, and focuses on setting an example that others will want to emulate.</w:t>
      </w:r>
      <w:r>
        <w:t xml:space="preserve"> As in the past, offshore balancing is not only the strategy that hews closest to U.S. interests; it is also the one that aligns best with Americans’ preferences.</w:t>
      </w:r>
    </w:p>
    <w:p w:rsidR="00F8237B" w:rsidRDefault="00F8237B" w:rsidP="00F8237B">
      <w:pPr>
        <w:pStyle w:val="Heading2"/>
      </w:pPr>
      <w:r>
        <w:t>Hegemony sustainable</w:t>
      </w:r>
    </w:p>
    <w:p w:rsidR="00F8237B" w:rsidRDefault="00F8237B" w:rsidP="00F8237B">
      <w:pPr>
        <w:pStyle w:val="Heading3"/>
      </w:pPr>
      <w:r>
        <w:t xml:space="preserve">Top Level – Yes Sustainable </w:t>
      </w:r>
    </w:p>
    <w:p w:rsidR="00F8237B" w:rsidRDefault="00F8237B" w:rsidP="00F8237B">
      <w:pPr>
        <w:pStyle w:val="Heading4"/>
      </w:pPr>
      <w:r>
        <w:t xml:space="preserve">The liberal democratic order is resilient – </w:t>
      </w:r>
      <w:r w:rsidRPr="005055E4">
        <w:rPr>
          <w:u w:val="single"/>
        </w:rPr>
        <w:t xml:space="preserve">interdependence, </w:t>
      </w:r>
      <w:r>
        <w:rPr>
          <w:u w:val="single"/>
        </w:rPr>
        <w:t>cooperation</w:t>
      </w:r>
      <w:r>
        <w:t xml:space="preserve">, and </w:t>
      </w:r>
      <w:r w:rsidRPr="005055E4">
        <w:rPr>
          <w:u w:val="single"/>
        </w:rPr>
        <w:t>ideological rivalries</w:t>
      </w:r>
      <w:r>
        <w:t xml:space="preserve"> sustains this model.</w:t>
      </w:r>
    </w:p>
    <w:p w:rsidR="00F8237B" w:rsidRDefault="00F8237B" w:rsidP="00F8237B">
      <w:pPr>
        <w:rPr>
          <w:rStyle w:val="Style13ptBold"/>
        </w:rPr>
      </w:pPr>
      <w:proofErr w:type="spellStart"/>
      <w:r>
        <w:rPr>
          <w:rStyle w:val="Style13ptBold"/>
        </w:rPr>
        <w:t>Duedney</w:t>
      </w:r>
      <w:proofErr w:type="spellEnd"/>
      <w:r>
        <w:rPr>
          <w:rStyle w:val="Style13ptBold"/>
        </w:rPr>
        <w:t xml:space="preserve"> &amp; </w:t>
      </w:r>
      <w:proofErr w:type="spellStart"/>
      <w:r>
        <w:rPr>
          <w:rStyle w:val="Style13ptBold"/>
        </w:rPr>
        <w:t>Ikenberry</w:t>
      </w:r>
      <w:proofErr w:type="spellEnd"/>
      <w:r>
        <w:rPr>
          <w:rStyle w:val="Style13ptBold"/>
        </w:rPr>
        <w:t xml:space="preserve"> ’18</w:t>
      </w:r>
    </w:p>
    <w:p w:rsidR="00F8237B" w:rsidRPr="00DD51F3" w:rsidRDefault="00F8237B" w:rsidP="00F8237B">
      <w:r w:rsidRPr="00DD51F3">
        <w:t>(</w:t>
      </w:r>
      <w:r>
        <w:t xml:space="preserve">Daniel </w:t>
      </w:r>
      <w:proofErr w:type="spellStart"/>
      <w:r>
        <w:t>Duedney</w:t>
      </w:r>
      <w:proofErr w:type="spellEnd"/>
      <w:r>
        <w:t xml:space="preserve">, Associate professor of political science @ John Hopkins University, G. John </w:t>
      </w:r>
      <w:proofErr w:type="spellStart"/>
      <w:r>
        <w:t>Ikenberry</w:t>
      </w:r>
      <w:proofErr w:type="spellEnd"/>
      <w:r>
        <w:t xml:space="preserve">, </w:t>
      </w:r>
      <w:r w:rsidRPr="00DD51F3">
        <w:t>Professor of Politics and International Affairs at Princeton Universit</w:t>
      </w:r>
      <w:r>
        <w:t>y, “The Resilient order”, Foreign Affairs July/August Issue, Date Accessed: 7/11/18 //EY</w:t>
      </w:r>
      <w:r w:rsidRPr="00DD51F3">
        <w:t>)</w:t>
      </w:r>
    </w:p>
    <w:p w:rsidR="00F8237B" w:rsidRPr="00506269" w:rsidRDefault="00F8237B" w:rsidP="00F8237B">
      <w:pPr>
        <w:rPr>
          <w:sz w:val="16"/>
        </w:rPr>
      </w:pPr>
      <w:r w:rsidRPr="00506269">
        <w:rPr>
          <w:sz w:val="16"/>
        </w:rPr>
        <w:t xml:space="preserve">After World War II, </w:t>
      </w:r>
      <w:r w:rsidRPr="00C52E21">
        <w:rPr>
          <w:rStyle w:val="StyleUnderline"/>
        </w:rPr>
        <w:t xml:space="preserve">liberal democracies joined together to create an international order that reflected their shared interests. And as is the case with liberal democracy itself, </w:t>
      </w:r>
      <w:r w:rsidRPr="00C52E21">
        <w:rPr>
          <w:rStyle w:val="Emphasis"/>
        </w:rPr>
        <w:t>the order that emerged to accompany it cannot be easily undone</w:t>
      </w:r>
      <w:r w:rsidRPr="00A652B5">
        <w:rPr>
          <w:rStyle w:val="StyleUnderline"/>
        </w:rPr>
        <w:t>. For one thing, it is deeply embedded. Hundreds of millions, if not billions, of people have geared their activities and expectations to the order’s institutions and incentives</w:t>
      </w:r>
      <w:r w:rsidRPr="00506269">
        <w:rPr>
          <w:sz w:val="16"/>
        </w:rPr>
        <w:t xml:space="preserve">, from farmers to microchip makers. However unappealing aspects of it may be, </w:t>
      </w:r>
      <w:r w:rsidRPr="00A652B5">
        <w:rPr>
          <w:rStyle w:val="StyleUnderline"/>
        </w:rPr>
        <w:t>replacing the liberal order with something significantly different would be extremely difficult</w:t>
      </w:r>
      <w:r w:rsidRPr="00506269">
        <w:rPr>
          <w:sz w:val="16"/>
        </w:rPr>
        <w:t>. Despite the high expectations they generate, revolutionary moments often fail to make enduring changes</w:t>
      </w:r>
      <w:r w:rsidRPr="00A652B5">
        <w:rPr>
          <w:rStyle w:val="StyleUnderline"/>
        </w:rPr>
        <w:t>. It is unrealistic today to think that a few years of nationalist demagoguery will dramatically undo liberalism</w:t>
      </w:r>
      <w:r w:rsidRPr="00A652B5">
        <w:rPr>
          <w:rStyle w:val="Emphasis"/>
        </w:rPr>
        <w:t>. Growing interdependence makes the order especially difficult to overturn.</w:t>
      </w:r>
      <w:r w:rsidRPr="00506269">
        <w:rPr>
          <w:sz w:val="16"/>
        </w:rPr>
        <w:t xml:space="preserve"> Ever since its inception in the eighteenth century, </w:t>
      </w:r>
      <w:r w:rsidRPr="003433D8">
        <w:rPr>
          <w:rStyle w:val="StyleUnderline"/>
        </w:rPr>
        <w:t>liberalism has been deeply committed to the progressive improvement of the human condition through scientific discovery and technological advancements.</w:t>
      </w:r>
      <w:r w:rsidRPr="00506269">
        <w:rPr>
          <w:sz w:val="16"/>
        </w:rPr>
        <w:t xml:space="preserve"> This Enlightenment project began to bear practical fruits on a large scale in the nineteenth century, transforming virtually every aspect of human life. New techniques for production, communication, transportation, and destruction poured forth. </w:t>
      </w:r>
      <w:r w:rsidRPr="003433D8">
        <w:rPr>
          <w:rStyle w:val="StyleUnderline"/>
        </w:rPr>
        <w:t>The liberal system has been at the forefront not just of stoking those fires of innovation but also of addressing the negative consequences</w:t>
      </w:r>
      <w:r w:rsidRPr="00506269">
        <w:rPr>
          <w:sz w:val="16"/>
        </w:rPr>
        <w:t xml:space="preserve">. Adam Smith’s case for free trade, for example, was strengthened when it became easier to establish supply chains across global distances. And </w:t>
      </w:r>
      <w:r w:rsidRPr="003433D8">
        <w:rPr>
          <w:rStyle w:val="StyleUnderline"/>
        </w:rPr>
        <w:t>the age-old case for peace was vastly strengthened when weapons evolved from being simple and limited in their destruction to the city-busting missiles of the nuclear era. Liberal democratic capitalist societies have thrived and expanded because they have been particularly adept at stimulating and exploiting innovation</w:t>
      </w:r>
      <w:r w:rsidRPr="00506269">
        <w:rPr>
          <w:sz w:val="16"/>
        </w:rPr>
        <w:t xml:space="preserve"> and at coping with their spillover effects and negative externalities. In short, liberal modernity excels at both harvesting the fruits of modern advance and guarding against its dangers. This dynamic of constant change and ever-increasing interdependence is only accelerating. Human progress has caused grave harm to the planet and its atmosphere, yet climate change will also require unprecedented levels of international cooperation. With the rise of bioweapons and cyberwarfare, the capabilities to wreak mass destruction are getting cheaper and ever more accessible, making the international regulation of these technologies a vital national security imperative for all countries. At the same time, global capitalism has drawn more people and countries into cross-border webs of exchange, thus making virtually everyone dependent on the competent management of international finance and trade. In the age of global interdependence, even a realist must be an internationalist. </w:t>
      </w:r>
      <w:r w:rsidRPr="003433D8">
        <w:rPr>
          <w:rStyle w:val="StyleUnderline"/>
        </w:rPr>
        <w:t>The international order is also likely to persist because its survival does not depend on all of its members being liberal democracies. The return of isolationism, the rise of illiberal regimes such as China and Russia</w:t>
      </w:r>
      <w:r w:rsidRPr="00506269">
        <w:rPr>
          <w:sz w:val="16"/>
        </w:rPr>
        <w:t xml:space="preserve">, and the general recession of liberal democracy in many parts of the world appear to bode ill for the liberal international order. But contrary to the conventional wisdom, many of its institutions are not uniquely liberal in character. Rather, they are Westphalian, in that they are designed merely to solve problems of sovereign states, whether they be democratic or authoritarian. And many of the key participants in these institutions are anything but liberal or democratic. Consider the Soviet Union’s cooperative efforts during the Cold War. Back then, the liberal world order was primarily an arrangement among liberal democracies in Europe, North America, and East Asia. Even so, the Soviet Union often worked with the democracies to help build international institutions. </w:t>
      </w:r>
      <w:r w:rsidRPr="003433D8">
        <w:rPr>
          <w:rStyle w:val="StyleUnderline"/>
        </w:rPr>
        <w:t xml:space="preserve">Moscow’s committed antiliberal stance did not stop it from partnering with Washington </w:t>
      </w:r>
      <w:r w:rsidRPr="00DA1EF1">
        <w:rPr>
          <w:rStyle w:val="Emphasis"/>
        </w:rPr>
        <w:t>to create a raft of arms control agreements</w:t>
      </w:r>
      <w:r w:rsidRPr="003433D8">
        <w:rPr>
          <w:rStyle w:val="StyleUnderline"/>
        </w:rPr>
        <w:t xml:space="preserve">. Nor did it stop it from cooperating with Washington through the World Health Organization </w:t>
      </w:r>
      <w:r w:rsidRPr="003433D8">
        <w:rPr>
          <w:rStyle w:val="Emphasis"/>
        </w:rPr>
        <w:t>to spearhead a global campaign to eradicate smallpox</w:t>
      </w:r>
      <w:r w:rsidRPr="00506269">
        <w:rPr>
          <w:sz w:val="16"/>
        </w:rPr>
        <w:t xml:space="preserve">, which succeeded in completely eliminating the disease by 1979. More recently, countries of all stripes have crafted global rules to guard against environmental destruction. The </w:t>
      </w:r>
      <w:r w:rsidRPr="00922E3A">
        <w:rPr>
          <w:rStyle w:val="StyleUnderline"/>
        </w:rPr>
        <w:t xml:space="preserve">signatories to the Paris climate agreement, for example, include such autocracies as China, Iran, and Russia. Westphalian approaches have also thrived when it comes to governing the commons, such as the ocean, the atmosphere, outer space, and Antarctica. </w:t>
      </w:r>
      <w:r w:rsidRPr="00506269">
        <w:rPr>
          <w:sz w:val="16"/>
        </w:rPr>
        <w:t xml:space="preserve">To name just one example, the 1987 Montreal Protocol, which has thwarted the destruction of the ozone layer, has been actively supported by democracies and dictatorships alike. Such agreements are not challenges to the sovereignty of the states that create them but collective measures to solve problems they cannot address on their own. Most institutions in the liberal order do not demand that their backers be liberal democracies; they only require that they be status quo powers and capable of fulfilling their commitments. They do not challenge the Westphalian system; they codify it. The UN, for example, enshrines the principle of state sovereignty and, through the permanent members of the Security Council, the notion of great-power decision-making. All of this makes the order more durable. Because much of international cooperation has nothing at all to do with liberalism or democracy, when politicians who are hostile to all things liberal are in power, they can still retain their international agendas and keep the order alive. The persistence of Westphalian institutions provides a lasting foundation on which distinctively liberal and democratic institutions can be erected in the future. </w:t>
      </w:r>
      <w:r w:rsidRPr="006C5687">
        <w:rPr>
          <w:rStyle w:val="StyleUnderline"/>
        </w:rPr>
        <w:t xml:space="preserve">Another reason to believe that the liberal order will endure involves the return of ideological rivalry. </w:t>
      </w:r>
      <w:r w:rsidRPr="006C5687">
        <w:rPr>
          <w:rStyle w:val="Emphasis"/>
        </w:rPr>
        <w:t>The last two and a half decades have been profoundly anomalous in that liberalism has had no credible competitor</w:t>
      </w:r>
      <w:r w:rsidRPr="005055E4">
        <w:rPr>
          <w:rStyle w:val="StyleUnderline"/>
        </w:rPr>
        <w:t>. During the rest of its existence, it faced competition that made it stronger.</w:t>
      </w:r>
      <w:r w:rsidRPr="00506269">
        <w:rPr>
          <w:sz w:val="16"/>
        </w:rPr>
        <w:t xml:space="preserve"> Throughout the nineteenth century, liberal democracies sought to outperform monarchical, hereditary, and aristocratic regimes. During the first half of the twentieth century, autocratic and fascist competitors created strong incentives for the liberal democracies to get their own houses in order and band together. And after World War II, they built the liberal order in part to contain the threat of the Soviet Union and international communism. </w:t>
      </w:r>
      <w:r w:rsidRPr="00506269">
        <w:rPr>
          <w:rStyle w:val="StyleUnderline"/>
        </w:rPr>
        <w:t>The Chinese Communist Party appears increasingly likely to seek to offer an alternative to the components of the existing order that have to do with economic liberalism and human rights. If it ends up competing with the liberal democracies, they will again face pressure to champion their values.</w:t>
      </w:r>
      <w:r w:rsidRPr="00506269">
        <w:rPr>
          <w:sz w:val="16"/>
        </w:rPr>
        <w:t xml:space="preserve"> As during the Cold War, they will have incentives to undertake domestic reforms and strengthen their international alliances. </w:t>
      </w:r>
      <w:r w:rsidRPr="007B4666">
        <w:rPr>
          <w:rStyle w:val="StyleUnderline"/>
        </w:rPr>
        <w:t xml:space="preserve">The collapse of the Soviet Union, although a great milestone in the annals of the advance of liberal democracy, </w:t>
      </w:r>
      <w:r w:rsidRPr="007B4666">
        <w:rPr>
          <w:rStyle w:val="Emphasis"/>
        </w:rPr>
        <w:t>had the ironic effect of eliminating one of its main drivers of solidarity</w:t>
      </w:r>
      <w:r w:rsidRPr="00506269">
        <w:rPr>
          <w:sz w:val="16"/>
        </w:rPr>
        <w:t>. The bad news of renewed ideological rivalry could be good news for the liberal international order.</w:t>
      </w:r>
    </w:p>
    <w:p w:rsidR="00C7516C" w:rsidRDefault="00C7516C" w:rsidP="00C7516C">
      <w:pPr>
        <w:pStyle w:val="Heading3"/>
      </w:pPr>
      <w:r>
        <w:t>--</w:t>
      </w:r>
      <w:proofErr w:type="spellStart"/>
      <w:r>
        <w:t>xt</w:t>
      </w:r>
      <w:proofErr w:type="spellEnd"/>
      <w:r>
        <w:t xml:space="preserve"> Military spending o/w Trump</w:t>
      </w:r>
    </w:p>
    <w:p w:rsidR="00C7516C" w:rsidRDefault="00C7516C" w:rsidP="00C7516C">
      <w:pPr>
        <w:pStyle w:val="Heading4"/>
      </w:pPr>
      <w:r>
        <w:t>Unipolar hegemony is sustainable – US outpaces Chinese military spending 4:1 – military spending outweighs stability of global institutions in a world of Trump</w:t>
      </w:r>
    </w:p>
    <w:p w:rsidR="00C7516C" w:rsidRPr="00E56BB1" w:rsidRDefault="00C7516C" w:rsidP="00C7516C">
      <w:r>
        <w:t xml:space="preserve">-the  first part of this card is about the sustainability of US technological and military leadership, the second part discusses if two actors are equal they both strive to go to war, it lists out the conditions that are necessary to maintain global control </w:t>
      </w:r>
    </w:p>
    <w:p w:rsidR="00C7516C" w:rsidRPr="008F2B8B" w:rsidRDefault="00C7516C" w:rsidP="00C7516C">
      <w:proofErr w:type="spellStart"/>
      <w:r w:rsidRPr="004C526F">
        <w:rPr>
          <w:rStyle w:val="Style13ptBold"/>
        </w:rPr>
        <w:t>Gowa</w:t>
      </w:r>
      <w:proofErr w:type="spellEnd"/>
      <w:r w:rsidRPr="004C526F">
        <w:rPr>
          <w:rStyle w:val="Style13ptBold"/>
        </w:rPr>
        <w:t xml:space="preserve"> 2017</w:t>
      </w:r>
      <w:r>
        <w:t xml:space="preserve">, Joanne </w:t>
      </w:r>
      <w:proofErr w:type="spellStart"/>
      <w:r>
        <w:t>Gowa</w:t>
      </w:r>
      <w:proofErr w:type="spellEnd"/>
      <w:r>
        <w:t xml:space="preserve"> Princeton University Department of Politics (“</w:t>
      </w:r>
      <w:r w:rsidRPr="004C526F">
        <w:t>Gulliver Untied: Entry Deterrence Under Unipolarity</w:t>
      </w:r>
      <w:r>
        <w:t xml:space="preserve">,” </w:t>
      </w:r>
      <w:hyperlink r:id="rId13" w:history="1">
        <w:r w:rsidRPr="007D46F3">
          <w:rPr>
            <w:rStyle w:val="Hyperlink"/>
          </w:rPr>
          <w:t>https://search.proquest.com/docview/1919451441/9BF58943666B42A8PQ/1?accountid=35396</w:t>
        </w:r>
      </w:hyperlink>
      <w:r>
        <w:t xml:space="preserve">. Vol 71. </w:t>
      </w:r>
      <w:proofErr w:type="spellStart"/>
      <w:r>
        <w:t>Iss</w:t>
      </w:r>
      <w:proofErr w:type="spellEnd"/>
      <w:r>
        <w:t>. 3 2017)//JMS</w:t>
      </w:r>
    </w:p>
    <w:p w:rsidR="00C7516C" w:rsidRDefault="00C7516C" w:rsidP="00C7516C">
      <w:r>
        <w:t xml:space="preserve">For helpful comments, we thank Omar Bashir, Brett Benson, Stephen Brooks, Christina Davis, Amanda Kennard, Robert Keohane, Jay Lyall, Andy </w:t>
      </w:r>
      <w:proofErr w:type="spellStart"/>
      <w:r>
        <w:t>Moravcsik</w:t>
      </w:r>
      <w:proofErr w:type="spellEnd"/>
      <w:r>
        <w:t xml:space="preserve">, Adam </w:t>
      </w:r>
      <w:proofErr w:type="spellStart"/>
      <w:r>
        <w:t>Meirowitz</w:t>
      </w:r>
      <w:proofErr w:type="spellEnd"/>
      <w:r>
        <w:t xml:space="preserve">, Bruce </w:t>
      </w:r>
      <w:proofErr w:type="spellStart"/>
      <w:r>
        <w:t>Russett</w:t>
      </w:r>
      <w:proofErr w:type="spellEnd"/>
      <w:r>
        <w:t xml:space="preserve">, and Bill </w:t>
      </w:r>
      <w:proofErr w:type="spellStart"/>
      <w:r>
        <w:t>Wohlforth</w:t>
      </w:r>
      <w:proofErr w:type="spellEnd"/>
      <w:r>
        <w:t>. We also thank seminar participants at Yale, Princeton, NYU, and Stanford for valuable feedback. As usual, all remaining errors are our own.</w:t>
      </w:r>
    </w:p>
    <w:p w:rsidR="00C7516C" w:rsidRDefault="00C7516C" w:rsidP="00C7516C">
      <w:r w:rsidRPr="00013567">
        <w:rPr>
          <w:rStyle w:val="StyleUnderline"/>
        </w:rPr>
        <w:t xml:space="preserve">That the anarchic structure of the international system generates incentives for states to balance each other's power is conventional wisdom in international relations. </w:t>
      </w:r>
      <w:r w:rsidRPr="00013567">
        <w:rPr>
          <w:rStyle w:val="Emphasis"/>
        </w:rPr>
        <w:t>The absence of a third-party mechanism to enforce the peace creates a self-help system in which each state can rely only on its own resources and those of its allies to ensure its territorial integrity.</w:t>
      </w:r>
    </w:p>
    <w:p w:rsidR="00C7516C" w:rsidRDefault="00C7516C" w:rsidP="00C7516C">
      <w:r>
        <w:t>The existing literature regards incentives to balance as a consequence of anarchy. As a result, they do not vary across international systems. Rather, as Waltz observes, "</w:t>
      </w:r>
      <w:r w:rsidRPr="00013567">
        <w:rPr>
          <w:rStyle w:val="StyleUnderline"/>
        </w:rPr>
        <w:t>balance-of-power politics prevail whenever two, and only two, requirements are met: that the order be anarchic and that it be populated by units wishing to survive."1The contemporary system is, therefore, an anomaly</w:t>
      </w:r>
      <w:r>
        <w:t>. Neither a single country nor any coalition of states has attempted to match US power in the quarter century since the Soviet Union collapsed. This is so despite the fact that by "virtually any measure," as Walt notes, the United States "enjoys an asymmetry of power unseen since the modern state system" began.2</w:t>
      </w:r>
    </w:p>
    <w:p w:rsidR="00C7516C" w:rsidRDefault="00C7516C" w:rsidP="00C7516C">
      <w:r>
        <w:t>The contemporary era is aptly described, therefore, as unipolar--it is a system in which one state is "unambiguously in a class by itself compared to all other states."</w:t>
      </w:r>
      <w:r w:rsidRPr="004264B6">
        <w:rPr>
          <w:rStyle w:val="StyleUnderline"/>
        </w:rPr>
        <w:t xml:space="preserve">3The substantial margin of power the United States currently commands enables it to act much more freely abroad than it could during the bipolar era. </w:t>
      </w:r>
      <w:r>
        <w:t>Then</w:t>
      </w:r>
      <w:r w:rsidRPr="004264B6">
        <w:rPr>
          <w:rStyle w:val="StyleUnderline"/>
        </w:rPr>
        <w:t>, its interventions threatened to spark a Soviet reaction that could escalate to nuclear war</w:t>
      </w:r>
      <w:r>
        <w:t xml:space="preserve">. Indeed, </w:t>
      </w:r>
      <w:r w:rsidRPr="008B5D8C">
        <w:rPr>
          <w:rStyle w:val="StyleUnderline"/>
        </w:rPr>
        <w:t>Jervis regarded the risk of such a war as the most exigent issue of the bipolar era</w:t>
      </w:r>
      <w:r>
        <w:t xml:space="preserve">. Now, he believes, </w:t>
      </w:r>
      <w:r w:rsidRPr="008B5D8C">
        <w:rPr>
          <w:rStyle w:val="Emphasis"/>
        </w:rPr>
        <w:t>the most urgent issue is whether the incentives of other states to balance US power will destabilize the existing system, threatening to unleash conflict on the scale that historically accompanied shifts between systems</w:t>
      </w:r>
      <w:r>
        <w:t>.4</w:t>
      </w:r>
    </w:p>
    <w:p w:rsidR="00C7516C" w:rsidRDefault="00C7516C" w:rsidP="00C7516C">
      <w:r>
        <w:t xml:space="preserve">Many students of international relations do not share the concern Jervis expresses. They believe that the contemporary system will prove remarkably durable. Their reasons vary. Some argue that the benevolent hegemony that the United States exercises deters challenges to its dominance. Others contend that the system is more robust than Waltz claims because international institutions constrain the unilateral exercise of the </w:t>
      </w:r>
      <w:proofErr w:type="spellStart"/>
      <w:r>
        <w:t>unipole's</w:t>
      </w:r>
      <w:proofErr w:type="spellEnd"/>
      <w:r>
        <w:t xml:space="preserve"> power. Still others accord a central role to the severe collective-action problem that any prospective countervailing coalition confronts. Finally, some argue that the sheer size of the US arsenal insures against the collapse of the unipolar world.</w:t>
      </w:r>
    </w:p>
    <w:p w:rsidR="00C7516C" w:rsidRDefault="00C7516C" w:rsidP="00C7516C">
      <w:r>
        <w:t xml:space="preserve">None of these explanations has as a logical consequence what is perhaps the most unexpected outcome of the Soviet implosion: the maintenance of a very large gap between the contemporary US military arsenal and the military forces of other states. We explain it here using a natural extension of the seminal analysis of the international system Waltz advanced long ago.5He relied on what was then a state-of-the art analysis of interactions among firms in an oligopoly. We extend his analysis to a dynamic setting in which the </w:t>
      </w:r>
      <w:proofErr w:type="spellStart"/>
      <w:r>
        <w:t>unipole's</w:t>
      </w:r>
      <w:proofErr w:type="spellEnd"/>
      <w:r>
        <w:t xml:space="preserve"> pre-existing military stocks affect the spending decision of a prospective challenger. Like Waltz, we conclude that the stability of the system is independent of the attributes and practices of the incumbent power--that is, it does not require the dominant state either to behave benevolently or to abide by the institutional rules of the game.</w:t>
      </w:r>
    </w:p>
    <w:p w:rsidR="00C7516C" w:rsidRDefault="00C7516C" w:rsidP="00C7516C">
      <w:r>
        <w:t>Rather</w:t>
      </w:r>
      <w:r w:rsidRPr="00105DAE">
        <w:rPr>
          <w:rStyle w:val="StyleUnderline"/>
        </w:rPr>
        <w:t xml:space="preserve">, the </w:t>
      </w:r>
      <w:proofErr w:type="spellStart"/>
      <w:r w:rsidRPr="00105DAE">
        <w:rPr>
          <w:rStyle w:val="StyleUnderline"/>
        </w:rPr>
        <w:t>unipole's</w:t>
      </w:r>
      <w:proofErr w:type="spellEnd"/>
      <w:r w:rsidRPr="00105DAE">
        <w:rPr>
          <w:rStyle w:val="StyleUnderline"/>
        </w:rPr>
        <w:t xml:space="preserve"> decision to maintain an imbalance of military capabilities emerges endogenously in response to an entry problem that might otherwise torpedo its continued dominance. The equilibrium outcome of the game-theoretic model we analyze is inconsistent with the long-standing belief that an anarchic system inevitably creates incentives to engage in balancing behavior.</w:t>
      </w:r>
      <w:r>
        <w:t xml:space="preserve"> It is, nonetheless, consistent with the view </w:t>
      </w:r>
      <w:r w:rsidRPr="00D7771B">
        <w:rPr>
          <w:rStyle w:val="StyleUnderline"/>
        </w:rPr>
        <w:t>Pentagon officials</w:t>
      </w:r>
      <w:r>
        <w:t xml:space="preserve"> expressed as early as 1992. Barely had the Cold War ended when they </w:t>
      </w:r>
      <w:r w:rsidRPr="00D7771B">
        <w:rPr>
          <w:rStyle w:val="StyleUnderline"/>
        </w:rPr>
        <w:t>made clear that they intended to maintain a US military arsenal capable of "deterring and defeating potential aggressors from aspiring to a larger regional or global role.</w:t>
      </w:r>
      <w:r>
        <w:t>"6Ten years later, President George W. Bush reiterated this view. Speaking to West Point cadets, he made clear that the United States "has and intends to keep military strengths beyond challenge thereby making the destabilizing arms races of earlier eras pointless."</w:t>
      </w:r>
      <w:r w:rsidRPr="00D7771B">
        <w:rPr>
          <w:rStyle w:val="StyleUnderline"/>
        </w:rPr>
        <w:t>7Nothing in subsequent US behavior suggests that this strategy has changed: preserving unipolarity</w:t>
      </w:r>
      <w:r>
        <w:t>, as Layne observes</w:t>
      </w:r>
      <w:r w:rsidRPr="00D7771B">
        <w:rPr>
          <w:rStyle w:val="StyleUnderline"/>
        </w:rPr>
        <w:t>, has been "the overriding grand strategic objective of every post-Cold War administration from George H.W. Bush's to Barack Obama's</w:t>
      </w:r>
      <w:r>
        <w:t>."8</w:t>
      </w:r>
    </w:p>
    <w:p w:rsidR="00C7516C" w:rsidRDefault="00C7516C" w:rsidP="00C7516C">
      <w:r>
        <w:t>N</w:t>
      </w:r>
      <w:r w:rsidRPr="001F1193">
        <w:rPr>
          <w:rStyle w:val="StyleUnderline"/>
        </w:rPr>
        <w:t>o existing discussion of the stability of the current system explains the US decision to maintain large stocks of guns after the Soviet implosion</w:t>
      </w:r>
      <w:r>
        <w:t xml:space="preserve">. Here, we document the existing arms gap that emerged after 1990. Then, we analyze a game-theoretic model that shows why a pre-existing arms stock can enable the </w:t>
      </w:r>
      <w:proofErr w:type="spellStart"/>
      <w:r>
        <w:t>unipole</w:t>
      </w:r>
      <w:proofErr w:type="spellEnd"/>
      <w:r>
        <w:t xml:space="preserve"> to deter a challenge to its power. </w:t>
      </w:r>
      <w:r w:rsidRPr="00C3640F">
        <w:rPr>
          <w:rStyle w:val="StyleUnderline"/>
        </w:rPr>
        <w:t xml:space="preserve">The </w:t>
      </w:r>
      <w:proofErr w:type="spellStart"/>
      <w:r w:rsidRPr="00C3640F">
        <w:rPr>
          <w:rStyle w:val="StyleUnderline"/>
        </w:rPr>
        <w:t>unipole's</w:t>
      </w:r>
      <w:proofErr w:type="spellEnd"/>
      <w:r w:rsidRPr="00C3640F">
        <w:rPr>
          <w:rStyle w:val="StyleUnderline"/>
        </w:rPr>
        <w:t xml:space="preserve"> arsenal reduces the would-be challenger's marginal return to spending on weapons, rendering any effort it makes to match the </w:t>
      </w:r>
      <w:proofErr w:type="spellStart"/>
      <w:r w:rsidRPr="00C3640F">
        <w:rPr>
          <w:rStyle w:val="StyleUnderline"/>
        </w:rPr>
        <w:t>unipole's</w:t>
      </w:r>
      <w:proofErr w:type="spellEnd"/>
      <w:r w:rsidRPr="00C3640F">
        <w:rPr>
          <w:rStyle w:val="StyleUnderline"/>
        </w:rPr>
        <w:t xml:space="preserve"> power futile.</w:t>
      </w:r>
      <w:r>
        <w:t xml:space="preserve"> In the absence of pre-existing stocks, a challenger has an incentive to spend as much on arms as the would-be </w:t>
      </w:r>
      <w:proofErr w:type="spellStart"/>
      <w:r>
        <w:t>unipole</w:t>
      </w:r>
      <w:proofErr w:type="spellEnd"/>
      <w:r>
        <w:t xml:space="preserve">, producing a traditional balance-of-power world and a symmetric distribution of global resources. While the model does not rule out another state's claim on local resources, </w:t>
      </w:r>
      <w:r w:rsidRPr="00C3640F">
        <w:rPr>
          <w:rStyle w:val="StyleUnderline"/>
        </w:rPr>
        <w:t>it does suggest that the danger of escalation is likely to preclude its recourse to force, given the asymmetry in overall power.</w:t>
      </w:r>
    </w:p>
    <w:p w:rsidR="00C7516C" w:rsidRDefault="00C7516C" w:rsidP="00C7516C">
      <w:r>
        <w:t xml:space="preserve">Because the contemporary system is </w:t>
      </w:r>
      <w:r w:rsidRPr="008E3445">
        <w:rPr>
          <w:rStyle w:val="StyleUnderline"/>
        </w:rPr>
        <w:t>the first instance of unipolarity since the advent of the modern state system, we cannot systematically test our argument against the alternatives.</w:t>
      </w:r>
      <w:r>
        <w:t xml:space="preserve"> However, existing data about the relative size and composition of the US military arsenal and about the US use of its capacity are consistent with the argument we advance about US military strategy since the end of the Cold War.</w:t>
      </w:r>
    </w:p>
    <w:p w:rsidR="00C7516C" w:rsidRDefault="00C7516C" w:rsidP="00C7516C">
      <w:r>
        <w:t>Existing Literature</w:t>
      </w:r>
    </w:p>
    <w:p w:rsidR="00C7516C" w:rsidRDefault="00C7516C" w:rsidP="00C7516C">
      <w:r>
        <w:t xml:space="preserve">Some observers argue that </w:t>
      </w:r>
      <w:r w:rsidRPr="00791C28">
        <w:rPr>
          <w:rStyle w:val="StyleUnderline"/>
        </w:rPr>
        <w:t>the absence of balancing in the contemporary era is a result of the fact that it is the United States that occupies the role of the pivotal player.</w:t>
      </w:r>
      <w:r>
        <w:t xml:space="preserve"> </w:t>
      </w:r>
      <w:r w:rsidRPr="0064294B">
        <w:rPr>
          <w:rStyle w:val="StyleUnderline"/>
        </w:rPr>
        <w:t>Anarchy alone</w:t>
      </w:r>
      <w:r>
        <w:t>, they claim</w:t>
      </w:r>
      <w:r w:rsidRPr="0064294B">
        <w:rPr>
          <w:rStyle w:val="StyleUnderline"/>
        </w:rPr>
        <w:t>, is insufficient to precipitate balancing</w:t>
      </w:r>
      <w:r>
        <w:t xml:space="preserve">. Rather, </w:t>
      </w:r>
      <w:r w:rsidRPr="0064294B">
        <w:rPr>
          <w:rStyle w:val="StyleUnderline"/>
        </w:rPr>
        <w:t xml:space="preserve">"it matters who the </w:t>
      </w:r>
      <w:proofErr w:type="spellStart"/>
      <w:r w:rsidRPr="0064294B">
        <w:rPr>
          <w:rStyle w:val="StyleUnderline"/>
        </w:rPr>
        <w:t>unipole</w:t>
      </w:r>
      <w:proofErr w:type="spellEnd"/>
      <w:r w:rsidRPr="0064294B">
        <w:rPr>
          <w:rStyle w:val="StyleUnderline"/>
        </w:rPr>
        <w:t xml:space="preserve"> is, where it is located, and how it chooses to use its power.</w:t>
      </w:r>
      <w:r>
        <w:t xml:space="preserve">"9In their view, </w:t>
      </w:r>
      <w:r w:rsidRPr="0064294B">
        <w:rPr>
          <w:rStyle w:val="StyleUnderline"/>
        </w:rPr>
        <w:t>the United States has chosen to behave as the international equivalent of a benevolent dictator to protect its singular position in the international system</w:t>
      </w:r>
      <w:r>
        <w:t xml:space="preserve">. It plays the role Olson long ago assigned to the largest member of what he called a "privileged" group--that is, </w:t>
      </w:r>
      <w:r w:rsidRPr="0064294B">
        <w:rPr>
          <w:rStyle w:val="StyleUnderline"/>
        </w:rPr>
        <w:t>a group that includes one member that is better off if it bears all the costs of supplying public goods if the alternative is their absence.10Because the US assumption of this role enables other states to free ride on its supply of international public goods</w:t>
      </w:r>
      <w:r>
        <w:t xml:space="preserve">, they incur much lower costs than if they had engaged in balancing instead. </w:t>
      </w:r>
      <w:r w:rsidRPr="000A5F55">
        <w:rPr>
          <w:rStyle w:val="StyleUnderline"/>
        </w:rPr>
        <w:t>The implicit exchange produces, according to Lake, an international hierarchy--a relationship in which countries cede authority to the dominant state in return for public goods.</w:t>
      </w:r>
      <w:r>
        <w:t>11</w:t>
      </w:r>
    </w:p>
    <w:p w:rsidR="00C7516C" w:rsidRDefault="00C7516C" w:rsidP="00C7516C">
      <w:r>
        <w:t xml:space="preserve">Some </w:t>
      </w:r>
      <w:r w:rsidRPr="0029008E">
        <w:rPr>
          <w:rStyle w:val="StyleUnderline"/>
        </w:rPr>
        <w:t>proponents of this argument acknowledge that not all states view the United States as a benign hegemon</w:t>
      </w:r>
      <w:r>
        <w:t xml:space="preserve">. Joffe, for example, concedes that the United States "irks and domineers" as it tries "to call the shots and bend the rules."12Walt, too, recognizes that "Europeans may dislike US policies, Asians may worry about US judgments, </w:t>
      </w:r>
      <w:r w:rsidRPr="0029008E">
        <w:rPr>
          <w:rStyle w:val="Emphasis"/>
        </w:rPr>
        <w:t>and Chinese leaders may see the United States as a rival over the longer term</w:t>
      </w:r>
      <w:r>
        <w:t>."13Nonetheless, both Joffe and Walt regard these grievances as insufficient to precipitate balancing because it is common knowledge that the United States does not "go to war for land and glory."14Balancing "cranks" up only if the dominant state behaves as "an aggressive T. rex" rather than as a "usually placid elephant."15</w:t>
      </w:r>
    </w:p>
    <w:p w:rsidR="00C7516C" w:rsidRDefault="00C7516C" w:rsidP="00C7516C">
      <w:r>
        <w:t xml:space="preserve">In the benevolent-hegemon interpretation, states condition their decision making on the </w:t>
      </w:r>
      <w:proofErr w:type="spellStart"/>
      <w:r>
        <w:t>unipole's</w:t>
      </w:r>
      <w:proofErr w:type="spellEnd"/>
      <w:r>
        <w:t xml:space="preserve"> current behavior. They base their strategies on the belief, as Glaser says, that "</w:t>
      </w:r>
      <w:r w:rsidRPr="0029008E">
        <w:rPr>
          <w:rStyle w:val="StyleUnderline"/>
        </w:rPr>
        <w:t>the United States is likely a primarily security-seeking state that is uninterested in conquering or coercing major powers</w:t>
      </w:r>
      <w:r>
        <w:t>." Accepting this belief, he adds, enables them to forego "</w:t>
      </w:r>
      <w:r w:rsidRPr="0029008E">
        <w:rPr>
          <w:rStyle w:val="StyleUnderline"/>
        </w:rPr>
        <w:t>the massive investments that effective systemic counterbalancing would require</w:t>
      </w:r>
      <w:r>
        <w:t xml:space="preserve">."16Yet, as Glaser himself notes, </w:t>
      </w:r>
      <w:r w:rsidRPr="0029008E">
        <w:rPr>
          <w:rStyle w:val="Emphasis"/>
        </w:rPr>
        <w:t>states inevitably harbor some residual uncertainty about US intentions.</w:t>
      </w:r>
      <w:r>
        <w:t xml:space="preserve"> This is so because they recognize that the </w:t>
      </w:r>
      <w:r w:rsidRPr="0029008E">
        <w:rPr>
          <w:rStyle w:val="StyleUnderline"/>
        </w:rPr>
        <w:t>US strategy is not irreversible: a benevolent hegemon cannot credibly commit to behave in the same way indefinitely</w:t>
      </w:r>
      <w:r>
        <w:t>. Indeed, the US force posture itself implies a refusal to tie its own hands.</w:t>
      </w:r>
    </w:p>
    <w:p w:rsidR="00C7516C" w:rsidRDefault="00C7516C" w:rsidP="00C7516C">
      <w:r>
        <w:t xml:space="preserve">Precisely for this reason, other analysts focus on the role of institutions. In their view, post-war institutions have endured beyond the Cold War at least in part because they endow their members with the power to constrain the </w:t>
      </w:r>
      <w:proofErr w:type="spellStart"/>
      <w:r>
        <w:t>unipole's</w:t>
      </w:r>
      <w:proofErr w:type="spellEnd"/>
      <w:r>
        <w:t xml:space="preserve"> behavior. As long as the incumbent </w:t>
      </w:r>
      <w:proofErr w:type="spellStart"/>
      <w:r>
        <w:t>unipole</w:t>
      </w:r>
      <w:proofErr w:type="spellEnd"/>
      <w:r>
        <w:t xml:space="preserve"> regards the integrity of an existing institution as a vital national interest, its members can rely on a trigger mechanism to restrict its unilateral exercise of power.17The World Trade Organization (WTO), for example, has induced the United States to reverse actions adjudged as violating its rules.</w:t>
      </w:r>
    </w:p>
    <w:p w:rsidR="00C7516C" w:rsidRDefault="00C7516C" w:rsidP="00C7516C">
      <w:r>
        <w:t xml:space="preserve">The WTO is not a typical institution, however. Apart from its formal dispute-resolution mechanism, the WTO also counts among its members individual states that are better off if they punish a US defection even if each acts alone. It is incentive compatible for a large member state to retaliate against another large state if the second state raises a tariff. This is so because the trade-policy preferences of states capable of exercising market power conform to those of the well-known Prisoner's Dilemma (PD) game. The prospect of retaliation makes the </w:t>
      </w:r>
      <w:proofErr w:type="spellStart"/>
      <w:r>
        <w:t>unipole</w:t>
      </w:r>
      <w:proofErr w:type="spellEnd"/>
      <w:r>
        <w:t xml:space="preserve"> better off if it complies with than if it violates WTO rules. In this case, playing fair is optimal even for a state that stands alone in terms of military power.</w:t>
      </w:r>
    </w:p>
    <w:p w:rsidR="00C7516C" w:rsidRDefault="00C7516C" w:rsidP="00C7516C"/>
    <w:p w:rsidR="00C7516C" w:rsidRDefault="00C7516C" w:rsidP="00C7516C">
      <w:r>
        <w:t>In other cases, institutional trigger mechanisms do not necessarily represent credible retaliatory threats. Despite the fact that the United Nations Security Council deadlocked on authorizing the use of force in Kosovo, for example, the United States and its NATO allies began a series of air strikes intended to coerce the Serbs. The United States also launched a war against Iraq in 2003 although the Security Council refused to endorse its action. In neither case did the UN have the armed forces necessary to deter the United States. Nor was any individual member state capable of or willing to punish the United States' deviation from the tacit rules of the game. In contrast to the private gains that a large state receives should it retaliate against the United States in the case of trade, any benefits that a UN member's action might produce are both nonexcludable and nonrival in consumption. This was true, of course, even during the Cold War. Then, however, a substitute for the lack of an effective UN enforcement mechanism existed: Soviet power kept the United States from wandering off the equilibrium path.</w:t>
      </w:r>
    </w:p>
    <w:p w:rsidR="00C7516C" w:rsidRDefault="00C7516C" w:rsidP="00C7516C"/>
    <w:p w:rsidR="00C7516C" w:rsidRDefault="00C7516C" w:rsidP="00C7516C">
      <w:r>
        <w:t xml:space="preserve">The explanation of unipolar stability that </w:t>
      </w:r>
      <w:proofErr w:type="spellStart"/>
      <w:r>
        <w:t>Wohlforth</w:t>
      </w:r>
      <w:proofErr w:type="spellEnd"/>
      <w:r>
        <w:t xml:space="preserve">; Brooks and </w:t>
      </w:r>
      <w:proofErr w:type="spellStart"/>
      <w:r>
        <w:t>Wohlforth</w:t>
      </w:r>
      <w:proofErr w:type="spellEnd"/>
      <w:r>
        <w:t>; and Posen offer comes closest to our own.</w:t>
      </w:r>
      <w:r w:rsidRPr="00EB76B3">
        <w:rPr>
          <w:rStyle w:val="StyleUnderline"/>
        </w:rPr>
        <w:t>18The United States</w:t>
      </w:r>
      <w:r>
        <w:t xml:space="preserve">, they point out, </w:t>
      </w:r>
      <w:r w:rsidRPr="00EB76B3">
        <w:rPr>
          <w:rStyle w:val="StyleUnderline"/>
        </w:rPr>
        <w:t>is the first state in modern history to hold a decisive edge in all underlying dimensions of power</w:t>
      </w:r>
      <w:r>
        <w:t>. It is this raw power, they assert, that rules out any challenge to the existing system.19Posen considers the US "command of the commons"--that is, its "military advantage at sea, in the air, and in space"--as both necessary and sufficient to make the emergence of a countervailing power extremely unlikely.20</w:t>
      </w:r>
    </w:p>
    <w:p w:rsidR="00C7516C" w:rsidRDefault="00C7516C" w:rsidP="00C7516C"/>
    <w:p w:rsidR="00C7516C" w:rsidRDefault="00C7516C" w:rsidP="00C7516C">
      <w:r>
        <w:t>T</w:t>
      </w:r>
      <w:r w:rsidRPr="00EB76B3">
        <w:rPr>
          <w:rStyle w:val="StyleUnderline"/>
        </w:rPr>
        <w:t xml:space="preserve">his interpretation of unipolar stability leaves one very important question unanswered. It does not explain why maintaining large military forces makes the </w:t>
      </w:r>
      <w:proofErr w:type="spellStart"/>
      <w:r w:rsidRPr="00EB76B3">
        <w:rPr>
          <w:rStyle w:val="StyleUnderline"/>
        </w:rPr>
        <w:t>unipole</w:t>
      </w:r>
      <w:proofErr w:type="spellEnd"/>
      <w:r w:rsidRPr="00EB76B3">
        <w:rPr>
          <w:rStyle w:val="StyleUnderline"/>
        </w:rPr>
        <w:t xml:space="preserve"> better off than ramping them up as needed</w:t>
      </w:r>
      <w:r w:rsidRPr="00D63494">
        <w:rPr>
          <w:rStyle w:val="StyleUnderline"/>
        </w:rPr>
        <w:t>. When the world wars broke out</w:t>
      </w:r>
      <w:r>
        <w:t>, for example, the United States had enormous but nonetheless latent military power in the form of the physical and human capital required to produce combat forces equipped with state-of-the-art weaponry but it had not yet engaged them in production. Only when it became a belligerent did it build up its forces to a level sufficient to ensure an allied victory. As of December 1941, for example, the US Army had 1.7 million men under its command. Less than four years later, the corresponding statistic was 8 million. Infantry forces alone expanded from 870,000 to 2.8 million men in the same period of time.21</w:t>
      </w:r>
    </w:p>
    <w:p w:rsidR="00C7516C" w:rsidRDefault="00C7516C" w:rsidP="00C7516C"/>
    <w:p w:rsidR="00C7516C" w:rsidRDefault="00C7516C" w:rsidP="00C7516C">
      <w:r>
        <w:t>We explain why maintaining a military advantage ex ante, rather than when a threat emerges, makes the United States better off despite the large opportunity costs it incurs in foregone investment and consumption.</w:t>
      </w:r>
    </w:p>
    <w:p w:rsidR="00C7516C" w:rsidRDefault="00C7516C" w:rsidP="00C7516C"/>
    <w:p w:rsidR="00C7516C" w:rsidRDefault="00C7516C" w:rsidP="00C7516C">
      <w:r>
        <w:t>The Military Gap</w:t>
      </w:r>
    </w:p>
    <w:p w:rsidR="00C7516C" w:rsidRDefault="00C7516C" w:rsidP="00C7516C"/>
    <w:p w:rsidR="00C7516C" w:rsidRDefault="00C7516C" w:rsidP="00C7516C">
      <w:r>
        <w:t xml:space="preserve">It is perhaps obvious to note that the post-Cold War US military arsenal did not arise in a fit of absent-mindedness. Washington could have opted to reap a peace dividend, skewing consumption toward butter rather than guns as it did in the wake of each world war. It could have demobilized, closed overseas bases, and reduced spending on maintenance or research and development. But it made a very different choice. </w:t>
      </w:r>
      <w:r w:rsidRPr="00D63494">
        <w:rPr>
          <w:rStyle w:val="StyleUnderline"/>
        </w:rPr>
        <w:t>The standing US military capacity now far exceeds that of any state that might conceivably seek to challenge the existing system.</w:t>
      </w:r>
    </w:p>
    <w:p w:rsidR="00C7516C" w:rsidRDefault="00C7516C" w:rsidP="00C7516C"/>
    <w:p w:rsidR="00C7516C" w:rsidRDefault="00C7516C" w:rsidP="00C7516C">
      <w:r>
        <w:t xml:space="preserve">Table 1 displays various components of US military power relative to other large states as of 2009.22The table shows that </w:t>
      </w:r>
      <w:r w:rsidRPr="005B0486">
        <w:rPr>
          <w:rStyle w:val="StyleUnderline"/>
        </w:rPr>
        <w:t>the United States maintains 837 military bases outside its fifty states,</w:t>
      </w:r>
      <w:r>
        <w:t xml:space="preserve"> more than </w:t>
      </w:r>
      <w:r w:rsidRPr="005B0486">
        <w:rPr>
          <w:rStyle w:val="Emphasis"/>
        </w:rPr>
        <w:t>700 of them on foreign territory</w:t>
      </w:r>
      <w:r>
        <w:t>. The most generous corresponding estimates are twenty-eight for the United Kingdom and eight for China. The United States now has almost 150,000 troops stationed abroad in almost 150 countries.23No other major nation has more than 30,000 troops stationed outside its home territory. Britain and France command the largest number of them. China and Russia, in contrast, "typically deploy forces totaling only in the thousands ... worldwide."24</w:t>
      </w:r>
    </w:p>
    <w:p w:rsidR="00C7516C" w:rsidRDefault="00C7516C" w:rsidP="00C7516C"/>
    <w:p w:rsidR="00C7516C" w:rsidRDefault="00C7516C" w:rsidP="00C7516C">
      <w:r>
        <w:t>Table 1.</w:t>
      </w:r>
    </w:p>
    <w:p w:rsidR="00C7516C" w:rsidRDefault="00C7516C" w:rsidP="00C7516C"/>
    <w:p w:rsidR="00C7516C" w:rsidRDefault="00C7516C" w:rsidP="00C7516C">
      <w:r>
        <w:t>Elements of military power, 2009</w:t>
      </w:r>
    </w:p>
    <w:p w:rsidR="00C7516C" w:rsidRDefault="00C7516C" w:rsidP="00C7516C"/>
    <w:p w:rsidR="00C7516C" w:rsidRDefault="00C7516C" w:rsidP="00C7516C">
      <w:r>
        <w:rPr>
          <w:rFonts w:ascii="Malgun Gothic" w:eastAsia="Malgun Gothic" w:hAnsi="Malgun Gothic" w:cs="Malgun Gothic"/>
        </w:rPr>
        <w:t>ￂ</w:t>
      </w:r>
      <w:r>
        <w:tab/>
        <w:t xml:space="preserve">Overseas </w:t>
      </w:r>
      <w:proofErr w:type="spellStart"/>
      <w:r>
        <w:t>basesa</w:t>
      </w:r>
      <w:proofErr w:type="spellEnd"/>
      <w:r>
        <w:tab/>
        <w:t xml:space="preserve">Defense </w:t>
      </w:r>
      <w:proofErr w:type="spellStart"/>
      <w:r>
        <w:t>spendingb</w:t>
      </w:r>
      <w:proofErr w:type="spellEnd"/>
      <w:r>
        <w:t>(2009 US $ m.)</w:t>
      </w:r>
      <w:r>
        <w:tab/>
        <w:t xml:space="preserve">Defense </w:t>
      </w:r>
      <w:proofErr w:type="spellStart"/>
      <w:r>
        <w:t>R&amp;Dc</w:t>
      </w:r>
      <w:proofErr w:type="spellEnd"/>
    </w:p>
    <w:p w:rsidR="00C7516C" w:rsidRDefault="00C7516C" w:rsidP="00C7516C">
      <w:r>
        <w:t>United States</w:t>
      </w:r>
      <w:r>
        <w:tab/>
        <w:t>837</w:t>
      </w:r>
      <w:r>
        <w:tab/>
        <w:t>668,604</w:t>
      </w:r>
      <w:r>
        <w:tab/>
        <w:t>84,944</w:t>
      </w:r>
    </w:p>
    <w:p w:rsidR="00C7516C" w:rsidRDefault="00C7516C" w:rsidP="00C7516C">
      <w:r>
        <w:t>Russia</w:t>
      </w:r>
      <w:r>
        <w:tab/>
        <w:t>19</w:t>
      </w:r>
      <w:r>
        <w:tab/>
        <w:t>53,330</w:t>
      </w:r>
      <w:r>
        <w:tab/>
        <w:t>5,551</w:t>
      </w:r>
    </w:p>
    <w:p w:rsidR="00C7516C" w:rsidRDefault="00C7516C" w:rsidP="00C7516C">
      <w:r>
        <w:rPr>
          <w:rFonts w:ascii="Malgun Gothic" w:eastAsia="Malgun Gothic" w:hAnsi="Malgun Gothic" w:cs="Malgun Gothic"/>
        </w:rPr>
        <w:t>ￂ</w:t>
      </w:r>
      <w:r>
        <w:tab/>
        <w:t>[2]</w:t>
      </w:r>
      <w:r>
        <w:tab/>
        <w:t>[8]</w:t>
      </w:r>
      <w:r>
        <w:tab/>
        <w:t>[6]</w:t>
      </w:r>
    </w:p>
    <w:p w:rsidR="00C7516C" w:rsidRDefault="00C7516C" w:rsidP="00C7516C">
      <w:r>
        <w:t>China</w:t>
      </w:r>
      <w:r>
        <w:tab/>
        <w:t>8</w:t>
      </w:r>
      <w:r>
        <w:tab/>
        <w:t>110,100</w:t>
      </w:r>
      <w:r>
        <w:tab/>
        <w:t>6,600</w:t>
      </w:r>
    </w:p>
    <w:p w:rsidR="00C7516C" w:rsidRDefault="00C7516C" w:rsidP="00C7516C">
      <w:r>
        <w:rPr>
          <w:rFonts w:ascii="Malgun Gothic" w:eastAsia="Malgun Gothic" w:hAnsi="Malgun Gothic" w:cs="Malgun Gothic"/>
        </w:rPr>
        <w:t>ￂ</w:t>
      </w:r>
      <w:r>
        <w:tab/>
        <w:t>[1]</w:t>
      </w:r>
      <w:r>
        <w:tab/>
        <w:t>[16]</w:t>
      </w:r>
      <w:r>
        <w:tab/>
        <w:t>[8]</w:t>
      </w:r>
    </w:p>
    <w:p w:rsidR="00C7516C" w:rsidRDefault="00C7516C" w:rsidP="00C7516C">
      <w:r>
        <w:t>United Kingdom</w:t>
      </w:r>
      <w:r>
        <w:tab/>
        <w:t>28</w:t>
      </w:r>
      <w:r>
        <w:tab/>
        <w:t>57,907</w:t>
      </w:r>
      <w:r>
        <w:tab/>
        <w:t>257</w:t>
      </w:r>
    </w:p>
    <w:p w:rsidR="00C7516C" w:rsidRDefault="00C7516C" w:rsidP="00C7516C">
      <w:r>
        <w:rPr>
          <w:rFonts w:ascii="Malgun Gothic" w:eastAsia="Malgun Gothic" w:hAnsi="Malgun Gothic" w:cs="Malgun Gothic"/>
        </w:rPr>
        <w:t>ￂ</w:t>
      </w:r>
      <w:r>
        <w:tab/>
        <w:t>[3]</w:t>
      </w:r>
      <w:r>
        <w:tab/>
        <w:t>[9]</w:t>
      </w:r>
      <w:r>
        <w:tab/>
        <w:t>[3]</w:t>
      </w:r>
    </w:p>
    <w:p w:rsidR="00C7516C" w:rsidRDefault="00C7516C" w:rsidP="00C7516C">
      <w:r>
        <w:t>France</w:t>
      </w:r>
      <w:r>
        <w:tab/>
        <w:t>16</w:t>
      </w:r>
      <w:r>
        <w:tab/>
        <w:t>66,869</w:t>
      </w:r>
      <w:r>
        <w:tab/>
        <w:t>5,688</w:t>
      </w:r>
    </w:p>
    <w:p w:rsidR="00C7516C" w:rsidRDefault="00C7516C" w:rsidP="00C7516C">
      <w:r>
        <w:rPr>
          <w:rFonts w:ascii="Malgun Gothic" w:eastAsia="Malgun Gothic" w:hAnsi="Malgun Gothic" w:cs="Malgun Gothic"/>
        </w:rPr>
        <w:t>ￂ</w:t>
      </w:r>
      <w:r>
        <w:tab/>
        <w:t>[2]</w:t>
      </w:r>
      <w:r>
        <w:tab/>
        <w:t>[10]</w:t>
      </w:r>
      <w:r>
        <w:tab/>
        <w:t>[7]</w:t>
      </w:r>
    </w:p>
    <w:p w:rsidR="00C7516C" w:rsidRDefault="00C7516C" w:rsidP="00C7516C">
      <w:proofErr w:type="spellStart"/>
      <w:r>
        <w:t>Sources:aKlien</w:t>
      </w:r>
      <w:proofErr w:type="spellEnd"/>
      <w:r>
        <w:t xml:space="preserve"> 2009; MacDonald, Donahue, and </w:t>
      </w:r>
      <w:proofErr w:type="spellStart"/>
      <w:r>
        <w:t>Danyluk</w:t>
      </w:r>
      <w:proofErr w:type="spellEnd"/>
      <w:r>
        <w:t xml:space="preserve"> 2004; Rogers and Simon 2009.bStockholm International Peace Research Institute Military Expenditures </w:t>
      </w:r>
      <w:proofErr w:type="spellStart"/>
      <w:r>
        <w:t>Data.cOECD</w:t>
      </w:r>
      <w:proofErr w:type="spellEnd"/>
      <w:r>
        <w:t xml:space="preserve"> Science, Technology, and R&amp;D Statistics 2017; IISS 2010. Numbers in square brackets represent percent of US.</w:t>
      </w:r>
    </w:p>
    <w:p w:rsidR="00C7516C" w:rsidRDefault="00C7516C" w:rsidP="00C7516C"/>
    <w:p w:rsidR="00C7516C" w:rsidRDefault="00C7516C" w:rsidP="00C7516C">
      <w:r>
        <w:t xml:space="preserve">The same pattern prevails in aggregate defense spending. US defense expenditures exceed those of China, the next largest spender, by a factor of six. </w:t>
      </w:r>
      <w:r w:rsidRPr="005B0486">
        <w:rPr>
          <w:rStyle w:val="Emphasis"/>
        </w:rPr>
        <w:t>The ratio of US to Russian defense expenditures is almost 13:1</w:t>
      </w:r>
      <w:r>
        <w:t xml:space="preserve">. The US research and development budget is also enormous relative to that of Russia and China, signaling the US intent not only to maintain large forces but also to ensure that they are equipped with state-of-the-art weaponry. </w:t>
      </w:r>
      <w:r w:rsidRPr="005B0486">
        <w:rPr>
          <w:rStyle w:val="StyleUnderline"/>
        </w:rPr>
        <w:t>The United States has made clear that it intends to maintain "technological superiority over any potential adversaries," and it has the stocks of capital, human and otherwise, necessary to do so</w:t>
      </w:r>
      <w:r>
        <w:t>.25To this end, it funds a $11.5 billion science and technology program and a $63.5 billion Research, Development, Test, and Evaluation Portfolio.26</w:t>
      </w:r>
    </w:p>
    <w:p w:rsidR="00C7516C" w:rsidRDefault="00C7516C" w:rsidP="00C7516C"/>
    <w:p w:rsidR="00C7516C" w:rsidRDefault="00C7516C" w:rsidP="00C7516C">
      <w:r>
        <w:t>While Washington has closed some bases, it has prepositioned ships at sea capable of deploying quickly to just about any point on the globe.27The Navy has ten nuclear-powered supercarriers--"ten more than the rest of the world."28Both Britain and France have shelved their plans to increase their carrier fleets beyond the one that each now has in service, leaving the task of commanding the seas to the US Navy. No other country comes close to having a power-projection capacity that approaches that of the United States.</w:t>
      </w:r>
    </w:p>
    <w:p w:rsidR="00C7516C" w:rsidRDefault="00C7516C" w:rsidP="00C7516C"/>
    <w:p w:rsidR="00C7516C" w:rsidRDefault="00C7516C" w:rsidP="00C7516C">
      <w:r>
        <w:t>Moreover, US defense spending and that of Russia, its closest competitor, have diverged steadily since the late 1980s. While Cold War spending of the super powers slowly decreased over the entire period between 1945 and 1992, Figure 1 shows that Russian military spending dropped very sharply when the Cold War ended. US military expenditures, again net of the costs associated with the wars in Iraq and Afghanistan, remained remarkably constant. The trend does not change appreciably even after the September 2001 attacks.</w:t>
      </w:r>
    </w:p>
    <w:p w:rsidR="00C7516C" w:rsidRDefault="00C7516C" w:rsidP="00C7516C"/>
    <w:p w:rsidR="00C7516C" w:rsidRDefault="00C7516C" w:rsidP="00C7516C">
      <w:r>
        <w:t>Figure 1.</w:t>
      </w:r>
    </w:p>
    <w:p w:rsidR="00C7516C" w:rsidRDefault="00C7516C" w:rsidP="00C7516C"/>
    <w:p w:rsidR="00C7516C" w:rsidRDefault="00C7516C" w:rsidP="00C7516C">
      <w:r>
        <w:t>US-Russia military expenditures, 1975-2005 (bn. 2009 US$)</w:t>
      </w:r>
    </w:p>
    <w:p w:rsidR="00C7516C" w:rsidRDefault="00C7516C" w:rsidP="00C7516C"/>
    <w:p w:rsidR="00C7516C" w:rsidRDefault="00C7516C" w:rsidP="00C7516C">
      <w:r>
        <w:t>[Figure Omitted; See PDF]</w:t>
      </w:r>
    </w:p>
    <w:p w:rsidR="00C7516C" w:rsidRDefault="00C7516C" w:rsidP="00C7516C">
      <w:r>
        <w:t>Its large edge in aggregate military power does not mean that the United States can call the shots in every area of the world any more than it could within its sphere of influence during the bipolar era. That neither the United States nor the Soviet Union could always control the actions of even their closest allies did not, however, cast doubt on their superpower status.29Britain, France, and Israel, for example, all intervened militarily in an effort to undo Nasser's 1956 nationalization of the Suez Canal. A US threat to impose economic sanctions forced all three to withdraw. The Cold War also witnessed the development of nuclear arsenals by both Britain and France despite the fact that the United States had made its disapproval clear ex ante. In 1966, France withdrew from the integrated military command of NATO, expressing its opposition to what it perceived as US dominance of the alliance. Germany, under the Brandt government, adopted a policy of Ostpolitik that the United States regarded as at best somewhat premature.</w:t>
      </w:r>
    </w:p>
    <w:p w:rsidR="00C7516C" w:rsidRDefault="00C7516C" w:rsidP="00C7516C"/>
    <w:p w:rsidR="00C7516C" w:rsidRDefault="00C7516C" w:rsidP="00C7516C">
      <w:r>
        <w:t>None of their actions, however, represented a challenge to the overall world order. Neither the British nor French nuclear stocks enabled either country to come even close to the aggregate power that the superpowers wielded. Nor did either London or Paris have an interest in a fundamental shift in the post-war order, given their large stakes in the system that Washington had set up and steadfastly maintained after World War II. The multitude of international institutions that were integral elements of the US order, including but not limited to the General Agreement of Treaties and Trade (GATT), the WTO, and the International Monetary Fund (IMF), have paid out large dividends to its members that seemed unlikely to continue without US dominance of the Western world.</w:t>
      </w:r>
    </w:p>
    <w:p w:rsidR="00C7516C" w:rsidRDefault="00C7516C" w:rsidP="00C7516C"/>
    <w:p w:rsidR="00C7516C" w:rsidRDefault="00C7516C" w:rsidP="00C7516C">
      <w:r>
        <w:t xml:space="preserve">Analogously, </w:t>
      </w:r>
      <w:r w:rsidRPr="00F32609">
        <w:rPr>
          <w:rStyle w:val="StyleUnderline"/>
        </w:rPr>
        <w:t>US power does not now pre-empt all claims against the contemporary status quo</w:t>
      </w:r>
      <w:r>
        <w:t xml:space="preserve">. China's pursuit of its offshore interests is perhaps the most salient example. </w:t>
      </w:r>
      <w:r w:rsidRPr="00F32609">
        <w:rPr>
          <w:rStyle w:val="StyleUnderline"/>
        </w:rPr>
        <w:t>The Department of Defense considers the "preparation for a potential Taiwan conflict" as the "primary driver" of China's buildup of its maritime capabilities.</w:t>
      </w:r>
      <w:r>
        <w:t xml:space="preserve">30It, of course, recognizes that </w:t>
      </w:r>
      <w:r w:rsidRPr="00F32609">
        <w:rPr>
          <w:rStyle w:val="StyleUnderline"/>
        </w:rPr>
        <w:t>China also seeks control over disputed resources in the East and South China Seas. Beijing has been steadily accumulating the capacity to acquire anti-access and area denial</w:t>
      </w:r>
      <w:r>
        <w:t xml:space="preserve"> (A2/AD) </w:t>
      </w:r>
      <w:r w:rsidRPr="00F32609">
        <w:rPr>
          <w:rStyle w:val="StyleUnderline"/>
        </w:rPr>
        <w:t>capabilities, including an anti-ship ballistic missile capacity</w:t>
      </w:r>
      <w:r>
        <w:t xml:space="preserve"> (i.e., the DF-21D) </w:t>
      </w:r>
      <w:r w:rsidRPr="00F32609">
        <w:rPr>
          <w:rStyle w:val="StyleUnderline"/>
        </w:rPr>
        <w:t>and the development of fifth-generation fighter aircraft</w:t>
      </w:r>
      <w:r>
        <w:t>.31It has also engaged in a series of provocations off its shores, including its declaration of an air defense identification zone (ADIZ) in the East China Sea that overlaps with the existing zones of other countries, its dispatch of offshore patrols intended to defend its claims to fishing rights, its reclamation of land in the area, and a short-lived attempt to set up its first deep-water drilling rig in an area Vietnam also claims.</w:t>
      </w:r>
    </w:p>
    <w:p w:rsidR="00C7516C" w:rsidRDefault="00C7516C" w:rsidP="00C7516C"/>
    <w:p w:rsidR="00C7516C" w:rsidRDefault="00C7516C" w:rsidP="00C7516C">
      <w:r>
        <w:t xml:space="preserve">Its actions have elicited robust diplomatic and military responses. "Rebalancing" toward the Pacific, </w:t>
      </w:r>
      <w:r w:rsidRPr="00F32609">
        <w:rPr>
          <w:rStyle w:val="StyleUnderline"/>
        </w:rPr>
        <w:t>the United States has tightened ties with several countries in the region</w:t>
      </w:r>
      <w:r>
        <w:t xml:space="preserve"> (e.g., Japan, the Philippines, Singapore, and Vietnam). </w:t>
      </w:r>
      <w:r w:rsidRPr="00F919BF">
        <w:rPr>
          <w:rStyle w:val="StyleUnderline"/>
        </w:rPr>
        <w:t>Washington</w:t>
      </w:r>
      <w:r>
        <w:t xml:space="preserve"> has also </w:t>
      </w:r>
      <w:r w:rsidRPr="00F919BF">
        <w:rPr>
          <w:rStyle w:val="StyleUnderline"/>
        </w:rPr>
        <w:t>expanded and upgraded its military capacity in the area, deploying state-of-the-art ships, submarines, and aircraft to the region.</w:t>
      </w:r>
      <w:r>
        <w:t xml:space="preserve"> It has also dispatched forces on freedom-of-navigation missions intended to demonstrate its resolve to maintain its access to disputed waters off China's shores. To pre-empt the escalation of any inadvertent military clash, the United States and China signed a memorandum of understanding (MOU) in 2014 to create "a common understanding of operational procedures for when air and maritime vessels meet at sea."32Beijing's offshore claims are not a reliable indicator of its foreign policy as a whole, however. As Johnston argues, a state can "be newly assertive on some limited range of issues while leaving other major policies unchanged."33</w:t>
      </w:r>
    </w:p>
    <w:p w:rsidR="00C7516C" w:rsidRDefault="00C7516C" w:rsidP="00C7516C"/>
    <w:p w:rsidR="00C7516C" w:rsidRDefault="00C7516C" w:rsidP="00C7516C">
      <w:r>
        <w:t xml:space="preserve">That said, </w:t>
      </w:r>
      <w:r w:rsidRPr="00F919BF">
        <w:rPr>
          <w:rStyle w:val="Emphasis"/>
        </w:rPr>
        <w:t>Beijing has also built up its nuclear capacity</w:t>
      </w:r>
      <w:r>
        <w:t xml:space="preserve">. Available estimates indicate that </w:t>
      </w:r>
      <w:r w:rsidRPr="00F919BF">
        <w:rPr>
          <w:rStyle w:val="Emphasis"/>
        </w:rPr>
        <w:t>China until very recently possessed only about twenty liquid-fueled missiles in fixed positions</w:t>
      </w:r>
      <w:r>
        <w:t>. In a crisis</w:t>
      </w:r>
      <w:r w:rsidRPr="00F919BF">
        <w:rPr>
          <w:rStyle w:val="StyleUnderline"/>
        </w:rPr>
        <w:t>, these weapons "would need to be fueled and mated with warheads ... a process that could take several hours, if not longer, and might make the systems vulnerable to a US preemptive attack."34China now has between fifty and seventy-five land-based intercontinental ballistic missiles</w:t>
      </w:r>
      <w:r>
        <w:t xml:space="preserve"> (ICBMs) </w:t>
      </w:r>
      <w:r w:rsidRPr="00F919BF">
        <w:rPr>
          <w:rStyle w:val="StyleUnderline"/>
        </w:rPr>
        <w:t>capable of striking the continental United States and three JIN-class nuclear-powered ballistic missile submarines that will "eventually" carry JL-2 submarine-launched ballistic missiles with an estimated range of 7,400 kilometers</w:t>
      </w:r>
      <w:r>
        <w:t>.35</w:t>
      </w:r>
      <w:r w:rsidRPr="004A3D1F">
        <w:rPr>
          <w:rStyle w:val="Emphasis"/>
        </w:rPr>
        <w:t>The Department of Defense regards China's nuclear buildup as an effort to secure a second-strike capacity-that is, "a nuclear force able to survive an attack and respond with sufficient strength to inflict unacceptable damage on an enemy</w:t>
      </w:r>
      <w:r>
        <w:t>."36</w:t>
      </w:r>
    </w:p>
    <w:p w:rsidR="00C7516C" w:rsidRDefault="00C7516C" w:rsidP="00C7516C"/>
    <w:p w:rsidR="00C7516C" w:rsidRDefault="00C7516C" w:rsidP="00C7516C">
      <w:r>
        <w:t xml:space="preserve">Other aspects of China's overall military spending have also attracted attention. As Beckley argues, </w:t>
      </w:r>
      <w:r w:rsidRPr="004A3D1F">
        <w:rPr>
          <w:rStyle w:val="StyleUnderline"/>
        </w:rPr>
        <w:t>China is "rising but it is not catching up</w:t>
      </w:r>
      <w:r>
        <w:t>."</w:t>
      </w:r>
      <w:r w:rsidRPr="004A3D1F">
        <w:rPr>
          <w:rStyle w:val="StyleUnderline"/>
        </w:rPr>
        <w:t xml:space="preserve">37Beijing has one aircraft carrier, a retrofitted Cold-War-era </w:t>
      </w:r>
      <w:proofErr w:type="spellStart"/>
      <w:r w:rsidRPr="004A3D1F">
        <w:rPr>
          <w:rStyle w:val="StyleUnderline"/>
        </w:rPr>
        <w:t>Kuznetsov</w:t>
      </w:r>
      <w:proofErr w:type="spellEnd"/>
      <w:r w:rsidRPr="004A3D1F">
        <w:rPr>
          <w:rStyle w:val="StyleUnderline"/>
        </w:rPr>
        <w:t xml:space="preserve"> class bought from Ukraine, but it does not yet have </w:t>
      </w:r>
      <w:proofErr w:type="spellStart"/>
      <w:r w:rsidRPr="004A3D1F">
        <w:rPr>
          <w:rStyle w:val="StyleUnderline"/>
        </w:rPr>
        <w:t>have</w:t>
      </w:r>
      <w:proofErr w:type="spellEnd"/>
      <w:r w:rsidRPr="004A3D1F">
        <w:rPr>
          <w:rStyle w:val="StyleUnderline"/>
        </w:rPr>
        <w:t xml:space="preserve"> any fixed-wing aircraft capable of taking off from its deck</w:t>
      </w:r>
      <w:r>
        <w:t>.</w:t>
      </w:r>
      <w:r w:rsidRPr="004A3D1F">
        <w:rPr>
          <w:rStyle w:val="StyleUnderline"/>
        </w:rPr>
        <w:t>38Neither of the two carriers it has under construction "is a nuclear supercarrier</w:t>
      </w:r>
      <w:r>
        <w:t xml:space="preserve"> capable of contesting the 'blue water,' or deep open oceans, where the United States Navy dominates."39Indeed, </w:t>
      </w:r>
      <w:r w:rsidRPr="004A3D1F">
        <w:rPr>
          <w:rStyle w:val="StyleUnderline"/>
        </w:rPr>
        <w:t>a significant part of its most advanced weapons technology and platforms are sourced overseas</w:t>
      </w:r>
      <w:r>
        <w:t>.40</w:t>
      </w:r>
    </w:p>
    <w:p w:rsidR="00C7516C" w:rsidRDefault="00C7516C" w:rsidP="00C7516C"/>
    <w:p w:rsidR="00C7516C" w:rsidRDefault="00C7516C" w:rsidP="00C7516C">
      <w:r>
        <w:t>Stepping back to view the larger strategic picture, we see two factors that mitigate against any effort by China to effect a fundamental transformation of the contemporary world order. Its "core developmental and economic interests" have led China to acquire enormous stakes in the existing system.</w:t>
      </w:r>
      <w:r w:rsidRPr="009C6B9E">
        <w:rPr>
          <w:rStyle w:val="StyleUnderline"/>
        </w:rPr>
        <w:t>41It became the world's largest trading nation in 2013, accounting for 11 percent of global imports and exports</w:t>
      </w:r>
      <w:r>
        <w:t>.</w:t>
      </w:r>
      <w:r w:rsidRPr="009C6B9E">
        <w:rPr>
          <w:rStyle w:val="StyleUnderline"/>
        </w:rPr>
        <w:t>42It is now the second largest trading partner of the United States and the largest trading partner of the European Union.</w:t>
      </w:r>
      <w:r>
        <w:t xml:space="preserve"> Both Japan and Taiwan, despite the fact that they are targets of China's ire in other respects, rank among its ten largest trading partners. As of 2015, China became the world's largest recipient of foreign-direct-investment inflows.43</w:t>
      </w:r>
      <w:r w:rsidRPr="009C6B9E">
        <w:rPr>
          <w:rStyle w:val="StyleUnderline"/>
        </w:rPr>
        <w:t>Its international economic engagement is critical to its effort to maintain domestic political stability</w:t>
      </w:r>
      <w:r>
        <w:t>, making it highly vulnerable to a disruption of its existing economic ties. Indeed, Christensen regards the danger of exile from global markets as "the real security challenge that keeps ... China's leaders up at night."44It is not surprising that Beijing has become an active participant in a large number of multilateral economic institutions, including the WTO, the World Bank, and the International Monetary Fund. Although Lawrence describes its role in the WTO as that "of a status quo power rather than as one seeking major systemic change"45China has sometimes contested the rules that govern the organizations it joins, and it has established potentially rival institutions such as the Asian Infrastructure Investment Bank. At the same time, its public-goods contributions have continued to rise, making it "the largest contributor of peacekeeping troops and police forces of all permanent UNSC members." It now also cooperates with Western efforts to police the Gulf of Aden and the Mekong River.46</w:t>
      </w:r>
    </w:p>
    <w:p w:rsidR="00C7516C" w:rsidRDefault="00C7516C" w:rsidP="00C7516C"/>
    <w:p w:rsidR="00C7516C" w:rsidRDefault="00C7516C" w:rsidP="00C7516C">
      <w:r>
        <w:t xml:space="preserve">Second, </w:t>
      </w:r>
      <w:r w:rsidRPr="009C6B9E">
        <w:rPr>
          <w:rStyle w:val="Emphasis"/>
        </w:rPr>
        <w:t>building up even its aggregate military resources is unlikely to endow China with the ability to challenge the existing order as a whole.</w:t>
      </w:r>
      <w:r>
        <w:t xml:space="preserve"> As Brooks and </w:t>
      </w:r>
      <w:proofErr w:type="spellStart"/>
      <w:r>
        <w:t>Wohlforth</w:t>
      </w:r>
      <w:proofErr w:type="spellEnd"/>
      <w:r>
        <w:t xml:space="preserve"> observe, "unlike past rising powers, </w:t>
      </w:r>
      <w:r w:rsidRPr="0065304E">
        <w:rPr>
          <w:rStyle w:val="StyleUnderline"/>
        </w:rPr>
        <w:t xml:space="preserve">China is at a much lower technological level than the leading state making its ability to distill raw economic resources into top-end military capabilities </w:t>
      </w:r>
      <w:r>
        <w:t>... much more constrained."47Moreover, they note, "</w:t>
      </w:r>
      <w:r w:rsidRPr="0065304E">
        <w:rPr>
          <w:rStyle w:val="StyleUnderline"/>
        </w:rPr>
        <w:t>the nature of technology itself has changed to make it even harder for new entrants to match the military capabilities of the leading state.</w:t>
      </w:r>
      <w:r>
        <w:t>" They conclude that "</w:t>
      </w:r>
      <w:r w:rsidRPr="0065304E">
        <w:rPr>
          <w:rStyle w:val="Emphasis"/>
        </w:rPr>
        <w:t>true counter-hegemonic balancing-- ... either matching or negating the United States' superpower capabilities--will long remain effectively out of reach for China</w:t>
      </w:r>
      <w:r>
        <w:t>."48</w:t>
      </w:r>
    </w:p>
    <w:p w:rsidR="00C7516C" w:rsidRDefault="00C7516C" w:rsidP="00C7516C"/>
    <w:p w:rsidR="00C7516C" w:rsidRDefault="00C7516C" w:rsidP="00C7516C">
      <w:r>
        <w:t xml:space="preserve">Whether China will make an effort to do so, of course, also depends on the likely response of the United States. The game-theoretic analysis we turn to next makes clear that the </w:t>
      </w:r>
      <w:proofErr w:type="spellStart"/>
      <w:r>
        <w:t>ex ante</w:t>
      </w:r>
      <w:proofErr w:type="spellEnd"/>
      <w:r>
        <w:t xml:space="preserve"> military capacity of the United States, originally a legacy of the bipolar era, enables it to keep the optimal arms allocation of any would-be competitor below its own. As the China case suggests, this does not necessarily imply that no other state has an incentive to acquire additional arms. It does, however, imply that any </w:t>
      </w:r>
      <w:r w:rsidRPr="00433C2A">
        <w:rPr>
          <w:rStyle w:val="Emphasis"/>
        </w:rPr>
        <w:t xml:space="preserve">prospective challenger's overall arsenal will not reach the level that would empower it to challenge the </w:t>
      </w:r>
      <w:proofErr w:type="spellStart"/>
      <w:r w:rsidRPr="00433C2A">
        <w:rPr>
          <w:rStyle w:val="Emphasis"/>
        </w:rPr>
        <w:t>unipole's</w:t>
      </w:r>
      <w:proofErr w:type="spellEnd"/>
      <w:r w:rsidRPr="00433C2A">
        <w:rPr>
          <w:rStyle w:val="Emphasis"/>
        </w:rPr>
        <w:t xml:space="preserve"> control of the existing order.</w:t>
      </w:r>
    </w:p>
    <w:p w:rsidR="00C7516C" w:rsidRDefault="00C7516C" w:rsidP="00C7516C"/>
    <w:p w:rsidR="00C7516C" w:rsidRDefault="00C7516C" w:rsidP="00C7516C">
      <w:r>
        <w:t>Strategic Military Capacity</w:t>
      </w:r>
    </w:p>
    <w:p w:rsidR="00C7516C" w:rsidRDefault="00C7516C" w:rsidP="00C7516C"/>
    <w:p w:rsidR="00C7516C" w:rsidRDefault="00C7516C" w:rsidP="00C7516C">
      <w:r>
        <w:t xml:space="preserve">Like </w:t>
      </w:r>
      <w:proofErr w:type="spellStart"/>
      <w:r>
        <w:t>Wohlforth</w:t>
      </w:r>
      <w:proofErr w:type="spellEnd"/>
      <w:r>
        <w:t xml:space="preserve">, Brooks and </w:t>
      </w:r>
      <w:proofErr w:type="spellStart"/>
      <w:r>
        <w:t>Wohlforth</w:t>
      </w:r>
      <w:proofErr w:type="spellEnd"/>
      <w:r>
        <w:t>, and Posen, we interpret the stock of US military forces as the product of an aggregate welfare-maximizing strategy.49That it is the national interest that drives the size and composition of the US arsenal is consistent with evidence from the Cold War. After 1945, US forces closely tracked the Soviet arms buildup to maintain the balance of power, as we discuss in more detail. The buildup of US forces after the Cold War is consistent with a strategy of strategic preemption and with a complementary or perhaps an alternative interpretation that attributes it to the political power of defense contractors and subcontractors--what Eisenhower long ago described as the military-industrial complex.50</w:t>
      </w:r>
    </w:p>
    <w:p w:rsidR="00C7516C" w:rsidRDefault="00C7516C" w:rsidP="00C7516C"/>
    <w:p w:rsidR="00C7516C" w:rsidRDefault="00C7516C" w:rsidP="00C7516C">
      <w:r>
        <w:t>The contemporary literature, however, expresses considerable skepticism about the direction of the causal arrow linking special interests and policy decisions. It suggests that interest-group contributions are endogenous to the preferences of policy-makers--that is, groups target officials who already share their interests. More recently, panel-data analyses that include district and legislator fixed effects show that estimates of the impact of a widely varied set of PAC contributions do not differ significantly from zero.51Isolating the impact of the defense industry is particularly difficult because the Pentagon has incentives of its own to distribute its spending widely across congressional districts. Analyzing the relative explanatory power of the defense industry is, in any case, beyond the scope of this paper.</w:t>
      </w:r>
    </w:p>
    <w:p w:rsidR="00C7516C" w:rsidRDefault="00C7516C" w:rsidP="00C7516C"/>
    <w:p w:rsidR="00C7516C" w:rsidRDefault="00C7516C" w:rsidP="00C7516C">
      <w:r>
        <w:t>Here, we limit our ambitions to analyzing a game-theoretic model that explains the US decision to keep intact its Cold-War trade-off between the production of guns and butter even after the Soviet collapse. Our explanation does not invoke institutions, hegemonic benevolence, public goods, or collective-action problems. Because no informational asymmetries exist, it also does not invoke reputation.52For the same reason, it does not rely on the logic of the chain-store paradox--the willingness of an incumbent to fight entry in order to send a costly signal of its type. It is important to note, however, that adding incomplete information to the model--for example, about the other side's marginal cost of arming--would not change the strategic incentives we describe.</w:t>
      </w:r>
    </w:p>
    <w:p w:rsidR="00C7516C" w:rsidRDefault="00C7516C" w:rsidP="00C7516C"/>
    <w:p w:rsidR="00C7516C" w:rsidRDefault="00C7516C" w:rsidP="00C7516C">
      <w:r>
        <w:t>International Competition in Arms: Baseline Model</w:t>
      </w:r>
    </w:p>
    <w:p w:rsidR="00C7516C" w:rsidRDefault="00C7516C" w:rsidP="00C7516C"/>
    <w:p w:rsidR="00C7516C" w:rsidRDefault="00C7516C" w:rsidP="00C7516C">
      <w:r>
        <w:t xml:space="preserve">To develop our theory of unipolar stability, we begin by modeling international relations as a contest between two countries, a </w:t>
      </w:r>
      <w:proofErr w:type="spellStart"/>
      <w:r>
        <w:t>unipole</w:t>
      </w:r>
      <w:proofErr w:type="spellEnd"/>
      <w:r>
        <w:t xml:space="preserve">, U, and a challenger, CH. In the contest, the </w:t>
      </w:r>
      <w:proofErr w:type="spellStart"/>
      <w:r>
        <w:t>unipole</w:t>
      </w:r>
      <w:proofErr w:type="spellEnd"/>
      <w:r>
        <w:t xml:space="preserve"> and the challenger simultaneously choose to allocate resources to the production of a military arsenal, a U , a CH . The share each country receives of global resources,[...], is a function of its arsenal and the arsenals of other countries.</w:t>
      </w:r>
    </w:p>
    <w:p w:rsidR="00C7516C" w:rsidRDefault="00C7516C" w:rsidP="00C7516C"/>
    <w:p w:rsidR="00C7516C" w:rsidRPr="0065304E" w:rsidRDefault="00C7516C" w:rsidP="00C7516C">
      <w:pPr>
        <w:rPr>
          <w:rStyle w:val="StyleUnderline"/>
        </w:rPr>
      </w:pPr>
      <w:r w:rsidRPr="0065304E">
        <w:rPr>
          <w:rStyle w:val="StyleUnderline"/>
        </w:rPr>
        <w:t>A technology of war transforms military arsenals into military capabilities. We assume the technology of war is a contest function giving a share</w:t>
      </w:r>
    </w:p>
    <w:p w:rsidR="00C7516C" w:rsidRDefault="00C7516C" w:rsidP="00C7516C"/>
    <w:p w:rsidR="00C7516C" w:rsidRDefault="00C7516C" w:rsidP="00C7516C">
      <w:r>
        <w:t>1</w:t>
      </w:r>
    </w:p>
    <w:p w:rsidR="00C7516C" w:rsidRDefault="00C7516C" w:rsidP="00C7516C"/>
    <w:p w:rsidR="00C7516C" w:rsidRDefault="00C7516C" w:rsidP="00C7516C">
      <w:r>
        <w:t xml:space="preserve">[formula omitted: see PDF] to the </w:t>
      </w:r>
      <w:proofErr w:type="spellStart"/>
      <w:r>
        <w:t>unipole</w:t>
      </w:r>
      <w:proofErr w:type="spellEnd"/>
      <w:r>
        <w:t xml:space="preserve"> and 1 - [...] U (a U , a CH ) to the challenger.</w:t>
      </w:r>
    </w:p>
    <w:p w:rsidR="00C7516C" w:rsidRDefault="00C7516C" w:rsidP="00C7516C">
      <w:r>
        <w:t>The contest function is increasing in a country's military arsenal, decreasing in its opponent's arsenal, and the marginal returns to military arsenals are decreasing. Because the contest function is symmetric, t</w:t>
      </w:r>
      <w:r w:rsidRPr="00580583">
        <w:rPr>
          <w:rStyle w:val="StyleUnderline"/>
        </w:rPr>
        <w:t>he share of the global resource that each country consumes is determined by its share of total military resources.</w:t>
      </w:r>
      <w:r>
        <w:t xml:space="preserve"> We assume that countries are risk neutral.53Without any allocation by either actor, available resources are split evenly. As a result, any asymmetry that arises in our model is a product of each actor's choices.</w:t>
      </w:r>
    </w:p>
    <w:p w:rsidR="00C7516C" w:rsidRDefault="00C7516C" w:rsidP="00C7516C"/>
    <w:p w:rsidR="00C7516C" w:rsidRDefault="00C7516C" w:rsidP="00C7516C">
      <w:r w:rsidRPr="00580583">
        <w:rPr>
          <w:rStyle w:val="StyleUnderline"/>
        </w:rPr>
        <w:t xml:space="preserve">Acquiring the military arsenal necessary to secure a larger piece of the global pie requires a country to incur two types of inputs. </w:t>
      </w:r>
      <w:r w:rsidRPr="00580583">
        <w:rPr>
          <w:rStyle w:val="Emphasis"/>
        </w:rPr>
        <w:t>It has to expend resources to acquire the human and physical capital</w:t>
      </w:r>
      <w:r>
        <w:t xml:space="preserve">, k </w:t>
      </w:r>
      <w:proofErr w:type="spellStart"/>
      <w:r>
        <w:t>i</w:t>
      </w:r>
      <w:proofErr w:type="spellEnd"/>
      <w:r>
        <w:t xml:space="preserve"> , that sending troops into battle today or in the future requires, </w:t>
      </w:r>
      <w:r w:rsidRPr="00E54FFD">
        <w:rPr>
          <w:rStyle w:val="StyleUnderline"/>
        </w:rPr>
        <w:t>such as training forces and procuring military hardware. We call these capital inputs</w:t>
      </w:r>
      <w:r>
        <w:t xml:space="preserve">. </w:t>
      </w:r>
      <w:r w:rsidRPr="00E54FFD">
        <w:rPr>
          <w:rStyle w:val="StyleUnderline"/>
        </w:rPr>
        <w:t xml:space="preserve">When a country actually deploys forces, it incurs additional labor, l </w:t>
      </w:r>
      <w:proofErr w:type="spellStart"/>
      <w:r w:rsidRPr="00E54FFD">
        <w:rPr>
          <w:rStyle w:val="StyleUnderline"/>
        </w:rPr>
        <w:t>i</w:t>
      </w:r>
      <w:proofErr w:type="spellEnd"/>
      <w:r w:rsidRPr="00E54FFD">
        <w:rPr>
          <w:rStyle w:val="StyleUnderline"/>
        </w:rPr>
        <w:t xml:space="preserve"> , and materials costs--for example, expenditures on combat pay, fuel, munitions, and transport. We assume that a unit of input of each type has constant marginal cost, making the cost of producing military capacity linear. We label the unit cost of capital as r and the cost of labor and munitions as m.</w:t>
      </w:r>
    </w:p>
    <w:p w:rsidR="00C7516C" w:rsidRDefault="00C7516C" w:rsidP="00C7516C"/>
    <w:p w:rsidR="00C7516C" w:rsidRDefault="00C7516C" w:rsidP="00C7516C">
      <w:r w:rsidRPr="00E54FFD">
        <w:rPr>
          <w:rStyle w:val="StyleUnderline"/>
        </w:rPr>
        <w:t>The arsenal is the result of the choice of these inputs</w:t>
      </w:r>
      <w:r>
        <w:t>. We assume that a Leontief production function applies--that is, one in which a fixed ratio exists between inputs irrespective of the level of output. The function is expressed as [formula omitted: see PDF]</w:t>
      </w:r>
    </w:p>
    <w:p w:rsidR="00C7516C" w:rsidRDefault="00C7516C" w:rsidP="00C7516C"/>
    <w:p w:rsidR="00C7516C" w:rsidRDefault="00C7516C" w:rsidP="00C7516C">
      <w:r>
        <w:t xml:space="preserve">The choice variables for each state are l </w:t>
      </w:r>
      <w:proofErr w:type="spellStart"/>
      <w:r>
        <w:t>i</w:t>
      </w:r>
      <w:proofErr w:type="spellEnd"/>
      <w:r>
        <w:t xml:space="preserve"> and k </w:t>
      </w:r>
      <w:proofErr w:type="spellStart"/>
      <w:r>
        <w:t>i</w:t>
      </w:r>
      <w:proofErr w:type="spellEnd"/>
      <w:r>
        <w:t xml:space="preserve"> and the constants [...] and [...] satisfy the fixed-proportion property. For example, if a unit of military capability was equivalent to a usable tank--that is, the tank itself, a driver, and a gunner, then the coefficient on capital would be [...] = 1 and on labor would be [...] = 1/2. Thus, if there is no tank, then a </w:t>
      </w:r>
      <w:proofErr w:type="spellStart"/>
      <w:r>
        <w:t>i</w:t>
      </w:r>
      <w:proofErr w:type="spellEnd"/>
      <w:r>
        <w:t xml:space="preserve"> = 0 or if there is one tank but no driver, a </w:t>
      </w:r>
      <w:proofErr w:type="spellStart"/>
      <w:r>
        <w:t>i</w:t>
      </w:r>
      <w:proofErr w:type="spellEnd"/>
      <w:r>
        <w:t xml:space="preserve"> is 1/2.</w:t>
      </w:r>
    </w:p>
    <w:p w:rsidR="00C7516C" w:rsidRDefault="00C7516C" w:rsidP="00C7516C"/>
    <w:p w:rsidR="00C7516C" w:rsidRPr="00580583" w:rsidRDefault="00C7516C" w:rsidP="00C7516C">
      <w:pPr>
        <w:rPr>
          <w:rStyle w:val="StyleUnderline"/>
        </w:rPr>
      </w:pPr>
      <w:r w:rsidRPr="00580583">
        <w:rPr>
          <w:rStyle w:val="StyleUnderline"/>
        </w:rPr>
        <w:t>When the international contest is played, countries also may have an existing stock of military capital. We allow for the existence of a capital stock</w:t>
      </w:r>
      <w:r>
        <w:t xml:space="preserve"> [formula omitted, refer to PDF] </w:t>
      </w:r>
      <w:r w:rsidRPr="00580583">
        <w:rPr>
          <w:rStyle w:val="StyleUnderline"/>
        </w:rPr>
        <w:t>with a cost function</w:t>
      </w:r>
      <w:r>
        <w:t xml:space="preserve"> [formula omitted, refer to PDF] </w:t>
      </w:r>
      <w:r w:rsidRPr="00580583">
        <w:rPr>
          <w:rStyle w:val="StyleUnderline"/>
        </w:rPr>
        <w:t>for our players</w:t>
      </w:r>
    </w:p>
    <w:p w:rsidR="00C7516C" w:rsidRDefault="00C7516C" w:rsidP="00C7516C"/>
    <w:p w:rsidR="00C7516C" w:rsidRDefault="00C7516C" w:rsidP="00C7516C">
      <w:r>
        <w:t>2</w:t>
      </w:r>
    </w:p>
    <w:p w:rsidR="00C7516C" w:rsidRDefault="00C7516C" w:rsidP="00C7516C"/>
    <w:p w:rsidR="00C7516C" w:rsidRDefault="00C7516C" w:rsidP="00C7516C">
      <w:r>
        <w:t>[formula omitted: see PDF]</w:t>
      </w:r>
    </w:p>
    <w:p w:rsidR="00C7516C" w:rsidRDefault="00C7516C" w:rsidP="00C7516C">
      <w:r>
        <w:t xml:space="preserve">To clarify the implications of our assumption about costs, consider an example in which the </w:t>
      </w:r>
      <w:proofErr w:type="spellStart"/>
      <w:r>
        <w:t>unipole</w:t>
      </w:r>
      <w:proofErr w:type="spellEnd"/>
      <w:r>
        <w:t xml:space="preserve"> wants to deploy a mechanized infantry company abroad. These companies typically consist of three platoons and fourteen infantry fighting vehicles (IFVs). </w:t>
      </w:r>
      <w:r w:rsidRPr="00E54FFD">
        <w:rPr>
          <w:rStyle w:val="StyleUnderline"/>
        </w:rPr>
        <w:t xml:space="preserve">If the fourteen IFVs were already part of its existing capital stock, the </w:t>
      </w:r>
      <w:proofErr w:type="spellStart"/>
      <w:r w:rsidRPr="00E54FFD">
        <w:rPr>
          <w:rStyle w:val="StyleUnderline"/>
        </w:rPr>
        <w:t>unipole</w:t>
      </w:r>
      <w:proofErr w:type="spellEnd"/>
      <w:r w:rsidRPr="00E54FFD">
        <w:rPr>
          <w:rStyle w:val="StyleUnderline"/>
        </w:rPr>
        <w:t xml:space="preserve"> would not need to incur the costs of procuring them </w:t>
      </w:r>
      <w:r>
        <w:t xml:space="preserve">(i.e., r). </w:t>
      </w:r>
      <w:r w:rsidRPr="00E54FFD">
        <w:rPr>
          <w:rStyle w:val="StyleUnderline"/>
        </w:rPr>
        <w:t>As a result, the only costs associated with deploying the company are expenditures on labor, munitions, and fuel</w:t>
      </w:r>
      <w:r>
        <w:t xml:space="preserve"> (m).</w:t>
      </w:r>
      <w:r w:rsidRPr="00E56BB1">
        <w:rPr>
          <w:rStyle w:val="StyleUnderline"/>
        </w:rPr>
        <w:t xml:space="preserve"> But if the </w:t>
      </w:r>
      <w:proofErr w:type="spellStart"/>
      <w:r w:rsidRPr="00E56BB1">
        <w:rPr>
          <w:rStyle w:val="StyleUnderline"/>
        </w:rPr>
        <w:t>unipole</w:t>
      </w:r>
      <w:proofErr w:type="spellEnd"/>
      <w:r w:rsidRPr="00E56BB1">
        <w:rPr>
          <w:rStyle w:val="StyleUnderline"/>
        </w:rPr>
        <w:t xml:space="preserve"> wanted to deploy another company and it had no spare IFVs, then deployment would require it to purchase both the vehicle and the labor, munitions, and fuel.</w:t>
      </w:r>
    </w:p>
    <w:p w:rsidR="00C7516C" w:rsidRDefault="00C7516C" w:rsidP="00C7516C"/>
    <w:p w:rsidR="00C7516C" w:rsidRDefault="00C7516C" w:rsidP="00C7516C">
      <w:r>
        <w:t xml:space="preserve">Thus, the utility of a </w:t>
      </w:r>
      <w:proofErr w:type="spellStart"/>
      <w:r>
        <w:t>unipole</w:t>
      </w:r>
      <w:proofErr w:type="spellEnd"/>
      <w:r>
        <w:t xml:space="preserve"> and challenger for a set of allocations is</w:t>
      </w:r>
    </w:p>
    <w:p w:rsidR="00C7516C" w:rsidRDefault="00C7516C" w:rsidP="00C7516C"/>
    <w:p w:rsidR="00C7516C" w:rsidRDefault="00C7516C" w:rsidP="00C7516C">
      <w:r>
        <w:t>3</w:t>
      </w:r>
    </w:p>
    <w:p w:rsidR="00C7516C" w:rsidRDefault="00C7516C" w:rsidP="00C7516C"/>
    <w:p w:rsidR="00C7516C" w:rsidRDefault="00C7516C" w:rsidP="00C7516C">
      <w:r>
        <w:t>[formula omitted: see PDF]</w:t>
      </w:r>
    </w:p>
    <w:p w:rsidR="00C7516C" w:rsidRDefault="00C7516C" w:rsidP="00C7516C">
      <w:r>
        <w:t>4</w:t>
      </w:r>
    </w:p>
    <w:p w:rsidR="00C7516C" w:rsidRDefault="00C7516C" w:rsidP="00C7516C"/>
    <w:p w:rsidR="00C7516C" w:rsidRDefault="00C7516C" w:rsidP="00C7516C">
      <w:r>
        <w:t xml:space="preserve">[formula omitted: see PDF] </w:t>
      </w:r>
      <w:r w:rsidRPr="00E56BB1">
        <w:rPr>
          <w:rStyle w:val="StyleUnderline"/>
        </w:rPr>
        <w:t xml:space="preserve">In a situation in which the countries are symmetric and neither has any pre-existing capital, it is easy to describe the optimal choices of the players. So for [formula omitted, refer to PDF], both countries allocate positive resources to the international competition and their choices--their best responses--will be </w:t>
      </w:r>
      <w:r>
        <w:t>[formula omitted: see PDF]</w:t>
      </w:r>
    </w:p>
    <w:p w:rsidR="00C7516C" w:rsidRDefault="00C7516C" w:rsidP="00C7516C">
      <w:r>
        <w:t>In equilibrium, each country chooses an allocation of resources that sets its marginal benefit of expanding military capability equal to its marginal cost of doing so, given its opponent's allocation. As a result, if the marginal cost of capital or deployment increases, allocations of resources to military capabilities decrease. When the countries simultaneously best respond we have a Nash equilibrium.</w:t>
      </w:r>
    </w:p>
    <w:p w:rsidR="00C7516C" w:rsidRDefault="00C7516C" w:rsidP="00C7516C"/>
    <w:p w:rsidR="00C7516C" w:rsidRDefault="00C7516C" w:rsidP="00C7516C">
      <w:r>
        <w:t>Proposition 1</w:t>
      </w:r>
    </w:p>
    <w:p w:rsidR="00C7516C" w:rsidRDefault="00C7516C" w:rsidP="00C7516C"/>
    <w:p w:rsidR="00C7516C" w:rsidRDefault="00C7516C" w:rsidP="00C7516C">
      <w:r>
        <w:t>Suppose that [formula omitted, refer to PDF]. Let [formula omitted, refer to PDF]. Then in any Nash equilibrium both arsenals are positive, [formula omitted: see PDF] if and only if 0 &lt; m &lt; r &lt; [...]/4 and[...] &gt; (4m[...])/([...] - 4r). In this equilibrium the share of the resource for each country is 1/2.</w:t>
      </w:r>
    </w:p>
    <w:p w:rsidR="00C7516C" w:rsidRDefault="00C7516C" w:rsidP="00C7516C"/>
    <w:p w:rsidR="00C7516C" w:rsidRDefault="00C7516C" w:rsidP="00C7516C">
      <w:r>
        <w:t>Proof</w:t>
      </w:r>
    </w:p>
    <w:p w:rsidR="00C7516C" w:rsidRDefault="00C7516C" w:rsidP="00C7516C"/>
    <w:p w:rsidR="00C7516C" w:rsidRDefault="00C7516C" w:rsidP="00C7516C">
      <w:r>
        <w:t>All proofs are in the appendix. [formula omitted, refer to PDF]</w:t>
      </w:r>
    </w:p>
    <w:p w:rsidR="00C7516C" w:rsidRDefault="00C7516C" w:rsidP="00C7516C"/>
    <w:p w:rsidR="00C7516C" w:rsidRDefault="00C7516C" w:rsidP="00C7516C">
      <w:r>
        <w:t>To make comparisons across models as clear as possible in what follows, we assume that 0 &lt; m &lt; r &lt; [...]/4 and [...] &gt; (4m[...])/([...] - 4r), implying that the allocation for each player is positive for some values of its opponent's choices.</w:t>
      </w:r>
    </w:p>
    <w:p w:rsidR="00C7516C" w:rsidRDefault="00C7516C" w:rsidP="00C7516C"/>
    <w:p w:rsidR="00C7516C" w:rsidRDefault="00C7516C" w:rsidP="00C7516C">
      <w:r>
        <w:t xml:space="preserve">Figure 2 illustrates an example of the equilibrium of this game when r = 1/9 and m = 1/18 and the production of military capabilities takes equal shares of capital and labor. The two functions trace out the optimal arsenals of each actor, where [formula omitted, refer to PDF] is the </w:t>
      </w:r>
      <w:proofErr w:type="spellStart"/>
      <w:r>
        <w:t>unipole's</w:t>
      </w:r>
      <w:proofErr w:type="spellEnd"/>
      <w:r>
        <w:t xml:space="preserve"> optimal arsenal for each choice by the challenger and [formula omitted, refer to PDF] is the challenger's optimal arsenal for each choice by the </w:t>
      </w:r>
      <w:proofErr w:type="spellStart"/>
      <w:r>
        <w:t>unipole</w:t>
      </w:r>
      <w:proofErr w:type="spellEnd"/>
      <w:r>
        <w:t>. The figure shows that when the opponent's level of arms is low, a country's optimal response is increasing in its opponent's arsenal. However, when the arsenal of the opponent is sufficiently high, increases in its military spending discourage its rival's spending. As a result, the optimal arsenal is nonmonotonic in the rival's choice.</w:t>
      </w:r>
    </w:p>
    <w:p w:rsidR="00C7516C" w:rsidRDefault="00C7516C" w:rsidP="00C7516C"/>
    <w:p w:rsidR="00C7516C" w:rsidRDefault="00C7516C" w:rsidP="00C7516C">
      <w:r>
        <w:t>Figure 2.</w:t>
      </w:r>
    </w:p>
    <w:p w:rsidR="00C7516C" w:rsidRDefault="00C7516C" w:rsidP="00C7516C"/>
    <w:p w:rsidR="00C7516C" w:rsidRDefault="00C7516C" w:rsidP="00C7516C">
      <w:r>
        <w:t>Countries' optimal arsenals in the symmetric game</w:t>
      </w:r>
    </w:p>
    <w:p w:rsidR="00C7516C" w:rsidRDefault="00C7516C" w:rsidP="00C7516C"/>
    <w:p w:rsidR="00C7516C" w:rsidRDefault="00C7516C" w:rsidP="00C7516C">
      <w:r>
        <w:t>[Figure Omitted; See PDF]</w:t>
      </w:r>
    </w:p>
    <w:p w:rsidR="00C7516C" w:rsidRDefault="00C7516C" w:rsidP="00C7516C">
      <w:r w:rsidRPr="00535CCC">
        <w:rPr>
          <w:rStyle w:val="StyleUnderline"/>
        </w:rPr>
        <w:t>The point where these functions cross is the equilibrium of the contest in which the players are symmetric and neither has a pre-existing capital stock.</w:t>
      </w:r>
      <w:r>
        <w:t xml:space="preserve"> If we substitute r and m into our solution we get (½, ½)--that is, an even split of available global resources. This is analogous to the bipolar world in which at the end of the war neither superpower had a pre-existing capital stock advantage that empowered it to exert as significant an impact on the spending of the other.</w:t>
      </w:r>
    </w:p>
    <w:p w:rsidR="00C7516C" w:rsidRDefault="00C7516C" w:rsidP="00C7516C"/>
    <w:p w:rsidR="00C7516C" w:rsidRDefault="00C7516C" w:rsidP="00C7516C">
      <w:r>
        <w:t>International Competition with Pre-existing Capital Stocks</w:t>
      </w:r>
    </w:p>
    <w:p w:rsidR="00C7516C" w:rsidRDefault="00C7516C" w:rsidP="00C7516C"/>
    <w:p w:rsidR="00C7516C" w:rsidRDefault="00C7516C" w:rsidP="00C7516C">
      <w:r>
        <w:t xml:space="preserve">Now, we analyze the same strategic interaction, but this time the </w:t>
      </w:r>
      <w:proofErr w:type="spellStart"/>
      <w:r>
        <w:t>unipole</w:t>
      </w:r>
      <w:proofErr w:type="spellEnd"/>
      <w:r>
        <w:t xml:space="preserve"> has an existing capital stock equal to [formula omitted, refer to PDF] at the beginning of the contest. </w:t>
      </w:r>
      <w:r w:rsidRPr="00535CCC">
        <w:rPr>
          <w:rStyle w:val="StyleUnderline"/>
        </w:rPr>
        <w:t xml:space="preserve">The actions of the </w:t>
      </w:r>
      <w:proofErr w:type="spellStart"/>
      <w:r w:rsidRPr="00535CCC">
        <w:rPr>
          <w:rStyle w:val="StyleUnderline"/>
        </w:rPr>
        <w:t>unipole</w:t>
      </w:r>
      <w:proofErr w:type="spellEnd"/>
      <w:r w:rsidRPr="00535CCC">
        <w:rPr>
          <w:rStyle w:val="StyleUnderline"/>
        </w:rPr>
        <w:t xml:space="preserve"> in the contest now depend on the level of its pre-existing military capital stock. First, consider the arsenal the </w:t>
      </w:r>
      <w:proofErr w:type="spellStart"/>
      <w:r w:rsidRPr="00535CCC">
        <w:rPr>
          <w:rStyle w:val="StyleUnderline"/>
        </w:rPr>
        <w:t>unipole</w:t>
      </w:r>
      <w:proofErr w:type="spellEnd"/>
      <w:r w:rsidRPr="00535CCC">
        <w:rPr>
          <w:rStyle w:val="StyleUnderline"/>
        </w:rPr>
        <w:t xml:space="preserve"> would build in equilibrium if it had no capital stock.</w:t>
      </w:r>
      <w:r>
        <w:t xml:space="preserve"> That is an amount [formula omitted, refer to PDF], resulting from the equilibrium to the symmetric game. </w:t>
      </w:r>
      <w:r w:rsidRPr="00535CCC">
        <w:rPr>
          <w:rStyle w:val="StyleUnderline"/>
        </w:rPr>
        <w:t>If its pre-existing capital stock is small, specifically less than is necessary to generate an arsenal equal to</w:t>
      </w:r>
      <w:r>
        <w:t xml:space="preserve"> [formula omitted, refer to PDF], then </w:t>
      </w:r>
      <w:r w:rsidRPr="00535CCC">
        <w:rPr>
          <w:rStyle w:val="StyleUnderline"/>
        </w:rPr>
        <w:t>its stock has no effect on the optimal choice of military size.</w:t>
      </w:r>
      <w:r>
        <w:t xml:space="preserve"> This is because, even though the pre-existing capital stock gives the </w:t>
      </w:r>
      <w:proofErr w:type="spellStart"/>
      <w:r>
        <w:t>unipole</w:t>
      </w:r>
      <w:proofErr w:type="spellEnd"/>
      <w:r>
        <w:t xml:space="preserve"> a "discount" on the first few units of capital being acquired, the optimal size of the military is still determined by setting the marginal cost equal to the marginal benefit of the next unit when paying for both capital and labor. As a result, </w:t>
      </w:r>
      <w:r w:rsidRPr="00F633C6">
        <w:rPr>
          <w:rStyle w:val="StyleUnderline"/>
        </w:rPr>
        <w:t>when the military capital stock</w:t>
      </w:r>
      <w:r>
        <w:t xml:space="preserve">, [formula omitted, refer to PDF], </w:t>
      </w:r>
      <w:r w:rsidRPr="00F633C6">
        <w:rPr>
          <w:rStyle w:val="StyleUnderline"/>
        </w:rPr>
        <w:t>is less than</w:t>
      </w:r>
      <w:r>
        <w:t xml:space="preserve"> [formula omitted, refer to PDF], </w:t>
      </w:r>
      <w:r w:rsidRPr="00F633C6">
        <w:rPr>
          <w:rStyle w:val="StyleUnderline"/>
        </w:rPr>
        <w:t xml:space="preserve">the </w:t>
      </w:r>
      <w:proofErr w:type="spellStart"/>
      <w:r w:rsidRPr="00F633C6">
        <w:rPr>
          <w:rStyle w:val="StyleUnderline"/>
        </w:rPr>
        <w:t>unipole</w:t>
      </w:r>
      <w:proofErr w:type="spellEnd"/>
      <w:r w:rsidRPr="00F633C6">
        <w:rPr>
          <w:rStyle w:val="StyleUnderline"/>
        </w:rPr>
        <w:t xml:space="preserve"> builds an arsenal of size</w:t>
      </w:r>
      <w:r>
        <w:t xml:space="preserve"> [formula omitted, refer to PDF] </w:t>
      </w:r>
      <w:r w:rsidRPr="00F633C6">
        <w:rPr>
          <w:rStyle w:val="StyleUnderline"/>
        </w:rPr>
        <w:t>in the game</w:t>
      </w:r>
      <w:r>
        <w:t>.</w:t>
      </w:r>
    </w:p>
    <w:p w:rsidR="00C7516C" w:rsidRDefault="00C7516C" w:rsidP="00C7516C"/>
    <w:p w:rsidR="00C7516C" w:rsidRDefault="00C7516C" w:rsidP="00C7516C">
      <w:r>
        <w:t xml:space="preserve">If, however, [formula omitted, refer to PDF] is greater than this symmetric equilibrium allocation, [formula omitted, refer to PDF], but less than what the </w:t>
      </w:r>
      <w:proofErr w:type="spellStart"/>
      <w:r>
        <w:t>unipole</w:t>
      </w:r>
      <w:proofErr w:type="spellEnd"/>
      <w:r>
        <w:t xml:space="preserve"> would choose if the capital component were free, then the contest allocation of the </w:t>
      </w:r>
      <w:proofErr w:type="spellStart"/>
      <w:r>
        <w:t>unipole</w:t>
      </w:r>
      <w:proofErr w:type="spellEnd"/>
      <w:r>
        <w:t xml:space="preserve"> is exactly [formula omitted, refer to PDF]. This is because below [formula omitted, refer to PDF] the </w:t>
      </w:r>
      <w:proofErr w:type="spellStart"/>
      <w:r>
        <w:t>unipole's</w:t>
      </w:r>
      <w:proofErr w:type="spellEnd"/>
      <w:r>
        <w:t xml:space="preserve"> marginal benefit of acquiring more arms is greater than the marginal cost of doing so because of its existing stock of military capital. For example, think of this as a case in which the </w:t>
      </w:r>
      <w:proofErr w:type="spellStart"/>
      <w:r>
        <w:t>unipole</w:t>
      </w:r>
      <w:proofErr w:type="spellEnd"/>
      <w:r>
        <w:t xml:space="preserve"> has a number of infantry fighting vehicles left over from a previous war and all it needs is to equip a new unit is to train new solders at a cost m. Thus, at least up to [formula omitted, refer to PDF], the marginal cost is smaller than without the capital stock, and because [formula omitted, refer to PDF] is below the allocation the </w:t>
      </w:r>
      <w:proofErr w:type="spellStart"/>
      <w:r>
        <w:t>unipole</w:t>
      </w:r>
      <w:proofErr w:type="spellEnd"/>
      <w:r>
        <w:t xml:space="preserve"> would choose were the capital component free, the marginal calculation is positive and it is worthwhile expanding up to at least [formula omitted, refer to PDF].</w:t>
      </w:r>
    </w:p>
    <w:p w:rsidR="00C7516C" w:rsidRDefault="00C7516C" w:rsidP="00C7516C"/>
    <w:p w:rsidR="00C7516C" w:rsidRDefault="00C7516C" w:rsidP="00C7516C">
      <w:r>
        <w:t xml:space="preserve">Above [formula omitted, refer to PDF], the </w:t>
      </w:r>
      <w:proofErr w:type="spellStart"/>
      <w:r>
        <w:t>unipole</w:t>
      </w:r>
      <w:proofErr w:type="spellEnd"/>
      <w:r>
        <w:t xml:space="preserve"> pays both the capital cost r and the mobilization cost m. Here it must both purchase vehicles and train men. Because the </w:t>
      </w:r>
      <w:proofErr w:type="spellStart"/>
      <w:r>
        <w:t>unipole</w:t>
      </w:r>
      <w:proofErr w:type="spellEnd"/>
      <w:r>
        <w:t xml:space="preserve"> is at an allocation [formula omitted, refer to PDF], we know that the marginal cost of doing so exceeds the marginal benefit. As a result, its optimal choice must be to build [formula omitted, refer to PDF]. Finally, if [formula omitted, refer to PDF] were larger than the amount the </w:t>
      </w:r>
      <w:proofErr w:type="spellStart"/>
      <w:r>
        <w:t>unipole</w:t>
      </w:r>
      <w:proofErr w:type="spellEnd"/>
      <w:r>
        <w:t xml:space="preserve"> would allocate in an equilibrium where military capital was free, and it only need pay a cost m, then how much more pre-existing capital the </w:t>
      </w:r>
      <w:proofErr w:type="spellStart"/>
      <w:r>
        <w:t>unipole</w:t>
      </w:r>
      <w:proofErr w:type="spellEnd"/>
      <w:r>
        <w:t xml:space="preserve"> has is irrelevant. The </w:t>
      </w:r>
      <w:proofErr w:type="spellStart"/>
      <w:r>
        <w:t>unipole</w:t>
      </w:r>
      <w:proofErr w:type="spellEnd"/>
      <w:r>
        <w:t xml:space="preserve"> just operates, for all practical purposes, as if there were no capital costs. This means that capital components like tanks or advanced weapons systems may go unused. These outcomes are formally summarized by conditions on the costs of capital and mobilization in our model and are described formally in the following proposition.</w:t>
      </w:r>
    </w:p>
    <w:p w:rsidR="00C7516C" w:rsidRDefault="00C7516C" w:rsidP="00C7516C"/>
    <w:p w:rsidR="00C7516C" w:rsidRDefault="00C7516C" w:rsidP="00C7516C">
      <w:r>
        <w:t>Proposition 2</w:t>
      </w:r>
    </w:p>
    <w:p w:rsidR="00C7516C" w:rsidRDefault="00C7516C" w:rsidP="00C7516C"/>
    <w:p w:rsidR="00C7516C" w:rsidRDefault="00C7516C" w:rsidP="00C7516C">
      <w:r>
        <w:t xml:space="preserve">Suppose the positive arsenal condition of Proposition 1 is satisfied and that [formula omitted, refer to PDF] but [formula omitted, refer to PDF]. Let [formula omitted, refer to PDF]. Then the </w:t>
      </w:r>
      <w:proofErr w:type="spellStart"/>
      <w:r>
        <w:t>unipole's</w:t>
      </w:r>
      <w:proofErr w:type="spellEnd"/>
      <w:r>
        <w:t xml:space="preserve"> equilibrium arsenal is</w:t>
      </w:r>
    </w:p>
    <w:p w:rsidR="00C7516C" w:rsidRDefault="00C7516C" w:rsidP="00C7516C"/>
    <w:p w:rsidR="00C7516C" w:rsidRDefault="00C7516C" w:rsidP="00C7516C">
      <w:r>
        <w:t>5</w:t>
      </w:r>
    </w:p>
    <w:p w:rsidR="00C7516C" w:rsidRDefault="00C7516C" w:rsidP="00C7516C"/>
    <w:p w:rsidR="00C7516C" w:rsidRDefault="00C7516C" w:rsidP="00C7516C">
      <w:r>
        <w:t>[formula omitted: see PDF]</w:t>
      </w:r>
    </w:p>
    <w:p w:rsidR="00C7516C" w:rsidRDefault="00C7516C" w:rsidP="00C7516C">
      <w:r w:rsidRPr="00EA0777">
        <w:rPr>
          <w:rStyle w:val="StyleUnderline"/>
        </w:rPr>
        <w:t xml:space="preserve">The logic of optimal allocations implies that the </w:t>
      </w:r>
      <w:proofErr w:type="spellStart"/>
      <w:r w:rsidRPr="00EA0777">
        <w:rPr>
          <w:rStyle w:val="StyleUnderline"/>
        </w:rPr>
        <w:t>unipole's</w:t>
      </w:r>
      <w:proofErr w:type="spellEnd"/>
      <w:r w:rsidRPr="00EA0777">
        <w:rPr>
          <w:rStyle w:val="StyleUnderline"/>
        </w:rPr>
        <w:t xml:space="preserve"> military arsenal in the contest increases with its pre-existing capital stock</w:t>
      </w:r>
      <w:r>
        <w:t xml:space="preserve">. Now we can show clearly why pre-existing capacity can endow the </w:t>
      </w:r>
      <w:proofErr w:type="spellStart"/>
      <w:r>
        <w:t>unipole</w:t>
      </w:r>
      <w:proofErr w:type="spellEnd"/>
      <w:r>
        <w:t xml:space="preserve"> with the ability to decrease the military allocation of its challenger. </w:t>
      </w:r>
      <w:r w:rsidRPr="00EA0777">
        <w:rPr>
          <w:rStyle w:val="StyleUnderline"/>
        </w:rPr>
        <w:t>As</w:t>
      </w:r>
      <w:r>
        <w:t xml:space="preserve"> [formula omitted, refer to PDF] </w:t>
      </w:r>
      <w:r w:rsidRPr="00EA0777">
        <w:rPr>
          <w:rStyle w:val="StyleUnderline"/>
        </w:rPr>
        <w:t xml:space="preserve">increases past the equilibrium arsenal of a country without any capital stock, the </w:t>
      </w:r>
      <w:proofErr w:type="spellStart"/>
      <w:r w:rsidRPr="00EA0777">
        <w:rPr>
          <w:rStyle w:val="StyleUnderline"/>
        </w:rPr>
        <w:t>unipole's</w:t>
      </w:r>
      <w:proofErr w:type="spellEnd"/>
      <w:r w:rsidRPr="00EA0777">
        <w:rPr>
          <w:rStyle w:val="StyleUnderline"/>
        </w:rPr>
        <w:t xml:space="preserve"> spending on arms increases. This decreases the challenger's marginal return to spending because beyond the symmetric allocation military spending starts to exhibit decreasing marginal returns.</w:t>
      </w:r>
      <w:r>
        <w:t xml:space="preserve"> </w:t>
      </w:r>
      <w:r w:rsidRPr="004D0C9E">
        <w:rPr>
          <w:rStyle w:val="Emphasis"/>
        </w:rPr>
        <w:t>In our model, this is the manifestation of the fact that building military capabilities can have economies of scale up to a point</w:t>
      </w:r>
      <w:r w:rsidRPr="004D0C9E">
        <w:rPr>
          <w:rStyle w:val="StyleUnderline"/>
        </w:rPr>
        <w:t>. Beyond this point the next battleship or armored battalion makes less of a marginal contribution to military success than the last</w:t>
      </w:r>
      <w:r>
        <w:t xml:space="preserve">. This fact creates an optimal procurement curve that declines from the challenger's peak arsenal as the incumbent's spending rises. In fact, the higher the </w:t>
      </w:r>
      <w:proofErr w:type="spellStart"/>
      <w:r>
        <w:t>unipole's</w:t>
      </w:r>
      <w:proofErr w:type="spellEnd"/>
      <w:r>
        <w:t xml:space="preserve"> pre-existing advantage, the more diminishing marginal returns affect a challenger's behavior.</w:t>
      </w:r>
    </w:p>
    <w:p w:rsidR="00C7516C" w:rsidRDefault="00C7516C" w:rsidP="00C7516C">
      <w:r>
        <w:t xml:space="preserve">It is also easy to show that the challenger's arsenal, when it pays all capital and manpower costs, is maximized at [formula omitted, refer to PDF].54So when the </w:t>
      </w:r>
      <w:proofErr w:type="spellStart"/>
      <w:r>
        <w:t>unipole</w:t>
      </w:r>
      <w:proofErr w:type="spellEnd"/>
      <w:r>
        <w:t xml:space="preserve"> has pre-existing capital, the equilibrium allocations and resource shares also depend on this stock.</w:t>
      </w:r>
    </w:p>
    <w:p w:rsidR="00C7516C" w:rsidRDefault="00C7516C" w:rsidP="00C7516C"/>
    <w:p w:rsidR="00C7516C" w:rsidRDefault="00C7516C" w:rsidP="00C7516C">
      <w:r>
        <w:t>Proposition 3</w:t>
      </w:r>
    </w:p>
    <w:p w:rsidR="00C7516C" w:rsidRDefault="00C7516C" w:rsidP="00C7516C"/>
    <w:p w:rsidR="00C7516C" w:rsidRDefault="00C7516C" w:rsidP="00C7516C">
      <w:r>
        <w:t>With pre-existing capital stock the Nash-equilibrium arsenals in the contest are [formula omitted: see PDF] This proposition has an immediate corollary</w:t>
      </w:r>
    </w:p>
    <w:p w:rsidR="00C7516C" w:rsidRDefault="00C7516C" w:rsidP="00C7516C"/>
    <w:p w:rsidR="00C7516C" w:rsidRDefault="00C7516C" w:rsidP="00C7516C">
      <w:r>
        <w:t>Corollary 1</w:t>
      </w:r>
    </w:p>
    <w:p w:rsidR="00C7516C" w:rsidRDefault="00C7516C" w:rsidP="00C7516C"/>
    <w:p w:rsidR="00C7516C" w:rsidRDefault="00C7516C" w:rsidP="00C7516C">
      <w:r>
        <w:t xml:space="preserve">The </w:t>
      </w:r>
      <w:proofErr w:type="spellStart"/>
      <w:r>
        <w:t>unipole's</w:t>
      </w:r>
      <w:proofErr w:type="spellEnd"/>
      <w:r>
        <w:t xml:space="preserve"> share is weakly increasing in k U .</w:t>
      </w:r>
    </w:p>
    <w:p w:rsidR="00C7516C" w:rsidRDefault="00C7516C" w:rsidP="00C7516C"/>
    <w:p w:rsidR="00C7516C" w:rsidRDefault="00C7516C" w:rsidP="00C7516C">
      <w:r>
        <w:t xml:space="preserve">Figure 3 shows the consequences of an existing capital stock. </w:t>
      </w:r>
      <w:r w:rsidRPr="00206070">
        <w:rPr>
          <w:rStyle w:val="StyleUnderline"/>
        </w:rPr>
        <w:t xml:space="preserve">As the </w:t>
      </w:r>
      <w:proofErr w:type="spellStart"/>
      <w:r w:rsidRPr="00206070">
        <w:rPr>
          <w:rStyle w:val="StyleUnderline"/>
        </w:rPr>
        <w:t>unipole's</w:t>
      </w:r>
      <w:proofErr w:type="spellEnd"/>
      <w:r w:rsidRPr="00206070">
        <w:rPr>
          <w:rStyle w:val="StyleUnderline"/>
        </w:rPr>
        <w:t xml:space="preserve"> capital stock increases, it initially has no effect on resource shares</w:t>
      </w:r>
      <w:r>
        <w:t xml:space="preserve">. Once [formula omitted, refer to PDF] passes the amount of capital that the </w:t>
      </w:r>
      <w:proofErr w:type="spellStart"/>
      <w:r>
        <w:t>unipole</w:t>
      </w:r>
      <w:proofErr w:type="spellEnd"/>
      <w:r>
        <w:t xml:space="preserve"> would purchase in the equilibrium of the symmetric game, however, the </w:t>
      </w:r>
      <w:proofErr w:type="spellStart"/>
      <w:r>
        <w:t>unipole's</w:t>
      </w:r>
      <w:proofErr w:type="spellEnd"/>
      <w:r>
        <w:t xml:space="preserve"> arsenal and its global resource share go up while both the arsenal and share of global resources that accrue to the challenger decrease. As Figure 3 shows, the </w:t>
      </w:r>
      <w:proofErr w:type="spellStart"/>
      <w:r>
        <w:t>unipole</w:t>
      </w:r>
      <w:proofErr w:type="spellEnd"/>
      <w:r>
        <w:t xml:space="preserve"> gets up to three quarters of the resources, leaving one quarter for the challenger--that is, the outcome of the game effectively transfers to the </w:t>
      </w:r>
      <w:proofErr w:type="spellStart"/>
      <w:r>
        <w:t>unipole</w:t>
      </w:r>
      <w:proofErr w:type="spellEnd"/>
      <w:r>
        <w:t xml:space="preserve"> 50 percent of the share of the resources that the challenger obtains in the symmetric game.</w:t>
      </w:r>
    </w:p>
    <w:p w:rsidR="00C7516C" w:rsidRDefault="00C7516C" w:rsidP="00C7516C"/>
    <w:p w:rsidR="00C7516C" w:rsidRDefault="00C7516C" w:rsidP="00C7516C">
      <w:r>
        <w:t>Figure 3.</w:t>
      </w:r>
    </w:p>
    <w:p w:rsidR="00C7516C" w:rsidRDefault="00C7516C" w:rsidP="00C7516C"/>
    <w:p w:rsidR="00C7516C" w:rsidRDefault="00C7516C" w:rsidP="00C7516C">
      <w:r>
        <w:t xml:space="preserve">Payoffs of the </w:t>
      </w:r>
      <w:proofErr w:type="spellStart"/>
      <w:r>
        <w:t>unipole</w:t>
      </w:r>
      <w:proofErr w:type="spellEnd"/>
      <w:r>
        <w:t xml:space="preserve"> and the challenger as a function of [formula omitted, refer to PDF], r = 1/9, m = 1/18,[...]= [...]= 1</w:t>
      </w:r>
    </w:p>
    <w:p w:rsidR="00C7516C" w:rsidRDefault="00C7516C" w:rsidP="00C7516C"/>
    <w:p w:rsidR="00C7516C" w:rsidRDefault="00C7516C" w:rsidP="00C7516C">
      <w:r>
        <w:t>[Figure Omitted; See PDF]</w:t>
      </w:r>
    </w:p>
    <w:p w:rsidR="00C7516C" w:rsidRDefault="00C7516C" w:rsidP="00C7516C">
      <w:r>
        <w:t xml:space="preserve">From Proposition 3 we can also see that only when the </w:t>
      </w:r>
      <w:proofErr w:type="spellStart"/>
      <w:r>
        <w:t>unipole</w:t>
      </w:r>
      <w:proofErr w:type="spellEnd"/>
      <w:r>
        <w:t xml:space="preserve"> has a capital advantage does the distribution of benefits depend on the costs of military capacity or the state of the military technology--being capital or labor intensive--because the arsenals for small capital stocks are equal.</w:t>
      </w:r>
    </w:p>
    <w:p w:rsidR="00C7516C" w:rsidRDefault="00C7516C" w:rsidP="00C7516C"/>
    <w:p w:rsidR="00C7516C" w:rsidRDefault="00C7516C" w:rsidP="00C7516C">
      <w:r>
        <w:t>What are the payoffs to the two sides when a pre-existing capital stock [formula omitted, refer to PDF] exists? Figure 4 shows the results when r = 1/9, m = 1/18, and [...] = [...] = 1, which are typical results for all values of r and m when they are sufficiently small that both countries procure arms in the symmetric game with no pre-existing military capital.</w:t>
      </w:r>
    </w:p>
    <w:p w:rsidR="00C7516C" w:rsidRDefault="00C7516C" w:rsidP="00C7516C"/>
    <w:p w:rsidR="00C7516C" w:rsidRDefault="00C7516C" w:rsidP="00C7516C">
      <w:r>
        <w:t>Figure 4.</w:t>
      </w:r>
    </w:p>
    <w:p w:rsidR="00C7516C" w:rsidRDefault="00C7516C" w:rsidP="00C7516C"/>
    <w:p w:rsidR="00C7516C" w:rsidRDefault="00C7516C" w:rsidP="00C7516C">
      <w:r>
        <w:t xml:space="preserve">Payoffs of the </w:t>
      </w:r>
      <w:proofErr w:type="spellStart"/>
      <w:r>
        <w:t>unipole</w:t>
      </w:r>
      <w:proofErr w:type="spellEnd"/>
      <w:r>
        <w:t xml:space="preserve"> and the challenger as a function of [formula omitted, refer to PDF], r = 1/9; m = 1/18, and[...]= [...]= 1</w:t>
      </w:r>
    </w:p>
    <w:p w:rsidR="00C7516C" w:rsidRDefault="00C7516C" w:rsidP="00C7516C"/>
    <w:p w:rsidR="00C7516C" w:rsidRDefault="00C7516C" w:rsidP="00C7516C">
      <w:r>
        <w:t>[Figure Omitted; See PDF]</w:t>
      </w:r>
    </w:p>
    <w:p w:rsidR="00C7516C" w:rsidRDefault="00C7516C" w:rsidP="00C7516C">
      <w:r>
        <w:t xml:space="preserve">Figure 4 shows that at first an existing capital stock represents only a cost-saving benefit for the </w:t>
      </w:r>
      <w:proofErr w:type="spellStart"/>
      <w:r>
        <w:t>unipole</w:t>
      </w:r>
      <w:proofErr w:type="spellEnd"/>
      <w:r>
        <w:t xml:space="preserve">. This is the case where shares of resource remain unchanged. The </w:t>
      </w:r>
      <w:proofErr w:type="spellStart"/>
      <w:r>
        <w:t>unipole's</w:t>
      </w:r>
      <w:proofErr w:type="spellEnd"/>
      <w:r>
        <w:t xml:space="preserve"> utility goes up by [formula omitted, refer to PDF] because it need not pay the cost of arms for its first [formula omitted, refer to PDF] units. Also the challenger's utility here is flat because the </w:t>
      </w:r>
      <w:proofErr w:type="spellStart"/>
      <w:r>
        <w:t>unipole's</w:t>
      </w:r>
      <w:proofErr w:type="spellEnd"/>
      <w:r>
        <w:t xml:space="preserve"> cost saving does not affect its marginal calculations and, therefore, does not influence the contest allocations. Once the capital stock begins to influence the </w:t>
      </w:r>
      <w:proofErr w:type="spellStart"/>
      <w:r>
        <w:t>unipole's</w:t>
      </w:r>
      <w:proofErr w:type="spellEnd"/>
      <w:r>
        <w:t xml:space="preserve"> action, however, the story changes. The </w:t>
      </w:r>
      <w:proofErr w:type="spellStart"/>
      <w:r>
        <w:t>unipole's</w:t>
      </w:r>
      <w:proofErr w:type="spellEnd"/>
      <w:r>
        <w:t xml:space="preserve"> utility continues to increase, but at a faster rate, while the challenger's begins to decrease. This is because [formula omitted, refer to PDF] has two effects. First, it increases the </w:t>
      </w:r>
      <w:proofErr w:type="spellStart"/>
      <w:r>
        <w:t>unipole's</w:t>
      </w:r>
      <w:proofErr w:type="spellEnd"/>
      <w:r>
        <w:t xml:space="preserve"> military spending in the contest. Second, as seen in Figure 5, it also decreases the challenger's optimal spending level.</w:t>
      </w:r>
    </w:p>
    <w:p w:rsidR="00C7516C" w:rsidRDefault="00C7516C" w:rsidP="00C7516C"/>
    <w:p w:rsidR="00C7516C" w:rsidRDefault="00C7516C" w:rsidP="00C7516C">
      <w:r>
        <w:t>Figure 5.</w:t>
      </w:r>
    </w:p>
    <w:p w:rsidR="00C7516C" w:rsidRDefault="00C7516C" w:rsidP="00C7516C"/>
    <w:p w:rsidR="00C7516C" w:rsidRDefault="00C7516C" w:rsidP="00C7516C">
      <w:r>
        <w:t xml:space="preserve">Arsenals of the </w:t>
      </w:r>
      <w:proofErr w:type="spellStart"/>
      <w:r>
        <w:t>unipole</w:t>
      </w:r>
      <w:proofErr w:type="spellEnd"/>
      <w:r>
        <w:t xml:space="preserve"> and the challenger as a function of [formula omitted, refer to PDF], r = 1/9, m = 1/18, and[...]= [...]= 1</w:t>
      </w:r>
    </w:p>
    <w:p w:rsidR="00C7516C" w:rsidRDefault="00C7516C" w:rsidP="00C7516C"/>
    <w:p w:rsidR="00C7516C" w:rsidRDefault="00C7516C" w:rsidP="00C7516C">
      <w:r>
        <w:t>[Figure Omitted; See PDF]</w:t>
      </w:r>
    </w:p>
    <w:p w:rsidR="00C7516C" w:rsidRDefault="00C7516C" w:rsidP="00C7516C">
      <w:r>
        <w:t xml:space="preserve">The diverging payoffs continue until the pre-existing capital stock parameter is so large that the </w:t>
      </w:r>
      <w:proofErr w:type="spellStart"/>
      <w:r>
        <w:t>unipole</w:t>
      </w:r>
      <w:proofErr w:type="spellEnd"/>
      <w:r>
        <w:t xml:space="preserve"> is constrained by what would be its optimal action if it never had to pay for tanks or battleships.</w:t>
      </w:r>
    </w:p>
    <w:p w:rsidR="00C7516C" w:rsidRDefault="00C7516C" w:rsidP="00C7516C"/>
    <w:p w:rsidR="00C7516C" w:rsidRDefault="00C7516C" w:rsidP="00C7516C">
      <w:r>
        <w:t xml:space="preserve">Why might the </w:t>
      </w:r>
      <w:proofErr w:type="spellStart"/>
      <w:r>
        <w:t>unipole</w:t>
      </w:r>
      <w:proofErr w:type="spellEnd"/>
      <w:r>
        <w:t xml:space="preserve"> have a pre-existing stock? The end of the Cold War is consistent with an extension of this model in which the </w:t>
      </w:r>
      <w:proofErr w:type="spellStart"/>
      <w:r>
        <w:t>unipole</w:t>
      </w:r>
      <w:proofErr w:type="spellEnd"/>
      <w:r>
        <w:t xml:space="preserve"> had previously been engaged in a contest with a country with a different cost structure that resulted in equilibrium spending with higher allocations. Then, suppose for some reason that the rival collapses and the </w:t>
      </w:r>
      <w:proofErr w:type="spellStart"/>
      <w:r>
        <w:t>unipole's</w:t>
      </w:r>
      <w:proofErr w:type="spellEnd"/>
      <w:r>
        <w:t xml:space="preserve"> previous capital purchases remain intact. In a new world with a different kind of potential competition, we would face a situation like the one we model here.</w:t>
      </w:r>
    </w:p>
    <w:p w:rsidR="00C7516C" w:rsidRDefault="00C7516C" w:rsidP="00C7516C"/>
    <w:p w:rsidR="00C7516C" w:rsidRDefault="00C7516C" w:rsidP="00C7516C">
      <w:r>
        <w:t xml:space="preserve">As one can see in Figure 5 and Proposition 3, the pre-existing capital stock of the </w:t>
      </w:r>
      <w:proofErr w:type="spellStart"/>
      <w:r>
        <w:t>unipole</w:t>
      </w:r>
      <w:proofErr w:type="spellEnd"/>
      <w:r>
        <w:t xml:space="preserve"> can only lower the challenger's allocation to a certain degree because of a credibility constraint. That is, when the capital stock essentially makes the </w:t>
      </w:r>
      <w:proofErr w:type="spellStart"/>
      <w:r>
        <w:t>unipole's</w:t>
      </w:r>
      <w:proofErr w:type="spellEnd"/>
      <w:r>
        <w:t xml:space="preserve"> cost structure one in which no capital cost r exists, the </w:t>
      </w:r>
      <w:proofErr w:type="spellStart"/>
      <w:r>
        <w:t>unipole</w:t>
      </w:r>
      <w:proofErr w:type="spellEnd"/>
      <w:r>
        <w:t xml:space="preserve"> can only choose to allocate resources up to its best response when paying for only labor. In such an instance, the challenger may still allocate positive amounts to the military contest, but less than the </w:t>
      </w:r>
      <w:proofErr w:type="spellStart"/>
      <w:r>
        <w:t>unipole</w:t>
      </w:r>
      <w:proofErr w:type="spellEnd"/>
      <w:r>
        <w:t>.</w:t>
      </w:r>
    </w:p>
    <w:p w:rsidR="00C7516C" w:rsidRDefault="00C7516C" w:rsidP="00C7516C"/>
    <w:p w:rsidR="00C7516C" w:rsidRDefault="00C7516C" w:rsidP="00C7516C">
      <w:r>
        <w:t>An inspection of the best response for the challenger also shows that for a fixed pre-existing allocation [formula omitted, refer to PDF], increasing the cost of production, either through r or m, leads to a smaller allocation of resources in the contest and a smaller share of the pie for the challenger. When no pre-existing capital stock exists, this is not the case as r and m affect the allocations of both players and, though allocations may change, the changes result in the same distribution of the resources between them.</w:t>
      </w:r>
    </w:p>
    <w:p w:rsidR="00C7516C" w:rsidRDefault="00C7516C" w:rsidP="00C7516C"/>
    <w:p w:rsidR="00C7516C" w:rsidRDefault="00C7516C" w:rsidP="00C7516C">
      <w:r>
        <w:t>International Competition in Arms When Each Chooses a Capital Stock Before Competition Begins</w:t>
      </w:r>
    </w:p>
    <w:p w:rsidR="00C7516C" w:rsidRDefault="00C7516C" w:rsidP="00C7516C"/>
    <w:p w:rsidR="00C7516C" w:rsidRDefault="00C7516C" w:rsidP="00C7516C">
      <w:r>
        <w:t>Finally, we consider a situation in which there is no pre-existing capital. The capital stock of each country is a product of the choice each makes before the resource competition between them begins.</w:t>
      </w:r>
    </w:p>
    <w:p w:rsidR="00C7516C" w:rsidRDefault="00C7516C" w:rsidP="00C7516C"/>
    <w:p w:rsidR="00C7516C" w:rsidRDefault="00C7516C" w:rsidP="00C7516C">
      <w:r>
        <w:t xml:space="preserve">To model this situation, suppose that before the </w:t>
      </w:r>
      <w:proofErr w:type="spellStart"/>
      <w:r>
        <w:t>unipole</w:t>
      </w:r>
      <w:proofErr w:type="spellEnd"/>
      <w:r>
        <w:t xml:space="preserve"> and the challenger play the contest, they simultaneously choose to invest in capital. Thus, we now have a two-stage game. In the first stage, each country makes an investment in capital; in the second stage, the contest between them begins. We start by considering a game where the </w:t>
      </w:r>
      <w:proofErr w:type="spellStart"/>
      <w:r>
        <w:t>unipole</w:t>
      </w:r>
      <w:proofErr w:type="spellEnd"/>
      <w:r>
        <w:t xml:space="preserve"> is one in name only--in other words, it has no initial advantage--and we ask if there exists an equilibrium where both countries invest in capital in the first period. Our first result is that no such equilibrium exists.</w:t>
      </w:r>
    </w:p>
    <w:p w:rsidR="00C7516C" w:rsidRDefault="00C7516C" w:rsidP="00C7516C"/>
    <w:p w:rsidR="00C7516C" w:rsidRDefault="00C7516C" w:rsidP="00C7516C">
      <w:r>
        <w:t>Proposition 4</w:t>
      </w:r>
    </w:p>
    <w:p w:rsidR="00C7516C" w:rsidRDefault="00C7516C" w:rsidP="00C7516C"/>
    <w:p w:rsidR="00C7516C" w:rsidRDefault="00C7516C" w:rsidP="00C7516C">
      <w:r>
        <w:t>Suppose the condition of Proposition 1 is satisfied. There is no subgame perfect equilibrium where both countries invest in military capital in the first period at an amount greater than[...]/4([...]r + [...]m) - 1/[...].</w:t>
      </w:r>
    </w:p>
    <w:p w:rsidR="00C7516C" w:rsidRDefault="00C7516C" w:rsidP="00C7516C"/>
    <w:p w:rsidR="00C7516C" w:rsidRDefault="00C7516C" w:rsidP="00C7516C">
      <w:r>
        <w:t xml:space="preserve">In the two-period game with investment in which one player has a known capital stock, the other will not invest in period one to influence the military allocation of its rival. In the symmetric situation, if there is an equilibrium in which the </w:t>
      </w:r>
      <w:proofErr w:type="spellStart"/>
      <w:r>
        <w:t>unipole</w:t>
      </w:r>
      <w:proofErr w:type="spellEnd"/>
      <w:r>
        <w:t xml:space="preserve"> invests to influence the actions of its challenger, then there is also an equilibrium where the challenger can invest and influence the actions of the </w:t>
      </w:r>
      <w:proofErr w:type="spellStart"/>
      <w:r>
        <w:t>unipole</w:t>
      </w:r>
      <w:proofErr w:type="spellEnd"/>
      <w:r>
        <w:t xml:space="preserve">. So why is the United States is the </w:t>
      </w:r>
      <w:proofErr w:type="spellStart"/>
      <w:r>
        <w:t>unipole</w:t>
      </w:r>
      <w:proofErr w:type="spellEnd"/>
      <w:r>
        <w:t xml:space="preserve"> in the contemporary era?</w:t>
      </w:r>
    </w:p>
    <w:p w:rsidR="00C7516C" w:rsidRDefault="00C7516C" w:rsidP="00C7516C"/>
    <w:p w:rsidR="00C7516C" w:rsidRDefault="00C7516C" w:rsidP="00C7516C">
      <w:r>
        <w:t xml:space="preserve">We know from Proposition 4 that </w:t>
      </w:r>
      <w:r w:rsidRPr="0008015F">
        <w:rPr>
          <w:rStyle w:val="StyleUnderline"/>
        </w:rPr>
        <w:t xml:space="preserve">if the </w:t>
      </w:r>
      <w:proofErr w:type="spellStart"/>
      <w:r w:rsidRPr="0008015F">
        <w:rPr>
          <w:rStyle w:val="StyleUnderline"/>
        </w:rPr>
        <w:t>unipole's</w:t>
      </w:r>
      <w:proofErr w:type="spellEnd"/>
      <w:r w:rsidRPr="0008015F">
        <w:rPr>
          <w:rStyle w:val="StyleUnderline"/>
        </w:rPr>
        <w:t xml:space="preserve"> existing capital stock at the beginning of period one is sufficient to affect its allocation in the contest, then for every</w:t>
      </w:r>
      <w:r>
        <w:t xml:space="preserve"> [formula omitted, refer to PDF</w:t>
      </w:r>
      <w:r w:rsidRPr="0008015F">
        <w:rPr>
          <w:rStyle w:val="StyleUnderline"/>
        </w:rPr>
        <w:t>], the challenger's best response is to invest zero and then to best respond to</w:t>
      </w:r>
      <w:r>
        <w:t xml:space="preserve"> [formula omitted, refer to PDF] </w:t>
      </w:r>
      <w:r w:rsidRPr="0008015F">
        <w:rPr>
          <w:rStyle w:val="StyleUnderline"/>
        </w:rPr>
        <w:t>in the second period</w:t>
      </w:r>
      <w:r>
        <w:t xml:space="preserve">. We are then left to find the optimal level of investment for the </w:t>
      </w:r>
      <w:proofErr w:type="spellStart"/>
      <w:r>
        <w:t>unipole</w:t>
      </w:r>
      <w:proofErr w:type="spellEnd"/>
      <w:r>
        <w:t xml:space="preserve">. To do this consider the same two-period game, but now where the </w:t>
      </w:r>
      <w:proofErr w:type="spellStart"/>
      <w:r>
        <w:t>unipole</w:t>
      </w:r>
      <w:proofErr w:type="spellEnd"/>
      <w:r>
        <w:t xml:space="preserve"> has a stock [formula omitted, refer to PDF] such that [formula omitted, refer to PDF].</w:t>
      </w:r>
    </w:p>
    <w:p w:rsidR="00C7516C" w:rsidRDefault="00C7516C" w:rsidP="00C7516C"/>
    <w:p w:rsidR="00C7516C" w:rsidRDefault="00C7516C" w:rsidP="00C7516C">
      <w:r>
        <w:t xml:space="preserve">Two questions arise. First, given an existing capital stock that influences play, would the </w:t>
      </w:r>
      <w:proofErr w:type="spellStart"/>
      <w:r>
        <w:t>unipole</w:t>
      </w:r>
      <w:proofErr w:type="spellEnd"/>
      <w:r>
        <w:t xml:space="preserve"> wish to expand its investment? Proposition 5 (in the appendix), shows that the marginal benefit of expanding the capital stock in period one to affect the contest is less than the marginal cost of doing so. Thus, the </w:t>
      </w:r>
      <w:proofErr w:type="spellStart"/>
      <w:r>
        <w:t>unipole</w:t>
      </w:r>
      <w:proofErr w:type="spellEnd"/>
      <w:r>
        <w:t xml:space="preserve"> has no incentive to invest in additional stock in the first period. That being said, there is a payoff benefit to having the existing capital stock if it is sufficiently large. Proposition 6 gives the range of existing stocks that the </w:t>
      </w:r>
      <w:proofErr w:type="spellStart"/>
      <w:r>
        <w:t>unipole</w:t>
      </w:r>
      <w:proofErr w:type="spellEnd"/>
      <w:r>
        <w:t xml:space="preserve"> would be interested in maintaining. For each stock, we can solve for the price that the </w:t>
      </w:r>
      <w:proofErr w:type="spellStart"/>
      <w:r>
        <w:t>unipole</w:t>
      </w:r>
      <w:proofErr w:type="spellEnd"/>
      <w:r>
        <w:t xml:space="preserve"> would be willing to pay to keep it.</w:t>
      </w:r>
    </w:p>
    <w:p w:rsidR="00C7516C" w:rsidRDefault="00C7516C" w:rsidP="00C7516C"/>
    <w:p w:rsidR="00C7516C" w:rsidRDefault="00C7516C" w:rsidP="00C7516C">
      <w:r>
        <w:t xml:space="preserve">Figure 6 has three functions for three different values of r and m, with [...] = 1, illustrating the benefit gap between the symmetric game and the game in which one state has a pre-existing capital stock. The benefit is positive in every case. The line traces out the maximum price that the </w:t>
      </w:r>
      <w:proofErr w:type="spellStart"/>
      <w:r>
        <w:t>unipole</w:t>
      </w:r>
      <w:proofErr w:type="spellEnd"/>
      <w:r>
        <w:t xml:space="preserve"> would be willing to pay to maintain its pre-existing capital stock. Our analysis allows us to infer two things. First, if at the outset we have two symmetric states without capital stocks, there would not be a unilateral investment to create a deterrence force and a unipolar environment. That is, unipolarity arises only after a major-power collapse.55Second, if a single country begins with an existing advantage as a result of some accident of history, it would be in that country's interest to pay a substantial amount to maintain its capital advantage. In fact, we know that the maximum possible payoff in the game between symmetric countries is 1/2. From Figure 6, we can see that the benefit of the capital stock can be as high as 50 percent of that payoff. In other words, maintaining a capital advantage rather than allowing it to lapse can result in redistributing half of the resources a challenger would expect to consume in a "bipolar" system.</w:t>
      </w:r>
    </w:p>
    <w:p w:rsidR="00C7516C" w:rsidRDefault="00C7516C" w:rsidP="00C7516C"/>
    <w:p w:rsidR="00C7516C" w:rsidRDefault="00C7516C" w:rsidP="00C7516C">
      <w:r>
        <w:t>Figure 6.</w:t>
      </w:r>
    </w:p>
    <w:p w:rsidR="00C7516C" w:rsidRDefault="00C7516C" w:rsidP="00C7516C"/>
    <w:p w:rsidR="00C7516C" w:rsidRDefault="00C7516C" w:rsidP="00C7516C">
      <w:r>
        <w:t>Net benefit of starting the game with capital stock [formula omitted, refer to PDF]</w:t>
      </w:r>
    </w:p>
    <w:p w:rsidR="00C7516C" w:rsidRDefault="00C7516C" w:rsidP="00C7516C"/>
    <w:p w:rsidR="00C7516C" w:rsidRDefault="00C7516C" w:rsidP="00C7516C">
      <w:r>
        <w:t>[Figure Omitted; See PDF]</w:t>
      </w:r>
    </w:p>
    <w:p w:rsidR="00C7516C" w:rsidRDefault="00C7516C" w:rsidP="00C7516C">
      <w:r>
        <w:t>Strategic Investment in the Contemporary System?</w:t>
      </w:r>
    </w:p>
    <w:p w:rsidR="00C7516C" w:rsidRDefault="00C7516C" w:rsidP="00C7516C"/>
    <w:p w:rsidR="00C7516C" w:rsidRPr="007E5EA1" w:rsidRDefault="00C7516C" w:rsidP="00C7516C">
      <w:pPr>
        <w:rPr>
          <w:rStyle w:val="StyleUnderline"/>
        </w:rPr>
      </w:pPr>
      <w:r w:rsidRPr="0008015F">
        <w:rPr>
          <w:rStyle w:val="StyleUnderline"/>
        </w:rPr>
        <w:t xml:space="preserve">The validity of our argument depends on whether we can show that the United States has strategically maintained a military capital stock. The absence of a strong challenge or spending on a similar scale by a potential rival is not conclusive by itself: as </w:t>
      </w:r>
      <w:proofErr w:type="spellStart"/>
      <w:r w:rsidRPr="0008015F">
        <w:rPr>
          <w:rStyle w:val="StyleUnderline"/>
        </w:rPr>
        <w:t>Achen</w:t>
      </w:r>
      <w:proofErr w:type="spellEnd"/>
      <w:r>
        <w:t xml:space="preserve"> and Snidal pointed out long ago, </w:t>
      </w:r>
      <w:r w:rsidRPr="0008015F">
        <w:rPr>
          <w:rStyle w:val="StyleUnderline"/>
        </w:rPr>
        <w:t>reliable evidence of strategic manipulation can be hard to find</w:t>
      </w:r>
      <w:r>
        <w:t xml:space="preserve">.56As we noted earlier, some observers believe that the existing order may be a consequence of the fact that prospective challengers benefit from the existing status quo. Alternatively, it might be the case that </w:t>
      </w:r>
      <w:r w:rsidRPr="0008015F">
        <w:rPr>
          <w:rStyle w:val="StyleUnderline"/>
        </w:rPr>
        <w:t>conventional-force accumulation is unnecessary in a nuclear age</w:t>
      </w:r>
      <w:r>
        <w:t xml:space="preserve">. However, </w:t>
      </w:r>
      <w:r w:rsidRPr="0008015F">
        <w:rPr>
          <w:rStyle w:val="StyleUnderline"/>
        </w:rPr>
        <w:t>the mutual assured destruction (MAD) that prevailed during the Cold War did not preclude the buildup of conventional military stocks by the superpowers or their major allies</w:t>
      </w:r>
      <w:r>
        <w:t xml:space="preserve">. Apart from the role of nuclear arms as the ultima ratio in international politics, their utility across a range of conflicts is limited. This implies that, as </w:t>
      </w:r>
      <w:proofErr w:type="spellStart"/>
      <w:r>
        <w:t>Tellis</w:t>
      </w:r>
      <w:proofErr w:type="spellEnd"/>
      <w:r>
        <w:t xml:space="preserve"> and colleagues put it, </w:t>
      </w:r>
      <w:r w:rsidRPr="007E5EA1">
        <w:rPr>
          <w:rStyle w:val="Emphasis"/>
        </w:rPr>
        <w:t>the "ability to conduct different and sophisticated forms of conventional warfare will ... remain the critical index of national power because of its undiminished utility, flexibility, responsiveness and credibility</w:t>
      </w:r>
      <w:r>
        <w:t>."</w:t>
      </w:r>
      <w:r w:rsidRPr="007E5EA1">
        <w:rPr>
          <w:rStyle w:val="StyleUnderline"/>
        </w:rPr>
        <w:t>57Force accumulation might also be attributed to the extended-deterrent role the United States plays. Again, however, it is hard to argue that this task has become more rather than less costly in the wake of the disappearance of the most consequential and widespread threat to US interests.</w:t>
      </w:r>
    </w:p>
    <w:p w:rsidR="00C7516C" w:rsidRPr="007E5EA1" w:rsidRDefault="00C7516C" w:rsidP="00C7516C">
      <w:pPr>
        <w:rPr>
          <w:rStyle w:val="StyleUnderline"/>
        </w:rPr>
      </w:pPr>
    </w:p>
    <w:p w:rsidR="00C7516C" w:rsidRDefault="00C7516C" w:rsidP="00C7516C">
      <w:r>
        <w:t>To address the question of whether the contemporary US military stock exists because of its power to deter, we first ask whether its evolution over time is consistent with our theory. The pattern of great-power military capital accumulation during and after the Cold War is telling. Using data from RAND and from the Chinese Defense Ministry White Paper, we calculate US, Soviet, and Chinese military capital stocks. We obtained outlays for procurement from the Defense Department's Green Book and various reports to the president and Congress by the secretary of defense. Starting with the 1994 RAND estimate,58we depreciate the capital stock by the average rate of capital depreciation for military goods found in Fraumeni59and add that year's procurement. When annual data on equipment procurement is not available for the PRC, we use the average equipment share--about one-third of the total defense budget--to estimate it. The data show that during the Cold War, the US-Soviet military-stock ratio averaged 0.954. Between 1945 and 1991 US and Soviet military capital stocks tracked each other closely: over the entire Cold War era, the ratio ranges between 0.78 and 1.15.</w:t>
      </w:r>
    </w:p>
    <w:p w:rsidR="00C7516C" w:rsidRDefault="00C7516C" w:rsidP="00C7516C"/>
    <w:p w:rsidR="00C7516C" w:rsidRDefault="00C7516C" w:rsidP="00C7516C">
      <w:r>
        <w:t>A very different pattern emerges in the wake of the Soviet collapse. Because China seems widely regarded to be the state most likely to challenge the existing system, we plot the average ratio of US to Chinese military capital stocks between 1994 and 2007 in Figure 7.</w:t>
      </w:r>
      <w:r w:rsidRPr="00087B12">
        <w:rPr>
          <w:rStyle w:val="StyleUnderline"/>
        </w:rPr>
        <w:t xml:space="preserve">60The difference between the bipolar and unipolar eras is striking: the post-Cold War ratio has varied between three and seven, averaging 4.5. The difference between these values is consistent with the shift our model predicts to a world in which the incumbent </w:t>
      </w:r>
      <w:proofErr w:type="spellStart"/>
      <w:r w:rsidRPr="00087B12">
        <w:rPr>
          <w:rStyle w:val="StyleUnderline"/>
        </w:rPr>
        <w:t>unipole</w:t>
      </w:r>
      <w:proofErr w:type="spellEnd"/>
      <w:r w:rsidRPr="00087B12">
        <w:rPr>
          <w:rStyle w:val="StyleUnderline"/>
        </w:rPr>
        <w:t xml:space="preserve"> maintains excess military capacity in order to deter a challenge to its dominance</w:t>
      </w:r>
      <w:r>
        <w:t>.</w:t>
      </w:r>
    </w:p>
    <w:p w:rsidR="00C7516C" w:rsidRDefault="00C7516C" w:rsidP="00C7516C"/>
    <w:p w:rsidR="00C7516C" w:rsidRDefault="00C7516C" w:rsidP="00C7516C">
      <w:r>
        <w:t>Figure 7.</w:t>
      </w:r>
    </w:p>
    <w:p w:rsidR="00C7516C" w:rsidRDefault="00C7516C" w:rsidP="00C7516C"/>
    <w:p w:rsidR="00C7516C" w:rsidRDefault="00C7516C" w:rsidP="00C7516C">
      <w:r>
        <w:t>Military capital stock ratios for the Cold War and post-Cold War period</w:t>
      </w:r>
    </w:p>
    <w:p w:rsidR="00C7516C" w:rsidRDefault="00C7516C" w:rsidP="00C7516C"/>
    <w:p w:rsidR="00C7516C" w:rsidRDefault="00C7516C" w:rsidP="00C7516C">
      <w:r>
        <w:t>[Figure Omitted; See PDF]</w:t>
      </w:r>
    </w:p>
    <w:p w:rsidR="00C7516C" w:rsidRDefault="00C7516C" w:rsidP="00C7516C">
      <w:r>
        <w:t>Why is this evidence of strategic behavior? Suppose that the United States had not had an existing military capacity when the Cold War ended. Then, the evolution of its stock would have conformed to the natural life cycle of weapons systems--that is, it would have depreciated at the rate estimated to apply to military stocks generally. Had it done so, the ratio of US to Chinese capital stocks in 2007 would have been 1.23, on par with the Cold-War ratio between US and Soviet stocks. In reality, however, a much larger disparity of about 3.15 exists in 2007, net of the costs of the wars in Afghanistan and Iraq.</w:t>
      </w:r>
    </w:p>
    <w:p w:rsidR="00C7516C" w:rsidRDefault="00C7516C" w:rsidP="00C7516C"/>
    <w:p w:rsidR="00C7516C" w:rsidRDefault="00C7516C" w:rsidP="00C7516C">
      <w:r>
        <w:t xml:space="preserve">The argument we advance here also implies that </w:t>
      </w:r>
      <w:r w:rsidRPr="00087B12">
        <w:rPr>
          <w:rStyle w:val="StyleUnderline"/>
        </w:rPr>
        <w:t xml:space="preserve">the emergence of a unipolar system will shift the composition of capacity. Reducing its marginal cost of fighting requires the </w:t>
      </w:r>
      <w:proofErr w:type="spellStart"/>
      <w:r w:rsidRPr="00087B12">
        <w:rPr>
          <w:rStyle w:val="StyleUnderline"/>
        </w:rPr>
        <w:t>unipole</w:t>
      </w:r>
      <w:proofErr w:type="spellEnd"/>
      <w:r w:rsidRPr="00087B12">
        <w:rPr>
          <w:rStyle w:val="StyleUnderline"/>
        </w:rPr>
        <w:t xml:space="preserve"> to adapt its capacity to conform closely to the type of challenge it is likely to encounter and the weapons it is likely to involve.</w:t>
      </w:r>
      <w:r>
        <w:t xml:space="preserve"> During the Cold War, the distribution of US military capital skewed toward the accumulation of nuclear forces, the most powerful deterrent to a Soviet challenge in Western Europe. Any contemporary challenger is much less likely to wield a credible nuclear threat during a crisis than was the USSR. Similarly, we would expect the number of US forces and ships stationed abroad to decline sharply, particularly in areas central to the East-West conflict.</w:t>
      </w:r>
    </w:p>
    <w:p w:rsidR="00C7516C" w:rsidRDefault="00C7516C" w:rsidP="00C7516C"/>
    <w:p w:rsidR="00C7516C" w:rsidRDefault="00C7516C" w:rsidP="00C7516C">
      <w:r>
        <w:t>Figure 8 is consistent with this implication of our deterrence model. It displays the number of US and Soviet nuclear warheads during and after the Cold War. While the United States maintains a distinct lead until the late 1970s with some bumps thereafter, the fall-off accelerates with the inception of the unipolar system and the shift in the types of conflict that were likely to accompany it. Although some of the decline in warheads was endogenous to various arms-control agreements, the agreements appear in retrospect as endogenous to the impending collapse of the bipolar system. An even sharper decline occurs in the number of US nuclear weapons deployed to Western Europe after the Cold War: they fell from more than 7,000 in the 1970s to approximately 500 in 2005.61</w:t>
      </w:r>
    </w:p>
    <w:p w:rsidR="00C7516C" w:rsidRDefault="00C7516C" w:rsidP="00C7516C"/>
    <w:p w:rsidR="00C7516C" w:rsidRDefault="00C7516C" w:rsidP="00C7516C">
      <w:r>
        <w:t>Figure 8.</w:t>
      </w:r>
    </w:p>
    <w:p w:rsidR="00C7516C" w:rsidRDefault="00C7516C" w:rsidP="00C7516C"/>
    <w:p w:rsidR="00C7516C" w:rsidRDefault="00C7516C" w:rsidP="00C7516C">
      <w:r>
        <w:t>Number of nuclear warheads for the US and Russia</w:t>
      </w:r>
    </w:p>
    <w:p w:rsidR="00C7516C" w:rsidRDefault="00C7516C" w:rsidP="00C7516C"/>
    <w:p w:rsidR="00C7516C" w:rsidRDefault="00C7516C" w:rsidP="00C7516C">
      <w:r>
        <w:t>[Figure Omitted; See PDF]</w:t>
      </w:r>
    </w:p>
    <w:p w:rsidR="00C7516C" w:rsidRDefault="00C7516C" w:rsidP="00C7516C">
      <w:r>
        <w:t>Another important question is how to explain the recent rise in Chinese military expenditures in light of our model. Much has been made of the growth in Beijing's recent defense budgets. Indeed, it has moved China into second place in annual national military expenditures. Nonetheless, Figure 9 shows that a very large gap persists between US and Chinese expenditures: the ratio between them is about six to one.</w:t>
      </w:r>
    </w:p>
    <w:p w:rsidR="00C7516C" w:rsidRDefault="00C7516C" w:rsidP="00C7516C"/>
    <w:p w:rsidR="00C7516C" w:rsidRDefault="00C7516C" w:rsidP="00C7516C">
      <w:r>
        <w:t>Figure 9.</w:t>
      </w:r>
    </w:p>
    <w:p w:rsidR="00C7516C" w:rsidRDefault="00C7516C" w:rsidP="00C7516C"/>
    <w:p w:rsidR="00C7516C" w:rsidRDefault="00C7516C" w:rsidP="00C7516C">
      <w:r>
        <w:t>US and PRC military expenditures: 1989-2011</w:t>
      </w:r>
    </w:p>
    <w:p w:rsidR="00C7516C" w:rsidRDefault="00C7516C" w:rsidP="00C7516C"/>
    <w:p w:rsidR="00C7516C" w:rsidRDefault="00C7516C" w:rsidP="00C7516C">
      <w:r>
        <w:t>[Figure Omitted; See PDF]</w:t>
      </w:r>
    </w:p>
    <w:p w:rsidR="00C7516C" w:rsidRDefault="00C7516C" w:rsidP="00C7516C">
      <w:r>
        <w:t xml:space="preserve">While obviously not conclusive, the data on post-Cold-War patterns are consistent with the adoption of a strategy by the incumbent </w:t>
      </w:r>
      <w:proofErr w:type="spellStart"/>
      <w:r>
        <w:t>unipole</w:t>
      </w:r>
      <w:proofErr w:type="spellEnd"/>
      <w:r>
        <w:t xml:space="preserve"> intended to accumulate the excess military capacity necessary to secure its dominance.</w:t>
      </w:r>
    </w:p>
    <w:p w:rsidR="00C7516C" w:rsidRDefault="00C7516C" w:rsidP="00C7516C"/>
    <w:p w:rsidR="00C7516C" w:rsidRDefault="00C7516C" w:rsidP="00C7516C">
      <w:r>
        <w:t>Conclusion</w:t>
      </w:r>
    </w:p>
    <w:p w:rsidR="00C7516C" w:rsidRDefault="00C7516C" w:rsidP="00C7516C"/>
    <w:p w:rsidR="00C7516C" w:rsidRDefault="00C7516C" w:rsidP="00C7516C">
      <w:r>
        <w:t xml:space="preserve">This paper fills an important lacuna in the existing literature about the durability of unipolarity. We explain why </w:t>
      </w:r>
      <w:r w:rsidRPr="00BB6343">
        <w:rPr>
          <w:rStyle w:val="StyleUnderline"/>
        </w:rPr>
        <w:t>the United States opted to forgo the increase in consumption and investment it could have realized had it shifted resources from the production of guns to the output of butter. Building on the industrial-organization literature about the impact of capital investment on entry</w:t>
      </w:r>
      <w:r>
        <w:t xml:space="preserve">,62we show that </w:t>
      </w:r>
      <w:r w:rsidRPr="00BB6343">
        <w:rPr>
          <w:rStyle w:val="StyleUnderline"/>
        </w:rPr>
        <w:t xml:space="preserve">an equilibrium outcome in which deterrence prevails arises because the </w:t>
      </w:r>
      <w:proofErr w:type="spellStart"/>
      <w:r w:rsidRPr="00BB6343">
        <w:rPr>
          <w:rStyle w:val="StyleUnderline"/>
        </w:rPr>
        <w:t>unipole's</w:t>
      </w:r>
      <w:proofErr w:type="spellEnd"/>
      <w:r w:rsidRPr="00BB6343">
        <w:rPr>
          <w:rStyle w:val="StyleUnderline"/>
        </w:rPr>
        <w:t xml:space="preserve"> accumulation of military capital enables it to credibly commit to respond to a challenger more fiercely than it would have otherwise</w:t>
      </w:r>
      <w:r>
        <w:t>. This result differs from Dixit's analysis in which contests between firms produce downward-sloping best-response functions.63It also differs from his 1987 paper in which competition and deterrence depend on the technology of the contest and a player's ability to commit ex ante to a level of effort that makes its strategy credible.</w:t>
      </w:r>
    </w:p>
    <w:p w:rsidR="00C7516C" w:rsidRDefault="00C7516C" w:rsidP="00C7516C"/>
    <w:p w:rsidR="00C7516C" w:rsidRDefault="00C7516C" w:rsidP="00C7516C">
      <w:r>
        <w:t xml:space="preserve">In our explanation, the dominant power's military arsenal can secure the foundations of the unipolar system. Whether it does so is a function of the parameters of a strategic interaction that the incumbent's own action influences. As such, </w:t>
      </w:r>
      <w:r w:rsidRPr="00BB6343">
        <w:rPr>
          <w:rStyle w:val="Emphasis"/>
        </w:rPr>
        <w:t>the stability of the contemporary international system does not necessarily depend on whether the dominant power is a benevolent or status-quo power, is in good standing in various institutions</w:t>
      </w:r>
      <w:r w:rsidRPr="00BB6343">
        <w:rPr>
          <w:rStyle w:val="StyleUnderline"/>
        </w:rPr>
        <w:t>, or on its choice to maintain more forces in being than other states.</w:t>
      </w:r>
      <w:r>
        <w:t xml:space="preserve"> </w:t>
      </w:r>
      <w:r w:rsidRPr="00BB6343">
        <w:rPr>
          <w:rStyle w:val="Emphasis"/>
        </w:rPr>
        <w:t>Instead, the critical issue is whether its arms stocks make investment in a strong military unprofitable for potential challengers.</w:t>
      </w:r>
      <w:r>
        <w:t xml:space="preserve"> Extending Waltz's reasoning to a case in which dynamics matter, we demonstrate that one of his principal conclusions does not necessarily follow: anarchic international systems do not always create incentives for balancing. We believe this to be an important addendum--perhaps more accurately, a corrigendum--to a widely accepted theory about the behavior of states in an anarchic world.</w:t>
      </w:r>
    </w:p>
    <w:p w:rsidR="00C7516C" w:rsidRDefault="00C7516C" w:rsidP="00C7516C"/>
    <w:p w:rsidR="00C7516C" w:rsidRDefault="00C7516C" w:rsidP="00C7516C">
      <w:r>
        <w:t>Supplementary Material</w:t>
      </w:r>
    </w:p>
    <w:p w:rsidR="00C7516C" w:rsidRDefault="00C7516C" w:rsidP="00C7516C"/>
    <w:p w:rsidR="00C7516C" w:rsidRDefault="00C7516C" w:rsidP="00C7516C">
      <w:r>
        <w:t>Supplementary material for this article is available at &lt;https://doi.org/10.1017/S0020818317000170&gt;.</w:t>
      </w:r>
    </w:p>
    <w:p w:rsidR="00F8237B" w:rsidRDefault="00F8237B" w:rsidP="00F8237B">
      <w:pPr>
        <w:pStyle w:val="Heading3"/>
      </w:pPr>
      <w:r>
        <w:t>--</w:t>
      </w:r>
      <w:proofErr w:type="spellStart"/>
      <w:r>
        <w:t>xt</w:t>
      </w:r>
      <w:proofErr w:type="spellEnd"/>
      <w:r>
        <w:t xml:space="preserve"> Leadership Sustainable</w:t>
      </w:r>
    </w:p>
    <w:p w:rsidR="00F8237B" w:rsidRPr="00902812" w:rsidRDefault="00F8237B" w:rsidP="00F8237B">
      <w:pPr>
        <w:pStyle w:val="Heading4"/>
      </w:pPr>
      <w:r>
        <w:t>US leadership is sustainable – economic leadership, international legitimacy, and lack of Chinese capacity.</w:t>
      </w:r>
    </w:p>
    <w:p w:rsidR="00F8237B" w:rsidRDefault="00F8237B" w:rsidP="00F8237B">
      <w:pPr>
        <w:rPr>
          <w:rStyle w:val="Style13ptBold"/>
        </w:rPr>
      </w:pPr>
      <w:r>
        <w:rPr>
          <w:rStyle w:val="Style13ptBold"/>
        </w:rPr>
        <w:t>White ’13</w:t>
      </w:r>
    </w:p>
    <w:p w:rsidR="00F8237B" w:rsidRPr="00600C5D" w:rsidRDefault="00F8237B" w:rsidP="00F8237B">
      <w:r w:rsidRPr="00600C5D">
        <w:t>(</w:t>
      </w:r>
      <w:r>
        <w:t>Thomas, contributor to the Huffington Post, “</w:t>
      </w:r>
      <w:r w:rsidRPr="0047449C">
        <w:t>Why U.S. Hegemony Is Here to Stay</w:t>
      </w:r>
      <w:r>
        <w:t xml:space="preserve">”, </w:t>
      </w:r>
      <w:hyperlink r:id="rId14" w:history="1">
        <w:r w:rsidRPr="00A81ADF">
          <w:rPr>
            <w:rStyle w:val="Hyperlink"/>
          </w:rPr>
          <w:t>https://www.huffingtonpost.com/thomas-white/why-us-hegemony-is-here-t_b_4258264.html</w:t>
        </w:r>
      </w:hyperlink>
      <w:r>
        <w:t xml:space="preserve"> Date Accessed: 7/8/2018 //EY</w:t>
      </w:r>
      <w:r w:rsidRPr="00600C5D">
        <w:t>)</w:t>
      </w:r>
    </w:p>
    <w:p w:rsidR="00F8237B" w:rsidRPr="00FA3538" w:rsidRDefault="00F8237B" w:rsidP="00F8237B">
      <w:pPr>
        <w:rPr>
          <w:sz w:val="16"/>
        </w:rPr>
      </w:pPr>
      <w:r w:rsidRPr="00FA3538">
        <w:rPr>
          <w:sz w:val="16"/>
        </w:rPr>
        <w:t xml:space="preserve">Prevailing wisdom goes like this—China will overtake the U.S. economy in the next few decades, ushering in a new era of Chinese international political dominance. Various reports agree—15 out of 22 countries in a </w:t>
      </w:r>
      <w:hyperlink r:id="rId15" w:tgtFrame="_hplink" w:history="1">
        <w:r w:rsidRPr="00FA3538">
          <w:rPr>
            <w:rStyle w:val="Hyperlink"/>
            <w:sz w:val="16"/>
          </w:rPr>
          <w:t>Pew Research</w:t>
        </w:r>
      </w:hyperlink>
      <w:r w:rsidRPr="00FA3538">
        <w:rPr>
          <w:sz w:val="16"/>
        </w:rPr>
        <w:t xml:space="preserve"> study and a plurality of U.S. Americans believe China has overtaken the U.S. or will soon. And the U.S. National Intelligence Council forecasts China usurping </w:t>
      </w:r>
      <w:hyperlink r:id="rId16" w:tgtFrame="_hplink" w:history="1">
        <w:r w:rsidRPr="00FA3538">
          <w:rPr>
            <w:rStyle w:val="Hyperlink"/>
            <w:sz w:val="16"/>
          </w:rPr>
          <w:t>U.S. authority</w:t>
        </w:r>
      </w:hyperlink>
      <w:r w:rsidRPr="00FA3538">
        <w:rPr>
          <w:sz w:val="16"/>
        </w:rPr>
        <w:t xml:space="preserve"> by 2030. U.S. hegemonic decline has been debated for decades, and the newest foil to its authority is China. </w:t>
      </w:r>
      <w:r w:rsidRPr="00DC13B5">
        <w:rPr>
          <w:rStyle w:val="StyleUnderline"/>
        </w:rPr>
        <w:t xml:space="preserve">The U.S. currently exists as the world’s one and only superpower. But it is folly to believe that the U.S. will be deposed by China anytime soon, </w:t>
      </w:r>
      <w:r w:rsidRPr="00DC13B5">
        <w:rPr>
          <w:rStyle w:val="Emphasis"/>
        </w:rPr>
        <w:t>even with its double-digit growth and increasing regional influence</w:t>
      </w:r>
      <w:r w:rsidRPr="00DC13B5">
        <w:rPr>
          <w:rStyle w:val="StyleUnderline"/>
        </w:rPr>
        <w:t>. Reports foretelling the end of U.S. hegemony rely on raw data, when it is international relationships that truly undergird world superpowers. No economic, military, and public opinion formula will decide the world’s next global hegemon. These components matter—but not without international legitimacy, as derived from, and defined by, a global coalition of the willing.</w:t>
      </w:r>
      <w:r w:rsidRPr="00FA3538">
        <w:rPr>
          <w:sz w:val="16"/>
        </w:rPr>
        <w:t xml:space="preserve"> It is here that the U.S. reigns supreme. </w:t>
      </w:r>
      <w:r w:rsidRPr="00130222">
        <w:rPr>
          <w:rStyle w:val="StyleUnderline"/>
        </w:rPr>
        <w:t>The U.S. has won over, however begrudgingly, the international community as a whole. And until this allegiance to the U.S. breaks down, she will remain the absolute world superpower. The U.S. wields a power of influence, persuasion, and leadership on the international stage that no other state comes close to.</w:t>
      </w:r>
      <w:r w:rsidRPr="00FA3538">
        <w:rPr>
          <w:sz w:val="16"/>
        </w:rPr>
        <w:t xml:space="preserve"> She sets international law, ignores international law, and is accountable to no one. </w:t>
      </w:r>
      <w:r w:rsidRPr="00094544">
        <w:rPr>
          <w:rStyle w:val="StyleUnderline"/>
        </w:rPr>
        <w:t xml:space="preserve">China, while clearly jockeying for authority and power, does not yet have legitimacy. Take France’s invasion of Mali last year. It was the U.S. who provided the necessary support, in effect running the operation to combat </w:t>
      </w:r>
      <w:hyperlink r:id="rId17" w:tgtFrame="_hplink" w:history="1">
        <w:r w:rsidRPr="00094544">
          <w:rPr>
            <w:rStyle w:val="StyleUnderline"/>
          </w:rPr>
          <w:t>Islamic militants</w:t>
        </w:r>
      </w:hyperlink>
      <w:r w:rsidRPr="00FA3538">
        <w:rPr>
          <w:sz w:val="16"/>
        </w:rPr>
        <w:t xml:space="preserve">. A scenario where France, a country with a permanent seat on the UN Security Council, calls first on China for tactical support is tough to imagine. </w:t>
      </w:r>
      <w:r w:rsidRPr="00D85BBA">
        <w:rPr>
          <w:rStyle w:val="StyleUnderline"/>
        </w:rPr>
        <w:t xml:space="preserve">China has seen its regional influence increase substantially in recent years, but a situation where China and not the U.S. leads a successful international coalition of allies is fantasy. In fact, the opposite is true. </w:t>
      </w:r>
      <w:r w:rsidRPr="00D85BBA">
        <w:rPr>
          <w:rStyle w:val="Emphasis"/>
        </w:rPr>
        <w:t>China is far from being considered a trustworthy ally to the international community, sitting on the periphery of many international decision-making processes</w:t>
      </w:r>
      <w:r w:rsidRPr="00FA3538">
        <w:rPr>
          <w:sz w:val="16"/>
        </w:rPr>
        <w:t xml:space="preserve">, for a number of reasons. China commits deeply troubling human </w:t>
      </w:r>
      <w:hyperlink r:id="rId18" w:tgtFrame="_hplink" w:history="1">
        <w:r w:rsidRPr="00FA3538">
          <w:rPr>
            <w:rStyle w:val="Hyperlink"/>
            <w:sz w:val="16"/>
          </w:rPr>
          <w:t>rights violations</w:t>
        </w:r>
      </w:hyperlink>
      <w:r w:rsidRPr="00FA3538">
        <w:rPr>
          <w:sz w:val="16"/>
        </w:rPr>
        <w:t xml:space="preserve"> at home. China has yet to disavow the brutal oppression of President Bashar al-Assad, and, along with Russia, has held up </w:t>
      </w:r>
      <w:hyperlink r:id="rId19" w:tgtFrame="_hplink" w:history="1">
        <w:r w:rsidRPr="00FA3538">
          <w:rPr>
            <w:rStyle w:val="Hyperlink"/>
            <w:sz w:val="16"/>
          </w:rPr>
          <w:t>UN resolutions</w:t>
        </w:r>
      </w:hyperlink>
      <w:r w:rsidRPr="00FA3538">
        <w:rPr>
          <w:sz w:val="16"/>
        </w:rPr>
        <w:t xml:space="preserve"> condemning the regime. China is also North Korea’s last ally, a thoroughly unfortunate distinction. </w:t>
      </w:r>
      <w:r w:rsidRPr="0036479F">
        <w:rPr>
          <w:rStyle w:val="Emphasis"/>
        </w:rPr>
        <w:t xml:space="preserve">China’s relationship to </w:t>
      </w:r>
      <w:hyperlink r:id="rId20" w:tgtFrame="_hplink" w:history="1">
        <w:r w:rsidRPr="0036479F">
          <w:rPr>
            <w:rStyle w:val="Emphasis"/>
          </w:rPr>
          <w:t>human rights</w:t>
        </w:r>
      </w:hyperlink>
      <w:r w:rsidRPr="0036479F">
        <w:rPr>
          <w:rStyle w:val="Emphasis"/>
        </w:rPr>
        <w:t xml:space="preserve"> is anything but progressive.</w:t>
      </w:r>
      <w:r w:rsidRPr="00215E4C">
        <w:rPr>
          <w:rStyle w:val="StyleUnderline"/>
        </w:rPr>
        <w:t xml:space="preserve"> Censorship of the press and the Internet, restrictions on freedoms of religion, expression, association, prohibition of many independent labor unions and organizations, and the repressive policies against many people in Western China and Tibet spell trouble for the leaders in Beijing on the international stage. Even though </w:t>
      </w:r>
      <w:r w:rsidRPr="00215E4C">
        <w:rPr>
          <w:rStyle w:val="Emphasis"/>
        </w:rPr>
        <w:t>the U.S. is no human rights saint, she currently holds legitimacy with a team of allies who prize consistency and stability, making a global shift in power highly unlikely</w:t>
      </w:r>
      <w:r w:rsidRPr="00FD2B31">
        <w:rPr>
          <w:rStyle w:val="StyleUnderline"/>
        </w:rPr>
        <w:t>. If China continues on this path of questionable governance and cavorting with questionable allies, no serious block of internationally influential states will support a Chinese hegemony over the current U.S. one. And so, China will remain a strong regional and international player, but one that plays second fiddle to the U.S.</w:t>
      </w:r>
      <w:r w:rsidRPr="00FA3538">
        <w:rPr>
          <w:sz w:val="16"/>
        </w:rPr>
        <w:t xml:space="preserve"> Still, the dogged sentiment of declining U.S. authority remains. </w:t>
      </w:r>
      <w:hyperlink r:id="rId21" w:tgtFrame="_hplink" w:history="1">
        <w:r w:rsidRPr="00FA3538">
          <w:rPr>
            <w:rStyle w:val="Hyperlink"/>
            <w:sz w:val="16"/>
          </w:rPr>
          <w:t>China predicts</w:t>
        </w:r>
      </w:hyperlink>
      <w:r w:rsidRPr="00FA3538">
        <w:rPr>
          <w:sz w:val="16"/>
        </w:rPr>
        <w:t xml:space="preserve"> its economy will overtake that of the U.S. by 2019. But </w:t>
      </w:r>
      <w:r w:rsidRPr="00FD2B31">
        <w:rPr>
          <w:rStyle w:val="StyleUnderline"/>
        </w:rPr>
        <w:t>the likes of the U.K., France, Germany, Japan, etc. will not simply turn around and support China the moment its GDP crosses some arbitrary threshold.</w:t>
      </w:r>
      <w:r w:rsidRPr="00FA3538">
        <w:rPr>
          <w:sz w:val="16"/>
        </w:rPr>
        <w:t xml:space="preserve"> Rich, industrialized nations are not about to live in an international system dictated by Chinese rule. The U.S. and China will engage in plenty of power struggles in the coming decades—but it is unlikely that China will challenge U.S. authority and garner support from the world’s industrialized nations</w:t>
      </w:r>
      <w:r w:rsidRPr="00FD2B31">
        <w:rPr>
          <w:rStyle w:val="StyleUnderline"/>
        </w:rPr>
        <w:t>. The U.S., regardless of its failings, rightfully holds firmly its influence over world values, and will do so indefinitely, regardless of its economic and military strength in relation to China. Amidst economic crises and an embarrassing era of political dysfunction (See: government shutdown), the U.S. remains the world’s only superpower.</w:t>
      </w:r>
      <w:r w:rsidRPr="00FA3538">
        <w:rPr>
          <w:sz w:val="16"/>
        </w:rPr>
        <w:t xml:space="preserve"> An upheaval of the international power dynamic, in this century, requires more than economic or military might. It requires democratic values, respectable allies, and an appreciation of human rights. And until China can pass these tests, the U.S. is in no danger of losing its allies or influence.</w:t>
      </w:r>
    </w:p>
    <w:p w:rsidR="00CF1E67" w:rsidRDefault="00CF1E67" w:rsidP="00CF1E67">
      <w:pPr>
        <w:pStyle w:val="Heading3"/>
      </w:pPr>
      <w:r>
        <w:t>--</w:t>
      </w:r>
      <w:proofErr w:type="spellStart"/>
      <w:r>
        <w:t>xt</w:t>
      </w:r>
      <w:proofErr w:type="spellEnd"/>
      <w:r>
        <w:t xml:space="preserve"> Dollar -&gt; </w:t>
      </w:r>
      <w:proofErr w:type="spellStart"/>
      <w:r>
        <w:t>Heg</w:t>
      </w:r>
      <w:proofErr w:type="spellEnd"/>
    </w:p>
    <w:p w:rsidR="00CF1E67" w:rsidRDefault="00CF1E67" w:rsidP="00CF1E67">
      <w:pPr>
        <w:pStyle w:val="Heading4"/>
      </w:pPr>
      <w:r>
        <w:t xml:space="preserve">Reliance on the dollar means other countries can’t challenge the US </w:t>
      </w:r>
    </w:p>
    <w:p w:rsidR="00CF1E67" w:rsidRPr="00823759" w:rsidRDefault="00CF1E67" w:rsidP="00CF1E67">
      <w:pPr>
        <w:rPr>
          <w:rStyle w:val="Style13ptBold"/>
        </w:rPr>
      </w:pPr>
      <w:r>
        <w:rPr>
          <w:rStyle w:val="Style13ptBold"/>
        </w:rPr>
        <w:t xml:space="preserve">Costigan and Cottle 18 </w:t>
      </w:r>
      <w:r w:rsidRPr="00823759">
        <w:rPr>
          <w:rStyle w:val="Style13ptBold"/>
          <w:b w:val="0"/>
        </w:rPr>
        <w:t xml:space="preserve">(Thomas, </w:t>
      </w:r>
      <w:r>
        <w:rPr>
          <w:rStyle w:val="Style13ptBold"/>
          <w:b w:val="0"/>
        </w:rPr>
        <w:t xml:space="preserve">Master of Arts student at the Western Sydney University, Drew, Senior Lecturer in Politics and History at the School of Humanities and Communication Arts at Western Sydney University, </w:t>
      </w:r>
      <w:r w:rsidRPr="00823759">
        <w:rPr>
          <w:rStyle w:val="Style13ptBold"/>
          <w:b w:val="0"/>
        </w:rPr>
        <w:t>“</w:t>
      </w:r>
      <w:r>
        <w:rPr>
          <w:rStyle w:val="Style13ptBold"/>
          <w:b w:val="0"/>
        </w:rPr>
        <w:t>The US dollar and its challenges: American hegemony in the 21</w:t>
      </w:r>
      <w:r w:rsidRPr="00823759">
        <w:rPr>
          <w:rStyle w:val="Style13ptBold"/>
          <w:b w:val="0"/>
          <w:vertAlign w:val="superscript"/>
        </w:rPr>
        <w:t>st</w:t>
      </w:r>
      <w:r>
        <w:rPr>
          <w:rStyle w:val="Style13ptBold"/>
          <w:b w:val="0"/>
        </w:rPr>
        <w:t xml:space="preserve"> century</w:t>
      </w:r>
      <w:r w:rsidRPr="00823759">
        <w:rPr>
          <w:rStyle w:val="Style13ptBold"/>
          <w:b w:val="0"/>
        </w:rPr>
        <w:t>”</w:t>
      </w:r>
      <w:r>
        <w:rPr>
          <w:rStyle w:val="Style13ptBold"/>
          <w:b w:val="0"/>
        </w:rPr>
        <w:t xml:space="preserve">, Journal of Labor and Society, Wiley Online Library, 29 April 2018, </w:t>
      </w:r>
      <w:hyperlink r:id="rId22" w:history="1">
        <w:r w:rsidRPr="00D5066C">
          <w:rPr>
            <w:rStyle w:val="Hyperlink"/>
          </w:rPr>
          <w:t>https://sci-hub.tw/https://onlinelibrary.wiley.com/doi/pdf/10.1111/wusa.12339</w:t>
        </w:r>
      </w:hyperlink>
      <w:r>
        <w:rPr>
          <w:rStyle w:val="Style13ptBold"/>
          <w:b w:val="0"/>
        </w:rPr>
        <w:t>, KC)</w:t>
      </w:r>
    </w:p>
    <w:p w:rsidR="00CF1E67" w:rsidRDefault="00CF1E67" w:rsidP="00CF1E67">
      <w:r>
        <w:t xml:space="preserve">There is considerable speculation that surrounds the continuing use of the dollar and its prominence in international trade. </w:t>
      </w:r>
      <w:r w:rsidRPr="00692B09">
        <w:rPr>
          <w:rStyle w:val="StyleUnderline"/>
        </w:rPr>
        <w:t xml:space="preserve">Amidst </w:t>
      </w:r>
      <w:r>
        <w:t xml:space="preserve">this </w:t>
      </w:r>
      <w:r w:rsidRPr="00692B09">
        <w:rPr>
          <w:rStyle w:val="StyleUnderline"/>
        </w:rPr>
        <w:t xml:space="preserve">speculation, </w:t>
      </w:r>
      <w:r w:rsidRPr="00692B09">
        <w:rPr>
          <w:rStyle w:val="Emphasis"/>
        </w:rPr>
        <w:t>there are some fundamentally important strengths that the US dollar and US financial system still enjoys</w:t>
      </w:r>
      <w:r>
        <w:t xml:space="preserve">. </w:t>
      </w:r>
      <w:r w:rsidRPr="00692B09">
        <w:rPr>
          <w:rStyle w:val="StyleUnderline"/>
        </w:rPr>
        <w:t>The first strength the US holds is its “safe haven” status for international investors</w:t>
      </w:r>
      <w:r>
        <w:t xml:space="preserve">. </w:t>
      </w:r>
      <w:r w:rsidRPr="00692B09">
        <w:rPr>
          <w:rStyle w:val="StyleUnderline"/>
        </w:rPr>
        <w:t>During the financial crisis of 2008, international investors rushed to the security of the US financial system. This is because the US still has features that China, for example, presently lacks. The US has the most open and liquid bond market in the world with the capacity for investors to move large amounts of capital to in times of crisis.</w:t>
      </w:r>
      <w:r>
        <w:t xml:space="preserve"> When the collapse of Lehman Brothers occurred on September 15, 2008 investors rushed to US securities. In combination with the Federal Reserve’s quantitative easing program with the 10 Treasury bond yield falling from 4% in September to 2.25% by December 2008 (US Department of the Treasury, 2018). The quantitative easing program initiated by the Federal Reserve in December 2008 demonstrates another vital strength of the US dollar and financial system. This </w:t>
      </w:r>
      <w:r w:rsidRPr="00692B09">
        <w:rPr>
          <w:rStyle w:val="StyleUnderline"/>
        </w:rPr>
        <w:t>strength revolves around the ability of the US to issue capital at will to rescue not only US financial institutions but also banks in Asia and Europe. The ability to issue debt and drive down interest rates at will, for the purpose of stopping “contagion” in the global financial system is an ability only the US possesse</w:t>
      </w:r>
      <w:r>
        <w:t>s (</w:t>
      </w:r>
      <w:proofErr w:type="spellStart"/>
      <w:r>
        <w:t>Londo~no</w:t>
      </w:r>
      <w:proofErr w:type="spellEnd"/>
      <w:r>
        <w:t xml:space="preserve"> &amp; </w:t>
      </w:r>
      <w:proofErr w:type="spellStart"/>
      <w:r>
        <w:t>Sapriza</w:t>
      </w:r>
      <w:proofErr w:type="spellEnd"/>
      <w:r>
        <w:t xml:space="preserve">, 2014). In 2013, the Federal Reserve attempted to lift interest rates slightly, causing a seizure in the financial system. Stephen Jen of </w:t>
      </w:r>
      <w:proofErr w:type="spellStart"/>
      <w:r>
        <w:t>Eurizon</w:t>
      </w:r>
      <w:proofErr w:type="spellEnd"/>
      <w:r>
        <w:t xml:space="preserve"> SLJ Capital argues that, Trade </w:t>
      </w:r>
      <w:proofErr w:type="spellStart"/>
      <w:r>
        <w:t>globalisation</w:t>
      </w:r>
      <w:proofErr w:type="spellEnd"/>
      <w:r>
        <w:t xml:space="preserve"> was creating a multi-polar economy with many rising stars but financial </w:t>
      </w:r>
      <w:proofErr w:type="spellStart"/>
      <w:r>
        <w:t>globalisation</w:t>
      </w:r>
      <w:proofErr w:type="spellEnd"/>
      <w:r>
        <w:t xml:space="preserve"> is pulling in the opposite direction. “It is a very unstable system. The Fed is way too powerful, and it is scared of its own power” (Evans Pritchard, 2016).</w:t>
      </w:r>
    </w:p>
    <w:p w:rsidR="00CF1E67" w:rsidRDefault="00CF1E67" w:rsidP="00CF1E67">
      <w:r w:rsidRPr="00692B09">
        <w:rPr>
          <w:rStyle w:val="Emphasis"/>
        </w:rPr>
        <w:t>While trade has become more globalized</w:t>
      </w:r>
      <w:r w:rsidRPr="00692B09">
        <w:rPr>
          <w:rStyle w:val="StyleUnderline"/>
        </w:rPr>
        <w:t xml:space="preserve"> and diverse, due to the BRICS nations for example, </w:t>
      </w:r>
      <w:r w:rsidRPr="00692B09">
        <w:rPr>
          <w:rStyle w:val="Emphasis"/>
        </w:rPr>
        <w:t>it is built on the strength of the US financial system and the dollar</w:t>
      </w:r>
      <w:r w:rsidRPr="00692B09">
        <w:rPr>
          <w:rStyle w:val="StyleUnderline"/>
        </w:rPr>
        <w:t>.</w:t>
      </w:r>
      <w:r>
        <w:t xml:space="preserve"> </w:t>
      </w:r>
      <w:proofErr w:type="spellStart"/>
      <w:r>
        <w:t>Eswar</w:t>
      </w:r>
      <w:proofErr w:type="spellEnd"/>
      <w:r>
        <w:t xml:space="preserve"> Prasad (2014), argues that given the strength of the US legal system, democratic government and size of the US economy, whatever their faults, </w:t>
      </w:r>
      <w:r w:rsidRPr="00692B09">
        <w:rPr>
          <w:rStyle w:val="StyleUnderline"/>
        </w:rPr>
        <w:t>the US is still trusted more than any other nation</w:t>
      </w:r>
      <w:r>
        <w:t xml:space="preserve"> (Prasad, 2014, p. 37). If a potential competitor to the dollar wishes to undermine the US on a global scale, they must construct their own trusted and capable alternative to the US political, financial and legal system, with an intention to lead, something similar to the Grand Area concept would be required. Prasad argues however that there is no good reason why China, for example, should continue to trade in dollars for oil, signing bilateral agreements to price oil in renminbi (Prasad, 2014, p. 37). This lends some weight to the prospect of regional spheres of influence where finance is a key driver of independence from the US. Bilateral and regional trade outside the dollar would be more feasible, without the responsibility or leadership requirements to support the world economy. </w:t>
      </w:r>
      <w:r w:rsidRPr="00692B09">
        <w:rPr>
          <w:rStyle w:val="StyleUnderline"/>
        </w:rPr>
        <w:t>There is potential for China to expand its influence through the OBOR project without the global leadership capabilities required. However, this project is only in its infancy.</w:t>
      </w:r>
      <w:r>
        <w:t xml:space="preserve"> China must maintain domestic stability over the long term to see this project fully materialize. Whether it is possible for a single-party state to endure far enough into the future to see the project fully materialize remains to be seen.</w:t>
      </w:r>
    </w:p>
    <w:p w:rsidR="00D064D5" w:rsidRDefault="00D064D5" w:rsidP="00D064D5">
      <w:pPr>
        <w:pStyle w:val="Heading3"/>
      </w:pPr>
      <w:r>
        <w:t>AT: Trump</w:t>
      </w:r>
    </w:p>
    <w:p w:rsidR="00D064D5" w:rsidRDefault="00D064D5" w:rsidP="00D064D5">
      <w:pPr>
        <w:pStyle w:val="Heading4"/>
      </w:pPr>
      <w:r>
        <w:t>American hegemony can survive under Trump – it’s just a question whether he can change his approach</w:t>
      </w:r>
    </w:p>
    <w:p w:rsidR="00D064D5" w:rsidRDefault="00D064D5" w:rsidP="00D064D5">
      <w:r w:rsidRPr="00BE7E2F">
        <w:rPr>
          <w:rStyle w:val="Style13ptBold"/>
        </w:rPr>
        <w:t>Brands 18</w:t>
      </w:r>
      <w:r>
        <w:t xml:space="preserve"> – Hal Brands, the Henry A. Kissinger Distinguished Professor of Global Affairs at the Johns Hopkins University School of Advanced International Studies (SAIS) and a Senior Fellow at the Center for Strategic and Budgetary Assessments and the Foreign Policy Research Institute, 18 ("American Grand Strategy in the Age of Trump", Project Muse, Available Online from </w:t>
      </w:r>
      <w:hyperlink r:id="rId23" w:history="1">
        <w:r w:rsidRPr="002B74B9">
          <w:rPr>
            <w:rStyle w:val="Hyperlink"/>
          </w:rPr>
          <w:t>https://muse-jhu-edu.proxy.lib.umich.edu/chapter/2061018/pdf</w:t>
        </w:r>
      </w:hyperlink>
      <w:r>
        <w:t xml:space="preserve">, pp. 179, </w:t>
      </w:r>
      <w:proofErr w:type="spellStart"/>
      <w:r>
        <w:t>Dsen</w:t>
      </w:r>
      <w:proofErr w:type="spellEnd"/>
      <w:r>
        <w:t>)</w:t>
      </w:r>
    </w:p>
    <w:p w:rsidR="00D064D5" w:rsidRPr="00BE7E2F" w:rsidRDefault="00D064D5" w:rsidP="00D064D5">
      <w:pPr>
        <w:rPr>
          <w:u w:val="single"/>
        </w:rPr>
      </w:pPr>
      <w:r w:rsidRPr="00BE7E2F">
        <w:rPr>
          <w:u w:val="single"/>
        </w:rPr>
        <w:t xml:space="preserve">Breathlessness should be avoided in considering the ramifications here: Trump’s behavior </w:t>
      </w:r>
      <w:r w:rsidRPr="00BE7E2F">
        <w:rPr>
          <w:rStyle w:val="Emphasis"/>
        </w:rPr>
        <w:t>will not cause U.S. power and leadership to collapse overnight</w:t>
      </w:r>
      <w:r w:rsidRPr="00BE7E2F">
        <w:rPr>
          <w:u w:val="single"/>
        </w:rPr>
        <w:t>, nor does his presidency spell imminent doom for the system America has done so much to create.</w:t>
      </w:r>
      <w:r>
        <w:t xml:space="preserve"> </w:t>
      </w:r>
      <w:r w:rsidRPr="00BE7E2F">
        <w:rPr>
          <w:u w:val="single"/>
        </w:rPr>
        <w:t>America’s core alliances are institutionalized enough that they will surely outlast Trump; the international trade system has sufficient resiliency and support from other leading members that it, too, will likely endure, even though it will come under far greater pressure.</w:t>
      </w:r>
      <w:r>
        <w:t xml:space="preserve"> America’s international image may recover once Trump departs the scene (as it did after George W. Bush’s presidency), and </w:t>
      </w:r>
      <w:r w:rsidRPr="00BE7E2F">
        <w:rPr>
          <w:u w:val="single"/>
        </w:rPr>
        <w:t xml:space="preserve">the United States will retain, for many years to come, ample </w:t>
      </w:r>
      <w:proofErr w:type="spellStart"/>
      <w:r w:rsidRPr="00BE7E2F">
        <w:rPr>
          <w:u w:val="single"/>
        </w:rPr>
        <w:t>hardpower</w:t>
      </w:r>
      <w:proofErr w:type="spellEnd"/>
      <w:r w:rsidRPr="00BE7E2F">
        <w:rPr>
          <w:u w:val="single"/>
        </w:rPr>
        <w:t xml:space="preserve"> capacity to influence global affairs. The silver lining, then, is that America is simply too powerful, and the international order it has underwritten too robust and successful, for Trump to squander this strategic inheritance entirely.</w:t>
      </w:r>
      <w:r>
        <w:t xml:space="preserve"> The dark cloud, however, is that Trump can still cause real damage over the course of a </w:t>
      </w:r>
      <w:proofErr w:type="spellStart"/>
      <w:r>
        <w:t>fouryear</w:t>
      </w:r>
      <w:proofErr w:type="spellEnd"/>
      <w:r>
        <w:t xml:space="preserve"> or perhaps eight-year presidency—and </w:t>
      </w:r>
      <w:r w:rsidRPr="00BE7E2F">
        <w:rPr>
          <w:u w:val="single"/>
        </w:rPr>
        <w:t>the damage will only accumulate the longer this approach to foreign policy persists.</w:t>
      </w:r>
    </w:p>
    <w:p w:rsidR="00D064D5" w:rsidRDefault="00D064D5" w:rsidP="00D064D5">
      <w:pPr>
        <w:pStyle w:val="Heading3"/>
      </w:pPr>
      <w:r>
        <w:t>--</w:t>
      </w:r>
      <w:proofErr w:type="spellStart"/>
      <w:r>
        <w:t>xt</w:t>
      </w:r>
      <w:proofErr w:type="spellEnd"/>
      <w:r>
        <w:t xml:space="preserve"> Resilient</w:t>
      </w:r>
    </w:p>
    <w:p w:rsidR="00D064D5" w:rsidRDefault="00D064D5" w:rsidP="00D064D5">
      <w:pPr>
        <w:pStyle w:val="Heading4"/>
      </w:pPr>
      <w:r>
        <w:t>The world order is resilient even under Trump</w:t>
      </w:r>
    </w:p>
    <w:p w:rsidR="00D064D5" w:rsidRDefault="00D064D5" w:rsidP="00D064D5">
      <w:r w:rsidRPr="008F2767">
        <w:rPr>
          <w:rStyle w:val="Style13ptBold"/>
        </w:rPr>
        <w:t>Sullivan 18</w:t>
      </w:r>
      <w:r>
        <w:t xml:space="preserve"> – Jake Sullivan, Senior Fellow at the Carnegie Endowment for International Peace 18 ("The World After Trump: How the System Can Endure", ProQuest, Available Online from https://search-proquest-com.proxy.lib.umich.edu/docview/2009157927?pq-origsite=summon&amp;amp;accountid=14667, </w:t>
      </w:r>
      <w:proofErr w:type="spellStart"/>
      <w:r>
        <w:t>Dsen</w:t>
      </w:r>
      <w:proofErr w:type="spellEnd"/>
      <w:r>
        <w:t>)</w:t>
      </w:r>
    </w:p>
    <w:p w:rsidR="00D064D5" w:rsidRPr="00561A12" w:rsidRDefault="00D064D5" w:rsidP="00D064D5">
      <w:pPr>
        <w:rPr>
          <w:u w:val="single"/>
        </w:rPr>
      </w:pPr>
      <w:r w:rsidRPr="00800E0A">
        <w:rPr>
          <w:rStyle w:val="Emphasis"/>
        </w:rPr>
        <w:t>A RESILIENT ORDER</w:t>
      </w:r>
      <w:r>
        <w:rPr>
          <w:rStyle w:val="Emphasis"/>
        </w:rPr>
        <w:t xml:space="preserve"> </w:t>
      </w:r>
      <w:r w:rsidRPr="00E45968">
        <w:rPr>
          <w:sz w:val="16"/>
        </w:rPr>
        <w:t xml:space="preserve">In a world where the major trends seem to spell chaos, </w:t>
      </w:r>
      <w:r w:rsidRPr="00800E0A">
        <w:rPr>
          <w:u w:val="single"/>
        </w:rPr>
        <w:t xml:space="preserve">it is fair to place the burden of proof on those who claim that the current order can continue. Yet </w:t>
      </w:r>
      <w:r w:rsidRPr="00800E0A">
        <w:rPr>
          <w:rStyle w:val="Emphasis"/>
        </w:rPr>
        <w:t>well before Trump</w:t>
      </w:r>
      <w:r w:rsidRPr="00800E0A">
        <w:rPr>
          <w:u w:val="single"/>
        </w:rPr>
        <w:t>, it had already demonstrated its capacity to adapt to changes in the nature and distribution of power.</w:t>
      </w:r>
      <w:r w:rsidRPr="00E45968">
        <w:rPr>
          <w:sz w:val="16"/>
        </w:rPr>
        <w:t xml:space="preserve"> </w:t>
      </w:r>
      <w:r w:rsidRPr="00800E0A">
        <w:rPr>
          <w:u w:val="single"/>
        </w:rPr>
        <w:t>Three basic factors account for such resilience-and demonstrate why the emphasis now should be on protecting and improving the order rather than planning for the aftermath of its demise.</w:t>
      </w:r>
      <w:r>
        <w:rPr>
          <w:u w:val="single"/>
        </w:rPr>
        <w:t xml:space="preserve"> </w:t>
      </w:r>
      <w:r w:rsidRPr="00800E0A">
        <w:rPr>
          <w:u w:val="single"/>
        </w:rPr>
        <w:t>First, most of the world remains invested in major aspects of the order and still counts on the United States to operate at its center.</w:t>
      </w:r>
      <w:r w:rsidRPr="00E45968">
        <w:rPr>
          <w:sz w:val="16"/>
        </w:rPr>
        <w:t xml:space="preserve"> </w:t>
      </w:r>
      <w:r w:rsidRPr="00800E0A">
        <w:rPr>
          <w:rStyle w:val="Emphasis"/>
        </w:rPr>
        <w:t>The passing of U.S. dominance need not mean the end of U.S. leadership</w:t>
      </w:r>
      <w:r w:rsidRPr="00800E0A">
        <w:rPr>
          <w:u w:val="single"/>
        </w:rPr>
        <w:t>.</w:t>
      </w:r>
      <w:r w:rsidRPr="00E45968">
        <w:rPr>
          <w:sz w:val="16"/>
        </w:rPr>
        <w:t xml:space="preserve"> That is, the United States may not be able to direct outcomes from a position of preeminent economic, political, and military influence, but it can still mobilize cooperation on shared challenges and shape consensus on key rules. In the years ahead, although </w:t>
      </w:r>
      <w:r w:rsidRPr="00A457FD">
        <w:rPr>
          <w:u w:val="single"/>
        </w:rPr>
        <w:t>Washington</w:t>
      </w:r>
      <w:r w:rsidRPr="00E45968">
        <w:rPr>
          <w:sz w:val="16"/>
        </w:rPr>
        <w:t xml:space="preserve"> will not be the only destination for countries seeking capital, resources, or influence, it </w:t>
      </w:r>
      <w:r w:rsidRPr="00A457FD">
        <w:rPr>
          <w:u w:val="single"/>
        </w:rPr>
        <w:t>will remain the most important agenda-setter.</w:t>
      </w:r>
      <w:r w:rsidRPr="00E45968">
        <w:rPr>
          <w:sz w:val="16"/>
        </w:rPr>
        <w:t xml:space="preserve"> Some context is important. </w:t>
      </w:r>
      <w:r w:rsidRPr="00A457FD">
        <w:rPr>
          <w:u w:val="single"/>
        </w:rPr>
        <w:t xml:space="preserve">The </w:t>
      </w:r>
      <w:proofErr w:type="spellStart"/>
      <w:r w:rsidRPr="00A457FD">
        <w:rPr>
          <w:u w:val="single"/>
        </w:rPr>
        <w:t>U.S.led</w:t>
      </w:r>
      <w:proofErr w:type="spellEnd"/>
      <w:r w:rsidRPr="00A457FD">
        <w:rPr>
          <w:u w:val="single"/>
        </w:rPr>
        <w:t xml:space="preserve"> order was built at a unique moment, at the end of World War II.</w:t>
      </w:r>
      <w:r w:rsidRPr="00E45968">
        <w:rPr>
          <w:sz w:val="16"/>
        </w:rPr>
        <w:t xml:space="preserve"> Europe's and Asia's erstwhile great powers were reduced to rubble, and </w:t>
      </w:r>
      <w:r w:rsidRPr="00A457FD">
        <w:rPr>
          <w:u w:val="single"/>
        </w:rPr>
        <w:t>a combination of dominance abroad and shared economic prosperity at home allowed the United States to serve as the architect and guarantor of a new order fashioned in its own image.</w:t>
      </w:r>
      <w:r w:rsidRPr="00E45968">
        <w:rPr>
          <w:sz w:val="16"/>
        </w:rPr>
        <w:t xml:space="preserve"> It had not just the material power to shape rules and drive outcomes but also a model many other countries wanted to emulate. It used the opportunity to build an order that benefited itself as well as others, with clear advantages for populations at home and abroad. As the international relations scholar G. John </w:t>
      </w:r>
      <w:proofErr w:type="spellStart"/>
      <w:r w:rsidRPr="00E45968">
        <w:rPr>
          <w:sz w:val="16"/>
        </w:rPr>
        <w:t>Ikenberry</w:t>
      </w:r>
      <w:proofErr w:type="spellEnd"/>
      <w:r w:rsidRPr="00E45968">
        <w:rPr>
          <w:sz w:val="16"/>
        </w:rPr>
        <w:t xml:space="preserve"> has put it in this magazine, the resulting system was "hard to overturn and easy to join." </w:t>
      </w:r>
      <w:r w:rsidRPr="00A457FD">
        <w:rPr>
          <w:u w:val="single"/>
        </w:rPr>
        <w:t xml:space="preserve">The end of the Cold War and the fall of the Soviet Union served to reinforce and extend American preeminence. </w:t>
      </w:r>
      <w:r w:rsidRPr="00E45968">
        <w:rPr>
          <w:sz w:val="16"/>
        </w:rPr>
        <w:t xml:space="preserve">This precise state of affairs was never going to last forever. Other powers would eventually rise, and the basic bargain would one day need to be revisited. That day has arrived, and the question now is, do other countries want a fundamentally different bargain or simply some adjustments? A comprehensive 2016 rand analysis found that few powers display an appetite for dismantling the international order or transforming it into something unrecognizable. And while Trump's election has forced countries to contemplate a world without a central role for the United States, many still view the president as an aberration and not a new American normal, especially given that the United States has bounced back before. Even China has concluded that it largely benefits from the order's continued operation. Around the time of Trump's inauguration, breathless reports interpreted Chinese President Xi Jinping's comments on an open international economy and climate change as indicators that China planned to somehow take over for the United States. But what Xi was really signaling was that </w:t>
      </w:r>
      <w:r w:rsidRPr="00561A12">
        <w:rPr>
          <w:u w:val="single"/>
        </w:rPr>
        <w:t>China does not want near-term radical change in the global system, even as it seeks to gain more influence by taking advantage of the vacuum left by Trump.</w:t>
      </w:r>
      <w:r w:rsidRPr="00E45968">
        <w:rPr>
          <w:sz w:val="16"/>
        </w:rPr>
        <w:t xml:space="preserve"> And </w:t>
      </w:r>
      <w:r w:rsidRPr="00561A12">
        <w:rPr>
          <w:u w:val="single"/>
        </w:rPr>
        <w:t>to the extent that Beijing has set out to construct its own parallel institutions, particularly when it comes to trade and investment, thus far these institutions largely supplement the existing order rather than threatening to supplant it.</w:t>
      </w:r>
      <w:r>
        <w:rPr>
          <w:u w:val="single"/>
        </w:rPr>
        <w:t xml:space="preserve"> </w:t>
      </w:r>
      <w:r w:rsidRPr="00E45968">
        <w:rPr>
          <w:sz w:val="16"/>
        </w:rPr>
        <w:t xml:space="preserve">Other emerging powers chafe at certain features of the order, and some seek a more prominent place in institutions such as the un Security Council. Yet rhetorical flourishes aside, they, like China, talk in terms of reform rather than replacement- and their continued participation sends a similar message. For example, leaders of the major emerging powers eagerly accepted U.S. President Barack Obama's invitation to join the first Nuclear Security Summit, in 2010; less eagerly but still willingly, they joined the global sanctions regime against Iran's nuclear program. Richard Fontaine and Daniel </w:t>
      </w:r>
      <w:proofErr w:type="spellStart"/>
      <w:r w:rsidRPr="00E45968">
        <w:rPr>
          <w:sz w:val="16"/>
        </w:rPr>
        <w:t>Kliman</w:t>
      </w:r>
      <w:proofErr w:type="spellEnd"/>
      <w:r w:rsidRPr="00E45968">
        <w:rPr>
          <w:sz w:val="16"/>
        </w:rPr>
        <w:t xml:space="preserve"> of the Center for a New American Security quote a Brazilian official who captured a broader sentiment among emerging powers</w:t>
      </w:r>
      <w:r w:rsidRPr="00561A12">
        <w:rPr>
          <w:u w:val="single"/>
        </w:rPr>
        <w:t xml:space="preserve">: "Brazil wants to expand its room in the house, not tear the house down." And indeed, Brazil has taken on a leading role in defending important aspects of the order, such as the </w:t>
      </w:r>
      <w:proofErr w:type="spellStart"/>
      <w:r w:rsidRPr="00561A12">
        <w:rPr>
          <w:u w:val="single"/>
        </w:rPr>
        <w:t>multistakeholder</w:t>
      </w:r>
      <w:proofErr w:type="spellEnd"/>
      <w:r w:rsidRPr="00561A12">
        <w:rPr>
          <w:u w:val="single"/>
        </w:rPr>
        <w:t xml:space="preserve"> system for Internet governance.</w:t>
      </w:r>
      <w:r w:rsidRPr="00E45968">
        <w:rPr>
          <w:sz w:val="16"/>
        </w:rPr>
        <w:t xml:space="preserve"> </w:t>
      </w:r>
      <w:r w:rsidRPr="00561A12">
        <w:rPr>
          <w:u w:val="single"/>
        </w:rPr>
        <w:t>Emerging powers' quest for a greater voice in regional and global institutions is not a repudiation of the order but evidence that they see increasing their participation as preferable to going a different way.</w:t>
      </w:r>
    </w:p>
    <w:p w:rsidR="00D064D5" w:rsidRDefault="00D064D5" w:rsidP="00D064D5"/>
    <w:p w:rsidR="00D064D5" w:rsidRDefault="00D064D5" w:rsidP="00D064D5">
      <w:pPr>
        <w:pStyle w:val="Heading3"/>
      </w:pPr>
      <w:r>
        <w:t>--</w:t>
      </w:r>
      <w:proofErr w:type="spellStart"/>
      <w:r>
        <w:t>xt</w:t>
      </w:r>
      <w:proofErr w:type="spellEnd"/>
      <w:r>
        <w:t xml:space="preserve"> Influence Resilient </w:t>
      </w:r>
    </w:p>
    <w:p w:rsidR="00D064D5" w:rsidRDefault="00D064D5" w:rsidP="00D064D5">
      <w:pPr>
        <w:pStyle w:val="Heading4"/>
      </w:pPr>
      <w:r>
        <w:t>U.S influence is resilient – democratic backlash checks</w:t>
      </w:r>
    </w:p>
    <w:p w:rsidR="00D064D5" w:rsidRDefault="00D064D5" w:rsidP="00D064D5">
      <w:proofErr w:type="spellStart"/>
      <w:r w:rsidRPr="00CC3C56">
        <w:rPr>
          <w:rStyle w:val="Style13ptBold"/>
        </w:rPr>
        <w:t>Weyland</w:t>
      </w:r>
      <w:proofErr w:type="spellEnd"/>
      <w:r w:rsidRPr="00CC3C56">
        <w:rPr>
          <w:rStyle w:val="Style13ptBold"/>
        </w:rPr>
        <w:t xml:space="preserve"> et Madrid 1</w:t>
      </w:r>
      <w:r>
        <w:rPr>
          <w:rStyle w:val="Style13ptBold"/>
        </w:rPr>
        <w:t>7</w:t>
      </w:r>
      <w:r>
        <w:t xml:space="preserve"> - Kurt </w:t>
      </w:r>
      <w:proofErr w:type="spellStart"/>
      <w:r>
        <w:t>Weyland</w:t>
      </w:r>
      <w:proofErr w:type="spellEnd"/>
      <w:r>
        <w:t xml:space="preserve">, Mike Hogg Professor in Liberal Arts at the University of Texas at Austin, Raúl L. Madrid, professor of government at the University of Texas at Austin, 18("Liberal Democracy Is Stronger Than Trump’s Populism", American Interest, 12-11-17, Available Online from https://www.the-american-interest.com/2017/12/11/liberal-democracy-stronger-trumps-populism/, </w:t>
      </w:r>
      <w:proofErr w:type="spellStart"/>
      <w:r>
        <w:t>Dsen</w:t>
      </w:r>
      <w:proofErr w:type="spellEnd"/>
      <w:r>
        <w:t>)</w:t>
      </w:r>
    </w:p>
    <w:p w:rsidR="00D064D5" w:rsidRPr="007D69B5" w:rsidRDefault="00D064D5" w:rsidP="00D064D5">
      <w:pPr>
        <w:rPr>
          <w:b/>
          <w:iCs/>
          <w:u w:val="single"/>
        </w:rPr>
      </w:pPr>
      <w:r w:rsidRPr="002E4A98">
        <w:rPr>
          <w:rStyle w:val="Emphasis"/>
        </w:rPr>
        <w:t>The Resilience of Liberal Democracy</w:t>
      </w:r>
    </w:p>
    <w:p w:rsidR="00D064D5" w:rsidRPr="007D69B5" w:rsidRDefault="00D064D5" w:rsidP="00D064D5">
      <w:pPr>
        <w:rPr>
          <w:u w:val="single"/>
        </w:rPr>
      </w:pPr>
      <w:r w:rsidRPr="002E4A98">
        <w:rPr>
          <w:u w:val="single"/>
        </w:rPr>
        <w:t>Contrary to the widespread pessimism among academics, this comparative analysis arrives at an optimistic conclusion.</w:t>
      </w:r>
      <w:r w:rsidRPr="007D69B5">
        <w:rPr>
          <w:sz w:val="16"/>
        </w:rPr>
        <w:t xml:space="preserve"> President </w:t>
      </w:r>
      <w:r w:rsidRPr="003F0A36">
        <w:rPr>
          <w:u w:val="single"/>
        </w:rPr>
        <w:t>Trump is caught in a web of limitations and constraints.</w:t>
      </w:r>
      <w:r w:rsidRPr="007D69B5">
        <w:rPr>
          <w:sz w:val="16"/>
        </w:rPr>
        <w:t xml:space="preserve"> The venerable U.S. system of checks and balances prevents him from exercising power in an arbitrary fashion and governing as he sees fit. His lack of control over his own party and his problematic relationship with the Republican establishment further undermine his capacity for determined action. </w:t>
      </w:r>
      <w:r w:rsidRPr="003F0A36">
        <w:rPr>
          <w:u w:val="single"/>
        </w:rPr>
        <w:t>Ideological polarization confines Trump’s popular support, and the absence of an acute crisis nullifies any opportunity for him to become a proverbial “savior of the country.” He cannot simply override these constraints and impose his will, as Peru’s Fujimori and Venezuela’s Chávez did.</w:t>
      </w:r>
    </w:p>
    <w:p w:rsidR="00D064D5" w:rsidRPr="007D69B5" w:rsidRDefault="00D064D5" w:rsidP="00D064D5">
      <w:pPr>
        <w:rPr>
          <w:u w:val="single"/>
        </w:rPr>
      </w:pPr>
      <w:r w:rsidRPr="007D69B5">
        <w:rPr>
          <w:sz w:val="16"/>
        </w:rPr>
        <w:t xml:space="preserve">For </w:t>
      </w:r>
      <w:r w:rsidRPr="00220BB9">
        <w:rPr>
          <w:u w:val="single"/>
        </w:rPr>
        <w:t>these reasons, one can venture a prediction: Trump’s passage through the presidency will not do lasting damage to democratic institutions in the United States. But might he nevertheless weaken liberal-democratic norms?</w:t>
      </w:r>
      <w:r w:rsidRPr="007D69B5">
        <w:rPr>
          <w:sz w:val="16"/>
        </w:rPr>
        <w:t xml:space="preserve"> Trump has already committed numerous violations that are typical of populist leaders. </w:t>
      </w:r>
      <w:r w:rsidRPr="00220BB9">
        <w:rPr>
          <w:u w:val="single"/>
        </w:rPr>
        <w:t>First, he has used unusually harsh, even insulting language to criticize the media, the political opposition, past and present government officials, and even members of his own party and Administration. Second, the President has exacerbated inter-ethnic tensions by accusing Mexican immigrants of being rapists, proposing to ban Muslims from entering the United States, denouncing black protests of police violence, and appearing to sympathize with white nationalist groupings. Third, he has undermined faith in the electoral process by depicting it as rigged and suggesting, without any evidence, that millions of fraudulent votes were cast in the 2016 presidential elections. Fourth, he has flouted long-held traditions of releasing tax returns and avoiding financial conflicts of interest. Finally, he has aggressively sought to block investigations of his Administration by firing the Director of the Federal Bureau of Intelligence, among other actions.</w:t>
      </w:r>
    </w:p>
    <w:p w:rsidR="00D064D5" w:rsidRPr="007D69B5" w:rsidRDefault="00D064D5" w:rsidP="00D064D5">
      <w:pPr>
        <w:rPr>
          <w:sz w:val="16"/>
        </w:rPr>
      </w:pPr>
      <w:r w:rsidRPr="007D69B5">
        <w:rPr>
          <w:sz w:val="16"/>
        </w:rPr>
        <w:t xml:space="preserve">The main problem for liberal democracy is that such </w:t>
      </w:r>
      <w:r w:rsidRPr="00220BB9">
        <w:rPr>
          <w:u w:val="single"/>
        </w:rPr>
        <w:t>violations can create a precedent</w:t>
      </w:r>
      <w:r w:rsidRPr="007D69B5">
        <w:rPr>
          <w:sz w:val="16"/>
        </w:rPr>
        <w:t xml:space="preserve"> and stimulate a process of escalation and polarization as opponents resort to transgressive tactics as well. In these ways, </w:t>
      </w:r>
      <w:r w:rsidRPr="00220BB9">
        <w:rPr>
          <w:u w:val="single"/>
        </w:rPr>
        <w:t>Trump’s defiant words and actions could embolden future politicians and Presidents to employ similarly coarse and polarizing rhetoric, to question the integrity of democratic institutions</w:t>
      </w:r>
      <w:r w:rsidRPr="007D69B5">
        <w:rPr>
          <w:sz w:val="16"/>
        </w:rPr>
        <w:t>, to protect themselves and their allies from prosecution, and to ignore principles of transparency and probity. If the liberal norms that underpin U.S. democracy erode, rules and institutions may also become vulnerable in time to attacks or politically self-serving changes. Office holders may abuse their power and pass regulations that dismantle checks and balances, skew democratic competition, and disadvantage the opposition. With these means, incumbents may unfairly try to perpetuate their stranglehold on the government.</w:t>
      </w:r>
    </w:p>
    <w:p w:rsidR="00D064D5" w:rsidRPr="007D69B5" w:rsidRDefault="00D064D5" w:rsidP="00D064D5">
      <w:pPr>
        <w:rPr>
          <w:sz w:val="16"/>
        </w:rPr>
      </w:pPr>
      <w:r w:rsidRPr="00220BB9">
        <w:rPr>
          <w:rStyle w:val="Emphasis"/>
        </w:rPr>
        <w:t>Yet this doomsday scenario is unlikely to transpire as long as a majority of citizens continue to view Donald Trump’s populist strategy as a failure.</w:t>
      </w:r>
      <w:r w:rsidRPr="007D69B5">
        <w:rPr>
          <w:sz w:val="16"/>
        </w:rPr>
        <w:t xml:space="preserve"> Success breeds imitation, but failure rarely does. Clearly, </w:t>
      </w:r>
      <w:r w:rsidRPr="00F666C5">
        <w:rPr>
          <w:u w:val="single"/>
        </w:rPr>
        <w:t>the new President’s approach to governing has registered few successes to date.</w:t>
      </w:r>
      <w:r w:rsidRPr="007D69B5">
        <w:rPr>
          <w:sz w:val="16"/>
        </w:rPr>
        <w:t xml:space="preserve"> His plans to repeal Obamacare have foundered in the legislature, his strident rhetoric and impulsive behavior have alienated opponents and allies alike, and </w:t>
      </w:r>
      <w:r w:rsidRPr="00F666C5">
        <w:rPr>
          <w:u w:val="single"/>
        </w:rPr>
        <w:t xml:space="preserve">his approval ratings are the lowest any recent U.S. President has attained at this stage of their terms. </w:t>
      </w:r>
      <w:r w:rsidRPr="007D69B5">
        <w:rPr>
          <w:sz w:val="16"/>
        </w:rPr>
        <w:t xml:space="preserve">Nor are Trump’s populist strategies likely to yield many governing achievements in the years ahead, given the web of constraints and limitations that hamper him. As a result, this confrontational, transgressive approach is unlikely to spawn imitators. </w:t>
      </w:r>
      <w:r w:rsidRPr="00F666C5">
        <w:rPr>
          <w:u w:val="single"/>
        </w:rPr>
        <w:t>Future candidates for the Republican nomination may well copy his campaign, which was surprisingly successful; but there is a low risk that future Presidents will copy a populist governing style that has yielded so few benefits.</w:t>
      </w:r>
    </w:p>
    <w:p w:rsidR="00D064D5" w:rsidRPr="007D69B5" w:rsidRDefault="00D064D5" w:rsidP="00D064D5">
      <w:pPr>
        <w:rPr>
          <w:sz w:val="16"/>
        </w:rPr>
      </w:pPr>
      <w:r w:rsidRPr="007D69B5">
        <w:rPr>
          <w:sz w:val="16"/>
        </w:rPr>
        <w:t xml:space="preserve">Indeed, it seems more likely that </w:t>
      </w:r>
      <w:r w:rsidRPr="00134EB5">
        <w:rPr>
          <w:u w:val="single"/>
        </w:rPr>
        <w:t>Trump’s violations of democratic norms will prompt a pro-democratic backlash.</w:t>
      </w:r>
      <w:r w:rsidRPr="007D69B5">
        <w:rPr>
          <w:sz w:val="16"/>
        </w:rPr>
        <w:t xml:space="preserve"> The current pulse of populism may well serve as a warning—and end up inducing a wide range of political forces in the United States to prevent a repeat experience. </w:t>
      </w:r>
      <w:r w:rsidRPr="00134EB5">
        <w:rPr>
          <w:u w:val="single"/>
        </w:rPr>
        <w:t>Such a salutary reaction occurred in several Latin American countries.</w:t>
      </w:r>
      <w:r w:rsidRPr="007D69B5">
        <w:rPr>
          <w:sz w:val="16"/>
        </w:rPr>
        <w:t xml:space="preserve"> Peru, for example, experienced a democratic resurgence after Fujimori was forced to resign in a monumental corruption scandal. His successor, Valentín Paniagua (2000–01), decisively foreswore populism. The new President scrupulously respected the norms of liberal democracy, guaranteed press freedom, and helped congress and the courts regain their independence. A similar democratic recovery occurred in Brazil after the downfall of populist Fernando </w:t>
      </w:r>
      <w:proofErr w:type="spellStart"/>
      <w:r w:rsidRPr="007D69B5">
        <w:rPr>
          <w:sz w:val="16"/>
        </w:rPr>
        <w:t>Collor</w:t>
      </w:r>
      <w:proofErr w:type="spellEnd"/>
      <w:r w:rsidRPr="007D69B5">
        <w:rPr>
          <w:sz w:val="16"/>
        </w:rPr>
        <w:t xml:space="preserve"> de Mello in 1992. Once this imperious outsider was impeached on corruption charges, mainstream parties and civil society stabilized the country’s fragile democracy and instituted rule by broad-based, pragmatic coalitions. Respect for liberal-democratic rules and norms gradually increased. For instance, president Luiz </w:t>
      </w:r>
      <w:proofErr w:type="spellStart"/>
      <w:r w:rsidRPr="007D69B5">
        <w:rPr>
          <w:sz w:val="16"/>
        </w:rPr>
        <w:t>Inácio</w:t>
      </w:r>
      <w:proofErr w:type="spellEnd"/>
      <w:r w:rsidRPr="007D69B5">
        <w:rPr>
          <w:sz w:val="16"/>
        </w:rPr>
        <w:t xml:space="preserve"> Lula da Silva did not follow his leftist counterpart Hugo Chávez and overhaul the institutional framework through a constituent assembly.</w:t>
      </w:r>
    </w:p>
    <w:p w:rsidR="00D064D5" w:rsidRPr="007D69B5" w:rsidRDefault="00D064D5" w:rsidP="00D064D5">
      <w:pPr>
        <w:rPr>
          <w:sz w:val="16"/>
        </w:rPr>
      </w:pPr>
      <w:r w:rsidRPr="007D69B5">
        <w:rPr>
          <w:u w:val="single"/>
        </w:rPr>
        <w:t>Violations of democratic norms by past U.S. Presidents have also triggered a liberal-democratic backlash.</w:t>
      </w:r>
      <w:r w:rsidRPr="007D69B5">
        <w:rPr>
          <w:sz w:val="16"/>
        </w:rPr>
        <w:t xml:space="preserve"> In particular, </w:t>
      </w:r>
      <w:r w:rsidRPr="007D69B5">
        <w:rPr>
          <w:u w:val="single"/>
        </w:rPr>
        <w:t xml:space="preserve">Richard Nixon’s abuses of power </w:t>
      </w:r>
      <w:r w:rsidRPr="007D69B5">
        <w:rPr>
          <w:sz w:val="16"/>
        </w:rPr>
        <w:t>led to a wave of reforms that reined in the Central Intelligence Agency through the creation of oversight committees; asserted a greater role for Congress in the use of military force abroad; imposed restrictions on the President’s ability to remove a special prosecutor; attempted to regulate campaign finance more closely; required members of Congress to disclose their personal finances; and restricted lobbying by former members of Congress and their staff. These measures helped strengthen democracy in the United States and restore faith in its political system.</w:t>
      </w:r>
    </w:p>
    <w:p w:rsidR="00D064D5" w:rsidRPr="007D69B5" w:rsidRDefault="00D064D5" w:rsidP="00D064D5">
      <w:pPr>
        <w:rPr>
          <w:sz w:val="16"/>
          <w:szCs w:val="16"/>
        </w:rPr>
      </w:pPr>
      <w:r w:rsidRPr="007D69B5">
        <w:rPr>
          <w:sz w:val="16"/>
          <w:szCs w:val="16"/>
        </w:rPr>
        <w:t>As these comparative lessons from Latin America as well as the U.S. experience in the 1970s suggest, norm erosion does not inevitably continue once set in motion. The path does not always point downhill. Instead, deterioration can prompt recovery. As the risks of further decay become obvious, a growing range of political forces may deliberately try to restore civility. Perhaps the shock of President Trump’s populism can exert this salutary effect.</w:t>
      </w:r>
    </w:p>
    <w:p w:rsidR="00D064D5" w:rsidRPr="007D69B5" w:rsidRDefault="00D064D5" w:rsidP="00D064D5">
      <w:pPr>
        <w:rPr>
          <w:sz w:val="16"/>
        </w:rPr>
      </w:pPr>
      <w:r w:rsidRPr="007D69B5">
        <w:rPr>
          <w:sz w:val="16"/>
        </w:rPr>
        <w:t xml:space="preserve">Interestingly, </w:t>
      </w:r>
      <w:r w:rsidRPr="007D69B5">
        <w:rPr>
          <w:u w:val="single"/>
        </w:rPr>
        <w:t>Donald Trump’s election has already had such a pro-democratic impact—namely in Western Europe</w:t>
      </w:r>
      <w:r w:rsidRPr="007D69B5">
        <w:rPr>
          <w:sz w:val="16"/>
        </w:rPr>
        <w:t>. His victory arguably drove voters away from Dutch populist Geert Wilders and from French populist Marine Le Pen, who lost elections in early 2017. As Trump has exerted a deterrent effect on Europe, his problem-ridden government may have the same impact in the United States. Indeed, Trump’s actions have already prompted some legislative responses, including bipartisan bills to make it more difficult for the President to remove a special counsel. According to the New York Times, Senator Lindsey Graham (R–SC) issued the following warning in introducing one of these bills: “I want the President to know that there is a process in place and there are checks and balances long before you got here, and they will be here long after you’re gone.” A comparative analysis suggests that he is correct.</w:t>
      </w:r>
    </w:p>
    <w:p w:rsidR="00D064D5" w:rsidRDefault="00D064D5" w:rsidP="00D064D5">
      <w:pPr>
        <w:pStyle w:val="Heading3"/>
      </w:pPr>
      <w:r>
        <w:t>--</w:t>
      </w:r>
      <w:proofErr w:type="spellStart"/>
      <w:r>
        <w:t>xt</w:t>
      </w:r>
      <w:proofErr w:type="spellEnd"/>
      <w:r>
        <w:t xml:space="preserve"> Congress Checks</w:t>
      </w:r>
    </w:p>
    <w:p w:rsidR="00D064D5" w:rsidRDefault="00D064D5" w:rsidP="00D064D5">
      <w:pPr>
        <w:pStyle w:val="Heading4"/>
      </w:pPr>
      <w:r>
        <w:t xml:space="preserve">Trump is restrained by Congress </w:t>
      </w:r>
    </w:p>
    <w:p w:rsidR="00D064D5" w:rsidRDefault="00D064D5" w:rsidP="00D064D5">
      <w:r w:rsidRPr="008F2767">
        <w:rPr>
          <w:rStyle w:val="Style13ptBold"/>
        </w:rPr>
        <w:t>Sullivan 18</w:t>
      </w:r>
      <w:r>
        <w:t xml:space="preserve"> – Jake Sullivan, Senior Fellow at the Carnegie Endowment for International Peace 18 ("The World After Trump: How the System Can Endure", ProQuest, Available Online from https://search-proquest-com.proxy.lib.umich.edu/docview/2009157927?pq-origsite=summon&amp;amp;accountid=14667, </w:t>
      </w:r>
      <w:proofErr w:type="spellStart"/>
      <w:r>
        <w:t>Dsen</w:t>
      </w:r>
      <w:proofErr w:type="spellEnd"/>
      <w:r>
        <w:t>)</w:t>
      </w:r>
    </w:p>
    <w:p w:rsidR="00D064D5" w:rsidRPr="00E1214A" w:rsidRDefault="00D064D5" w:rsidP="00D064D5">
      <w:pPr>
        <w:rPr>
          <w:u w:val="single"/>
        </w:rPr>
      </w:pPr>
      <w:r w:rsidRPr="003943CE">
        <w:rPr>
          <w:sz w:val="16"/>
        </w:rPr>
        <w:t xml:space="preserve">Finally, </w:t>
      </w:r>
      <w:r w:rsidRPr="00F47B47">
        <w:rPr>
          <w:u w:val="single"/>
        </w:rPr>
        <w:t>although Trump has created a temporary vacuum of global leadership and keeps raising questions about his basic fitness for office, he has thus far been unable to do the level of systemic damage in foreign affairs that he threatened on the campaign trail.</w:t>
      </w:r>
      <w:r w:rsidRPr="003943CE">
        <w:rPr>
          <w:sz w:val="16"/>
        </w:rPr>
        <w:t xml:space="preserve"> </w:t>
      </w:r>
      <w:r w:rsidRPr="00F47B47">
        <w:rPr>
          <w:u w:val="single"/>
        </w:rPr>
        <w:t>He has- again, thus far-been constrained by Congress, by his own national security team, and by reality.</w:t>
      </w:r>
      <w:r w:rsidRPr="003943CE">
        <w:rPr>
          <w:sz w:val="16"/>
        </w:rPr>
        <w:t xml:space="preserve"> Consider the U.S. alliance system, a central feature of the U.S.-led order. Trump continues to deride U.S. allies as free riders. But Washington's policy toward its alliances in both Europe and Asia has been marked more by continuity than change. </w:t>
      </w:r>
      <w:r w:rsidRPr="00F47B47">
        <w:rPr>
          <w:u w:val="single"/>
        </w:rPr>
        <w:t>Trump's advisers have helped ensure that, as have outside advocacy and congressional oversight. And European leaders have sought to sustain the alliance, despite their misgivings about Trump, by working around him.</w:t>
      </w:r>
      <w:r w:rsidRPr="003943CE">
        <w:rPr>
          <w:sz w:val="16"/>
        </w:rPr>
        <w:t xml:space="preserve"> Similarly, whatever the administration's desire to ease pressure on Russia for violations of Ukraine's territorial integrity-</w:t>
      </w:r>
      <w:r w:rsidRPr="00F47B47">
        <w:rPr>
          <w:u w:val="single"/>
        </w:rPr>
        <w:t>a foundational norm of the rules-based order-Congress overwhelmingly approved new sanctions, tying Trump's hands.</w:t>
      </w:r>
      <w:r w:rsidRPr="003943CE">
        <w:rPr>
          <w:sz w:val="16"/>
        </w:rPr>
        <w:t xml:space="preserve"> (The administration subsequently surprised most observers by announcing that it would provide lethal assistance to Ukraine, a move pushed by top members of Trump's national security team.) Perhaps most important</w:t>
      </w:r>
      <w:r w:rsidRPr="00F47B47">
        <w:rPr>
          <w:u w:val="single"/>
        </w:rPr>
        <w:t>, Trump has found that whatever his contempt for the rules-based order, he needs it.</w:t>
      </w:r>
      <w:r w:rsidRPr="003943CE">
        <w:rPr>
          <w:sz w:val="16"/>
        </w:rPr>
        <w:t xml:space="preserve"> Here </w:t>
      </w:r>
      <w:r w:rsidRPr="00E1214A">
        <w:rPr>
          <w:u w:val="single"/>
        </w:rPr>
        <w:t>he follows a line of American politicians who have chafed at perceived limits on U.S. freedom of action but ultimately recognized that the order protects and advances U.S. interests.</w:t>
      </w:r>
      <w:r w:rsidRPr="003943CE">
        <w:rPr>
          <w:sz w:val="16"/>
        </w:rPr>
        <w:t xml:space="preserve"> To counter North Korea, </w:t>
      </w:r>
      <w:r w:rsidRPr="00E1214A">
        <w:rPr>
          <w:u w:val="single"/>
        </w:rPr>
        <w:t xml:space="preserve">he needs both strong Asian alliances and a working relationship with Beijing </w:t>
      </w:r>
      <w:r w:rsidRPr="003943CE">
        <w:rPr>
          <w:sz w:val="16"/>
        </w:rPr>
        <w:t xml:space="preserve">(contrary to everything he said during the campaign). To defeat the Islamic State (also known as </w:t>
      </w:r>
      <w:proofErr w:type="spellStart"/>
      <w:r w:rsidRPr="003943CE">
        <w:rPr>
          <w:sz w:val="16"/>
        </w:rPr>
        <w:t>isis</w:t>
      </w:r>
      <w:proofErr w:type="spellEnd"/>
      <w:r w:rsidRPr="003943CE">
        <w:rPr>
          <w:sz w:val="16"/>
        </w:rPr>
        <w:t xml:space="preserve">), </w:t>
      </w:r>
      <w:r w:rsidRPr="00E1214A">
        <w:rPr>
          <w:u w:val="single"/>
        </w:rPr>
        <w:t xml:space="preserve">he needs the allies and partners that made up the coalition, built during the Obama administration, that helped eject </w:t>
      </w:r>
      <w:proofErr w:type="spellStart"/>
      <w:r w:rsidRPr="00E1214A">
        <w:rPr>
          <w:u w:val="single"/>
        </w:rPr>
        <w:t>isis</w:t>
      </w:r>
      <w:proofErr w:type="spellEnd"/>
      <w:r w:rsidRPr="00E1214A">
        <w:rPr>
          <w:u w:val="single"/>
        </w:rPr>
        <w:t xml:space="preserve"> from Mosul and Raqqa.</w:t>
      </w:r>
      <w:r w:rsidRPr="003943CE">
        <w:rPr>
          <w:sz w:val="16"/>
        </w:rPr>
        <w:t xml:space="preserve"> Trump has therefore been forced to embrace elements of the order he would rather dismiss. Trump's own lack of focus has helped. The international relations expert Thomas Wright is correct to warn that "since World War II, the foreign policy of every administration has been defined by the character and opinions of its president," not anybody else. And </w:t>
      </w:r>
      <w:r w:rsidRPr="00E1214A">
        <w:rPr>
          <w:u w:val="single"/>
        </w:rPr>
        <w:t>Trump's worst impulses may yet win out, with disastrous consequences. But unlike his predecessors, Trump has displayed relatively little interest in translating his impulses into consistent policy actions. That can potentially allow the system around him, including voices outside government, to play a more powerful constraining role than usual.</w:t>
      </w:r>
    </w:p>
    <w:p w:rsidR="00D064D5" w:rsidRDefault="00D064D5" w:rsidP="00D064D5">
      <w:pPr>
        <w:pStyle w:val="Heading3"/>
      </w:pPr>
      <w:r>
        <w:t>--</w:t>
      </w:r>
      <w:proofErr w:type="spellStart"/>
      <w:r>
        <w:t>xt</w:t>
      </w:r>
      <w:proofErr w:type="spellEnd"/>
      <w:r>
        <w:t xml:space="preserve"> Trumps Aggression -&gt; </w:t>
      </w:r>
      <w:proofErr w:type="spellStart"/>
      <w:r>
        <w:t>Heg</w:t>
      </w:r>
      <w:proofErr w:type="spellEnd"/>
    </w:p>
    <w:p w:rsidR="00D064D5" w:rsidRDefault="00D064D5" w:rsidP="00D064D5">
      <w:pPr>
        <w:pStyle w:val="Heading4"/>
      </w:pPr>
      <w:r>
        <w:t>U.S hegemony is strong under Trump – his foreign policy in Asia, Middle-east and against terrorists prove</w:t>
      </w:r>
    </w:p>
    <w:p w:rsidR="00D064D5" w:rsidRDefault="00D064D5" w:rsidP="00D064D5">
      <w:r>
        <w:rPr>
          <w:rStyle w:val="Style13ptBold"/>
        </w:rPr>
        <w:t>Posen</w:t>
      </w:r>
      <w:r w:rsidRPr="00703099">
        <w:rPr>
          <w:rStyle w:val="Style13ptBold"/>
        </w:rPr>
        <w:t xml:space="preserve"> 18</w:t>
      </w:r>
      <w:r>
        <w:t xml:space="preserve"> – Barry Posen, Ford International Professor of Political Science at MIT and the director of MIT's Security Studies Program 18 ("The Rise of Illiberal Hegemony: Trump's Surprising Grand Strategy", Foreign Affairs, 02-13-18, Available Online from https://search-proquest-com.proxy.lib.umich.edu/docview/2009155944?pq-origsite=summon&amp;amp;accountid=14667)</w:t>
      </w:r>
    </w:p>
    <w:p w:rsidR="00D064D5" w:rsidRPr="003B2284" w:rsidRDefault="00D064D5" w:rsidP="00D064D5">
      <w:pPr>
        <w:rPr>
          <w:sz w:val="16"/>
        </w:rPr>
      </w:pPr>
      <w:r w:rsidRPr="003B2284">
        <w:rPr>
          <w:sz w:val="16"/>
        </w:rPr>
        <w:t>Grand strategy is a slippery concept, and for those attempting to divine the Trump administration's, its National Security Strategy-a word salad of a document-yields little insight. The better way to understand Trump's approach to the world is to look at a year's worth of actual policies</w:t>
      </w:r>
      <w:r w:rsidRPr="002F4E62">
        <w:rPr>
          <w:u w:val="single"/>
        </w:rPr>
        <w:t>. For all the talk of avoiding foreign adventurism and entanglements, in practice, his administration has remained committed to geopolitical competition with the world's greatest military powers and to the formal and informal alliances it inherited.</w:t>
      </w:r>
      <w:r w:rsidRPr="003B2284">
        <w:rPr>
          <w:sz w:val="16"/>
        </w:rPr>
        <w:t xml:space="preserve"> It has threatened new wars to hinder the emergence of new nuclear weapons states, as did its predecessors; </w:t>
      </w:r>
      <w:r w:rsidRPr="002F4E62">
        <w:rPr>
          <w:u w:val="single"/>
        </w:rPr>
        <w:t xml:space="preserve">it has pursued ongoing wars against the Taliban in Afghanistan and the Islamic State (or </w:t>
      </w:r>
      <w:proofErr w:type="spellStart"/>
      <w:r w:rsidRPr="002F4E62">
        <w:rPr>
          <w:u w:val="single"/>
        </w:rPr>
        <w:t>isis</w:t>
      </w:r>
      <w:proofErr w:type="spellEnd"/>
      <w:r w:rsidRPr="002F4E62">
        <w:rPr>
          <w:u w:val="single"/>
        </w:rPr>
        <w:t>) in Iraq and Syria with more resources and more violence than its predecessors. It has also announced plans to invest even more money in the Department of Defense, the budget of which still outstrips that of all of the United States' competitors' militaries combined.</w:t>
      </w:r>
      <w:r w:rsidRPr="003B2284">
        <w:rPr>
          <w:sz w:val="16"/>
        </w:rPr>
        <w:t xml:space="preserve"> When it comes to alliances, it may at first glance seem as if Trump has deviated from tradition. As a candidate, he regularly complained about the failure of U.S. allies, especially those in </w:t>
      </w:r>
      <w:proofErr w:type="spellStart"/>
      <w:r w:rsidRPr="003B2284">
        <w:rPr>
          <w:sz w:val="16"/>
        </w:rPr>
        <w:t>nato</w:t>
      </w:r>
      <w:proofErr w:type="spellEnd"/>
      <w:r w:rsidRPr="003B2284">
        <w:rPr>
          <w:sz w:val="16"/>
        </w:rPr>
        <w:t xml:space="preserve">, to share the burden of collective defense. However uninformed these objections were, they were entirely fair; for two decades, the defense contributions of the European states in </w:t>
      </w:r>
      <w:proofErr w:type="spellStart"/>
      <w:r w:rsidRPr="003B2284">
        <w:rPr>
          <w:sz w:val="16"/>
        </w:rPr>
        <w:t>nato</w:t>
      </w:r>
      <w:proofErr w:type="spellEnd"/>
      <w:r w:rsidRPr="003B2284">
        <w:rPr>
          <w:sz w:val="16"/>
        </w:rPr>
        <w:t xml:space="preserve"> have fallen short of the alliance's own guidelines. Alliance partisans on both sides of the Atlantic find complaints about burden sharing irksome not only because they ring true but also because they secretly find them unimportant. The actual production of combat power pales in comparison to the political goal of gluing the United States to Europe, no matter what. Thus the handwringing when Trump attended the May 2017 </w:t>
      </w:r>
      <w:proofErr w:type="spellStart"/>
      <w:r w:rsidRPr="003B2284">
        <w:rPr>
          <w:sz w:val="16"/>
        </w:rPr>
        <w:t>nato</w:t>
      </w:r>
      <w:proofErr w:type="spellEnd"/>
      <w:r w:rsidRPr="003B2284">
        <w:rPr>
          <w:sz w:val="16"/>
        </w:rPr>
        <w:t xml:space="preserve"> summit and pointedly failed to mention Article 5, the treaty's mutual-defense provision, an omission that suggested that the United States might not remain the final arbiter of all strategic disputes across Europe.</w:t>
      </w:r>
    </w:p>
    <w:p w:rsidR="00D064D5" w:rsidRPr="00F21445" w:rsidRDefault="00D064D5" w:rsidP="00D064D5">
      <w:pPr>
        <w:rPr>
          <w:u w:val="single"/>
        </w:rPr>
      </w:pPr>
      <w:r w:rsidRPr="003B2284">
        <w:rPr>
          <w:sz w:val="16"/>
        </w:rPr>
        <w:t xml:space="preserve">But Trump backtracked within weeks, and all the while, the United States has continued to go about its ally reassurance business as if nothing has changed. </w:t>
      </w:r>
      <w:r w:rsidRPr="00985F2F">
        <w:rPr>
          <w:u w:val="single"/>
        </w:rPr>
        <w:t>Few Americans have heard of the European Reassurance Initiative. One would be forgiven for thinking that the nearly 100,000 U.S. troops that remained deployed in Europe after the end of the Cold War would have provided enough reassurance, but after the Russian invasion of Ukraine in 2014, the allies clamored for still more reassurance, and so was born this new initiative.</w:t>
      </w:r>
      <w:r w:rsidRPr="003B2284">
        <w:rPr>
          <w:sz w:val="16"/>
        </w:rPr>
        <w:t xml:space="preserve"> The </w:t>
      </w:r>
      <w:proofErr w:type="spellStart"/>
      <w:r w:rsidRPr="003B2284">
        <w:rPr>
          <w:sz w:val="16"/>
        </w:rPr>
        <w:t>eri</w:t>
      </w:r>
      <w:proofErr w:type="spellEnd"/>
      <w:r w:rsidRPr="003B2284">
        <w:rPr>
          <w:sz w:val="16"/>
        </w:rPr>
        <w:t xml:space="preserve"> is funded not in the regular U.S. defense budget but in the Overseas Contingency Operations appropriation-the "spend whatever it takes without much oversight" fund originally approved by Congress for the global war on terrorism. </w:t>
      </w:r>
      <w:r w:rsidRPr="00B8485A">
        <w:rPr>
          <w:u w:val="single"/>
        </w:rPr>
        <w:t xml:space="preserve">The </w:t>
      </w:r>
      <w:proofErr w:type="spellStart"/>
      <w:r w:rsidRPr="00B8485A">
        <w:rPr>
          <w:u w:val="single"/>
        </w:rPr>
        <w:t>eri</w:t>
      </w:r>
      <w:proofErr w:type="spellEnd"/>
      <w:r w:rsidRPr="00B8485A">
        <w:rPr>
          <w:u w:val="single"/>
        </w:rPr>
        <w:t xml:space="preserve"> has paid for increased U.S. military exercises in eastern Europe, improved military infrastructure across that region, outright gifts of equipment to Ukraine, and new stockpiles of U.S. equipment in Europe adequate to equip a U.S. armored division in case of emergency.</w:t>
      </w:r>
      <w:r w:rsidRPr="003B2284">
        <w:rPr>
          <w:sz w:val="16"/>
        </w:rPr>
        <w:t xml:space="preserve"> At the end of 2017, Washington announced that for the first time, it would sell particularly lethal antitank guided missiles to Ukraine. So far, </w:t>
      </w:r>
      <w:r w:rsidRPr="00F21445">
        <w:rPr>
          <w:u w:val="single"/>
        </w:rPr>
        <w:t xml:space="preserve">the U.S. government has spent or planned to spend $10 billion on the </w:t>
      </w:r>
      <w:proofErr w:type="spellStart"/>
      <w:r w:rsidRPr="00F21445">
        <w:rPr>
          <w:u w:val="single"/>
        </w:rPr>
        <w:t>eri</w:t>
      </w:r>
      <w:proofErr w:type="spellEnd"/>
      <w:r w:rsidRPr="00F21445">
        <w:rPr>
          <w:u w:val="single"/>
        </w:rPr>
        <w:t xml:space="preserve">, and in its budget for the 2018 fiscal year, the Trump administration increased the funding by nearly $1.5 billion. </w:t>
      </w:r>
      <w:r w:rsidRPr="003B2284">
        <w:rPr>
          <w:sz w:val="16"/>
        </w:rPr>
        <w:t xml:space="preserve">Meanwhile, all the planned new exercises and deployments in eastern Europe are proceeding apace. </w:t>
      </w:r>
      <w:r w:rsidRPr="00F21445">
        <w:rPr>
          <w:u w:val="single"/>
        </w:rPr>
        <w:t xml:space="preserve">The U.S. military commitment to </w:t>
      </w:r>
      <w:proofErr w:type="spellStart"/>
      <w:r w:rsidRPr="00F21445">
        <w:rPr>
          <w:u w:val="single"/>
        </w:rPr>
        <w:t>nato</w:t>
      </w:r>
      <w:proofErr w:type="spellEnd"/>
      <w:r w:rsidRPr="00F21445">
        <w:rPr>
          <w:u w:val="single"/>
        </w:rPr>
        <w:t xml:space="preserve"> remains strong, and the allies are adding just enough new money to their own defense plans to placate the president. In other words, it's business as usual.</w:t>
      </w:r>
    </w:p>
    <w:p w:rsidR="00D064D5" w:rsidRPr="0026345C" w:rsidRDefault="00D064D5" w:rsidP="00D064D5">
      <w:pPr>
        <w:rPr>
          <w:u w:val="single"/>
        </w:rPr>
      </w:pPr>
      <w:r w:rsidRPr="00F21445">
        <w:rPr>
          <w:u w:val="single"/>
        </w:rPr>
        <w:t>In Asia, the United States appears, if anything, to be more militarily active than it was during the Obama administration, which announced a "pivot" to the region.</w:t>
      </w:r>
      <w:r w:rsidRPr="003B2284">
        <w:rPr>
          <w:sz w:val="16"/>
        </w:rPr>
        <w:t xml:space="preserve"> Trump's main preoccupation is with the maturation of North Korea's nuclear weapons program-a focus at odds with his campaign musings about independent nuclear forces for Japan and South Korea. </w:t>
      </w:r>
      <w:r w:rsidRPr="0026345C">
        <w:rPr>
          <w:u w:val="single"/>
        </w:rPr>
        <w:t>In an effort to freeze and ultimately reverse North Korea's program, he has threatened the use of military force, saying last September, for example, "The United States has great strength and patience, but if it is forced to defend itself or its allies, we will have no choice but to totally destroy North Korea."</w:t>
      </w:r>
      <w:r w:rsidRPr="003B2284">
        <w:rPr>
          <w:sz w:val="16"/>
        </w:rPr>
        <w:t xml:space="preserve"> </w:t>
      </w:r>
      <w:r w:rsidRPr="0026345C">
        <w:rPr>
          <w:u w:val="single"/>
        </w:rPr>
        <w:t>Although it is difficult to tell if Pyongyang takes such threats seriously, Washington's foreign policy elite certainly does, and many fear that war by accident or design is now much more likely. The Pentagon has backed up these threats with more frequent military maneuvers, including sending long-range strategic bombers on sorties over the Korean Peninsula. At the same time, the administration has tried to put economic pressure on North Korea, attempting to convince China to cut off the flow of critical materials to the country, especially oil.</w:t>
      </w:r>
    </w:p>
    <w:p w:rsidR="00D064D5" w:rsidRPr="003B2284" w:rsidRDefault="00D064D5" w:rsidP="00D064D5">
      <w:pPr>
        <w:rPr>
          <w:sz w:val="16"/>
        </w:rPr>
      </w:pPr>
      <w:r w:rsidRPr="003B2284">
        <w:rPr>
          <w:sz w:val="16"/>
        </w:rPr>
        <w:t xml:space="preserve">Across the Pacific, </w:t>
      </w:r>
      <w:r w:rsidRPr="0026345C">
        <w:rPr>
          <w:u w:val="single"/>
        </w:rPr>
        <w:t>the U.S. Navy continues to sustain a frenetic pace of operations-about 160 bilateral and multilateral exercises per year.</w:t>
      </w:r>
      <w:r w:rsidRPr="003B2284">
        <w:rPr>
          <w:sz w:val="16"/>
        </w:rPr>
        <w:t xml:space="preserve"> In July, the United States conducted the annual Malabar exercise with India and Japan, bringing together aircraft carriers from all three countries for the first time</w:t>
      </w:r>
      <w:r w:rsidRPr="0026345C">
        <w:rPr>
          <w:u w:val="single"/>
        </w:rPr>
        <w:t xml:space="preserve">. In November, it assembled an unusual flotilla of three aircraft carriers off the Korean Peninsula during Trump's visit to Asia. </w:t>
      </w:r>
      <w:r w:rsidRPr="003B2284">
        <w:rPr>
          <w:sz w:val="16"/>
        </w:rPr>
        <w:t xml:space="preserve">Beginning in May 2017, the navy increased the frequency of its </w:t>
      </w:r>
      <w:proofErr w:type="spellStart"/>
      <w:r w:rsidRPr="003B2284">
        <w:rPr>
          <w:sz w:val="16"/>
        </w:rPr>
        <w:t>freedomof</w:t>
      </w:r>
      <w:proofErr w:type="spellEnd"/>
      <w:r w:rsidRPr="003B2284">
        <w:rPr>
          <w:sz w:val="16"/>
        </w:rPr>
        <w:t xml:space="preserve">-navigation operations, or </w:t>
      </w:r>
      <w:proofErr w:type="spellStart"/>
      <w:r w:rsidRPr="003B2284">
        <w:rPr>
          <w:sz w:val="16"/>
        </w:rPr>
        <w:t>fonops</w:t>
      </w:r>
      <w:proofErr w:type="spellEnd"/>
      <w:r w:rsidRPr="003B2284">
        <w:rPr>
          <w:sz w:val="16"/>
        </w:rPr>
        <w:t>, in which its ships patrol parts of the South China Sea claimed by China. So busy is the U.S. Navy, in fact, that in 2017 alone, its Seventh Fleet, based in Japan, experienced an unprecedented four ship collisions, one grounding, and one airplane crash.</w:t>
      </w:r>
    </w:p>
    <w:p w:rsidR="00D064D5" w:rsidRPr="00356756" w:rsidRDefault="00D064D5" w:rsidP="00D064D5">
      <w:pPr>
        <w:rPr>
          <w:u w:val="single"/>
        </w:rPr>
      </w:pPr>
      <w:r w:rsidRPr="003B2284">
        <w:rPr>
          <w:sz w:val="16"/>
        </w:rPr>
        <w:t xml:space="preserve">During his trip to Asia in November, Trump dutifully renewed U.S. security commitments, and Prime Minister Shinzo Abe of Japan seems to have decided to allow no daylight between him and the president, including on North Korea. Given Trump's litany of complaints about the unfairness of U.S. trade relationships in Asia and his effective ceding of the economic ground rules to China, one might be surprised that U.S. allies in the region are hugging this president so closely. </w:t>
      </w:r>
      <w:r w:rsidRPr="00356756">
        <w:rPr>
          <w:u w:val="single"/>
        </w:rPr>
        <w:t>But free security provided by a military superpower is a difficult thing to replace, and managing relations with one that sees the world in more zero-sum economic terms than usual is a small price to pay.</w:t>
      </w:r>
    </w:p>
    <w:p w:rsidR="00D064D5" w:rsidRPr="00356756" w:rsidRDefault="00D064D5" w:rsidP="00D064D5">
      <w:pPr>
        <w:rPr>
          <w:u w:val="single"/>
        </w:rPr>
      </w:pPr>
      <w:r w:rsidRPr="00356756">
        <w:rPr>
          <w:u w:val="single"/>
        </w:rPr>
        <w:t>The Trump administration has increased its military activities across the Middle East, too, in ways that should please the critics who lambasted Obama for his arm's-length approach to the region.</w:t>
      </w:r>
      <w:r w:rsidRPr="003B2284">
        <w:rPr>
          <w:sz w:val="16"/>
        </w:rPr>
        <w:t xml:space="preserve"> Trump wasted no time demonstrating his intent to reverse the mistakes of the past. </w:t>
      </w:r>
      <w:r w:rsidRPr="00356756">
        <w:rPr>
          <w:u w:val="single"/>
        </w:rPr>
        <w:t>In April 2017, in response to evidence that the Syrian government had used chemical weapons, the U.S. Navy launched 59 cruise missiles at the air base where the attack originated. Ironically, Trump was punishing Syria for violating a redline that Obama had drawn and a chemical weapons disarmament agreement that Obama had struck with Syria, both of which Trump pilloried his predecessor for having done. Nevertheless, the point was made: there's a new sheriff in town.</w:t>
      </w:r>
    </w:p>
    <w:p w:rsidR="00D064D5" w:rsidRPr="006A7706" w:rsidRDefault="00D064D5" w:rsidP="00D064D5">
      <w:pPr>
        <w:rPr>
          <w:u w:val="single"/>
        </w:rPr>
      </w:pPr>
      <w:r w:rsidRPr="006A7706">
        <w:rPr>
          <w:u w:val="single"/>
        </w:rPr>
        <w:t xml:space="preserve">The Trump administration has also accelerated the war against </w:t>
      </w:r>
      <w:proofErr w:type="spellStart"/>
      <w:r w:rsidRPr="006A7706">
        <w:rPr>
          <w:u w:val="single"/>
        </w:rPr>
        <w:t>isis</w:t>
      </w:r>
      <w:proofErr w:type="spellEnd"/>
      <w:r w:rsidRPr="003B2284">
        <w:rPr>
          <w:sz w:val="16"/>
        </w:rPr>
        <w:t xml:space="preserve">. This Pentagon does not like to share information about its activities, but according to its own figures, it appears that the United States sent more troops into Iraq and Syria, and dropped more bombs on those countries, in 2017 than in 2016. In Afghanistan, Trump, despite having mused about the mistakes of nation building during the campaign, has indulged the inexplicable compulsion of U.S. military leaders ("my generals," in his words) to not only remain in the country but also escalate the war. </w:t>
      </w:r>
      <w:r w:rsidRPr="006A7706">
        <w:rPr>
          <w:u w:val="single"/>
        </w:rPr>
        <w:t>Thousands of additional U.S. troops have been sent to the country, and U.S. air strikes there have increased to a level not seen since 2012.</w:t>
      </w:r>
    </w:p>
    <w:p w:rsidR="00D064D5" w:rsidRPr="003B2284" w:rsidRDefault="00D064D5" w:rsidP="00D064D5">
      <w:pPr>
        <w:rPr>
          <w:sz w:val="16"/>
        </w:rPr>
      </w:pPr>
      <w:r w:rsidRPr="006A7706">
        <w:rPr>
          <w:u w:val="single"/>
        </w:rPr>
        <w:t>Finally, the administration has signaled that it plans to confront Iran more aggressively across the Middle East.</w:t>
      </w:r>
      <w:r w:rsidRPr="003B2284">
        <w:rPr>
          <w:sz w:val="16"/>
        </w:rPr>
        <w:t xml:space="preserve"> Trump himself opposed the 2015 nuclear deal with Iran, and his advisers appear eager to push back against the country, as well. In December, for example, Nikki Haley, the U.S. ambassador to the un, stood in front of debris from what she claimed was an Iranian missile and alleged that Tehran was arming rebels in Yemen, where Iran and Saudi Arabia are engaged in a proxy war. Behind the scenes, the Trump administration seems to have been at least as supportive of the Saudi intervention in Yemen as was its predecessor. The Obama administration lent its support to the Saudis in order to buy their cooperation on the Iran deal, and given that Trump despises that agreement, his backing of the Saudis can be understood only as an anti-Iran effort. Barring a war with North Korea and the vortex of policy attention and military resources that conflict would create-it seems likely that more confrontation with Iran is in the United States' future.</w:t>
      </w:r>
    </w:p>
    <w:p w:rsidR="00D064D5" w:rsidRPr="003B2284" w:rsidRDefault="00D064D5" w:rsidP="00D064D5">
      <w:pPr>
        <w:rPr>
          <w:sz w:val="16"/>
        </w:rPr>
      </w:pPr>
      <w:r w:rsidRPr="001B5BBD">
        <w:rPr>
          <w:u w:val="single"/>
        </w:rPr>
        <w:t>The Trump administration's defense budget also suggests a continued commitment to the idea of the United States as the world's policeman.</w:t>
      </w:r>
      <w:r w:rsidRPr="003B2284">
        <w:rPr>
          <w:sz w:val="16"/>
        </w:rPr>
        <w:t xml:space="preserve"> Trump ran for office on the proposition that, as he put it on Twitter, "I will make our Military so big, powerful &amp;strong that no one will mess with us." Once </w:t>
      </w:r>
      <w:r w:rsidRPr="001B5BBD">
        <w:rPr>
          <w:u w:val="single"/>
        </w:rPr>
        <w:t>in office, he rolled out a defense budget that comes in at roughly 20 percent more than the 2017 one; about half the increase was requested by the administration, and the other half was added by Congress.</w:t>
      </w:r>
      <w:r w:rsidRPr="003B2284">
        <w:rPr>
          <w:sz w:val="16"/>
        </w:rPr>
        <w:t xml:space="preserve"> (The fate of this budget is unclear: under the Budget Control Act, these increases require the support of the Democrats, which the Republicans will need to buy with increased spending on domestic programs.) To take but one small example of its appetite for new spending, the administration has ramped up the acquisition of precision guided munitions by more than 40 percent from 2016, a move that is consistent with the president's oft-stated intention to wage current military campaigns more intensively (as well as with an expectation of imminent future wars).</w:t>
      </w:r>
    </w:p>
    <w:p w:rsidR="00D064D5" w:rsidRPr="003B2284" w:rsidRDefault="00D064D5" w:rsidP="00D064D5">
      <w:pPr>
        <w:rPr>
          <w:sz w:val="16"/>
        </w:rPr>
      </w:pPr>
      <w:r w:rsidRPr="001B5BBD">
        <w:rPr>
          <w:u w:val="single"/>
        </w:rPr>
        <w:t>Trump also remains committed to the trillion-dollar nuclear modernization program begun by the Obama administration. This program renews every leg of the nuclear triad-missiles, bombers, and submarines. It is based on the Cold War-era assumption that in order to credibly deter attacks against allies, U.S. nuclear forces must have the ability to limit the damage of a full-scale nuclear attack, meaning the United States needs to be able to shoot first and destroy an adversary's entire nuclear arsenal before its missiles launch.</w:t>
      </w:r>
      <w:r w:rsidRPr="003B2284">
        <w:rPr>
          <w:sz w:val="16"/>
        </w:rPr>
        <w:t xml:space="preserve"> Although efforts at damage limitation are seductive, against peer nuclear powers, they are futile, since only a few of an enemy's nuclear weapons need to survive in order to do egregious damage to the United States in retaliation. In the best case, the modernization program is merely a waste of money, since all it does is compel U.S. competitors to modernize their own forces to ensure their ability to retaliate; in the worst case, it causes adversaries to develop itchy trigger fingers themselves, raising the risk that a crisis will escalate to nuclear war. If Trump were truly committed to America first, he would think a bit harder about the costs and risks of this strategy.</w:t>
      </w:r>
    </w:p>
    <w:p w:rsidR="00D064D5" w:rsidRDefault="00D064D5" w:rsidP="00D064D5">
      <w:pPr>
        <w:pStyle w:val="Heading3"/>
      </w:pPr>
      <w:r>
        <w:t>--</w:t>
      </w:r>
      <w:proofErr w:type="spellStart"/>
      <w:r>
        <w:t>xt</w:t>
      </w:r>
      <w:proofErr w:type="spellEnd"/>
      <w:r>
        <w:t xml:space="preserve"> Military Spending Key</w:t>
      </w:r>
    </w:p>
    <w:p w:rsidR="00D064D5" w:rsidRDefault="00D064D5" w:rsidP="00D064D5">
      <w:pPr>
        <w:pStyle w:val="Heading4"/>
      </w:pPr>
      <w:r>
        <w:t>Hegemony is sustainable – increased U.S power is key</w:t>
      </w:r>
    </w:p>
    <w:p w:rsidR="00D064D5" w:rsidRDefault="00D064D5" w:rsidP="00D064D5">
      <w:proofErr w:type="spellStart"/>
      <w:r w:rsidRPr="00DD4F78">
        <w:rPr>
          <w:rStyle w:val="Style13ptBold"/>
        </w:rPr>
        <w:t>Lissner</w:t>
      </w:r>
      <w:proofErr w:type="spellEnd"/>
      <w:r w:rsidRPr="00DD4F78">
        <w:rPr>
          <w:rStyle w:val="Style13ptBold"/>
        </w:rPr>
        <w:t xml:space="preserve"> et Hooper 18</w:t>
      </w:r>
      <w:r>
        <w:t xml:space="preserve"> -Rebecca Friedman </w:t>
      </w:r>
      <w:proofErr w:type="spellStart"/>
      <w:r>
        <w:t>Lissner</w:t>
      </w:r>
      <w:proofErr w:type="spellEnd"/>
      <w:r>
        <w:t xml:space="preserve">, a PhD Candidate in the Government Department at Georgetown University and an International Security Studies Predoctoral Fellow at Yale University, Mira Rapp-Hooper, an Adjunct Senior Fellow with the Asia-Pacific Security Program at CNAS 18 ("The Day after Trump: American Strategy for a New International Order", The Washington Quarterly, 06-30-18, Available Online from https://twq.elliott.gwu.edu/sites/g/files/zaxdzs2121/f/downloads/TWQ_Spring2018_LissnerRappHooper_0.pdf, </w:t>
      </w:r>
      <w:proofErr w:type="spellStart"/>
      <w:r>
        <w:t>Dsen</w:t>
      </w:r>
      <w:proofErr w:type="spellEnd"/>
      <w:r>
        <w:t>)</w:t>
      </w:r>
    </w:p>
    <w:p w:rsidR="00D064D5" w:rsidRPr="0059599C" w:rsidRDefault="00D064D5" w:rsidP="00D064D5">
      <w:pPr>
        <w:rPr>
          <w:sz w:val="16"/>
        </w:rPr>
      </w:pPr>
      <w:r w:rsidRPr="0059599C">
        <w:rPr>
          <w:sz w:val="16"/>
        </w:rPr>
        <w:t>As much of the foreign policy community stands on the sidelines of the Trump administration—dislodged from power and diminished in influence—</w:t>
      </w:r>
      <w:r w:rsidRPr="00247BCC">
        <w:rPr>
          <w:u w:val="single"/>
        </w:rPr>
        <w:t>it is natural (and necessary) for leading thinkers to denounce order-imperiling foreign policy errors where they see them.</w:t>
      </w:r>
      <w:r w:rsidRPr="0059599C">
        <w:rPr>
          <w:sz w:val="16"/>
        </w:rPr>
        <w:t xml:space="preserve"> With </w:t>
      </w:r>
      <w:r w:rsidRPr="00247BCC">
        <w:rPr>
          <w:u w:val="single"/>
        </w:rPr>
        <w:t>Trump’s penchant for reneging on international agreements and issuing incredible policy pronouncements, American leadership already declined acutely during the administration’s first year.</w:t>
      </w:r>
      <w:r w:rsidRPr="0059599C">
        <w:rPr>
          <w:sz w:val="16"/>
        </w:rPr>
        <w:t xml:space="preserve"> Over four years’ time, </w:t>
      </w:r>
      <w:r w:rsidRPr="00247BCC">
        <w:rPr>
          <w:u w:val="single"/>
        </w:rPr>
        <w:t>the damage will only accrue, as global challenges from Russia and China mount, and climate change, terrorism, cyber risks, and technological diffusion continue.</w:t>
      </w:r>
      <w:r w:rsidRPr="0059599C">
        <w:rPr>
          <w:sz w:val="16"/>
        </w:rPr>
        <w:t xml:space="preserve"> The order will suffer from without and within in new and consequential ways. The generation of foreign policy officials and thinkers that follows </w:t>
      </w:r>
      <w:r w:rsidRPr="00FF28B2">
        <w:rPr>
          <w:u w:val="single"/>
        </w:rPr>
        <w:t>Trump is therefore unlikely to have the option of simply reverting to post-World War II structures or power configurations.</w:t>
      </w:r>
      <w:r w:rsidRPr="0059599C">
        <w:rPr>
          <w:sz w:val="16"/>
        </w:rPr>
        <w:t xml:space="preserve"> And yet, in the next few decades, </w:t>
      </w:r>
      <w:r w:rsidRPr="00FF28B2">
        <w:rPr>
          <w:u w:val="single"/>
        </w:rPr>
        <w:t>no other country will become more powerful on the global stage than the United States. Assuming China’s economy does not stall, its influence in Asia will continue to grow; Moscow’s malfeasance will not ultimately abate Russian decline. The United States will remain globally preponderant. No other superpower capable of crafting a new form of global order will emerge.</w:t>
      </w:r>
      <w:r>
        <w:rPr>
          <w:u w:val="single"/>
        </w:rPr>
        <w:t xml:space="preserve"> </w:t>
      </w:r>
      <w:r w:rsidRPr="0059599C">
        <w:rPr>
          <w:sz w:val="16"/>
        </w:rPr>
        <w:t xml:space="preserve">Amidst these dynamics, international affairs experts cannot resign themselves to simply critiquing the seared remains of the liberal international order. Instead, they must recognize that novel order-building projects have often followed dark epochs including the Napoleonic Wars, World War I, and World War II. The most fruitful order-building effort in modern history—the </w:t>
      </w:r>
      <w:proofErr w:type="spellStart"/>
      <w:r w:rsidRPr="0059599C">
        <w:rPr>
          <w:sz w:val="16"/>
        </w:rPr>
        <w:t>post World</w:t>
      </w:r>
      <w:proofErr w:type="spellEnd"/>
      <w:r w:rsidRPr="0059599C">
        <w:rPr>
          <w:sz w:val="16"/>
        </w:rPr>
        <w:t xml:space="preserve"> War II institutions, ultimately led by the United States—began well before wartime darkness had broken. This close association between war and order building is part of why the most ardent defenders of the liberal international order are so trenchant: they associate major international change with war and destruction.37 Yet, </w:t>
      </w:r>
      <w:r w:rsidRPr="00FF28B2">
        <w:rPr>
          <w:u w:val="single"/>
        </w:rPr>
        <w:t>the system need not buckle in global conflict for us to recognize the prior order is damaged—indeed, peaceful management of ongoing power shifts is itself the epochal challenge, particularly in the nuclear age. In service of that goal, the present effort, like its twentieth century predecessors, must look over the horizon at the world to come.</w:t>
      </w:r>
      <w:r w:rsidRPr="0059599C">
        <w:rPr>
          <w:sz w:val="16"/>
        </w:rPr>
        <w:t xml:space="preserve"> The task at hand is formidable: a twenty-first century vision of international order, advanced through an American strategy that properly couples foreign policy objectives with material and political resources. In crafting that vision</w:t>
      </w:r>
      <w:r w:rsidRPr="00FF28B2">
        <w:rPr>
          <w:u w:val="single"/>
        </w:rPr>
        <w:t>, international relations thinkers must take care to build on sound intellectual foundations: principles that reflect the world as it is and will become, rather than the world as it was or ideally should be.</w:t>
      </w:r>
      <w:r w:rsidRPr="0059599C">
        <w:rPr>
          <w:sz w:val="16"/>
        </w:rPr>
        <w:t xml:space="preserve"> A necessary first step, therefore, is a thorough interrogation of the assumptions underlying the extant international order, to determine whether they are robust to growing pressures from within and without. Such critical analysis should center on three elemental issues. </w:t>
      </w:r>
      <w:r w:rsidRPr="000E6BAD">
        <w:rPr>
          <w:u w:val="single"/>
        </w:rPr>
        <w:t>First, the refashioned order must cope with the broad political and economic implications of a return to great power politics with autocratic competitors.</w:t>
      </w:r>
      <w:r w:rsidRPr="0059599C">
        <w:rPr>
          <w:sz w:val="16"/>
        </w:rPr>
        <w:t xml:space="preserve"> Challenges from China and Russia demonstrate that post-Cold War ambitions to universalize liberal values alongside U.S.-led institutions remain unrealized. </w:t>
      </w:r>
      <w:r w:rsidRPr="000E6BAD">
        <w:rPr>
          <w:u w:val="single"/>
        </w:rPr>
        <w:t>Economic openness has yielded positive-sum gains and significant interdependencies, yet it has also supercharged the growth of China as the United States’ primary prospective adversary.</w:t>
      </w:r>
      <w:r w:rsidRPr="0059599C">
        <w:rPr>
          <w:sz w:val="16"/>
        </w:rPr>
        <w:t xml:space="preserve"> The challenge of illiberal competitors raises a suite of questions: Should the United States pursue a vision of international order that is predicated on sustained cooperation with autocratic regimes? Can an international order be economically and politically open if its leading states are not liberal? If not, what does that portend for the organizing principles of order, and if so, how might a mixed-regime order be constructed? What aspects of the prevailing liberal international order are likely to be revised—and where should the United States resist those changes? </w:t>
      </w:r>
      <w:r w:rsidRPr="000E6BAD">
        <w:rPr>
          <w:u w:val="single"/>
        </w:rPr>
        <w:t>Second, security institutions must be modernized to address the changing character of violent conflict. The emergence of new domains of warfare has challenged long-standing concepts of deterrence and lowered the barriers for intrusions upon state sovereignty. This includes sub-conventional and paramilitary warfare, which relies on fairly traditional means and which China and Russia have used in very different ways in their peripheries.</w:t>
      </w:r>
      <w:r w:rsidRPr="0059599C">
        <w:rPr>
          <w:sz w:val="16"/>
        </w:rPr>
        <w:t xml:space="preserve"> It also includes cyber warfare, which is a novel conflict domain and is not governed by international laws or institutions. What norms should guide the legitimate use of force—whether by individual states or collective defense organizations—and how should those norms be enforced? How should states identify and respond to uses of force that fall short of traditional conflict? To what extent can instruments of global order attenuate new modes of security competition—and where will the United States require independent means of defense? </w:t>
      </w:r>
      <w:r w:rsidRPr="000E6BAD">
        <w:rPr>
          <w:u w:val="single"/>
        </w:rPr>
        <w:t>Third, the growing dangers posed by cyber threats, climate change, information and technological diffusion, terrorism, and pandemics necessitate a global order that facilitates cooperation in these under-governed spaces.</w:t>
      </w:r>
      <w:r w:rsidRPr="0059599C">
        <w:rPr>
          <w:sz w:val="16"/>
        </w:rPr>
        <w:t xml:space="preserve"> To what extent should state sovereignty remain sacrosanct in light of these transnational challenges? More fundamentally, can and should states remain the primary unit of organization in constructing a new vision of global order—and, if not, which actors should replace states and on which issues? Though by no means exhaustive, these questions are indicative of a generational research agenda—one that must be complemented by an associated effort to revitalize the promises of prosperity proffered by liberal domestic-political orders.</w:t>
      </w:r>
    </w:p>
    <w:p w:rsidR="00D064D5" w:rsidRPr="0047151C" w:rsidRDefault="00D064D5" w:rsidP="00D064D5">
      <w:pPr>
        <w:pStyle w:val="Heading3"/>
      </w:pPr>
      <w:r>
        <w:t xml:space="preserve">--AT: NATO </w:t>
      </w:r>
      <w:proofErr w:type="spellStart"/>
      <w:r>
        <w:t>lashout</w:t>
      </w:r>
      <w:proofErr w:type="spellEnd"/>
    </w:p>
    <w:p w:rsidR="00D064D5" w:rsidRDefault="00D064D5" w:rsidP="00D064D5">
      <w:pPr>
        <w:pStyle w:val="Heading4"/>
      </w:pPr>
      <w:r>
        <w:t xml:space="preserve">Trust within trump will endure despite his </w:t>
      </w:r>
      <w:proofErr w:type="spellStart"/>
      <w:r>
        <w:t>critism</w:t>
      </w:r>
      <w:proofErr w:type="spellEnd"/>
      <w:r>
        <w:t xml:space="preserve"> of NATO</w:t>
      </w:r>
    </w:p>
    <w:p w:rsidR="00D064D5" w:rsidRDefault="00D064D5" w:rsidP="00D064D5">
      <w:r w:rsidRPr="00483EAE">
        <w:rPr>
          <w:rStyle w:val="Style13ptBold"/>
        </w:rPr>
        <w:t>Fontaine 18</w:t>
      </w:r>
      <w:r>
        <w:t xml:space="preserve"> - Richard Fontaine, president of the Center for a New American Security. He served as a foreign-policy adviser to Senator John McCain from 2004 to 2009, 18 ("The West Will Survive Trump", Atlantic, 7-11-2018, Available Online from https://webcache.googleusercontent.com/search?q=cache:Fgt7mawBWlwJ:https://www.theatlantic.com/international/archive/2018/07/nato-summit-trump/564854/+&amp;amp;cd=18&amp;amp;hl=en&amp;amp;ct=clnk&amp;amp;gl=us, </w:t>
      </w:r>
      <w:proofErr w:type="spellStart"/>
      <w:r>
        <w:t>Dsen</w:t>
      </w:r>
      <w:proofErr w:type="spellEnd"/>
      <w:r>
        <w:t>)</w:t>
      </w:r>
    </w:p>
    <w:p w:rsidR="00D064D5" w:rsidRPr="00A86951" w:rsidRDefault="00D064D5" w:rsidP="00D064D5">
      <w:pPr>
        <w:rPr>
          <w:sz w:val="16"/>
        </w:rPr>
      </w:pPr>
      <w:r w:rsidRPr="00A86951">
        <w:rPr>
          <w:sz w:val="16"/>
        </w:rPr>
        <w:t xml:space="preserve">As President </w:t>
      </w:r>
      <w:r w:rsidRPr="00FB11B2">
        <w:rPr>
          <w:u w:val="single"/>
        </w:rPr>
        <w:t xml:space="preserve">Donald Trump kicks off a bruising </w:t>
      </w:r>
      <w:proofErr w:type="spellStart"/>
      <w:r w:rsidRPr="00FB11B2">
        <w:rPr>
          <w:u w:val="single"/>
        </w:rPr>
        <w:t>nato</w:t>
      </w:r>
      <w:proofErr w:type="spellEnd"/>
      <w:r w:rsidRPr="00FB11B2">
        <w:rPr>
          <w:u w:val="single"/>
        </w:rPr>
        <w:t xml:space="preserve"> summit, transatlantic relations are said to be in the grip of an unprecedented crisis. On multiple fronts—defense spending, Iran sanctions, trade, and immigration—the United States appears to be on a collision course with its European allies.</w:t>
      </w:r>
      <w:r w:rsidRPr="00A86951">
        <w:rPr>
          <w:sz w:val="16"/>
        </w:rPr>
        <w:t xml:space="preserve"> Running through these disputes is a deeper sense of division inside the West, as </w:t>
      </w:r>
      <w:r w:rsidRPr="00FB11B2">
        <w:rPr>
          <w:u w:val="single"/>
        </w:rPr>
        <w:t>Trump questions the cost and wisdom of American troop deployments in places such as Germany, criticizes the European Union as a threat to American interests, and seems more enthusiastic about reconciling with an authoritarian Russia than standing in solidarity with democracies such as Germany and France.</w:t>
      </w:r>
      <w:r>
        <w:rPr>
          <w:u w:val="single"/>
        </w:rPr>
        <w:t xml:space="preserve"> </w:t>
      </w:r>
      <w:r w:rsidRPr="00A86951">
        <w:rPr>
          <w:sz w:val="16"/>
        </w:rPr>
        <w:t xml:space="preserve">For their part, multiple </w:t>
      </w:r>
      <w:r w:rsidRPr="00FB11B2">
        <w:rPr>
          <w:u w:val="single"/>
        </w:rPr>
        <w:t>European leaders have made clear the unease they feel toward their American counterpart.</w:t>
      </w:r>
      <w:r w:rsidRPr="00A86951">
        <w:rPr>
          <w:sz w:val="16"/>
        </w:rPr>
        <w:t xml:space="preserve"> “With friends like that, who needs enemies,” tweeted European Council President Donald Tusk earlier this spring, subsequently warning of the EU’s need to prepare for “worst case scenarios” in Western unity. German Chancellor Angela Merkel has declared that Europe can no longer rely exclusively on Washington for protection but instead “must take its destiny in its own hands.” Yet </w:t>
      </w:r>
      <w:r w:rsidRPr="00FB11B2">
        <w:rPr>
          <w:u w:val="single"/>
        </w:rPr>
        <w:t xml:space="preserve">while the Trump administration’s supporters and detractors are both fond of describing its approach to the world as a total break from the past, in reality, periodic crises </w:t>
      </w:r>
      <w:r w:rsidRPr="00FB11B2">
        <w:rPr>
          <w:rStyle w:val="Emphasis"/>
        </w:rPr>
        <w:t>have been a feature</w:t>
      </w:r>
      <w:r w:rsidRPr="00FB11B2">
        <w:rPr>
          <w:u w:val="single"/>
        </w:rPr>
        <w:t xml:space="preserve"> of the transatlantic relationship from nearly its outset.</w:t>
      </w:r>
      <w:r w:rsidRPr="00A86951">
        <w:rPr>
          <w:sz w:val="16"/>
        </w:rPr>
        <w:t xml:space="preserve"> Almost as if by clockwork, </w:t>
      </w:r>
      <w:r w:rsidRPr="00FB11B2">
        <w:rPr>
          <w:u w:val="single"/>
        </w:rPr>
        <w:t>a serious breach has tended to flare up between the United States and its European allies every 15 to 20 years going back to the mid-1950s</w:t>
      </w:r>
      <w:r w:rsidRPr="00A86951">
        <w:rPr>
          <w:sz w:val="16"/>
        </w:rPr>
        <w:t xml:space="preserve">—inspiring fears of a broader, more enduring unraveling of the alliance. </w:t>
      </w:r>
      <w:r w:rsidRPr="00FB11B2">
        <w:rPr>
          <w:u w:val="single"/>
        </w:rPr>
        <w:t>The current crisis, according to this calendar, is happening pretty much on schedule. And in every case so far, the West has bounced back.</w:t>
      </w:r>
      <w:r>
        <w:rPr>
          <w:u w:val="single"/>
        </w:rPr>
        <w:t xml:space="preserve"> </w:t>
      </w:r>
      <w:r w:rsidRPr="00A86951">
        <w:rPr>
          <w:sz w:val="16"/>
        </w:rPr>
        <w:t xml:space="preserve">Could this time prove different? Perhaps. But </w:t>
      </w:r>
      <w:r w:rsidRPr="00FB11B2">
        <w:rPr>
          <w:u w:val="single"/>
        </w:rPr>
        <w:t>there are good reasons to believe that this too shall pass. At the very least, it’s useful to situate the current tempest within the context of past storms that have swept across the Atlantic.</w:t>
      </w:r>
      <w:r w:rsidRPr="00A86951">
        <w:rPr>
          <w:sz w:val="16"/>
        </w:rPr>
        <w:t xml:space="preserve"> The point of reviewing this history isn’t to diminish the seriousness of the present rift or to encourage complacency. But it does offer an important corrective to the doom and despondency about the future of the West—increasingly heard among foreign-policy thinkers on both sides of the Atlantic—as well as the counterproductive amnesia that overlooks just how much we’ve already gotten through together. </w:t>
      </w:r>
      <w:r w:rsidRPr="002066CD">
        <w:rPr>
          <w:u w:val="single"/>
        </w:rPr>
        <w:t>The first major breach in postwar transatlantic relations took place in 1956, when Britain and France, together with Israel, attempted to seize control of the Suez Canal from Egypt.</w:t>
      </w:r>
      <w:r w:rsidRPr="00A86951">
        <w:rPr>
          <w:sz w:val="16"/>
        </w:rPr>
        <w:t xml:space="preserve"> Even though it was the height of the Cold War, President Dwight Eisenhower not only vociferously criticized the military gamble by London and Paris, but actually aligned with the Soviet Union at the UN Security Council to demand the removal of their forces. Anticipating a French and British veto, Washington then took its case to the General Assembly, where it again linked up with Moscow to pass an even stronger resolution. Eisenhower went on to impose crippling financial pressure—blocking a British loan petition at the International Monetary Fund and thereby jeopardizing London’s solvency—until Her Majesty’s government acceded to a ceasefire. The humiliating British and French withdrawal from Egypt took a battering ram to the global standing of America’s two closest European allies and shattered any notion that they retained the capacity for autonomous action. All this transpired, moreover, in the halcyon days of postwar solidarity recalled so nostalgically today. A decade and a half later, a new set of transatlantic divisions arose as the Vietnam War inspired large-scale protests across Europe. Despite the conflict’s origins in French colonialism in Southeast Asia, now it was Washington that many Europeans saw as an imperialist bully. As a result, </w:t>
      </w:r>
      <w:proofErr w:type="spellStart"/>
      <w:r w:rsidRPr="00A86951">
        <w:rPr>
          <w:sz w:val="16"/>
        </w:rPr>
        <w:t>nato</w:t>
      </w:r>
      <w:proofErr w:type="spellEnd"/>
      <w:r w:rsidRPr="00A86951">
        <w:rPr>
          <w:sz w:val="16"/>
        </w:rPr>
        <w:t xml:space="preserve"> allies declined to send forces to what the U.S. insisted was a vital front in the struggle against communism. At the same time, political developments on the continent began to call into question fundamental assumptions of Western unity. Most alarming for the U.S. was the rise of Willy Brandt in West Germany and his pursuit of normalized relations with the communist bloc. Implicit in Brandt’s so-called Ostpolitik was the danger of a neutral, unified German state emerging in the heart of Europe that could unravel the entire postwar security order. Washington, for its part, toppled one of the economic pillars of that order in 1971 by unilaterally suspending the convertibility of dollars into gold. The move took Europe by such surprise that it quickly became known as the “Nixon Shock”; within two years, it brought an end to the Bretton Woods system of fixed exchange rates. A decade after that came Ronald Reagan, whose military buildup and messianic rhetoric set off alarm bells across the continent. The transatlantic trouble crested in 1983, when </w:t>
      </w:r>
      <w:proofErr w:type="spellStart"/>
      <w:r w:rsidRPr="00A86951">
        <w:rPr>
          <w:sz w:val="16"/>
        </w:rPr>
        <w:t>nato</w:t>
      </w:r>
      <w:proofErr w:type="spellEnd"/>
      <w:r w:rsidRPr="00A86951">
        <w:rPr>
          <w:sz w:val="16"/>
        </w:rPr>
        <w:t xml:space="preserve"> confirmed its deployment of Pershing II nuclear ballistic missiles to West Germany and U.S. cruise missiles to Italy and Britain. Anti-nuclear protests broke out across Europe, drawing over a million demonstrators in West Germany alone—the largest protest in its postwar history. Domestic opposition put political pressure on leaders such as Margaret Thatcher and Helmut Kohl, who supported the missile deployments. A Washington Post analysis at the time warned that the dispute heralded “a qualitative change in Atlantic relationships,” with Europeans seeking greater strategic autonomy from the U.S. than in the past. Then there was the invasion of Iraq. As debate over a new war against Saddam Hussein heated up in 2002, U.S. relations with France and Germany grew toxic. Inside </w:t>
      </w:r>
      <w:proofErr w:type="spellStart"/>
      <w:r w:rsidRPr="00A86951">
        <w:rPr>
          <w:sz w:val="16"/>
        </w:rPr>
        <w:t>nato</w:t>
      </w:r>
      <w:proofErr w:type="spellEnd"/>
      <w:r w:rsidRPr="00A86951">
        <w:rPr>
          <w:sz w:val="16"/>
        </w:rPr>
        <w:t xml:space="preserve">, Paris and Berlin joined with the Belgians to block planning for the defense of Turkey in case of Iraqi retaliation. Outside the alliance, even more remarkably, the French and Germans partnered with Russia to oppose U.S.–U.K. proposals at the UN Security Council, barnstormed across Africa to rally opposition among non-permanent members of the Council, and warned Central European states that their accession to the EU hung in the balance. German Chancellor Gerhard Schroeder campaigned for reelection on an explicitly antiwar, anti–George W. Bush platform, touting a new “German Way” in foreign policy. Millions of Europeans joined protests against the war, and a poll found that most Europeans believed U.S. global leadership was undesirable. The sense of American outrage was profound. Secretary of Defense Donald Rumsfeld denounced “old Europe”—meaning France and Germany—contrasting it unfavorably with “new Europe,” meaning formerly communist states such as Poland and the Czech Republic that supported the invasion, noting that “the center of gravity is shifting to the east.” By the time U.S. forces began their march to Baghdad, the Bush administration was barely on speaking terms with Paris and Berlin. “Punish France, ignore Germany, and forgive Russia” was the bumper sticker of U.S. policy at the time—revealing a more lenient disposition toward the Kremlin than against two core </w:t>
      </w:r>
      <w:proofErr w:type="spellStart"/>
      <w:r w:rsidRPr="00A86951">
        <w:rPr>
          <w:sz w:val="16"/>
        </w:rPr>
        <w:t>nato</w:t>
      </w:r>
      <w:proofErr w:type="spellEnd"/>
      <w:r w:rsidRPr="00A86951">
        <w:rPr>
          <w:sz w:val="16"/>
        </w:rPr>
        <w:t xml:space="preserve"> allies. When Bush was reelected in 2004, predictions became commonplace among European foreign-policy analysts that the transatlantic breach with Washington would now prove irreparable. Of course no historical antecedent is exact—and it is true that, since World War II at least, the United States has never had a president quite like Donald Trump, with his public questioning of </w:t>
      </w:r>
      <w:proofErr w:type="spellStart"/>
      <w:r w:rsidRPr="00A86951">
        <w:rPr>
          <w:sz w:val="16"/>
        </w:rPr>
        <w:t>nato’s</w:t>
      </w:r>
      <w:proofErr w:type="spellEnd"/>
      <w:r w:rsidRPr="00A86951">
        <w:rPr>
          <w:sz w:val="16"/>
        </w:rPr>
        <w:t xml:space="preserve"> basic value and the extent to which it serves U.S. interests. Today, moreover, it is not one big issue like Suez or Iraq that has fractured the West, but a panoply of disagreements and grievances. Then again, each of the episodes described above were unique in their circumstances, too. Today they may look like relatively modest deviations from an overarching story of Western solidarity. But that isn’t how they felt to the people living through them. In fact, during many of these crises, foreign-policy thinkers warned that the disagreements were the product of more than just an unfortunate misalignment of interests or an unlucky combination of leaders with conflicting worldviews. Rather, they insisted, there were structural, tectonic forces at play that threatened a common Western future. And they often had a point. The Suez crisis, for instance, arose out of a longstanding transatlantic fault line over European imperialism. The fight over the Iraq war a half-century later really did reflect the fact that, especially in the wake of 9/11, Americans and Europeans had different threat perceptions and attitudes about the use of military force. </w:t>
      </w:r>
      <w:r w:rsidRPr="002066CD">
        <w:rPr>
          <w:u w:val="single"/>
        </w:rPr>
        <w:t>In every case, though, the crisis receded, and habits of cooperation revived. The idea of the West proved capacious, flexible, and resilient enough to soldier on, despite the diversity and divisions within it.</w:t>
      </w:r>
      <w:r>
        <w:rPr>
          <w:u w:val="single"/>
        </w:rPr>
        <w:t xml:space="preserve"> </w:t>
      </w:r>
      <w:r w:rsidRPr="00A86951">
        <w:rPr>
          <w:sz w:val="16"/>
        </w:rPr>
        <w:t xml:space="preserve">There is cause to think that this will again prove the case today—and that the current rift may even prove less damaging than previous ones. First, unlike in 2003, anti-Europe fervor is little shared beyond the Oval Office. There are no “freedom fries” in Capitol Hill cafeterias. </w:t>
      </w:r>
      <w:r w:rsidRPr="002066CD">
        <w:rPr>
          <w:u w:val="single"/>
        </w:rPr>
        <w:t>Congress appears more concerned about Trump’s distancing from Europe than about the allied conduct that has provoked the president’s fury. Even within the Trump administration’s own senior national-security team, there seems to be a deliberate effort to tamp down transatlantic discord and avert any kind of a battle royal within the alliance.</w:t>
      </w:r>
      <w:r w:rsidRPr="00A86951">
        <w:rPr>
          <w:sz w:val="16"/>
        </w:rPr>
        <w:t xml:space="preserve"> Vice President Mike Pence, Secretary of State Mike Pompeo, Secretary of Defense Jim Mattis, and others routinely stress America’s commitment to </w:t>
      </w:r>
      <w:proofErr w:type="spellStart"/>
      <w:r w:rsidRPr="00A86951">
        <w:rPr>
          <w:sz w:val="16"/>
        </w:rPr>
        <w:t>nato</w:t>
      </w:r>
      <w:proofErr w:type="spellEnd"/>
      <w:r w:rsidRPr="00A86951">
        <w:rPr>
          <w:sz w:val="16"/>
        </w:rPr>
        <w:t xml:space="preserve">, hailing the shared interests and values that bind its members together. </w:t>
      </w:r>
      <w:r w:rsidRPr="004639E3">
        <w:rPr>
          <w:u w:val="single"/>
        </w:rPr>
        <w:t>Nor do most European leaders seem to be chomping at the bit for a confrontation with the United States. So far, the criticism of Trump has been offered more often in sorrow and bewilderment than in anger.</w:t>
      </w:r>
      <w:r w:rsidRPr="00A86951">
        <w:rPr>
          <w:sz w:val="16"/>
        </w:rPr>
        <w:t xml:space="preserve"> And while it’s possible for domestic political winds to shift in favor of a vigorously anti-American (or at least anti-Trump) approach, the </w:t>
      </w:r>
      <w:proofErr w:type="spellStart"/>
      <w:r w:rsidRPr="00A86951">
        <w:rPr>
          <w:sz w:val="16"/>
        </w:rPr>
        <w:t>Merkels</w:t>
      </w:r>
      <w:proofErr w:type="spellEnd"/>
      <w:r w:rsidRPr="00A86951">
        <w:rPr>
          <w:sz w:val="16"/>
        </w:rPr>
        <w:t xml:space="preserve">, Mays, and Macrons of Europe have until now been at pains to manage relations with Washington, rather than blow them up. At least thus far, anti-Americanism of the 2002 Gerhard Schroeder variety hasn’t begun to get traction. And ironically, where populists and nationalists have swept to power in Europe, they have in many cases been favorably inclined toward Trump. Even more important is the heightened sense of danger posed by a snarling and thuggish Russia. Perhaps had Vladimir Putin not smashed into Ukraine in 2014 or made himself the indispensable enabler of Bashar al-Assad’s atrocities in Syria, he might now present Russia to Trump-wary Europeans as an attractive alternative pole for responsible global leadership. But Moscow forfeited that option when Putin chose Damascus and the Donbass over Berlin and Brussels—a choice that may prove as tactically adept as it was strategically misguided for Russia. </w:t>
      </w:r>
      <w:r w:rsidRPr="004639E3">
        <w:rPr>
          <w:u w:val="single"/>
        </w:rPr>
        <w:t>Nor is a U.S.–Russia strategic condominium in the cards—regardless of the rhetoric that emerges out of Trump’s coming meeting with Putin in Helsinki and any U.S. concessions that he may gratuitously offer there.</w:t>
      </w:r>
      <w:r w:rsidRPr="00A86951">
        <w:rPr>
          <w:sz w:val="16"/>
        </w:rPr>
        <w:t xml:space="preserve"> Whatever the reasons for Trump’s reluctance to criticize Putin in public and his wish for better relations with the Kremlin, </w:t>
      </w:r>
      <w:r w:rsidRPr="004639E3">
        <w:rPr>
          <w:u w:val="single"/>
        </w:rPr>
        <w:t>the substance of U.S. policy toward Russia has actually hardened, not softened, over the past 18 months.</w:t>
      </w:r>
      <w:r w:rsidRPr="00A86951">
        <w:rPr>
          <w:sz w:val="16"/>
        </w:rPr>
        <w:t xml:space="preserve"> This includes targeted sanctions on top Russian oligarchs, the shuttering of Russian consulates and expulsion of diplomats, further military reinforcement of </w:t>
      </w:r>
      <w:proofErr w:type="spellStart"/>
      <w:r w:rsidRPr="00A86951">
        <w:rPr>
          <w:sz w:val="16"/>
        </w:rPr>
        <w:t>nato’s</w:t>
      </w:r>
      <w:proofErr w:type="spellEnd"/>
      <w:r w:rsidRPr="00A86951">
        <w:rPr>
          <w:sz w:val="16"/>
        </w:rPr>
        <w:t xml:space="preserve"> eastern flank, the dispatch of anti-tank weapons to Ukraine, and the use of military force against both the Assad regime over Russian threats and objections and against Russian mercenaries when they moved on U.S. forces in eastern Syria. </w:t>
      </w:r>
      <w:r w:rsidRPr="004639E3">
        <w:rPr>
          <w:u w:val="single"/>
        </w:rPr>
        <w:t>These policies reflect both an overwhelming, bipartisan congressional consensus and that of the executive branch’s national-security and intelligence apparatus—including Trump’s own top appointees.</w:t>
      </w:r>
      <w:r w:rsidRPr="00A86951">
        <w:rPr>
          <w:sz w:val="16"/>
        </w:rPr>
        <w:t xml:space="preserve"> Despite the risks associated with the Helsinki summit, the Kremlin’s continuing provocations are likelier in the long term to drive the transatlantic allies together than to splinter them apart. It also helps that, for all the oft-stated ambition to increase Europe’s geopolitical independence, the continent has neither the strength nor the internal cohesion to protect its expressed interests and values on its own. And there is not another major power that can plausibly step into the role of the United States as a partner for a liberal, democratic EU. Similarly, the United States has strong incentive to look across the Atlantic first whenever it seeks to make a military or diplomatic move. As much as Washington grouses about inadequate defense spending by its </w:t>
      </w:r>
      <w:proofErr w:type="spellStart"/>
      <w:r w:rsidRPr="00A86951">
        <w:rPr>
          <w:sz w:val="16"/>
        </w:rPr>
        <w:t>nato</w:t>
      </w:r>
      <w:proofErr w:type="spellEnd"/>
      <w:r w:rsidRPr="00A86951">
        <w:rPr>
          <w:sz w:val="16"/>
        </w:rPr>
        <w:t xml:space="preserve"> allies, it is </w:t>
      </w:r>
      <w:r w:rsidRPr="001A09E6">
        <w:rPr>
          <w:u w:val="single"/>
        </w:rPr>
        <w:t>European forces that are operating alongside America’s own in the counterterrorism fights in Iraq, Syria, and Afghanistan.</w:t>
      </w:r>
      <w:r w:rsidRPr="00A86951">
        <w:rPr>
          <w:sz w:val="16"/>
        </w:rPr>
        <w:t xml:space="preserve"> When it comes to partners for power projection in Africa, the Middle East, or Eurasia, Washington has few substitutes for European militaries. While other centers of power offer additional options for the U.S., which is all for the good, neither Japan, nor India, nor Australia, nor Saudi Arabia, nor the UAE, nor Israel have seats on the UN Security Council, nor is there any regional grouping with the combined heft or coordination of </w:t>
      </w:r>
      <w:proofErr w:type="spellStart"/>
      <w:r w:rsidRPr="00A86951">
        <w:rPr>
          <w:sz w:val="16"/>
        </w:rPr>
        <w:t>nato</w:t>
      </w:r>
      <w:proofErr w:type="spellEnd"/>
      <w:r w:rsidRPr="00A86951">
        <w:rPr>
          <w:sz w:val="16"/>
        </w:rPr>
        <w:t xml:space="preserve">. None of this is to suggest that things are predestined to stabilize between the United States and Europe. But it is to recognize this is not the first time the transatlantic alliance has confronted division in its ranks. It probably won’t be the last. As a general rule, </w:t>
      </w:r>
      <w:r w:rsidRPr="00A86951">
        <w:rPr>
          <w:u w:val="single"/>
        </w:rPr>
        <w:t>things that are rotten tend to collapse under pressure; things that have value tend to endure. The West has endured, as a strategic concept and a geopolitical reality, because it has value.</w:t>
      </w:r>
      <w:r w:rsidRPr="00A86951">
        <w:rPr>
          <w:sz w:val="16"/>
        </w:rPr>
        <w:t xml:space="preserve"> Rather than writing its obituary or predicting its imminent collapse, those who believe in the transatlantic alliance should therefore look to the future with a measure of confidence in our ability to defend the order we have built and to persevere beyond the strains of the moment. We have done so before, and we can do so again.</w:t>
      </w:r>
    </w:p>
    <w:p w:rsidR="00D064D5" w:rsidRDefault="00D064D5" w:rsidP="00D064D5">
      <w:pPr>
        <w:pStyle w:val="Heading3"/>
      </w:pPr>
      <w:r>
        <w:t>--AT: Trump’s Rhetoric</w:t>
      </w:r>
    </w:p>
    <w:p w:rsidR="00D064D5" w:rsidRDefault="00D064D5" w:rsidP="00D064D5">
      <w:pPr>
        <w:pStyle w:val="Heading4"/>
      </w:pPr>
      <w:r>
        <w:t>Hegemony is still alive under Trump – not all his rhetoric translates into action</w:t>
      </w:r>
    </w:p>
    <w:p w:rsidR="00D064D5" w:rsidRDefault="00D064D5" w:rsidP="00D064D5">
      <w:r w:rsidRPr="0066527D">
        <w:rPr>
          <w:rStyle w:val="Style13ptBold"/>
        </w:rPr>
        <w:t>Godbole 18</w:t>
      </w:r>
      <w:r>
        <w:t xml:space="preserve"> - Shruti Godbole, progressive associate in Foreign Policy at Brookings Institute India, 18 ("Changing nature of international order and the role of U.S.", Brookings, 7-13-2018, Available Online from https://www.brookings.edu/blog/up-front/2018/07/13/changing-nature-of-international-order-and-the-role-of-u-s/, </w:t>
      </w:r>
      <w:proofErr w:type="spellStart"/>
      <w:r>
        <w:t>Dsen</w:t>
      </w:r>
      <w:proofErr w:type="spellEnd"/>
      <w:r>
        <w:t>)</w:t>
      </w:r>
    </w:p>
    <w:p w:rsidR="00D064D5" w:rsidRPr="0096409E" w:rsidRDefault="00D064D5" w:rsidP="00D064D5">
      <w:pPr>
        <w:rPr>
          <w:rStyle w:val="Emphasis"/>
        </w:rPr>
      </w:pPr>
      <w:r w:rsidRPr="00887A2B">
        <w:rPr>
          <w:sz w:val="16"/>
        </w:rPr>
        <w:t xml:space="preserve">U.S. </w:t>
      </w:r>
      <w:r w:rsidRPr="0096409E">
        <w:rPr>
          <w:u w:val="single"/>
        </w:rPr>
        <w:t>President Donald Trump, many people believe, is not causing but is accelerating significant shifts in the international order.</w:t>
      </w:r>
      <w:r w:rsidRPr="00887A2B">
        <w:rPr>
          <w:sz w:val="16"/>
        </w:rPr>
        <w:t xml:space="preserve"> In foreign policy, Trump appears to have a clear and defined world view that hinges on an inherent </w:t>
      </w:r>
      <w:proofErr w:type="spellStart"/>
      <w:r w:rsidRPr="00887A2B">
        <w:rPr>
          <w:sz w:val="16"/>
        </w:rPr>
        <w:t>scepticism</w:t>
      </w:r>
      <w:proofErr w:type="spellEnd"/>
      <w:r w:rsidRPr="00887A2B">
        <w:rPr>
          <w:sz w:val="16"/>
        </w:rPr>
        <w:t xml:space="preserve"> of the post-World War II alliance system and the multilateral order. </w:t>
      </w:r>
      <w:r w:rsidRPr="0096409E">
        <w:rPr>
          <w:u w:val="single"/>
        </w:rPr>
        <w:t xml:space="preserve">However, his foreign policy team does not always seem to share his world view. </w:t>
      </w:r>
      <w:r w:rsidRPr="0096409E">
        <w:rPr>
          <w:rStyle w:val="Emphasis"/>
        </w:rPr>
        <w:t>His rhetoric</w:t>
      </w:r>
      <w:r w:rsidRPr="0096409E">
        <w:rPr>
          <w:u w:val="single"/>
        </w:rPr>
        <w:t xml:space="preserve"> therefore </w:t>
      </w:r>
      <w:r w:rsidRPr="0096409E">
        <w:rPr>
          <w:rStyle w:val="Emphasis"/>
        </w:rPr>
        <w:t>may not be an actual representation of his administration’s policies.</w:t>
      </w:r>
    </w:p>
    <w:p w:rsidR="00D064D5" w:rsidRPr="00887A2B" w:rsidRDefault="00D064D5" w:rsidP="00D064D5">
      <w:pPr>
        <w:rPr>
          <w:sz w:val="16"/>
        </w:rPr>
      </w:pPr>
      <w:r w:rsidRPr="00887A2B">
        <w:rPr>
          <w:sz w:val="16"/>
        </w:rPr>
        <w:t xml:space="preserve">To understand Trump, </w:t>
      </w:r>
      <w:r w:rsidRPr="0096409E">
        <w:rPr>
          <w:u w:val="single"/>
        </w:rPr>
        <w:t>one needs to go beyond his hyperbolic statements and rhetoric, and observe the intersection between his world views and that of his team of closest advisors. We see this interaction between Trump and his foreign policy team play out in different ways, in different issues and areas.</w:t>
      </w:r>
      <w:r w:rsidRPr="00887A2B">
        <w:rPr>
          <w:sz w:val="16"/>
        </w:rPr>
        <w:t xml:space="preserve"> On many areas </w:t>
      </w:r>
      <w:r w:rsidRPr="0096409E">
        <w:rPr>
          <w:u w:val="single"/>
        </w:rPr>
        <w:t>such as the Middle East and Asia, Trump’s policies have been largely consistent with the traditional Republican foreign policy framework.</w:t>
      </w:r>
      <w:r w:rsidRPr="00887A2B">
        <w:rPr>
          <w:sz w:val="16"/>
        </w:rPr>
        <w:t xml:space="preserve"> </w:t>
      </w:r>
      <w:r w:rsidRPr="00887A2B">
        <w:rPr>
          <w:u w:val="single"/>
        </w:rPr>
        <w:t>Even on global issues such as withdrawal from the Paris climate agreement and the UN Human Rights Council (UNHRC), Trump is not too far outside the realm of traditional conservative foreign policy prescriptions.</w:t>
      </w:r>
      <w:r w:rsidRPr="00887A2B">
        <w:rPr>
          <w:sz w:val="16"/>
        </w:rPr>
        <w:t xml:space="preserve"> The true departure from the traditional Republican position is mainly in the trade sphere.</w:t>
      </w:r>
    </w:p>
    <w:p w:rsidR="00D064D5" w:rsidRPr="00887A2B" w:rsidRDefault="00D064D5" w:rsidP="00D064D5">
      <w:pPr>
        <w:rPr>
          <w:u w:val="single"/>
        </w:rPr>
      </w:pPr>
      <w:r w:rsidRPr="00887A2B">
        <w:rPr>
          <w:u w:val="single"/>
        </w:rPr>
        <w:t xml:space="preserve">On Asia, despite Trump’s rhetoric, his foreign policy team has been able to implement its own worldview, underpinned by strong American </w:t>
      </w:r>
      <w:proofErr w:type="spellStart"/>
      <w:r w:rsidRPr="00887A2B">
        <w:rPr>
          <w:u w:val="single"/>
        </w:rPr>
        <w:t>defence</w:t>
      </w:r>
      <w:proofErr w:type="spellEnd"/>
      <w:r w:rsidRPr="00887A2B">
        <w:rPr>
          <w:u w:val="single"/>
        </w:rPr>
        <w:t xml:space="preserve"> posture in the region</w:t>
      </w:r>
      <w:r w:rsidRPr="00887A2B">
        <w:rPr>
          <w:sz w:val="16"/>
        </w:rPr>
        <w:t xml:space="preserve">. </w:t>
      </w:r>
      <w:r w:rsidRPr="00887A2B">
        <w:rPr>
          <w:u w:val="single"/>
        </w:rPr>
        <w:t xml:space="preserve">There has actually been an increase in allocation of resources to American </w:t>
      </w:r>
      <w:proofErr w:type="spellStart"/>
      <w:r w:rsidRPr="00887A2B">
        <w:rPr>
          <w:u w:val="single"/>
        </w:rPr>
        <w:t>defence</w:t>
      </w:r>
      <w:proofErr w:type="spellEnd"/>
      <w:r w:rsidRPr="00887A2B">
        <w:rPr>
          <w:u w:val="single"/>
        </w:rPr>
        <w:t xml:space="preserve"> capabilities in Asia.</w:t>
      </w:r>
      <w:r w:rsidRPr="00887A2B">
        <w:rPr>
          <w:sz w:val="16"/>
        </w:rPr>
        <w:t xml:space="preserve"> An important underlying factor here is the deep </w:t>
      </w:r>
      <w:proofErr w:type="spellStart"/>
      <w:r w:rsidRPr="00887A2B">
        <w:rPr>
          <w:sz w:val="16"/>
        </w:rPr>
        <w:t>scepticism</w:t>
      </w:r>
      <w:proofErr w:type="spellEnd"/>
      <w:r w:rsidRPr="00887A2B">
        <w:rPr>
          <w:sz w:val="16"/>
        </w:rPr>
        <w:t xml:space="preserve"> within the American strategic, political, and economic communities of China and growing reluctance to continue cooperating with it. Moving forward, </w:t>
      </w:r>
      <w:r w:rsidRPr="00887A2B">
        <w:rPr>
          <w:u w:val="single"/>
        </w:rPr>
        <w:t xml:space="preserve">the U.S.-China relationship will increasingly be </w:t>
      </w:r>
      <w:proofErr w:type="spellStart"/>
      <w:r w:rsidRPr="00887A2B">
        <w:rPr>
          <w:u w:val="single"/>
        </w:rPr>
        <w:t>characterised</w:t>
      </w:r>
      <w:proofErr w:type="spellEnd"/>
      <w:r w:rsidRPr="00887A2B">
        <w:rPr>
          <w:u w:val="single"/>
        </w:rPr>
        <w:t xml:space="preserve"> by tension, competition and even rivalry.</w:t>
      </w:r>
    </w:p>
    <w:p w:rsidR="00D064D5" w:rsidRPr="00887A2B" w:rsidRDefault="00D064D5" w:rsidP="00D064D5">
      <w:pPr>
        <w:rPr>
          <w:u w:val="single"/>
        </w:rPr>
      </w:pPr>
      <w:r w:rsidRPr="00887A2B">
        <w:rPr>
          <w:u w:val="single"/>
        </w:rPr>
        <w:t>In Europe, in spite of Trump’s anti-alliance world view and intrinsic suspicion of the European Union and NATO, his team has been able to push through troop redeployments in the east, increased arms to Ukraine, and sanctions on Russia.</w:t>
      </w:r>
      <w:r w:rsidRPr="00887A2B">
        <w:rPr>
          <w:sz w:val="16"/>
        </w:rPr>
        <w:t xml:space="preserve"> Although Trump has shown a willingness to cooperate with Putin, </w:t>
      </w:r>
      <w:r w:rsidRPr="00887A2B">
        <w:rPr>
          <w:u w:val="single"/>
        </w:rPr>
        <w:t>Democrats and Republicans alike uniformly oppose any kind of concessions to Russia. Trump’s foreign policy team is therefore willing and able to implement policies that are consistent with the traditional Republican worldview, disregarding Trump’s own agenda.</w:t>
      </w:r>
    </w:p>
    <w:p w:rsidR="00D064D5" w:rsidRPr="00887A2B" w:rsidRDefault="00D064D5" w:rsidP="00D064D5">
      <w:pPr>
        <w:rPr>
          <w:u w:val="single"/>
        </w:rPr>
      </w:pPr>
      <w:r w:rsidRPr="00887A2B">
        <w:rPr>
          <w:sz w:val="16"/>
        </w:rPr>
        <w:t xml:space="preserve">The </w:t>
      </w:r>
      <w:r w:rsidRPr="00887A2B">
        <w:rPr>
          <w:u w:val="single"/>
        </w:rPr>
        <w:t>one area in foreign policy where views of Trump and his national security team actually converge is in the Middle East. There is overwhelming consensus</w:t>
      </w:r>
      <w:r w:rsidRPr="00887A2B">
        <w:rPr>
          <w:sz w:val="16"/>
        </w:rPr>
        <w:t xml:space="preserve"> within the strategic community, dominated by military veterans from various regional wars, </w:t>
      </w:r>
      <w:r w:rsidRPr="00887A2B">
        <w:rPr>
          <w:u w:val="single"/>
        </w:rPr>
        <w:t>that many of the region’s problems can be traced back to Iran, and that Tehran should be confronted and contained. There is also a belief that Israel needs to be protected at all costs.</w:t>
      </w:r>
    </w:p>
    <w:p w:rsidR="00D064D5" w:rsidRDefault="00D064D5" w:rsidP="00D064D5"/>
    <w:p w:rsidR="0094414C" w:rsidRDefault="00D064D5" w:rsidP="0094414C">
      <w:pPr>
        <w:pStyle w:val="Heading3"/>
      </w:pPr>
      <w:r>
        <w:t xml:space="preserve">--AT: Soft Power </w:t>
      </w:r>
    </w:p>
    <w:p w:rsidR="0094414C" w:rsidRDefault="0094414C" w:rsidP="0094414C">
      <w:pPr>
        <w:pStyle w:val="Heading4"/>
      </w:pPr>
      <w:r>
        <w:t>America soft power is resilient despite Trump</w:t>
      </w:r>
    </w:p>
    <w:p w:rsidR="0094414C" w:rsidRDefault="0094414C" w:rsidP="0094414C">
      <w:r w:rsidRPr="00C37FA5">
        <w:rPr>
          <w:rStyle w:val="Style13ptBold"/>
        </w:rPr>
        <w:t>Brands 17</w:t>
      </w:r>
      <w:r>
        <w:t xml:space="preserve"> (</w:t>
      </w:r>
      <w:r w:rsidRPr="00C37FA5">
        <w:t>Brands, Hal.</w:t>
      </w:r>
      <w:r>
        <w:t xml:space="preserve"> – </w:t>
      </w:r>
      <w:r w:rsidRPr="00C37FA5">
        <w:t>graduated from Stanford University and earned a Ph.D. in history from Yale University</w:t>
      </w:r>
      <w:r>
        <w:t xml:space="preserve"> and </w:t>
      </w:r>
      <w:r w:rsidRPr="00C37FA5">
        <w:t xml:space="preserve">is the Henry A. Kissinger Distinguished Professor of Global Affairs at the Johns Hopkins University School of Advanced International Studies (SAIS) and a Senior Fellow at the Center for Strategic and Budgetary Assessments and the Foreign Policy Research Institute, Dec 2017, "The Unexceptional Superpower: American Grand Strategy in the Age of Trump," London Vol. 59, </w:t>
      </w:r>
      <w:proofErr w:type="spellStart"/>
      <w:r w:rsidRPr="00C37FA5">
        <w:t>Iss</w:t>
      </w:r>
      <w:proofErr w:type="spellEnd"/>
      <w:r w:rsidRPr="00C37FA5">
        <w:t>. 6</w:t>
      </w:r>
      <w:r>
        <w:t xml:space="preserve">) </w:t>
      </w:r>
      <w:proofErr w:type="spellStart"/>
      <w:r>
        <w:t>jl</w:t>
      </w:r>
      <w:proofErr w:type="spellEnd"/>
    </w:p>
    <w:p w:rsidR="0094414C" w:rsidRPr="00B14658" w:rsidRDefault="0094414C" w:rsidP="0094414C">
      <w:pPr>
        <w:rPr>
          <w:sz w:val="16"/>
        </w:rPr>
      </w:pPr>
      <w:r w:rsidRPr="00432629">
        <w:rPr>
          <w:sz w:val="16"/>
        </w:rPr>
        <w:t xml:space="preserve">Breathlessness should be avoided in considering the ramifications here: </w:t>
      </w:r>
      <w:r w:rsidRPr="00E97865">
        <w:rPr>
          <w:rStyle w:val="StyleUnderline"/>
        </w:rPr>
        <w:t xml:space="preserve">Trump’s </w:t>
      </w:r>
      <w:proofErr w:type="spellStart"/>
      <w:r w:rsidRPr="00E97865">
        <w:rPr>
          <w:rStyle w:val="StyleUnderline"/>
        </w:rPr>
        <w:t>behaviour</w:t>
      </w:r>
      <w:proofErr w:type="spellEnd"/>
      <w:r w:rsidRPr="00E97865">
        <w:rPr>
          <w:rStyle w:val="StyleUnderline"/>
        </w:rPr>
        <w:t xml:space="preserve"> will not cause US power and leadership to collapse</w:t>
      </w:r>
      <w:r w:rsidRPr="00432629">
        <w:rPr>
          <w:sz w:val="16"/>
        </w:rPr>
        <w:t xml:space="preserve"> overnight.  </w:t>
      </w:r>
      <w:r w:rsidRPr="00E97865">
        <w:rPr>
          <w:rStyle w:val="StyleUnderline"/>
        </w:rPr>
        <w:t>Nor  does  his  presidency  spell  imminent  doom  for  the  system  America has</w:t>
      </w:r>
      <w:r w:rsidRPr="00432629">
        <w:rPr>
          <w:sz w:val="16"/>
        </w:rPr>
        <w:t xml:space="preserve"> done so much to </w:t>
      </w:r>
      <w:r w:rsidRPr="00E97865">
        <w:rPr>
          <w:rStyle w:val="StyleUnderline"/>
        </w:rPr>
        <w:t>create</w:t>
      </w:r>
      <w:r w:rsidRPr="00432629">
        <w:rPr>
          <w:sz w:val="16"/>
        </w:rPr>
        <w:t xml:space="preserve">. America’s core alliances are sufficiently </w:t>
      </w:r>
      <w:proofErr w:type="spellStart"/>
      <w:r w:rsidRPr="00432629">
        <w:rPr>
          <w:sz w:val="16"/>
        </w:rPr>
        <w:t>institutionalised</w:t>
      </w:r>
      <w:proofErr w:type="spellEnd"/>
      <w:r w:rsidRPr="00432629">
        <w:rPr>
          <w:sz w:val="16"/>
        </w:rPr>
        <w:t xml:space="preserve"> that they will surely outlast Trump; likewise, the </w:t>
      </w:r>
      <w:r w:rsidRPr="00E97865">
        <w:rPr>
          <w:rStyle w:val="StyleUnderline"/>
        </w:rPr>
        <w:t>international trade system has sufficient resiliency and support</w:t>
      </w:r>
      <w:r w:rsidRPr="00432629">
        <w:rPr>
          <w:sz w:val="16"/>
        </w:rPr>
        <w:t xml:space="preserve"> from other leading members </w:t>
      </w:r>
      <w:r w:rsidRPr="00E97865">
        <w:rPr>
          <w:rStyle w:val="StyleUnderline"/>
        </w:rPr>
        <w:t>that it</w:t>
      </w:r>
      <w:r w:rsidRPr="00432629">
        <w:rPr>
          <w:sz w:val="16"/>
        </w:rPr>
        <w:t xml:space="preserve">, too, </w:t>
      </w:r>
      <w:r w:rsidRPr="00E97865">
        <w:rPr>
          <w:rStyle w:val="StyleUnderline"/>
        </w:rPr>
        <w:t>can be</w:t>
      </w:r>
      <w:r w:rsidRPr="00432629">
        <w:rPr>
          <w:sz w:val="16"/>
        </w:rPr>
        <w:t xml:space="preserve"> reasonably </w:t>
      </w:r>
      <w:r w:rsidRPr="00E97865">
        <w:rPr>
          <w:rStyle w:val="StyleUnderline"/>
        </w:rPr>
        <w:t>expected to endure</w:t>
      </w:r>
      <w:r w:rsidRPr="00432629">
        <w:rPr>
          <w:sz w:val="16"/>
        </w:rPr>
        <w:t xml:space="preserve">, even though  it  will  come  under  far  greater  pressure.  </w:t>
      </w:r>
      <w:r w:rsidRPr="00432629">
        <w:rPr>
          <w:rStyle w:val="StyleUnderline"/>
        </w:rPr>
        <w:t>America’s</w:t>
      </w:r>
      <w:r w:rsidRPr="00432629">
        <w:rPr>
          <w:sz w:val="16"/>
        </w:rPr>
        <w:t xml:space="preserve">  international  </w:t>
      </w:r>
      <w:r w:rsidRPr="00432629">
        <w:rPr>
          <w:rStyle w:val="StyleUnderline"/>
        </w:rPr>
        <w:t>image  may  recover  once  Trump  departs</w:t>
      </w:r>
      <w:r w:rsidRPr="00432629">
        <w:rPr>
          <w:sz w:val="16"/>
        </w:rPr>
        <w:t xml:space="preserve">  the  scene  (as  it  did  after  George  W.  Bush’s  presidency),  and  the  United  States  will  retain,  for  many  years  to come, ample hard-power capacity to influence global affairs. The silver lining,  then,  is  that  </w:t>
      </w:r>
      <w:r w:rsidRPr="00432629">
        <w:rPr>
          <w:rStyle w:val="StyleUnderline"/>
        </w:rPr>
        <w:t>America  is  simply  too  powerful,  and  the  international  order it has underwritten too robust and successful, for Trump to squander</w:t>
      </w:r>
      <w:r w:rsidRPr="00432629">
        <w:rPr>
          <w:sz w:val="16"/>
        </w:rPr>
        <w:t>. Hal Brands this strategic inheritance entirely. The dark cloud, however, is that Trump can still cause real damage over the course of a four-year or perhaps eight- year presidency, and that the damage will only accumulate the longer this approach to foreign policy persists.</w:t>
      </w:r>
    </w:p>
    <w:p w:rsidR="00F8237B" w:rsidRDefault="00F8237B" w:rsidP="00F8237B">
      <w:pPr>
        <w:pStyle w:val="Heading3"/>
      </w:pPr>
      <w:r>
        <w:t xml:space="preserve">AT: China Will Pass US </w:t>
      </w:r>
    </w:p>
    <w:p w:rsidR="00F8237B" w:rsidRPr="00CF7A3B" w:rsidRDefault="00F8237B" w:rsidP="00F8237B">
      <w:pPr>
        <w:pStyle w:val="Heading4"/>
      </w:pPr>
      <w:r>
        <w:t>China can’t catch up</w:t>
      </w:r>
    </w:p>
    <w:p w:rsidR="00F8237B" w:rsidRDefault="00F8237B" w:rsidP="00F8237B">
      <w:pPr>
        <w:rPr>
          <w:rStyle w:val="Style13ptBold"/>
        </w:rPr>
      </w:pPr>
      <w:r>
        <w:rPr>
          <w:rStyle w:val="Style13ptBold"/>
        </w:rPr>
        <w:t>Hung ’17</w:t>
      </w:r>
    </w:p>
    <w:p w:rsidR="00F8237B" w:rsidRPr="00E90695" w:rsidRDefault="00F8237B" w:rsidP="00F8237B">
      <w:r w:rsidRPr="00E90695">
        <w:t>(</w:t>
      </w:r>
      <w:r>
        <w:t xml:space="preserve">Ho-Fung Hung, </w:t>
      </w:r>
      <w:r w:rsidRPr="00E90695">
        <w:t>Professor in Political Economy at the Sociology Department</w:t>
      </w:r>
      <w:r>
        <w:t xml:space="preserve"> @ John Hopkins University, “</w:t>
      </w:r>
      <w:r w:rsidRPr="007A3570">
        <w:t>Hegemonic Crisis, Comparative World-Systems, and the Future of Pax Americana</w:t>
      </w:r>
      <w:r>
        <w:t xml:space="preserve">”, </w:t>
      </w:r>
      <w:r w:rsidRPr="007A3570">
        <w:t>JOURNAL OF WORLD-SYSTEMS RESEARCH</w:t>
      </w:r>
      <w:r>
        <w:t xml:space="preserve"> Vol. 23 Issue 2, Date Accessed: 7/10/18 //EY</w:t>
      </w:r>
      <w:r w:rsidRPr="00E90695">
        <w:t>)</w:t>
      </w:r>
    </w:p>
    <w:p w:rsidR="00F8237B" w:rsidRPr="000506E2" w:rsidRDefault="00F8237B" w:rsidP="00F8237B">
      <w:r w:rsidRPr="000506E2">
        <w:t>Accompanying the recent economic rise of China, many have purported that the global political center of gravity has been shifting from West to East and from developed countries to developing ones. The book by British writer Martin Jacques, When China Rules the World, is just an example. Roger Altman, a veteran investment banker and former Deputy Secretary of Treasury of the US, published “The Great Crash, 2008: The Geopolitical Setback for the West” in Foreign Affairs in the wake of the global financial crisis, arguing that the financial distress of the West and the continuous robust economic performance of China is accelerating the wane of American’s global power and wax of China’s. Journalist Fareed Zakaria even titled his 2009 bestseller The Post-American World, seeing the rise of China at the expense of the United States as a global power shift comparable to the rise of the West during the Renaissance and rise of the United States in the twentieth century. Many see China as the most powerful BRICS country that has the actual capability of leading other emerging powers to topple U.S. domination and foster a new and more egalitarian order. But unfortunately, that talk about falling U.S. global power and the rise of China as a new superpower leading humanity out of Pax Americana is greatly exaggerated, just as how the talk of the rise of Germany and Japan as challengers to the United States back in the 1970s and 1980s was exaggerated. The decline of U.S. dominance in world politics, while true, has been slowed and delayed. U.S. share of global GDP has been stably above 20 percent and it continues to be the world’s largest economy with comfortable lead, as measured in current U.S. dollar. The United States also continues to be the world’s leading military power with all other military powers trailing far behind.1 The persisting economic and military power of the United States is attributable largely to the ongoing status of the U.S. dollar as the most widely used reserve currency and international transaction currency in the world during the last thirty years. The internationally dominant status of the dollar, which many refer to as the “dollar standard,” allows the United States to borrow internationally at low interest rates and print money to repay its debt as the last resort. This capability to borrow in its own currency has been allowing the United States to solve many of its domestic economic malaises and maintain the most enormous, active war machine in the world through external indebtedness, while avoiding the kind of debt crises that have wreaked havoc on many developing economies having borrowed in creditors’ currency. Ironically, the persistence of the dollar standard is now being maintained by the rise of China as the bigger</w:t>
      </w:r>
    </w:p>
    <w:p w:rsidR="00F8237B" w:rsidRDefault="00F8237B" w:rsidP="00F8237B">
      <w:pPr>
        <w:tabs>
          <w:tab w:val="left" w:pos="5355"/>
        </w:tabs>
      </w:pPr>
      <w:r>
        <w:tab/>
      </w:r>
    </w:p>
    <w:p w:rsidR="00F8237B" w:rsidRPr="00571DAF" w:rsidRDefault="00F8237B" w:rsidP="00F8237B"/>
    <w:p w:rsidR="00F8237B" w:rsidRPr="00CF7A3B" w:rsidRDefault="00F8237B" w:rsidP="00F8237B">
      <w:pPr>
        <w:pStyle w:val="Heading4"/>
      </w:pPr>
      <w:r>
        <w:t>Dollar hegemony keeps China in check</w:t>
      </w:r>
    </w:p>
    <w:p w:rsidR="00F8237B" w:rsidRDefault="00F8237B" w:rsidP="00F8237B">
      <w:pPr>
        <w:rPr>
          <w:rStyle w:val="Style13ptBold"/>
        </w:rPr>
      </w:pPr>
      <w:r>
        <w:rPr>
          <w:rStyle w:val="Style13ptBold"/>
        </w:rPr>
        <w:t>Hung ’17</w:t>
      </w:r>
    </w:p>
    <w:p w:rsidR="00F8237B" w:rsidRPr="00E90695" w:rsidRDefault="00F8237B" w:rsidP="00F8237B">
      <w:r w:rsidRPr="00E90695">
        <w:t>(</w:t>
      </w:r>
      <w:r>
        <w:t xml:space="preserve">Ho-Fung Hung, </w:t>
      </w:r>
      <w:r w:rsidRPr="00E90695">
        <w:t>Professor in Political Economy at the Sociology Department</w:t>
      </w:r>
      <w:r>
        <w:t xml:space="preserve"> @ John Hopkins University, “</w:t>
      </w:r>
      <w:r w:rsidRPr="007A3570">
        <w:t>Hegemonic Crisis, Comparative World-Systems, and the Future of Pax Americana</w:t>
      </w:r>
      <w:r>
        <w:t xml:space="preserve">”, </w:t>
      </w:r>
      <w:r w:rsidRPr="007A3570">
        <w:t>JOURNAL OF WORLD-SYSTEMS RESEARCH</w:t>
      </w:r>
      <w:r>
        <w:t xml:space="preserve"> Vol. 23 Issue 2, Date Accessed: 7/10/18 //EY</w:t>
      </w:r>
      <w:r w:rsidRPr="00E90695">
        <w:t>)</w:t>
      </w:r>
    </w:p>
    <w:p w:rsidR="00F8237B" w:rsidRPr="00FC7416" w:rsidRDefault="00F8237B" w:rsidP="00F8237B">
      <w:r w:rsidRPr="00FC7416">
        <w:rPr>
          <w:rStyle w:val="StyleUnderline"/>
        </w:rPr>
        <w:t xml:space="preserve">Of the two possible scenarios of the future of our world-system—a </w:t>
      </w:r>
      <w:proofErr w:type="spellStart"/>
      <w:r w:rsidRPr="00FC7416">
        <w:rPr>
          <w:rStyle w:val="StyleUnderline"/>
        </w:rPr>
        <w:t>semiperiphery</w:t>
      </w:r>
      <w:proofErr w:type="spellEnd"/>
      <w:r w:rsidRPr="00FC7416">
        <w:rPr>
          <w:rStyle w:val="StyleUnderline"/>
        </w:rPr>
        <w:t xml:space="preserve"> transformative takeover and a second-round hegemony of the United States</w:t>
      </w:r>
      <w:r>
        <w:t xml:space="preserve">—as inspired by Chase-Dunn’s works on comparative world-systems, </w:t>
      </w:r>
      <w:r w:rsidRPr="00FC7416">
        <w:rPr>
          <w:rStyle w:val="StyleUnderline"/>
        </w:rPr>
        <w:t xml:space="preserve">we see that the first possibility is not likely for the time being, provided that China, as the most powerful </w:t>
      </w:r>
      <w:proofErr w:type="spellStart"/>
      <w:r w:rsidRPr="00FC7416">
        <w:rPr>
          <w:rStyle w:val="StyleUnderline"/>
        </w:rPr>
        <w:t>semiperipheral</w:t>
      </w:r>
      <w:proofErr w:type="spellEnd"/>
      <w:r w:rsidRPr="00FC7416">
        <w:rPr>
          <w:rStyle w:val="StyleUnderline"/>
        </w:rPr>
        <w:t xml:space="preserve"> state today, is still tied by the internal contradictions of its developmental model and </w:t>
      </w:r>
      <w:r w:rsidRPr="00FC7416">
        <w:rPr>
          <w:rStyle w:val="Emphasis"/>
        </w:rPr>
        <w:t>could not be exonerated from its supporting role behind the staying global dollar standard</w:t>
      </w:r>
      <w:r w:rsidRPr="00685715">
        <w:rPr>
          <w:rStyle w:val="StyleUnderline"/>
        </w:rPr>
        <w:t xml:space="preserve">. It is still possible that in the longer term, China will be able to radically reformulate its model of development, rebalance its economy and fully actualize its potential power to lead other </w:t>
      </w:r>
      <w:proofErr w:type="spellStart"/>
      <w:r w:rsidRPr="00685715">
        <w:rPr>
          <w:rStyle w:val="StyleUnderline"/>
        </w:rPr>
        <w:t>semiperipheral</w:t>
      </w:r>
      <w:proofErr w:type="spellEnd"/>
      <w:r w:rsidRPr="00685715">
        <w:rPr>
          <w:rStyle w:val="StyleUnderline"/>
        </w:rPr>
        <w:t xml:space="preserve"> states</w:t>
      </w:r>
      <w:r>
        <w:t xml:space="preserve"> to prevail and transform the system. </w:t>
      </w:r>
      <w:r w:rsidRPr="00685715">
        <w:rPr>
          <w:rStyle w:val="Emphasis"/>
        </w:rPr>
        <w:t>Before it happens, China will continue to support the global dollar standard</w:t>
      </w:r>
      <w:r w:rsidRPr="00685715">
        <w:t>. It is unclear as to whether the U.S. state would take advantage of the staying power of the dollar to foster the rise of new competitive sectors and formulate new solutions</w:t>
      </w:r>
      <w:r>
        <w:t xml:space="preserve"> to the crisis of capitalism to turn itself into a second-round hegemony, as Chase-Dunn and others ponder, </w:t>
      </w:r>
      <w:r w:rsidRPr="00421FBD">
        <w:t xml:space="preserve">or it will employ the dollar’s power to exacerbate its global military domination and move further to create a coercive US-centered global empire, as presaged by </w:t>
      </w:r>
      <w:proofErr w:type="spellStart"/>
      <w:r w:rsidRPr="00421FBD">
        <w:t>Arrighi</w:t>
      </w:r>
      <w:proofErr w:type="spellEnd"/>
      <w:r w:rsidRPr="00421FBD">
        <w:t xml:space="preserve">. This is going to depend on how the internal contradictions and class conflicts of American capitalism will unfold. </w:t>
      </w:r>
    </w:p>
    <w:p w:rsidR="00F8237B" w:rsidRDefault="00F8237B" w:rsidP="00F8237B"/>
    <w:p w:rsidR="00F8237B" w:rsidRPr="002A265F" w:rsidRDefault="00F8237B" w:rsidP="00F8237B"/>
    <w:p w:rsidR="00E00331" w:rsidRDefault="00E00331" w:rsidP="00E00331">
      <w:pPr>
        <w:pStyle w:val="Heading3"/>
      </w:pPr>
      <w:r>
        <w:t>Tech Key</w:t>
      </w:r>
    </w:p>
    <w:p w:rsidR="00E00331" w:rsidRDefault="00E00331" w:rsidP="00E00331">
      <w:pPr>
        <w:pStyle w:val="Heading4"/>
      </w:pPr>
      <w:r>
        <w:t xml:space="preserve">Tech leadership is </w:t>
      </w:r>
      <w:r>
        <w:rPr>
          <w:u w:val="single"/>
        </w:rPr>
        <w:t>uniquely</w:t>
      </w:r>
      <w:r>
        <w:t xml:space="preserve"> key to attain global </w:t>
      </w:r>
      <w:r>
        <w:rPr>
          <w:u w:val="single"/>
        </w:rPr>
        <w:t>leadership</w:t>
      </w:r>
    </w:p>
    <w:p w:rsidR="00E00331" w:rsidRPr="0084047B" w:rsidRDefault="00E00331" w:rsidP="00E00331">
      <w:r w:rsidRPr="00B5108B">
        <w:rPr>
          <w:rStyle w:val="Style13ptBold"/>
        </w:rPr>
        <w:t>Heath and Thompson 18</w:t>
      </w:r>
      <w:r>
        <w:t xml:space="preserve"> - *Senior International and Defense Analyst at the RAND Corporation; **Professor of Political Science, Indiana University (*Timothy R. Heath, **William R. Thompson; Asia Policy, Volume 13, Number 2, April 2018, National Bureau of Asian Research; “Avoiding U.S.-China Competition Is Futile: Why the Best Option Is to Manage Strategic Rivalry; pgs. 104-107)//TS</w:t>
      </w:r>
    </w:p>
    <w:p w:rsidR="00E00331" w:rsidRPr="00C25632" w:rsidRDefault="00E00331" w:rsidP="00E00331">
      <w:pPr>
        <w:rPr>
          <w:rStyle w:val="StyleUnderline"/>
        </w:rPr>
      </w:pPr>
      <w:r w:rsidRPr="0084047B">
        <w:rPr>
          <w:sz w:val="16"/>
        </w:rPr>
        <w:t xml:space="preserve">A half century of social science on precedents in which rising powers competed with system leaders underscores the importance of the quality of economic leadership—evaluated primarily in terms of dominance in technology and energy—over quantity of economic output or other variables.43 Why is technological predominance so important? The first, most fundamental reason is that long-term </w:t>
      </w:r>
      <w:r w:rsidRPr="00C25632">
        <w:rPr>
          <w:rStyle w:val="StyleUnderline"/>
        </w:rPr>
        <w:t>economic growth is predicated on generating radical new technologies</w:t>
      </w:r>
      <w:r w:rsidRPr="0084047B">
        <w:rPr>
          <w:sz w:val="16"/>
        </w:rPr>
        <w:t xml:space="preserve"> (new products, methods of production, markets, trade routes, fuel sources, and commercial organizations à la Joseph Schumpeter's intermittent bouts of creative destruction). </w:t>
      </w:r>
      <w:r w:rsidRPr="00C25632">
        <w:rPr>
          <w:rStyle w:val="StyleUnderline"/>
        </w:rPr>
        <w:t>Whichever economy masters these new technologies first profits most from</w:t>
      </w:r>
      <w:r w:rsidRPr="0084047B">
        <w:rPr>
          <w:sz w:val="16"/>
        </w:rPr>
        <w:t xml:space="preserve"> its pioneering </w:t>
      </w:r>
      <w:r w:rsidRPr="00C25632">
        <w:rPr>
          <w:rStyle w:val="StyleUnderline"/>
        </w:rPr>
        <w:t>innovations</w:t>
      </w:r>
      <w:r w:rsidRPr="0084047B">
        <w:rPr>
          <w:sz w:val="16"/>
        </w:rPr>
        <w:t xml:space="preserve">. In due time, the </w:t>
      </w:r>
      <w:r w:rsidRPr="00C25632">
        <w:rPr>
          <w:rStyle w:val="StyleUnderline"/>
        </w:rPr>
        <w:t>world economy's</w:t>
      </w:r>
      <w:r w:rsidRPr="0084047B">
        <w:rPr>
          <w:sz w:val="16"/>
        </w:rPr>
        <w:t xml:space="preserve"> </w:t>
      </w:r>
      <w:r w:rsidRPr="00C25632">
        <w:rPr>
          <w:rStyle w:val="StyleUnderline"/>
        </w:rPr>
        <w:t>leading innovator is likely to extend</w:t>
      </w:r>
      <w:r w:rsidRPr="0084047B">
        <w:rPr>
          <w:sz w:val="16"/>
        </w:rPr>
        <w:t xml:space="preserve"> its </w:t>
      </w:r>
      <w:r w:rsidRPr="00C25632">
        <w:rPr>
          <w:rStyle w:val="StyleUnderline"/>
        </w:rPr>
        <w:t>lead to commercial, financial, and military areas</w:t>
      </w:r>
      <w:r w:rsidRPr="0084047B">
        <w:rPr>
          <w:sz w:val="16"/>
        </w:rPr>
        <w:t xml:space="preserve"> as well. [End Page 105] Ultimately the </w:t>
      </w:r>
      <w:r w:rsidRPr="00C25632">
        <w:rPr>
          <w:rStyle w:val="StyleUnderline"/>
        </w:rPr>
        <w:t>leading economy can shape the global economy according to its own preferences and advantage.</w:t>
      </w:r>
    </w:p>
    <w:p w:rsidR="00E00331" w:rsidRPr="00A13C25" w:rsidRDefault="00E00331" w:rsidP="00E00331">
      <w:pPr>
        <w:rPr>
          <w:rStyle w:val="StyleUnderline"/>
        </w:rPr>
      </w:pPr>
      <w:r w:rsidRPr="0084047B">
        <w:rPr>
          <w:sz w:val="16"/>
        </w:rPr>
        <w:t xml:space="preserve">Second, </w:t>
      </w:r>
      <w:r w:rsidRPr="00C25632">
        <w:rPr>
          <w:rStyle w:val="StyleUnderline"/>
        </w:rPr>
        <w:t>mastering surges in new technologies</w:t>
      </w:r>
      <w:r w:rsidRPr="0084047B">
        <w:rPr>
          <w:sz w:val="16"/>
        </w:rPr>
        <w:t xml:space="preserve"> thus means that the leading economy—i.e., the country with </w:t>
      </w:r>
      <w:r w:rsidRPr="00C25632">
        <w:rPr>
          <w:rStyle w:val="StyleUnderline"/>
        </w:rPr>
        <w:t xml:space="preserve">the </w:t>
      </w:r>
      <w:r w:rsidRPr="00A22D44">
        <w:rPr>
          <w:rStyle w:val="Emphasis"/>
        </w:rPr>
        <w:t>most technologically innovative economy</w:t>
      </w:r>
      <w:r w:rsidRPr="0084047B">
        <w:rPr>
          <w:sz w:val="16"/>
        </w:rPr>
        <w:t>—</w:t>
      </w:r>
      <w:r w:rsidRPr="00C25632">
        <w:rPr>
          <w:rStyle w:val="StyleUnderline"/>
        </w:rPr>
        <w:t xml:space="preserve">maintains the </w:t>
      </w:r>
      <w:r w:rsidRPr="00A22D44">
        <w:rPr>
          <w:rStyle w:val="Emphasis"/>
        </w:rPr>
        <w:t>most competitive and lucrative position</w:t>
      </w:r>
      <w:r w:rsidRPr="00C25632">
        <w:rPr>
          <w:rStyle w:val="StyleUnderline"/>
        </w:rPr>
        <w:t xml:space="preserve"> in the global economy</w:t>
      </w:r>
      <w:r w:rsidRPr="0084047B">
        <w:rPr>
          <w:sz w:val="16"/>
        </w:rPr>
        <w:t xml:space="preserve">. But it also means that </w:t>
      </w:r>
      <w:r w:rsidRPr="00A13C25">
        <w:rPr>
          <w:rStyle w:val="StyleUnderline"/>
        </w:rPr>
        <w:t>technological superiority is transferred between the military and civilian economies</w:t>
      </w:r>
      <w:r w:rsidRPr="0084047B">
        <w:rPr>
          <w:sz w:val="16"/>
        </w:rPr>
        <w:t xml:space="preserve">. Gains made in military technology can be transferred to the civilian economy, and gains made in the civilian economy can be transferred to military technology. Examples of the former may be seen in the transfer of radar technology from the military to the civilian sector, while an example of the latter can be seen in the way basic research at universities has traditionally fueled advances in weapons technologies. The </w:t>
      </w:r>
      <w:r w:rsidRPr="00A13C25">
        <w:rPr>
          <w:rStyle w:val="StyleUnderline"/>
        </w:rPr>
        <w:t>country with the</w:t>
      </w:r>
      <w:r w:rsidRPr="0084047B">
        <w:rPr>
          <w:sz w:val="16"/>
        </w:rPr>
        <w:t xml:space="preserve"> </w:t>
      </w:r>
      <w:r w:rsidRPr="00A13C25">
        <w:rPr>
          <w:rStyle w:val="StyleUnderline"/>
        </w:rPr>
        <w:t>leading economy</w:t>
      </w:r>
      <w:r w:rsidRPr="0084047B">
        <w:rPr>
          <w:sz w:val="16"/>
        </w:rPr>
        <w:t xml:space="preserve"> thus </w:t>
      </w:r>
      <w:r w:rsidRPr="00A13C25">
        <w:rPr>
          <w:rStyle w:val="StyleUnderline"/>
        </w:rPr>
        <w:t xml:space="preserve">is well positioned to also field the </w:t>
      </w:r>
      <w:r w:rsidRPr="00A22D44">
        <w:rPr>
          <w:rStyle w:val="Emphasis"/>
        </w:rPr>
        <w:t>most technologically advanced military</w:t>
      </w:r>
      <w:r w:rsidRPr="0084047B">
        <w:rPr>
          <w:sz w:val="16"/>
        </w:rPr>
        <w:t xml:space="preserve">. As a consequence, </w:t>
      </w:r>
      <w:r w:rsidRPr="00A13C25">
        <w:rPr>
          <w:rStyle w:val="StyleUnderline"/>
        </w:rPr>
        <w:t>it is likely to develop a command of the global commons and</w:t>
      </w:r>
      <w:r w:rsidRPr="0084047B">
        <w:rPr>
          <w:sz w:val="16"/>
        </w:rPr>
        <w:t xml:space="preserve">, for a period of time, </w:t>
      </w:r>
      <w:r w:rsidRPr="00A22D44">
        <w:rPr>
          <w:rStyle w:val="Emphasis"/>
        </w:rPr>
        <w:t>unrivaled global reach</w:t>
      </w:r>
      <w:r w:rsidRPr="00A13C25">
        <w:rPr>
          <w:rStyle w:val="StyleUnderline"/>
        </w:rPr>
        <w:t>.</w:t>
      </w:r>
    </w:p>
    <w:p w:rsidR="00E00331" w:rsidRPr="0084047B" w:rsidRDefault="00E00331" w:rsidP="00E00331">
      <w:pPr>
        <w:rPr>
          <w:sz w:val="16"/>
        </w:rPr>
      </w:pPr>
      <w:r w:rsidRPr="0084047B">
        <w:rPr>
          <w:sz w:val="16"/>
        </w:rPr>
        <w:t xml:space="preserve">Third, </w:t>
      </w:r>
      <w:r w:rsidRPr="00A13C25">
        <w:rPr>
          <w:rStyle w:val="StyleUnderline"/>
        </w:rPr>
        <w:t>technological predominance generates huge</w:t>
      </w:r>
      <w:r w:rsidRPr="0084047B">
        <w:rPr>
          <w:sz w:val="16"/>
        </w:rPr>
        <w:t xml:space="preserve"> economic </w:t>
      </w:r>
      <w:r w:rsidRPr="00A13C25">
        <w:rPr>
          <w:rStyle w:val="StyleUnderline"/>
        </w:rPr>
        <w:t>gains</w:t>
      </w:r>
      <w:r w:rsidRPr="0084047B">
        <w:rPr>
          <w:sz w:val="16"/>
        </w:rPr>
        <w:t xml:space="preserve"> because corporations in the leading economy are set up to dominate new markets in the new industries. The expansion of commercial activity abroad to exploit new markets means that </w:t>
      </w:r>
      <w:r w:rsidRPr="00A13C25">
        <w:rPr>
          <w:rStyle w:val="StyleUnderline"/>
        </w:rPr>
        <w:t>technological leaders</w:t>
      </w:r>
      <w:r w:rsidRPr="0084047B">
        <w:rPr>
          <w:sz w:val="16"/>
        </w:rPr>
        <w:t xml:space="preserve"> profit enormously from a functioning and stable world economy, and </w:t>
      </w:r>
      <w:r w:rsidRPr="00A13C25">
        <w:rPr>
          <w:rStyle w:val="StyleUnderline"/>
        </w:rPr>
        <w:t>are</w:t>
      </w:r>
      <w:r w:rsidRPr="0084047B">
        <w:rPr>
          <w:sz w:val="16"/>
        </w:rPr>
        <w:t xml:space="preserve"> thus </w:t>
      </w:r>
      <w:r w:rsidRPr="00A13C25">
        <w:rPr>
          <w:rStyle w:val="StyleUnderline"/>
        </w:rPr>
        <w:t xml:space="preserve">well positioned to provide </w:t>
      </w:r>
      <w:r w:rsidRPr="00A22D44">
        <w:rPr>
          <w:rStyle w:val="Emphasis"/>
        </w:rPr>
        <w:t>global military and political leadership</w:t>
      </w:r>
      <w:r w:rsidRPr="00A13C25">
        <w:rPr>
          <w:rStyle w:val="StyleUnderline"/>
        </w:rPr>
        <w:t>.</w:t>
      </w:r>
      <w:r w:rsidRPr="0084047B">
        <w:rPr>
          <w:sz w:val="16"/>
        </w:rPr>
        <w:t xml:space="preserve"> A vivid example of this may be seen in the expansion of U.S. multinational corporations in the twentieth century, which fueled the need for a large military force that could police trade routes and the global commons to keep the world economy operating as smoothly as possible. The global presence of U.S. companies and military forces provided a strong incentive for U.S. leaders to focus on solving global issues. It also encouraged countries around the world to look to the United States as a leader, since it alone had the resources and reach to address global problems.</w:t>
      </w:r>
    </w:p>
    <w:p w:rsidR="00E00331" w:rsidRPr="0084047B" w:rsidRDefault="00E00331" w:rsidP="00E00331">
      <w:pPr>
        <w:rPr>
          <w:rStyle w:val="StyleUnderline"/>
        </w:rPr>
      </w:pPr>
      <w:r w:rsidRPr="0084047B">
        <w:rPr>
          <w:sz w:val="16"/>
        </w:rPr>
        <w:t xml:space="preserve">Finally, a fourth reason </w:t>
      </w:r>
      <w:r w:rsidRPr="000243C7">
        <w:rPr>
          <w:rStyle w:val="StyleUnderline"/>
        </w:rPr>
        <w:t>technological predominance</w:t>
      </w:r>
      <w:r w:rsidRPr="0084047B">
        <w:rPr>
          <w:sz w:val="16"/>
        </w:rPr>
        <w:t xml:space="preserve"> matters is that it </w:t>
      </w:r>
      <w:r w:rsidRPr="000243C7">
        <w:rPr>
          <w:rStyle w:val="StyleUnderline"/>
        </w:rPr>
        <w:t>fuels the soft power that makes the leading economy attractive</w:t>
      </w:r>
      <w:r w:rsidRPr="0084047B">
        <w:rPr>
          <w:sz w:val="16"/>
        </w:rPr>
        <w:t xml:space="preserve">. </w:t>
      </w:r>
      <w:r w:rsidRPr="000243C7">
        <w:rPr>
          <w:rStyle w:val="StyleUnderline"/>
        </w:rPr>
        <w:t>People around the world tend to admire and emulate</w:t>
      </w:r>
      <w:r w:rsidRPr="0084047B">
        <w:rPr>
          <w:sz w:val="16"/>
        </w:rPr>
        <w:t xml:space="preserve"> the wonders of </w:t>
      </w:r>
      <w:r w:rsidRPr="000243C7">
        <w:rPr>
          <w:rStyle w:val="StyleUnderline"/>
        </w:rPr>
        <w:t>new technology</w:t>
      </w:r>
      <w:r w:rsidRPr="0084047B">
        <w:rPr>
          <w:sz w:val="16"/>
        </w:rPr>
        <w:t xml:space="preserve"> as manifested in a vibrant and sophisticated economy. The </w:t>
      </w:r>
      <w:r w:rsidRPr="000243C7">
        <w:rPr>
          <w:rStyle w:val="StyleUnderline"/>
        </w:rPr>
        <w:t>media reinforces the appeal of the leading economy by delivering messages about how citizens in that country employ new technologies</w:t>
      </w:r>
      <w:r w:rsidRPr="0084047B">
        <w:rPr>
          <w:sz w:val="16"/>
        </w:rPr>
        <w:t xml:space="preserve"> to enhance their quality of life. The </w:t>
      </w:r>
      <w:r w:rsidRPr="000243C7">
        <w:rPr>
          <w:rStyle w:val="StyleUnderline"/>
        </w:rPr>
        <w:t>technological superiority of the leading economy</w:t>
      </w:r>
      <w:r w:rsidRPr="0084047B">
        <w:rPr>
          <w:sz w:val="16"/>
        </w:rPr>
        <w:t xml:space="preserve"> also </w:t>
      </w:r>
      <w:r w:rsidRPr="000243C7">
        <w:rPr>
          <w:rStyle w:val="StyleUnderline"/>
        </w:rPr>
        <w:t>yields soft power because</w:t>
      </w:r>
      <w:r w:rsidRPr="0084047B">
        <w:rPr>
          <w:sz w:val="16"/>
        </w:rPr>
        <w:t xml:space="preserve"> the </w:t>
      </w:r>
      <w:r w:rsidRPr="000243C7">
        <w:rPr>
          <w:rStyle w:val="StyleUnderline"/>
        </w:rPr>
        <w:t>country's political and military</w:t>
      </w:r>
      <w:r w:rsidRPr="0084047B">
        <w:rPr>
          <w:sz w:val="16"/>
        </w:rPr>
        <w:t xml:space="preserve"> </w:t>
      </w:r>
      <w:r w:rsidRPr="000243C7">
        <w:rPr>
          <w:rStyle w:val="StyleUnderline"/>
        </w:rPr>
        <w:t xml:space="preserve">advantages allow it to exercise </w:t>
      </w:r>
      <w:r w:rsidRPr="00A22D44">
        <w:rPr>
          <w:rStyle w:val="Emphasis"/>
        </w:rPr>
        <w:t>influence at levels unattainable by other countries</w:t>
      </w:r>
      <w:r w:rsidRPr="0084047B">
        <w:rPr>
          <w:sz w:val="16"/>
        </w:rPr>
        <w:t xml:space="preserve">. Technological predominance cannot [End Page 106] deliver legitimacy, however, and thus a country with attractive political and cultural values and ideals will be better positioned to maintain its influence than one that relies heavily on coercion, such as today's authoritarian China. But the main point remains: </w:t>
      </w:r>
      <w:r w:rsidRPr="0084047B">
        <w:rPr>
          <w:rStyle w:val="StyleUnderline"/>
        </w:rPr>
        <w:t>technological predominance opens opportunities for a country to increase its soft power.</w:t>
      </w:r>
    </w:p>
    <w:p w:rsidR="00E00331" w:rsidRPr="0084047B" w:rsidRDefault="00E00331" w:rsidP="00E00331">
      <w:pPr>
        <w:rPr>
          <w:sz w:val="16"/>
        </w:rPr>
      </w:pPr>
      <w:r w:rsidRPr="0084047B">
        <w:rPr>
          <w:sz w:val="16"/>
        </w:rPr>
        <w:t xml:space="preserve">The importance of technological leadership means that the popular focus on the quantity of China's economic output as the key index of national power is in many ways insufficient. China, after all, had the world's largest economy in the 1700s and 1800s, but its relatively low level of technology and energy consumption left it at the mercy of much smaller Western countries that possessed more dynamic economies, fossil fuel-driven energy, and powerful militaries. The United States, by contrast, built its post–World War II global primacy on the foundation of an impressive technological-energy prowess. The accelerated rate of technology transfer and energy consumption in the 21st century, however, has considerably weakened this lead.44 Asia, in particular, has made rapid gains that pose a challenge to U.S. technological leadership.45 For now, despite impressive economic and technological gains, China continues to lag behind the United States. Per capita GDP is regarded as an indicator of the level of technological achievement (albeit an imperfect one), and as of 2014 the United States' per capita GDP was more than eight times that of China.46 But </w:t>
      </w:r>
      <w:r w:rsidRPr="00A22D44">
        <w:rPr>
          <w:rStyle w:val="Emphasis"/>
        </w:rPr>
        <w:t>Chinese officials have made technological leadership a key</w:t>
      </w:r>
      <w:r w:rsidRPr="0084047B">
        <w:rPr>
          <w:sz w:val="16"/>
        </w:rPr>
        <w:t xml:space="preserve"> policy </w:t>
      </w:r>
      <w:r w:rsidRPr="0084047B">
        <w:rPr>
          <w:rStyle w:val="StyleUnderline"/>
        </w:rPr>
        <w:t>priority and are investing enormous sums of time and money accordingly</w:t>
      </w:r>
      <w:r w:rsidRPr="0084047B">
        <w:rPr>
          <w:sz w:val="16"/>
        </w:rPr>
        <w:t xml:space="preserve">. The result is that analysts now debate whether </w:t>
      </w:r>
      <w:r w:rsidRPr="0084047B">
        <w:rPr>
          <w:rStyle w:val="StyleUnderline"/>
        </w:rPr>
        <w:t>China could</w:t>
      </w:r>
      <w:r w:rsidRPr="0084047B">
        <w:rPr>
          <w:sz w:val="16"/>
        </w:rPr>
        <w:t xml:space="preserve"> at some point </w:t>
      </w:r>
      <w:r w:rsidRPr="0084047B">
        <w:rPr>
          <w:rStyle w:val="StyleUnderline"/>
        </w:rPr>
        <w:t>surpass the United States to become the world leader in technological innovation</w:t>
      </w:r>
      <w:r w:rsidRPr="0084047B">
        <w:rPr>
          <w:sz w:val="16"/>
        </w:rPr>
        <w:t>.47 [End Page 107]</w:t>
      </w:r>
    </w:p>
    <w:p w:rsidR="00F8237B" w:rsidRDefault="00F8237B" w:rsidP="00F8237B">
      <w:pPr>
        <w:pStyle w:val="Heading2"/>
      </w:pPr>
      <w:r>
        <w:t>Yes China Rise</w:t>
      </w:r>
    </w:p>
    <w:p w:rsidR="00F8237B" w:rsidRDefault="00F8237B" w:rsidP="00F8237B">
      <w:pPr>
        <w:pStyle w:val="Heading3"/>
      </w:pPr>
      <w:r>
        <w:t xml:space="preserve">Yes – China Aggressive (SCS) </w:t>
      </w:r>
    </w:p>
    <w:p w:rsidR="00F8237B" w:rsidRDefault="00F8237B" w:rsidP="00F8237B">
      <w:pPr>
        <w:pStyle w:val="Heading4"/>
        <w:rPr>
          <w:rStyle w:val="Style13ptBold"/>
          <w:b/>
        </w:rPr>
      </w:pPr>
      <w:r>
        <w:t xml:space="preserve">Military buildup in the SCS and growing tensions prove aggressive China rise </w:t>
      </w:r>
    </w:p>
    <w:p w:rsidR="00F8237B" w:rsidRPr="001A0D76" w:rsidRDefault="00F8237B" w:rsidP="00F8237B">
      <w:pPr>
        <w:rPr>
          <w:rStyle w:val="Style13ptBold"/>
          <w:b w:val="0"/>
        </w:rPr>
      </w:pPr>
      <w:r>
        <w:rPr>
          <w:rStyle w:val="Style13ptBold"/>
        </w:rPr>
        <w:t xml:space="preserve">Cronin and Ha 18 </w:t>
      </w:r>
      <w:r>
        <w:rPr>
          <w:rStyle w:val="Style13ptBold"/>
          <w:b w:val="0"/>
        </w:rPr>
        <w:t xml:space="preserve">(Patrick, </w:t>
      </w:r>
      <w:r w:rsidRPr="001A0D76">
        <w:rPr>
          <w:rStyle w:val="Style13ptBold"/>
          <w:b w:val="0"/>
        </w:rPr>
        <w:t>Senior Advisor and Senior Director of the Asia-Pacific Security Program at the Cen</w:t>
      </w:r>
      <w:r>
        <w:rPr>
          <w:rStyle w:val="Style13ptBold"/>
          <w:b w:val="0"/>
        </w:rPr>
        <w:t xml:space="preserve">ter for a New American Security, </w:t>
      </w:r>
      <w:proofErr w:type="spellStart"/>
      <w:r>
        <w:rPr>
          <w:rStyle w:val="Style13ptBold"/>
          <w:b w:val="0"/>
        </w:rPr>
        <w:t>Melodie</w:t>
      </w:r>
      <w:proofErr w:type="spellEnd"/>
      <w:r>
        <w:rPr>
          <w:rStyle w:val="Style13ptBold"/>
          <w:b w:val="0"/>
        </w:rPr>
        <w:t xml:space="preserve">, </w:t>
      </w:r>
      <w:r w:rsidRPr="001A0D76">
        <w:rPr>
          <w:rStyle w:val="Style13ptBold"/>
          <w:b w:val="0"/>
        </w:rPr>
        <w:t xml:space="preserve">Graduate student in the Security Studies Program at the </w:t>
      </w:r>
      <w:r>
        <w:rPr>
          <w:rStyle w:val="Style13ptBold"/>
          <w:b w:val="0"/>
        </w:rPr>
        <w:t>Walsh School of Foreign Service, “</w:t>
      </w:r>
      <w:r w:rsidRPr="001A0D76">
        <w:rPr>
          <w:rStyle w:val="Style13ptBold"/>
          <w:b w:val="0"/>
        </w:rPr>
        <w:t>Toward a New Maritime Strategy in the South China Sea</w:t>
      </w:r>
      <w:r>
        <w:rPr>
          <w:rStyle w:val="Style13ptBold"/>
          <w:b w:val="0"/>
        </w:rPr>
        <w:t xml:space="preserve">”, The Diplomat, June 22 2018,  </w:t>
      </w:r>
      <w:hyperlink r:id="rId24" w:history="1">
        <w:r w:rsidRPr="00D5066C">
          <w:rPr>
            <w:rStyle w:val="Hyperlink"/>
          </w:rPr>
          <w:t>https://thediplomat.com/2018/06/toward-a-new-maritime-strategy-in-the-south-china-sea/</w:t>
        </w:r>
      </w:hyperlink>
      <w:r>
        <w:rPr>
          <w:rStyle w:val="Style13ptBold"/>
          <w:b w:val="0"/>
        </w:rPr>
        <w:t>, KC)</w:t>
      </w:r>
    </w:p>
    <w:p w:rsidR="00F8237B" w:rsidRDefault="00F8237B" w:rsidP="00F8237B">
      <w:r w:rsidRPr="00692B09">
        <w:rPr>
          <w:rStyle w:val="StyleUnderline"/>
        </w:rPr>
        <w:t>China’s attempts at unilaterally changing the status quo in maritime Asia are most visible in the South China Sea</w:t>
      </w:r>
      <w:r>
        <w:t>, where previously small land features are now burgeoning military outposts. The United States needs to retool its approach to China in the Western Pacific and move toward a new maritime strategy.</w:t>
      </w:r>
    </w:p>
    <w:p w:rsidR="00F8237B" w:rsidRDefault="00F8237B" w:rsidP="00F8237B">
      <w:r w:rsidRPr="00692B09">
        <w:rPr>
          <w:rStyle w:val="StyleUnderline"/>
        </w:rPr>
        <w:t>China’s buildup of armed forces and installations on disputed islands in the South China Sea highlights twin ambitions of solidifying expansive territorial claims and demonstrating Beijing’s growing military reach out to the Second Island Chain</w:t>
      </w:r>
      <w:r>
        <w:t xml:space="preserve"> and beyond. Landing long-range H-6K bombers on China’s largest outpost in the Paracel archipelago could presage similar moves on the </w:t>
      </w:r>
      <w:proofErr w:type="spellStart"/>
      <w:r>
        <w:t>Subi</w:t>
      </w:r>
      <w:proofErr w:type="spellEnd"/>
      <w:r>
        <w:t xml:space="preserve">, Mischief, and Fiery Cross Reefs in the Spratly Islands. The </w:t>
      </w:r>
      <w:r w:rsidRPr="00692B09">
        <w:rPr>
          <w:rStyle w:val="StyleUnderline"/>
        </w:rPr>
        <w:t>fortification of South China Sea installations is both a byproduct of and a means to so-called gray-zone challenges to the existing order.</w:t>
      </w:r>
      <w:r>
        <w:t xml:space="preserve"> China seeks to change the status quo through incremental actions, mobilizing both military and paramilitary forces, and threats of coercion — but stopping short of steps that might trigger conflict.</w:t>
      </w:r>
    </w:p>
    <w:p w:rsidR="00F8237B" w:rsidRPr="00692B09" w:rsidRDefault="00F8237B" w:rsidP="00F8237B">
      <w:pPr>
        <w:rPr>
          <w:sz w:val="16"/>
          <w:szCs w:val="16"/>
        </w:rPr>
      </w:pPr>
      <w:r w:rsidRPr="00692B09">
        <w:rPr>
          <w:sz w:val="16"/>
          <w:szCs w:val="16"/>
        </w:rPr>
        <w:t>The United States is pursuing several lines of effort to counter Chinese aggression, including naming and shaming China’s unilateral assertions, bolstering allied and partner capacity, and conducting more frequent but routine freedom of navigation operations (FONOPs). In response to China’s destabilizing moves in the Spratly and Paracel Islands, the U.S. disinvited the People’s Liberation Army Navy from the 2018 Rim of the Pacific (RIMPAC) Exercise in late July, citing that China’s actions undermine regional security, transparency, and freedom of the seas. Despite this increased effort, there are still key areas lacking in the proposed U.S. maritime strategy.</w:t>
      </w:r>
    </w:p>
    <w:p w:rsidR="00F8237B" w:rsidRPr="00185E9B" w:rsidRDefault="00F8237B" w:rsidP="00F8237B">
      <w:pPr>
        <w:rPr>
          <w:sz w:val="16"/>
          <w:szCs w:val="16"/>
        </w:rPr>
      </w:pPr>
      <w:r w:rsidRPr="00185E9B">
        <w:rPr>
          <w:sz w:val="16"/>
          <w:szCs w:val="16"/>
        </w:rPr>
        <w:t>The current U.S. Indo-Pacific strategy espouses the importance of ensuring that the region bridging two major oceans, and where power is likely to predominate for decades to come, remains “free and open.” U.S. strategy that seeks to expand the geographical coverage at a time when the United States needs friends. The Indo-Pacific strategy envisages strengthening cooperation with allies and partners, with members of the 10-nation Association of Southeast Asian Nations (ASEAN) remaining at the fulcrum.</w:t>
      </w:r>
    </w:p>
    <w:p w:rsidR="00F8237B" w:rsidRPr="00185E9B" w:rsidRDefault="00F8237B" w:rsidP="00F8237B">
      <w:pPr>
        <w:rPr>
          <w:rStyle w:val="StyleUnderline"/>
        </w:rPr>
      </w:pPr>
      <w:r w:rsidRPr="00185E9B">
        <w:rPr>
          <w:rStyle w:val="StyleUnderline"/>
        </w:rPr>
        <w:t>Xi Jinping’s push to militarize the South China Sea serves to expand Beijing’s control over the vital economic zones in the Indo-Pacific</w:t>
      </w:r>
      <w:r>
        <w:t xml:space="preserve">. </w:t>
      </w:r>
      <w:r w:rsidRPr="00185E9B">
        <w:rPr>
          <w:rStyle w:val="StyleUnderline"/>
        </w:rPr>
        <w:t>The South China Sea is a critical trade route for China;</w:t>
      </w:r>
      <w:r>
        <w:t xml:space="preserve"> nearly 30 percent of the world’s maritime trade (and about 40 percent of China’s) transits the region. The semi-enclosed sea presents a potential anti-area/access-denial (A2/AD) challenge for China in both the First and Second Island Chains due to the narrow chokepoints that are could be controlled by U.S. and allied forces. </w:t>
      </w:r>
      <w:r w:rsidRPr="00185E9B">
        <w:rPr>
          <w:rStyle w:val="StyleUnderline"/>
        </w:rPr>
        <w:t xml:space="preserve">Many of the disputed land features China lays claim to are in this critical region, and China’s aggressive build-up has turned these previously vulnerable areas </w:t>
      </w:r>
      <w:r>
        <w:t xml:space="preserve">(think “Malacca Dilemma“) </w:t>
      </w:r>
      <w:r w:rsidRPr="00185E9B">
        <w:rPr>
          <w:rStyle w:val="StyleUnderline"/>
        </w:rPr>
        <w:t>into zones of control to keep out American and allied powers.</w:t>
      </w:r>
    </w:p>
    <w:p w:rsidR="00F8237B" w:rsidRPr="00185E9B" w:rsidRDefault="00F8237B" w:rsidP="00F8237B">
      <w:pPr>
        <w:rPr>
          <w:rStyle w:val="StyleUnderline"/>
        </w:rPr>
      </w:pPr>
      <w:r w:rsidRPr="00185E9B">
        <w:rPr>
          <w:rStyle w:val="StyleUnderline"/>
        </w:rPr>
        <w:t>As the Chinese continue to bolster their First Island Chain claims, they have steadily expanded toward the Second Island Chain, seeking to tip the maritime balance of power in the South China Sea with a combination of boosted anti-ship and anti-air capabilities</w:t>
      </w:r>
      <w:r>
        <w:t xml:space="preserve">. In addition to landing H-6K bombers, </w:t>
      </w:r>
      <w:r w:rsidRPr="00185E9B">
        <w:rPr>
          <w:rStyle w:val="StyleUnderline"/>
        </w:rPr>
        <w:t>China’s artificial islands are</w:t>
      </w:r>
      <w:r>
        <w:t xml:space="preserve"> now </w:t>
      </w:r>
      <w:r w:rsidRPr="00185E9B">
        <w:rPr>
          <w:rStyle w:val="StyleUnderline"/>
        </w:rPr>
        <w:t xml:space="preserve">capable of deploying </w:t>
      </w:r>
      <w:r>
        <w:t xml:space="preserve">HQ-9B </w:t>
      </w:r>
      <w:r w:rsidRPr="00185E9B">
        <w:rPr>
          <w:rStyle w:val="StyleUnderline"/>
        </w:rPr>
        <w:t>surface-to-air missiles and</w:t>
      </w:r>
      <w:r>
        <w:t xml:space="preserve"> YJ-12B </w:t>
      </w:r>
      <w:r w:rsidRPr="00185E9B">
        <w:rPr>
          <w:rStyle w:val="StyleUnderline"/>
        </w:rPr>
        <w:t>anti-ship cruise missiles</w:t>
      </w:r>
      <w:r>
        <w:t xml:space="preserve">, as well as radar and communications jamming equipment. The anti-ship cruise missiles operating from the Spratly airfields could deny large swaths of the South China Sea to U.S. forces, and the H-6K bomber and the DF-26 anti-ship ballistic missile could reach Guam, a critical U.S. territory and strategic military base. </w:t>
      </w:r>
      <w:r w:rsidRPr="00185E9B">
        <w:rPr>
          <w:rStyle w:val="StyleUnderline"/>
        </w:rPr>
        <w:t>The United States needs to urgently consider a serious maritime strategy to counter gray-zone aggression and foster inter-agency cooperation with allies in the region.</w:t>
      </w:r>
    </w:p>
    <w:p w:rsidR="00F8237B" w:rsidRDefault="00F8237B" w:rsidP="00F8237B"/>
    <w:p w:rsidR="00F8237B" w:rsidRDefault="00F8237B" w:rsidP="00F8237B">
      <w:pPr>
        <w:pStyle w:val="Heading3"/>
      </w:pPr>
      <w:r>
        <w:t>Yes – China Aggressive (OBOR/Balancing)</w:t>
      </w:r>
    </w:p>
    <w:p w:rsidR="00F8237B" w:rsidRDefault="00F8237B" w:rsidP="00F8237B">
      <w:pPr>
        <w:pStyle w:val="Heading4"/>
      </w:pPr>
      <w:r>
        <w:t xml:space="preserve">China challenging US international order – strategic alliances and BRI prove </w:t>
      </w:r>
    </w:p>
    <w:p w:rsidR="00F8237B" w:rsidRPr="001A0D76" w:rsidRDefault="00F8237B" w:rsidP="00F8237B">
      <w:pPr>
        <w:rPr>
          <w:rStyle w:val="Style13ptBold"/>
          <w:b w:val="0"/>
        </w:rPr>
      </w:pPr>
      <w:proofErr w:type="spellStart"/>
      <w:r>
        <w:rPr>
          <w:rStyle w:val="Style13ptBold"/>
        </w:rPr>
        <w:t>Cavanna</w:t>
      </w:r>
      <w:proofErr w:type="spellEnd"/>
      <w:r>
        <w:rPr>
          <w:rStyle w:val="Style13ptBold"/>
        </w:rPr>
        <w:t xml:space="preserve"> 18 </w:t>
      </w:r>
      <w:r>
        <w:rPr>
          <w:rStyle w:val="Style13ptBold"/>
          <w:b w:val="0"/>
        </w:rPr>
        <w:t xml:space="preserve">(Robert, </w:t>
      </w:r>
      <w:r w:rsidRPr="003E47BF">
        <w:rPr>
          <w:rStyle w:val="Style13ptBold"/>
          <w:b w:val="0"/>
        </w:rPr>
        <w:t>Visiting Assistant</w:t>
      </w:r>
      <w:r>
        <w:rPr>
          <w:rStyle w:val="Style13ptBold"/>
          <w:b w:val="0"/>
        </w:rPr>
        <w:t xml:space="preserve"> Professor of Strategic Studies at Tufts University, “</w:t>
      </w:r>
      <w:r w:rsidRPr="003E47BF">
        <w:rPr>
          <w:rStyle w:val="Style13ptBold"/>
          <w:b w:val="0"/>
        </w:rPr>
        <w:t>What Does China’s Belt and Road Initiative Mean for US Grand Strategy?</w:t>
      </w:r>
      <w:r>
        <w:rPr>
          <w:rStyle w:val="Style13ptBold"/>
          <w:b w:val="0"/>
        </w:rPr>
        <w:t xml:space="preserve">”, The Diplomat, June 5 2018, </w:t>
      </w:r>
      <w:hyperlink r:id="rId25" w:history="1">
        <w:r w:rsidRPr="00D5066C">
          <w:rPr>
            <w:rStyle w:val="Hyperlink"/>
          </w:rPr>
          <w:t>https://thediplomat.com/2018/06/what-does-chinas-belt-and-road-initiative-mean-for-us-grand-strategy/</w:t>
        </w:r>
      </w:hyperlink>
      <w:r>
        <w:rPr>
          <w:rStyle w:val="Style13ptBold"/>
          <w:b w:val="0"/>
        </w:rPr>
        <w:t>, KC)</w:t>
      </w:r>
    </w:p>
    <w:p w:rsidR="00F8237B" w:rsidRDefault="00F8237B" w:rsidP="00F8237B">
      <w:r>
        <w:t xml:space="preserve">The United States’ response to a rising China has largely focused on bolstering military capabilities, doctrines, and partnerships in the Asia-Pacific (or, more recently, the Indo-Pacific). This approach misconstrues the problem: it overstates the security threat and understates (or ignores) the economic challenge. </w:t>
      </w:r>
      <w:r w:rsidRPr="00DB0C51">
        <w:rPr>
          <w:rStyle w:val="Emphasis"/>
        </w:rPr>
        <w:t xml:space="preserve">To maintain its dominant position globally in the long-term, the United States must reckon with the ambitious </w:t>
      </w:r>
      <w:proofErr w:type="spellStart"/>
      <w:r w:rsidRPr="00DB0C51">
        <w:rPr>
          <w:rStyle w:val="Emphasis"/>
        </w:rPr>
        <w:t>geoeconomic</w:t>
      </w:r>
      <w:proofErr w:type="spellEnd"/>
      <w:r w:rsidRPr="00DB0C51">
        <w:rPr>
          <w:rStyle w:val="Emphasis"/>
        </w:rPr>
        <w:t xml:space="preserve"> endeavor Beijing has launched to project strategic influence across the Eurasian continent</w:t>
      </w:r>
      <w:r>
        <w:t>, which hosts most of the world’s economic centers and natural resources.</w:t>
      </w:r>
    </w:p>
    <w:p w:rsidR="00F8237B" w:rsidRPr="00DB0C51" w:rsidRDefault="00F8237B" w:rsidP="00F8237B">
      <w:pPr>
        <w:rPr>
          <w:rStyle w:val="StyleUnderline"/>
        </w:rPr>
      </w:pPr>
      <w:r w:rsidRPr="00DB0C51">
        <w:rPr>
          <w:rStyle w:val="StyleUnderline"/>
        </w:rPr>
        <w:t>The nascent Belt and Road Initiative (BRI) illustrates the transformative geopolitical implications of China’s rise.</w:t>
      </w:r>
      <w:r>
        <w:t xml:space="preserve"> Despite its changing contours and the fact that it partly recycles preexisting plans, </w:t>
      </w:r>
      <w:r w:rsidRPr="00DB0C51">
        <w:rPr>
          <w:rStyle w:val="StyleUnderline"/>
        </w:rPr>
        <w:t>this series of major infrastructure and development projects designed to connect Eurasian regions together is a coherent enterprise of unprecedented scale</w:t>
      </w:r>
      <w:r>
        <w:t xml:space="preserve">: $4 trillion of promised investments in 65 countries representing 70 percent of the world’s population, 55 percent of its GNP, and 75 percent of its energy reserves. </w:t>
      </w:r>
      <w:r w:rsidRPr="00DB0C51">
        <w:rPr>
          <w:rStyle w:val="StyleUnderline"/>
        </w:rPr>
        <w:t>The BRI aims to stabilize China’s western peripheries, rekindle its economy, propel non-Western international economic institutions, gain influence in other countries, and diversify trade suppliers/routes while circumventing the U.S. pivot to Asia.</w:t>
      </w:r>
    </w:p>
    <w:p w:rsidR="00F8237B" w:rsidRPr="00DB0C51" w:rsidRDefault="00F8237B" w:rsidP="00F8237B">
      <w:pPr>
        <w:rPr>
          <w:sz w:val="16"/>
          <w:szCs w:val="16"/>
        </w:rPr>
      </w:pPr>
      <w:r w:rsidRPr="00DB0C51">
        <w:rPr>
          <w:sz w:val="16"/>
          <w:szCs w:val="16"/>
        </w:rPr>
        <w:t>Of course, the BRI’s prospects of success are subject to many unknowns, including the possibility of foreign resistance, China’s domestic economic travails, political turbulence, aging population, and environmental problems. On the other hand, the U.S. still possesses enormous assets to maintain its predominance, including military primacy, multiple alliances, powerful Western-led international organizations, and an unmatched soft power.</w:t>
      </w:r>
    </w:p>
    <w:p w:rsidR="00F8237B" w:rsidRDefault="00F8237B" w:rsidP="00F8237B">
      <w:r>
        <w:t xml:space="preserve">Yet </w:t>
      </w:r>
      <w:r w:rsidRPr="00DB0C51">
        <w:rPr>
          <w:rStyle w:val="Emphasis"/>
        </w:rPr>
        <w:t>over time the BRI could threaten the very foundations of Washington’s post-WWII hegemony</w:t>
      </w:r>
      <w:r>
        <w:t>.</w:t>
      </w:r>
    </w:p>
    <w:p w:rsidR="00F8237B" w:rsidRDefault="00F8237B" w:rsidP="00F8237B">
      <w:r>
        <w:t xml:space="preserve">First, </w:t>
      </w:r>
      <w:r w:rsidRPr="00DB0C51">
        <w:rPr>
          <w:u w:val="single"/>
        </w:rPr>
        <w:t xml:space="preserve">its naval dimension works in synergy with overland projects that span regions of critical geostrategic value, taking advantage of China’s central position along the Eurasian </w:t>
      </w:r>
      <w:proofErr w:type="spellStart"/>
      <w:r w:rsidRPr="00DB0C51">
        <w:rPr>
          <w:u w:val="single"/>
        </w:rPr>
        <w:t>rimland</w:t>
      </w:r>
      <w:proofErr w:type="spellEnd"/>
      <w:r w:rsidRPr="00DB0C51">
        <w:rPr>
          <w:u w:val="single"/>
        </w:rPr>
        <w:t>.</w:t>
      </w:r>
      <w:r>
        <w:t xml:space="preserve"> While U.S. leaders have focused on Beijing’s maritime buildup in East Asia, and while most analyses have derided its massive investments in poor and unstable parts of continental Eurasia, those initiatives are mutually reinforcing, part of the same grand design, which is to push the U.S. toward the periphery of the Eurasian </w:t>
      </w:r>
      <w:proofErr w:type="spellStart"/>
      <w:r>
        <w:t>rimland</w:t>
      </w:r>
      <w:proofErr w:type="spellEnd"/>
      <w:r>
        <w:t>, thereby marginalizing its geostrategic influence.</w:t>
      </w:r>
    </w:p>
    <w:p w:rsidR="00F8237B" w:rsidRDefault="00F8237B" w:rsidP="00F8237B">
      <w:r w:rsidRPr="00DB0C51">
        <w:rPr>
          <w:u w:val="single"/>
        </w:rPr>
        <w:t xml:space="preserve">Second, Beijing seeks to offset the United States’ military primacy. Its buildup in maritime East Asia and the South China sea </w:t>
      </w:r>
      <w:r w:rsidRPr="00DB0C51">
        <w:t xml:space="preserve">is worthy of attention but it </w:t>
      </w:r>
      <w:r w:rsidRPr="00DB0C51">
        <w:rPr>
          <w:u w:val="single"/>
        </w:rPr>
        <w:t xml:space="preserve">is also designed in response to the U.S. naval presence and to the alliances that American leaders have nurtured along China’s southern flank </w:t>
      </w:r>
      <w:r>
        <w:t xml:space="preserve">since the early years of the Cold War. Regardless, this specific challenge should not absorb the bulk of the United States’ resources. For all of its military initiatives, Beijing’s key priority is to make strategic gains by leveraging its superior </w:t>
      </w:r>
      <w:proofErr w:type="spellStart"/>
      <w:r>
        <w:t>geoeconomic</w:t>
      </w:r>
      <w:proofErr w:type="spellEnd"/>
      <w:r>
        <w:t xml:space="preserve"> assets: vast and fast-growing market, full state control over the economy, and massive financial reserves.</w:t>
      </w:r>
    </w:p>
    <w:p w:rsidR="00F8237B" w:rsidRDefault="00F8237B" w:rsidP="00F8237B">
      <w:r w:rsidRPr="00DB0C51">
        <w:rPr>
          <w:rStyle w:val="StyleUnderline"/>
        </w:rPr>
        <w:t>Third, to advance its interests, China exploits the cracks in U.S. post-Cold War hegemony</w:t>
      </w:r>
      <w:r>
        <w:t>. Washington’s interferences in Russia and Iran’s respective spheres of influence, and its military interventionism in the Middle East, triggered a nationalist and Islamist backlash that significantly diminished its resources and credibility. The unending global war on terror and misguided attempts at forceful democracy promotion only compounded this strategic overreach, while the militarization of Washington’s national security apparatus reduced its ability to tackle the deeper roots of those multi-dimensional challenges.</w:t>
      </w:r>
    </w:p>
    <w:p w:rsidR="00F8237B" w:rsidRDefault="00F8237B" w:rsidP="00F8237B">
      <w:r>
        <w:t xml:space="preserve">In the meantime, </w:t>
      </w:r>
      <w:r w:rsidRPr="00DB0C51">
        <w:rPr>
          <w:rStyle w:val="StyleUnderline"/>
        </w:rPr>
        <w:t xml:space="preserve">China emerged as a near-peer competitor and began to project </w:t>
      </w:r>
      <w:proofErr w:type="spellStart"/>
      <w:r w:rsidRPr="00DB0C51">
        <w:rPr>
          <w:rStyle w:val="StyleUnderline"/>
        </w:rPr>
        <w:t>geoeconomic</w:t>
      </w:r>
      <w:proofErr w:type="spellEnd"/>
      <w:r w:rsidRPr="00DB0C51">
        <w:rPr>
          <w:rStyle w:val="StyleUnderline"/>
        </w:rPr>
        <w:t xml:space="preserve"> influence beyond its vicinity</w:t>
      </w:r>
      <w:r>
        <w:t>. This strategy has started to yield results in key regions of Eurasia.</w:t>
      </w:r>
    </w:p>
    <w:p w:rsidR="00F8237B" w:rsidRDefault="00F8237B" w:rsidP="00F8237B">
      <w:r w:rsidRPr="00DB0C51">
        <w:rPr>
          <w:rStyle w:val="StyleUnderline"/>
        </w:rPr>
        <w:t>Chinese leaders have long aimed to freeride on U.S. Middle Eastern security architecture while preparing for its</w:t>
      </w:r>
      <w:r>
        <w:t xml:space="preserve"> — supposedly — </w:t>
      </w:r>
      <w:r w:rsidRPr="00DB0C51">
        <w:rPr>
          <w:rStyle w:val="StyleUnderline"/>
        </w:rPr>
        <w:t>inevitable decline.</w:t>
      </w:r>
      <w:r>
        <w:t xml:space="preserve"> Beijing has capitalized on Washington’s heavy lifting to ensure stable energy supplies and has exploited the widespread discontent resulting from U.S. military interventionism and regime change campaigns to befriend all of the countries of the region. Yet Iran constitutes its true priority.</w:t>
      </w:r>
    </w:p>
    <w:p w:rsidR="00F8237B" w:rsidRDefault="00F8237B" w:rsidP="00F8237B">
      <w:r w:rsidRPr="00DB0C51">
        <w:rPr>
          <w:rStyle w:val="StyleUnderline"/>
        </w:rPr>
        <w:t>China has nurtured bilateral relations with Tehran for decades, leveraging a common resentment toward Western dominance</w:t>
      </w:r>
      <w:r>
        <w:t>. This partnership has great geostrategic importance to both nations. Thanks to its oil and gas reserves</w:t>
      </w:r>
      <w:r w:rsidRPr="00DB0C51">
        <w:rPr>
          <w:rStyle w:val="StyleUnderline"/>
        </w:rPr>
        <w:t>, Iran could help Beijing withstand a U.S. attack on its SLOCs</w:t>
      </w:r>
      <w:r>
        <w:t xml:space="preserve"> (Sea Lines of Communication). More fundamentally the very existence of a powerful regime in the heart of the Middle East frustrates U.S. hegemony and diverts its attention and resources.</w:t>
      </w:r>
    </w:p>
    <w:p w:rsidR="00F8237B" w:rsidRPr="00DB0C51" w:rsidRDefault="00F8237B" w:rsidP="00F8237B">
      <w:pPr>
        <w:rPr>
          <w:sz w:val="16"/>
          <w:szCs w:val="16"/>
        </w:rPr>
      </w:pPr>
      <w:r w:rsidRPr="00DB0C51">
        <w:rPr>
          <w:sz w:val="16"/>
          <w:szCs w:val="16"/>
        </w:rPr>
        <w:t>The 2015 nuclear deal and Iran’s partial reintegration into the international community benefited all parties by dramatically reducing the risk of regional war. Regardless of the Trump administration’s withdrawal from the deal, short of a more ambitious normalization bargain, the agreement could not immediately repair the legacy of rivalry left by the 1953 U.S.-backed coup against a democratically-elected local government, Washington’s massive support to the shah’s dictatorship, and, following the 1979 Islamic revolution, its assistance to Tehran’s enemies and countless attempts to force the country into submission.</w:t>
      </w:r>
    </w:p>
    <w:p w:rsidR="00F8237B" w:rsidRDefault="00F8237B" w:rsidP="00F8237B">
      <w:r>
        <w:t xml:space="preserve">By contrast, </w:t>
      </w:r>
      <w:r w:rsidRPr="00DB0C51">
        <w:rPr>
          <w:rStyle w:val="StyleUnderline"/>
        </w:rPr>
        <w:t>Beijing</w:t>
      </w:r>
      <w:r>
        <w:t xml:space="preserve">, which had capitalized on decades of coercive U.S. policies, took advantage of the nuclear deal to drastically increase its imports of oil and gas and to welcome Tehran in the AIIB (Asian Infrastructure Investment Bank), a rival to the U.S.-led financial order. Most important, </w:t>
      </w:r>
      <w:r w:rsidRPr="00DB0C51">
        <w:rPr>
          <w:rStyle w:val="StyleUnderline"/>
        </w:rPr>
        <w:t xml:space="preserve">it now seeks to use Iran’s potential as trade crossroads and as the cheapest route to export Caucasian and Central Asian natural resources </w:t>
      </w:r>
      <w:r>
        <w:t xml:space="preserve">— with potentially significant consequences for Europe — </w:t>
      </w:r>
      <w:r w:rsidRPr="00DB0C51">
        <w:rPr>
          <w:rStyle w:val="StyleUnderline"/>
        </w:rPr>
        <w:t>without encroaching U.S. and Russian spheres of influence</w:t>
      </w:r>
      <w:r>
        <w:t>.</w:t>
      </w:r>
    </w:p>
    <w:p w:rsidR="00F8237B" w:rsidRPr="00DB0C51" w:rsidRDefault="00F8237B" w:rsidP="00F8237B">
      <w:pPr>
        <w:rPr>
          <w:sz w:val="16"/>
          <w:szCs w:val="16"/>
        </w:rPr>
      </w:pPr>
      <w:r w:rsidRPr="00DB0C51">
        <w:rPr>
          <w:sz w:val="16"/>
          <w:szCs w:val="16"/>
        </w:rPr>
        <w:t>Beijing also made breakthroughs in South Asia and the Indian Ocean. The war on terror initially increased U.S. hegemony over the region. It allowed troop deployments and military-to-military partnerships in Afghanistan and Central Asia, in Russia’s traditional backyard and close to China’s Xinjiang province (strategically critical due to its natural resources, nuclear installations, and pervasive opposition to the communist regime). Washington went to considerable lengths to build a strategic partnership with India, an effort that paid some dividends despite limitations and ambiguities on both sides. The United States also initiated a thaw with Myanmar, along China’s southern border, and tried to launch a New Silk Road between Afghanistan, Central Asia, and South Asia to marginalize Beijing and other regional competitors.</w:t>
      </w:r>
    </w:p>
    <w:p w:rsidR="00F8237B" w:rsidRDefault="00F8237B" w:rsidP="00F8237B">
      <w:r>
        <w:t xml:space="preserve">Yet </w:t>
      </w:r>
      <w:r w:rsidRPr="00DB0C51">
        <w:rPr>
          <w:rStyle w:val="StyleUnderline"/>
        </w:rPr>
        <w:t>China has largely extended its grip on the Indian subcontinent in recent years.</w:t>
      </w:r>
      <w:r>
        <w:t xml:space="preserve"> </w:t>
      </w:r>
      <w:r w:rsidRPr="00DB0C51">
        <w:rPr>
          <w:rStyle w:val="StyleUnderline"/>
        </w:rPr>
        <w:t>It invested heavily in infrastructures and other strategic domains in Indian Ocean</w:t>
      </w:r>
      <w:r>
        <w:t xml:space="preserve"> littoral </w:t>
      </w:r>
      <w:r w:rsidRPr="00DB0C51">
        <w:rPr>
          <w:rStyle w:val="StyleUnderline"/>
        </w:rPr>
        <w:t>states</w:t>
      </w:r>
      <w:r>
        <w:t>. It started the building of major overland routes through Myanmar and Pakistan to connect its mainland to local seas. The newly-created China-Pakistan-Economic Corridor (CPEC) might even be extended to Iran, Afghanistan, and Central Asia.</w:t>
      </w:r>
    </w:p>
    <w:p w:rsidR="00F8237B" w:rsidRPr="00DB0C51" w:rsidRDefault="00F8237B" w:rsidP="00F8237B">
      <w:pPr>
        <w:rPr>
          <w:sz w:val="16"/>
          <w:szCs w:val="16"/>
        </w:rPr>
      </w:pPr>
      <w:r w:rsidRPr="00DB0C51">
        <w:rPr>
          <w:sz w:val="16"/>
          <w:szCs w:val="16"/>
        </w:rPr>
        <w:t xml:space="preserve">The Trump Administration’s recent National Security Strategy endeavored to “help South Asian nations maintain their sovereignty as China increases its influence in the region.” Among other initiatives, Washington upgraded the profile of the Quad, a partnership that includes the United States, India, Australia, and Japan. However, the United States still reels from military overreach, relative economic decline, and domestic political gridlock. By contrast Beijing has used its considerable </w:t>
      </w:r>
      <w:proofErr w:type="spellStart"/>
      <w:r w:rsidRPr="00DB0C51">
        <w:rPr>
          <w:sz w:val="16"/>
          <w:szCs w:val="16"/>
        </w:rPr>
        <w:t>geoeconomic</w:t>
      </w:r>
      <w:proofErr w:type="spellEnd"/>
      <w:r w:rsidRPr="00DB0C51">
        <w:rPr>
          <w:sz w:val="16"/>
          <w:szCs w:val="16"/>
        </w:rPr>
        <w:t xml:space="preserve"> leverage to assert its strategic influence over Pakistan, Sri Lanka, Myanmar, and other states. As some experts noted, this could ultimately allow China to become a “resident power” in the region.</w:t>
      </w:r>
    </w:p>
    <w:p w:rsidR="00F8237B" w:rsidRPr="00743745" w:rsidRDefault="00F8237B" w:rsidP="00F8237B">
      <w:pPr>
        <w:rPr>
          <w:sz w:val="16"/>
          <w:szCs w:val="16"/>
        </w:rPr>
      </w:pPr>
      <w:r w:rsidRPr="00743745">
        <w:rPr>
          <w:sz w:val="16"/>
          <w:szCs w:val="16"/>
        </w:rPr>
        <w:t>A similar phenomenon is visible in Europe. For all of the United States’ efforts NATO’s post-Cold War expansion to former countries of the Soviet bloc and the launching of the global war on terror did not substitute for the foundational Soviet security threat that once undergirded the transatlantic alliance.</w:t>
      </w:r>
    </w:p>
    <w:p w:rsidR="00F8237B" w:rsidRPr="00743745" w:rsidRDefault="00F8237B" w:rsidP="00F8237B">
      <w:pPr>
        <w:rPr>
          <w:u w:val="single"/>
        </w:rPr>
      </w:pPr>
      <w:r>
        <w:t xml:space="preserve">The </w:t>
      </w:r>
      <w:r w:rsidRPr="00743745">
        <w:rPr>
          <w:u w:val="single"/>
        </w:rPr>
        <w:t>European states’ reluctance to increase military budgets and to participate in misguided U.S.-led interventions caused tensions</w:t>
      </w:r>
      <w:r>
        <w:t xml:space="preserve">, especially following the invasion of Iraq. Meanwhile </w:t>
      </w:r>
      <w:r w:rsidRPr="00743745">
        <w:rPr>
          <w:u w:val="single"/>
        </w:rPr>
        <w:t>China made important strides. Its regional trade and investments skyrocketed</w:t>
      </w:r>
      <w:r>
        <w:t xml:space="preserve">. Beijing acquired strategic assets to amass local advanced technologies and know-how, using Europe’s economic distress in the wake of the 2008 financial crisis, the EU’s political divisions and lack of an investment vetting process, and the mesmerizing appeal of China’s national market. </w:t>
      </w:r>
      <w:r w:rsidRPr="00743745">
        <w:rPr>
          <w:u w:val="single"/>
        </w:rPr>
        <w:t xml:space="preserve">Chinese leaders use their growing </w:t>
      </w:r>
      <w:proofErr w:type="spellStart"/>
      <w:r w:rsidRPr="00743745">
        <w:rPr>
          <w:u w:val="single"/>
        </w:rPr>
        <w:t>geoeconomic</w:t>
      </w:r>
      <w:proofErr w:type="spellEnd"/>
      <w:r w:rsidRPr="00743745">
        <w:rPr>
          <w:u w:val="single"/>
        </w:rPr>
        <w:t xml:space="preserve"> leverage to discipline their new partners and cultivate local proxies.</w:t>
      </w:r>
    </w:p>
    <w:p w:rsidR="00F8237B" w:rsidRDefault="00F8237B" w:rsidP="00F8237B">
      <w:r>
        <w:t xml:space="preserve">The United States has tried to counter these efforts, as illustrated by the unsuccessful negotiation of the Transatlantic Trade and Investment Partnership (TTIP) and continuous attempts to harness European militaries and defense industries to U.S. strategic goals. Yet </w:t>
      </w:r>
      <w:r w:rsidRPr="00743745">
        <w:rPr>
          <w:u w:val="single"/>
        </w:rPr>
        <w:t>Beijing’s rise has started to corrode the depth and scope of transatlantic relations.</w:t>
      </w:r>
      <w:r>
        <w:t xml:space="preserve"> Despite frustrations with its economic practices</w:t>
      </w:r>
      <w:r w:rsidRPr="00743745">
        <w:rPr>
          <w:u w:val="single"/>
        </w:rPr>
        <w:t>, European countries</w:t>
      </w:r>
      <w:r>
        <w:t xml:space="preserve"> have been willing to develop bilateral ties further and further. Moreover, they </w:t>
      </w:r>
      <w:r w:rsidRPr="00743745">
        <w:rPr>
          <w:u w:val="single"/>
        </w:rPr>
        <w:t>have only very timidly endorsed the U.S. position that China’s growing assertiveness in the Asia-Pacific poses a major threat to the international order</w:t>
      </w:r>
      <w:r>
        <w:t>. Trump’s rejection of the Iran nuclear deal, economic multilateralism, and the Paris climate agreement make things worse, but the problems are deeper.</w:t>
      </w:r>
    </w:p>
    <w:p w:rsidR="00F8237B" w:rsidRPr="00743745" w:rsidRDefault="00F8237B" w:rsidP="00F8237B">
      <w:pPr>
        <w:rPr>
          <w:u w:val="single"/>
        </w:rPr>
      </w:pPr>
      <w:r>
        <w:t xml:space="preserve">Though </w:t>
      </w:r>
      <w:r w:rsidRPr="00743745">
        <w:rPr>
          <w:u w:val="single"/>
        </w:rPr>
        <w:t>U.S.-Europe relations</w:t>
      </w:r>
      <w:r>
        <w:t xml:space="preserve"> have solid foundations, current trends are preoccupying. Over time, they </w:t>
      </w:r>
      <w:r w:rsidRPr="00743745">
        <w:rPr>
          <w:u w:val="single"/>
        </w:rPr>
        <w:t>could complicate military cooperation, hurt the United States’ economic interests, obstruct its strategic routes</w:t>
      </w:r>
      <w:r>
        <w:t xml:space="preserve"> via the Mediterranean Sea and Suez Canal, </w:t>
      </w:r>
      <w:r w:rsidRPr="00743745">
        <w:rPr>
          <w:u w:val="single"/>
        </w:rPr>
        <w:t>and curtail its efforts to frame the global contest with China as a battle pitting Western liberal values against authoritarianism.</w:t>
      </w:r>
    </w:p>
    <w:p w:rsidR="00F8237B" w:rsidRPr="00F601E6" w:rsidRDefault="00F8237B" w:rsidP="00F8237B"/>
    <w:p w:rsidR="00F8237B" w:rsidRPr="00F8237B" w:rsidRDefault="00F8237B" w:rsidP="00F8237B"/>
    <w:p w:rsidR="00CF1E67" w:rsidRDefault="00CF1E67" w:rsidP="00CF1E67">
      <w:pPr>
        <w:pStyle w:val="Heading4"/>
      </w:pPr>
      <w:r>
        <w:t xml:space="preserve">China challenging American order – AIIB, BRICS, Belt and Road </w:t>
      </w:r>
    </w:p>
    <w:p w:rsidR="00CF1E67" w:rsidRPr="00CF1E67" w:rsidRDefault="00CF1E67" w:rsidP="00CF1E67">
      <w:proofErr w:type="spellStart"/>
      <w:r w:rsidRPr="00CF1E67">
        <w:rPr>
          <w:rStyle w:val="Style13ptBold"/>
        </w:rPr>
        <w:t>Tunsjo</w:t>
      </w:r>
      <w:proofErr w:type="spellEnd"/>
      <w:r w:rsidRPr="00CF1E67">
        <w:rPr>
          <w:rStyle w:val="Style13ptBold"/>
        </w:rPr>
        <w:t xml:space="preserve"> 18</w:t>
      </w:r>
      <w:r w:rsidRPr="00CF1E67">
        <w:t xml:space="preserve"> (</w:t>
      </w:r>
      <w:proofErr w:type="spellStart"/>
      <w:r w:rsidRPr="00CF1E67">
        <w:t>Oystein</w:t>
      </w:r>
      <w:proofErr w:type="spellEnd"/>
      <w:r w:rsidRPr="00CF1E67">
        <w:t xml:space="preserve">, professor at the Norwegian Institute for Defense Studies at the Norwegian Defense University College, “The Return of Bipolarity in World Politics: China, the United States, and </w:t>
      </w:r>
      <w:proofErr w:type="spellStart"/>
      <w:r w:rsidRPr="00CF1E67">
        <w:t>Geostructural</w:t>
      </w:r>
      <w:proofErr w:type="spellEnd"/>
      <w:r w:rsidRPr="00CF1E67">
        <w:t xml:space="preserve"> Realism”, Columbia University Press, pp. 116-117, February 2018, KC)</w:t>
      </w:r>
    </w:p>
    <w:p w:rsidR="00CF1E67" w:rsidRDefault="00CF1E67" w:rsidP="00CF1E67">
      <w:pPr>
        <w:rPr>
          <w:rStyle w:val="StyleUnderline"/>
        </w:rPr>
      </w:pPr>
      <w:r>
        <w:t xml:space="preserve">While China has yet to develop a robust strategy to replace the current world order or confront and challenge the United States globally, there are </w:t>
      </w:r>
      <w:r>
        <w:rPr>
          <w:rStyle w:val="Emphasis"/>
        </w:rPr>
        <w:t>clear signs that it is ready and willing to challenge and balance U.S. primacy and promote an alternative international institutional order,</w:t>
      </w:r>
      <w:r>
        <w:t xml:space="preserve"> </w:t>
      </w:r>
      <w:r>
        <w:rPr>
          <w:rStyle w:val="StyleUnderline"/>
        </w:rPr>
        <w:t>including the establishment of</w:t>
      </w:r>
      <w:r>
        <w:t xml:space="preserve"> the China-led Asian Infrastructure Investment Bank (</w:t>
      </w:r>
      <w:r>
        <w:rPr>
          <w:rStyle w:val="StyleUnderline"/>
        </w:rPr>
        <w:t>AIIB), the Shanghai-based BRICS New Development Bank, China's ambitious Belt and Road initiative, China's leadership in the Shanghai Cooperation Organization (SCO), and its increased collaboration with Russia in opposing the United States in the UN Security Council.</w:t>
      </w:r>
    </w:p>
    <w:p w:rsidR="00CF1E67" w:rsidRDefault="00CF1E67" w:rsidP="00CF1E67">
      <w:r>
        <w:rPr>
          <w:rStyle w:val="StyleUnderline"/>
        </w:rPr>
        <w:t>It is not just the East Asian states that look to China for economic development.</w:t>
      </w:r>
      <w:r>
        <w:t xml:space="preserve"> This is also the case for many states in Central Asia, Europe, the Middle East, Africa, Oceania, and Latin America. </w:t>
      </w:r>
      <w:r>
        <w:rPr>
          <w:rStyle w:val="Emphasis"/>
        </w:rPr>
        <w:t>China rivals the United States in influence in Southeast Asia, Central Asia, and Africa</w:t>
      </w:r>
      <w:r>
        <w:t>.</w:t>
      </w:r>
    </w:p>
    <w:p w:rsidR="00CF1E67" w:rsidRDefault="00CF1E67" w:rsidP="00CF1E67">
      <w:r>
        <w:t>China has become an important economic and diplomatic partner for states in the Middle East and Latin America and is developing ties with American allies in Europe.</w:t>
      </w:r>
    </w:p>
    <w:p w:rsidR="00CF1E67" w:rsidRDefault="00CF1E67" w:rsidP="00CF1E67">
      <w:pPr>
        <w:rPr>
          <w:rStyle w:val="StyleUnderline"/>
        </w:rPr>
      </w:pPr>
      <w:r>
        <w:rPr>
          <w:rStyle w:val="StyleUnderline"/>
        </w:rPr>
        <w:t>The new Silk Road Economic Belt and Twenty-First Century Maritime Silk Road Initiative involves the construction of infrastructure and linking of economic relations across Central Asia and South Asia,</w:t>
      </w:r>
      <w:r>
        <w:t xml:space="preserve"> enhancing cooperation and developing intraregional markets with China in a leading role</w:t>
      </w:r>
      <w:r>
        <w:rPr>
          <w:rStyle w:val="StyleUnderline"/>
        </w:rPr>
        <w:t xml:space="preserve">. China's ambitious strategy has the potential to become a new land-and-sea-based order that challenges the U.S. maritime order. </w:t>
      </w:r>
    </w:p>
    <w:p w:rsidR="00CF1E67" w:rsidRDefault="00CF1E67" w:rsidP="00CF1E67">
      <w:r>
        <w:t>Based on high-speed railway links between China and Europe, the strategy is an illustration of Mackinder's "heartland" thesis,68 launched at a time when the United States was pulling out of Afghanistan and downsizing its presence in Central Asia and the Middle East. As one leading Chinese international affairs scholar has put it, China should "March West" all the way to Europe and participate in development projects "that will reshape China's geostrategic vision as well as the Eurasian landscape."69</w:t>
      </w:r>
    </w:p>
    <w:p w:rsidR="00CF1E67" w:rsidRDefault="00CF1E67" w:rsidP="00CF1E67">
      <w:r>
        <w:t xml:space="preserve">However, </w:t>
      </w:r>
      <w:r>
        <w:rPr>
          <w:rStyle w:val="Emphasis"/>
        </w:rPr>
        <w:t>China is not simply a land power; it is a hybrid</w:t>
      </w:r>
      <w:r>
        <w:t xml:space="preserve">. Although China is predominantly a continental power pursuing an interior strategy, </w:t>
      </w:r>
      <w:r>
        <w:rPr>
          <w:rStyle w:val="Emphasis"/>
        </w:rPr>
        <w:t>it is also a maritime power with a strong determination to develop sea power</w:t>
      </w:r>
      <w:r>
        <w:t>.7°</w:t>
      </w:r>
      <w:r>
        <w:rPr>
          <w:rStyle w:val="StyleUnderline"/>
        </w:rPr>
        <w:t>China controls a huge littoral of East Asian waters and has a large maritime and shipping sector with one of the world's largest merchant fleets, and</w:t>
      </w:r>
      <w:r>
        <w:t xml:space="preserve">, being </w:t>
      </w:r>
      <w:r>
        <w:rPr>
          <w:rStyle w:val="StyleUnderline"/>
        </w:rPr>
        <w:t>one of the three largest shipbuilders in the world</w:t>
      </w:r>
      <w:r>
        <w:t xml:space="preserve">, it is much more dependent on SLOCs and seaborne trade than previous continental powers.71 Thus, China's economic belt on the Eurasian landmass is likely to have routes through Pakistan, Myanmar, Bangladesh, Afghanistan, and Iran, which will link the continental strategy with China's Maritime Silk Road ambitions. </w:t>
      </w:r>
      <w:r>
        <w:rPr>
          <w:rStyle w:val="StyleUnderline"/>
        </w:rPr>
        <w:t>China's port calls and investments in port infra- structure around the Indian Ocean and in Southeast Asia boost China's commercial interests and trading system while complementing its overseas military presence</w:t>
      </w:r>
      <w:r>
        <w:t xml:space="preserve"> by providing logistic support. Additionally, </w:t>
      </w:r>
      <w:r>
        <w:rPr>
          <w:rStyle w:val="StyleUnderline"/>
        </w:rPr>
        <w:t>China has expressed a growing interest in the Arctic region.</w:t>
      </w:r>
      <w:r>
        <w:t xml:space="preserve"> As the climate warms, the Arctic ice cap is retreating, creating commercial, strategic, diplomatic, military, and resource-harvesting opportunities.72</w:t>
      </w:r>
    </w:p>
    <w:p w:rsidR="00CF1E67" w:rsidRDefault="00CF1E67" w:rsidP="00CF1E67">
      <w:pPr>
        <w:pStyle w:val="Heading3"/>
      </w:pPr>
      <w:r>
        <w:t xml:space="preserve">Yes – China Aggressive (Maritime) </w:t>
      </w:r>
    </w:p>
    <w:p w:rsidR="00CF1E67" w:rsidRDefault="00CF1E67" w:rsidP="00CF1E67">
      <w:pPr>
        <w:pStyle w:val="Heading4"/>
      </w:pPr>
      <w:r>
        <w:t>China is challenging the US’s maritime power</w:t>
      </w:r>
    </w:p>
    <w:p w:rsidR="00CF1E67" w:rsidRPr="00CF1E67" w:rsidRDefault="00CF1E67" w:rsidP="00CF1E67">
      <w:proofErr w:type="spellStart"/>
      <w:r w:rsidRPr="00CF1E67">
        <w:rPr>
          <w:rStyle w:val="Style13ptBold"/>
        </w:rPr>
        <w:t>Tunsjo</w:t>
      </w:r>
      <w:proofErr w:type="spellEnd"/>
      <w:r w:rsidRPr="00CF1E67">
        <w:rPr>
          <w:rStyle w:val="Style13ptBold"/>
        </w:rPr>
        <w:t xml:space="preserve"> 18</w:t>
      </w:r>
      <w:r w:rsidRPr="00CF1E67">
        <w:t xml:space="preserve"> (</w:t>
      </w:r>
      <w:proofErr w:type="spellStart"/>
      <w:r w:rsidRPr="00CF1E67">
        <w:t>Oystein</w:t>
      </w:r>
      <w:proofErr w:type="spellEnd"/>
      <w:r w:rsidRPr="00CF1E67">
        <w:t xml:space="preserve">, professor at the Norwegian Institute for Defense Studies at the Norwegian Defense University College, “The Return of Bipolarity in World Politics: China, the United States, and </w:t>
      </w:r>
      <w:proofErr w:type="spellStart"/>
      <w:r w:rsidRPr="00CF1E67">
        <w:t>Geostructural</w:t>
      </w:r>
      <w:proofErr w:type="spellEnd"/>
      <w:r w:rsidRPr="00CF1E67">
        <w:t xml:space="preserve"> Realism”, Columbia University Press, pp. 59, February 2018, KC)</w:t>
      </w:r>
    </w:p>
    <w:p w:rsidR="00CF1E67" w:rsidRDefault="00CF1E67" w:rsidP="00CF1E67">
      <w:r>
        <w:rPr>
          <w:rStyle w:val="StyleUnderline"/>
        </w:rPr>
        <w:t>Recent trends, most significantly stated in the 2015 white paper China's Military Strategy, suggest that China seeks to develop capabilities to defend national security interests globally and operate as a world-class maritime power</w:t>
      </w:r>
      <w:r>
        <w:t xml:space="preserve">.39 Discussing recent developments in China's maritime forces and strategy, one leading observer of the PLAN points to a shift whereby </w:t>
      </w:r>
      <w:r>
        <w:rPr>
          <w:rStyle w:val="StyleUnderline"/>
        </w:rPr>
        <w:t>China has developed new strategies, doctrines, and capabilities and conducted several operations, missions, and training exercises to enhance China's readiness to carry out overseas contingency operations</w:t>
      </w:r>
      <w:r>
        <w:t xml:space="preserve">. "The </w:t>
      </w:r>
      <w:r>
        <w:rPr>
          <w:rStyle w:val="StyleUnderline"/>
        </w:rPr>
        <w:t>emphasis on far-seas training is a strong indicator of the PLAN's desire to better prepare for and</w:t>
      </w:r>
      <w:r>
        <w:t xml:space="preserve"> routinely </w:t>
      </w:r>
      <w:r>
        <w:rPr>
          <w:rStyle w:val="StyleUnderline"/>
        </w:rPr>
        <w:t>conduct</w:t>
      </w:r>
      <w:r>
        <w:t xml:space="preserve"> the </w:t>
      </w:r>
      <w:r>
        <w:rPr>
          <w:rStyle w:val="StyleUnderline"/>
        </w:rPr>
        <w:t xml:space="preserve">long-distance deployments currently conducted by the small task group assigned to the Gulf of Aden </w:t>
      </w:r>
      <w:r>
        <w:t xml:space="preserve">counterpiracy patrols."40 This has led some to emphasize that </w:t>
      </w:r>
      <w:r>
        <w:rPr>
          <w:rStyle w:val="Emphasis"/>
        </w:rPr>
        <w:t>the United States should take seriously the maritime challenges from a "risen China"</w:t>
      </w:r>
      <w:r>
        <w:t xml:space="preserve"> rather than a "rising China." With the rapid emergence of an increasingly global PLAN, the Center for a New American Security (CNAS) argues that </w:t>
      </w:r>
      <w:r>
        <w:rPr>
          <w:rStyle w:val="Emphasis"/>
        </w:rPr>
        <w:t>the era whereby the United States has enjoyed largely uncontested blue-water naval supremacy will soon end</w:t>
      </w:r>
      <w:r>
        <w:t>.4'</w:t>
      </w:r>
    </w:p>
    <w:p w:rsidR="00CF1E67" w:rsidRDefault="00CF1E67" w:rsidP="00CF1E67"/>
    <w:p w:rsidR="00F8237B" w:rsidRDefault="00F8237B" w:rsidP="00F8237B">
      <w:pPr>
        <w:pStyle w:val="Heading3"/>
      </w:pPr>
      <w:r>
        <w:t>Yes—China Aggressi</w:t>
      </w:r>
      <w:r w:rsidR="00CF1E67">
        <w:t>ve</w:t>
      </w:r>
      <w:r>
        <w:t xml:space="preserve"> (Military Activism)</w:t>
      </w:r>
    </w:p>
    <w:p w:rsidR="00F8237B" w:rsidRDefault="00F8237B" w:rsidP="00F8237B">
      <w:pPr>
        <w:pStyle w:val="Heading4"/>
      </w:pPr>
      <w:r>
        <w:t xml:space="preserve">China will pursue military activism abroad </w:t>
      </w:r>
    </w:p>
    <w:p w:rsidR="00F8237B" w:rsidRPr="00F8237B" w:rsidRDefault="00F8237B" w:rsidP="00F8237B">
      <w:proofErr w:type="spellStart"/>
      <w:r w:rsidRPr="00F8237B">
        <w:rPr>
          <w:rStyle w:val="Style13ptBold"/>
        </w:rPr>
        <w:t>Tunsjo</w:t>
      </w:r>
      <w:proofErr w:type="spellEnd"/>
      <w:r w:rsidRPr="00F8237B">
        <w:rPr>
          <w:rStyle w:val="Style13ptBold"/>
        </w:rPr>
        <w:t xml:space="preserve"> 18</w:t>
      </w:r>
      <w:r w:rsidRPr="00F8237B">
        <w:t xml:space="preserve"> (</w:t>
      </w:r>
      <w:proofErr w:type="spellStart"/>
      <w:r w:rsidRPr="00F8237B">
        <w:t>Oystein</w:t>
      </w:r>
      <w:proofErr w:type="spellEnd"/>
      <w:r w:rsidRPr="00F8237B">
        <w:t xml:space="preserve">, professor at the Norwegian Institute for Defense Studies at the Norwegian Defense University College, “The Return of Bipolarity in World Politics: China, the United States, and </w:t>
      </w:r>
      <w:proofErr w:type="spellStart"/>
      <w:r w:rsidRPr="00F8237B">
        <w:t>Geostructural</w:t>
      </w:r>
      <w:proofErr w:type="spellEnd"/>
      <w:r w:rsidRPr="00F8237B">
        <w:t xml:space="preserve"> Realism”, Columbia University Press, pp. 92-93, February 2018, KC)</w:t>
      </w:r>
    </w:p>
    <w:p w:rsidR="00F8237B" w:rsidRDefault="00F8237B" w:rsidP="00F8237B">
      <w:pPr>
        <w:rPr>
          <w:rStyle w:val="Emphasis"/>
        </w:rPr>
      </w:pPr>
      <w:r>
        <w:rPr>
          <w:rStyle w:val="StyleUnderline"/>
        </w:rPr>
        <w:t>China's decision in 2011 to send the missile frigate Xuzhou to assist</w:t>
      </w:r>
      <w:r>
        <w:t xml:space="preserve">, facilitate, and provide security for </w:t>
      </w:r>
      <w:r>
        <w:rPr>
          <w:rStyle w:val="StyleUnderline"/>
        </w:rPr>
        <w:t xml:space="preserve">the evacuation of </w:t>
      </w:r>
      <w:r>
        <w:t xml:space="preserve">more than 35,000 </w:t>
      </w:r>
      <w:r>
        <w:rPr>
          <w:rStyle w:val="StyleUnderline"/>
        </w:rPr>
        <w:t>Chinese workers based in Libya suggests that China's growing global portfolio of interests will push it toward more interventionism. It now seeks to build military capabilities commensurate with its growing power in order to perform "far seas operations</w:t>
      </w:r>
      <w:r>
        <w:t xml:space="preserve">."53 The </w:t>
      </w:r>
      <w:r>
        <w:rPr>
          <w:rStyle w:val="Emphasis"/>
        </w:rPr>
        <w:t>2015 Chinese defense white paper and President Xi's statements envision a more global role for China's military and emphasize the development of naval power and global power-projection capabilities.</w:t>
      </w:r>
    </w:p>
    <w:p w:rsidR="00F8237B" w:rsidRDefault="00F8237B" w:rsidP="00F8237B">
      <w:r>
        <w:t xml:space="preserve">We </w:t>
      </w:r>
      <w:r>
        <w:rPr>
          <w:rStyle w:val="StyleUnderline"/>
        </w:rPr>
        <w:t>should t</w:t>
      </w:r>
      <w:r>
        <w:t xml:space="preserve">herefore </w:t>
      </w:r>
      <w:r>
        <w:rPr>
          <w:rStyle w:val="StyleUnderline"/>
        </w:rPr>
        <w:t>not be surprised if</w:t>
      </w:r>
      <w:r>
        <w:t>, within a decade or two</w:t>
      </w:r>
      <w:r>
        <w:rPr>
          <w:rStyle w:val="StyleUnderline"/>
        </w:rPr>
        <w:t>, China becomes militarily involved in Africa, the Middle East, Central Asia, or Latin America</w:t>
      </w:r>
      <w:r>
        <w:t xml:space="preserve">, echoing Soviet adventures in the 1960s and 1970s. However, as will be explained in chapter 7, since China is likely to prioritize efforts on changing the status quo in East Asia, which will fuel instability and rivalry with the United States in East Asian waters. </w:t>
      </w:r>
      <w:r>
        <w:rPr>
          <w:sz w:val="16"/>
          <w:szCs w:val="16"/>
        </w:rPr>
        <w:t>China is less likely to get itself entangled in proxy wars and conflicts in other regions.56 Potential Chinese intervention in conflicts in other regions will probably assume a form different from the Soviet Union's interventions on the periphery, which were often designed to further the communist cause and were facilitated by decolonization and power vacuums emerging in the post-World War II era. China will have fewer power vacuums to expand into, and it is less likely to be driven by the goal of spreading communism or other ideological agendas.</w:t>
      </w:r>
      <w:r>
        <w:t xml:space="preserve"> </w:t>
      </w:r>
      <w:r>
        <w:rPr>
          <w:rStyle w:val="StyleUnderline"/>
        </w:rPr>
        <w:t>However, nationalism and a growing portfolio of national interests in need of protection, such as over- seas Chinese workers, investments, and assets, may push China toward some military activism abroad</w:t>
      </w:r>
      <w:r>
        <w:t>, although its primary focus is most likely to be in maritime East Asia.</w:t>
      </w:r>
    </w:p>
    <w:p w:rsidR="00F8237B" w:rsidRDefault="00F8237B" w:rsidP="00F8237B">
      <w:r>
        <w:rPr>
          <w:rStyle w:val="Emphasis"/>
        </w:rPr>
        <w:t>The current Chinese economy outperforms the Soviet economy of 1950 and is more competitive than the Soviet economy compared to the U.S. economy. The PLA is as capable of causing harm on mainland Asia</w:t>
      </w:r>
      <w:r>
        <w:t xml:space="preserve"> as the Soviet military was of inflicting harm on the European continent in 1950. This places China among the top-ranking nations, just as the Soviet Union was considered a member of the top rank in 1950.</w:t>
      </w:r>
    </w:p>
    <w:p w:rsidR="00CF1E67" w:rsidRDefault="00CF1E67" w:rsidP="00CF1E67">
      <w:pPr>
        <w:pStyle w:val="Heading3"/>
      </w:pPr>
      <w:r>
        <w:t xml:space="preserve">AT: Economic Gap too Large </w:t>
      </w:r>
    </w:p>
    <w:p w:rsidR="00CF1E67" w:rsidRDefault="00CF1E67" w:rsidP="00CF1E67">
      <w:pPr>
        <w:pStyle w:val="Heading4"/>
      </w:pPr>
      <w:r>
        <w:t xml:space="preserve">China is challenging the US’s spot as the largest economy – datasets prove </w:t>
      </w:r>
    </w:p>
    <w:p w:rsidR="00CF1E67" w:rsidRPr="00CF1E67" w:rsidRDefault="00CF1E67" w:rsidP="00CF1E67">
      <w:proofErr w:type="spellStart"/>
      <w:r w:rsidRPr="00CF1E67">
        <w:rPr>
          <w:rStyle w:val="Style13ptBold"/>
        </w:rPr>
        <w:t>Tunsjo</w:t>
      </w:r>
      <w:proofErr w:type="spellEnd"/>
      <w:r w:rsidRPr="00CF1E67">
        <w:rPr>
          <w:rStyle w:val="Style13ptBold"/>
        </w:rPr>
        <w:t xml:space="preserve"> 18</w:t>
      </w:r>
      <w:r w:rsidRPr="00CF1E67">
        <w:t xml:space="preserve"> (</w:t>
      </w:r>
      <w:proofErr w:type="spellStart"/>
      <w:r w:rsidRPr="00CF1E67">
        <w:t>Oystein</w:t>
      </w:r>
      <w:proofErr w:type="spellEnd"/>
      <w:r w:rsidRPr="00CF1E67">
        <w:t xml:space="preserve">, professor at the Norwegian Institute for Defense Studies at the Norwegian Defense University College, “The Return of Bipolarity in World Politics: China, the United States, and </w:t>
      </w:r>
      <w:proofErr w:type="spellStart"/>
      <w:r w:rsidRPr="00CF1E67">
        <w:t>Geostructural</w:t>
      </w:r>
      <w:proofErr w:type="spellEnd"/>
      <w:r w:rsidRPr="00CF1E67">
        <w:t xml:space="preserve"> Realism”, Columbia University Press, pp. 51-52, February 2018, KC)</w:t>
      </w:r>
    </w:p>
    <w:p w:rsidR="00CF1E67" w:rsidRDefault="00CF1E67" w:rsidP="00CF1E67">
      <w:r>
        <w:t xml:space="preserve">Historically, </w:t>
      </w:r>
      <w:r>
        <w:rPr>
          <w:rStyle w:val="Emphasis"/>
        </w:rPr>
        <w:t>forecasts and projections</w:t>
      </w:r>
      <w:r>
        <w:rPr>
          <w:rStyle w:val="StyleUnderline"/>
        </w:rPr>
        <w:t xml:space="preserve"> have tended to </w:t>
      </w:r>
      <w:r>
        <w:rPr>
          <w:rStyle w:val="Emphasis"/>
        </w:rPr>
        <w:t>underestimate China's extraordinary economic growth</w:t>
      </w:r>
      <w:r>
        <w:rPr>
          <w:rStyle w:val="StyleUnderline"/>
        </w:rPr>
        <w:t xml:space="preserve"> over the last three decades</w:t>
      </w:r>
      <w:r>
        <w:t xml:space="preserve">, surprising even the most bullish analysts. </w:t>
      </w:r>
      <w:r>
        <w:rPr>
          <w:rStyle w:val="StyleUnderline"/>
        </w:rPr>
        <w:t>The U.S. economy is still larger than China's if we measure GDP at market exchange rates</w:t>
      </w:r>
      <w:r>
        <w:t xml:space="preserve"> (MER), </w:t>
      </w:r>
      <w:r>
        <w:rPr>
          <w:rStyle w:val="StyleUnderline"/>
        </w:rPr>
        <w:t>but China is narrowing that gap at a remarkable rate. China's nominal GDP currently accounts for more than 60 percent of that of the United States.</w:t>
      </w:r>
      <w:r>
        <w:t>3 This contrasts sharply with the early 1990s, when U.S. nominal GDP was about fifteen times larger than China's, or in 2000, when it was approximately eight times larger.4</w:t>
      </w:r>
    </w:p>
    <w:p w:rsidR="00CF1E67" w:rsidRDefault="00CF1E67" w:rsidP="00CF1E67">
      <w:pPr>
        <w:rPr>
          <w:rStyle w:val="StyleUnderline"/>
        </w:rPr>
      </w:pPr>
      <w:r>
        <w:t xml:space="preserve">Based on World Bank and IMF datasets, </w:t>
      </w:r>
      <w:r>
        <w:rPr>
          <w:rStyle w:val="StyleUnderline"/>
        </w:rPr>
        <w:t>China now accounts for roughly 15 percent of global GDP in MER</w:t>
      </w:r>
      <w:r>
        <w:t xml:space="preserve">, up from about 4 percent in 2000, whereas the United States accounted for 31 percent in 2001 and about 23 percent in 2017. </w:t>
      </w:r>
      <w:r>
        <w:rPr>
          <w:rStyle w:val="StyleUnderline"/>
        </w:rPr>
        <w:t>Datasets</w:t>
      </w:r>
      <w:r>
        <w:t xml:space="preserve"> developed by other economists, such as Arvind Subramanian at the Peterson Institute for International Economics and Angus Maddison</w:t>
      </w:r>
      <w:r>
        <w:rPr>
          <w:rStyle w:val="StyleUnderline"/>
        </w:rPr>
        <w:t>, show that U.S. and Chinese shares of global GDP are roughly the same, at about 18 percent.5</w:t>
      </w:r>
    </w:p>
    <w:p w:rsidR="00CF1E67" w:rsidRDefault="00CF1E67" w:rsidP="00CF1E67">
      <w:pPr>
        <w:rPr>
          <w:rStyle w:val="StyleUnderline"/>
        </w:rPr>
      </w:pPr>
      <w:r>
        <w:t xml:space="preserve">It has been argued that economic power is better measured in terms of per capita income and that the United States has increased its lead across most indicators by amounts that exceed China's total capabilities. In 2015, according to the World Bank, China's per capita GDP (in PPP current international $) was US $13,572, and the comparable figure for the United States was approximately US$52,704. </w:t>
      </w:r>
      <w:r>
        <w:rPr>
          <w:rStyle w:val="StyleUnderline"/>
        </w:rPr>
        <w:t>The gap in GDP per capita between the United States and the Soviet Union in 1950 was almost 1:4, roughly similar to the contemporary gap between the United States and China. Moreover, the Soviet Union's GDP in MER was never more than about 50 percent of the U.S. GDP.7 China's GDP in MER has surpassed 60 percent of the U.S. GDP in MER.</w:t>
      </w:r>
    </w:p>
    <w:p w:rsidR="00CF1E67" w:rsidRDefault="00CF1E67" w:rsidP="00CF1E67">
      <w:r>
        <w:t xml:space="preserve">There is a proviso, however, noted by the U.S. National Intelligence Council in Global Trends 2030. While MER-based measures are import- ant for trade and financial analysis, </w:t>
      </w:r>
      <w:r>
        <w:rPr>
          <w:rStyle w:val="StyleUnderline"/>
        </w:rPr>
        <w:t>purchasing power parity (PPP)-based measures are also an indicator of economic strength</w:t>
      </w:r>
      <w:r>
        <w:t xml:space="preserve">.8 Economists disagree on how to measure PPP in a way that accommodates the fact that prices in China are low. PPP-converted GDPs measure what one can buy in each country to compare the relative size of the economies. However, PPP measurements are tied to domestic consumption and do not measure either the U.S. or Chinese ability to buy things from global markets. </w:t>
      </w:r>
      <w:r>
        <w:rPr>
          <w:rStyle w:val="Emphasis"/>
        </w:rPr>
        <w:t>Most analysts now believe China's GDP has surpassed that of the United States and become the world's largest economy based on PPP-based measures</w:t>
      </w:r>
      <w:r>
        <w:t>.9 Nonetheless, here the argument that China is a top-ranking economic power is based on nominal GDP figures.'0</w:t>
      </w:r>
    </w:p>
    <w:p w:rsidR="005A09B0" w:rsidRDefault="005A09B0" w:rsidP="005A09B0">
      <w:pPr>
        <w:pStyle w:val="Heading2"/>
      </w:pPr>
      <w:r>
        <w:t>Soft Power</w:t>
      </w:r>
    </w:p>
    <w:p w:rsidR="0094414C" w:rsidRDefault="0094414C" w:rsidP="0094414C">
      <w:pPr>
        <w:pStyle w:val="Heading3"/>
      </w:pPr>
      <w:r>
        <w:t>1NC/2AC – Soft Power Impact</w:t>
      </w:r>
    </w:p>
    <w:p w:rsidR="005A09B0" w:rsidRDefault="005A09B0" w:rsidP="005A09B0">
      <w:pPr>
        <w:pStyle w:val="Heading4"/>
      </w:pPr>
      <w:r>
        <w:t>Soft power is a conflict filter and mitigator</w:t>
      </w:r>
    </w:p>
    <w:p w:rsidR="005A09B0" w:rsidRDefault="005A09B0" w:rsidP="005A09B0">
      <w:r w:rsidRPr="00B3315B">
        <w:rPr>
          <w:rStyle w:val="Style13ptBold"/>
        </w:rPr>
        <w:t>Wu 2018</w:t>
      </w:r>
      <w:r>
        <w:t xml:space="preserve"> (Irene S. Wu – fellow in the Asia Program and Kissinger Institute on China and the U.S. at the Wilson Center, and is senior analyst in the international bureau of the U.S. Federal Communications Commission. In addition, Wu teaches at Georgetown University in the Communications, Culture and Technology Program, May 2018, “Soft Power Amidst Great Power Competition,” Wilson Center, </w:t>
      </w:r>
      <w:hyperlink r:id="rId26" w:history="1">
        <w:r w:rsidRPr="00745802">
          <w:rPr>
            <w:rStyle w:val="Hyperlink"/>
          </w:rPr>
          <w:t>https://www.wilsoncenter.org/sites/default/files/2018-05-soft_power_-_wu.pdf</w:t>
        </w:r>
      </w:hyperlink>
      <w:r>
        <w:t xml:space="preserve">) </w:t>
      </w:r>
      <w:proofErr w:type="spellStart"/>
      <w:r>
        <w:t>jl</w:t>
      </w:r>
      <w:proofErr w:type="spellEnd"/>
    </w:p>
    <w:p w:rsidR="005A09B0" w:rsidRPr="005A06CF" w:rsidRDefault="005A09B0" w:rsidP="005A09B0">
      <w:pPr>
        <w:rPr>
          <w:sz w:val="16"/>
        </w:rPr>
      </w:pPr>
      <w:r w:rsidRPr="00B3315B">
        <w:rPr>
          <w:sz w:val="16"/>
        </w:rPr>
        <w:t xml:space="preserve">Does a stronger soft power relationship mean foreign countries will agree with us? As defined by the soft power rubric, </w:t>
      </w:r>
      <w:r w:rsidRPr="00B57C9E">
        <w:rPr>
          <w:rStyle w:val="StyleUnderline"/>
        </w:rPr>
        <w:t>a soft power relationship reflects the level of integration between countries at a people to-people level. The greater the integration, the greater the understanding among</w:t>
      </w:r>
      <w:r w:rsidRPr="00B3315B">
        <w:rPr>
          <w:sz w:val="16"/>
        </w:rPr>
        <w:t xml:space="preserve"> these </w:t>
      </w:r>
      <w:r w:rsidRPr="00B57C9E">
        <w:rPr>
          <w:rStyle w:val="StyleUnderline"/>
        </w:rPr>
        <w:t>countries.</w:t>
      </w:r>
      <w:r w:rsidRPr="00B3315B">
        <w:rPr>
          <w:sz w:val="16"/>
        </w:rPr>
        <w:t xml:space="preserve"> </w:t>
      </w:r>
      <w:r w:rsidRPr="00B3315B">
        <w:rPr>
          <w:rStyle w:val="StyleUnderline"/>
        </w:rPr>
        <w:t>Understanding</w:t>
      </w:r>
      <w:r w:rsidRPr="00B3315B">
        <w:rPr>
          <w:sz w:val="16"/>
        </w:rPr>
        <w:t xml:space="preserve"> does not necessarily </w:t>
      </w:r>
      <w:r w:rsidRPr="00B3315B">
        <w:rPr>
          <w:rStyle w:val="StyleUnderline"/>
        </w:rPr>
        <w:t>mean policy agreement</w:t>
      </w:r>
      <w:r w:rsidRPr="00B3315B">
        <w:rPr>
          <w:sz w:val="16"/>
        </w:rPr>
        <w:t xml:space="preserve">, however, any more than a bigger military means victory in battle or a bigger economy means success in trade wars. The </w:t>
      </w:r>
      <w:r w:rsidRPr="00B3315B">
        <w:rPr>
          <w:rStyle w:val="StyleUnderline"/>
        </w:rPr>
        <w:t>depth of</w:t>
      </w:r>
      <w:r w:rsidRPr="00B3315B">
        <w:rPr>
          <w:sz w:val="16"/>
        </w:rPr>
        <w:t xml:space="preserve"> the </w:t>
      </w:r>
      <w:r w:rsidRPr="00B3315B">
        <w:rPr>
          <w:rStyle w:val="StyleUnderline"/>
        </w:rPr>
        <w:t>soft power relationship is a good foundation for cooperation</w:t>
      </w:r>
      <w:r w:rsidRPr="00B3315B">
        <w:rPr>
          <w:sz w:val="16"/>
        </w:rPr>
        <w:t xml:space="preserve">, but many other dynamics influence whether there is policy agreement. Furthermore, the </w:t>
      </w:r>
      <w:r w:rsidRPr="00B3315B">
        <w:rPr>
          <w:rStyle w:val="StyleUnderline"/>
        </w:rPr>
        <w:t>soft power rubric identifies the relationships with the most depth and complexity</w:t>
      </w:r>
      <w:r w:rsidRPr="00B3315B">
        <w:rPr>
          <w:sz w:val="16"/>
        </w:rPr>
        <w:t xml:space="preserve">. Policy criticisms from friends have a different quality and meaning than policy criticisms from relative strangers. In the case of the United States, </w:t>
      </w:r>
      <w:r w:rsidRPr="00B3315B">
        <w:rPr>
          <w:rStyle w:val="StyleUnderline"/>
        </w:rPr>
        <w:t>there is a difference between critiques from friends holding the United States to a high standard, than criticisms from others</w:t>
      </w:r>
      <w:r w:rsidRPr="00B3315B">
        <w:rPr>
          <w:sz w:val="16"/>
        </w:rPr>
        <w:t xml:space="preserve">. The </w:t>
      </w:r>
      <w:r w:rsidRPr="00B3315B">
        <w:rPr>
          <w:rStyle w:val="StyleUnderline"/>
        </w:rPr>
        <w:t>soft power rubric can help sort through these complexities</w:t>
      </w:r>
      <w:r w:rsidRPr="00B3315B">
        <w:rPr>
          <w:sz w:val="16"/>
        </w:rPr>
        <w:t xml:space="preserve">. Are other indicators candidates for the soft power rubric? </w:t>
      </w:r>
      <w:r w:rsidRPr="00B3315B">
        <w:rPr>
          <w:rStyle w:val="StyleUnderline"/>
        </w:rPr>
        <w:t>The soft power rubric includes migration</w:t>
      </w:r>
      <w:r w:rsidRPr="00B3315B">
        <w:rPr>
          <w:sz w:val="16"/>
        </w:rPr>
        <w:t xml:space="preserve">, study abroad, </w:t>
      </w:r>
      <w:r w:rsidRPr="00B3315B">
        <w:rPr>
          <w:rStyle w:val="StyleUnderline"/>
        </w:rPr>
        <w:t xml:space="preserve">travel </w:t>
      </w:r>
      <w:r w:rsidRPr="00B3315B">
        <w:rPr>
          <w:sz w:val="16"/>
        </w:rPr>
        <w:t xml:space="preserve">and movies </w:t>
      </w:r>
      <w:r w:rsidRPr="00B3315B">
        <w:rPr>
          <w:rStyle w:val="StyleUnderline"/>
        </w:rPr>
        <w:t xml:space="preserve">because they reflect transnational, people-to people interaction </w:t>
      </w:r>
      <w:r w:rsidRPr="00B3315B">
        <w:rPr>
          <w:sz w:val="16"/>
        </w:rPr>
        <w:t xml:space="preserve">and these indicators are widely available. However, there are important areas where there are lots of relevant interaction, but no comprehensive, international indicators. Religion and language are good examples. In the area of culture and media, sports, cultural festivals, and social media communities are also good examples. There is more room for future research. </w:t>
      </w:r>
    </w:p>
    <w:p w:rsidR="0031278F" w:rsidRDefault="0031278F" w:rsidP="0031278F">
      <w:pPr>
        <w:pStyle w:val="Heading3"/>
      </w:pPr>
      <w:r>
        <w:t>I/L</w:t>
      </w:r>
      <w:r>
        <w:t xml:space="preserve"> -</w:t>
      </w:r>
      <w:r>
        <w:t xml:space="preserve"> Terror</w:t>
      </w:r>
    </w:p>
    <w:p w:rsidR="0031278F" w:rsidRDefault="0031278F" w:rsidP="0031278F">
      <w:pPr>
        <w:pStyle w:val="Heading4"/>
      </w:pPr>
      <w:r>
        <w:t>Decline of US soft power risks anti-terror operations</w:t>
      </w:r>
    </w:p>
    <w:p w:rsidR="0031278F" w:rsidRDefault="0031278F" w:rsidP="0031278F">
      <w:r w:rsidRPr="00C37FA5">
        <w:rPr>
          <w:rStyle w:val="Style13ptBold"/>
        </w:rPr>
        <w:t>Brands 17</w:t>
      </w:r>
      <w:r>
        <w:t xml:space="preserve"> (</w:t>
      </w:r>
      <w:r w:rsidRPr="00C37FA5">
        <w:t>Brands, Hal.</w:t>
      </w:r>
      <w:r>
        <w:t xml:space="preserve"> – </w:t>
      </w:r>
      <w:r w:rsidRPr="00C37FA5">
        <w:t>graduated from Stanford University and earned a Ph.D. in history from Yale University</w:t>
      </w:r>
      <w:r>
        <w:t xml:space="preserve"> and </w:t>
      </w:r>
      <w:r w:rsidRPr="00C37FA5">
        <w:t xml:space="preserve">is the Henry A. Kissinger Distinguished Professor of Global Affairs at the Johns Hopkins University School of Advanced International Studies (SAIS) and a Senior Fellow at the Center for Strategic and Budgetary Assessments and the Foreign Policy Research Institute, Dec 2017, "The Unexceptional Superpower: American Grand Strategy in the Age of Trump," London Vol. 59, </w:t>
      </w:r>
      <w:proofErr w:type="spellStart"/>
      <w:r w:rsidRPr="00C37FA5">
        <w:t>Iss</w:t>
      </w:r>
      <w:proofErr w:type="spellEnd"/>
      <w:r w:rsidRPr="00C37FA5">
        <w:t>. 6</w:t>
      </w:r>
      <w:r>
        <w:t xml:space="preserve">) </w:t>
      </w:r>
      <w:proofErr w:type="spellStart"/>
      <w:r>
        <w:t>jl</w:t>
      </w:r>
      <w:proofErr w:type="spellEnd"/>
    </w:p>
    <w:p w:rsidR="0031278F" w:rsidRPr="00A87D1C" w:rsidRDefault="0031278F" w:rsidP="0031278F">
      <w:pPr>
        <w:rPr>
          <w:sz w:val="16"/>
        </w:rPr>
      </w:pPr>
      <w:r w:rsidRPr="00A87D1C">
        <w:rPr>
          <w:sz w:val="16"/>
        </w:rPr>
        <w:t>The first way is by attacking the bureaucratic institutions through which America exerts non-military influence</w:t>
      </w:r>
      <w:r w:rsidRPr="005A06CF">
        <w:rPr>
          <w:rStyle w:val="StyleUnderline"/>
        </w:rPr>
        <w:t>. Trump’s first budget submission coupled a</w:t>
      </w:r>
      <w:r w:rsidRPr="00A87D1C">
        <w:rPr>
          <w:sz w:val="16"/>
        </w:rPr>
        <w:t xml:space="preserve"> largely symbolic </w:t>
      </w:r>
      <w:r w:rsidRPr="005A06CF">
        <w:rPr>
          <w:rStyle w:val="StyleUnderline"/>
        </w:rPr>
        <w:t>elevation of US hard power</w:t>
      </w:r>
      <w:r w:rsidRPr="00A87D1C">
        <w:rPr>
          <w:sz w:val="16"/>
        </w:rPr>
        <w:t xml:space="preserve"> – a proposed 3% increase in military spending – </w:t>
      </w:r>
      <w:r w:rsidRPr="005A06CF">
        <w:rPr>
          <w:rStyle w:val="StyleUnderline"/>
        </w:rPr>
        <w:t>with a painfully tangible denigration of US soft power</w:t>
      </w:r>
      <w:r w:rsidRPr="00A87D1C">
        <w:rPr>
          <w:sz w:val="16"/>
        </w:rPr>
        <w:t xml:space="preserve"> – roughly 30% cuts for the State Department and US Agency for International Development. ‘This is a hard-power budget’, said Mick Mulvaney, director of the White House Office of Management and Budget. ‘It is not a soft-power budget.’ 90  If enacted, </w:t>
      </w:r>
      <w:r w:rsidRPr="005A06CF">
        <w:rPr>
          <w:rStyle w:val="StyleUnderline"/>
        </w:rPr>
        <w:t>this proposal would</w:t>
      </w:r>
      <w:r w:rsidRPr="00A87D1C">
        <w:rPr>
          <w:sz w:val="16"/>
        </w:rPr>
        <w:t xml:space="preserve"> have </w:t>
      </w:r>
      <w:r w:rsidRPr="005A06CF">
        <w:rPr>
          <w:rStyle w:val="StyleUnderline"/>
        </w:rPr>
        <w:t>severely constrain</w:t>
      </w:r>
      <w:r w:rsidRPr="00A87D1C">
        <w:rPr>
          <w:sz w:val="16"/>
        </w:rPr>
        <w:t xml:space="preserve">ed the </w:t>
      </w:r>
      <w:r w:rsidRPr="005A06CF">
        <w:rPr>
          <w:rStyle w:val="StyleUnderline"/>
        </w:rPr>
        <w:t>civilian activities</w:t>
      </w:r>
      <w:r w:rsidRPr="00A87D1C">
        <w:rPr>
          <w:sz w:val="16"/>
        </w:rPr>
        <w:t xml:space="preserve"> – diplomacy, development, humanitarian assistance – </w:t>
      </w:r>
      <w:r w:rsidRPr="005A06CF">
        <w:rPr>
          <w:rStyle w:val="StyleUnderline"/>
        </w:rPr>
        <w:t>that Pentagon officials have deemed critical to sustaining any gains by US forces in the counter-ISIS campaign</w:t>
      </w:r>
      <w:r w:rsidRPr="00A87D1C">
        <w:rPr>
          <w:sz w:val="16"/>
        </w:rPr>
        <w:t xml:space="preserve">, Afghanistan and other areas. 91  Congressional leaders quickly made clear that Trump’s budget was therefore ‘dead on arrival’, but White House disdain for soft-power tools was nonetheless evident. 92 Meanwhile, the president was tarnishing other aspects of American soft power. Trump’s continuing appeals to bigotry and nativism; his evident dishonesty and contempt for democratic norms; the pervasive conflicts of interest and appearance of official corruption; the entire spectacle of the Trump presidency: these issues were already diminishing global esteem for America even before Trump refused forcefully and consistently to condemn the white supremacists responsible for tragic violence in Charlottesville, Virginia, in August 2017. 93  Likewise, if Thomas Jefferson wrote of paying ‘a decent respect to the opinions of mankind’, </w:t>
      </w:r>
      <w:r w:rsidRPr="00A87D1C">
        <w:rPr>
          <w:rStyle w:val="StyleUnderline"/>
        </w:rPr>
        <w:t>the administration’s pursuit of policies</w:t>
      </w:r>
      <w:r w:rsidRPr="00A87D1C">
        <w:rPr>
          <w:sz w:val="16"/>
        </w:rPr>
        <w:t xml:space="preserve"> – </w:t>
      </w:r>
      <w:r w:rsidRPr="00A87D1C">
        <w:rPr>
          <w:rStyle w:val="StyleUnderline"/>
        </w:rPr>
        <w:t>such as its persistent efforts to restrict immigration</w:t>
      </w:r>
      <w:r w:rsidRPr="00A87D1C">
        <w:rPr>
          <w:sz w:val="16"/>
        </w:rPr>
        <w:t xml:space="preserve"> and </w:t>
      </w:r>
      <w:proofErr w:type="spellStart"/>
      <w:r w:rsidRPr="00A87D1C">
        <w:rPr>
          <w:sz w:val="16"/>
        </w:rPr>
        <w:t>refu</w:t>
      </w:r>
      <w:proofErr w:type="spellEnd"/>
      <w:r w:rsidRPr="00A87D1C">
        <w:rPr>
          <w:sz w:val="16"/>
        </w:rPr>
        <w:t>- gees from Muslim-majority countries – widely deemed offensive overseas, along with its flaunting of an America First agenda that, by definition, places everyone else second</w:t>
      </w:r>
      <w:r>
        <w:rPr>
          <w:rStyle w:val="StyleUnderline"/>
        </w:rPr>
        <w:t>,</w:t>
      </w:r>
      <w:r w:rsidRPr="000B2E78">
        <w:rPr>
          <w:rStyle w:val="StyleUnderline"/>
        </w:rPr>
        <w:t xml:space="preserve"> hardly cast</w:t>
      </w:r>
      <w:r w:rsidRPr="00A87D1C">
        <w:rPr>
          <w:rStyle w:val="StyleUnderline"/>
        </w:rPr>
        <w:t xml:space="preserve"> the country in a </w:t>
      </w:r>
      <w:proofErr w:type="spellStart"/>
      <w:r w:rsidRPr="00A87D1C">
        <w:rPr>
          <w:rStyle w:val="StyleUnderline"/>
        </w:rPr>
        <w:t>favourable</w:t>
      </w:r>
      <w:proofErr w:type="spellEnd"/>
      <w:r w:rsidRPr="00A87D1C">
        <w:rPr>
          <w:rStyle w:val="StyleUnderline"/>
        </w:rPr>
        <w:t xml:space="preserve"> global light</w:t>
      </w:r>
      <w:r w:rsidRPr="00A87D1C">
        <w:rPr>
          <w:sz w:val="16"/>
        </w:rPr>
        <w:t>. When the president’s own defense secretary says America must ‘get the power of inspiration back’, there is undoubtedly a soft-power problem at work.</w:t>
      </w:r>
    </w:p>
    <w:p w:rsidR="0031278F" w:rsidRPr="000B2E78" w:rsidRDefault="0031278F" w:rsidP="0031278F">
      <w:pPr>
        <w:pStyle w:val="Heading4"/>
      </w:pPr>
      <w:r>
        <w:t>Lack of soft power undercut terror prevention efforts</w:t>
      </w:r>
    </w:p>
    <w:p w:rsidR="0031278F" w:rsidRDefault="0031278F" w:rsidP="0031278F">
      <w:r w:rsidRPr="000B2E78">
        <w:rPr>
          <w:rStyle w:val="Style13ptBold"/>
        </w:rPr>
        <w:t>Nye 8</w:t>
      </w:r>
      <w:r>
        <w:t xml:space="preserve"> (Nye, Joseph – </w:t>
      </w:r>
      <w:r w:rsidRPr="000B2E78">
        <w:t>dean of Harvard's Kennedy School of Government</w:t>
      </w:r>
      <w:r>
        <w:t>,</w:t>
      </w:r>
      <w:r w:rsidRPr="000B2E78">
        <w:t xml:space="preserve"> Apr 2008, "Soft Power," </w:t>
      </w:r>
      <w:r>
        <w:t>A</w:t>
      </w:r>
      <w:r w:rsidRPr="000B2E78">
        <w:t xml:space="preserve">urora Vol. 25, </w:t>
      </w:r>
      <w:proofErr w:type="spellStart"/>
      <w:r w:rsidRPr="000B2E78">
        <w:t>Iss</w:t>
      </w:r>
      <w:proofErr w:type="spellEnd"/>
      <w:r w:rsidRPr="000B2E78">
        <w:t>. 4</w:t>
      </w:r>
      <w:r>
        <w:t xml:space="preserve">) </w:t>
      </w:r>
      <w:proofErr w:type="spellStart"/>
      <w:r>
        <w:t>jl</w:t>
      </w:r>
      <w:proofErr w:type="spellEnd"/>
    </w:p>
    <w:p w:rsidR="0031278F" w:rsidRDefault="0031278F" w:rsidP="0031278F">
      <w:pPr>
        <w:rPr>
          <w:sz w:val="16"/>
        </w:rPr>
      </w:pPr>
      <w:r w:rsidRPr="000B2E78">
        <w:rPr>
          <w:rStyle w:val="StyleUnderline"/>
        </w:rPr>
        <w:t>Hard and soft power</w:t>
      </w:r>
      <w:r w:rsidRPr="000B2E78">
        <w:rPr>
          <w:sz w:val="16"/>
        </w:rPr>
        <w:t xml:space="preserve"> sometimes </w:t>
      </w:r>
      <w:r w:rsidRPr="000B2E78">
        <w:rPr>
          <w:rStyle w:val="StyleUnderline"/>
        </w:rPr>
        <w:t>reinforce</w:t>
      </w:r>
      <w:r w:rsidRPr="000B2E78">
        <w:rPr>
          <w:sz w:val="16"/>
        </w:rPr>
        <w:t xml:space="preserve"> and sometimes interfere with </w:t>
      </w:r>
      <w:r w:rsidRPr="000B2E78">
        <w:rPr>
          <w:rStyle w:val="StyleUnderline"/>
        </w:rPr>
        <w:t>each other</w:t>
      </w:r>
      <w:r w:rsidRPr="000B2E78">
        <w:rPr>
          <w:sz w:val="16"/>
        </w:rPr>
        <w:t>. Although Jim Jones used soft power to persuade his follow-</w:t>
      </w:r>
      <w:proofErr w:type="spellStart"/>
      <w:r w:rsidRPr="000B2E78">
        <w:rPr>
          <w:sz w:val="16"/>
        </w:rPr>
        <w:t>ers</w:t>
      </w:r>
      <w:proofErr w:type="spellEnd"/>
      <w:r w:rsidRPr="000B2E78">
        <w:rPr>
          <w:sz w:val="16"/>
        </w:rPr>
        <w:t xml:space="preserve"> to commit mass suicide, he had an inner core of eight henchmen who used a degree of coercion on followers who threatened to defect. Growing awareness of this use of hard power threatened to "pop the bubble" of the cult's illusions and accelerated its sad end. In response to Al Qaeda's terrorist attacks, Vice President Dick Cheney argued that a strong military force would deter further attacks. Yes, the hard power of military and police force was needed to counter Al Qaeda, but </w:t>
      </w:r>
      <w:r w:rsidRPr="000B2E78">
        <w:rPr>
          <w:rStyle w:val="StyleUnderline"/>
        </w:rPr>
        <w:t>indiscriminate use of hard power—the Iraq invasion, Abu Ghraib prison pictures, and Guantanamo detentions witho</w:t>
      </w:r>
      <w:r>
        <w:rPr>
          <w:rStyle w:val="StyleUnderline"/>
        </w:rPr>
        <w:t>ut trial—served to increase ter</w:t>
      </w:r>
      <w:r w:rsidRPr="000B2E78">
        <w:rPr>
          <w:rStyle w:val="StyleUnderline"/>
        </w:rPr>
        <w:t>rorist recruits. The lack of effective soft power component undercut the strategy to respond to terrorism</w:t>
      </w:r>
      <w:r w:rsidRPr="000B2E78">
        <w:rPr>
          <w:sz w:val="16"/>
        </w:rPr>
        <w:t xml:space="preserve">. Every leader needs some soft power. </w:t>
      </w:r>
      <w:r w:rsidRPr="000B2E78">
        <w:rPr>
          <w:rStyle w:val="StyleUnderline"/>
        </w:rPr>
        <w:t>Those who rely on coercion aren't leaders but power wielders.</w:t>
      </w:r>
      <w:r w:rsidRPr="000B2E78">
        <w:rPr>
          <w:sz w:val="16"/>
        </w:rPr>
        <w:t xml:space="preserve"> Not all power behavior is leadership, but even tyrants and despots need a degree of soft power, at least within an inner </w:t>
      </w:r>
      <w:proofErr w:type="spellStart"/>
      <w:r w:rsidRPr="000B2E78">
        <w:rPr>
          <w:sz w:val="16"/>
        </w:rPr>
        <w:t>cir-cle</w:t>
      </w:r>
      <w:proofErr w:type="spellEnd"/>
      <w:r w:rsidRPr="000B2E78">
        <w:rPr>
          <w:sz w:val="16"/>
        </w:rPr>
        <w:t>. A dictator must attract or induce an inner circle of henchmen to impose his coercive techniques on others.</w:t>
      </w:r>
    </w:p>
    <w:p w:rsidR="0031278F" w:rsidRDefault="0031278F" w:rsidP="0031278F">
      <w:pPr>
        <w:rPr>
          <w:sz w:val="16"/>
        </w:rPr>
      </w:pPr>
    </w:p>
    <w:p w:rsidR="0031278F" w:rsidRDefault="0031278F" w:rsidP="0031278F">
      <w:pPr>
        <w:pStyle w:val="Heading3"/>
      </w:pPr>
      <w:r>
        <w:t>I/L – Global Economy</w:t>
      </w:r>
    </w:p>
    <w:p w:rsidR="0031278F" w:rsidRDefault="0031278F" w:rsidP="0031278F">
      <w:pPr>
        <w:pStyle w:val="Heading4"/>
      </w:pPr>
      <w:r>
        <w:t>Soft power serves as a guiding force for the world economy</w:t>
      </w:r>
    </w:p>
    <w:p w:rsidR="0031278F" w:rsidRDefault="0031278F" w:rsidP="0031278F">
      <w:proofErr w:type="spellStart"/>
      <w:r w:rsidRPr="00675583">
        <w:rPr>
          <w:rStyle w:val="Style13ptBold"/>
        </w:rPr>
        <w:t>Anguelov</w:t>
      </w:r>
      <w:proofErr w:type="spellEnd"/>
      <w:r w:rsidRPr="00675583">
        <w:rPr>
          <w:rStyle w:val="Style13ptBold"/>
        </w:rPr>
        <w:t xml:space="preserve"> &amp; </w:t>
      </w:r>
      <w:proofErr w:type="spellStart"/>
      <w:r w:rsidRPr="00675583">
        <w:rPr>
          <w:rStyle w:val="Style13ptBold"/>
        </w:rPr>
        <w:t>Kaschel</w:t>
      </w:r>
      <w:proofErr w:type="spellEnd"/>
      <w:r w:rsidRPr="00675583">
        <w:rPr>
          <w:rStyle w:val="Style13ptBold"/>
        </w:rPr>
        <w:t xml:space="preserve"> 17</w:t>
      </w:r>
      <w:r w:rsidRPr="00B14658">
        <w:t xml:space="preserve"> (Nikolay </w:t>
      </w:r>
      <w:proofErr w:type="spellStart"/>
      <w:r w:rsidRPr="00B14658">
        <w:t>Anguelov</w:t>
      </w:r>
      <w:proofErr w:type="spellEnd"/>
      <w:r w:rsidRPr="00B14658">
        <w:t xml:space="preserve"> &amp; Tiffany </w:t>
      </w:r>
      <w:proofErr w:type="spellStart"/>
      <w:r w:rsidRPr="00B14658">
        <w:t>Kaschel</w:t>
      </w:r>
      <w:proofErr w:type="spellEnd"/>
      <w:r w:rsidRPr="00B14658">
        <w:t xml:space="preserve"> – </w:t>
      </w:r>
      <w:proofErr w:type="spellStart"/>
      <w:r w:rsidRPr="00B14658">
        <w:t>Anguelov</w:t>
      </w:r>
      <w:proofErr w:type="spellEnd"/>
      <w:r w:rsidRPr="00B14658">
        <w:t xml:space="preserve"> is Assistant Professor in the department of Public Policy at UMass Dartmouth. He has a Ph.D. in Policy Studies with a focus on Rural and Regional Economic Development and an MPA as well as a MS in Applied Economics and Statistics from Clemson University and </w:t>
      </w:r>
      <w:proofErr w:type="spellStart"/>
      <w:r w:rsidRPr="00B14658">
        <w:t>Kaschel</w:t>
      </w:r>
      <w:proofErr w:type="spellEnd"/>
      <w:r w:rsidRPr="00B14658">
        <w:t xml:space="preserve"> has a </w:t>
      </w:r>
      <w:proofErr w:type="spellStart"/>
      <w:r w:rsidRPr="00B14658">
        <w:t>masters</w:t>
      </w:r>
      <w:proofErr w:type="spellEnd"/>
      <w:r w:rsidRPr="00B14658">
        <w:t xml:space="preserve"> in public policy in  3-14-2017, "Toward quantifying soft power: the impact of the proliferation of information technology on governance in the Middle East," Palgrave Communications, https://www.nature.com/articles/palcomms201716)</w:t>
      </w:r>
    </w:p>
    <w:p w:rsidR="0031278F" w:rsidRDefault="0031278F" w:rsidP="0031278F">
      <w:pPr>
        <w:rPr>
          <w:sz w:val="16"/>
        </w:rPr>
      </w:pPr>
      <w:r w:rsidRPr="00632FD3">
        <w:rPr>
          <w:rStyle w:val="StyleUnderline"/>
        </w:rPr>
        <w:t>Anecdotal evidence of soft power effectiveness has also been recorded</w:t>
      </w:r>
      <w:r w:rsidRPr="00675583">
        <w:rPr>
          <w:sz w:val="16"/>
        </w:rPr>
        <w:t xml:space="preserve"> in case-study format. Most cited is the work of </w:t>
      </w:r>
      <w:proofErr w:type="spellStart"/>
      <w:r w:rsidRPr="00675583">
        <w:rPr>
          <w:sz w:val="16"/>
        </w:rPr>
        <w:t>Rugh</w:t>
      </w:r>
      <w:proofErr w:type="spellEnd"/>
      <w:r w:rsidRPr="00675583">
        <w:rPr>
          <w:sz w:val="16"/>
        </w:rPr>
        <w:t xml:space="preserve"> (2006), who offers ten “practical” examples. Using testimonies, interviews and other qualitative measures, </w:t>
      </w:r>
      <w:proofErr w:type="spellStart"/>
      <w:r w:rsidRPr="00675583">
        <w:rPr>
          <w:sz w:val="16"/>
        </w:rPr>
        <w:t>Rugh</w:t>
      </w:r>
      <w:proofErr w:type="spellEnd"/>
      <w:r w:rsidRPr="00675583">
        <w:rPr>
          <w:sz w:val="16"/>
        </w:rPr>
        <w:t xml:space="preserve"> illustrates that each method can be used as a valuable tool to assess soft power effectiveness. This is the approach that the World Bank utilizes when creating the variables in their WGI Project. The project draws on four different types of data sources to compile scale metrics for grading government performance.9 We employ the metrics offered in a model to offer a quantifiable way in measuring soft power’s impact on government effectiveness in the Middle East. The body of work on soft power illustrates there is no one right way to quantify it, as </w:t>
      </w:r>
      <w:r w:rsidRPr="00675583">
        <w:rPr>
          <w:rStyle w:val="StyleUnderline"/>
        </w:rPr>
        <w:t>there is no one form of soft power</w:t>
      </w:r>
      <w:r w:rsidRPr="00675583">
        <w:rPr>
          <w:sz w:val="16"/>
        </w:rPr>
        <w:t xml:space="preserve">. As the literature examined here shows, previous attempts to quantify its impact show effective, ineffective, and even counterproductive results. However, does that mean the concept is unquantifiable? We posit that it is quantifiable through a benefit-cost approach. </w:t>
      </w:r>
      <w:r w:rsidRPr="00632FD3">
        <w:rPr>
          <w:rStyle w:val="StyleUnderline"/>
        </w:rPr>
        <w:t>Soft power</w:t>
      </w:r>
      <w:r w:rsidRPr="00675583">
        <w:rPr>
          <w:sz w:val="16"/>
        </w:rPr>
        <w:t xml:space="preserve"> is a product of investment whether we speak of cultural exchanges, study abroad programs or media content. All are subject to funds, the decision to increase or decrease such funds, and the choice of how to </w:t>
      </w:r>
      <w:r w:rsidRPr="00632FD3">
        <w:rPr>
          <w:rStyle w:val="StyleUnderline"/>
        </w:rPr>
        <w:t>most effectively direct the product of</w:t>
      </w:r>
      <w:r w:rsidRPr="00675583">
        <w:rPr>
          <w:sz w:val="16"/>
        </w:rPr>
        <w:t xml:space="preserve"> such </w:t>
      </w:r>
      <w:r w:rsidRPr="00632FD3">
        <w:rPr>
          <w:rStyle w:val="StyleUnderline"/>
        </w:rPr>
        <w:t>investment.</w:t>
      </w:r>
      <w:r w:rsidRPr="00675583">
        <w:rPr>
          <w:sz w:val="16"/>
        </w:rPr>
        <w:t xml:space="preserve"> In </w:t>
      </w:r>
      <w:proofErr w:type="spellStart"/>
      <w:r w:rsidRPr="00675583">
        <w:rPr>
          <w:sz w:val="16"/>
        </w:rPr>
        <w:t>Anguelov</w:t>
      </w:r>
      <w:proofErr w:type="spellEnd"/>
      <w:r w:rsidRPr="00675583">
        <w:rPr>
          <w:sz w:val="16"/>
        </w:rPr>
        <w:t xml:space="preserve"> (2015), we built a model focusing on macro-level government action in combination with metrics that we use as proxies for openness to foreign information</w:t>
      </w:r>
      <w:r w:rsidRPr="00632FD3">
        <w:rPr>
          <w:rStyle w:val="StyleUnderline"/>
        </w:rPr>
        <w:t>, which include</w:t>
      </w:r>
      <w:r w:rsidRPr="00675583">
        <w:rPr>
          <w:sz w:val="16"/>
        </w:rPr>
        <w:t xml:space="preserve"> investment, </w:t>
      </w:r>
      <w:r w:rsidRPr="00632FD3">
        <w:rPr>
          <w:rStyle w:val="StyleUnderline"/>
        </w:rPr>
        <w:t>imports, and foreign aid.</w:t>
      </w:r>
      <w:r w:rsidRPr="00675583">
        <w:rPr>
          <w:sz w:val="16"/>
        </w:rPr>
        <w:t xml:space="preserve"> We posit they can be viewed as channels </w:t>
      </w:r>
      <w:r w:rsidRPr="00632FD3">
        <w:rPr>
          <w:rStyle w:val="StyleUnderline"/>
        </w:rPr>
        <w:t>through</w:t>
      </w:r>
      <w:r w:rsidRPr="00675583">
        <w:rPr>
          <w:sz w:val="16"/>
        </w:rPr>
        <w:t xml:space="preserve"> which </w:t>
      </w:r>
      <w:r w:rsidRPr="00632FD3">
        <w:rPr>
          <w:rStyle w:val="StyleUnderline"/>
        </w:rPr>
        <w:t>soft power ideas can not only be disseminated, but also managed.</w:t>
      </w:r>
      <w:r w:rsidRPr="00675583">
        <w:rPr>
          <w:sz w:val="16"/>
        </w:rPr>
        <w:t xml:space="preserve"> Their deployment is subject to benefit-cost analysis. In the soft power literature few studies, such as </w:t>
      </w:r>
      <w:proofErr w:type="spellStart"/>
      <w:r w:rsidRPr="00675583">
        <w:rPr>
          <w:sz w:val="16"/>
        </w:rPr>
        <w:t>Bussee</w:t>
      </w:r>
      <w:proofErr w:type="spellEnd"/>
      <w:r w:rsidRPr="00675583">
        <w:rPr>
          <w:sz w:val="16"/>
        </w:rPr>
        <w:t xml:space="preserve"> and </w:t>
      </w:r>
      <w:proofErr w:type="spellStart"/>
      <w:r w:rsidRPr="00675583">
        <w:rPr>
          <w:sz w:val="16"/>
        </w:rPr>
        <w:t>Hefeker</w:t>
      </w:r>
      <w:proofErr w:type="spellEnd"/>
      <w:r w:rsidRPr="00675583">
        <w:rPr>
          <w:sz w:val="16"/>
        </w:rPr>
        <w:t xml:space="preserve"> (2007)10 as well as Chan and Gemayel (2004), examine investment in such soft power vehicles. However, their datasets do not reflect the impact of current innovations in telecommunication technology and digital connectivity.</w:t>
      </w:r>
    </w:p>
    <w:p w:rsidR="0031278F" w:rsidRDefault="0031278F" w:rsidP="0031278F">
      <w:pPr>
        <w:rPr>
          <w:sz w:val="16"/>
        </w:rPr>
      </w:pPr>
    </w:p>
    <w:p w:rsidR="0031278F" w:rsidRDefault="0031278F" w:rsidP="0031278F">
      <w:pPr>
        <w:pStyle w:val="Heading3"/>
      </w:pPr>
      <w:r>
        <w:t>I/L - Relations</w:t>
      </w:r>
    </w:p>
    <w:p w:rsidR="0031278F" w:rsidRDefault="0031278F" w:rsidP="0031278F">
      <w:pPr>
        <w:pStyle w:val="Heading4"/>
      </w:pPr>
      <w:r>
        <w:t>Soft power is integral to American diplomacy</w:t>
      </w:r>
    </w:p>
    <w:p w:rsidR="0031278F" w:rsidRDefault="0031278F" w:rsidP="0031278F">
      <w:r w:rsidRPr="005E4416">
        <w:rPr>
          <w:rStyle w:val="Style13ptBold"/>
        </w:rPr>
        <w:t>Hayden 17</w:t>
      </w:r>
      <w:r>
        <w:t xml:space="preserve"> (Hayden, Craig. – PhD, communication, Annenberg School for Communication, University of Southern California; MA, International relations, University of Southern California; BA, politics and economics, University of California, Santa Cruz and is an assistant professor in the International Communication Program at American University’s School of International Service. Apr 2017, "Scope, mechanism, and outcome: arguing soft power in the context of public diplomacy," Journal of International Relations and Development, London Vol. 20, </w:t>
      </w:r>
      <w:proofErr w:type="spellStart"/>
      <w:r>
        <w:t>Iss</w:t>
      </w:r>
      <w:proofErr w:type="spellEnd"/>
      <w:r>
        <w:t xml:space="preserve">. 2) </w:t>
      </w:r>
      <w:proofErr w:type="spellStart"/>
      <w:r>
        <w:t>jl</w:t>
      </w:r>
      <w:proofErr w:type="spellEnd"/>
    </w:p>
    <w:p w:rsidR="0031278F" w:rsidRDefault="0031278F" w:rsidP="0031278F">
      <w:pPr>
        <w:rPr>
          <w:sz w:val="16"/>
        </w:rPr>
      </w:pPr>
      <w:r w:rsidRPr="00E278AB">
        <w:rPr>
          <w:rStyle w:val="StyleUnderline"/>
        </w:rPr>
        <w:t>Soft power implies the capacity of states</w:t>
      </w:r>
      <w:r w:rsidRPr="00E278AB">
        <w:rPr>
          <w:sz w:val="16"/>
        </w:rPr>
        <w:t xml:space="preserve"> to rely upon structures like cultural norms, social institutions and political values, </w:t>
      </w:r>
      <w:r w:rsidRPr="00E278AB">
        <w:rPr>
          <w:rStyle w:val="StyleUnderline"/>
        </w:rPr>
        <w:t>to secure certain forms of compliance or action</w:t>
      </w:r>
      <w:r w:rsidRPr="00E278AB">
        <w:rPr>
          <w:sz w:val="16"/>
        </w:rPr>
        <w:t xml:space="preserve"> as much as a provide a prescriptive value for states to do so (Lock 2010). The core arguments of soft power also suggest that </w:t>
      </w:r>
      <w:r w:rsidRPr="00E278AB">
        <w:rPr>
          <w:rStyle w:val="StyleUnderline"/>
        </w:rPr>
        <w:t>such structures can be leveraged as tools of engagement.</w:t>
      </w:r>
      <w:r w:rsidRPr="00E278AB">
        <w:rPr>
          <w:sz w:val="16"/>
        </w:rPr>
        <w:t xml:space="preserve"> The expected utility of norms, institutions and values (that states can act on and through them) means that they can be the focus of state action in order to cultivate an anticipated soft-power capacity (Hayden 2011b; </w:t>
      </w:r>
      <w:proofErr w:type="spellStart"/>
      <w:r w:rsidRPr="00E278AB">
        <w:rPr>
          <w:sz w:val="16"/>
        </w:rPr>
        <w:t>Gallarotti</w:t>
      </w:r>
      <w:proofErr w:type="spellEnd"/>
      <w:r w:rsidRPr="00E278AB">
        <w:rPr>
          <w:sz w:val="16"/>
        </w:rPr>
        <w:t xml:space="preserve"> 2011). For example, the Chinese strategic turn towards the promotion of its cultural heritage as a means to amplify its soft power repertoire illustrates a mandate for action implied in China’s considerable attention to soft power in official discourse (</w:t>
      </w:r>
      <w:proofErr w:type="spellStart"/>
      <w:r w:rsidRPr="00E278AB">
        <w:rPr>
          <w:sz w:val="16"/>
        </w:rPr>
        <w:t>Wuthnow</w:t>
      </w:r>
      <w:proofErr w:type="spellEnd"/>
      <w:r w:rsidRPr="00E278AB">
        <w:rPr>
          <w:sz w:val="16"/>
        </w:rPr>
        <w:t xml:space="preserve"> 2008; Li 2009). For China and others, </w:t>
      </w:r>
      <w:r w:rsidRPr="00E278AB">
        <w:rPr>
          <w:rStyle w:val="StyleUnderline"/>
        </w:rPr>
        <w:t>soft power provides a ready set of justifications for the international outreach and communication of public diplomacy</w:t>
      </w:r>
      <w:r w:rsidRPr="00E278AB">
        <w:rPr>
          <w:sz w:val="16"/>
        </w:rPr>
        <w:t xml:space="preserve">. The United States, in contrast, struggles with an apparent loss of soft power in the form of legitimacy and credibility. The problem, as former CIA analyst Pillar (2011) notes, is that the US soft power objectives are assumed to stem from resources that do not require significant maintenance or amplification. Soft power is presumed to be in Craig Hayden Scope, mechanism, and outcome: arguing soft power in the context of public diplomacy 347 abundance: the US democratic ideals and values do not need to be explained because they are by nature universal. Under this logic, the </w:t>
      </w:r>
      <w:r w:rsidRPr="00E278AB">
        <w:rPr>
          <w:rStyle w:val="StyleUnderline"/>
        </w:rPr>
        <w:t>US soft power resources only need to be conveyed,</w:t>
      </w:r>
      <w:r w:rsidRPr="00E278AB">
        <w:rPr>
          <w:sz w:val="16"/>
        </w:rPr>
        <w:t xml:space="preserve"> not elaborated, argued, or even reconsidered. The undercurrent of American exceptionalism that pervades the US thinking (or lack thereof) on </w:t>
      </w:r>
      <w:r w:rsidRPr="00E278AB">
        <w:rPr>
          <w:rStyle w:val="StyleUnderline"/>
        </w:rPr>
        <w:t xml:space="preserve">soft power has been a persistent factor in policy deliberations on public diplomacy in the United States for decades </w:t>
      </w:r>
      <w:r w:rsidRPr="00E278AB">
        <w:rPr>
          <w:sz w:val="16"/>
        </w:rPr>
        <w:t xml:space="preserve">(Parry-Giles 1994; Hayden 2011a). </w:t>
      </w:r>
      <w:r w:rsidRPr="00E278AB">
        <w:rPr>
          <w:rStyle w:val="StyleUnderline"/>
        </w:rPr>
        <w:t>Lack of attention to the necessity of engagement has resulted in a relatively poor integration of public diplomacy into the larger calculus of foreign and security policy</w:t>
      </w:r>
      <w:r w:rsidRPr="00E278AB">
        <w:rPr>
          <w:sz w:val="16"/>
        </w:rPr>
        <w:t xml:space="preserve"> (</w:t>
      </w:r>
      <w:proofErr w:type="spellStart"/>
      <w:r w:rsidRPr="00E278AB">
        <w:rPr>
          <w:sz w:val="16"/>
        </w:rPr>
        <w:t>Wallin</w:t>
      </w:r>
      <w:proofErr w:type="spellEnd"/>
      <w:r w:rsidRPr="00E278AB">
        <w:rPr>
          <w:sz w:val="16"/>
        </w:rPr>
        <w:t xml:space="preserve"> 2012).</w:t>
      </w:r>
    </w:p>
    <w:p w:rsidR="0031278F" w:rsidRDefault="0031278F" w:rsidP="0031278F">
      <w:pPr>
        <w:pStyle w:val="Heading4"/>
      </w:pPr>
      <w:r>
        <w:t>Expansion of soft power provides new pathways to diplomacy</w:t>
      </w:r>
    </w:p>
    <w:p w:rsidR="0031278F" w:rsidRDefault="0031278F" w:rsidP="0031278F">
      <w:proofErr w:type="spellStart"/>
      <w:r w:rsidRPr="00965E2A">
        <w:rPr>
          <w:rStyle w:val="Style13ptBold"/>
        </w:rPr>
        <w:t>Studia</w:t>
      </w:r>
      <w:proofErr w:type="spellEnd"/>
      <w:r w:rsidRPr="00965E2A">
        <w:rPr>
          <w:rStyle w:val="Style13ptBold"/>
        </w:rPr>
        <w:t xml:space="preserve"> 10 </w:t>
      </w:r>
      <w:r>
        <w:t>(</w:t>
      </w:r>
      <w:r w:rsidRPr="004B3493">
        <w:t>Albert P.</w:t>
      </w:r>
      <w:r>
        <w:t xml:space="preserve"> </w:t>
      </w:r>
      <w:proofErr w:type="spellStart"/>
      <w:r>
        <w:t>Studia</w:t>
      </w:r>
      <w:proofErr w:type="spellEnd"/>
      <w:r>
        <w:t>, 5-25-2010</w:t>
      </w:r>
      <w:r w:rsidRPr="004B3493">
        <w:t>, "THE IMPORTANCE OF SOFT POWER IN THE CONCEP</w:t>
      </w:r>
      <w:r>
        <w:t>T OF EMPIRES AND GREAT POWERS,"</w:t>
      </w:r>
      <w:r w:rsidRPr="00965E2A">
        <w:t xml:space="preserve"> </w:t>
      </w:r>
      <w:proofErr w:type="spellStart"/>
      <w:r w:rsidRPr="00965E2A">
        <w:t>Studia</w:t>
      </w:r>
      <w:proofErr w:type="spellEnd"/>
      <w:r w:rsidRPr="00965E2A">
        <w:t xml:space="preserve"> </w:t>
      </w:r>
      <w:proofErr w:type="spellStart"/>
      <w:r w:rsidRPr="00965E2A">
        <w:t>Universitatis</w:t>
      </w:r>
      <w:proofErr w:type="spellEnd"/>
      <w:r w:rsidRPr="00965E2A">
        <w:t xml:space="preserve"> Babes-</w:t>
      </w:r>
      <w:proofErr w:type="spellStart"/>
      <w:r w:rsidRPr="00965E2A">
        <w:t>Bolyai</w:t>
      </w:r>
      <w:proofErr w:type="spellEnd"/>
      <w:r>
        <w:t xml:space="preserve"> </w:t>
      </w:r>
      <w:r w:rsidRPr="00965E2A">
        <w:t xml:space="preserve">Vol. 55, </w:t>
      </w:r>
      <w:proofErr w:type="spellStart"/>
      <w:r w:rsidRPr="00965E2A">
        <w:t>Iss</w:t>
      </w:r>
      <w:proofErr w:type="spellEnd"/>
      <w:r w:rsidRPr="00965E2A">
        <w:t>. 1</w:t>
      </w:r>
      <w:r>
        <w:t xml:space="preserve">) </w:t>
      </w:r>
      <w:proofErr w:type="spellStart"/>
      <w:r>
        <w:t>jl</w:t>
      </w:r>
      <w:proofErr w:type="spellEnd"/>
    </w:p>
    <w:p w:rsidR="0031278F" w:rsidRDefault="0031278F" w:rsidP="0031278F">
      <w:pPr>
        <w:rPr>
          <w:sz w:val="16"/>
        </w:rPr>
      </w:pPr>
      <w:r w:rsidRPr="00965E2A">
        <w:rPr>
          <w:sz w:val="16"/>
        </w:rPr>
        <w:t xml:space="preserve">Actually, many </w:t>
      </w:r>
      <w:r w:rsidRPr="00965E2A">
        <w:rPr>
          <w:rStyle w:val="StyleUnderline"/>
        </w:rPr>
        <w:t>specialists</w:t>
      </w:r>
      <w:r w:rsidRPr="00965E2A">
        <w:rPr>
          <w:sz w:val="16"/>
        </w:rPr>
        <w:t xml:space="preserve"> on the field of international relations implicitly </w:t>
      </w:r>
      <w:r w:rsidRPr="00965E2A">
        <w:rPr>
          <w:rStyle w:val="StyleUnderline"/>
        </w:rPr>
        <w:t>used the notion of soft power when discussing</w:t>
      </w:r>
      <w:r w:rsidRPr="00965E2A">
        <w:rPr>
          <w:sz w:val="16"/>
        </w:rPr>
        <w:t xml:space="preserve"> the relevance of international protection of human rights by </w:t>
      </w:r>
      <w:r w:rsidRPr="00965E2A">
        <w:rPr>
          <w:rStyle w:val="StyleUnderline"/>
        </w:rPr>
        <w:t>international law</w:t>
      </w:r>
      <w:r w:rsidRPr="00965E2A">
        <w:rPr>
          <w:sz w:val="16"/>
        </w:rPr>
        <w:t>.1 The attraction of the human rights concept is demonstrated by widespread acceptance of international human rights instrument like the Universal declaration of 1948 and the International Covenants of 1966. The famous American scientist Joseph S</w:t>
      </w:r>
      <w:r w:rsidRPr="00965E2A">
        <w:rPr>
          <w:rStyle w:val="StyleUnderline"/>
        </w:rPr>
        <w:t>. Nye</w:t>
      </w:r>
      <w:r w:rsidRPr="00965E2A">
        <w:rPr>
          <w:sz w:val="16"/>
        </w:rPr>
        <w:t xml:space="preserve"> wrote important contributions to the international relations debate and </w:t>
      </w:r>
      <w:r w:rsidRPr="00965E2A">
        <w:rPr>
          <w:rStyle w:val="StyleUnderline"/>
        </w:rPr>
        <w:t>reminded the</w:t>
      </w:r>
      <w:r w:rsidRPr="00965E2A">
        <w:rPr>
          <w:sz w:val="16"/>
        </w:rPr>
        <w:t xml:space="preserve"> American </w:t>
      </w:r>
      <w:r w:rsidRPr="00965E2A">
        <w:rPr>
          <w:rStyle w:val="StyleUnderline"/>
        </w:rPr>
        <w:t>public of the relevance of soft power as contrasted to military power in international relations. He defines soft power as the 'ability to get what you want through attraction rather than coercion or payment</w:t>
      </w:r>
      <w:r w:rsidRPr="00965E2A">
        <w:rPr>
          <w:sz w:val="16"/>
        </w:rPr>
        <w:t>'.</w:t>
      </w:r>
      <w:r w:rsidRPr="00965E2A">
        <w:rPr>
          <w:rStyle w:val="StyleUnderline"/>
        </w:rPr>
        <w:t>2 The idea of soft power has widened</w:t>
      </w:r>
      <w:r w:rsidRPr="00965E2A">
        <w:rPr>
          <w:sz w:val="16"/>
        </w:rPr>
        <w:t xml:space="preserve"> since then, pointing out that soft power </w:t>
      </w:r>
      <w:r w:rsidRPr="00965E2A">
        <w:rPr>
          <w:rStyle w:val="StyleUnderline"/>
        </w:rPr>
        <w:t>also includes cultural exchange programs</w:t>
      </w:r>
      <w:r w:rsidRPr="00965E2A">
        <w:rPr>
          <w:sz w:val="16"/>
        </w:rPr>
        <w:t xml:space="preserve">.3 Soft power </w:t>
      </w:r>
      <w:r w:rsidRPr="00965E2A">
        <w:rPr>
          <w:rStyle w:val="StyleUnderline"/>
        </w:rPr>
        <w:t>may be used also as part of the composite of a state's power</w:t>
      </w:r>
      <w:r w:rsidRPr="00965E2A">
        <w:rPr>
          <w:sz w:val="16"/>
        </w:rPr>
        <w:t xml:space="preserve">, as an element that possibly is connected to cultural and moral attitudes, social structures, and so on. Together </w:t>
      </w:r>
      <w:r w:rsidRPr="00965E2A">
        <w:rPr>
          <w:rStyle w:val="StyleUnderline"/>
        </w:rPr>
        <w:t>these elements are highly relevant for internal stability</w:t>
      </w:r>
      <w:r w:rsidRPr="00965E2A">
        <w:rPr>
          <w:sz w:val="16"/>
        </w:rPr>
        <w:t xml:space="preserve">. This approach is covered by the notion of cultural cohesion.4 Jeremy Black mentions Chinese 'cultural and educational diplomacy' and points out that the Chinese example could be attractive for other societies, especially those without strong individualistic traditions.5 John Darwin stresses the 'cultural attraction of an imperial state'.6 Actually, in my opinion </w:t>
      </w:r>
      <w:r w:rsidRPr="00965E2A">
        <w:rPr>
          <w:rStyle w:val="StyleUnderline"/>
        </w:rPr>
        <w:t>this approach means a way of expressing the relevance of culture in a broad meaning, pointing at different factors in power than just military and economic power</w:t>
      </w:r>
      <w:r w:rsidRPr="00965E2A">
        <w:rPr>
          <w:sz w:val="16"/>
        </w:rPr>
        <w:t>. In this contribution I use this broad notion of soft power to focus on the analysis of great powers in world history. I deliberately refrain from discussing the traditional hard power as military and economic power. But I will not provide rigid definitions, according to Dominic Lieven.7 The reader should not expect a comprehensive summing-up of all factors and their historical examples in literature; this essay merely selects a few examples to clarify the arguments, and suggests the reader to find out more by tracking down the literature in the footnotes.</w:t>
      </w:r>
    </w:p>
    <w:p w:rsidR="0031278F" w:rsidRDefault="0031278F" w:rsidP="0031278F">
      <w:pPr>
        <w:pStyle w:val="Heading3"/>
      </w:pPr>
      <w:r>
        <w:t>I/L – Connectivity</w:t>
      </w:r>
    </w:p>
    <w:p w:rsidR="0031278F" w:rsidRDefault="0031278F" w:rsidP="0031278F">
      <w:pPr>
        <w:pStyle w:val="Heading4"/>
      </w:pPr>
      <w:r>
        <w:t>Soft power facilitates multiple exchanges and fosters connectivity</w:t>
      </w:r>
    </w:p>
    <w:p w:rsidR="0031278F" w:rsidRDefault="0031278F" w:rsidP="0031278F">
      <w:proofErr w:type="spellStart"/>
      <w:r w:rsidRPr="00D04FF9">
        <w:rPr>
          <w:rStyle w:val="Style13ptBold"/>
        </w:rPr>
        <w:t>Anguelov</w:t>
      </w:r>
      <w:proofErr w:type="spellEnd"/>
      <w:r w:rsidRPr="00D04FF9">
        <w:rPr>
          <w:rStyle w:val="Style13ptBold"/>
        </w:rPr>
        <w:t xml:space="preserve"> &amp; </w:t>
      </w:r>
      <w:proofErr w:type="spellStart"/>
      <w:r w:rsidRPr="00D04FF9">
        <w:rPr>
          <w:rStyle w:val="Style13ptBold"/>
        </w:rPr>
        <w:t>Kaschel</w:t>
      </w:r>
      <w:proofErr w:type="spellEnd"/>
      <w:r w:rsidRPr="00D04FF9">
        <w:rPr>
          <w:rStyle w:val="Style13ptBold"/>
        </w:rPr>
        <w:t xml:space="preserve"> 17</w:t>
      </w:r>
      <w:r>
        <w:t xml:space="preserve"> (</w:t>
      </w:r>
      <w:r w:rsidRPr="00421726">
        <w:t xml:space="preserve">Nikolay </w:t>
      </w:r>
      <w:proofErr w:type="spellStart"/>
      <w:r w:rsidRPr="00421726">
        <w:t>Anguelov</w:t>
      </w:r>
      <w:proofErr w:type="spellEnd"/>
      <w:r w:rsidRPr="00421726">
        <w:t xml:space="preserve"> &amp; Tiffany </w:t>
      </w:r>
      <w:proofErr w:type="spellStart"/>
      <w:r w:rsidRPr="00421726">
        <w:t>Kaschel</w:t>
      </w:r>
      <w:proofErr w:type="spellEnd"/>
      <w:r>
        <w:t xml:space="preserve"> – </w:t>
      </w:r>
      <w:proofErr w:type="spellStart"/>
      <w:r>
        <w:t>Anguelov</w:t>
      </w:r>
      <w:proofErr w:type="spellEnd"/>
      <w:r>
        <w:t xml:space="preserve"> is A</w:t>
      </w:r>
      <w:r w:rsidRPr="00421726">
        <w:t>ssistant Professor in the department of Public Policy</w:t>
      </w:r>
      <w:r>
        <w:t xml:space="preserve"> at UMass Dartmouth</w:t>
      </w:r>
      <w:r w:rsidRPr="00421726">
        <w:t>. He has a Ph.D. in Policy Studies with a focus on Rural and Regional Economic Development and an MPA as well as a MS in Applied Economics and Statistics from Clemson Universit</w:t>
      </w:r>
      <w:r>
        <w:t xml:space="preserve">y and </w:t>
      </w:r>
      <w:proofErr w:type="spellStart"/>
      <w:r>
        <w:t>Kaschel</w:t>
      </w:r>
      <w:proofErr w:type="spellEnd"/>
      <w:r>
        <w:t xml:space="preserve"> has a </w:t>
      </w:r>
      <w:proofErr w:type="spellStart"/>
      <w:r>
        <w:t>masters</w:t>
      </w:r>
      <w:proofErr w:type="spellEnd"/>
      <w:r>
        <w:t xml:space="preserve"> in public policy in </w:t>
      </w:r>
      <w:r w:rsidRPr="00421726">
        <w:t xml:space="preserve"> 3-14-2017, "Toward quantifying soft power: the impact of the proliferation of information technology on governance in the Middle East," Palgrave Communications, https://www.nature.com/articles/palcomms201716</w:t>
      </w:r>
      <w:r>
        <w:t>)</w:t>
      </w:r>
    </w:p>
    <w:p w:rsidR="0031278F" w:rsidRDefault="0031278F" w:rsidP="0031278F">
      <w:pPr>
        <w:rPr>
          <w:sz w:val="16"/>
        </w:rPr>
      </w:pPr>
      <w:r w:rsidRPr="00AF310C">
        <w:rPr>
          <w:sz w:val="16"/>
        </w:rPr>
        <w:t xml:space="preserve">With foreign assets come foreign products, foreign marketing, foreign managerial practices and </w:t>
      </w:r>
      <w:proofErr w:type="spellStart"/>
      <w:r w:rsidRPr="00AF310C">
        <w:rPr>
          <w:sz w:val="16"/>
        </w:rPr>
        <w:t>behaviour</w:t>
      </w:r>
      <w:proofErr w:type="spellEnd"/>
      <w:r w:rsidRPr="00AF310C">
        <w:rPr>
          <w:sz w:val="16"/>
        </w:rPr>
        <w:t xml:space="preserve">, and foreign ideas. Therefore, such venues of external information have ideological and political sides. Ideologically, as other researchers have shown, marketing and advertising impact image perception. Politically, such </w:t>
      </w:r>
      <w:r w:rsidRPr="00AF310C">
        <w:rPr>
          <w:rStyle w:val="StyleUnderline"/>
        </w:rPr>
        <w:t>idea exchange can affect mobilization and create pressure for positive change in governance</w:t>
      </w:r>
      <w:r w:rsidRPr="00AF310C">
        <w:rPr>
          <w:sz w:val="16"/>
        </w:rPr>
        <w:t xml:space="preserve">. Therefore, our main hypothesis is that the </w:t>
      </w:r>
      <w:r w:rsidRPr="00AF310C">
        <w:rPr>
          <w:rStyle w:val="StyleUnderline"/>
        </w:rPr>
        <w:t>growth of these channels of soft power messages transmission will have an impact on governance</w:t>
      </w:r>
      <w:r w:rsidRPr="00AF310C">
        <w:rPr>
          <w:sz w:val="16"/>
        </w:rPr>
        <w:t xml:space="preserve">. As proxies for government responsiveness, </w:t>
      </w:r>
      <w:r w:rsidRPr="00AF310C">
        <w:rPr>
          <w:rStyle w:val="StyleUnderline"/>
        </w:rPr>
        <w:t>we employ The World Bank Worldwide Governance Indicators (WGI) metrics of government effectiveness and political stability and absence of violence and terrorism</w:t>
      </w:r>
      <w:r w:rsidRPr="00AF310C">
        <w:rPr>
          <w:sz w:val="16"/>
        </w:rPr>
        <w:t xml:space="preserve">. Our results suggest </w:t>
      </w:r>
      <w:r w:rsidRPr="00AF310C">
        <w:rPr>
          <w:rStyle w:val="StyleUnderline"/>
        </w:rPr>
        <w:t>that digital connectivity, the importation of new products, and FDI lead to improvements in government effectiveness</w:t>
      </w:r>
      <w:r w:rsidRPr="00AF310C">
        <w:rPr>
          <w:sz w:val="16"/>
        </w:rPr>
        <w:t xml:space="preserve"> but this contribution does not necessarily improve political stability. We offer a discussion as to why. The results also point to a negative relationship between foreign aid and governance performance, supporting prior research that cautions against aid dependence.</w:t>
      </w:r>
    </w:p>
    <w:p w:rsidR="0031278F" w:rsidRDefault="0031278F" w:rsidP="0031278F">
      <w:pPr>
        <w:pStyle w:val="Heading4"/>
      </w:pPr>
      <w:r>
        <w:t>Positive portrayal of US policies is key to soft power effectiveness</w:t>
      </w:r>
    </w:p>
    <w:p w:rsidR="0031278F" w:rsidRDefault="0031278F" w:rsidP="0031278F">
      <w:proofErr w:type="spellStart"/>
      <w:r w:rsidRPr="00191BA5">
        <w:rPr>
          <w:rStyle w:val="Style13ptBold"/>
        </w:rPr>
        <w:t>Rugh</w:t>
      </w:r>
      <w:proofErr w:type="spellEnd"/>
      <w:r w:rsidRPr="00191BA5">
        <w:rPr>
          <w:rStyle w:val="Style13ptBold"/>
        </w:rPr>
        <w:t xml:space="preserve"> 17</w:t>
      </w:r>
      <w:r>
        <w:t xml:space="preserve"> (William </w:t>
      </w:r>
      <w:proofErr w:type="spellStart"/>
      <w:r>
        <w:t>Rugh</w:t>
      </w:r>
      <w:proofErr w:type="spellEnd"/>
      <w:r w:rsidRPr="00191BA5">
        <w:t xml:space="preserve">, 1-10-2017, "American soft power and public diplomacy in the Arab world," Palgrave Communications, </w:t>
      </w:r>
      <w:hyperlink r:id="rId27" w:history="1">
        <w:r w:rsidRPr="00745802">
          <w:rPr>
            <w:rStyle w:val="Hyperlink"/>
          </w:rPr>
          <w:t>https://www.nature.com/articles/palcomms2016104</w:t>
        </w:r>
      </w:hyperlink>
      <w:r>
        <w:t>)</w:t>
      </w:r>
    </w:p>
    <w:p w:rsidR="0031278F" w:rsidRPr="00191BA5" w:rsidRDefault="0031278F" w:rsidP="0031278F">
      <w:r w:rsidRPr="00191BA5">
        <w:rPr>
          <w:sz w:val="16"/>
        </w:rPr>
        <w:t xml:space="preserve">In summary, the primary responsibility for </w:t>
      </w:r>
      <w:r w:rsidRPr="003C453D">
        <w:rPr>
          <w:rStyle w:val="StyleUnderline"/>
        </w:rPr>
        <w:t>making use of America’s soft power assets in communicating with audiences abroad rests with the US government’s public diplomacy professionals</w:t>
      </w:r>
      <w:r w:rsidRPr="00191BA5">
        <w:rPr>
          <w:sz w:val="16"/>
        </w:rPr>
        <w:t xml:space="preserve">. In the twenty-first century, they have faced a number of new challenges in carrying out their responsibilities. The most wide-reaching challenge has been the digital revolution in communication technology, which has made possible a wide array of competing private communicators who do not always present positive aspects of America’s soft power. Foreign audiences know more about America from non-USG sources and some of this information is negative. </w:t>
      </w:r>
      <w:r w:rsidRPr="003C453D">
        <w:rPr>
          <w:rStyle w:val="StyleUnderline"/>
        </w:rPr>
        <w:t>The private dissemination of American cultural products abroad does not always convey a positive image of America</w:t>
      </w:r>
      <w:r w:rsidRPr="00191BA5">
        <w:rPr>
          <w:sz w:val="16"/>
        </w:rPr>
        <w:t xml:space="preserve">. The </w:t>
      </w:r>
      <w:proofErr w:type="spellStart"/>
      <w:r w:rsidRPr="00191BA5">
        <w:rPr>
          <w:sz w:val="16"/>
        </w:rPr>
        <w:t>behaviour</w:t>
      </w:r>
      <w:proofErr w:type="spellEnd"/>
      <w:r w:rsidRPr="00191BA5">
        <w:rPr>
          <w:sz w:val="16"/>
        </w:rPr>
        <w:t xml:space="preserve"> of private American citizens, conveyed by social media, is sometimes misunderstood abroad. Meanwhile, </w:t>
      </w:r>
      <w:r w:rsidRPr="003C453D">
        <w:rPr>
          <w:rStyle w:val="StyleUnderline"/>
        </w:rPr>
        <w:t>other developments, such as the increase in security requirements as a result of terrorist attacks, and the development of Pentagon communication with foreign audiences in peacetime, have also complicated the efforts of the US government’s ability to make best use of America’s soft power</w:t>
      </w:r>
      <w:r w:rsidRPr="00191BA5">
        <w:rPr>
          <w:sz w:val="16"/>
        </w:rPr>
        <w:t xml:space="preserve">. These trends are likely to continue. Finally, </w:t>
      </w:r>
      <w:r w:rsidRPr="003C453D">
        <w:rPr>
          <w:rStyle w:val="StyleUnderline"/>
        </w:rPr>
        <w:t>the judgment that American power has declined generally is probably premature, so this does not substantially impact the effect of American soft power</w:t>
      </w:r>
      <w:r w:rsidRPr="00191BA5">
        <w:rPr>
          <w:sz w:val="16"/>
        </w:rPr>
        <w:t>.</w:t>
      </w:r>
    </w:p>
    <w:p w:rsidR="0031278F" w:rsidRPr="005E4416" w:rsidRDefault="0031278F" w:rsidP="0031278F">
      <w:pPr>
        <w:pStyle w:val="Heading3"/>
      </w:pPr>
      <w:r>
        <w:t xml:space="preserve">Democracy -&gt; Soft </w:t>
      </w:r>
      <w:proofErr w:type="spellStart"/>
      <w:r>
        <w:t>Poewr</w:t>
      </w:r>
      <w:proofErr w:type="spellEnd"/>
    </w:p>
    <w:p w:rsidR="0031278F" w:rsidRDefault="0031278F" w:rsidP="0031278F">
      <w:pPr>
        <w:pStyle w:val="Heading4"/>
      </w:pPr>
      <w:r>
        <w:t>Preserving US democratic ideals is key to maintaining its soft power</w:t>
      </w:r>
    </w:p>
    <w:p w:rsidR="0031278F" w:rsidRDefault="0031278F" w:rsidP="0031278F">
      <w:r w:rsidRPr="003E35F0">
        <w:rPr>
          <w:rStyle w:val="Style13ptBold"/>
        </w:rPr>
        <w:t>Nye 4</w:t>
      </w:r>
      <w:r>
        <w:t xml:space="preserve"> (</w:t>
      </w:r>
      <w:r w:rsidRPr="003E35F0">
        <w:t xml:space="preserve">Nye, </w:t>
      </w:r>
      <w:r>
        <w:t>Joseph. – d</w:t>
      </w:r>
      <w:r w:rsidRPr="003E35F0">
        <w:t>ean of Harvard's Kennedy School of Government</w:t>
      </w:r>
      <w:r>
        <w:t>, 4-19</w:t>
      </w:r>
      <w:r w:rsidRPr="003E35F0">
        <w:t>-2004, "America needs to use soft power: JOSEPH NYE:: [LONDON 1ST EDITION]," Financial Time</w:t>
      </w:r>
      <w:r>
        <w:t xml:space="preserve">s) </w:t>
      </w:r>
      <w:proofErr w:type="spellStart"/>
      <w:r>
        <w:t>jl</w:t>
      </w:r>
      <w:proofErr w:type="spellEnd"/>
    </w:p>
    <w:p w:rsidR="0031278F" w:rsidRDefault="0031278F" w:rsidP="0031278F">
      <w:pPr>
        <w:rPr>
          <w:rStyle w:val="StyleUnderline"/>
        </w:rPr>
      </w:pPr>
      <w:r w:rsidRPr="003E35F0">
        <w:rPr>
          <w:sz w:val="16"/>
        </w:rPr>
        <w:t xml:space="preserve">Despite the current violence in Iraq, the </w:t>
      </w:r>
      <w:r w:rsidRPr="003E35F0">
        <w:rPr>
          <w:rStyle w:val="StyleUnderline"/>
        </w:rPr>
        <w:t>US will need soft power</w:t>
      </w:r>
      <w:r w:rsidRPr="003E35F0">
        <w:rPr>
          <w:sz w:val="16"/>
        </w:rPr>
        <w:t xml:space="preserve"> as well as hard power if it is to succeed there and in other countries in the Middle East. As the past year has shown, hard military power provides only part of the solution. </w:t>
      </w:r>
      <w:r w:rsidRPr="003E35F0">
        <w:rPr>
          <w:rStyle w:val="StyleUnderline"/>
        </w:rPr>
        <w:t>The US won the cold war</w:t>
      </w:r>
      <w:r w:rsidRPr="003E35F0">
        <w:rPr>
          <w:sz w:val="16"/>
        </w:rPr>
        <w:t xml:space="preserve"> in part by deterring Soviet aggression with hard military power but also </w:t>
      </w:r>
      <w:r w:rsidRPr="003E35F0">
        <w:rPr>
          <w:rStyle w:val="StyleUnderline"/>
        </w:rPr>
        <w:t xml:space="preserve">by using its soft power in the form of exchange </w:t>
      </w:r>
      <w:proofErr w:type="spellStart"/>
      <w:r w:rsidRPr="003E35F0">
        <w:rPr>
          <w:rStyle w:val="StyleUnderline"/>
        </w:rPr>
        <w:t>programmes</w:t>
      </w:r>
      <w:proofErr w:type="spellEnd"/>
      <w:r w:rsidRPr="003E35F0">
        <w:rPr>
          <w:rStyle w:val="StyleUnderline"/>
        </w:rPr>
        <w:t xml:space="preserve"> and broadcasts that penetrated the Iron Curtain with American values.</w:t>
      </w:r>
      <w:r w:rsidRPr="003E35F0">
        <w:rPr>
          <w:sz w:val="16"/>
        </w:rPr>
        <w:t xml:space="preserve"> First, </w:t>
      </w:r>
      <w:r w:rsidRPr="003E35F0">
        <w:rPr>
          <w:rStyle w:val="StyleUnderline"/>
        </w:rPr>
        <w:t>the US has to become more agile in quickly responding to and explaining current events</w:t>
      </w:r>
      <w:r w:rsidRPr="003E35F0">
        <w:rPr>
          <w:sz w:val="16"/>
        </w:rPr>
        <w:t xml:space="preserve">. New Arabic-language broadcasting units such as Radio </w:t>
      </w:r>
      <w:proofErr w:type="spellStart"/>
      <w:r w:rsidRPr="003E35F0">
        <w:rPr>
          <w:sz w:val="16"/>
        </w:rPr>
        <w:t>Sawa</w:t>
      </w:r>
      <w:proofErr w:type="spellEnd"/>
      <w:r w:rsidRPr="003E35F0">
        <w:rPr>
          <w:sz w:val="16"/>
        </w:rPr>
        <w:t xml:space="preserve"> and al-</w:t>
      </w:r>
      <w:proofErr w:type="spellStart"/>
      <w:r w:rsidRPr="003E35F0">
        <w:rPr>
          <w:sz w:val="16"/>
        </w:rPr>
        <w:t>Hurra</w:t>
      </w:r>
      <w:proofErr w:type="spellEnd"/>
      <w:r w:rsidRPr="003E35F0">
        <w:rPr>
          <w:sz w:val="16"/>
        </w:rPr>
        <w:t xml:space="preserve">, which intersperse news with popular music, are a step in the right direction but Americans will also have to work more effectively with Arab news media such as al- Jazeera. Second, the US needs to develop strategic themes that include better explanations of American policies and how they relate to the values of moderate Muslims. For example, the charge that US policies are indifferent to the destruction of Muslim lives can be answered by pointing to US interventions that saved Muslim lives in Bosnia and Kosovo. The US and its allies must also promote a long-term strategy of cultural and educational exchanges that develops a richer and more open civil society in Middle Eastern countries. The most effective spokesmen for the US are not Americans themselves but indigenous surrogates who understand America's virtues as well as its faults. That is why </w:t>
      </w:r>
      <w:r w:rsidRPr="003E35F0">
        <w:rPr>
          <w:rStyle w:val="StyleUnderline"/>
        </w:rPr>
        <w:t>visa policies</w:t>
      </w:r>
      <w:r w:rsidRPr="003E35F0">
        <w:rPr>
          <w:sz w:val="16"/>
        </w:rPr>
        <w:t xml:space="preserve"> </w:t>
      </w:r>
      <w:r w:rsidRPr="003E35F0">
        <w:rPr>
          <w:rStyle w:val="StyleUnderline"/>
        </w:rPr>
        <w:t>that</w:t>
      </w:r>
      <w:r w:rsidRPr="003E35F0">
        <w:rPr>
          <w:sz w:val="16"/>
        </w:rPr>
        <w:t xml:space="preserve"> have </w:t>
      </w:r>
      <w:r w:rsidRPr="003E35F0">
        <w:rPr>
          <w:rStyle w:val="StyleUnderline"/>
        </w:rPr>
        <w:t>reduced the number of</w:t>
      </w:r>
      <w:r w:rsidRPr="003E35F0">
        <w:rPr>
          <w:sz w:val="16"/>
        </w:rPr>
        <w:t xml:space="preserve"> Muslim students </w:t>
      </w:r>
      <w:r w:rsidRPr="003E35F0">
        <w:rPr>
          <w:rStyle w:val="StyleUnderline"/>
        </w:rPr>
        <w:t>in the US tend to do more harm than good</w:t>
      </w:r>
      <w:r w:rsidRPr="003E35F0">
        <w:rPr>
          <w:sz w:val="16"/>
        </w:rPr>
        <w:t xml:space="preserve">. There are many strands to a long-term strategy for nurturing soft power resources and promoting conditions for the development of democracy. But </w:t>
      </w:r>
      <w:r w:rsidRPr="003E35F0">
        <w:rPr>
          <w:rStyle w:val="StyleUnderline"/>
        </w:rPr>
        <w:t>none will be effective unless the style and substance of US policies are consistent with the larger democratic message.</w:t>
      </w:r>
    </w:p>
    <w:p w:rsidR="0031278F" w:rsidRDefault="0031278F" w:rsidP="0031278F">
      <w:pPr>
        <w:pStyle w:val="Heading3"/>
      </w:pPr>
      <w:r>
        <w:t>Econ -&gt; Soft Power</w:t>
      </w:r>
    </w:p>
    <w:p w:rsidR="005A09B0" w:rsidRDefault="005A09B0" w:rsidP="005A09B0">
      <w:pPr>
        <w:pStyle w:val="Heading4"/>
      </w:pPr>
      <w:r>
        <w:t>Strong domestic businesses can further US soft power</w:t>
      </w:r>
    </w:p>
    <w:p w:rsidR="005A09B0" w:rsidRDefault="005A09B0" w:rsidP="005A09B0">
      <w:r w:rsidRPr="004B5E5B">
        <w:rPr>
          <w:rStyle w:val="Style13ptBold"/>
        </w:rPr>
        <w:t>Daily News</w:t>
      </w:r>
      <w:r>
        <w:t xml:space="preserve"> (Daily News</w:t>
      </w:r>
      <w:r w:rsidRPr="004B5E5B">
        <w:t>, 9-9-2016, "Soft power on global theatre: Coer</w:t>
      </w:r>
      <w:r>
        <w:t>cive hard power on the wane," Colombo</w:t>
      </w:r>
      <w:r w:rsidRPr="004B5E5B">
        <w:t xml:space="preserve">, </w:t>
      </w:r>
      <w:hyperlink r:id="rId28" w:history="1">
        <w:r w:rsidRPr="00745802">
          <w:rPr>
            <w:rStyle w:val="Hyperlink"/>
          </w:rPr>
          <w:t>https://search-proquest-com.proxy.lib.umich.edu/news/docview/1817659033/99229BFA4D4F4D3FPQ/7?accountid=14667</w:t>
        </w:r>
      </w:hyperlink>
      <w:r>
        <w:t xml:space="preserve">) </w:t>
      </w:r>
      <w:proofErr w:type="spellStart"/>
      <w:r>
        <w:t>jl</w:t>
      </w:r>
      <w:proofErr w:type="spellEnd"/>
    </w:p>
    <w:p w:rsidR="005A09B0" w:rsidRDefault="005A09B0" w:rsidP="005A09B0">
      <w:pPr>
        <w:rPr>
          <w:sz w:val="16"/>
        </w:rPr>
      </w:pPr>
      <w:r w:rsidRPr="004B5E5B">
        <w:rPr>
          <w:sz w:val="16"/>
        </w:rPr>
        <w:t>American soft power Unlike China, the United States has done an excellent job of marketing itself as a cultural producer and ideological compass for the world. "</w:t>
      </w:r>
      <w:r w:rsidRPr="00C15223">
        <w:rPr>
          <w:rStyle w:val="StyleUnderline"/>
        </w:rPr>
        <w:t>Soft Power is closely linked to nation branding</w:t>
      </w:r>
      <w:r w:rsidRPr="004B5E5B">
        <w:rPr>
          <w:sz w:val="16"/>
        </w:rPr>
        <w:t xml:space="preserve">. </w:t>
      </w:r>
      <w:r w:rsidRPr="00C15223">
        <w:rPr>
          <w:rStyle w:val="StyleUnderline"/>
        </w:rPr>
        <w:t>The best practitioners of soft power mark their country as a commodity</w:t>
      </w:r>
      <w:r w:rsidRPr="004B5E5B">
        <w:rPr>
          <w:sz w:val="16"/>
        </w:rPr>
        <w:t xml:space="preserve"> of sorts," said Professor </w:t>
      </w:r>
      <w:proofErr w:type="spellStart"/>
      <w:r w:rsidRPr="004B5E5B">
        <w:rPr>
          <w:sz w:val="16"/>
        </w:rPr>
        <w:t>Shyam</w:t>
      </w:r>
      <w:proofErr w:type="spellEnd"/>
      <w:r w:rsidRPr="004B5E5B">
        <w:rPr>
          <w:sz w:val="16"/>
        </w:rPr>
        <w:t xml:space="preserve"> </w:t>
      </w:r>
      <w:proofErr w:type="spellStart"/>
      <w:r w:rsidRPr="004B5E5B">
        <w:rPr>
          <w:sz w:val="16"/>
        </w:rPr>
        <w:t>Tekwani</w:t>
      </w:r>
      <w:proofErr w:type="spellEnd"/>
      <w:r w:rsidRPr="004B5E5B">
        <w:rPr>
          <w:sz w:val="16"/>
        </w:rPr>
        <w:t xml:space="preserve"> of the Asia-Pacific Centre for Security Studies. </w:t>
      </w:r>
      <w:r w:rsidRPr="00C15223">
        <w:rPr>
          <w:rStyle w:val="StyleUnderline"/>
        </w:rPr>
        <w:t>The U</w:t>
      </w:r>
      <w:r w:rsidRPr="004B5E5B">
        <w:rPr>
          <w:sz w:val="16"/>
        </w:rPr>
        <w:t xml:space="preserve">nited </w:t>
      </w:r>
      <w:r w:rsidRPr="00C15223">
        <w:rPr>
          <w:rStyle w:val="StyleUnderline"/>
        </w:rPr>
        <w:t>S</w:t>
      </w:r>
      <w:r w:rsidRPr="004B5E5B">
        <w:rPr>
          <w:sz w:val="16"/>
        </w:rPr>
        <w:t xml:space="preserve">tates </w:t>
      </w:r>
      <w:r w:rsidRPr="00C15223">
        <w:rPr>
          <w:rStyle w:val="StyleUnderline"/>
        </w:rPr>
        <w:t>has succeeded</w:t>
      </w:r>
      <w:r w:rsidRPr="004B5E5B">
        <w:rPr>
          <w:sz w:val="16"/>
        </w:rPr>
        <w:t xml:space="preserve"> inexpertly </w:t>
      </w:r>
      <w:r w:rsidRPr="00C15223">
        <w:rPr>
          <w:rStyle w:val="StyleUnderline"/>
        </w:rPr>
        <w:t>commodifying its culture</w:t>
      </w:r>
      <w:r w:rsidRPr="004B5E5B">
        <w:rPr>
          <w:sz w:val="16"/>
        </w:rPr>
        <w:t xml:space="preserve">, as whenever one purchases an American product, he or she is effectively purchasing a piece of American lifestyle. Listening to American music allows one to have a sense of cultural literacy of belonging to a global group of tastemakers. Watching American television and movies often with highly </w:t>
      </w:r>
      <w:proofErr w:type="spellStart"/>
      <w:r w:rsidRPr="004B5E5B">
        <w:rPr>
          <w:sz w:val="16"/>
        </w:rPr>
        <w:t>sexualised</w:t>
      </w:r>
      <w:proofErr w:type="spellEnd"/>
      <w:r w:rsidRPr="004B5E5B">
        <w:rPr>
          <w:sz w:val="16"/>
        </w:rPr>
        <w:t xml:space="preserve"> characters, allows people to partake of an unrepentant hedonism and sensory liberation. Though controversial across much of the world, American films and television provide a sense of freedom for those from more conservative countries. For this reason they are attractive. Furthermore, many American brands act as status symbols. If you live in a comparatively poor country, but have an iPhone, you are immediately considered a global citizen, one of the select who participates in American luxury in some way. America gains vast cultural capital from its brands, which largely connote luxury, pleasure and fun. The fact is that </w:t>
      </w:r>
      <w:r w:rsidRPr="00C15223">
        <w:rPr>
          <w:rStyle w:val="StyleUnderline"/>
        </w:rPr>
        <w:t>private brands provide much of the legwork for American soft power is a boon for the government arm of soft power</w:t>
      </w:r>
      <w:r w:rsidRPr="004B5E5B">
        <w:rPr>
          <w:sz w:val="16"/>
        </w:rPr>
        <w:t xml:space="preserve">. Whereas China rarely denounces a country based on its politics. America has fashioned itself as a protector of democracy and human rights notwithstanding its misadventures in Vietnam, Afghanistan and Iraq. Despite contradictions, the US had thrown resources behind Sri Lanka's continuing quest to guarantee human rights to all and to write a new constitution. During her visit to Sri Lanka in July, Assistant Secretary of State Nisha Biswal voiced her support for the government's efforts. "Sri Lanka is showing the world how political reform and economic growth could go hand in hand," she said. This, in a nutshell, is the American international dream: a once war-torn nation sets up a democratic government, rights the wrongs of the past and takes off on a course of exponential growth. These words are soft power in action, as Biswal touts the democratically elected unity government and signals that better times are ahead. She is relaying the dogma of democracy seasoned with economic miracles. Though </w:t>
      </w:r>
      <w:r w:rsidRPr="004B5E5B">
        <w:rPr>
          <w:rStyle w:val="StyleUnderline"/>
        </w:rPr>
        <w:t xml:space="preserve">America depends on commercial brands and a somewhat </w:t>
      </w:r>
      <w:proofErr w:type="spellStart"/>
      <w:r w:rsidRPr="004B5E5B">
        <w:rPr>
          <w:rStyle w:val="StyleUnderline"/>
        </w:rPr>
        <w:t>well defined</w:t>
      </w:r>
      <w:proofErr w:type="spellEnd"/>
      <w:r w:rsidRPr="004B5E5B">
        <w:rPr>
          <w:rStyle w:val="StyleUnderline"/>
        </w:rPr>
        <w:t xml:space="preserve"> political ideology to mobilize its soft power, business is also a crucial method through which the country operates on the world stage</w:t>
      </w:r>
      <w:r w:rsidRPr="004B5E5B">
        <w:rPr>
          <w:sz w:val="16"/>
        </w:rPr>
        <w:t>. The possible inclusion of Sri Lanka in the Trans-Pacific Partnership (TPP), a free trade agreement, is a prime example. Though the TPP is still up in the air due to the impending presidential election, Deputy Foreign Minister Harsha de Silva this week said that the treaty would be ratified if Hillary Clinton was elected. This would be a huge step in Sri Lankan-American relations, as China had not ratified the deal. Sri Lanka could be pulled away from China's orbit and into the greater Pacific Rim community. This, of course, would increase American influence on the island, which is never a bad thing for the United States.</w:t>
      </w:r>
    </w:p>
    <w:p w:rsidR="005A09B0" w:rsidRPr="00023357" w:rsidRDefault="005A09B0" w:rsidP="005A09B0">
      <w:pPr>
        <w:pStyle w:val="Heading4"/>
      </w:pPr>
      <w:r>
        <w:t>Continuation of soft power is key to global affairs</w:t>
      </w:r>
    </w:p>
    <w:p w:rsidR="005A09B0" w:rsidRDefault="005A09B0" w:rsidP="005A09B0">
      <w:r w:rsidRPr="00023357">
        <w:rPr>
          <w:rStyle w:val="Style13ptBold"/>
        </w:rPr>
        <w:t>Jenkins 6</w:t>
      </w:r>
      <w:r>
        <w:t xml:space="preserve"> (Garry W. Jenkins,</w:t>
      </w:r>
      <w:r w:rsidRPr="00023357">
        <w:t xml:space="preserve"> Sep 13, 2006</w:t>
      </w:r>
      <w:r>
        <w:t>, “Soft Power, Strategic Security and International Philanthropy”, Law Journal Library p. 773,</w:t>
      </w:r>
      <w:r w:rsidRPr="00023357">
        <w:t xml:space="preserve"> </w:t>
      </w:r>
      <w:hyperlink r:id="rId29" w:history="1">
        <w:r w:rsidRPr="00745802">
          <w:rPr>
            <w:rStyle w:val="Hyperlink"/>
          </w:rPr>
          <w:t>https://heinonline-org.proxy.lib.umich.edu/HOL/Page?collection=journals&amp;handle=hein.journals/nclr85&amp;id=786</w:t>
        </w:r>
      </w:hyperlink>
      <w:r>
        <w:t xml:space="preserve">) </w:t>
      </w:r>
      <w:proofErr w:type="spellStart"/>
      <w:r>
        <w:t>jl</w:t>
      </w:r>
      <w:proofErr w:type="spellEnd"/>
    </w:p>
    <w:p w:rsidR="005A09B0" w:rsidRDefault="005A09B0" w:rsidP="005A09B0">
      <w:pPr>
        <w:rPr>
          <w:sz w:val="16"/>
        </w:rPr>
      </w:pPr>
      <w:r w:rsidRPr="00023357">
        <w:rPr>
          <w:sz w:val="16"/>
        </w:rPr>
        <w:t xml:space="preserve">This Article details how international philanthropy advances U.S. security interests. Although the work undertaken by charitable organizations advantages its intended beneficiaries, it simultaneously generates several important byproducts that serve American interests. </w:t>
      </w:r>
      <w:r w:rsidRPr="00023357">
        <w:rPr>
          <w:rStyle w:val="StyleUnderline"/>
        </w:rPr>
        <w:t>The United States as a whole also benefits from private overseas giving because</w:t>
      </w:r>
      <w:r w:rsidRPr="00023357">
        <w:rPr>
          <w:sz w:val="16"/>
        </w:rPr>
        <w:t xml:space="preserve"> philanthropy can be a powerful tool of public diplomacy</w:t>
      </w:r>
      <w:r w:rsidRPr="00023357">
        <w:rPr>
          <w:rStyle w:val="StyleUnderline"/>
        </w:rPr>
        <w:t>: it enhances the U.S. image abroad, facilitates the sharing of ideas and values, and places U.S. institutions and people as partners in solving critical social ills.</w:t>
      </w:r>
      <w:r w:rsidRPr="00023357">
        <w:rPr>
          <w:sz w:val="16"/>
        </w:rPr>
        <w:t xml:space="preserve"> Scholars and policy analysts have increasingly recognized </w:t>
      </w:r>
      <w:r w:rsidRPr="00023357">
        <w:rPr>
          <w:rStyle w:val="StyleUnderline"/>
        </w:rPr>
        <w:t xml:space="preserve">that it is in the United </w:t>
      </w:r>
      <w:proofErr w:type="spellStart"/>
      <w:r w:rsidRPr="00023357">
        <w:rPr>
          <w:rStyle w:val="StyleUnderline"/>
        </w:rPr>
        <w:t>States's</w:t>
      </w:r>
      <w:proofErr w:type="spellEnd"/>
      <w:r w:rsidRPr="00023357">
        <w:rPr>
          <w:rStyle w:val="StyleUnderline"/>
        </w:rPr>
        <w:t xml:space="preserve"> interest to</w:t>
      </w:r>
      <w:r w:rsidRPr="00023357">
        <w:rPr>
          <w:sz w:val="16"/>
        </w:rPr>
        <w:t xml:space="preserve"> see </w:t>
      </w:r>
      <w:r w:rsidRPr="00023357">
        <w:rPr>
          <w:rStyle w:val="StyleUnderline"/>
        </w:rPr>
        <w:t>additional private resources</w:t>
      </w:r>
      <w:r w:rsidRPr="00023357">
        <w:rPr>
          <w:sz w:val="16"/>
        </w:rPr>
        <w:t xml:space="preserve"> brought to bear </w:t>
      </w:r>
      <w:r w:rsidRPr="00023357">
        <w:rPr>
          <w:rStyle w:val="StyleUnderline"/>
        </w:rPr>
        <w:t>to assist</w:t>
      </w:r>
      <w:r w:rsidRPr="00023357">
        <w:rPr>
          <w:sz w:val="16"/>
        </w:rPr>
        <w:t xml:space="preserve"> developing countries build stable societies by addressing poverty, health crises, environmental degradation, economic development, educational challenges, and </w:t>
      </w:r>
      <w:r w:rsidRPr="00023357">
        <w:rPr>
          <w:rStyle w:val="StyleUnderline"/>
        </w:rPr>
        <w:t>other global problems</w:t>
      </w:r>
      <w:r w:rsidRPr="00023357">
        <w:rPr>
          <w:sz w:val="16"/>
        </w:rPr>
        <w:t>. In addition, it is through the support of private U.S. entities that foreign local nonprofit counterparts in the developing world can be sustained and strengthened so that they can contribute to the development of civil society. One central theme of this Article is that international philanthropy, although independent from government control, helps to generate "</w:t>
      </w:r>
      <w:r w:rsidRPr="00023357">
        <w:rPr>
          <w:rStyle w:val="StyleUnderline"/>
        </w:rPr>
        <w:t>soft power</w:t>
      </w:r>
      <w:r w:rsidRPr="00023357">
        <w:rPr>
          <w:sz w:val="16"/>
        </w:rPr>
        <w:t xml:space="preserve">"" for the U.S. government that </w:t>
      </w:r>
      <w:r w:rsidRPr="00023357">
        <w:rPr>
          <w:rStyle w:val="StyleUnderline"/>
        </w:rPr>
        <w:t>is used to influence others and garner cooperation in global affairs</w:t>
      </w:r>
      <w:r w:rsidRPr="00023357">
        <w:rPr>
          <w:sz w:val="16"/>
        </w:rPr>
        <w:t>. I take the position that the U.S. government policy should support international philanthropy not only for altruistic purposes but also out of enlightened self-interest.</w:t>
      </w:r>
    </w:p>
    <w:p w:rsidR="0031278F" w:rsidRDefault="0031278F" w:rsidP="0031278F">
      <w:pPr>
        <w:pStyle w:val="Heading3"/>
      </w:pPr>
      <w:r>
        <w:t>AT: Trump Thumps</w:t>
      </w:r>
    </w:p>
    <w:p w:rsidR="0031278F" w:rsidRDefault="0031278F" w:rsidP="0031278F">
      <w:pPr>
        <w:pStyle w:val="Heading4"/>
      </w:pPr>
      <w:r>
        <w:t>America soft power is resilient despite Trump</w:t>
      </w:r>
    </w:p>
    <w:p w:rsidR="0031278F" w:rsidRDefault="0031278F" w:rsidP="0031278F">
      <w:r w:rsidRPr="00C37FA5">
        <w:rPr>
          <w:rStyle w:val="Style13ptBold"/>
        </w:rPr>
        <w:t>Brands 17</w:t>
      </w:r>
      <w:r>
        <w:t xml:space="preserve"> (</w:t>
      </w:r>
      <w:r w:rsidRPr="00C37FA5">
        <w:t>Brands, Hal.</w:t>
      </w:r>
      <w:r>
        <w:t xml:space="preserve"> – </w:t>
      </w:r>
      <w:r w:rsidRPr="00C37FA5">
        <w:t>graduated from Stanford University and earned a Ph.D. in history from Yale University</w:t>
      </w:r>
      <w:r>
        <w:t xml:space="preserve"> and </w:t>
      </w:r>
      <w:r w:rsidRPr="00C37FA5">
        <w:t xml:space="preserve">is the Henry A. Kissinger Distinguished Professor of Global Affairs at the Johns Hopkins University School of Advanced International Studies (SAIS) and a Senior Fellow at the Center for Strategic and Budgetary Assessments and the Foreign Policy Research Institute, Dec 2017, "The Unexceptional Superpower: American Grand Strategy in the Age of Trump," London Vol. 59, </w:t>
      </w:r>
      <w:proofErr w:type="spellStart"/>
      <w:r w:rsidRPr="00C37FA5">
        <w:t>Iss</w:t>
      </w:r>
      <w:proofErr w:type="spellEnd"/>
      <w:r w:rsidRPr="00C37FA5">
        <w:t>. 6</w:t>
      </w:r>
      <w:r>
        <w:t xml:space="preserve">) </w:t>
      </w:r>
      <w:proofErr w:type="spellStart"/>
      <w:r>
        <w:t>jl</w:t>
      </w:r>
      <w:proofErr w:type="spellEnd"/>
    </w:p>
    <w:p w:rsidR="0031278F" w:rsidRPr="00B14658" w:rsidRDefault="0031278F" w:rsidP="0031278F">
      <w:pPr>
        <w:rPr>
          <w:sz w:val="16"/>
        </w:rPr>
      </w:pPr>
      <w:r w:rsidRPr="00432629">
        <w:rPr>
          <w:sz w:val="16"/>
        </w:rPr>
        <w:t xml:space="preserve">Breathlessness should be avoided in considering the ramifications here: </w:t>
      </w:r>
      <w:r w:rsidRPr="00E97865">
        <w:rPr>
          <w:rStyle w:val="StyleUnderline"/>
        </w:rPr>
        <w:t xml:space="preserve">Trump’s </w:t>
      </w:r>
      <w:proofErr w:type="spellStart"/>
      <w:r w:rsidRPr="00E97865">
        <w:rPr>
          <w:rStyle w:val="StyleUnderline"/>
        </w:rPr>
        <w:t>behaviour</w:t>
      </w:r>
      <w:proofErr w:type="spellEnd"/>
      <w:r w:rsidRPr="00E97865">
        <w:rPr>
          <w:rStyle w:val="StyleUnderline"/>
        </w:rPr>
        <w:t xml:space="preserve"> will not cause US power and leadership to collapse</w:t>
      </w:r>
      <w:r w:rsidRPr="00432629">
        <w:rPr>
          <w:sz w:val="16"/>
        </w:rPr>
        <w:t xml:space="preserve"> overnight.  </w:t>
      </w:r>
      <w:r w:rsidRPr="00E97865">
        <w:rPr>
          <w:rStyle w:val="StyleUnderline"/>
        </w:rPr>
        <w:t>Nor  does  his  presidency  spell  imminent  doom  for  the  system  America has</w:t>
      </w:r>
      <w:r w:rsidRPr="00432629">
        <w:rPr>
          <w:sz w:val="16"/>
        </w:rPr>
        <w:t xml:space="preserve"> done so much to </w:t>
      </w:r>
      <w:r w:rsidRPr="00E97865">
        <w:rPr>
          <w:rStyle w:val="StyleUnderline"/>
        </w:rPr>
        <w:t>create</w:t>
      </w:r>
      <w:r w:rsidRPr="00432629">
        <w:rPr>
          <w:sz w:val="16"/>
        </w:rPr>
        <w:t xml:space="preserve">. America’s core alliances are sufficiently </w:t>
      </w:r>
      <w:proofErr w:type="spellStart"/>
      <w:r w:rsidRPr="00432629">
        <w:rPr>
          <w:sz w:val="16"/>
        </w:rPr>
        <w:t>institutionalised</w:t>
      </w:r>
      <w:proofErr w:type="spellEnd"/>
      <w:r w:rsidRPr="00432629">
        <w:rPr>
          <w:sz w:val="16"/>
        </w:rPr>
        <w:t xml:space="preserve"> that they will surely outlast Trump; likewise, the </w:t>
      </w:r>
      <w:r w:rsidRPr="00E97865">
        <w:rPr>
          <w:rStyle w:val="StyleUnderline"/>
        </w:rPr>
        <w:t>international trade system has sufficient resiliency and support</w:t>
      </w:r>
      <w:r w:rsidRPr="00432629">
        <w:rPr>
          <w:sz w:val="16"/>
        </w:rPr>
        <w:t xml:space="preserve"> from other leading members </w:t>
      </w:r>
      <w:r w:rsidRPr="00E97865">
        <w:rPr>
          <w:rStyle w:val="StyleUnderline"/>
        </w:rPr>
        <w:t>that it</w:t>
      </w:r>
      <w:r w:rsidRPr="00432629">
        <w:rPr>
          <w:sz w:val="16"/>
        </w:rPr>
        <w:t xml:space="preserve">, too, </w:t>
      </w:r>
      <w:r w:rsidRPr="00E97865">
        <w:rPr>
          <w:rStyle w:val="StyleUnderline"/>
        </w:rPr>
        <w:t>can be</w:t>
      </w:r>
      <w:r w:rsidRPr="00432629">
        <w:rPr>
          <w:sz w:val="16"/>
        </w:rPr>
        <w:t xml:space="preserve"> reasonably </w:t>
      </w:r>
      <w:r w:rsidRPr="00E97865">
        <w:rPr>
          <w:rStyle w:val="StyleUnderline"/>
        </w:rPr>
        <w:t>expected to endure</w:t>
      </w:r>
      <w:r w:rsidRPr="00432629">
        <w:rPr>
          <w:sz w:val="16"/>
        </w:rPr>
        <w:t xml:space="preserve">, even though  it  will  come  under  far  greater  pressure.  </w:t>
      </w:r>
      <w:r w:rsidRPr="00432629">
        <w:rPr>
          <w:rStyle w:val="StyleUnderline"/>
        </w:rPr>
        <w:t>America’s</w:t>
      </w:r>
      <w:r w:rsidRPr="00432629">
        <w:rPr>
          <w:sz w:val="16"/>
        </w:rPr>
        <w:t xml:space="preserve">  international  </w:t>
      </w:r>
      <w:r w:rsidRPr="00432629">
        <w:rPr>
          <w:rStyle w:val="StyleUnderline"/>
        </w:rPr>
        <w:t>image  may  recover  once  Trump  departs</w:t>
      </w:r>
      <w:r w:rsidRPr="00432629">
        <w:rPr>
          <w:sz w:val="16"/>
        </w:rPr>
        <w:t xml:space="preserve">  the  scene  (as  it  did  after  George  W.  Bush’s  presidency),  and  the  United  States  will  retain,  for  many  years  to come, ample hard-power capacity to influence global affairs. The silver lining,  then,  is  that  </w:t>
      </w:r>
      <w:r w:rsidRPr="00432629">
        <w:rPr>
          <w:rStyle w:val="StyleUnderline"/>
        </w:rPr>
        <w:t>America  is  simply  too  powerful,  and  the  international  order it has underwritten too robust and successful, for Trump to squander</w:t>
      </w:r>
      <w:r w:rsidRPr="00432629">
        <w:rPr>
          <w:sz w:val="16"/>
        </w:rPr>
        <w:t>. Hal Brands this strategic inheritance entirely. The dark cloud, however, is that Trump can still cause real damage over the course of a four-year or perhaps eight- year presidency, and that the damage will only accumulate the longer this approach to foreign policy persists.</w:t>
      </w:r>
    </w:p>
    <w:p w:rsidR="00AD2FC7" w:rsidRDefault="00AD2FC7" w:rsidP="00AD2FC7">
      <w:pPr>
        <w:pStyle w:val="Heading1"/>
      </w:pPr>
      <w:proofErr w:type="spellStart"/>
      <w:r>
        <w:t>Heg</w:t>
      </w:r>
      <w:proofErr w:type="spellEnd"/>
      <w:r>
        <w:t xml:space="preserve"> Bad</w:t>
      </w:r>
    </w:p>
    <w:p w:rsidR="009E2B0B" w:rsidRDefault="009E2B0B" w:rsidP="00980D85">
      <w:pPr>
        <w:pStyle w:val="Heading2"/>
      </w:pPr>
      <w:proofErr w:type="spellStart"/>
      <w:r>
        <w:t>Heg</w:t>
      </w:r>
      <w:proofErr w:type="spellEnd"/>
      <w:r>
        <w:t xml:space="preserve"> Decline Peaceful</w:t>
      </w:r>
    </w:p>
    <w:p w:rsidR="009E2B0B" w:rsidRDefault="009E2B0B" w:rsidP="009E2B0B">
      <w:pPr>
        <w:pStyle w:val="Heading3"/>
      </w:pPr>
      <w:r>
        <w:t>1NC/2AC – Hegemony Decline Peaceful</w:t>
      </w:r>
    </w:p>
    <w:p w:rsidR="009E2B0B" w:rsidRPr="00980D85" w:rsidRDefault="009E2B0B" w:rsidP="009E2B0B">
      <w:pPr>
        <w:pStyle w:val="Heading4"/>
      </w:pPr>
      <w:r>
        <w:t xml:space="preserve">Hegemonic decline will be peaceful </w:t>
      </w:r>
    </w:p>
    <w:p w:rsidR="009E2B0B" w:rsidRPr="00731F10" w:rsidRDefault="009E2B0B" w:rsidP="009E2B0B">
      <w:proofErr w:type="spellStart"/>
      <w:r w:rsidRPr="00731F10">
        <w:rPr>
          <w:rStyle w:val="Style13ptBold"/>
        </w:rPr>
        <w:t>Fettweis</w:t>
      </w:r>
      <w:proofErr w:type="spellEnd"/>
      <w:r w:rsidRPr="00731F10">
        <w:rPr>
          <w:rStyle w:val="Style13ptBold"/>
        </w:rPr>
        <w:t xml:space="preserve"> 2017</w:t>
      </w:r>
      <w:r>
        <w:t xml:space="preserve"> - Associate Professor of Political Science at Tulane University </w:t>
      </w:r>
      <w:r>
        <w:br/>
        <w:t>Christopher, "Unipolarity, Hegemony, and the New Peace," Security Studies, 26:3, 423-451, DOI: 10.1080/09636412.2017.1306394</w:t>
      </w:r>
    </w:p>
    <w:p w:rsidR="009E2B0B" w:rsidRDefault="009E2B0B" w:rsidP="009E2B0B">
      <w:r w:rsidRPr="00731F10">
        <w:rPr>
          <w:rStyle w:val="StyleUnderline"/>
        </w:rPr>
        <w:t>Why has armed conflict declined to historically low levels</w:t>
      </w:r>
      <w:r>
        <w:t xml:space="preserve">? What accounts for the post-Cold War peace, and how long is it likely to last? Surely no questions are more important for either the theory or practice of international relations, and few are harder to answer. Only by understanding the causes of the New Peace can we extrapolate its likely future, however, and plan accordingly. Of the many possible independent variables, </w:t>
      </w:r>
      <w:r w:rsidRPr="00731F10">
        <w:rPr>
          <w:rStyle w:val="StyleUnderline"/>
        </w:rPr>
        <w:t>none is more controversial than the suggestion that hegemonic stability is at work. The possibility that the United States</w:t>
      </w:r>
      <w:r>
        <w:t xml:space="preserve">, wittingly or not, </w:t>
      </w:r>
      <w:r w:rsidRPr="00731F10">
        <w:rPr>
          <w:rStyle w:val="StyleUnderline"/>
        </w:rPr>
        <w:t>has essentially established a global Pax Americana is generally overlooked by the major scholarly works on the subject</w:t>
      </w:r>
      <w:r>
        <w:t xml:space="preserve">. This stands in stark contrast to the policy world, where the </w:t>
      </w:r>
      <w:r w:rsidRPr="00731F10">
        <w:rPr>
          <w:rStyle w:val="StyleUnderline"/>
        </w:rPr>
        <w:t>many positive aspects of unipolarity and/or US hegemony are articles of faith, rarely discussed and never seriously questioned</w:t>
      </w:r>
      <w:r>
        <w:t>. Scholar and public intellectual Michael Lind spoke for many when he wrote, “in my experience, most members of the U.S. foreign policy elite sincerely believe that the alternative to perpetual U.S. world domination is chaos and war.” 4 One of those is certainly Robert Kagan, who noted, “Pinker traces the beginning of a long-term decline in deaths from war to 1945, which just happens to be birthdate of the American world order. The coincidence eludes him, but it need not elude us.”5</w:t>
      </w:r>
    </w:p>
    <w:p w:rsidR="009E2B0B" w:rsidRDefault="009E2B0B" w:rsidP="009E2B0B">
      <w:r>
        <w:t>This paper examines the theoretical, empirical, and psychological foundations of that widespread belief. The first section discusses the New Peace and its potential explanations; the second explains the difference between unipolarity and hegemony, and examines the logic of the hegemonic-stability argument; the third turns to the evidence, comparing both US power and grand strategy to conflict levels; the fourth examines the political psychology of hegemony and reviews some major findings that provide insight into how international order can be misperceived. Insights from that field are crucial in any discussion of the relationship between US power and global stability, which is built far more on belief and perception than evidence.</w:t>
      </w:r>
    </w:p>
    <w:p w:rsidR="009E2B0B" w:rsidRDefault="009E2B0B" w:rsidP="009E2B0B">
      <w:r w:rsidRPr="00731F10">
        <w:rPr>
          <w:rStyle w:val="StyleUnderline"/>
        </w:rPr>
        <w:t>The New Peace does not appear to be the result of unipolarity or US hegemony</w:t>
      </w:r>
      <w:r>
        <w:t xml:space="preserve">. </w:t>
      </w:r>
      <w:r w:rsidRPr="00731F10">
        <w:rPr>
          <w:rStyle w:val="StyleUnderline"/>
        </w:rPr>
        <w:t>While that conclusion might not sit well with many US analysts, the news is not all bad, for if the current generation of declinists is right and unipolarity’s days are numbered, the odds are good that the world will not descend into the atavistic chaos that haunts the neoconservative imagination.</w:t>
      </w:r>
      <w:r>
        <w:t xml:space="preserve"> </w:t>
      </w:r>
      <w:r w:rsidRPr="00731F10">
        <w:rPr>
          <w:rStyle w:val="StyleUnderline"/>
        </w:rPr>
        <w:t>The United States can adjust its grand strategy without fear in the Trump years, perhaps even letting the “unipolar moment” expire,</w:t>
      </w:r>
      <w:r>
        <w:t xml:space="preserve"> because the New Peace may well be unrelated to its dominance.6</w:t>
      </w:r>
    </w:p>
    <w:p w:rsidR="009E2B0B" w:rsidRPr="009E2B0B" w:rsidRDefault="009E2B0B" w:rsidP="009E2B0B">
      <w:pPr>
        <w:pStyle w:val="Heading3"/>
      </w:pPr>
      <w:r>
        <w:t>--</w:t>
      </w:r>
      <w:proofErr w:type="spellStart"/>
      <w:r>
        <w:t>xt</w:t>
      </w:r>
      <w:proofErr w:type="spellEnd"/>
      <w:r>
        <w:t xml:space="preserve"> Heg</w:t>
      </w:r>
      <w:r w:rsidR="00E00331">
        <w:t>emony</w:t>
      </w:r>
      <w:r>
        <w:t xml:space="preserve"> Ineffective</w:t>
      </w:r>
    </w:p>
    <w:p w:rsidR="009E2B0B" w:rsidRDefault="009E2B0B" w:rsidP="009E2B0B">
      <w:pPr>
        <w:pStyle w:val="Heading4"/>
      </w:pPr>
      <w:proofErr w:type="spellStart"/>
      <w:r>
        <w:t>Heg</w:t>
      </w:r>
      <w:proofErr w:type="spellEnd"/>
      <w:r>
        <w:t xml:space="preserve"> is </w:t>
      </w:r>
      <w:r w:rsidRPr="00F559A4">
        <w:rPr>
          <w:u w:val="single"/>
        </w:rPr>
        <w:t>ineffective</w:t>
      </w:r>
      <w:r>
        <w:t xml:space="preserve"> – no </w:t>
      </w:r>
      <w:r>
        <w:rPr>
          <w:u w:val="single"/>
        </w:rPr>
        <w:t>empirical</w:t>
      </w:r>
      <w:r>
        <w:t xml:space="preserve"> data supports their assumptions</w:t>
      </w:r>
    </w:p>
    <w:p w:rsidR="009E2B0B" w:rsidRPr="00F559A4" w:rsidRDefault="009E2B0B" w:rsidP="009E2B0B">
      <w:proofErr w:type="spellStart"/>
      <w:r w:rsidRPr="00CC5CA0">
        <w:rPr>
          <w:rStyle w:val="Style13ptBold"/>
        </w:rPr>
        <w:t>Fettweis</w:t>
      </w:r>
      <w:proofErr w:type="spellEnd"/>
      <w:r w:rsidRPr="00CC5CA0">
        <w:rPr>
          <w:rStyle w:val="Style13ptBold"/>
        </w:rPr>
        <w:t xml:space="preserve"> 13</w:t>
      </w:r>
      <w:r>
        <w:t xml:space="preserve"> - Associate Professor of Political Science at Tulane University (Christopher J. </w:t>
      </w:r>
      <w:proofErr w:type="spellStart"/>
      <w:r>
        <w:t>Fettweis</w:t>
      </w:r>
      <w:proofErr w:type="spellEnd"/>
      <w:r>
        <w:t>; “The Pathologies of Power: Fear, Honor, Glory, and Hubris in U.S. Foreign Policy”; Cambridge University Press; pgs. 212-216)//TS</w:t>
      </w:r>
    </w:p>
    <w:p w:rsidR="009E2B0B" w:rsidRDefault="009E2B0B" w:rsidP="009E2B0B">
      <w:pPr>
        <w:rPr>
          <w:sz w:val="16"/>
        </w:rPr>
      </w:pPr>
      <w:r w:rsidRPr="003357B0">
        <w:rPr>
          <w:sz w:val="16"/>
        </w:rPr>
        <w:t xml:space="preserve">There are </w:t>
      </w:r>
      <w:r w:rsidRPr="00C33AFA">
        <w:rPr>
          <w:rStyle w:val="StyleUnderline"/>
        </w:rPr>
        <w:t>good theoretical and empirical reasons</w:t>
      </w:r>
      <w:r w:rsidRPr="003357B0">
        <w:rPr>
          <w:sz w:val="16"/>
        </w:rPr>
        <w:t xml:space="preserve">, however, </w:t>
      </w:r>
      <w:r w:rsidRPr="00C33AFA">
        <w:rPr>
          <w:rStyle w:val="StyleUnderline"/>
        </w:rPr>
        <w:t xml:space="preserve">to </w:t>
      </w:r>
      <w:r w:rsidRPr="00CC5CA0">
        <w:rPr>
          <w:rStyle w:val="Emphasis"/>
        </w:rPr>
        <w:t>doubt that U.S hegemony is the primary cause of the current stability</w:t>
      </w:r>
      <w:r w:rsidRPr="003357B0">
        <w:rPr>
          <w:sz w:val="16"/>
        </w:rPr>
        <w:t xml:space="preserve">. First of all, the </w:t>
      </w:r>
      <w:r w:rsidRPr="00C33AFA">
        <w:rPr>
          <w:rStyle w:val="StyleUnderline"/>
        </w:rPr>
        <w:t>hegemonic-stability argument displays</w:t>
      </w:r>
      <w:r w:rsidRPr="003357B0">
        <w:rPr>
          <w:sz w:val="16"/>
        </w:rPr>
        <w:t xml:space="preserve"> the classic symptom of </w:t>
      </w:r>
      <w:r w:rsidRPr="00C33AFA">
        <w:rPr>
          <w:rStyle w:val="StyleUnderline"/>
        </w:rPr>
        <w:t>hubris</w:t>
      </w:r>
      <w:r w:rsidRPr="003357B0">
        <w:rPr>
          <w:sz w:val="16"/>
        </w:rPr>
        <w:t xml:space="preserve">: it </w:t>
      </w:r>
      <w:r w:rsidRPr="00CC5CA0">
        <w:rPr>
          <w:rStyle w:val="Emphasis"/>
        </w:rPr>
        <w:t>overestimates the capability of the United States</w:t>
      </w:r>
      <w:r w:rsidRPr="003357B0">
        <w:rPr>
          <w:sz w:val="16"/>
        </w:rPr>
        <w:t xml:space="preserve">, in this case </w:t>
      </w:r>
      <w:r w:rsidRPr="00C33AFA">
        <w:rPr>
          <w:rStyle w:val="StyleUnderline"/>
        </w:rPr>
        <w:t>to maintain global peace. No state</w:t>
      </w:r>
      <w:r w:rsidRPr="003357B0">
        <w:rPr>
          <w:sz w:val="16"/>
        </w:rPr>
        <w:t xml:space="preserve">, no matter how strong, </w:t>
      </w:r>
      <w:r w:rsidRPr="00C33AFA">
        <w:rPr>
          <w:rStyle w:val="StyleUnderline"/>
        </w:rPr>
        <w:t>can impose peace on determined belligerents</w:t>
      </w:r>
      <w:r w:rsidRPr="003357B0">
        <w:rPr>
          <w:sz w:val="16"/>
        </w:rPr>
        <w:t xml:space="preserve">. The U.S. military may be the most imposing in history, but </w:t>
      </w:r>
      <w:r w:rsidRPr="00C33AFA">
        <w:rPr>
          <w:rStyle w:val="StyleUnderline"/>
        </w:rPr>
        <w:t>it can only police the system if</w:t>
      </w:r>
      <w:r w:rsidRPr="003357B0">
        <w:rPr>
          <w:sz w:val="16"/>
        </w:rPr>
        <w:t xml:space="preserve"> the </w:t>
      </w:r>
      <w:r w:rsidRPr="00C33AFA">
        <w:rPr>
          <w:rStyle w:val="StyleUnderline"/>
        </w:rPr>
        <w:t>other members</w:t>
      </w:r>
      <w:r w:rsidRPr="003357B0">
        <w:rPr>
          <w:sz w:val="16"/>
        </w:rPr>
        <w:t xml:space="preserve"> generally </w:t>
      </w:r>
      <w:r w:rsidRPr="00C33AFA">
        <w:rPr>
          <w:rStyle w:val="StyleUnderline"/>
        </w:rPr>
        <w:t>cooperate</w:t>
      </w:r>
      <w:r w:rsidRPr="003357B0">
        <w:rPr>
          <w:sz w:val="16"/>
        </w:rPr>
        <w:t xml:space="preserve">. Self-policing must occur, in other words; if other states had not decided on their own that their interests are best served by peace, then </w:t>
      </w:r>
      <w:r w:rsidRPr="00C33AFA">
        <w:rPr>
          <w:rStyle w:val="StyleUnderline"/>
        </w:rPr>
        <w:t>no amount of international constabulary work</w:t>
      </w:r>
      <w:r w:rsidRPr="003357B0">
        <w:rPr>
          <w:sz w:val="16"/>
        </w:rPr>
        <w:t xml:space="preserve"> by the United States </w:t>
      </w:r>
      <w:r w:rsidRPr="00C33AFA">
        <w:rPr>
          <w:rStyle w:val="StyleUnderline"/>
        </w:rPr>
        <w:t>could keep them from fighting</w:t>
      </w:r>
      <w:r w:rsidRPr="003357B0">
        <w:rPr>
          <w:sz w:val="16"/>
        </w:rPr>
        <w:t xml:space="preserve">. The 5 percent of the world's population that lives in the United States simply cannot force peace upon an unwilling 95 percent. </w:t>
      </w:r>
      <w:r w:rsidRPr="00CC5CA0">
        <w:rPr>
          <w:rStyle w:val="Emphasis"/>
        </w:rPr>
        <w:t xml:space="preserve">Stability and unipolarity may be simply </w:t>
      </w:r>
      <w:r w:rsidRPr="00A321F7">
        <w:rPr>
          <w:rStyle w:val="Emphasis"/>
        </w:rPr>
        <w:t>coincidental</w:t>
      </w:r>
      <w:r w:rsidRPr="003357B0">
        <w:rPr>
          <w:sz w:val="16"/>
        </w:rPr>
        <w:t xml:space="preserve">. For U.S. hegemony to be the explanation for global stability, the rest of the world would have to expect reward for good behavior and fear punishment for bad. Since the end of the Cold War, the </w:t>
      </w:r>
      <w:r w:rsidRPr="00780E57">
        <w:rPr>
          <w:rStyle w:val="StyleUnderline"/>
        </w:rPr>
        <w:t>United States has not proven eager to enforce rules on a consistent basis</w:t>
      </w:r>
      <w:r w:rsidRPr="003357B0">
        <w:rPr>
          <w:sz w:val="16"/>
        </w:rPr>
        <w:t xml:space="preserve">. Even rather incontrovertible evidence of genocide has at times not been enough to inspire action. Hegemonic stability can only take credit for influencing decisions that would have ended in war without the presence, whether physical or psychological, of the United States. Ethiopia and Eritrea are hardly the only states that could go to war without the slightest threat of U.S. intervention, yet few choose to do so. Since most of the world today is free to fight without U.S. involvement, something else must be affecting their calculations.87 </w:t>
      </w:r>
      <w:r w:rsidRPr="00780E57">
        <w:rPr>
          <w:rStyle w:val="StyleUnderline"/>
        </w:rPr>
        <w:t>Stability exists</w:t>
      </w:r>
      <w:r w:rsidRPr="003357B0">
        <w:rPr>
          <w:sz w:val="16"/>
        </w:rPr>
        <w:t xml:space="preserve"> today </w:t>
      </w:r>
      <w:r w:rsidRPr="00780E57">
        <w:rPr>
          <w:rStyle w:val="StyleUnderline"/>
        </w:rPr>
        <w:t>in many places to which U.S. hegemony does not extend</w:t>
      </w:r>
      <w:r w:rsidRPr="003357B0">
        <w:rPr>
          <w:sz w:val="16"/>
        </w:rPr>
        <w:t xml:space="preserve">. It is worthwhile to repeat one of the most basic observations about misperception in international politics, one magnified by hubris: </w:t>
      </w:r>
      <w:r w:rsidRPr="00780E57">
        <w:rPr>
          <w:rStyle w:val="StyleUnderline"/>
        </w:rPr>
        <w:t xml:space="preserve">rarely are our actions as consequential upon their behavior as we believe them to be. </w:t>
      </w:r>
      <w:r w:rsidRPr="00CC5CA0">
        <w:rPr>
          <w:rStyle w:val="Emphasis"/>
        </w:rPr>
        <w:t>Ego-centric biases</w:t>
      </w:r>
      <w:r w:rsidRPr="00780E57">
        <w:rPr>
          <w:rStyle w:val="StyleUnderline"/>
        </w:rPr>
        <w:t xml:space="preserve"> suggest</w:t>
      </w:r>
      <w:r w:rsidRPr="003357B0">
        <w:rPr>
          <w:sz w:val="16"/>
        </w:rPr>
        <w:t xml:space="preserve"> that while it may be natural for </w:t>
      </w:r>
      <w:r w:rsidRPr="00780E57">
        <w:rPr>
          <w:rStyle w:val="StyleUnderline"/>
        </w:rPr>
        <w:t>U.S. policy</w:t>
      </w:r>
      <w:r w:rsidRPr="003357B0">
        <w:rPr>
          <w:sz w:val="16"/>
        </w:rPr>
        <w:t xml:space="preserve"> makers to interpret their role as crucial in the maintenance of world peace, they are almost certainly </w:t>
      </w:r>
      <w:r w:rsidRPr="00780E57">
        <w:rPr>
          <w:rStyle w:val="StyleUnderline"/>
        </w:rPr>
        <w:t>overestimating their own importance</w:t>
      </w:r>
      <w:r w:rsidRPr="003357B0">
        <w:rPr>
          <w:sz w:val="16"/>
        </w:rPr>
        <w:t xml:space="preserve">. At the very least, </w:t>
      </w:r>
      <w:r w:rsidRPr="00780E57">
        <w:rPr>
          <w:rStyle w:val="StyleUnderline"/>
        </w:rPr>
        <w:t>Washington is</w:t>
      </w:r>
      <w:r w:rsidRPr="003357B0">
        <w:rPr>
          <w:sz w:val="16"/>
        </w:rPr>
        <w:t xml:space="preserve"> probably </w:t>
      </w:r>
      <w:r w:rsidRPr="00651433">
        <w:rPr>
          <w:rStyle w:val="StyleUnderline"/>
        </w:rPr>
        <w:t>not as central</w:t>
      </w:r>
      <w:r w:rsidRPr="003357B0">
        <w:rPr>
          <w:sz w:val="16"/>
        </w:rPr>
        <w:t xml:space="preserve"> </w:t>
      </w:r>
      <w:r w:rsidRPr="00651433">
        <w:rPr>
          <w:rStyle w:val="StyleUnderline"/>
        </w:rPr>
        <w:t>to</w:t>
      </w:r>
      <w:r w:rsidRPr="003357B0">
        <w:rPr>
          <w:sz w:val="16"/>
        </w:rPr>
        <w:t xml:space="preserve"> the myriad </w:t>
      </w:r>
      <w:r w:rsidRPr="00651433">
        <w:rPr>
          <w:rStyle w:val="StyleUnderline"/>
        </w:rPr>
        <w:t>decisions in foreign capitals that help maintain international stability</w:t>
      </w:r>
      <w:r w:rsidRPr="003357B0">
        <w:rPr>
          <w:sz w:val="16"/>
        </w:rPr>
        <w:t xml:space="preserve"> as it thinks it is. If U.S. security guarantees were the primary cause of the restraint shown by the other great and potentially great powers, then those countries would be demonstrating an amount of trust in the intentions, judgment, and wisdom of another that would be without precedent in international history. If the states of Europe and the Pacific Rim detected a good deal of danger in the system, relying entirely on the generosity and sagacity (or, perhaps the naivete and gullibility) of Washington would be the height of strategic irresponsibility. Indeed, it is hard to think of a similar choice: When have any capable members of an alliance virtually disarmed and allowed another to protect their interests? It seems more logical to suggest that the other members of NATO and Japan just do not share the same perception of threat the United States does. If dangers really exist, as so many in the U.S. national security community insist, then the grand strategies of the allies would be quite different. Even during the Cold War, allies of the United States were not always convinced that they could rely on its security commitments. Extended deterrence was never entirely comforting, since Europeans could never be completely sure the United States would indeed prove willing to sacrifice New York for Hamburg. In the absence of the unifying Soviet threat, their trust in U.S. commitments for their defense would presumably be lower, if in fact that commitment was at all necessary outside of the most pessimistic works of fiction. Furthermore, if hegemonic stability logic is to account for restrained allied behavior, it is not enough for these states to be convinced about the capability and benevolent intentions of the United States. They must also trust its judgment. As discussed earlier the </w:t>
      </w:r>
      <w:r w:rsidRPr="00651433">
        <w:rPr>
          <w:rStyle w:val="StyleUnderline"/>
        </w:rPr>
        <w:t>allies do not appear to believe that the United States consistently demonstrates the highest level of strategic wisdom</w:t>
      </w:r>
      <w:r w:rsidRPr="003357B0">
        <w:rPr>
          <w:sz w:val="16"/>
        </w:rPr>
        <w:t xml:space="preserve">. In fact, </w:t>
      </w:r>
      <w:r w:rsidRPr="00651433">
        <w:rPr>
          <w:rStyle w:val="StyleUnderline"/>
        </w:rPr>
        <w:t>they</w:t>
      </w:r>
      <w:r w:rsidRPr="003357B0">
        <w:rPr>
          <w:sz w:val="16"/>
        </w:rPr>
        <w:t xml:space="preserve"> often seem to </w:t>
      </w:r>
      <w:r w:rsidRPr="00651433">
        <w:rPr>
          <w:rStyle w:val="StyleUnderline"/>
        </w:rPr>
        <w:t>look with confused eyes upon our behavior</w:t>
      </w:r>
      <w:r w:rsidRPr="003357B0">
        <w:rPr>
          <w:sz w:val="16"/>
        </w:rPr>
        <w:t xml:space="preserve">, unable to explain why Washington so often finds it necessary to go abroad in search of monsters to destroy. They will participate at times in its adventures, but minimally and reluctantly. Finally, while </w:t>
      </w:r>
      <w:r w:rsidRPr="00651433">
        <w:rPr>
          <w:rStyle w:val="StyleUnderline"/>
        </w:rPr>
        <w:t>proponents of hegemonic stability</w:t>
      </w:r>
      <w:r w:rsidRPr="003357B0">
        <w:rPr>
          <w:sz w:val="16"/>
        </w:rPr>
        <w:t xml:space="preserve"> have articulated a logic that some find compelling, they </w:t>
      </w:r>
      <w:r w:rsidRPr="00651433">
        <w:rPr>
          <w:rStyle w:val="StyleUnderline"/>
        </w:rPr>
        <w:t>are rarely able to cite much evidence to support their claims</w:t>
      </w:r>
      <w:r w:rsidRPr="003357B0">
        <w:rPr>
          <w:sz w:val="16"/>
        </w:rPr>
        <w:t xml:space="preserve">. In fact, the </w:t>
      </w:r>
      <w:r w:rsidRPr="00CC5CA0">
        <w:rPr>
          <w:rStyle w:val="Emphasis"/>
        </w:rPr>
        <w:t>limited empirical data</w:t>
      </w:r>
      <w:r w:rsidRPr="00651433">
        <w:rPr>
          <w:rStyle w:val="StyleUnderline"/>
        </w:rPr>
        <w:t xml:space="preserve"> we have suggests that there is </w:t>
      </w:r>
      <w:r w:rsidRPr="00CC5CA0">
        <w:rPr>
          <w:rStyle w:val="Emphasis"/>
        </w:rPr>
        <w:t>no connection between the relative level of U.S. activism and international stability</w:t>
      </w:r>
      <w:r w:rsidRPr="003357B0">
        <w:rPr>
          <w:sz w:val="16"/>
        </w:rPr>
        <w:t xml:space="preserve">. During the Cold War, the United States cut back on defense fairly substantially, spending $100 billion less in real terms in igg8 than it did in Cold War, a 25 percent reduction.89 To defense hawks and other believers in hegemonic stability, this irresponsible "peace dividend" endangered both national and global security. "No serious analyst of American military capabilities doubts that the defense budget has been cut much too far to meet America's responsibilities to itself and to world peace," argued Kristol and Kagan."9° </w:t>
      </w:r>
      <w:r w:rsidRPr="001103C1">
        <w:rPr>
          <w:rStyle w:val="StyleUnderline"/>
        </w:rPr>
        <w:t xml:space="preserve">If </w:t>
      </w:r>
      <w:r w:rsidRPr="00CC5CA0">
        <w:rPr>
          <w:rStyle w:val="Emphasis"/>
        </w:rPr>
        <w:t>global stability were unrelated to U.S. hegemony</w:t>
      </w:r>
      <w:r w:rsidRPr="003357B0">
        <w:rPr>
          <w:sz w:val="16"/>
        </w:rPr>
        <w:t xml:space="preserve">, however, </w:t>
      </w:r>
      <w:r w:rsidRPr="001103C1">
        <w:rPr>
          <w:rStyle w:val="StyleUnderline"/>
        </w:rPr>
        <w:t>the world would not have experienced an increase in conflict and violence</w:t>
      </w:r>
      <w:r w:rsidRPr="003357B0">
        <w:rPr>
          <w:sz w:val="16"/>
        </w:rPr>
        <w:t xml:space="preserve">. The verdict from the last two decades is fairly plain: the </w:t>
      </w:r>
      <w:r w:rsidRPr="001103C1">
        <w:rPr>
          <w:rStyle w:val="StyleUnderline"/>
        </w:rPr>
        <w:t>empirical studies</w:t>
      </w:r>
      <w:r w:rsidRPr="003357B0">
        <w:rPr>
          <w:sz w:val="16"/>
        </w:rPr>
        <w:t xml:space="preserve"> cited in Chapter I should be more than adequate to </w:t>
      </w:r>
      <w:r w:rsidRPr="001103C1">
        <w:rPr>
          <w:rStyle w:val="StyleUnderline"/>
        </w:rPr>
        <w:t>demonstrate</w:t>
      </w:r>
      <w:r w:rsidRPr="003357B0">
        <w:rPr>
          <w:sz w:val="16"/>
        </w:rPr>
        <w:t xml:space="preserve"> that </w:t>
      </w:r>
      <w:r w:rsidRPr="001103C1">
        <w:rPr>
          <w:rStyle w:val="StyleUnderline"/>
        </w:rPr>
        <w:t xml:space="preserve">the </w:t>
      </w:r>
      <w:r w:rsidRPr="00C005AB">
        <w:rPr>
          <w:rStyle w:val="Emphasis"/>
        </w:rPr>
        <w:t>world grew more peaceful while the United States cut its forces</w:t>
      </w:r>
      <w:r w:rsidRPr="001103C1">
        <w:rPr>
          <w:rStyle w:val="StyleUnderline"/>
        </w:rPr>
        <w:t>. No state appeared to believe that its security was endangered by less capable U.S. military</w:t>
      </w:r>
      <w:r w:rsidRPr="003357B0">
        <w:rPr>
          <w:sz w:val="16"/>
        </w:rPr>
        <w:t xml:space="preserve">, or at least none took any action suggesting such a belief. </w:t>
      </w:r>
      <w:r w:rsidRPr="001103C1">
        <w:rPr>
          <w:rStyle w:val="StyleUnderline"/>
        </w:rPr>
        <w:t xml:space="preserve">No defense establishments outside of the Pacific rim have been enhanced to address power vacuums, no </w:t>
      </w:r>
      <w:r w:rsidRPr="00C005AB">
        <w:rPr>
          <w:rStyle w:val="Emphasis"/>
        </w:rPr>
        <w:t>security dilemmas</w:t>
      </w:r>
      <w:r w:rsidRPr="001103C1">
        <w:rPr>
          <w:rStyle w:val="StyleUnderline"/>
        </w:rPr>
        <w:t xml:space="preserve"> drove </w:t>
      </w:r>
      <w:r w:rsidRPr="00C005AB">
        <w:rPr>
          <w:rStyle w:val="Emphasis"/>
        </w:rPr>
        <w:t>insecurity</w:t>
      </w:r>
      <w:r w:rsidRPr="001103C1">
        <w:rPr>
          <w:rStyle w:val="StyleUnderline"/>
        </w:rPr>
        <w:t xml:space="preserve"> or </w:t>
      </w:r>
      <w:r w:rsidRPr="00C005AB">
        <w:rPr>
          <w:rStyle w:val="Emphasis"/>
        </w:rPr>
        <w:t>arms races</w:t>
      </w:r>
      <w:r w:rsidRPr="001103C1">
        <w:rPr>
          <w:rStyle w:val="StyleUnderline"/>
        </w:rPr>
        <w:t xml:space="preserve">, and no </w:t>
      </w:r>
      <w:r w:rsidRPr="00C005AB">
        <w:rPr>
          <w:rStyle w:val="Emphasis"/>
        </w:rPr>
        <w:t>regional balancing</w:t>
      </w:r>
      <w:r w:rsidRPr="001103C1">
        <w:rPr>
          <w:rStyle w:val="StyleUnderline"/>
        </w:rPr>
        <w:t xml:space="preserve"> occurred as the stabilizing presence of the U.S. military waned.</w:t>
      </w:r>
      <w:r w:rsidRPr="003357B0">
        <w:rPr>
          <w:sz w:val="16"/>
        </w:rPr>
        <w:t xml:space="preserve"> The rest of the world acted as if the threat of </w:t>
      </w:r>
      <w:r w:rsidRPr="001103C1">
        <w:rPr>
          <w:rStyle w:val="StyleUnderline"/>
        </w:rPr>
        <w:t>international war</w:t>
      </w:r>
      <w:r w:rsidRPr="003357B0">
        <w:rPr>
          <w:sz w:val="16"/>
        </w:rPr>
        <w:t xml:space="preserve"> was simply </w:t>
      </w:r>
      <w:r w:rsidRPr="001103C1">
        <w:rPr>
          <w:rStyle w:val="StyleUnderline"/>
        </w:rPr>
        <w:t>not a pressing concern, despite</w:t>
      </w:r>
      <w:r w:rsidRPr="003357B0">
        <w:rPr>
          <w:sz w:val="16"/>
        </w:rPr>
        <w:t xml:space="preserve"> the </w:t>
      </w:r>
      <w:r w:rsidRPr="001103C1">
        <w:rPr>
          <w:rStyle w:val="StyleUnderline"/>
        </w:rPr>
        <w:t>reduction in U.S. capabilities</w:t>
      </w:r>
      <w:r w:rsidRPr="003357B0">
        <w:rPr>
          <w:sz w:val="16"/>
        </w:rPr>
        <w:t xml:space="preserve">. The incidence and magnitude of global conflict declined while the United States cut its military spending under President Clinton and kept declining as the Bush administration ramped that spending back up. The two phenomena were unrelated. These figures will not convince skeptics. One could presumably argue that military spending is not the only or even the best indication of hegemony,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Cold War, its relative advantage never wavered. However, it is surely worth noting that if opposite trends had unfolded, if other states had reacted to news of cuts in U.S. defense spending with more aggressive or insecure behavior, then surely hegemonic stability theorists would note that their expectations had been fulfilled. If increases in conflict would have been interpreted as evidence for the wisdom of internationalist strategies, then logical consistency demands that the lack thereof should at least pose a problem. As it stands, the </w:t>
      </w:r>
      <w:r w:rsidRPr="003357B0">
        <w:rPr>
          <w:rStyle w:val="StyleUnderline"/>
        </w:rPr>
        <w:t xml:space="preserve">only evidence we have reveals </w:t>
      </w:r>
      <w:r w:rsidRPr="00D41AD3">
        <w:rPr>
          <w:rStyle w:val="Emphasis"/>
        </w:rPr>
        <w:t>no relationship between U.S. power and international stability</w:t>
      </w:r>
      <w:r w:rsidRPr="003357B0">
        <w:rPr>
          <w:rStyle w:val="StyleUnderline"/>
        </w:rPr>
        <w:t>, and suggests</w:t>
      </w:r>
      <w:r w:rsidRPr="003357B0">
        <w:rPr>
          <w:sz w:val="16"/>
        </w:rPr>
        <w:t xml:space="preserve"> that </w:t>
      </w:r>
      <w:r w:rsidRPr="003357B0">
        <w:rPr>
          <w:rStyle w:val="StyleUnderline"/>
        </w:rPr>
        <w:t xml:space="preserve">the rest of the world can operate quite effectively </w:t>
      </w:r>
      <w:r w:rsidRPr="00D41AD3">
        <w:rPr>
          <w:rStyle w:val="Emphasis"/>
        </w:rPr>
        <w:t>without the presence of a global policeman</w:t>
      </w:r>
      <w:r w:rsidRPr="003357B0">
        <w:rPr>
          <w:rStyle w:val="StyleUnderline"/>
        </w:rPr>
        <w:t>. Those who think otherwise base their view on faith alone</w:t>
      </w:r>
      <w:r w:rsidRPr="003357B0">
        <w:rPr>
          <w:sz w:val="16"/>
        </w:rPr>
        <w:t xml:space="preserve">. It </w:t>
      </w:r>
      <w:r w:rsidRPr="003357B0">
        <w:rPr>
          <w:rStyle w:val="StyleUnderline"/>
        </w:rPr>
        <w:t xml:space="preserve">requires a good deal of </w:t>
      </w:r>
      <w:r w:rsidRPr="00D41AD3">
        <w:rPr>
          <w:rStyle w:val="Emphasis"/>
        </w:rPr>
        <w:t>hubris</w:t>
      </w:r>
      <w:r w:rsidRPr="003357B0">
        <w:rPr>
          <w:rStyle w:val="StyleUnderline"/>
        </w:rPr>
        <w:t xml:space="preserve"> for any actor to consider itself indispensable to world peace</w:t>
      </w:r>
      <w:r w:rsidRPr="003357B0">
        <w:rPr>
          <w:sz w:val="16"/>
        </w:rPr>
        <w:t>. Far from collapsing into a whirlwind of chaos, the chances are high that the world would look much like it does now if the United States were to cease regarding itself as God's gladiator on earth. Basic inertia affects calculations in this matter, as Jervis has said. While "it is very unlikely that pulling off the American security blanket would lead to thoughts of war," he argued, nonetheless he admits that he is "cautious enough not to want to run the experiment."9 1 There is good reason to believe that such an experiment would not end badly, however, and at the very least it would certainly be cheaper than the status quo.</w:t>
      </w:r>
    </w:p>
    <w:p w:rsidR="009E2B0B" w:rsidRDefault="009E2B0B" w:rsidP="009E2B0B">
      <w:pPr>
        <w:rPr>
          <w:sz w:val="16"/>
        </w:rPr>
      </w:pPr>
    </w:p>
    <w:p w:rsidR="00E00331" w:rsidRDefault="00E00331" w:rsidP="00E00331">
      <w:pPr>
        <w:pStyle w:val="Heading3"/>
      </w:pPr>
      <w:r>
        <w:t>--</w:t>
      </w:r>
      <w:proofErr w:type="spellStart"/>
      <w:r>
        <w:t>xt</w:t>
      </w:r>
      <w:proofErr w:type="spellEnd"/>
      <w:r>
        <w:t xml:space="preserve"> Hegemony Fails</w:t>
      </w:r>
    </w:p>
    <w:p w:rsidR="00E00331" w:rsidRPr="00F75319" w:rsidRDefault="00E00331" w:rsidP="00E00331">
      <w:pPr>
        <w:pStyle w:val="Heading4"/>
        <w:rPr>
          <w:rStyle w:val="Emphasis"/>
          <w:rFonts w:cstheme="majorBidi"/>
          <w:b/>
          <w:iCs/>
          <w:sz w:val="26"/>
          <w:u w:val="none"/>
        </w:rPr>
      </w:pPr>
      <w:proofErr w:type="spellStart"/>
      <w:r w:rsidRPr="006B0836">
        <w:rPr>
          <w:rStyle w:val="Emphasis"/>
          <w:rFonts w:cstheme="majorBidi"/>
          <w:b/>
          <w:iCs/>
          <w:sz w:val="26"/>
          <w:u w:val="none"/>
        </w:rPr>
        <w:t>Heg</w:t>
      </w:r>
      <w:proofErr w:type="spellEnd"/>
      <w:r>
        <w:rPr>
          <w:rStyle w:val="Emphasis"/>
          <w:rFonts w:cstheme="majorBidi"/>
          <w:b/>
          <w:iCs/>
          <w:sz w:val="26"/>
          <w:u w:val="none"/>
        </w:rPr>
        <w:t xml:space="preserve"> </w:t>
      </w:r>
      <w:r>
        <w:rPr>
          <w:rStyle w:val="Emphasis"/>
          <w:rFonts w:cstheme="majorBidi"/>
          <w:b/>
          <w:iCs/>
          <w:sz w:val="26"/>
        </w:rPr>
        <w:t>fails</w:t>
      </w:r>
      <w:r>
        <w:rPr>
          <w:rStyle w:val="Emphasis"/>
          <w:rFonts w:cstheme="majorBidi"/>
          <w:b/>
          <w:iCs/>
          <w:sz w:val="26"/>
          <w:u w:val="none"/>
        </w:rPr>
        <w:t xml:space="preserve"> – </w:t>
      </w:r>
      <w:r w:rsidRPr="00F75319">
        <w:rPr>
          <w:rStyle w:val="Emphasis"/>
          <w:rFonts w:cstheme="majorBidi"/>
          <w:b/>
          <w:iCs/>
          <w:sz w:val="26"/>
        </w:rPr>
        <w:t>empirics</w:t>
      </w:r>
      <w:r>
        <w:rPr>
          <w:rStyle w:val="Emphasis"/>
          <w:rFonts w:cstheme="majorBidi"/>
          <w:b/>
          <w:iCs/>
          <w:sz w:val="26"/>
          <w:u w:val="none"/>
        </w:rPr>
        <w:t xml:space="preserve"> prove interventionism is an attempt to maintain </w:t>
      </w:r>
      <w:r>
        <w:rPr>
          <w:rStyle w:val="Emphasis"/>
          <w:rFonts w:cstheme="majorBidi"/>
          <w:b/>
          <w:iCs/>
          <w:sz w:val="26"/>
        </w:rPr>
        <w:t>prestige</w:t>
      </w:r>
      <w:r>
        <w:rPr>
          <w:rStyle w:val="Emphasis"/>
          <w:rFonts w:cstheme="majorBidi"/>
          <w:b/>
          <w:iCs/>
          <w:sz w:val="26"/>
          <w:u w:val="none"/>
        </w:rPr>
        <w:t xml:space="preserve">, rather than deter </w:t>
      </w:r>
      <w:r>
        <w:rPr>
          <w:rStyle w:val="Emphasis"/>
          <w:rFonts w:cstheme="majorBidi"/>
          <w:b/>
          <w:iCs/>
          <w:sz w:val="26"/>
        </w:rPr>
        <w:t>real</w:t>
      </w:r>
      <w:r>
        <w:rPr>
          <w:rStyle w:val="Emphasis"/>
          <w:rFonts w:cstheme="majorBidi"/>
          <w:b/>
          <w:iCs/>
          <w:sz w:val="26"/>
          <w:u w:val="none"/>
        </w:rPr>
        <w:t xml:space="preserve"> conflicts</w:t>
      </w:r>
    </w:p>
    <w:p w:rsidR="00E00331" w:rsidRPr="006B0836" w:rsidRDefault="00E00331" w:rsidP="00E00331">
      <w:r w:rsidRPr="00403551">
        <w:rPr>
          <w:rStyle w:val="Style13ptBold"/>
        </w:rPr>
        <w:t>Glaser 18</w:t>
      </w:r>
      <w:r>
        <w:t xml:space="preserve"> - director of Foreign Policy Studies at the Cato Institute (John Glaser; “The Washington Quarterly”; “Status, Prestige, Activism and the Illusion of American Decline”; pgs. 178-181; Accessed: 7/9/18)//TS</w:t>
      </w:r>
    </w:p>
    <w:p w:rsidR="00E00331" w:rsidRDefault="00E00331" w:rsidP="00E00331">
      <w:pPr>
        <w:rPr>
          <w:sz w:val="16"/>
        </w:rPr>
      </w:pPr>
      <w:r w:rsidRPr="00601A8A">
        <w:rPr>
          <w:rStyle w:val="StyleUnderline"/>
        </w:rPr>
        <w:t>Status and prestige have been the most prevalent drivers of U.S. foreign policy for decades, with</w:t>
      </w:r>
      <w:r w:rsidRPr="006B0836">
        <w:rPr>
          <w:sz w:val="16"/>
        </w:rPr>
        <w:t xml:space="preserve"> frequent </w:t>
      </w:r>
      <w:r w:rsidRPr="00601A8A">
        <w:rPr>
          <w:rStyle w:val="StyleUnderline"/>
        </w:rPr>
        <w:t>references to the idea of America as the world’s sole superpower</w:t>
      </w:r>
      <w:r w:rsidRPr="006B0836">
        <w:rPr>
          <w:sz w:val="16"/>
        </w:rPr>
        <w:t xml:space="preserve">, the leading state, and the indispensable nation. As </w:t>
      </w:r>
      <w:proofErr w:type="spellStart"/>
      <w:r w:rsidRPr="006B0836">
        <w:rPr>
          <w:sz w:val="16"/>
        </w:rPr>
        <w:t>Wohlforth</w:t>
      </w:r>
      <w:proofErr w:type="spellEnd"/>
      <w:r w:rsidRPr="006B0836">
        <w:rPr>
          <w:sz w:val="16"/>
        </w:rPr>
        <w:t xml:space="preserve"> explains, </w:t>
      </w:r>
      <w:r w:rsidRPr="00262E95">
        <w:rPr>
          <w:rStyle w:val="StyleUnderline"/>
        </w:rPr>
        <w:t xml:space="preserve">America’s drive to maintain U.S. predominance </w:t>
      </w:r>
      <w:r w:rsidRPr="006B0836">
        <w:rPr>
          <w:sz w:val="16"/>
        </w:rPr>
        <w:t xml:space="preserve">even </w:t>
      </w:r>
      <w:r w:rsidRPr="00262E95">
        <w:rPr>
          <w:rStyle w:val="StyleUnderline"/>
        </w:rPr>
        <w:t xml:space="preserve">in the face of steep costs and a </w:t>
      </w:r>
      <w:r w:rsidRPr="00C210AF">
        <w:rPr>
          <w:rStyle w:val="Emphasis"/>
        </w:rPr>
        <w:t>lack of serious security threats</w:t>
      </w:r>
      <w:r w:rsidRPr="00262E95">
        <w:rPr>
          <w:rStyle w:val="StyleUnderline"/>
        </w:rPr>
        <w:t xml:space="preserve"> has much to do with the fact that</w:t>
      </w:r>
      <w:r w:rsidRPr="006B0836">
        <w:rPr>
          <w:sz w:val="16"/>
        </w:rPr>
        <w:t xml:space="preserve"> “</w:t>
      </w:r>
      <w:r w:rsidRPr="00262E95">
        <w:rPr>
          <w:rStyle w:val="StyleUnderline"/>
        </w:rPr>
        <w:t xml:space="preserve">U.S. decision makers derive independent utility from their state’s status as a </w:t>
      </w:r>
      <w:proofErr w:type="spellStart"/>
      <w:r w:rsidRPr="00262E95">
        <w:rPr>
          <w:rStyle w:val="StyleUnderline"/>
        </w:rPr>
        <w:t>unipole</w:t>
      </w:r>
      <w:proofErr w:type="spellEnd"/>
      <w:r w:rsidRPr="006B0836">
        <w:rPr>
          <w:sz w:val="16"/>
        </w:rPr>
        <w:t xml:space="preserve">.” 54 Yet, the </w:t>
      </w:r>
      <w:r w:rsidRPr="00262E95">
        <w:rPr>
          <w:rStyle w:val="StyleUnderline"/>
        </w:rPr>
        <w:t>expansive grand strategy pursued by the United States</w:t>
      </w:r>
      <w:r w:rsidRPr="006B0836">
        <w:rPr>
          <w:sz w:val="16"/>
        </w:rPr>
        <w:t xml:space="preserve">, especially since the end of the Cold War, </w:t>
      </w:r>
      <w:r w:rsidRPr="00262E95">
        <w:rPr>
          <w:rStyle w:val="StyleUnderline"/>
        </w:rPr>
        <w:t>is unnecessary to secure America’s</w:t>
      </w:r>
      <w:r w:rsidRPr="006B0836">
        <w:rPr>
          <w:sz w:val="16"/>
        </w:rPr>
        <w:t xml:space="preserve"> core </w:t>
      </w:r>
      <w:r w:rsidRPr="00262E95">
        <w:rPr>
          <w:rStyle w:val="StyleUnderline"/>
        </w:rPr>
        <w:t>economic and security interests, and frequently undermines them</w:t>
      </w:r>
      <w:r w:rsidRPr="006B0836">
        <w:rPr>
          <w:sz w:val="16"/>
        </w:rPr>
        <w:t xml:space="preserve">. </w:t>
      </w:r>
      <w:r w:rsidRPr="00262E95">
        <w:rPr>
          <w:rStyle w:val="StyleUnderline"/>
        </w:rPr>
        <w:t>Obsession with America’s place in the international hierarchy</w:t>
      </w:r>
      <w:r w:rsidRPr="006B0836">
        <w:rPr>
          <w:sz w:val="16"/>
        </w:rPr>
        <w:t xml:space="preserve"> and with maintaining America’s prestigious image </w:t>
      </w:r>
      <w:r w:rsidRPr="00262E95">
        <w:rPr>
          <w:rStyle w:val="StyleUnderline"/>
        </w:rPr>
        <w:t xml:space="preserve">means the United States is more likely to pursue </w:t>
      </w:r>
      <w:r w:rsidRPr="00472E4A">
        <w:rPr>
          <w:rStyle w:val="Emphasis"/>
        </w:rPr>
        <w:t>interventionist policies</w:t>
      </w:r>
      <w:r w:rsidRPr="00262E95">
        <w:rPr>
          <w:rStyle w:val="StyleUnderline"/>
        </w:rPr>
        <w:t xml:space="preserve"> for the sake of </w:t>
      </w:r>
      <w:r w:rsidRPr="00472E4A">
        <w:rPr>
          <w:rStyle w:val="Emphasis"/>
        </w:rPr>
        <w:t>nonmaterial gains</w:t>
      </w:r>
      <w:r w:rsidRPr="00262E95">
        <w:rPr>
          <w:rStyle w:val="StyleUnderline"/>
        </w:rPr>
        <w:t xml:space="preserve">, often to the </w:t>
      </w:r>
      <w:r w:rsidRPr="00472E4A">
        <w:rPr>
          <w:rStyle w:val="Emphasis"/>
        </w:rPr>
        <w:t>detriment of its own wealth and security</w:t>
      </w:r>
      <w:r w:rsidRPr="006B0836">
        <w:rPr>
          <w:sz w:val="16"/>
        </w:rPr>
        <w:t>.55 The Cold War intensified America’s preoccupation with status and Washington framed its victory in profoundly triumphalist, prestige-satisfying terms. President George H. W. Bush talked about a “New World Order” led by an unchallenged United States, and used rhetoric that flattered Americans’ perception of their nation as exceptional.56 Internal Defense Department documents, too, called for maintaining the new U.S. position by “discourage[</w:t>
      </w:r>
      <w:proofErr w:type="spellStart"/>
      <w:r w:rsidRPr="006B0836">
        <w:rPr>
          <w:sz w:val="16"/>
        </w:rPr>
        <w:t>ing</w:t>
      </w:r>
      <w:proofErr w:type="spellEnd"/>
      <w:r w:rsidRPr="006B0836">
        <w:rPr>
          <w:sz w:val="16"/>
        </w:rPr>
        <w:t xml:space="preserve">] [other nations] from challenging our leadership” and “deterring potential competitors from even aspiring to a larger regional or global role.” 57 </w:t>
      </w:r>
      <w:r w:rsidRPr="00262E95">
        <w:rPr>
          <w:rStyle w:val="StyleUnderline"/>
        </w:rPr>
        <w:t xml:space="preserve">Larger regional roles for distant nations </w:t>
      </w:r>
      <w:r w:rsidRPr="006B0836">
        <w:rPr>
          <w:sz w:val="16"/>
        </w:rPr>
        <w:t>in the immediate post–Cold War environment</w:t>
      </w:r>
      <w:r w:rsidRPr="00262E95">
        <w:rPr>
          <w:rStyle w:val="StyleUnderline"/>
        </w:rPr>
        <w:t xml:space="preserve"> would not </w:t>
      </w:r>
      <w:r w:rsidRPr="006B0836">
        <w:rPr>
          <w:sz w:val="16"/>
        </w:rPr>
        <w:t xml:space="preserve">likely </w:t>
      </w:r>
      <w:r w:rsidRPr="00113860">
        <w:rPr>
          <w:rStyle w:val="StyleUnderline"/>
        </w:rPr>
        <w:t>have threatened U</w:t>
      </w:r>
      <w:r w:rsidRPr="00262E95">
        <w:rPr>
          <w:rStyle w:val="StyleUnderline"/>
        </w:rPr>
        <w:t>.S. security, and in fact could enhance it to the extent that</w:t>
      </w:r>
      <w:r w:rsidRPr="006B0836">
        <w:rPr>
          <w:sz w:val="16"/>
        </w:rPr>
        <w:t xml:space="preserve"> </w:t>
      </w:r>
      <w:r w:rsidRPr="00113860">
        <w:rPr>
          <w:rStyle w:val="StyleUnderline"/>
        </w:rPr>
        <w:t xml:space="preserve">these states could carry the burden for </w:t>
      </w:r>
      <w:r w:rsidRPr="00472E4A">
        <w:rPr>
          <w:rStyle w:val="Emphasis"/>
        </w:rPr>
        <w:t>resolving local disputes</w:t>
      </w:r>
      <w:r w:rsidRPr="00113860">
        <w:rPr>
          <w:rStyle w:val="StyleUnderline"/>
        </w:rPr>
        <w:t xml:space="preserve"> or </w:t>
      </w:r>
      <w:r w:rsidRPr="00472E4A">
        <w:rPr>
          <w:rStyle w:val="Emphasis"/>
        </w:rPr>
        <w:t>balancing against rising powers</w:t>
      </w:r>
      <w:r w:rsidRPr="006B0836">
        <w:rPr>
          <w:sz w:val="16"/>
        </w:rPr>
        <w:t xml:space="preserve">. However, nations aspiring to larger regional roles would undermine America’s standing and eminence as an unrivaled victor. Being the sole superpower intensified the emphasis on status. In his second inaugural speech, President Bill Clinton proclaimed, “America stands alone as Status and prestige have been the most prevalent drivers of U.S. foreign policy for decades the world’s indispensable nation.” 58 Secretary of State Madeline Albright, in perhaps the most famous iteration of this idea, justified America’s bombing of Iraq in 1998 in the following terms: “If we have to use force, it is because we are America; we are the indispensable nation. We stand tall and see further than other countries into the future.” 59 In her memoirs, Albright explained her “purpose was not to put down others, but rather to stir a sense of pride and responsibility among Americans, so that we would be less reluctant to take on problems.” 60 In other words, appealing to </w:t>
      </w:r>
      <w:r w:rsidRPr="00113860">
        <w:rPr>
          <w:rStyle w:val="StyleUnderline"/>
        </w:rPr>
        <w:t>Americans’ belief in their country as one of exceptionally high status</w:t>
      </w:r>
      <w:r w:rsidRPr="006B0836">
        <w:rPr>
          <w:sz w:val="16"/>
        </w:rPr>
        <w:t xml:space="preserve">, unmatched by any other state, </w:t>
      </w:r>
      <w:r w:rsidRPr="00113860">
        <w:rPr>
          <w:rStyle w:val="StyleUnderline"/>
        </w:rPr>
        <w:t>bolstered support for foreign policy activism and intervention</w:t>
      </w:r>
      <w:r w:rsidRPr="006B0836">
        <w:rPr>
          <w:sz w:val="16"/>
        </w:rPr>
        <w:t xml:space="preserve">. </w:t>
      </w:r>
      <w:r w:rsidRPr="00113860">
        <w:rPr>
          <w:rStyle w:val="StyleUnderline"/>
        </w:rPr>
        <w:t>A grand strategy of primacy</w:t>
      </w:r>
      <w:r w:rsidRPr="006B0836">
        <w:rPr>
          <w:sz w:val="16"/>
        </w:rPr>
        <w:t>—</w:t>
      </w:r>
      <w:r w:rsidRPr="00113860">
        <w:rPr>
          <w:rStyle w:val="StyleUnderline"/>
        </w:rPr>
        <w:t xml:space="preserve">in which America acts as the </w:t>
      </w:r>
      <w:r w:rsidRPr="00472E4A">
        <w:rPr>
          <w:rStyle w:val="Emphasis"/>
        </w:rPr>
        <w:t>world’s policeman</w:t>
      </w:r>
      <w:r w:rsidRPr="00113860">
        <w:rPr>
          <w:rStyle w:val="StyleUnderline"/>
        </w:rPr>
        <w:t xml:space="preserve">, </w:t>
      </w:r>
      <w:r w:rsidRPr="00472E4A">
        <w:rPr>
          <w:rStyle w:val="Emphasis"/>
        </w:rPr>
        <w:t>guarantor of global security</w:t>
      </w:r>
      <w:r w:rsidRPr="00113860">
        <w:rPr>
          <w:rStyle w:val="StyleUnderline"/>
        </w:rPr>
        <w:t xml:space="preserve">, </w:t>
      </w:r>
      <w:r w:rsidRPr="00472E4A">
        <w:rPr>
          <w:rStyle w:val="Emphasis"/>
        </w:rPr>
        <w:t>intervener of first resort</w:t>
      </w:r>
      <w:r w:rsidRPr="00113860">
        <w:rPr>
          <w:rStyle w:val="StyleUnderline"/>
        </w:rPr>
        <w:t xml:space="preserve">, and </w:t>
      </w:r>
      <w:r w:rsidRPr="00472E4A">
        <w:rPr>
          <w:rStyle w:val="Emphasis"/>
        </w:rPr>
        <w:t>adjudicator of far-off disputes</w:t>
      </w:r>
      <w:r w:rsidRPr="00113860">
        <w:rPr>
          <w:rStyle w:val="StyleUnderline"/>
        </w:rPr>
        <w:t>—was justified by appeals</w:t>
      </w:r>
      <w:r w:rsidRPr="006B0836">
        <w:rPr>
          <w:sz w:val="16"/>
        </w:rPr>
        <w:t xml:space="preserve"> to its status </w:t>
      </w:r>
      <w:r w:rsidRPr="00113860">
        <w:rPr>
          <w:rStyle w:val="StyleUnderline"/>
        </w:rPr>
        <w:t>as Number One</w:t>
      </w:r>
      <w:r w:rsidRPr="006B0836">
        <w:rPr>
          <w:sz w:val="16"/>
        </w:rPr>
        <w:t xml:space="preserve">. The </w:t>
      </w:r>
      <w:r w:rsidRPr="00472E4A">
        <w:rPr>
          <w:rStyle w:val="Emphasis"/>
        </w:rPr>
        <w:t>assertive interventionism</w:t>
      </w:r>
      <w:r w:rsidRPr="006B0836">
        <w:rPr>
          <w:sz w:val="16"/>
        </w:rPr>
        <w:t xml:space="preserve"> of the United States in the post–Cold War era </w:t>
      </w:r>
      <w:r w:rsidRPr="00F55F96">
        <w:rPr>
          <w:rStyle w:val="StyleUnderline"/>
        </w:rPr>
        <w:t>largely involved</w:t>
      </w:r>
      <w:r w:rsidRPr="006B0836">
        <w:rPr>
          <w:sz w:val="16"/>
        </w:rPr>
        <w:t xml:space="preserve"> </w:t>
      </w:r>
      <w:r w:rsidRPr="00F55F96">
        <w:rPr>
          <w:rStyle w:val="StyleUnderline"/>
        </w:rPr>
        <w:t>responding to low-threat challenges by weak, lower-ranked actors</w:t>
      </w:r>
      <w:r w:rsidRPr="006B0836">
        <w:rPr>
          <w:sz w:val="16"/>
        </w:rPr>
        <w:t xml:space="preserve">—including Serbia’s Slobodan Milosevic, Iraq’s Saddam Hussein, North Korea’s Kim dynasty, al-Qaeda and the Taliban. None of these largely symbolic challenges, save al Qaeda’s attacks, threatened the physical security of the United States. Nuclear proliferation by rogue regimes might have undermined strategic stability in distant regions, but the </w:t>
      </w:r>
      <w:r w:rsidRPr="00F55F96">
        <w:rPr>
          <w:rStyle w:val="StyleUnderline"/>
        </w:rPr>
        <w:t>likelihood that any state would welcome its own destruction by using nuclear weapons for anything other than deterrence was</w:t>
      </w:r>
      <w:r w:rsidRPr="006B0836">
        <w:rPr>
          <w:sz w:val="16"/>
        </w:rPr>
        <w:t xml:space="preserve"> always </w:t>
      </w:r>
      <w:r w:rsidRPr="00F55F96">
        <w:rPr>
          <w:rStyle w:val="StyleUnderline"/>
        </w:rPr>
        <w:t>vanishingly small</w:t>
      </w:r>
      <w:r w:rsidRPr="006B0836">
        <w:rPr>
          <w:sz w:val="16"/>
        </w:rPr>
        <w:t xml:space="preserve">. Certainly </w:t>
      </w:r>
      <w:r w:rsidRPr="00F55F96">
        <w:rPr>
          <w:rStyle w:val="StyleUnderline"/>
        </w:rPr>
        <w:t>none</w:t>
      </w:r>
      <w:r w:rsidRPr="006B0836">
        <w:rPr>
          <w:sz w:val="16"/>
        </w:rPr>
        <w:t xml:space="preserve"> of these </w:t>
      </w:r>
      <w:r w:rsidRPr="00F55F96">
        <w:rPr>
          <w:rStyle w:val="StyleUnderline"/>
        </w:rPr>
        <w:t>adversaries threatened America’s relative power position in the international system.</w:t>
      </w:r>
      <w:r w:rsidRPr="006B0836">
        <w:rPr>
          <w:sz w:val="16"/>
        </w:rPr>
        <w:t xml:space="preserve"> But if left unaddressed, they would have humiliated the sole superpower and raised doubts about U.S. leadership.61 A major reason for the Clinton administration’s intervention in Bosnia, though public statements emphasized humanitarian and security-oriented objectives, was encapsulated in a stinging critique from then-French President Jacques Chirac that America’s refusal to take military action in the former Yugoslavia would have meant that “the position of the leader of the free world is now vacant.” Clinton later reportedly complained to his National Security Advisor Anthony Lake that conflict in Bosnia was “killing the U.S. position of strength” and “doing enormous damage to the United States and our standing in the world.” 62 According to the late international relations theorist Kenneth Waltz, the United States “acted [in the Balkans] not for the sake of its own security but to maintain its leadership position in Europe.” 63 The terrorist attacks of September 11, 2001 led many observers to conclude that the post–Cold War era of low security threats was over. But this false impression by no means diminished the role of status and prestige. The subsequent </w:t>
      </w:r>
      <w:r w:rsidRPr="00EA7D87">
        <w:rPr>
          <w:rStyle w:val="StyleUnderline"/>
        </w:rPr>
        <w:t>invasion of Iraq,</w:t>
      </w:r>
      <w:r w:rsidRPr="006B0836">
        <w:rPr>
          <w:sz w:val="16"/>
        </w:rPr>
        <w:t xml:space="preserve"> although </w:t>
      </w:r>
      <w:r w:rsidRPr="00EA7D87">
        <w:rPr>
          <w:rStyle w:val="StyleUnderline"/>
        </w:rPr>
        <w:t>justified in security and norm-oriented imperatives</w:t>
      </w:r>
      <w:r w:rsidRPr="006B0836">
        <w:rPr>
          <w:sz w:val="16"/>
        </w:rPr>
        <w:t xml:space="preserve">, arguably </w:t>
      </w:r>
      <w:r w:rsidRPr="00EA7D87">
        <w:rPr>
          <w:rStyle w:val="StyleUnderline"/>
        </w:rPr>
        <w:t xml:space="preserve">had more to do with an </w:t>
      </w:r>
      <w:r w:rsidRPr="00BD1AA9">
        <w:rPr>
          <w:rStyle w:val="Emphasis"/>
        </w:rPr>
        <w:t>expression of rage and recovery</w:t>
      </w:r>
      <w:r w:rsidRPr="00EA7D87">
        <w:rPr>
          <w:rStyle w:val="StyleUnderline"/>
        </w:rPr>
        <w:t xml:space="preserve"> of America’s prestige than any legitimate threats to</w:t>
      </w:r>
      <w:r w:rsidRPr="006B0836">
        <w:rPr>
          <w:sz w:val="16"/>
        </w:rPr>
        <w:t xml:space="preserve"> U.S. or global </w:t>
      </w:r>
      <w:r w:rsidRPr="00EA7D87">
        <w:rPr>
          <w:rStyle w:val="StyleUnderline"/>
        </w:rPr>
        <w:t>security</w:t>
      </w:r>
      <w:r w:rsidRPr="006B0836">
        <w:rPr>
          <w:sz w:val="16"/>
        </w:rPr>
        <w:t xml:space="preserve">. Myriad ideas drove the case for war, but attacking Iraq, Lebow argues, was “intended to showcase U.S. military might and political will and send a message of power and resolve … to act decisively” and “by so doing lock in the United States as the world’s sole hegemon.” 64 In a post–9/11 context, Saddam’s perceived defiance of America became especially intolerable. Failure to prosecute the war, in the words of two of its most prominent advocates, Lawrence Kaplan and William Kristol, would represent an “abdication of global leadership” and the unacceptable permission of “successful challenges to American power.” 65 German strategist Josef Joffe wrote in 2006 that the </w:t>
      </w:r>
      <w:r w:rsidRPr="00EA7D87">
        <w:rPr>
          <w:rStyle w:val="StyleUnderline"/>
        </w:rPr>
        <w:t>war was about “the certification of U.S. supremacy</w:t>
      </w:r>
      <w:r w:rsidRPr="006B0836">
        <w:rPr>
          <w:sz w:val="16"/>
        </w:rPr>
        <w:t xml:space="preserve">.” 66 Two other Iraq war supporters, Gary Schmitt and Thomas Donnelly, </w:t>
      </w:r>
      <w:r w:rsidRPr="00EA7D87">
        <w:rPr>
          <w:rStyle w:val="StyleUnderline"/>
        </w:rPr>
        <w:t>justified the invasion as</w:t>
      </w:r>
      <w:r w:rsidRPr="006B0836">
        <w:rPr>
          <w:sz w:val="16"/>
        </w:rPr>
        <w:t xml:space="preserve"> </w:t>
      </w:r>
      <w:r w:rsidRPr="00EA7D87">
        <w:rPr>
          <w:rStyle w:val="StyleUnderline"/>
        </w:rPr>
        <w:t>necessary to “restore American preeminence”</w:t>
      </w:r>
      <w:r w:rsidRPr="006B0836">
        <w:rPr>
          <w:sz w:val="16"/>
        </w:rPr>
        <w:t xml:space="preserve"> in the Middle East and “restore national honor” in the aftermath of 9/11.67 Henry Kissinger reportedly described his support for the Iraq War in similar terms. We needed to invade Iraq, not because Saddam posed a threat, but “because Afghanistan was not enough”; the forces of radical Islam want to humiliate us, he said, “and we need to humiliate them.” 68 Fixation with America’s status continued in the Obama years, as the administration maintained America’s expansive grand strategy of primacy and continued to use U.S. power assertively. In his 2010 State of the Union Address, President Obama lamented Chinese, German, and Indian efforts to improve their national standing. “These nations aren’t playing for second place,” he warned, and “I do not accept second place for the United States of America.” 69 In his 2016 address, he boasted about America being “the most powerful nation on Earth,” adding that, “our standing around the world is higher than when I was elected to this office, and when it comes to every important international issue, people of the world do not look to Beijing or Moscow to lead. They call us.” 70 This equation of America’s military dominance and high rank with the obligation to intervene to solve myriad international issues is illustrative of how status drives activism.</w:t>
      </w:r>
    </w:p>
    <w:p w:rsidR="00E00331" w:rsidRDefault="00E00331" w:rsidP="00E00331">
      <w:pPr>
        <w:rPr>
          <w:sz w:val="16"/>
        </w:rPr>
      </w:pPr>
    </w:p>
    <w:p w:rsidR="00E00331" w:rsidRPr="00020FAE" w:rsidRDefault="00E00331" w:rsidP="00E00331">
      <w:pPr>
        <w:pStyle w:val="Heading4"/>
      </w:pPr>
      <w:r>
        <w:t xml:space="preserve">Their </w:t>
      </w:r>
      <w:r>
        <w:rPr>
          <w:u w:val="single"/>
        </w:rPr>
        <w:t>hyper-focus</w:t>
      </w:r>
      <w:r>
        <w:t xml:space="preserve"> on </w:t>
      </w:r>
      <w:r>
        <w:rPr>
          <w:u w:val="single"/>
        </w:rPr>
        <w:t>China rise</w:t>
      </w:r>
      <w:r>
        <w:t xml:space="preserve"> derives itself from a </w:t>
      </w:r>
      <w:r>
        <w:rPr>
          <w:u w:val="single"/>
        </w:rPr>
        <w:t>prestige basis</w:t>
      </w:r>
      <w:r>
        <w:t xml:space="preserve"> that has </w:t>
      </w:r>
      <w:r>
        <w:rPr>
          <w:u w:val="single"/>
        </w:rPr>
        <w:t>negative</w:t>
      </w:r>
      <w:r>
        <w:t xml:space="preserve"> material implications</w:t>
      </w:r>
    </w:p>
    <w:p w:rsidR="00E00331" w:rsidRPr="00933913" w:rsidRDefault="00E00331" w:rsidP="00E00331">
      <w:r w:rsidRPr="00933913">
        <w:rPr>
          <w:rStyle w:val="Style13ptBold"/>
        </w:rPr>
        <w:t>Glaser 18</w:t>
      </w:r>
      <w:r w:rsidRPr="00933913">
        <w:t xml:space="preserve"> - director of Foreign Policy Studies at the Cato Institute (John Glaser; “The Washington Quarterly”; “Status, Prestige, Activism and the Illusion of American Decline”; pgs. 185-187; Accessed: 7/9/18)//TS</w:t>
      </w:r>
    </w:p>
    <w:p w:rsidR="00E00331" w:rsidRDefault="00E00331" w:rsidP="00E00331">
      <w:pPr>
        <w:rPr>
          <w:rStyle w:val="Emphasis"/>
        </w:rPr>
      </w:pPr>
      <w:r w:rsidRPr="00F04CD7">
        <w:rPr>
          <w:sz w:val="16"/>
        </w:rPr>
        <w:t xml:space="preserve">In the aftermath of the humiliating failure of the Bay of Pigs invasion, President Kennedy’s advisers “recommended a greater military commitment as the only way to save American prestige.” Kennedy wisely dismissed this option, asking his advisers, “What is prestige? Is it the shadow of power or the substance of power? We are going to work on the substance of power. No doubt we will be kicked in the can for the next couple of weeks, but that won’t affect the main business.” 100 </w:t>
      </w:r>
      <w:r w:rsidRPr="00BD1AA9">
        <w:rPr>
          <w:rStyle w:val="StyleUnderline"/>
        </w:rPr>
        <w:t>Too much of post–Cold War U.S. foreign policy has been driven by status and prestige</w:t>
      </w:r>
      <w:r w:rsidRPr="00F04CD7">
        <w:rPr>
          <w:sz w:val="16"/>
        </w:rPr>
        <w:t xml:space="preserve"> concerns, or as Kennedy put it, </w:t>
      </w:r>
      <w:r w:rsidRPr="00BD1AA9">
        <w:rPr>
          <w:rStyle w:val="StyleUnderline"/>
        </w:rPr>
        <w:t>the shadow, not the substance, of power</w:t>
      </w:r>
      <w:r w:rsidRPr="00F04CD7">
        <w:rPr>
          <w:sz w:val="16"/>
        </w:rPr>
        <w:t xml:space="preserve">. The foreign policy of the United States should be driven primarily by an objective assessment of its strategic position and the threats it faces to its physical security and economic well-being. Focusing on tangible material interests tends to weaken the motivation for rash interventionism in pursuit of unimportant, or unattainable, goals. By contrast, </w:t>
      </w:r>
      <w:r w:rsidRPr="00BD1AA9">
        <w:rPr>
          <w:rStyle w:val="StyleUnderline"/>
        </w:rPr>
        <w:t xml:space="preserve">a prestige-driven foreign policy encourages </w:t>
      </w:r>
      <w:r w:rsidRPr="00837651">
        <w:rPr>
          <w:rStyle w:val="Emphasis"/>
        </w:rPr>
        <w:t>gratuitous expansionism</w:t>
      </w:r>
      <w:r w:rsidRPr="00BD1AA9">
        <w:rPr>
          <w:rStyle w:val="StyleUnderline"/>
        </w:rPr>
        <w:t xml:space="preserve"> and costly military policies that waste resources and </w:t>
      </w:r>
      <w:r w:rsidRPr="00A47B9A">
        <w:rPr>
          <w:rStyle w:val="Emphasis"/>
        </w:rPr>
        <w:t>inflate the significance of unimportant issues</w:t>
      </w:r>
      <w:r w:rsidRPr="00BD1AA9">
        <w:rPr>
          <w:rStyle w:val="StyleUnderline"/>
        </w:rPr>
        <w:t>.</w:t>
      </w:r>
      <w:r w:rsidRPr="00F04CD7">
        <w:rPr>
          <w:sz w:val="16"/>
        </w:rPr>
        <w:t xml:space="preserve"> A </w:t>
      </w:r>
      <w:r w:rsidRPr="00BD1AA9">
        <w:rPr>
          <w:rStyle w:val="StyleUnderline"/>
        </w:rPr>
        <w:t>grand strategy driven by status and prestige</w:t>
      </w:r>
      <w:r w:rsidRPr="00F04CD7">
        <w:rPr>
          <w:sz w:val="16"/>
        </w:rPr>
        <w:t xml:space="preserve"> motivations </w:t>
      </w:r>
      <w:r w:rsidRPr="00BD1AA9">
        <w:rPr>
          <w:rStyle w:val="StyleUnderline"/>
        </w:rPr>
        <w:t xml:space="preserve">is harmful </w:t>
      </w:r>
      <w:r w:rsidRPr="00F04CD7">
        <w:rPr>
          <w:sz w:val="16"/>
        </w:rPr>
        <w:t xml:space="preserve">for U.S. interests in several ways. First, it is an </w:t>
      </w:r>
      <w:r w:rsidRPr="00A47B9A">
        <w:rPr>
          <w:rStyle w:val="Emphasis"/>
        </w:rPr>
        <w:t xml:space="preserve">irrational basis for foreign policy </w:t>
      </w:r>
      <w:r w:rsidRPr="00F83871">
        <w:rPr>
          <w:rStyle w:val="StyleUnderline"/>
        </w:rPr>
        <w:t>that subordinates tangible security and economic interests to intangible image maintenance</w:t>
      </w:r>
      <w:r w:rsidRPr="00F04CD7">
        <w:rPr>
          <w:sz w:val="16"/>
        </w:rPr>
        <w:t xml:space="preserve">. Second, while a status-driven foreign policy can be an effective way to flatter Americans’ inflated self-image, it sometimes has the opposite result abroad and, ironically, </w:t>
      </w:r>
      <w:r w:rsidRPr="00F83871">
        <w:rPr>
          <w:rStyle w:val="StyleUnderline"/>
        </w:rPr>
        <w:t>often undermines America’s esteem among foreign audiences</w:t>
      </w:r>
      <w:r w:rsidRPr="00F04CD7">
        <w:rPr>
          <w:sz w:val="16"/>
        </w:rPr>
        <w:t xml:space="preserve">. Finally, status and prestige motivations encourage activism at a time when U.S. foreign policy should be more restrained. A few case studies will help illustrate these stated defects of a foreign policy strategy oriented around prestige. A </w:t>
      </w:r>
      <w:r w:rsidRPr="00F83871">
        <w:rPr>
          <w:rStyle w:val="StyleUnderline"/>
        </w:rPr>
        <w:t>status- or prestige-driven foreign policy</w:t>
      </w:r>
      <w:r w:rsidRPr="00F04CD7">
        <w:rPr>
          <w:sz w:val="16"/>
        </w:rPr>
        <w:t xml:space="preserve"> is not only irrational in the sense of not maximizing utility, but also in that it </w:t>
      </w:r>
      <w:r w:rsidRPr="00F83871">
        <w:rPr>
          <w:rStyle w:val="StyleUnderline"/>
        </w:rPr>
        <w:t>is counterproductive to the desired goal of increased international respect and deference</w:t>
      </w:r>
      <w:r w:rsidRPr="00F04CD7">
        <w:rPr>
          <w:sz w:val="16"/>
        </w:rPr>
        <w:t xml:space="preserve">. For example, in a 1965 memorandum to the secretaries of state and defense, George Ball, Under Secretary of State from 1961-1966, argued that those insisting on continued involvement in Vietnam were erroneously linking tactical withdrawal with a loss of prestige.101 Ironically, the U.S. quagmire in Vietnam is precisely what tarnished American status and prestige in that era, both among domestic and foreign audiences. The same irony characterized the Bush administration’s </w:t>
      </w:r>
      <w:r w:rsidRPr="00F83871">
        <w:rPr>
          <w:rStyle w:val="StyleUnderline"/>
        </w:rPr>
        <w:t>2003 invasion and occupation of Iraq</w:t>
      </w:r>
      <w:r w:rsidRPr="00F04CD7">
        <w:rPr>
          <w:sz w:val="16"/>
        </w:rPr>
        <w:t xml:space="preserve">. The invasion was at least in part meant to boost U.S. honor and prestige and reestablish America’s hegemonic status after the humiliation of the 9/11 attacks. But it actually </w:t>
      </w:r>
      <w:r w:rsidRPr="00F83871">
        <w:rPr>
          <w:rStyle w:val="StyleUnderline"/>
        </w:rPr>
        <w:t xml:space="preserve">damaged America’s standing in the international system, </w:t>
      </w:r>
      <w:r w:rsidRPr="00736E00">
        <w:rPr>
          <w:rStyle w:val="Emphasis"/>
        </w:rPr>
        <w:t>eliciting counter-balancing from rivals like Russia and China</w:t>
      </w:r>
      <w:r w:rsidRPr="00F83871">
        <w:rPr>
          <w:rStyle w:val="StyleUnderline"/>
        </w:rPr>
        <w:t>, and</w:t>
      </w:r>
      <w:r w:rsidRPr="00F04CD7">
        <w:rPr>
          <w:sz w:val="16"/>
        </w:rPr>
        <w:t xml:space="preserve"> </w:t>
      </w:r>
      <w:r w:rsidRPr="001A32C6">
        <w:rPr>
          <w:rStyle w:val="Emphasis"/>
        </w:rPr>
        <w:t>defiance from close allies</w:t>
      </w:r>
      <w:r w:rsidRPr="00F83871">
        <w:rPr>
          <w:rStyle w:val="StyleUnderline"/>
        </w:rPr>
        <w:t xml:space="preserve"> such as France</w:t>
      </w:r>
      <w:r w:rsidRPr="00F04CD7">
        <w:rPr>
          <w:sz w:val="16"/>
        </w:rPr>
        <w:t xml:space="preserve">, who conspicuously opposed the war, and Turkey, a </w:t>
      </w:r>
      <w:r w:rsidRPr="00F83871">
        <w:rPr>
          <w:rStyle w:val="StyleUnderline"/>
        </w:rPr>
        <w:t>Prestige-driven foreign policy is actually counterproductive for international respect and deference</w:t>
      </w:r>
      <w:r w:rsidRPr="00F04CD7">
        <w:rPr>
          <w:sz w:val="16"/>
        </w:rPr>
        <w:t xml:space="preserve">. NATO ally who denied U.S. forces access to its bases and airspace. Public opinion of the United States in foreign countries sunk because of the war.102 A </w:t>
      </w:r>
      <w:proofErr w:type="spellStart"/>
      <w:r w:rsidRPr="00F04CD7">
        <w:rPr>
          <w:sz w:val="16"/>
        </w:rPr>
        <w:t>statusdriven</w:t>
      </w:r>
      <w:proofErr w:type="spellEnd"/>
      <w:r w:rsidRPr="00F04CD7">
        <w:rPr>
          <w:sz w:val="16"/>
        </w:rPr>
        <w:t xml:space="preserve"> foreign policy, therefore, probably delivered diminished, not enhanced, U.S. status. Finally, </w:t>
      </w:r>
      <w:r w:rsidRPr="00DA3248">
        <w:rPr>
          <w:rStyle w:val="StyleUnderline"/>
        </w:rPr>
        <w:t>status and prestige motivations</w:t>
      </w:r>
      <w:r w:rsidRPr="00F04CD7">
        <w:rPr>
          <w:sz w:val="16"/>
        </w:rPr>
        <w:t xml:space="preserve"> have and continue to </w:t>
      </w:r>
      <w:r w:rsidRPr="00DA3248">
        <w:rPr>
          <w:rStyle w:val="StyleUnderline"/>
        </w:rPr>
        <w:t>encourage</w:t>
      </w:r>
      <w:r w:rsidRPr="00F04CD7">
        <w:rPr>
          <w:sz w:val="16"/>
        </w:rPr>
        <w:t xml:space="preserve"> the </w:t>
      </w:r>
      <w:r w:rsidRPr="00DA3248">
        <w:rPr>
          <w:rStyle w:val="StyleUnderline"/>
        </w:rPr>
        <w:t xml:space="preserve">United States to maintain the </w:t>
      </w:r>
      <w:r w:rsidRPr="00463FF7">
        <w:rPr>
          <w:rStyle w:val="Emphasis"/>
        </w:rPr>
        <w:t>expansive and costly grand strategy of primacy</w:t>
      </w:r>
      <w:r w:rsidRPr="00DA3248">
        <w:rPr>
          <w:rStyle w:val="StyleUnderline"/>
        </w:rPr>
        <w:t xml:space="preserve"> when its unprecedented physical security allows for retrenchment and a far more restrained foreign policy</w:t>
      </w:r>
      <w:r w:rsidRPr="00F04CD7">
        <w:rPr>
          <w:sz w:val="16"/>
        </w:rPr>
        <w:t xml:space="preserve">. One particularly troubling area in this context is the U.S. posture in East Asia, where American military power is significant, but where China’s relative power is on the rise. The </w:t>
      </w:r>
      <w:r w:rsidRPr="00DA3248">
        <w:rPr>
          <w:rStyle w:val="StyleUnderline"/>
        </w:rPr>
        <w:t>response</w:t>
      </w:r>
      <w:r w:rsidRPr="00F04CD7">
        <w:rPr>
          <w:sz w:val="16"/>
        </w:rPr>
        <w:t xml:space="preserve"> in Washington </w:t>
      </w:r>
      <w:r w:rsidRPr="00DA3248">
        <w:rPr>
          <w:rStyle w:val="StyleUnderline"/>
        </w:rPr>
        <w:t>to China has largely focused on boosting U.S. military assets in the region, reaffirming U.S. security commitments to China’s neighboring rivals, and challenging Chinese claims to a series of uninhabited rocks and shoals in the South China Sea that carry no strategic significance for the United States.</w:t>
      </w:r>
      <w:r w:rsidRPr="00F04CD7">
        <w:rPr>
          <w:sz w:val="16"/>
        </w:rPr>
        <w:t xml:space="preserve"> Beijing’s military buildup in recent years, especially its naval expansion and aircraft carrier project, has generated anxiety in Washington about American decline, but </w:t>
      </w:r>
      <w:r w:rsidRPr="00DA3248">
        <w:rPr>
          <w:rStyle w:val="StyleUnderline"/>
        </w:rPr>
        <w:t xml:space="preserve">it </w:t>
      </w:r>
      <w:r w:rsidRPr="00463FF7">
        <w:rPr>
          <w:rStyle w:val="Emphasis"/>
        </w:rPr>
        <w:t>does not pose a direct threat to the United States</w:t>
      </w:r>
      <w:r w:rsidRPr="00DA3248">
        <w:rPr>
          <w:rStyle w:val="StyleUnderline"/>
        </w:rPr>
        <w:t>.</w:t>
      </w:r>
      <w:r w:rsidRPr="00F04CD7">
        <w:rPr>
          <w:sz w:val="16"/>
        </w:rPr>
        <w:t xml:space="preserve">103 The </w:t>
      </w:r>
      <w:r w:rsidRPr="00DA3248">
        <w:rPr>
          <w:rStyle w:val="StyleUnderline"/>
        </w:rPr>
        <w:t>United States appears to insist on continued domination of the East Asia region, not because China poses a threat</w:t>
      </w:r>
      <w:r w:rsidRPr="00F04CD7">
        <w:rPr>
          <w:sz w:val="16"/>
        </w:rPr>
        <w:t xml:space="preserve"> </w:t>
      </w:r>
      <w:r w:rsidRPr="00DA3248">
        <w:rPr>
          <w:rStyle w:val="StyleUnderline"/>
        </w:rPr>
        <w:t>to the physical security of the United States, or even its regional allies, but rather because the rise of China poses a threat to America’s status as the unipolar hegemon</w:t>
      </w:r>
      <w:r w:rsidRPr="00F04CD7">
        <w:rPr>
          <w:sz w:val="16"/>
        </w:rPr>
        <w:t xml:space="preserve">. This seems to bear the markings of a status dilemma, where, as </w:t>
      </w:r>
      <w:proofErr w:type="spellStart"/>
      <w:r w:rsidRPr="00F04CD7">
        <w:rPr>
          <w:sz w:val="16"/>
        </w:rPr>
        <w:t>Schweller</w:t>
      </w:r>
      <w:proofErr w:type="spellEnd"/>
      <w:r w:rsidRPr="00F04CD7">
        <w:rPr>
          <w:sz w:val="16"/>
        </w:rPr>
        <w:t xml:space="preserve"> and Pu explain, “competitive arming threatens the other’s status, not security.” 104 </w:t>
      </w:r>
      <w:r w:rsidRPr="00F04CD7">
        <w:rPr>
          <w:rStyle w:val="StyleUnderline"/>
        </w:rPr>
        <w:t xml:space="preserve">Wise strategy would counsel the United States to </w:t>
      </w:r>
      <w:r w:rsidRPr="00463FF7">
        <w:rPr>
          <w:rStyle w:val="Emphasis"/>
        </w:rPr>
        <w:t>accommodate China’s rise</w:t>
      </w:r>
      <w:r w:rsidRPr="00F04CD7">
        <w:rPr>
          <w:sz w:val="16"/>
        </w:rPr>
        <w:t xml:space="preserve">, allow China’s neighbors to carry the burden of containing it, and unless and until China poses a substantive security threat, focus on enjoying strategic immunity in its own hemisphere.105 Retrenchment would produce tangible security and economic benefits.106 </w:t>
      </w:r>
      <w:r w:rsidRPr="00F04CD7">
        <w:rPr>
          <w:rStyle w:val="StyleUnderline"/>
        </w:rPr>
        <w:t>America’s preoccupation with its status as the peerless indispensable nation encourages</w:t>
      </w:r>
      <w:r w:rsidRPr="00F04CD7">
        <w:rPr>
          <w:sz w:val="16"/>
        </w:rPr>
        <w:t xml:space="preserve"> costly </w:t>
      </w:r>
      <w:r w:rsidRPr="00F04CD7">
        <w:rPr>
          <w:rStyle w:val="StyleUnderline"/>
        </w:rPr>
        <w:t>risk-acceptant activism while discouraging prudent restraint. Brushing aside this obsession</w:t>
      </w:r>
      <w:r w:rsidRPr="00F04CD7">
        <w:rPr>
          <w:sz w:val="16"/>
        </w:rPr>
        <w:t xml:space="preserve"> with standing and self-image, and prioritizing objective material interests in foreign policy decision making, </w:t>
      </w:r>
      <w:r w:rsidRPr="00F04CD7">
        <w:rPr>
          <w:rStyle w:val="StyleUnderline"/>
        </w:rPr>
        <w:t>would save</w:t>
      </w:r>
      <w:r w:rsidRPr="00F04CD7">
        <w:rPr>
          <w:sz w:val="16"/>
        </w:rPr>
        <w:t xml:space="preserve"> much unnecessarily expended </w:t>
      </w:r>
      <w:r w:rsidRPr="00463FF7">
        <w:rPr>
          <w:rStyle w:val="Emphasis"/>
        </w:rPr>
        <w:t>blood and treasure.</w:t>
      </w:r>
    </w:p>
    <w:p w:rsidR="00E00331" w:rsidRDefault="00E00331" w:rsidP="00E00331">
      <w:pPr>
        <w:pStyle w:val="Heading3"/>
      </w:pPr>
      <w:r>
        <w:t>--</w:t>
      </w:r>
      <w:proofErr w:type="spellStart"/>
      <w:r>
        <w:t>xt</w:t>
      </w:r>
      <w:proofErr w:type="spellEnd"/>
      <w:r>
        <w:t xml:space="preserve"> </w:t>
      </w:r>
      <w:r>
        <w:t>No Decline</w:t>
      </w:r>
    </w:p>
    <w:p w:rsidR="00E00331" w:rsidRPr="00014413" w:rsidRDefault="00E00331" w:rsidP="00E00331">
      <w:pPr>
        <w:pStyle w:val="Heading4"/>
      </w:pPr>
      <w:r>
        <w:t xml:space="preserve">No </w:t>
      </w:r>
      <w:proofErr w:type="spellStart"/>
      <w:r>
        <w:t>heg</w:t>
      </w:r>
      <w:proofErr w:type="spellEnd"/>
      <w:r>
        <w:t xml:space="preserve"> </w:t>
      </w:r>
      <w:r>
        <w:rPr>
          <w:u w:val="single"/>
        </w:rPr>
        <w:t>decline</w:t>
      </w:r>
      <w:r>
        <w:t xml:space="preserve"> – apocalyptic views only </w:t>
      </w:r>
      <w:r>
        <w:rPr>
          <w:u w:val="single"/>
        </w:rPr>
        <w:t>exacerbate</w:t>
      </w:r>
      <w:r>
        <w:t xml:space="preserve"> their impact</w:t>
      </w:r>
    </w:p>
    <w:p w:rsidR="00E00331" w:rsidRPr="00933913" w:rsidRDefault="00E00331" w:rsidP="00E00331">
      <w:r w:rsidRPr="00933913">
        <w:rPr>
          <w:rStyle w:val="Style13ptBold"/>
        </w:rPr>
        <w:t>Glaser 18</w:t>
      </w:r>
      <w:r w:rsidRPr="00933913">
        <w:t xml:space="preserve"> - director of Foreign Policy Studies at the Cato Institute (John Glaser; “The Washington Quarterly”; “Status, Prestige, Activism and the Illusion of American Decline”; pgs. 187-189; Accessed: 7/9/18)//TS</w:t>
      </w:r>
    </w:p>
    <w:p w:rsidR="00E00331" w:rsidRDefault="00E00331" w:rsidP="00E00331">
      <w:pPr>
        <w:rPr>
          <w:sz w:val="16"/>
        </w:rPr>
      </w:pPr>
      <w:r w:rsidRPr="00204430">
        <w:rPr>
          <w:sz w:val="16"/>
        </w:rPr>
        <w:t xml:space="preserve">Some observers link the prospect of retrenchment with the decline of America. Others insist hegemony is inherently cyclical and, given the decrease in relative U.S. economic and geopolitical dominance, decline is inevitable.107 </w:t>
      </w:r>
      <w:r w:rsidRPr="003273F0">
        <w:rPr>
          <w:rStyle w:val="StyleUnderline"/>
        </w:rPr>
        <w:t>Fears of U.S. decline</w:t>
      </w:r>
      <w:r w:rsidRPr="00204430">
        <w:rPr>
          <w:sz w:val="16"/>
        </w:rPr>
        <w:t xml:space="preserve">, however, </w:t>
      </w:r>
      <w:r w:rsidRPr="003273F0">
        <w:rPr>
          <w:rStyle w:val="StyleUnderline"/>
        </w:rPr>
        <w:t xml:space="preserve">reflect a </w:t>
      </w:r>
      <w:r w:rsidRPr="00204430">
        <w:rPr>
          <w:rStyle w:val="Emphasis"/>
        </w:rPr>
        <w:t>preoccupation more with the shadow of power than the substance of it.</w:t>
      </w:r>
      <w:r w:rsidRPr="00204430">
        <w:rPr>
          <w:sz w:val="16"/>
        </w:rPr>
        <w:t xml:space="preserve">108 Though not without its problems, the </w:t>
      </w:r>
      <w:r w:rsidRPr="003273F0">
        <w:rPr>
          <w:rStyle w:val="StyleUnderline"/>
        </w:rPr>
        <w:t>U.S.</w:t>
      </w:r>
      <w:r w:rsidRPr="00204430">
        <w:rPr>
          <w:sz w:val="16"/>
        </w:rPr>
        <w:t xml:space="preserve"> </w:t>
      </w:r>
      <w:r w:rsidRPr="003273F0">
        <w:rPr>
          <w:rStyle w:val="StyleUnderline"/>
        </w:rPr>
        <w:t>economy continues to grow and Americans continue to enjoy a per capita income well above</w:t>
      </w:r>
      <w:r w:rsidRPr="00204430">
        <w:rPr>
          <w:sz w:val="16"/>
        </w:rPr>
        <w:t xml:space="preserve"> the </w:t>
      </w:r>
      <w:r w:rsidRPr="003273F0">
        <w:rPr>
          <w:rStyle w:val="StyleUnderline"/>
        </w:rPr>
        <w:t>global average</w:t>
      </w:r>
      <w:r w:rsidRPr="00204430">
        <w:rPr>
          <w:sz w:val="16"/>
        </w:rPr>
        <w:t xml:space="preserve">. Roughly nine-in-ten Americans enjoy a standard of living higher than the global middle-income standard.109 A </w:t>
      </w:r>
      <w:r w:rsidRPr="003273F0">
        <w:rPr>
          <w:rStyle w:val="StyleUnderline"/>
        </w:rPr>
        <w:t>decline in superpower status will not change that</w:t>
      </w:r>
      <w:r w:rsidRPr="00204430">
        <w:rPr>
          <w:sz w:val="16"/>
        </w:rPr>
        <w:t xml:space="preserve">. When it comes to security, </w:t>
      </w:r>
      <w:r w:rsidRPr="003273F0">
        <w:rPr>
          <w:rStyle w:val="StyleUnderline"/>
        </w:rPr>
        <w:t xml:space="preserve">Americans are </w:t>
      </w:r>
      <w:r w:rsidRPr="00204430">
        <w:rPr>
          <w:sz w:val="16"/>
        </w:rPr>
        <w:t>likewise</w:t>
      </w:r>
      <w:r w:rsidRPr="003273F0">
        <w:rPr>
          <w:rStyle w:val="StyleUnderline"/>
        </w:rPr>
        <w:t xml:space="preserve"> in an enviable posi</w:t>
      </w:r>
      <w:r w:rsidRPr="00204430">
        <w:rPr>
          <w:rStyle w:val="StyleUnderline"/>
        </w:rPr>
        <w:t>tion</w:t>
      </w:r>
      <w:r w:rsidRPr="00204430">
        <w:rPr>
          <w:sz w:val="16"/>
        </w:rPr>
        <w:t xml:space="preserve">. Contrary to depictions in our politics and news media, the </w:t>
      </w:r>
      <w:r w:rsidRPr="003273F0">
        <w:rPr>
          <w:rStyle w:val="StyleUnderline"/>
        </w:rPr>
        <w:t xml:space="preserve">United States remains </w:t>
      </w:r>
      <w:r w:rsidRPr="00204430">
        <w:rPr>
          <w:rStyle w:val="Emphasis"/>
        </w:rPr>
        <w:t>extraordinarily insulated from external threats</w:t>
      </w:r>
      <w:r w:rsidRPr="00204430">
        <w:rPr>
          <w:sz w:val="16"/>
        </w:rPr>
        <w:t xml:space="preserve">, something unlikely to change with a more restrained grand strategy.110 Commentators worried about decline tend to associate it with a loss of status and some sense of failure, forfeit, and defeat. </w:t>
      </w:r>
      <w:r w:rsidRPr="00DD6283">
        <w:rPr>
          <w:rStyle w:val="StyleUnderline"/>
        </w:rPr>
        <w:t>Beyond psychological loss aversion</w:t>
      </w:r>
      <w:r w:rsidRPr="00204430">
        <w:rPr>
          <w:sz w:val="16"/>
        </w:rPr>
        <w:t xml:space="preserve">, however, </w:t>
      </w:r>
      <w:r w:rsidRPr="00DD6283">
        <w:rPr>
          <w:rStyle w:val="StyleUnderline"/>
        </w:rPr>
        <w:t>it is hard to see how a reduction in America’s global military role equates to any real degradation in the wealth or security of American citizens</w:t>
      </w:r>
      <w:r w:rsidRPr="00204430">
        <w:rPr>
          <w:sz w:val="16"/>
        </w:rPr>
        <w:t xml:space="preserve">. Over the course of the twentieth century, circumstances forced Britain to relinquish its top position in world politics and shed its global empire. This inflicted a painful sense of decline in Britain, but according to historian George L. Bernstein, “it is not clear that the loss of empire represented any decline in real power at all; the decline was primarily a perception by Britons and others who had identified Britain’s greatness with its empire.” In withdrawing, “Britain may well have lost an encumbrance rather than power.” 111 </w:t>
      </w:r>
      <w:proofErr w:type="spellStart"/>
      <w:r w:rsidRPr="00204430">
        <w:rPr>
          <w:sz w:val="16"/>
        </w:rPr>
        <w:t>Primacists</w:t>
      </w:r>
      <w:proofErr w:type="spellEnd"/>
      <w:r w:rsidRPr="00204430">
        <w:rPr>
          <w:sz w:val="16"/>
        </w:rPr>
        <w:t xml:space="preserve"> assume too much American authorship of today’s peaceful and wealth-generating international order, and then warn hyperbolically of catastrophic system collapse if the United States retrenches. 112 In truth, today’s </w:t>
      </w:r>
      <w:r w:rsidRPr="00FE1E01">
        <w:rPr>
          <w:rStyle w:val="StyleUnderline"/>
        </w:rPr>
        <w:t>global stability trends and economic growth rates are</w:t>
      </w:r>
      <w:r w:rsidRPr="00204430">
        <w:rPr>
          <w:sz w:val="16"/>
        </w:rPr>
        <w:t xml:space="preserve"> more </w:t>
      </w:r>
      <w:r w:rsidRPr="00FE1E01">
        <w:rPr>
          <w:rStyle w:val="StyleUnderline"/>
        </w:rPr>
        <w:t>robust</w:t>
      </w:r>
      <w:r w:rsidRPr="00204430">
        <w:rPr>
          <w:sz w:val="16"/>
        </w:rPr>
        <w:t xml:space="preserve"> than that. And there is little reason to believe that staying out of the great power contest would undercut the wealth and security of U.S. citizens. Robert Jervis illustrates this point by reference to other former great powers, “Sweden is no longer a great power, but in what sense is this a failure? Swedish citizens, if not the abstraction of the Swedish state, probably are better off for this. They are rich and have been spared several wars. Similarly, postwar Japan was shorn of its empire and armed forces and is no longer a complete great power. But it is hard to say that the country and its citizens are the poorer for this loss of role and status.” He continued, “Sitting on the sidelines, although only possible under special circumstances of geography and the interests of other important states, can be a fine place to watch (and benefit) as the great power parade goes by.” 113 Robert Kagan, a senior fellow at the Brookings Institution, warns against committing “preemptive superpower suicide out of a misplaced fear of … declining [U.S.] power.” 114 The real danger is closer to the opposite. Indeed, to the </w:t>
      </w:r>
      <w:r w:rsidRPr="00FE1E01">
        <w:rPr>
          <w:rStyle w:val="StyleUnderline"/>
        </w:rPr>
        <w:t>Fears of U.S. decline reflect a preoccupation with prestige not the substance of power</w:t>
      </w:r>
      <w:r w:rsidRPr="00204430">
        <w:rPr>
          <w:sz w:val="16"/>
        </w:rPr>
        <w:t xml:space="preserve">. </w:t>
      </w:r>
      <w:r w:rsidRPr="00FE1E01">
        <w:rPr>
          <w:rStyle w:val="StyleUnderline"/>
        </w:rPr>
        <w:t xml:space="preserve">extent that America’s wealth and security is at risk of degradation and decline, it is likely to be </w:t>
      </w:r>
      <w:r w:rsidRPr="00014413">
        <w:rPr>
          <w:rStyle w:val="Emphasis"/>
        </w:rPr>
        <w:t>exacerbated by a stubborn insistence on maintaining a costly permanent global military presence</w:t>
      </w:r>
      <w:r w:rsidRPr="00204430">
        <w:rPr>
          <w:sz w:val="16"/>
        </w:rPr>
        <w:t xml:space="preserve">, a hyper-interventionist foreign policy, and excessively high defense budgets.115 While America’s extraordinary wealth and resilience means it can probably sustain an expansive, status-driven, and activist foreign policy for the foreseeable future,116 the risks of over-extension and of succumbing to what Princeton University’s G. John </w:t>
      </w:r>
      <w:proofErr w:type="spellStart"/>
      <w:r w:rsidRPr="00204430">
        <w:rPr>
          <w:sz w:val="16"/>
        </w:rPr>
        <w:t>Ikenberry</w:t>
      </w:r>
      <w:proofErr w:type="spellEnd"/>
      <w:r w:rsidRPr="00204430">
        <w:rPr>
          <w:sz w:val="16"/>
        </w:rPr>
        <w:t xml:space="preserve"> calls the “imperial temptation,” are very real.117 This temptation involves not only succumbing to ruinous adventures like Vietnam and Iraq, but also includes gradually sacrificing liberal democratic values at home as the security state undermines civil liberties protections, weakens constitutional checks on executive war powers, and incentivizes excessive government secrecy. </w:t>
      </w:r>
      <w:r w:rsidRPr="00204430">
        <w:rPr>
          <w:rStyle w:val="StyleUnderline"/>
        </w:rPr>
        <w:t xml:space="preserve">The United States can choose to husband </w:t>
      </w:r>
      <w:proofErr w:type="spellStart"/>
      <w:r w:rsidRPr="00204430">
        <w:rPr>
          <w:rStyle w:val="StyleUnderline"/>
        </w:rPr>
        <w:t>its</w:t>
      </w:r>
      <w:proofErr w:type="spellEnd"/>
      <w:r w:rsidRPr="00204430">
        <w:rPr>
          <w:rStyle w:val="StyleUnderline"/>
        </w:rPr>
        <w:t xml:space="preserve"> still unmatched power and forswear status and prestige-driven foreign policy excesses, or it can </w:t>
      </w:r>
      <w:r w:rsidRPr="00322D21">
        <w:rPr>
          <w:rStyle w:val="Emphasis"/>
        </w:rPr>
        <w:t>hasten its own decline by extending its hyper-interventionist posture</w:t>
      </w:r>
      <w:r w:rsidRPr="00204430">
        <w:rPr>
          <w:rStyle w:val="StyleUnderline"/>
        </w:rPr>
        <w:t xml:space="preserve"> deep into the future</w:t>
      </w:r>
      <w:r w:rsidRPr="00204430">
        <w:rPr>
          <w:sz w:val="16"/>
        </w:rPr>
        <w:t>. Neither path is imposed on us by circumstances; it remains a choice.</w:t>
      </w:r>
    </w:p>
    <w:p w:rsidR="00E00331" w:rsidRDefault="00E00331" w:rsidP="00E00331"/>
    <w:p w:rsidR="00E00331" w:rsidRDefault="00E00331" w:rsidP="00E00331">
      <w:pPr>
        <w:pStyle w:val="Heading3"/>
      </w:pPr>
      <w:r>
        <w:t>--</w:t>
      </w:r>
      <w:proofErr w:type="spellStart"/>
      <w:r>
        <w:t>xt</w:t>
      </w:r>
      <w:proofErr w:type="spellEnd"/>
      <w:r>
        <w:t xml:space="preserve"> </w:t>
      </w:r>
      <w:r>
        <w:t>No Threats</w:t>
      </w:r>
    </w:p>
    <w:p w:rsidR="00E00331" w:rsidRDefault="00E00331" w:rsidP="00E00331">
      <w:pPr>
        <w:pStyle w:val="Heading4"/>
      </w:pPr>
      <w:r>
        <w:t xml:space="preserve">Threats to hegemony are </w:t>
      </w:r>
      <w:r>
        <w:rPr>
          <w:u w:val="single"/>
        </w:rPr>
        <w:t>falsely</w:t>
      </w:r>
      <w:r>
        <w:t xml:space="preserve"> constructed with </w:t>
      </w:r>
      <w:r>
        <w:rPr>
          <w:u w:val="single"/>
        </w:rPr>
        <w:t>little</w:t>
      </w:r>
      <w:r>
        <w:t xml:space="preserve"> justification</w:t>
      </w:r>
    </w:p>
    <w:p w:rsidR="00E00331" w:rsidRPr="00B37773" w:rsidRDefault="00E00331" w:rsidP="00E00331">
      <w:proofErr w:type="spellStart"/>
      <w:r w:rsidRPr="00CC5CA0">
        <w:rPr>
          <w:rStyle w:val="Style13ptBold"/>
        </w:rPr>
        <w:t>Fettweis</w:t>
      </w:r>
      <w:proofErr w:type="spellEnd"/>
      <w:r w:rsidRPr="00CC5CA0">
        <w:rPr>
          <w:rStyle w:val="Style13ptBold"/>
        </w:rPr>
        <w:t xml:space="preserve"> 13</w:t>
      </w:r>
      <w:r>
        <w:t xml:space="preserve"> - Associate Professor of Political Science at Tulane University (Christopher J. </w:t>
      </w:r>
      <w:proofErr w:type="spellStart"/>
      <w:r>
        <w:t>Fettweis</w:t>
      </w:r>
      <w:proofErr w:type="spellEnd"/>
      <w:r>
        <w:t>; “The Pathologies of Power: Fear, Honor, Glory, and Hubris in U.S. Foreign Policy”; Cambridge University Press; pgs. 108-111)//TS</w:t>
      </w:r>
    </w:p>
    <w:p w:rsidR="00E00331" w:rsidRPr="00B37773" w:rsidRDefault="00E00331" w:rsidP="00E00331">
      <w:pPr>
        <w:rPr>
          <w:sz w:val="16"/>
        </w:rPr>
      </w:pPr>
      <w:r w:rsidRPr="00B37773">
        <w:rPr>
          <w:sz w:val="16"/>
        </w:rPr>
        <w:t xml:space="preserve">The </w:t>
      </w:r>
      <w:r w:rsidRPr="00B81934">
        <w:rPr>
          <w:rStyle w:val="StyleUnderline"/>
        </w:rPr>
        <w:t>credibility imperative</w:t>
      </w:r>
      <w:r w:rsidRPr="00B37773">
        <w:rPr>
          <w:sz w:val="16"/>
        </w:rPr>
        <w:t xml:space="preserve"> tends to </w:t>
      </w:r>
      <w:r w:rsidRPr="00B81934">
        <w:rPr>
          <w:rStyle w:val="StyleUnderline"/>
        </w:rPr>
        <w:t xml:space="preserve">produce rather </w:t>
      </w:r>
      <w:r w:rsidRPr="00B37773">
        <w:rPr>
          <w:rStyle w:val="Emphasis"/>
        </w:rPr>
        <w:t>gaudy hyperbole</w:t>
      </w:r>
      <w:r w:rsidRPr="00B81934">
        <w:rPr>
          <w:rStyle w:val="StyleUnderline"/>
        </w:rPr>
        <w:t>, or at best</w:t>
      </w:r>
      <w:r w:rsidRPr="00B37773">
        <w:rPr>
          <w:sz w:val="16"/>
        </w:rPr>
        <w:t xml:space="preserve"> seriously </w:t>
      </w:r>
      <w:r w:rsidRPr="00B37773">
        <w:rPr>
          <w:rStyle w:val="Emphasis"/>
        </w:rPr>
        <w:t>underexplained projections of danger</w:t>
      </w:r>
      <w:r w:rsidRPr="00B37773">
        <w:rPr>
          <w:sz w:val="16"/>
        </w:rPr>
        <w:t xml:space="preserve">, even in otherwise sober analysts. If the United States were to lose credibility, hawks warn, the floodgates would open to a variety of catastrophes, setting off chains of dominoes that would eventually not only threaten vital interests and make major war necessary but that might somehow lead to the end of the republic itself (or to the death of freedom, or to the destruction of civilization, or other such horrific disaster). Momentum toward the abyss can begin with the smallest demonstration of irresolution, since in the interdependent system there are no inconsequential events. Even tiny slips can begin the United States down the slope toward unmitigated disaster. Quemoy and Matsu might not have seemed terribly important to U.S national security in ig55, for example, but if they fell to the Chinese without response the resulting loss of credibility would enable the communists "to begin their objective of driving us out of the western Pacific, right back to Hawaii and even to the United States," according to John Foster Dulles.5 In 1983, President Reagan told Congress that if U.S. efforts failed in Central America, "our credibility would collapse, our alliances would crumble, and the safety of our homeland would be put at jeopardy."51 Five years earlier, he had warned the nation that giving up direct rule of the Panama Canal would embolden America's enemies to the point that it could well lead to a loss "of our own freedom. Michael Ledeen of the American Enterprise Institute argued that the negotiations with China over the return of the crew during the EP-3A mini-crisis with China in 200 </w:t>
      </w:r>
      <w:proofErr w:type="spellStart"/>
      <w:r w:rsidRPr="00B37773">
        <w:rPr>
          <w:sz w:val="16"/>
        </w:rPr>
        <w:t>i</w:t>
      </w:r>
      <w:proofErr w:type="spellEnd"/>
      <w:r w:rsidRPr="00B37773">
        <w:rPr>
          <w:sz w:val="16"/>
        </w:rPr>
        <w:t xml:space="preserve"> were "part of an enormously important process, in which the survival of the United States may very well be at stake. "53 Four years later former Secretary of Defense Melvin Laird warned that the stakes in Iraq "could not be higher for the continued existence of our own democracy."54 The hyperbole produced by Vietnam was in a class by itself. Vice President Johnson worried in i961 that if Saigon were to fall to the communists, "the United States must inevitably surrender the Pacific ... and pull back our defenses to San Francisco."55 Secretary of State Dean Rusk wrote that if U.S. commitments became discredited through defeat, "the communist world would draw conclusions that would lead to our ruin and almost certainly to a catastrophic war."56 As president, Johnson warned his cabinet that "if we run out on Southeast Asia, there will be trouble ahead in every part of the globe - not just in Asia, but in the Middle East and in Europe, in Africa and Latin America. I am convinced that our retreat from this challenge will open the path to World War III. "57 His successor warned in 1965 that defeat would lead to the end of free speech throughout the world.58 While in office, Nixon argued that defeat "would spark violence wherever our commitments help maintain the peace - in the Middle East, in Berlin, eventually even in the Western Hemisphere."59 And Kissinger felt that if South Vietnam were allowed to fall, it would represent a "fundamental threat, over a period of time, to the security of the United States."6° Somehow "untold millions would be in jeopardy."61 Audiences often prove distressingly willing to accept projections of catastrophe at face value. </w:t>
      </w:r>
      <w:r w:rsidRPr="00B81934">
        <w:rPr>
          <w:rStyle w:val="StyleUnderline"/>
        </w:rPr>
        <w:t>Rarely are policy makers or analysts asked to justify</w:t>
      </w:r>
      <w:r w:rsidRPr="00B37773">
        <w:rPr>
          <w:sz w:val="16"/>
        </w:rPr>
        <w:t xml:space="preserve"> these </w:t>
      </w:r>
      <w:r w:rsidRPr="00B81934">
        <w:rPr>
          <w:rStyle w:val="StyleUnderline"/>
        </w:rPr>
        <w:t>visions or pressed to examine the logic connecting the present decisions to horrifying future disasters. No one thinks to ask why anyone should accept the notion that the loss of credibility would result in such unprecedented, unimaginable consequences.</w:t>
      </w:r>
      <w:r w:rsidRPr="00B37773">
        <w:rPr>
          <w:sz w:val="16"/>
        </w:rPr>
        <w:t xml:space="preserve"> When the United States did not respond with instant belligerence to the seizure of the Pueblo in 1968, Kissinger believed that it "paid for" that seemingly long-forgotten event "in many intangible ways, in demoralized friends and emboldened adversaries. "62 </w:t>
      </w:r>
      <w:r w:rsidRPr="006A284F">
        <w:rPr>
          <w:rStyle w:val="StyleUnderline"/>
        </w:rPr>
        <w:t>No one asked</w:t>
      </w:r>
      <w:r w:rsidRPr="00B37773">
        <w:rPr>
          <w:sz w:val="16"/>
        </w:rPr>
        <w:t xml:space="preserve"> in what ways, or which friends, or which adversaries, or </w:t>
      </w:r>
      <w:r w:rsidRPr="006A284F">
        <w:rPr>
          <w:rStyle w:val="StyleUnderline"/>
        </w:rPr>
        <w:t>if</w:t>
      </w:r>
      <w:r w:rsidRPr="00B37773">
        <w:rPr>
          <w:sz w:val="16"/>
        </w:rPr>
        <w:t xml:space="preserve"> in general </w:t>
      </w:r>
      <w:r w:rsidRPr="006A284F">
        <w:rPr>
          <w:rStyle w:val="StyleUnderline"/>
        </w:rPr>
        <w:t xml:space="preserve">one should allow such </w:t>
      </w:r>
      <w:r w:rsidRPr="00B37773">
        <w:rPr>
          <w:rStyle w:val="Emphasis"/>
        </w:rPr>
        <w:t>imprecise</w:t>
      </w:r>
      <w:r w:rsidRPr="006A284F">
        <w:rPr>
          <w:rStyle w:val="StyleUnderline"/>
        </w:rPr>
        <w:t xml:space="preserve">, </w:t>
      </w:r>
      <w:r w:rsidRPr="00B37773">
        <w:rPr>
          <w:rStyle w:val="Emphasis"/>
        </w:rPr>
        <w:t>borderline delusional beliefs</w:t>
      </w:r>
      <w:r w:rsidRPr="006A284F">
        <w:rPr>
          <w:rStyle w:val="StyleUnderline"/>
        </w:rPr>
        <w:t xml:space="preserve"> to drive policy</w:t>
      </w:r>
      <w:r w:rsidRPr="00B37773">
        <w:rPr>
          <w:sz w:val="16"/>
        </w:rPr>
        <w:t xml:space="preserve">. In this case and others, the </w:t>
      </w:r>
      <w:r w:rsidRPr="006A284F">
        <w:rPr>
          <w:rStyle w:val="StyleUnderline"/>
        </w:rPr>
        <w:t>shadow of the future blinded</w:t>
      </w:r>
      <w:r w:rsidRPr="00B37773">
        <w:rPr>
          <w:sz w:val="16"/>
        </w:rPr>
        <w:t xml:space="preserve"> the </w:t>
      </w:r>
      <w:r w:rsidRPr="006A284F">
        <w:rPr>
          <w:rStyle w:val="StyleUnderline"/>
        </w:rPr>
        <w:t>policy makers to the present</w:t>
      </w:r>
      <w:r w:rsidRPr="00B37773">
        <w:rPr>
          <w:sz w:val="16"/>
        </w:rPr>
        <w:t xml:space="preserve">. During debates, </w:t>
      </w:r>
      <w:r w:rsidRPr="006A284F">
        <w:rPr>
          <w:rStyle w:val="StyleUnderline"/>
        </w:rPr>
        <w:t>establishing logical connections is never as important as establishing the potential</w:t>
      </w:r>
      <w:r w:rsidRPr="00B37773">
        <w:rPr>
          <w:sz w:val="16"/>
        </w:rPr>
        <w:t xml:space="preserve">, however slim, </w:t>
      </w:r>
      <w:r w:rsidRPr="006A284F">
        <w:rPr>
          <w:rStyle w:val="StyleUnderline"/>
        </w:rPr>
        <w:t>for catastrophe</w:t>
      </w:r>
      <w:r w:rsidRPr="00B37773">
        <w:rPr>
          <w:sz w:val="16"/>
        </w:rPr>
        <w:t xml:space="preserve">. The </w:t>
      </w:r>
      <w:r w:rsidRPr="00DE6574">
        <w:rPr>
          <w:rStyle w:val="StyleUnderline"/>
        </w:rPr>
        <w:t xml:space="preserve">public is meant to accept these warnings on </w:t>
      </w:r>
      <w:r w:rsidRPr="00B37773">
        <w:rPr>
          <w:rStyle w:val="Emphasis"/>
        </w:rPr>
        <w:t>faith</w:t>
      </w:r>
      <w:r w:rsidRPr="00DE6574">
        <w:rPr>
          <w:rStyle w:val="StyleUnderline"/>
        </w:rPr>
        <w:t xml:space="preserve"> alone</w:t>
      </w:r>
      <w:r w:rsidRPr="00B37773">
        <w:rPr>
          <w:sz w:val="16"/>
        </w:rPr>
        <w:t xml:space="preserve">, with the understanding that the elite have more experience and expertise in these matters. Few would oppose the defense of Quemoy and Matsu once it was explained that belligerence would prevent a "catastrophic war." Similarly, it was difficult to argue that aid to the Contras was not in the national interest once it became linked to the survival of NATO and the safety of "our homeland." When policy makers internalize the imperative to remain credible, logic and reason can become casualties of fear. The desire to prevent negative outcomes is prudent; the fear of triggering impossible outcomes is pathological. The credibility imperative inspires decision makers to cross the line between the two time and time again. </w:t>
      </w:r>
      <w:r w:rsidRPr="00DE6574">
        <w:rPr>
          <w:rStyle w:val="StyleUnderline"/>
        </w:rPr>
        <w:t>It never seems necessary to explain precisely how the predicted string of catastrophes could occur</w:t>
      </w:r>
      <w:r w:rsidRPr="00B37773">
        <w:rPr>
          <w:sz w:val="16"/>
        </w:rPr>
        <w:t xml:space="preserve">, </w:t>
      </w:r>
      <w:r w:rsidRPr="00DE6574">
        <w:rPr>
          <w:rStyle w:val="StyleUnderline"/>
        </w:rPr>
        <w:t xml:space="preserve">since the mere </w:t>
      </w:r>
      <w:r w:rsidRPr="00B37773">
        <w:rPr>
          <w:rStyle w:val="Emphasis"/>
        </w:rPr>
        <w:t>suggestion that inaction could lead to ruin is often sufficient to shout down those who object to demonstrations of belligerence in minor crises</w:t>
      </w:r>
      <w:r w:rsidRPr="00B37773">
        <w:rPr>
          <w:sz w:val="16"/>
        </w:rPr>
        <w:t xml:space="preserve">. Once leaders internalize the belief that threats are interdependent, </w:t>
      </w:r>
      <w:r w:rsidRPr="005621B9">
        <w:rPr>
          <w:rStyle w:val="StyleUnderline"/>
        </w:rPr>
        <w:t>it seems to follow that the loss of credibility anywhere would be disastrous for U.S. interests everywhere</w:t>
      </w:r>
      <w:r w:rsidRPr="00B37773">
        <w:rPr>
          <w:sz w:val="16"/>
        </w:rPr>
        <w:t xml:space="preserve">. Foreign policy is by necessity a worst-case-scenario business, after all and decision makers are always wise to hedge against negative outcomes. 63 Since a loss of credibility offers an imaginable (if implausible) route to national ruin, it seems logical for policy makers to pay limited costs in the present if by doing so they can avoid unlimited disasters in the future. The costs of tomorrow's catastrophe can always be portrayed as outweighing those of today's resolution. George Ball stood little chance against Robert McNamara. It is tempting to doubt the sincerity of those employing hyperbole. Perhaps at times these </w:t>
      </w:r>
      <w:r w:rsidRPr="005621B9">
        <w:rPr>
          <w:rStyle w:val="StyleUnderline"/>
        </w:rPr>
        <w:t>decision makers did not really believe what they said and were</w:t>
      </w:r>
      <w:r w:rsidRPr="00B37773">
        <w:rPr>
          <w:sz w:val="16"/>
        </w:rPr>
        <w:t xml:space="preserve"> instead </w:t>
      </w:r>
      <w:r w:rsidRPr="005621B9">
        <w:rPr>
          <w:rStyle w:val="StyleUnderline"/>
        </w:rPr>
        <w:t xml:space="preserve">attempting to </w:t>
      </w:r>
      <w:r w:rsidRPr="006A7F24">
        <w:rPr>
          <w:rStyle w:val="Emphasis"/>
        </w:rPr>
        <w:t>instill fear in the public for political purposes</w:t>
      </w:r>
      <w:r w:rsidRPr="00B37773">
        <w:rPr>
          <w:sz w:val="16"/>
        </w:rPr>
        <w:t xml:space="preserve">. While divining the ulterior motives of political leaders is a popular cottage industry, it is also necessarily speculative and tendentious. There is little reason to doubt that those under the spell of the credibility imperative mean exactly what they say. After all, it is not only leaders who are guilty - analysts and scholars with little political pressure often reach much the same conclusions. Ultimately, whether statements like these are expressions of actual belief or merely attempts to sell unpopular policies to a skeptical public is not as important as the recognition of hyperbole in debates, understanding of its origins, and minimization of its effects. </w:t>
      </w:r>
    </w:p>
    <w:p w:rsidR="00E00331" w:rsidRDefault="00E00331" w:rsidP="00E00331">
      <w:pPr>
        <w:pStyle w:val="Heading3"/>
      </w:pPr>
      <w:r>
        <w:t xml:space="preserve">AT: </w:t>
      </w:r>
      <w:r>
        <w:t xml:space="preserve">Credibility </w:t>
      </w:r>
      <w:r>
        <w:t>Distinct</w:t>
      </w:r>
    </w:p>
    <w:p w:rsidR="00E00331" w:rsidRPr="005A286B" w:rsidRDefault="00E00331" w:rsidP="00E00331">
      <w:pPr>
        <w:pStyle w:val="Heading4"/>
      </w:pPr>
      <w:r>
        <w:t xml:space="preserve">International events are </w:t>
      </w:r>
      <w:r>
        <w:rPr>
          <w:u w:val="single"/>
        </w:rPr>
        <w:t>independent</w:t>
      </w:r>
      <w:r>
        <w:t xml:space="preserve"> – US hegemony has no influence and decrease doesn’t have </w:t>
      </w:r>
      <w:r>
        <w:rPr>
          <w:u w:val="single"/>
        </w:rPr>
        <w:t>negative</w:t>
      </w:r>
      <w:r>
        <w:t xml:space="preserve"> consequences</w:t>
      </w:r>
    </w:p>
    <w:p w:rsidR="00E00331" w:rsidRDefault="00E00331" w:rsidP="00E00331">
      <w:proofErr w:type="spellStart"/>
      <w:r w:rsidRPr="00CC5CA0">
        <w:rPr>
          <w:rStyle w:val="Style13ptBold"/>
        </w:rPr>
        <w:t>Fettweis</w:t>
      </w:r>
      <w:proofErr w:type="spellEnd"/>
      <w:r w:rsidRPr="00CC5CA0">
        <w:rPr>
          <w:rStyle w:val="Style13ptBold"/>
        </w:rPr>
        <w:t xml:space="preserve"> 13</w:t>
      </w:r>
      <w:r>
        <w:t xml:space="preserve"> - Associate Professor of Political Science at Tulane University (Christopher J. </w:t>
      </w:r>
      <w:proofErr w:type="spellStart"/>
      <w:r>
        <w:t>Fettweis</w:t>
      </w:r>
      <w:proofErr w:type="spellEnd"/>
      <w:r>
        <w:t>; “The Pathologies of Power: Fear, Honor, Glory, and Hubris in U.S. Foreign Policy”; Cambridge University Press; pg. 116-120)//TS</w:t>
      </w:r>
    </w:p>
    <w:p w:rsidR="00E00331" w:rsidRDefault="00E00331" w:rsidP="00E00331">
      <w:pPr>
        <w:rPr>
          <w:sz w:val="16"/>
        </w:rPr>
      </w:pPr>
      <w:r w:rsidRPr="00132077">
        <w:rPr>
          <w:sz w:val="16"/>
        </w:rPr>
        <w:t xml:space="preserve">"Credibility is a nation's greatest asset in international affairs," John McCain believes. "It is the hardest to earn and the most difficult to maintain, but once possessed it makes it possible to compel changes in behavior."73 Is this true? </w:t>
      </w:r>
      <w:r w:rsidRPr="002C3286">
        <w:rPr>
          <w:rStyle w:val="StyleUnderline"/>
        </w:rPr>
        <w:t>Can credibility compel changes in the behavior of others</w:t>
      </w:r>
      <w:r w:rsidRPr="00132077">
        <w:rPr>
          <w:sz w:val="16"/>
        </w:rPr>
        <w:t xml:space="preserve">? Or, perhaps more important, </w:t>
      </w:r>
      <w:r w:rsidRPr="002C3286">
        <w:rPr>
          <w:rStyle w:val="StyleUnderline"/>
        </w:rPr>
        <w:t>does its possession make a country safe</w:t>
      </w:r>
      <w:r w:rsidRPr="00132077">
        <w:rPr>
          <w:sz w:val="16"/>
        </w:rPr>
        <w:t xml:space="preserve">, or at least safer? </w:t>
      </w:r>
      <w:r w:rsidRPr="002C3286">
        <w:rPr>
          <w:rStyle w:val="StyleUnderline"/>
        </w:rPr>
        <w:t xml:space="preserve">Decades of research </w:t>
      </w:r>
      <w:r w:rsidRPr="00132077">
        <w:rPr>
          <w:sz w:val="16"/>
        </w:rPr>
        <w:t xml:space="preserve">into these questions </w:t>
      </w:r>
      <w:r w:rsidRPr="002C3286">
        <w:rPr>
          <w:rStyle w:val="StyleUnderline"/>
        </w:rPr>
        <w:t xml:space="preserve">cast </w:t>
      </w:r>
      <w:r w:rsidRPr="00AF1A28">
        <w:rPr>
          <w:rStyle w:val="Emphasis"/>
        </w:rPr>
        <w:t>doubt on the assertion that honor serves the same purpose in international society</w:t>
      </w:r>
      <w:r w:rsidRPr="00132077">
        <w:rPr>
          <w:sz w:val="16"/>
        </w:rPr>
        <w:t xml:space="preserve"> that it does for domestic honor cultures. Greek goat herders with it might be safer than those without, but there is </w:t>
      </w:r>
      <w:r w:rsidRPr="005A286B">
        <w:rPr>
          <w:rStyle w:val="Emphasis"/>
        </w:rPr>
        <w:t>scant evidence that credibility keeps modern states any more secure</w:t>
      </w:r>
      <w:r w:rsidRPr="00132077">
        <w:rPr>
          <w:sz w:val="16"/>
        </w:rPr>
        <w:t xml:space="preserve">. National </w:t>
      </w:r>
      <w:r w:rsidRPr="001E2711">
        <w:rPr>
          <w:rStyle w:val="StyleUnderline"/>
        </w:rPr>
        <w:t>credibility does not appear</w:t>
      </w:r>
      <w:r w:rsidRPr="00132077">
        <w:rPr>
          <w:sz w:val="16"/>
        </w:rPr>
        <w:t xml:space="preserve"> nearly </w:t>
      </w:r>
      <w:r w:rsidRPr="001E2711">
        <w:rPr>
          <w:rStyle w:val="StyleUnderline"/>
        </w:rPr>
        <w:t>as valuable as generations of policy makers</w:t>
      </w:r>
      <w:r w:rsidRPr="00132077">
        <w:rPr>
          <w:sz w:val="16"/>
        </w:rPr>
        <w:t xml:space="preserve"> </w:t>
      </w:r>
      <w:r w:rsidRPr="001E2711">
        <w:rPr>
          <w:rStyle w:val="StyleUnderline"/>
        </w:rPr>
        <w:t>have assumed it to be.</w:t>
      </w:r>
      <w:r w:rsidRPr="00132077">
        <w:rPr>
          <w:sz w:val="16"/>
        </w:rPr>
        <w:t xml:space="preserve"> Research into the importance of credibility began in earnest as the war in Vietnam was coming to a close. Despite dire warnings from many of its leaders, the United States not only withdrew its forces from Southeast Asia but also cut back on its aid and watched North Vietnamese troops overrun Saigon in 1975. Since this "cut-and-run" and subsequent loss of an ally seemed to be unmitigated disasters for the credibility of the United States, presumably a string of foreign policy setbacks should have followed. If international actions are truly interdependent, as so many policy makers believe, then the 1970s would likely have seen evidence of allies beginning to question U.S. commitments, dominoes falling where the reputation of  the United States maintained the status quo, and increased levels of Soviet activity in the third world. The conventional wisdom would suggest that the humiliating rooftop helicopter evacuation from the U.S. embassy in Saigon should have heralded a dark period for U.S. foreign policy. However, no such string of catastrophes took place. Perhaps most obviously, there is </w:t>
      </w:r>
      <w:r w:rsidRPr="00E11616">
        <w:rPr>
          <w:rStyle w:val="StyleUnderline"/>
        </w:rPr>
        <w:t>no evidence that any allies of the United States were significantly demoralized or questioned the wisdom of their allegiance</w:t>
      </w:r>
      <w:r w:rsidRPr="00132077">
        <w:rPr>
          <w:sz w:val="16"/>
        </w:rPr>
        <w:t xml:space="preserve">. If anything, many of Washington's closest allies seemed relieved when the war ended, since many of them doubted its importance in the first place and feared it distracted the United States from other, more pressing issues. 74 Newly opened archives in Western Europe and Canada, as well as those in the United States, make it clear that </w:t>
      </w:r>
      <w:r w:rsidRPr="00E11616">
        <w:rPr>
          <w:rStyle w:val="StyleUnderline"/>
        </w:rPr>
        <w:t>U.S. allies believed its credibility would suffer more from escalation than from retreat</w:t>
      </w:r>
      <w:r w:rsidRPr="00132077">
        <w:rPr>
          <w:sz w:val="16"/>
        </w:rPr>
        <w:t xml:space="preserve">. 75 </w:t>
      </w:r>
      <w:r w:rsidRPr="00E11616">
        <w:rPr>
          <w:rStyle w:val="StyleUnderline"/>
        </w:rPr>
        <w:t xml:space="preserve">No state, not even in the nonaligned third world, changed </w:t>
      </w:r>
      <w:r w:rsidRPr="005A286B">
        <w:rPr>
          <w:rStyle w:val="Emphasis"/>
        </w:rPr>
        <w:t>its geopolitical orientation</w:t>
      </w:r>
      <w:r w:rsidRPr="00E11616">
        <w:rPr>
          <w:rStyle w:val="StyleUnderline"/>
        </w:rPr>
        <w:t xml:space="preserve"> as a result of the defeat in Vietnam. Neither did damage to U.S. credibility lead to the long-predicted spread of communism throughout the region</w:t>
      </w:r>
      <w:r w:rsidRPr="00132077">
        <w:rPr>
          <w:sz w:val="16"/>
        </w:rPr>
        <w:t xml:space="preserve">, as even Kissinger today acknowledges.76 On the contrary, in the ten years that followed the fall of Saigon, the noncommunist nations of Southeast Asia enjoyed a period of unprecedented prosperity.77 The only dominoes that fell were two of the very few countries even less relevant than Vietnam to the global balance of power: Cambodia and Laos, neither of which qualified as a major loss for the West, especially given the tragedies that were to follow. Nationalism proved to be an impervious bulwark against the spread of communism, irrespective of the U.S. reputation for resolve. Most important, the Soviet Union apparently failed to become emboldened by the U.S. withdrawal, and did not appreciably increase its "adventurism" in the third world compared to the fifties and sixties, when U.S. credibility was high. 78 Although it is an article of faith among those under the spell of the credibility imperative that a string of foreign policy disasters followed Vietnam, such assertions are unconvincing, for at least two reasons. First, nothing that happened can be realistically considered disastrous. Michael Lind recites a list of countries that experienced Soviet-sponsored turmoil in the wake of Vietnam to support his claim that "by the mid-1970s, the U.S. position in the world had declined dramatically": Angola, Ethiopia, Mozambique, Southern Yemen, Benin, Congo-Brazzaville, Zaire, Guinea-Bissau, Cape Verde, and Madagascar.79 Though the communists did not succeed in adding all of these places to their camp, the world would not have changed much if they had. If anything, such adventures helped bleed the USSR dry. The Cold War ended in victory within two decades of these supposed catastrophes. Second, and more important, </w:t>
      </w:r>
      <w:r w:rsidRPr="00BD00E8">
        <w:rPr>
          <w:rStyle w:val="StyleUnderline"/>
        </w:rPr>
        <w:t>no one has made a convincing</w:t>
      </w:r>
      <w:r w:rsidRPr="00132077">
        <w:rPr>
          <w:sz w:val="16"/>
        </w:rPr>
        <w:t xml:space="preserve"> (or even weak) </w:t>
      </w:r>
      <w:r w:rsidRPr="00BD00E8">
        <w:rPr>
          <w:rStyle w:val="StyleUnderline"/>
        </w:rPr>
        <w:t>causal connection between Vietnam and these other "disasters</w:t>
      </w:r>
      <w:r w:rsidRPr="00132077">
        <w:rPr>
          <w:sz w:val="16"/>
        </w:rPr>
        <w:t xml:space="preserve">." Lind asserts the events are connected, but offers no support. Some scholars have even attempted to make a connection between Vietnam and the Iranian revolution, asking the reader to accept the notion, without anything resembling evidence, that students in Tehran would not have overthrown the Shah if the United States had not abandoned the South Vietnamese government.8° We are asked to accept such assertions on faith alone. </w:t>
      </w:r>
      <w:r w:rsidRPr="0031715B">
        <w:rPr>
          <w:rStyle w:val="StyleUnderline"/>
        </w:rPr>
        <w:t>All</w:t>
      </w:r>
      <w:r w:rsidRPr="00132077">
        <w:rPr>
          <w:sz w:val="16"/>
        </w:rPr>
        <w:t xml:space="preserve"> the </w:t>
      </w:r>
      <w:r w:rsidRPr="0031715B">
        <w:rPr>
          <w:rStyle w:val="StyleUnderline"/>
        </w:rPr>
        <w:t>evidence</w:t>
      </w:r>
      <w:r w:rsidRPr="00132077">
        <w:rPr>
          <w:sz w:val="16"/>
        </w:rPr>
        <w:t xml:space="preserve"> that does exist actually </w:t>
      </w:r>
      <w:r w:rsidRPr="0031715B">
        <w:rPr>
          <w:rStyle w:val="StyleUnderline"/>
        </w:rPr>
        <w:t xml:space="preserve">points in the </w:t>
      </w:r>
      <w:r w:rsidRPr="005A286B">
        <w:rPr>
          <w:rStyle w:val="Emphasis"/>
        </w:rPr>
        <w:t>opposite direction</w:t>
      </w:r>
      <w:r w:rsidRPr="00132077">
        <w:rPr>
          <w:sz w:val="16"/>
        </w:rPr>
        <w:t xml:space="preserve">, </w:t>
      </w:r>
      <w:r w:rsidRPr="0031715B">
        <w:rPr>
          <w:rStyle w:val="StyleUnderline"/>
        </w:rPr>
        <w:t xml:space="preserve">suggesting that </w:t>
      </w:r>
      <w:r w:rsidRPr="005A286B">
        <w:rPr>
          <w:rStyle w:val="Emphasis"/>
        </w:rPr>
        <w:t>international events are generally independent</w:t>
      </w:r>
      <w:r w:rsidRPr="00132077">
        <w:rPr>
          <w:sz w:val="16"/>
        </w:rPr>
        <w:t xml:space="preserve">. Ted </w:t>
      </w:r>
      <w:proofErr w:type="spellStart"/>
      <w:r w:rsidRPr="00132077">
        <w:rPr>
          <w:sz w:val="16"/>
        </w:rPr>
        <w:t>Hopf</w:t>
      </w:r>
      <w:proofErr w:type="spellEnd"/>
      <w:r w:rsidRPr="00132077">
        <w:rPr>
          <w:sz w:val="16"/>
        </w:rPr>
        <w:t xml:space="preserve"> examined over 500 articles and 300 leadership speeches made by Soviet policy makers throughout the 1970s, and found that their public pronouncements did not demonstrate a belief that U.S. setbacks in the third world signaled a lack of resolution. "The </w:t>
      </w:r>
      <w:r w:rsidRPr="0031715B">
        <w:rPr>
          <w:rStyle w:val="StyleUnderline"/>
        </w:rPr>
        <w:t>most</w:t>
      </w:r>
      <w:r w:rsidRPr="00132077">
        <w:rPr>
          <w:sz w:val="16"/>
        </w:rPr>
        <w:t xml:space="preserve"> </w:t>
      </w:r>
      <w:r w:rsidRPr="0031715B">
        <w:rPr>
          <w:rStyle w:val="StyleUnderline"/>
        </w:rPr>
        <w:t>dominant inference Soviet leaders made after Vietnam</w:t>
      </w:r>
      <w:r w:rsidRPr="00132077">
        <w:rPr>
          <w:sz w:val="16"/>
        </w:rPr>
        <w:t xml:space="preserve">," concluded </w:t>
      </w:r>
      <w:proofErr w:type="spellStart"/>
      <w:r w:rsidRPr="00132077">
        <w:rPr>
          <w:sz w:val="16"/>
        </w:rPr>
        <w:t>Hopf</w:t>
      </w:r>
      <w:proofErr w:type="spellEnd"/>
      <w:r w:rsidRPr="00132077">
        <w:rPr>
          <w:sz w:val="16"/>
        </w:rPr>
        <w:t>, "</w:t>
      </w:r>
      <w:r w:rsidRPr="0031715B">
        <w:rPr>
          <w:rStyle w:val="StyleUnderline"/>
        </w:rPr>
        <w:t xml:space="preserve">was not about </w:t>
      </w:r>
      <w:r w:rsidRPr="00EE3179">
        <w:rPr>
          <w:rStyle w:val="Emphasis"/>
        </w:rPr>
        <w:t>falling regional dominoes</w:t>
      </w:r>
      <w:r w:rsidRPr="0031715B">
        <w:rPr>
          <w:rStyle w:val="StyleUnderline"/>
        </w:rPr>
        <w:t xml:space="preserve"> or </w:t>
      </w:r>
      <w:proofErr w:type="spellStart"/>
      <w:r w:rsidRPr="00EE3179">
        <w:rPr>
          <w:rStyle w:val="Emphasis"/>
        </w:rPr>
        <w:t>bandwagoning</w:t>
      </w:r>
      <w:proofErr w:type="spellEnd"/>
      <w:r w:rsidRPr="00EE3179">
        <w:rPr>
          <w:rStyle w:val="Emphasis"/>
        </w:rPr>
        <w:t xml:space="preserve"> American</w:t>
      </w:r>
      <w:r w:rsidRPr="0031715B">
        <w:rPr>
          <w:rStyle w:val="StyleUnderline"/>
        </w:rPr>
        <w:t xml:space="preserve"> allies</w:t>
      </w:r>
      <w:r w:rsidRPr="00132077">
        <w:rPr>
          <w:sz w:val="16"/>
        </w:rPr>
        <w:t xml:space="preserve">, but about the prospects of detente with the United States and Western Europe."81 Soviet behavior did not change despite the perception of incompetence many Americans feared would inspire increased belligerence. In fact, </w:t>
      </w:r>
      <w:proofErr w:type="spellStart"/>
      <w:r w:rsidRPr="00132077">
        <w:rPr>
          <w:sz w:val="16"/>
        </w:rPr>
        <w:t>Hopf</w:t>
      </w:r>
      <w:proofErr w:type="spellEnd"/>
      <w:r w:rsidRPr="00132077">
        <w:rPr>
          <w:sz w:val="16"/>
        </w:rPr>
        <w:t xml:space="preserve"> found </w:t>
      </w:r>
      <w:r w:rsidRPr="009921E3">
        <w:rPr>
          <w:rStyle w:val="StyleUnderline"/>
        </w:rPr>
        <w:t>little evidence that perceptions of U.S. credibility affected Soviet decision makers in either direction</w:t>
      </w:r>
      <w:r w:rsidRPr="00132077">
        <w:rPr>
          <w:sz w:val="16"/>
        </w:rPr>
        <w:t xml:space="preserve">. Their interventions in those geopolitically irrelevant states were independent events that would have probably occurred no matter what had happened in Southeast Asia. As it turns out, in other words, Vietnam was all but irrelevant to international politics, which is of course exactly what critics of the war had maintained all along. The immediate </w:t>
      </w:r>
      <w:r w:rsidRPr="00132077">
        <w:rPr>
          <w:rStyle w:val="StyleUnderline"/>
        </w:rPr>
        <w:t xml:space="preserve">post-Vietnam era actually contains a good deal of evidence to support a </w:t>
      </w:r>
      <w:r w:rsidRPr="00EE3179">
        <w:rPr>
          <w:rStyle w:val="Emphasis"/>
        </w:rPr>
        <w:t>conclusion opposite to the presumptions of deterrence theorists</w:t>
      </w:r>
      <w:r w:rsidRPr="00132077">
        <w:rPr>
          <w:sz w:val="16"/>
        </w:rPr>
        <w:t xml:space="preserve">. Robert Jervis has argued that states often act more aggressively in periods of low credibility following a reversal or in response to the perception of irresolution. "A statesman's willingness to resist," Jervis argued, "may be inversely related to how well he has done in the recent past."82 The Soviets might well have expected the United States to act like a wounded animal after Vietnam, one even more willing to defend its interests than before the withdrawal. Indeed U.S. policy makers, believing that the national credibility had been damaged, seemed eager to reverse such perceptions abroad. </w:t>
      </w:r>
    </w:p>
    <w:p w:rsidR="00E00331" w:rsidRDefault="00E00331" w:rsidP="00E00331">
      <w:pPr>
        <w:rPr>
          <w:sz w:val="16"/>
        </w:rPr>
      </w:pPr>
    </w:p>
    <w:p w:rsidR="00E00331" w:rsidRPr="004E2152" w:rsidRDefault="00E00331" w:rsidP="00E00331">
      <w:pPr>
        <w:pStyle w:val="Heading4"/>
        <w:rPr>
          <w:rStyle w:val="Style13ptBold"/>
          <w:b/>
          <w:bCs w:val="0"/>
          <w:u w:val="single"/>
        </w:rPr>
      </w:pPr>
      <w:r>
        <w:rPr>
          <w:rStyle w:val="Style13ptBold"/>
          <w:b/>
          <w:bCs w:val="0"/>
          <w:u w:val="single"/>
        </w:rPr>
        <w:t>Overwhelming</w:t>
      </w:r>
      <w:r>
        <w:rPr>
          <w:rStyle w:val="Style13ptBold"/>
          <w:b/>
          <w:bCs w:val="0"/>
        </w:rPr>
        <w:t xml:space="preserve"> evidence indicates low credibility has </w:t>
      </w:r>
      <w:r>
        <w:rPr>
          <w:rStyle w:val="Style13ptBold"/>
          <w:b/>
          <w:bCs w:val="0"/>
          <w:u w:val="single"/>
        </w:rPr>
        <w:t>no impact</w:t>
      </w:r>
      <w:r>
        <w:rPr>
          <w:rStyle w:val="Style13ptBold"/>
          <w:b/>
          <w:bCs w:val="0"/>
        </w:rPr>
        <w:t xml:space="preserve"> and high credibility </w:t>
      </w:r>
      <w:r>
        <w:rPr>
          <w:rStyle w:val="Style13ptBold"/>
          <w:b/>
          <w:bCs w:val="0"/>
          <w:u w:val="single"/>
        </w:rPr>
        <w:t>fails</w:t>
      </w:r>
    </w:p>
    <w:p w:rsidR="00E00331" w:rsidRPr="00612FA6" w:rsidRDefault="00E00331" w:rsidP="00E00331">
      <w:proofErr w:type="spellStart"/>
      <w:r w:rsidRPr="00CC5CA0">
        <w:rPr>
          <w:rStyle w:val="Style13ptBold"/>
        </w:rPr>
        <w:t>Fettweis</w:t>
      </w:r>
      <w:proofErr w:type="spellEnd"/>
      <w:r w:rsidRPr="00CC5CA0">
        <w:rPr>
          <w:rStyle w:val="Style13ptBold"/>
        </w:rPr>
        <w:t xml:space="preserve"> 13</w:t>
      </w:r>
      <w:r>
        <w:t xml:space="preserve"> - Associate Professor of Political Science at Tulane University (Christopher J. </w:t>
      </w:r>
      <w:proofErr w:type="spellStart"/>
      <w:r>
        <w:t>Fettweis</w:t>
      </w:r>
      <w:proofErr w:type="spellEnd"/>
      <w:r>
        <w:t>; “The Pathologies of Power: Fear, Honor, Glory, and Hubris in U.S. Foreign Policy”; Cambridge University Press; pg. 121-124)//TS</w:t>
      </w:r>
    </w:p>
    <w:p w:rsidR="00E00331" w:rsidRPr="00612FA6" w:rsidRDefault="00E00331" w:rsidP="00E00331">
      <w:pPr>
        <w:rPr>
          <w:sz w:val="16"/>
        </w:rPr>
      </w:pPr>
      <w:r w:rsidRPr="00612FA6">
        <w:rPr>
          <w:sz w:val="16"/>
        </w:rPr>
        <w:t xml:space="preserve">Just as </w:t>
      </w:r>
      <w:r w:rsidRPr="00EE3179">
        <w:rPr>
          <w:rStyle w:val="Emphasis"/>
        </w:rPr>
        <w:t>low credibility is rarely harmful</w:t>
      </w:r>
      <w:r w:rsidRPr="00132077">
        <w:rPr>
          <w:rStyle w:val="StyleUnderline"/>
        </w:rPr>
        <w:t xml:space="preserve">, </w:t>
      </w:r>
      <w:r w:rsidRPr="00EE3179">
        <w:rPr>
          <w:rStyle w:val="Emphasis"/>
        </w:rPr>
        <w:t>high credibility rarely helps</w:t>
      </w:r>
      <w:r w:rsidRPr="00EC122F">
        <w:rPr>
          <w:rStyle w:val="StyleUnderline"/>
        </w:rPr>
        <w:t>. Scholars</w:t>
      </w:r>
      <w:r w:rsidRPr="00612FA6">
        <w:rPr>
          <w:sz w:val="16"/>
        </w:rPr>
        <w:t xml:space="preserve"> have </w:t>
      </w:r>
      <w:r w:rsidRPr="00EC122F">
        <w:rPr>
          <w:rStyle w:val="StyleUnderline"/>
        </w:rPr>
        <w:t>struggled to identify cases where</w:t>
      </w:r>
      <w:r w:rsidRPr="00612FA6">
        <w:rPr>
          <w:sz w:val="16"/>
        </w:rPr>
        <w:t xml:space="preserve"> apparently </w:t>
      </w:r>
      <w:r w:rsidRPr="00EC122F">
        <w:rPr>
          <w:rStyle w:val="StyleUnderline"/>
        </w:rPr>
        <w:t>healthy credibility aided</w:t>
      </w:r>
      <w:r w:rsidRPr="00612FA6">
        <w:rPr>
          <w:sz w:val="16"/>
        </w:rPr>
        <w:t xml:space="preserve"> the </w:t>
      </w:r>
      <w:r w:rsidRPr="00EC122F">
        <w:rPr>
          <w:rStyle w:val="StyleUnderline"/>
        </w:rPr>
        <w:t>United States in achieving</w:t>
      </w:r>
      <w:r w:rsidRPr="00612FA6">
        <w:rPr>
          <w:sz w:val="16"/>
        </w:rPr>
        <w:t xml:space="preserve"> its </w:t>
      </w:r>
      <w:r w:rsidRPr="00EC122F">
        <w:rPr>
          <w:rStyle w:val="StyleUnderline"/>
        </w:rPr>
        <w:t>goals</w:t>
      </w:r>
      <w:r w:rsidRPr="00612FA6">
        <w:rPr>
          <w:sz w:val="16"/>
        </w:rPr>
        <w:t xml:space="preserve"> during the Cold War. The short-term aftermath of the Cuban Missile Crisis, for example, reversal seemed to harden Soviet resolve. As the crisis drew to a close, Soviet diplomat </w:t>
      </w:r>
      <w:proofErr w:type="spellStart"/>
      <w:r w:rsidRPr="00612FA6">
        <w:rPr>
          <w:sz w:val="16"/>
        </w:rPr>
        <w:t>Vasily</w:t>
      </w:r>
      <w:proofErr w:type="spellEnd"/>
      <w:r w:rsidRPr="00612FA6">
        <w:rPr>
          <w:sz w:val="16"/>
        </w:rPr>
        <w:t xml:space="preserve"> </w:t>
      </w:r>
      <w:proofErr w:type="spellStart"/>
      <w:r w:rsidRPr="00612FA6">
        <w:rPr>
          <w:sz w:val="16"/>
        </w:rPr>
        <w:t>Kuznetsov</w:t>
      </w:r>
      <w:proofErr w:type="spellEnd"/>
      <w:r w:rsidRPr="00612FA6">
        <w:rPr>
          <w:sz w:val="16"/>
        </w:rPr>
        <w:t xml:space="preserve"> angrily told his counterpart, "you Americans will never be able to do this to us again. "9° Kissinger commented in his memoirs that "the Soviet Union thereupon launched itself on a determined, systematic, and long-term program of expanding all categories of its military power .... The 1962 Cuban crises was thus an historic turning point- but not for the reason some Americans complacently supposed."91 The reassertion of the credibility of the United States, done at the brink of nuclear war, had few long-lasting benefits. The Soviets seemed to have learned the wrong lesson. There is actually scant evidence that target states ever learn the right lessons. </w:t>
      </w:r>
      <w:r w:rsidRPr="00564140">
        <w:rPr>
          <w:rStyle w:val="StyleUnderline"/>
        </w:rPr>
        <w:t>Cold War history contains little reason to believe the superpowers' credibility had</w:t>
      </w:r>
      <w:r w:rsidRPr="00612FA6">
        <w:rPr>
          <w:sz w:val="16"/>
        </w:rPr>
        <w:t xml:space="preserve"> very much </w:t>
      </w:r>
      <w:r w:rsidRPr="00564140">
        <w:rPr>
          <w:rStyle w:val="StyleUnderline"/>
        </w:rPr>
        <w:t>effect on their ability to influence others</w:t>
      </w:r>
      <w:r w:rsidRPr="00612FA6">
        <w:rPr>
          <w:sz w:val="16"/>
        </w:rPr>
        <w:t xml:space="preserve">. Since Vietnam, a series of major </w:t>
      </w:r>
      <w:r w:rsidRPr="00564140">
        <w:rPr>
          <w:rStyle w:val="StyleUnderline"/>
        </w:rPr>
        <w:t>scholarly studies have cast serious doubt on the fundamental assumption of interdependence across foreign policy actions</w:t>
      </w:r>
      <w:r w:rsidRPr="00612FA6">
        <w:rPr>
          <w:sz w:val="16"/>
        </w:rPr>
        <w:t xml:space="preserve">. Jonathan Mercer argued that while policy makers may feel their decisions send messages about their basic dispositions to others, most of the evidence from social psychology suggests otherwise. Groups tend to interpret the actions of their rivals as situational dependent on the constraints of place and time, and are therefore unlikely to form lasting impressions of irresolution from single events. Mercer pointed out that the interdependence assumption needed to be accepted on faith, since on those rare occasions when it was put to a coherent test, it almost invariably failed.92 Other studies on the utility of credibility have tended to yield similar results. </w:t>
      </w:r>
      <w:r w:rsidRPr="00564140">
        <w:rPr>
          <w:rStyle w:val="StyleUnderline"/>
        </w:rPr>
        <w:t xml:space="preserve">A </w:t>
      </w:r>
      <w:r w:rsidRPr="00C40AEF">
        <w:rPr>
          <w:rStyle w:val="Emphasis"/>
        </w:rPr>
        <w:t>reputation for belligerence</w:t>
      </w:r>
      <w:r w:rsidRPr="00564140">
        <w:rPr>
          <w:rStyle w:val="StyleUnderline"/>
        </w:rPr>
        <w:t xml:space="preserve"> has not been shown to be of</w:t>
      </w:r>
      <w:r w:rsidRPr="00612FA6">
        <w:rPr>
          <w:sz w:val="16"/>
        </w:rPr>
        <w:t xml:space="preserve"> much </w:t>
      </w:r>
      <w:r w:rsidRPr="00564140">
        <w:rPr>
          <w:rStyle w:val="StyleUnderline"/>
        </w:rPr>
        <w:t>value in deterring challenges</w:t>
      </w:r>
      <w:r w:rsidRPr="00612FA6">
        <w:rPr>
          <w:sz w:val="16"/>
        </w:rPr>
        <w:t xml:space="preserve"> in large N analyses, or in-depth case studies, whether in modern or ancient times.93 Even seemingly </w:t>
      </w:r>
      <w:r w:rsidRPr="00564140">
        <w:rPr>
          <w:rStyle w:val="StyleUnderline"/>
        </w:rPr>
        <w:t xml:space="preserve">easy cases for the </w:t>
      </w:r>
      <w:r w:rsidRPr="00C40AEF">
        <w:rPr>
          <w:rStyle w:val="Emphasis"/>
        </w:rPr>
        <w:t>credibility imperative have failed</w:t>
      </w:r>
      <w:r w:rsidRPr="00612FA6">
        <w:rPr>
          <w:sz w:val="16"/>
        </w:rPr>
        <w:t xml:space="preserve">: for instance, Daryl Press found no evidence from the interwar years that either German or American leaders made predictions about the likely actions of the other based on behavior in previous crises.94 Soviet archives have not revealed instances when the Kremlin acted primarily because it doubted U.S. resolve, Vietnam, Lebanon, and the Shah notwithstanding.95 Although at times credibility perhaps seemed helpful in limited ways - such as in multiple interactions with the same leader, or in alliance formation - there is </w:t>
      </w:r>
      <w:r w:rsidRPr="00612E55">
        <w:rPr>
          <w:rStyle w:val="StyleUnderline"/>
        </w:rPr>
        <w:t>no reason to believe that third parties learn much from the actions of a state in other matters</w:t>
      </w:r>
      <w:r w:rsidRPr="00612FA6">
        <w:rPr>
          <w:sz w:val="16"/>
        </w:rPr>
        <w:t xml:space="preserve">.96 Overall, the </w:t>
      </w:r>
      <w:r w:rsidRPr="004E2152">
        <w:rPr>
          <w:rStyle w:val="Emphasis"/>
        </w:rPr>
        <w:t>overwhelming majority of the evidence</w:t>
      </w:r>
      <w:r w:rsidRPr="00612E55">
        <w:rPr>
          <w:rStyle w:val="StyleUnderline"/>
        </w:rPr>
        <w:t xml:space="preserve"> suggests international actions are</w:t>
      </w:r>
      <w:r w:rsidRPr="00612FA6">
        <w:rPr>
          <w:sz w:val="16"/>
        </w:rPr>
        <w:t xml:space="preserve"> much more </w:t>
      </w:r>
      <w:r w:rsidRPr="004E2152">
        <w:rPr>
          <w:rStyle w:val="Emphasis"/>
        </w:rPr>
        <w:t>independent</w:t>
      </w:r>
      <w:r w:rsidRPr="00612E55">
        <w:rPr>
          <w:rStyle w:val="StyleUnderline"/>
        </w:rPr>
        <w:t xml:space="preserve"> than early deterrence theorists believed</w:t>
      </w:r>
      <w:r w:rsidRPr="00612FA6">
        <w:rPr>
          <w:sz w:val="16"/>
        </w:rPr>
        <w:t xml:space="preserve">. This is about as close as security studies scholarship ever gets to a settled question: </w:t>
      </w:r>
      <w:r w:rsidRPr="00612E55">
        <w:rPr>
          <w:rStyle w:val="StyleUnderline"/>
        </w:rPr>
        <w:t>credibility gained in one instance does not help</w:t>
      </w:r>
      <w:r w:rsidRPr="00612FA6">
        <w:rPr>
          <w:sz w:val="16"/>
        </w:rPr>
        <w:t xml:space="preserve"> states in future endeavors, and </w:t>
      </w:r>
      <w:r w:rsidRPr="004E2152">
        <w:rPr>
          <w:rStyle w:val="Emphasis"/>
        </w:rPr>
        <w:t>neither does damaged credibility cause much harm</w:t>
      </w:r>
      <w:r w:rsidRPr="00612FA6">
        <w:rPr>
          <w:sz w:val="16"/>
        </w:rPr>
        <w:t xml:space="preserve">. There is </w:t>
      </w:r>
      <w:r w:rsidRPr="00612E55">
        <w:rPr>
          <w:rStyle w:val="StyleUnderline"/>
        </w:rPr>
        <w:t>little reason for leaders to be concerned about their reputations</w:t>
      </w:r>
      <w:r w:rsidRPr="00612FA6">
        <w:rPr>
          <w:sz w:val="16"/>
        </w:rPr>
        <w:t xml:space="preserve">, and it is certainly </w:t>
      </w:r>
      <w:r w:rsidRPr="00612E55">
        <w:rPr>
          <w:rStyle w:val="StyleUnderline"/>
        </w:rPr>
        <w:t>never wise</w:t>
      </w:r>
      <w:r w:rsidRPr="00612FA6">
        <w:rPr>
          <w:sz w:val="16"/>
        </w:rPr>
        <w:t xml:space="preserve">, especially in today's world, </w:t>
      </w:r>
      <w:r w:rsidRPr="00612E55">
        <w:rPr>
          <w:rStyle w:val="StyleUnderline"/>
        </w:rPr>
        <w:t>to fight for honor</w:t>
      </w:r>
      <w:r w:rsidRPr="00612FA6">
        <w:rPr>
          <w:sz w:val="16"/>
        </w:rPr>
        <w:t xml:space="preserve">. A belief that it is worthwhile to bear enormous costs can only be considered rational when the benefits are clear and substantial. </w:t>
      </w:r>
      <w:r w:rsidRPr="00612FA6">
        <w:rPr>
          <w:rStyle w:val="StyleUnderline"/>
        </w:rPr>
        <w:t>History does not contain anywhere near</w:t>
      </w:r>
      <w:r w:rsidRPr="00612FA6">
        <w:rPr>
          <w:sz w:val="16"/>
        </w:rPr>
        <w:t xml:space="preserve"> the kind of </w:t>
      </w:r>
      <w:r w:rsidRPr="00612FA6">
        <w:rPr>
          <w:rStyle w:val="StyleUnderline"/>
        </w:rPr>
        <w:t>evidence necessary to make the credibility imperative seem reasonable</w:t>
      </w:r>
      <w:r w:rsidRPr="00612FA6">
        <w:rPr>
          <w:sz w:val="16"/>
        </w:rPr>
        <w:t xml:space="preserve">. Throughout the Cold War era, </w:t>
      </w:r>
      <w:r w:rsidRPr="00612FA6">
        <w:rPr>
          <w:rStyle w:val="StyleUnderline"/>
        </w:rPr>
        <w:t xml:space="preserve">it was a </w:t>
      </w:r>
      <w:r w:rsidRPr="000E30F0">
        <w:rPr>
          <w:rStyle w:val="Emphasis"/>
        </w:rPr>
        <w:t xml:space="preserve">deeply pathological influence </w:t>
      </w:r>
      <w:r w:rsidRPr="00612FA6">
        <w:rPr>
          <w:rStyle w:val="StyleUnderline"/>
        </w:rPr>
        <w:t>on policy making</w:t>
      </w:r>
      <w:r w:rsidRPr="00612FA6">
        <w:rPr>
          <w:sz w:val="16"/>
        </w:rPr>
        <w:t xml:space="preserve">, and there is </w:t>
      </w:r>
      <w:r w:rsidRPr="00612FA6">
        <w:rPr>
          <w:rStyle w:val="StyleUnderline"/>
        </w:rPr>
        <w:t>little to suggest</w:t>
      </w:r>
      <w:r w:rsidRPr="00612FA6">
        <w:rPr>
          <w:sz w:val="16"/>
        </w:rPr>
        <w:t xml:space="preserve"> that </w:t>
      </w:r>
      <w:r w:rsidRPr="00612FA6">
        <w:rPr>
          <w:rStyle w:val="StyleUnderline"/>
        </w:rPr>
        <w:t xml:space="preserve">this judgment should be altered </w:t>
      </w:r>
      <w:r w:rsidRPr="00612FA6">
        <w:rPr>
          <w:sz w:val="16"/>
        </w:rPr>
        <w:t xml:space="preserve">since its end. Overall, since honor is a socially determined good, the community is the ultimate arbiter of whether any individual actor possesses it. The </w:t>
      </w:r>
      <w:r w:rsidRPr="00612FA6">
        <w:rPr>
          <w:rStyle w:val="StyleUnderline"/>
        </w:rPr>
        <w:t>status of its credibility is</w:t>
      </w:r>
      <w:r w:rsidRPr="00612FA6">
        <w:rPr>
          <w:sz w:val="16"/>
        </w:rPr>
        <w:t xml:space="preserve"> therefore </w:t>
      </w:r>
      <w:r w:rsidRPr="00612FA6">
        <w:rPr>
          <w:rStyle w:val="StyleUnderline"/>
        </w:rPr>
        <w:t>ultimately beyond the control of the United States</w:t>
      </w:r>
      <w:r w:rsidRPr="00612FA6">
        <w:rPr>
          <w:sz w:val="16"/>
        </w:rPr>
        <w:t xml:space="preserve">. Neither people nor states own their reputation, which can be affected by actions to some extent but ultimately exist primarily in the minds of others. "Credibility exists," noted the recent U.S. politician most obsessed with its maintenance, "only in the eye of the beholder."97 Target adversaries and allies will ultimately form their own perceptions, ones affected by their needs and goals as much as our actions. Even if states were to take what appeared to be the logical actions to protect their credibility, it is possible (and perhaps likely) that </w:t>
      </w:r>
      <w:r w:rsidRPr="00612FA6">
        <w:rPr>
          <w:rStyle w:val="StyleUnderline"/>
        </w:rPr>
        <w:t>others will not receive the messages in the way they were intended</w:t>
      </w:r>
      <w:r w:rsidRPr="00612FA6">
        <w:rPr>
          <w:sz w:val="16"/>
        </w:rPr>
        <w:t xml:space="preserve">.98 Sending messages for their consideration in future crises, therefore, is all but futile. </w:t>
      </w:r>
    </w:p>
    <w:p w:rsidR="00E00331" w:rsidRDefault="00E00331" w:rsidP="00E00331"/>
    <w:p w:rsidR="00E00331" w:rsidRPr="0003675D" w:rsidRDefault="00E00331" w:rsidP="00E00331">
      <w:pPr>
        <w:pStyle w:val="Heading4"/>
      </w:pPr>
      <w:r>
        <w:t xml:space="preserve">Credibility </w:t>
      </w:r>
      <w:r>
        <w:rPr>
          <w:u w:val="single"/>
        </w:rPr>
        <w:t>fails</w:t>
      </w:r>
      <w:r>
        <w:t xml:space="preserve"> to translate into geopolitical influence</w:t>
      </w:r>
    </w:p>
    <w:p w:rsidR="00E00331" w:rsidRDefault="00E00331" w:rsidP="00E00331">
      <w:proofErr w:type="spellStart"/>
      <w:r w:rsidRPr="00CC5CA0">
        <w:rPr>
          <w:rStyle w:val="Style13ptBold"/>
        </w:rPr>
        <w:t>Fettweis</w:t>
      </w:r>
      <w:proofErr w:type="spellEnd"/>
      <w:r w:rsidRPr="00CC5CA0">
        <w:rPr>
          <w:rStyle w:val="Style13ptBold"/>
        </w:rPr>
        <w:t xml:space="preserve"> 13</w:t>
      </w:r>
      <w:r>
        <w:t xml:space="preserve"> - Associate Professor of Political Science at Tulane University (Christopher J. </w:t>
      </w:r>
      <w:proofErr w:type="spellStart"/>
      <w:r>
        <w:t>Fettweis</w:t>
      </w:r>
      <w:proofErr w:type="spellEnd"/>
      <w:r>
        <w:t>; “The Pathologies of Power: Fear, Honor, Glory, and Hubris in U.S. Foreign Policy”; Cambridge University Press; pg. 139-140)//TS</w:t>
      </w:r>
    </w:p>
    <w:p w:rsidR="00E00331" w:rsidRPr="00BD68D8" w:rsidRDefault="00E00331" w:rsidP="00E00331">
      <w:pPr>
        <w:rPr>
          <w:sz w:val="16"/>
        </w:rPr>
      </w:pPr>
      <w:r w:rsidRPr="00BD68D8">
        <w:rPr>
          <w:sz w:val="16"/>
        </w:rPr>
        <w:t xml:space="preserve">It will probably never be possible to determine the precise explanatory power of any of these proposed explanations for the existence of the credibility imperative, since they are hardly mutually exclusive. But in the final analysis, understanding the genesis of pathology, while important, is not as urgent as recognition, treatment, and cure. Indeed recognizing the existence of a problem is the first step toward dealing with, and perhaps eventually eliminating, its pernicious effects. To summarize, </w:t>
      </w:r>
      <w:r w:rsidRPr="00CF7B0F">
        <w:rPr>
          <w:rStyle w:val="StyleUnderline"/>
        </w:rPr>
        <w:t xml:space="preserve">when the credibility imperative drives policy, states </w:t>
      </w:r>
      <w:r w:rsidRPr="000E30F0">
        <w:rPr>
          <w:rStyle w:val="Emphasis"/>
        </w:rPr>
        <w:t>fearful of catastrophic future consequences</w:t>
      </w:r>
      <w:r w:rsidRPr="0037526F">
        <w:rPr>
          <w:rStyle w:val="StyleUnderline"/>
        </w:rPr>
        <w:t xml:space="preserve"> are likely to follow </w:t>
      </w:r>
      <w:r w:rsidRPr="000E30F0">
        <w:rPr>
          <w:rStyle w:val="Emphasis"/>
        </w:rPr>
        <w:t>hawkish recommendations</w:t>
      </w:r>
      <w:r w:rsidRPr="0037526F">
        <w:rPr>
          <w:rStyle w:val="StyleUnderline"/>
        </w:rPr>
        <w:t xml:space="preserve"> in</w:t>
      </w:r>
      <w:r w:rsidRPr="00BD68D8">
        <w:rPr>
          <w:sz w:val="16"/>
        </w:rPr>
        <w:t xml:space="preserve"> otherwise </w:t>
      </w:r>
      <w:r w:rsidRPr="0037526F">
        <w:rPr>
          <w:rStyle w:val="StyleUnderline"/>
        </w:rPr>
        <w:t>unimportant situations</w:t>
      </w:r>
      <w:r w:rsidRPr="00BD68D8">
        <w:rPr>
          <w:sz w:val="16"/>
        </w:rPr>
        <w:t xml:space="preserve">, attempting to send messages that other states are unlikely to receive. Policy makers would be wise to beware of the credibility imperative while devising policy, question the beliefs it inspires, and remain skeptical of the fantastic disasters of which it warns. Most important, perhaps they should be given pause by the knowledge that scholars can supply virtually no evidence supporting the conventional wisdom about its importance. Both logic and a preponderance of the evidence suggest that the current </w:t>
      </w:r>
      <w:r w:rsidRPr="0037526F">
        <w:rPr>
          <w:rStyle w:val="StyleUnderline"/>
        </w:rPr>
        <w:t xml:space="preserve">U.S. obsession with credibility is as </w:t>
      </w:r>
      <w:r w:rsidRPr="000E30F0">
        <w:rPr>
          <w:rStyle w:val="Emphasis"/>
        </w:rPr>
        <w:t>insecure</w:t>
      </w:r>
      <w:r w:rsidRPr="0037526F">
        <w:rPr>
          <w:rStyle w:val="StyleUnderline"/>
        </w:rPr>
        <w:t xml:space="preserve">, </w:t>
      </w:r>
      <w:r w:rsidRPr="000E30F0">
        <w:rPr>
          <w:rStyle w:val="Emphasis"/>
        </w:rPr>
        <w:t>misplace</w:t>
      </w:r>
      <w:r w:rsidRPr="0037526F">
        <w:rPr>
          <w:rStyle w:val="StyleUnderline"/>
        </w:rPr>
        <w:t xml:space="preserve">, and </w:t>
      </w:r>
      <w:r w:rsidRPr="000E30F0">
        <w:rPr>
          <w:rStyle w:val="Emphasis"/>
        </w:rPr>
        <w:t>mal-informed</w:t>
      </w:r>
      <w:r w:rsidRPr="0037526F">
        <w:rPr>
          <w:rStyle w:val="StyleUnderline"/>
        </w:rPr>
        <w:t xml:space="preserve"> as all that have preceded it.</w:t>
      </w:r>
      <w:r w:rsidRPr="00BD68D8">
        <w:rPr>
          <w:sz w:val="16"/>
        </w:rPr>
        <w:t xml:space="preserve"> There is </w:t>
      </w:r>
      <w:r w:rsidRPr="0037526F">
        <w:rPr>
          <w:rStyle w:val="StyleUnderline"/>
        </w:rPr>
        <w:t>no clear way to control the perceptions of others, whether they are superpowers, small states, or loosely connected nonstate groups.</w:t>
      </w:r>
      <w:r w:rsidRPr="00BD68D8">
        <w:rPr>
          <w:sz w:val="16"/>
        </w:rPr>
        <w:t xml:space="preserve"> The belief that their thoughts can be controlled by our actions may be comforting, springing perhaps from basic human psychological needs, but </w:t>
      </w:r>
      <w:r w:rsidRPr="0037526F">
        <w:rPr>
          <w:rStyle w:val="StyleUnderline"/>
        </w:rPr>
        <w:t xml:space="preserve">it is </w:t>
      </w:r>
      <w:r w:rsidRPr="000E30F0">
        <w:rPr>
          <w:rStyle w:val="Emphasis"/>
        </w:rPr>
        <w:t>pathologically misleading</w:t>
      </w:r>
      <w:r w:rsidRPr="00BD68D8">
        <w:rPr>
          <w:sz w:val="16"/>
        </w:rPr>
        <w:t xml:space="preserve">. In reality their </w:t>
      </w:r>
      <w:r w:rsidRPr="0037526F">
        <w:rPr>
          <w:rStyle w:val="StyleUnderline"/>
        </w:rPr>
        <w:t>perception of us is largely outside of our influence</w:t>
      </w:r>
      <w:r w:rsidRPr="00BD68D8">
        <w:rPr>
          <w:sz w:val="16"/>
        </w:rPr>
        <w:t xml:space="preserve">, and the messages we hope to send through our actions are unlikely to be successfully received. Washington would be well advised to avoid the understandable and natural temptation to look beyond the current crisis when making decisions. </w:t>
      </w:r>
      <w:r w:rsidRPr="00BD68D8">
        <w:rPr>
          <w:rStyle w:val="StyleUnderline"/>
        </w:rPr>
        <w:t xml:space="preserve">As unsettling as it may be, the </w:t>
      </w:r>
      <w:r w:rsidRPr="00431799">
        <w:rPr>
          <w:rStyle w:val="Emphasis"/>
        </w:rPr>
        <w:t>future is largely outside our control</w:t>
      </w:r>
      <w:r w:rsidRPr="00BD68D8">
        <w:rPr>
          <w:rStyle w:val="StyleUnderline"/>
        </w:rPr>
        <w:t xml:space="preserve">. </w:t>
      </w:r>
      <w:r w:rsidRPr="00BD68D8">
        <w:rPr>
          <w:sz w:val="16"/>
        </w:rPr>
        <w:t xml:space="preserve">The </w:t>
      </w:r>
      <w:r w:rsidRPr="00BD68D8">
        <w:rPr>
          <w:rStyle w:val="StyleUnderline"/>
        </w:rPr>
        <w:t>tangible interests of the present</w:t>
      </w:r>
      <w:r w:rsidRPr="00BD68D8">
        <w:rPr>
          <w:sz w:val="16"/>
        </w:rPr>
        <w:t xml:space="preserve">, therefore, </w:t>
      </w:r>
      <w:r w:rsidRPr="00BD68D8">
        <w:rPr>
          <w:rStyle w:val="StyleUnderline"/>
        </w:rPr>
        <w:t>must outweigh the intangible ones of the future</w:t>
      </w:r>
    </w:p>
    <w:p w:rsidR="00AD2FC7" w:rsidRDefault="00AD2FC7" w:rsidP="00AD2FC7">
      <w:pPr>
        <w:pStyle w:val="Heading3"/>
      </w:pPr>
      <w:r>
        <w:t>China Rise Peaceful</w:t>
      </w:r>
    </w:p>
    <w:p w:rsidR="00AD2FC7" w:rsidRDefault="00AD2FC7" w:rsidP="00AD2FC7">
      <w:pPr>
        <w:pStyle w:val="Heading4"/>
      </w:pPr>
      <w:r>
        <w:t xml:space="preserve">China rise </w:t>
      </w:r>
      <w:r>
        <w:rPr>
          <w:u w:val="single"/>
        </w:rPr>
        <w:t>rhetoric</w:t>
      </w:r>
      <w:r>
        <w:t xml:space="preserve"> is wrong – its basis is justified by </w:t>
      </w:r>
      <w:r w:rsidRPr="00E53703">
        <w:rPr>
          <w:u w:val="single"/>
        </w:rPr>
        <w:t>fear</w:t>
      </w:r>
    </w:p>
    <w:p w:rsidR="00AD2FC7" w:rsidRPr="00E53703" w:rsidRDefault="00AD2FC7" w:rsidP="00AD2FC7">
      <w:proofErr w:type="spellStart"/>
      <w:r w:rsidRPr="00CC5CA0">
        <w:rPr>
          <w:rStyle w:val="Style13ptBold"/>
        </w:rPr>
        <w:t>Fettweis</w:t>
      </w:r>
      <w:proofErr w:type="spellEnd"/>
      <w:r w:rsidRPr="00CC5CA0">
        <w:rPr>
          <w:rStyle w:val="Style13ptBold"/>
        </w:rPr>
        <w:t xml:space="preserve"> 13</w:t>
      </w:r>
      <w:r>
        <w:t xml:space="preserve"> - Associate Professor of Political Science at Tulane University (Christopher J. </w:t>
      </w:r>
      <w:proofErr w:type="spellStart"/>
      <w:r>
        <w:t>Fettweis</w:t>
      </w:r>
      <w:proofErr w:type="spellEnd"/>
      <w:r>
        <w:t>; “The Pathologies of Power: Fear, Honor, Glory, and Hubris in U.S. Foreign Policy”; Cambridge University Press; pgs. 237-241)//TS</w:t>
      </w:r>
    </w:p>
    <w:p w:rsidR="00AD2FC7" w:rsidRPr="00972A7E" w:rsidRDefault="00AD2FC7" w:rsidP="00AD2FC7">
      <w:pPr>
        <w:rPr>
          <w:sz w:val="16"/>
        </w:rPr>
      </w:pPr>
      <w:r w:rsidRPr="00972A7E">
        <w:rPr>
          <w:sz w:val="16"/>
        </w:rPr>
        <w:t xml:space="preserve">Pathology is also evident in the most important twenty-first-century international relationship, that between the United States and China. Since the end of the Cold War, no issue has been more widely discussed in U.S. security circles than the implications of China's rise. The economic recession of 2008 intensified both general U.S. anxiety over that rise and the determination on the part of many to shape its trajectory, to dissuade the Chinese from challenging U.S. dominance. </w:t>
      </w:r>
      <w:r w:rsidRPr="000A3916">
        <w:rPr>
          <w:rStyle w:val="StyleUnderline"/>
        </w:rPr>
        <w:t>Fear of China's rise is</w:t>
      </w:r>
      <w:r w:rsidRPr="00972A7E">
        <w:rPr>
          <w:sz w:val="16"/>
        </w:rPr>
        <w:t xml:space="preserve"> so </w:t>
      </w:r>
      <w:r w:rsidRPr="000A3916">
        <w:rPr>
          <w:rStyle w:val="StyleUnderline"/>
        </w:rPr>
        <w:t>pervasive</w:t>
      </w:r>
      <w:r w:rsidRPr="00972A7E">
        <w:rPr>
          <w:sz w:val="16"/>
        </w:rPr>
        <w:t xml:space="preserve"> it has been given its own name_ the "China Threat Theory" - and its adherents are many.3° Beijing's "ultimate goal," according to influential defense analyst Andrew Krepinevich, is to set "the conditions for a potential latter-day Chinese Greater East Asia Co-Prosperity Sphere of influence" (though, one suspects, the Chinese might not use that exact phrase).31 Influential voices also warn that any compromise, no matter how beneficial (or inconsequential) will encourage further Chinese aggression. In other words, </w:t>
      </w:r>
      <w:r w:rsidRPr="000A3916">
        <w:rPr>
          <w:rStyle w:val="StyleUnderline"/>
        </w:rPr>
        <w:t xml:space="preserve">fear and the credibility imperative are </w:t>
      </w:r>
      <w:r w:rsidRPr="00B82A79">
        <w:rPr>
          <w:rStyle w:val="Emphasis"/>
        </w:rPr>
        <w:t>misinforming decision makers in the Pacific</w:t>
      </w:r>
      <w:r w:rsidRPr="00972A7E">
        <w:rPr>
          <w:sz w:val="16"/>
        </w:rPr>
        <w:t xml:space="preserve">, and will continue to do so, perhaps eventually convincing them to make pathological choices. The </w:t>
      </w:r>
      <w:r w:rsidRPr="000A3916">
        <w:rPr>
          <w:rStyle w:val="StyleUnderline"/>
        </w:rPr>
        <w:t xml:space="preserve">formula is </w:t>
      </w:r>
      <w:r w:rsidRPr="00B82A79">
        <w:rPr>
          <w:rStyle w:val="Emphasis"/>
        </w:rPr>
        <w:t>depressingly familiar</w:t>
      </w:r>
      <w:r w:rsidRPr="000A3916">
        <w:rPr>
          <w:rStyle w:val="StyleUnderline"/>
        </w:rPr>
        <w:t>. If U.S. credibility wanes because of excessive cooperation</w:t>
      </w:r>
      <w:r w:rsidRPr="00972A7E">
        <w:rPr>
          <w:sz w:val="16"/>
        </w:rPr>
        <w:t xml:space="preserve"> (read: appeasement), </w:t>
      </w:r>
      <w:r w:rsidRPr="000A3916">
        <w:rPr>
          <w:rStyle w:val="StyleUnderline"/>
        </w:rPr>
        <w:t>the Chinese will be encouraged to undertake further challenges</w:t>
      </w:r>
      <w:r w:rsidRPr="00972A7E">
        <w:rPr>
          <w:sz w:val="16"/>
        </w:rPr>
        <w:t xml:space="preserve">. Its appetite will grow with the eating, and Beijing will grow more belligerent. On the other hand, if the United States maintains its commitments and demonstrates a willingness to fight, Chinese behavior might be more moderate. The choice, according to one of the most prominent academic proponents of this position, Aaron Friedberg, is between confrontation and appeasement - and there is no need to guess which course he recommends.32 Only if China senses U.S. determination to maintain its dominant position in the Pacific will it be dissuaded from objectionable behavior.33 The way to prevent cataclysmic war, therefore, is to be ready to fight at any time, over small issues. </w:t>
      </w:r>
      <w:r w:rsidRPr="00281912">
        <w:rPr>
          <w:rStyle w:val="StyleUnderline"/>
        </w:rPr>
        <w:t xml:space="preserve">Proponents of the </w:t>
      </w:r>
      <w:r w:rsidRPr="00E53703">
        <w:rPr>
          <w:rStyle w:val="StyleUnderline"/>
        </w:rPr>
        <w:t>credibility imperative have apparently learned nothing from the Cold War</w:t>
      </w:r>
      <w:r w:rsidRPr="00972A7E">
        <w:rPr>
          <w:sz w:val="16"/>
        </w:rPr>
        <w:t xml:space="preserve">. Conciliation, they warn, will cause U.S. allies in the region to doubt its resolve, and perhaps even cast their lot with Beijing. "Without strong tokens of its continuing commitment and resolve," Friedberg wrote in 2011, "America's friends may grow fearful of abandonment, perhaps eventually losing heart and succumbing to the temptations of appeasement. A serious response to China's military buildup is therefore vital both for its own sake and for its potentially spine-stiffening effects on others."34 That no allies ever tilted toward the Soviet Union because of perceptions of U.S. resolve is apparently irrelevant; this time, "cascades of appeasement" are possible without sufficient U.S. belligerence.35 And just as so many analysts worried that various Soviet arms buildups would upset the balance of power, today Friedberg urges the United States to "strengthen deterrence by restoring a balance upset by China's relentless buildup."36 China's "relentless buildup" has brought its spending up to about one-third of that of the United States. How exactly that has upset a balance is something more easily asserted than proven. While this position is not yet dominant in security debates, it is present and growing, and is certainly the most prominent view in the U.S. Congress, which for decades has been the epicenter of anti-China sentiment. Democratic Senator James Webb recently worried that "we are at a point in the South China Sea right now where we are approaching a Munich moment with China."37 He may well be right, in the sense that a moment may be approaching when the specter of Munich will be dragged out yet again by those who, like Senator Webb, harbor deeply pathological foreign policy beliefs. Policy makers must be on guard against their effects to ensure that counterproductive actions do not follow and that the rise of China can be peaceful, and even beneficial to U.S. interests. The </w:t>
      </w:r>
      <w:r w:rsidRPr="00B82A79">
        <w:rPr>
          <w:rStyle w:val="Emphasis"/>
        </w:rPr>
        <w:t>prestige imperative</w:t>
      </w:r>
      <w:r w:rsidRPr="00891678">
        <w:rPr>
          <w:rStyle w:val="StyleUnderline"/>
        </w:rPr>
        <w:t xml:space="preserve"> is also shaping the U.S. image of China, alongside fear and honor</w:t>
      </w:r>
      <w:r w:rsidRPr="00972A7E">
        <w:rPr>
          <w:sz w:val="16"/>
        </w:rPr>
        <w:t xml:space="preserve">. At some point in 2010, China seems to have overtaken Japan to become the second biggest economy in the world. According to a World Bank report, its total output might even reach the level of the United States by 2020.38 The reaction to this event in the United States betrayed the depth of its anxiety for status: to listen to the tone of the analysis, if the People's Republic were to overtake the United States and move into the number one spot among economies, as many predict it will, disaster would ensue. "If current trends continue," argues Friedberg, "we are on track to lose our geopolitical contest with China," an outcome that would be damaging to our psyches as well as our security.39 </w:t>
      </w:r>
      <w:r w:rsidRPr="00B82A79">
        <w:rPr>
          <w:rStyle w:val="Emphasis"/>
        </w:rPr>
        <w:t>China is always imagined as the primary beneficiary of U.S. decline</w:t>
      </w:r>
      <w:r w:rsidRPr="00972A7E">
        <w:rPr>
          <w:sz w:val="16"/>
        </w:rPr>
        <w:t xml:space="preserve">, the state most likely to take away its various championship belts. As always, </w:t>
      </w:r>
      <w:r w:rsidRPr="00FF24C3">
        <w:rPr>
          <w:rStyle w:val="StyleUnderline"/>
        </w:rPr>
        <w:t>the United States is lagging behind its rival in depth of its strategic thinking</w:t>
      </w:r>
      <w:r w:rsidRPr="00972A7E">
        <w:rPr>
          <w:sz w:val="16"/>
        </w:rPr>
        <w:t xml:space="preserve">. "The Sino-American competition has been underway for some time but has largely been one sided," writes former Defense Department official Thomas </w:t>
      </w:r>
      <w:proofErr w:type="spellStart"/>
      <w:r w:rsidRPr="00972A7E">
        <w:rPr>
          <w:sz w:val="16"/>
        </w:rPr>
        <w:t>Mahnken</w:t>
      </w:r>
      <w:proofErr w:type="spellEnd"/>
      <w:r w:rsidRPr="00972A7E">
        <w:rPr>
          <w:sz w:val="16"/>
        </w:rPr>
        <w:t xml:space="preserve">. "As a result, the military balance in the Western Pacific has begun to shift dramatically in favor of China and against the United States and its allies."4° He and his coauthors recommend the immediate adoption of a "competitive strategy" that focuses all our efforts on defeating the Chinese in various measures of global power, on winning the global struggle for dominance. Though they may appear a bit vague on exactly how such a victory would benefit the United States, sophisticated strategists apparently understand that winning provides its own reward. Many also seem to worry that the United States might soon be relegated to tl1e number two spot in space exploration. China has announced plans to put men on the moon by 2025, which would apparently be a catastrophe despite the fact that it would happen (if it ever did) two full generations after the United States did so. "Nothing could better symbolize China overtaking America," laments Charles </w:t>
      </w:r>
      <w:proofErr w:type="spellStart"/>
      <w:r w:rsidRPr="00972A7E">
        <w:rPr>
          <w:sz w:val="16"/>
        </w:rPr>
        <w:t>Krauiliammer</w:t>
      </w:r>
      <w:proofErr w:type="spellEnd"/>
      <w:r w:rsidRPr="00972A7E">
        <w:rPr>
          <w:sz w:val="16"/>
        </w:rPr>
        <w:t xml:space="preserve">, "than its taking our place on the moon, walking over footprints first laid down, then casually abandoned, by us."41 The New York Times reported that some "experts" in the United States were speaking ominously of a "Red Moon," or "the possibility that China might one day launch military astronauts into space with the aim </w:t>
      </w:r>
      <w:proofErr w:type="spellStart"/>
      <w:r w:rsidRPr="00972A7E">
        <w:rPr>
          <w:sz w:val="16"/>
        </w:rPr>
        <w:t>of.setting</w:t>
      </w:r>
      <w:proofErr w:type="spellEnd"/>
      <w:r w:rsidRPr="00972A7E">
        <w:rPr>
          <w:sz w:val="16"/>
        </w:rPr>
        <w:t xml:space="preserve"> up a Communist lunar base. "42 While the practical effects of such an event would be hard to identify, sharing the glory of space travel with another state might prove an intolerable blow to the national prestige. Astrophysicist Neil DeGrasse Tyson and others with professional or romantic interest in NASA may be hopeful that competition with China will reinvigorate the space program, but it is not at all clear that such competition will be healthy for the relationship between the two powers here on the earth, which is significantly more important.43 Bradley Thayer worries that if the United States were to sink to second place in various world rankings, Chinese would become "the language of diplomacy, trade and commerce, transportation and navigation, the internet, world sport, and global culture," and that Beijing would come to "dominate science and technology, in all its forms" to the extent that soon the world would witness a Chinese astronaut who not only travels to the moon, but "plants the communist flag on Mars, and perhaps oilier planets in the future."44 The material benefits that would accrue from having a Chinese flag on Venus are clearly not Thayer's concern. It is the status, the glory that would follow and the damage to the U.S. ego that worries him and those like him. And there are many. </w:t>
      </w:r>
      <w:r w:rsidRPr="00E53703">
        <w:rPr>
          <w:rStyle w:val="Emphasis"/>
        </w:rPr>
        <w:t>Fear</w:t>
      </w:r>
      <w:r w:rsidRPr="00FF24C3">
        <w:rPr>
          <w:rStyle w:val="StyleUnderline"/>
        </w:rPr>
        <w:t xml:space="preserve">, </w:t>
      </w:r>
      <w:r w:rsidRPr="00E53703">
        <w:rPr>
          <w:rStyle w:val="Emphasis"/>
        </w:rPr>
        <w:t>honor</w:t>
      </w:r>
      <w:r w:rsidRPr="00FF24C3">
        <w:rPr>
          <w:rStyle w:val="StyleUnderline"/>
        </w:rPr>
        <w:t xml:space="preserve">, </w:t>
      </w:r>
      <w:r w:rsidRPr="00E53703">
        <w:rPr>
          <w:rStyle w:val="Emphasis"/>
        </w:rPr>
        <w:t>glory</w:t>
      </w:r>
      <w:r w:rsidRPr="00FF24C3">
        <w:rPr>
          <w:rStyle w:val="StyleUnderline"/>
        </w:rPr>
        <w:t xml:space="preserve">, and </w:t>
      </w:r>
      <w:r w:rsidRPr="00E53703">
        <w:rPr>
          <w:rStyle w:val="Emphasis"/>
        </w:rPr>
        <w:t>hubris</w:t>
      </w:r>
      <w:r w:rsidRPr="00FF24C3">
        <w:rPr>
          <w:rStyle w:val="StyleUnderline"/>
        </w:rPr>
        <w:t xml:space="preserve"> will never be eliminated from U.S. foreign policy debates</w:t>
      </w:r>
      <w:r w:rsidRPr="00972A7E">
        <w:rPr>
          <w:sz w:val="16"/>
        </w:rPr>
        <w:t xml:space="preserve">. However, </w:t>
      </w:r>
      <w:r w:rsidRPr="00FF24C3">
        <w:rPr>
          <w:rStyle w:val="StyleUnderline"/>
        </w:rPr>
        <w:t>better policy toward Iran, China, and every other state would surely result from an active attempt to remain vigilant against such pathologies</w:t>
      </w:r>
      <w:r w:rsidRPr="00972A7E">
        <w:rPr>
          <w:sz w:val="16"/>
        </w:rPr>
        <w:t xml:space="preserve">, minimize their effects, </w:t>
      </w:r>
      <w:r w:rsidRPr="00FF24C3">
        <w:rPr>
          <w:rStyle w:val="StyleUnderline"/>
        </w:rPr>
        <w:t>and maybe even replace them with a more rational approach to decision making</w:t>
      </w:r>
      <w:r w:rsidRPr="00972A7E">
        <w:rPr>
          <w:sz w:val="16"/>
        </w:rPr>
        <w:t xml:space="preserve">. The following section gives some initial thoughts about what such a replacement might look like. </w:t>
      </w:r>
    </w:p>
    <w:p w:rsidR="00AD2FC7" w:rsidRDefault="00AD2FC7" w:rsidP="00AD2FC7"/>
    <w:p w:rsidR="00AD2FC7" w:rsidRDefault="00AD2FC7" w:rsidP="00AD2FC7">
      <w:pPr>
        <w:pStyle w:val="Heading3"/>
      </w:pPr>
      <w:r>
        <w:t>--</w:t>
      </w:r>
      <w:proofErr w:type="spellStart"/>
      <w:r>
        <w:t>xt</w:t>
      </w:r>
      <w:proofErr w:type="spellEnd"/>
      <w:r>
        <w:t xml:space="preserve"> China no Revamp International Order</w:t>
      </w:r>
    </w:p>
    <w:p w:rsidR="00AD2FC7" w:rsidRPr="00F8237B" w:rsidRDefault="00AD2FC7" w:rsidP="00AD2FC7">
      <w:pPr>
        <w:pStyle w:val="Heading4"/>
      </w:pPr>
      <w:r w:rsidRPr="00F8237B">
        <w:t xml:space="preserve">Multiple challenges prevent China from developing new international order </w:t>
      </w:r>
    </w:p>
    <w:p w:rsidR="00AD2FC7" w:rsidRPr="00F8237B" w:rsidRDefault="00AD2FC7" w:rsidP="00AD2FC7">
      <w:proofErr w:type="spellStart"/>
      <w:r w:rsidRPr="00F8237B">
        <w:rPr>
          <w:rStyle w:val="Style13ptBold"/>
        </w:rPr>
        <w:t>Tunsjo</w:t>
      </w:r>
      <w:proofErr w:type="spellEnd"/>
      <w:r w:rsidRPr="00F8237B">
        <w:rPr>
          <w:rStyle w:val="Style13ptBold"/>
        </w:rPr>
        <w:t xml:space="preserve"> 18</w:t>
      </w:r>
      <w:r w:rsidRPr="00F8237B">
        <w:t xml:space="preserve"> (</w:t>
      </w:r>
      <w:proofErr w:type="spellStart"/>
      <w:r w:rsidRPr="00F8237B">
        <w:t>Oystein</w:t>
      </w:r>
      <w:proofErr w:type="spellEnd"/>
      <w:r w:rsidRPr="00F8237B">
        <w:t xml:space="preserve">, professor at the Norwegian Institute for Defense Studies at the Norwegian Defense University College, “The Return of Bipolarity in World Politics: China, the United States, and </w:t>
      </w:r>
      <w:proofErr w:type="spellStart"/>
      <w:r w:rsidRPr="00F8237B">
        <w:t>Geostructural</w:t>
      </w:r>
      <w:proofErr w:type="spellEnd"/>
      <w:r w:rsidRPr="00F8237B">
        <w:t xml:space="preserve"> Realism”, Columbia University Press, pp. 118, February 2018, KC)</w:t>
      </w:r>
    </w:p>
    <w:p w:rsidR="00AD2FC7" w:rsidRDefault="00AD2FC7" w:rsidP="00AD2FC7">
      <w:r>
        <w:t xml:space="preserve">However, there are several challenges to this long-term strategy. </w:t>
      </w:r>
      <w:r>
        <w:rPr>
          <w:rStyle w:val="StyleUnderline"/>
        </w:rPr>
        <w:t>Eurasia lacks an order similar to that upheld by the United States in the maritime domain</w:t>
      </w:r>
      <w:r>
        <w:t xml:space="preserve">, and </w:t>
      </w:r>
      <w:r>
        <w:rPr>
          <w:rStyle w:val="StyleUnderline"/>
        </w:rPr>
        <w:t>China has not developed any international institutional order similar to the American-led liberal order</w:t>
      </w:r>
      <w:r>
        <w:t xml:space="preserve"> to promote its ambitions on the Eurasian continent. </w:t>
      </w:r>
      <w:r>
        <w:rPr>
          <w:rStyle w:val="StyleUnderline"/>
        </w:rPr>
        <w:t xml:space="preserve">To advance its influence and provide stability for its trade routes, China might need to develop a new order on the Eurasia landmass, but it is </w:t>
      </w:r>
      <w:r>
        <w:rPr>
          <w:rStyle w:val="Emphasis"/>
        </w:rPr>
        <w:t>not clear how China will overcome resistance from the great powers Russia and India and other states that might resent China's growing influence</w:t>
      </w:r>
      <w:r>
        <w:rPr>
          <w:rStyle w:val="StyleUnderline"/>
        </w:rPr>
        <w:t>, including the stronger Islamic countries and societies</w:t>
      </w:r>
      <w:r>
        <w:t xml:space="preserve">. It </w:t>
      </w:r>
      <w:r>
        <w:rPr>
          <w:rStyle w:val="StyleUnderline"/>
        </w:rPr>
        <w:t xml:space="preserve">also remains to be seen whether the new trade routes are commercially viable and whether China can sustain economic growth to maintain the necessary investments in infrastructure </w:t>
      </w:r>
      <w:r>
        <w:t xml:space="preserve">throughout Eurasia. </w:t>
      </w:r>
      <w:r>
        <w:rPr>
          <w:rStyle w:val="StyleUnderline"/>
        </w:rPr>
        <w:t>China may face a strategic overstretch as it seeks to become both a dominating land and sea power</w:t>
      </w:r>
      <w:r>
        <w:t xml:space="preserve"> but still need to focus on domestic reforms and modernization. Finally, </w:t>
      </w:r>
      <w:r>
        <w:rPr>
          <w:rStyle w:val="StyleUnderline"/>
        </w:rPr>
        <w:t>China's Belt and Road initiative might face so much geopolitical tension and conflict in Eurasia and in East Asian waters that it might undermine China peaceful rise.</w:t>
      </w:r>
    </w:p>
    <w:p w:rsidR="00AD2FC7" w:rsidRDefault="00AD2FC7" w:rsidP="00AD2FC7"/>
    <w:p w:rsidR="00AD2FC7" w:rsidRPr="00F8237B" w:rsidRDefault="00AD2FC7" w:rsidP="00AD2FC7">
      <w:pPr>
        <w:pStyle w:val="Heading3"/>
      </w:pPr>
      <w:r>
        <w:t>--</w:t>
      </w:r>
      <w:proofErr w:type="spellStart"/>
      <w:r>
        <w:t>xt</w:t>
      </w:r>
      <w:proofErr w:type="spellEnd"/>
      <w:r>
        <w:t xml:space="preserve"> China won’t wreck internal order</w:t>
      </w:r>
    </w:p>
    <w:p w:rsidR="00AD2FC7" w:rsidRDefault="00AD2FC7" w:rsidP="00AD2FC7">
      <w:pPr>
        <w:pStyle w:val="Heading4"/>
      </w:pPr>
      <w:r>
        <w:t xml:space="preserve">China integrated into global order – won’t undermine the US </w:t>
      </w:r>
    </w:p>
    <w:p w:rsidR="00AD2FC7" w:rsidRPr="00F8237B" w:rsidRDefault="00AD2FC7" w:rsidP="00AD2FC7">
      <w:proofErr w:type="spellStart"/>
      <w:r w:rsidRPr="00F8237B">
        <w:rPr>
          <w:rStyle w:val="Style13ptBold"/>
        </w:rPr>
        <w:t>Tunsjo</w:t>
      </w:r>
      <w:proofErr w:type="spellEnd"/>
      <w:r w:rsidRPr="00F8237B">
        <w:rPr>
          <w:rStyle w:val="Style13ptBold"/>
        </w:rPr>
        <w:t xml:space="preserve"> 18</w:t>
      </w:r>
      <w:r w:rsidRPr="00F8237B">
        <w:t xml:space="preserve"> (</w:t>
      </w:r>
      <w:proofErr w:type="spellStart"/>
      <w:r w:rsidRPr="00F8237B">
        <w:t>Oystein</w:t>
      </w:r>
      <w:proofErr w:type="spellEnd"/>
      <w:r w:rsidRPr="00F8237B">
        <w:t xml:space="preserve">, professor at the Norwegian Institute for Defense Studies at the Norwegian Defense University College, “The Return of Bipolarity in World Politics: China, the United States, and </w:t>
      </w:r>
      <w:proofErr w:type="spellStart"/>
      <w:r w:rsidRPr="00F8237B">
        <w:t>Geostructural</w:t>
      </w:r>
      <w:proofErr w:type="spellEnd"/>
      <w:r w:rsidRPr="00F8237B">
        <w:t xml:space="preserve"> Realism”, Columbia University Press, pp. 115, February 2018, KC)</w:t>
      </w:r>
    </w:p>
    <w:p w:rsidR="00AD2FC7" w:rsidRDefault="00AD2FC7" w:rsidP="00AD2FC7">
      <w:r>
        <w:t xml:space="preserve">In contrast to the Soviet Union, which had its own economic bloc with a Soviet socioeconomic system and political structures, </w:t>
      </w:r>
      <w:r>
        <w:rPr>
          <w:rStyle w:val="Emphasis"/>
        </w:rPr>
        <w:t>China has tied itself to the liberal capitalist system and has been unwilling to undermine the basis of its economic growth and prosperity by challenging the existing institutional world order</w:t>
      </w:r>
      <w:r>
        <w:t xml:space="preserve">.52 </w:t>
      </w:r>
      <w:r>
        <w:rPr>
          <w:rStyle w:val="StyleUnderline"/>
        </w:rPr>
        <w:t>Chinese leaders recognize that China's phenomenal economic growth is a result of the post-Mao economic reforms</w:t>
      </w:r>
      <w:r>
        <w:t xml:space="preserve"> instituted by the December 1978 third plenum of the Eleventh Central Committee of the Chinese Communist Party, which saw China embrace "Markets over Mao, "53 including liberalization of trade, foreign direct investments, and the rise of a large private sector in the economy.54 </w:t>
      </w:r>
      <w:r>
        <w:rPr>
          <w:rStyle w:val="StyleUnderline"/>
        </w:rPr>
        <w:t>China has sought integration with the global economic system and world order dominated by the United States</w:t>
      </w:r>
      <w:r>
        <w:t>.55 China's "joining" of international regimes and the liberal international order has been "remarkable," even though China simultaneously has worked to influence and shape the way regimes work and the international order evolves.56</w:t>
      </w:r>
    </w:p>
    <w:p w:rsidR="00AD2FC7" w:rsidRDefault="00AD2FC7" w:rsidP="00AD2FC7">
      <w:r>
        <w:rPr>
          <w:rStyle w:val="Emphasis"/>
        </w:rPr>
        <w:t xml:space="preserve">The superpowers will increasingly compete in a new bipolar system, but the existence of an international institutional order alleviates global confrontation and rivalry between China and the United States. </w:t>
      </w:r>
      <w:r>
        <w:rPr>
          <w:rStyle w:val="StyleUnderline"/>
        </w:rPr>
        <w:t xml:space="preserve">The cost of changing the international institutional order would be high insofar as the existing order is not in ruins, China lacks an alternative world order, and as </w:t>
      </w:r>
      <w:r>
        <w:rPr>
          <w:rStyle w:val="Emphasis"/>
        </w:rPr>
        <w:t>China benefits more from integration with the existing order than from undermining it.</w:t>
      </w:r>
      <w:r>
        <w:t xml:space="preserve">57 In the absence of a hegemonic war, which shaped the post-World War II bipolar period and a new world order, </w:t>
      </w:r>
      <w:r>
        <w:rPr>
          <w:rStyle w:val="StyleUnderline"/>
        </w:rPr>
        <w:t>U.S.-Chinese interaction in the new bipolar system has evolved on more amicable terms</w:t>
      </w:r>
      <w:r>
        <w:t xml:space="preserve">. Gilpin's "law of uneven growth" has yet to move the world toward another round of hegemonic conflict.58 The changed distribution of capabilities and </w:t>
      </w:r>
      <w:r>
        <w:rPr>
          <w:rStyle w:val="StyleUnderline"/>
        </w:rPr>
        <w:t>the resultant polarity shift from unipolarity to bipolarity</w:t>
      </w:r>
      <w:r>
        <w:t xml:space="preserve"> may have brought about a more balanced international system, but it has not spawned a new international institutional order. It </w:t>
      </w:r>
      <w:r>
        <w:rPr>
          <w:rStyle w:val="StyleUnderline"/>
        </w:rPr>
        <w:t>has pushed China and the United States toward balancing but not strong balancing</w:t>
      </w:r>
      <w:r>
        <w:t xml:space="preserve">. Simultaneously, we can- not conclude with </w:t>
      </w:r>
      <w:proofErr w:type="spellStart"/>
      <w:r>
        <w:t>Ikenberry</w:t>
      </w:r>
      <w:proofErr w:type="spellEnd"/>
      <w:r>
        <w:t xml:space="preserve"> that nuclear deterrence and the dominance of democracies have "eliminated" the "traditional mechanism for order destruction and building."59</w:t>
      </w:r>
    </w:p>
    <w:p w:rsidR="000C4282" w:rsidRDefault="000C4282" w:rsidP="000C4282">
      <w:pPr>
        <w:pStyle w:val="Heading3"/>
      </w:pPr>
      <w:r>
        <w:t>AT: US-China War</w:t>
      </w:r>
    </w:p>
    <w:p w:rsidR="00AD2FC7" w:rsidRDefault="00AD2FC7" w:rsidP="00AD2FC7">
      <w:pPr>
        <w:pStyle w:val="Heading4"/>
        <w:rPr>
          <w:b w:val="0"/>
        </w:rPr>
      </w:pPr>
      <w:r>
        <w:rPr>
          <w:b w:val="0"/>
        </w:rPr>
        <w:t xml:space="preserve">Interdependence checks US-Sino aggression </w:t>
      </w:r>
    </w:p>
    <w:p w:rsidR="00AD2FC7" w:rsidRDefault="00AD2FC7" w:rsidP="00AD2FC7">
      <w:pPr>
        <w:rPr>
          <w:rStyle w:val="Style13ptBold"/>
        </w:rPr>
      </w:pPr>
      <w:proofErr w:type="spellStart"/>
      <w:r>
        <w:rPr>
          <w:rStyle w:val="Style13ptBold"/>
        </w:rPr>
        <w:t>Tunsjo</w:t>
      </w:r>
      <w:proofErr w:type="spellEnd"/>
      <w:r>
        <w:rPr>
          <w:rStyle w:val="Style13ptBold"/>
        </w:rPr>
        <w:t xml:space="preserve"> 18 (</w:t>
      </w:r>
      <w:proofErr w:type="spellStart"/>
      <w:r>
        <w:rPr>
          <w:rStyle w:val="Style13ptBold"/>
        </w:rPr>
        <w:t>Oystein</w:t>
      </w:r>
      <w:proofErr w:type="spellEnd"/>
      <w:r>
        <w:rPr>
          <w:rStyle w:val="Style13ptBold"/>
        </w:rPr>
        <w:t xml:space="preserve">, professor at the Norwegian Institute for Defense Studies at the Norwegian Defense University College, “The Return of Bipolarity in World Politics: China, the United States, and </w:t>
      </w:r>
      <w:proofErr w:type="spellStart"/>
      <w:r>
        <w:rPr>
          <w:rStyle w:val="Style13ptBold"/>
        </w:rPr>
        <w:t>Geostructural</w:t>
      </w:r>
      <w:proofErr w:type="spellEnd"/>
      <w:r>
        <w:rPr>
          <w:rStyle w:val="Style13ptBold"/>
        </w:rPr>
        <w:t xml:space="preserve"> Realism”, Columbia University Press, pp. 109-110, February 2018, KC)</w:t>
      </w:r>
    </w:p>
    <w:p w:rsidR="00AD2FC7" w:rsidRDefault="00AD2FC7" w:rsidP="00AD2FC7">
      <w:pPr>
        <w:rPr>
          <w:rStyle w:val="Emphasis"/>
        </w:rPr>
      </w:pPr>
      <w:r>
        <w:t xml:space="preserve">In contrast to the Cold War, when the Soviet Union and the United States had limited trade relations and interaction, </w:t>
      </w:r>
      <w:r>
        <w:rPr>
          <w:rStyle w:val="StyleUnderline"/>
        </w:rPr>
        <w:t>China is today a major force in the world economy, and interaction between the United States and China includes extensive</w:t>
      </w:r>
      <w:r>
        <w:t xml:space="preserve"> political, economic, institutional, cultural, and military exchanges and </w:t>
      </w:r>
      <w:r>
        <w:rPr>
          <w:rStyle w:val="StyleUnderline"/>
        </w:rPr>
        <w:t>cooperation.</w:t>
      </w:r>
      <w:r>
        <w:t xml:space="preserve"> As the previous bipolar system was characterized by economic independence and strong balancing between West and East, </w:t>
      </w:r>
      <w:r>
        <w:rPr>
          <w:rStyle w:val="Emphasis"/>
        </w:rPr>
        <w:t xml:space="preserve">China’s interconnection with the global economy and Sino-U.S. economic interdependence may well have moderated strong balancing in U.S.-China relations. </w:t>
      </w:r>
    </w:p>
    <w:p w:rsidR="00AD2FC7" w:rsidRDefault="00AD2FC7" w:rsidP="00AD2FC7">
      <w:r>
        <w:t xml:space="preserve">It is often argued that </w:t>
      </w:r>
      <w:r>
        <w:rPr>
          <w:rStyle w:val="StyleUnderline"/>
        </w:rPr>
        <w:t>economic interdependence and cultural exchange promote cooperation and prevent confrontation in Sino-U.S. relations.</w:t>
      </w:r>
      <w:r>
        <w:t xml:space="preserve">3 Accordingly, </w:t>
      </w:r>
      <w:r>
        <w:rPr>
          <w:rStyle w:val="StyleUnderline"/>
        </w:rPr>
        <w:t>the more extensive contacts and trade that take place between countries make war and strong balancing more costly and therefore less likely."</w:t>
      </w:r>
      <w:r>
        <w:t xml:space="preserve"> In considering the effects of economic interdependence on the balancing behavior of different states, it is useful to distinguish between interdependence, dependence, and independence.</w:t>
      </w:r>
    </w:p>
    <w:p w:rsidR="00AD2FC7" w:rsidRDefault="00AD2FC7" w:rsidP="00AD2FC7">
      <w:r>
        <w:t>Interdependence, understood as mutual dependence, is likely to foster more stability than dependence</w:t>
      </w:r>
      <w:r>
        <w:rPr>
          <w:rStyle w:val="StyleUnderline"/>
        </w:rPr>
        <w:t>. Interdependence constrains the actions of the United States and China and promotes stability because both are expected to avoid undermining their trade relationships.</w:t>
      </w:r>
      <w:r>
        <w:t xml:space="preserve"> China’s growing economic clout makes balancing against it less likely. </w:t>
      </w:r>
      <w:r>
        <w:rPr>
          <w:sz w:val="16"/>
          <w:szCs w:val="16"/>
        </w:rPr>
        <w:t>At the same time, the historical evidence of the years prior to World War I and the period between 1919 and 1939 show that an open, liberal, and interconnected world economy can be undone "through the actions of states responding to recession through increased protectionism"" and that arms racing, alliances, and wars cannot be prevented by economic interdependence or extensive cultural and diplomatic interaction alone.</w:t>
      </w:r>
      <w:r>
        <w:t xml:space="preserve"> </w:t>
      </w:r>
      <w:r>
        <w:rPr>
          <w:rStyle w:val="StyleUnderline"/>
        </w:rPr>
        <w:t>Some of the most friction-creating issues in contemporary Sino-U.S. relations are related to the economy and Chinese trade</w:t>
      </w:r>
      <w:r>
        <w:t xml:space="preserve">, especially as the United States grows increasingly concerned about relative, not only absolute, gains in its trade relations with China. However, despite the emphasis on economic interdependence in U.S.-China relations, in 2 0 1 5 only about 8 percent </w:t>
      </w:r>
      <w:proofErr w:type="spellStart"/>
      <w:r>
        <w:t>o f</w:t>
      </w:r>
      <w:proofErr w:type="spellEnd"/>
      <w:r>
        <w:t xml:space="preserve"> American exports, worth about 0.7 percent of GDP, go to China. Conversely, about 17 percent of China's exports, worth about 4 percent of GDP, go to the United States.35</w:t>
      </w:r>
    </w:p>
    <w:p w:rsidR="00AD2FC7" w:rsidRDefault="00AD2FC7" w:rsidP="00AD2FC7">
      <w:proofErr w:type="spellStart"/>
      <w:r>
        <w:t>Hveem</w:t>
      </w:r>
      <w:proofErr w:type="spellEnd"/>
      <w:r>
        <w:t xml:space="preserve"> and </w:t>
      </w:r>
      <w:proofErr w:type="spellStart"/>
      <w:r>
        <w:t>Pempel</w:t>
      </w:r>
      <w:proofErr w:type="spellEnd"/>
      <w:r>
        <w:t xml:space="preserve"> remind us that </w:t>
      </w:r>
      <w:r>
        <w:rPr>
          <w:rStyle w:val="StyleUnderline"/>
        </w:rPr>
        <w:t>focusing on trade per se "does not take into account the increased complexity of today's international economic relations." Cross-border trade in products is only a minor portion of the modern global economic activity</w:t>
      </w:r>
      <w:r>
        <w:t xml:space="preserve"> of complex transnational production networks. As Christensen stresses, "</w:t>
      </w:r>
      <w:r>
        <w:rPr>
          <w:rStyle w:val="StyleUnderline"/>
        </w:rPr>
        <w:t>crude measures of trade do not capture the newer forces of globalization" that are based on transnational production networks.</w:t>
      </w:r>
      <w:r>
        <w:t>37 U.S. companies rely on the Chinese market and have outsourced much of their manufacturing operations to China. Economic growth in both countries is tied to pressures of globalization and the effects of a capitalist-oriented system.38 The novelty of today's interdependence and globalization, argues Steinfeld, lies in how companies are pulled "into complex production hierarchies" and how so many different kinds of industries organize production on a worldwide basis.”</w:t>
      </w:r>
    </w:p>
    <w:p w:rsidR="00AD2FC7" w:rsidRDefault="000C4282" w:rsidP="000C4282">
      <w:pPr>
        <w:pStyle w:val="Heading3"/>
      </w:pPr>
      <w:r>
        <w:t>--</w:t>
      </w:r>
      <w:proofErr w:type="spellStart"/>
      <w:r>
        <w:t>xt</w:t>
      </w:r>
      <w:proofErr w:type="spellEnd"/>
      <w:r>
        <w:t xml:space="preserve"> AT: Proxy Wars</w:t>
      </w:r>
    </w:p>
    <w:p w:rsidR="00AD2FC7" w:rsidRDefault="00AD2FC7" w:rsidP="00AD2FC7">
      <w:pPr>
        <w:pStyle w:val="Heading4"/>
        <w:rPr>
          <w:b w:val="0"/>
        </w:rPr>
      </w:pPr>
      <w:r>
        <w:rPr>
          <w:b w:val="0"/>
        </w:rPr>
        <w:t xml:space="preserve">Empirics prove chance of US-China proxy wars is low </w:t>
      </w:r>
    </w:p>
    <w:p w:rsidR="00AD2FC7" w:rsidRDefault="00AD2FC7" w:rsidP="00AD2FC7">
      <w:proofErr w:type="spellStart"/>
      <w:r>
        <w:rPr>
          <w:rStyle w:val="Style13ptBold"/>
        </w:rPr>
        <w:t>Tunsjo</w:t>
      </w:r>
      <w:proofErr w:type="spellEnd"/>
      <w:r>
        <w:rPr>
          <w:rStyle w:val="Style13ptBold"/>
        </w:rPr>
        <w:t xml:space="preserve"> 18 (</w:t>
      </w:r>
      <w:proofErr w:type="spellStart"/>
      <w:r>
        <w:rPr>
          <w:rStyle w:val="Style13ptBold"/>
        </w:rPr>
        <w:t>Oystein</w:t>
      </w:r>
      <w:proofErr w:type="spellEnd"/>
      <w:r>
        <w:rPr>
          <w:rStyle w:val="Style13ptBold"/>
        </w:rPr>
        <w:t xml:space="preserve">, professor at the Norwegian Institute for Defense Studies at the Norwegian Defense University College, “The Return of Bipolarity in World Politics: China, the United States, and </w:t>
      </w:r>
      <w:proofErr w:type="spellStart"/>
      <w:r>
        <w:rPr>
          <w:rStyle w:val="Style13ptBold"/>
        </w:rPr>
        <w:t>Geostructural</w:t>
      </w:r>
      <w:proofErr w:type="spellEnd"/>
      <w:r>
        <w:rPr>
          <w:rStyle w:val="Style13ptBold"/>
        </w:rPr>
        <w:t xml:space="preserve"> Realism”, Columbia University Press, pp. 113 February 2018, KC)</w:t>
      </w:r>
    </w:p>
    <w:p w:rsidR="00AD2FC7" w:rsidRDefault="00AD2FC7" w:rsidP="00AD2FC7">
      <w:r>
        <w:t xml:space="preserve">This pattern of behavior distinguishes current U.S.-China relations from U.S.-Soviet economic independence, limited economic cooperation, and global confrontation and rivalry. There is </w:t>
      </w:r>
      <w:r>
        <w:rPr>
          <w:rStyle w:val="Emphasis"/>
        </w:rPr>
        <w:t>little evidence to suggest that China and the United States will be pulled into a "new great game" of proxy wars to safeguard strategic resources</w:t>
      </w:r>
      <w:r>
        <w:t xml:space="preserve">. Supposedly, in order </w:t>
      </w:r>
      <w:r>
        <w:rPr>
          <w:rStyle w:val="StyleUnderline"/>
        </w:rPr>
        <w:t>to safe- guard and promote its overseas petroleum interests and balance the United States, China could have supported Saddam Hussein when the United States invaded Iraq in 2003. Instead, China remained reserved.</w:t>
      </w:r>
      <w:r>
        <w:t xml:space="preserve"> Through investments and collaboration in joint ventures with leading Western oil companies after the war, Chinese oil companies had become the largest external actor in the Iraqi upstream oil market by 2010.47 </w:t>
      </w:r>
      <w:r>
        <w:rPr>
          <w:rStyle w:val="StyleUnderline"/>
        </w:rPr>
        <w:t xml:space="preserve">Instead of balancing the United States, Beijing collaborated with Washington to impose several rounds of sanctions on Iran </w:t>
      </w:r>
      <w:r>
        <w:t xml:space="preserve">between 2006 and 2010-while simultaneously trading and investing in Iran. </w:t>
      </w:r>
      <w:r>
        <w:rPr>
          <w:rStyle w:val="StyleUnderline"/>
        </w:rPr>
        <w:t>This did not lead to any confrontation and conflict between China and the United States. China is now the largest consumer of oil from Saudi Arabia, one of the United States' closest allies in the Middle East, without raising the risk of Sino-American confrontations or balancing actions</w:t>
      </w:r>
      <w:r>
        <w:t>. China has become a leading trading partner with Central Asian states, even taking market shares from Russia and allowing Central Asian republics to diversify away from their traditional dependence on the Russian petroleum sector, without undermining its strategic partnership with Russia.</w:t>
      </w:r>
    </w:p>
    <w:p w:rsidR="00AD2FC7" w:rsidRDefault="000C4282" w:rsidP="000C4282">
      <w:pPr>
        <w:pStyle w:val="Heading3"/>
      </w:pPr>
      <w:r>
        <w:t>--AT: Nuclear War</w:t>
      </w:r>
    </w:p>
    <w:p w:rsidR="00AD2FC7" w:rsidRDefault="00AD2FC7" w:rsidP="00AD2FC7">
      <w:pPr>
        <w:pStyle w:val="Heading4"/>
      </w:pPr>
      <w:r>
        <w:rPr>
          <w:b w:val="0"/>
        </w:rPr>
        <w:t xml:space="preserve">No nuclear war – at best limited conflict </w:t>
      </w:r>
    </w:p>
    <w:p w:rsidR="00AD2FC7" w:rsidRDefault="00AD2FC7" w:rsidP="00AD2FC7">
      <w:proofErr w:type="spellStart"/>
      <w:r>
        <w:rPr>
          <w:rStyle w:val="Style13ptBold"/>
        </w:rPr>
        <w:t>Tunsjo</w:t>
      </w:r>
      <w:proofErr w:type="spellEnd"/>
      <w:r>
        <w:rPr>
          <w:rStyle w:val="Style13ptBold"/>
        </w:rPr>
        <w:t xml:space="preserve"> 18 (</w:t>
      </w:r>
      <w:proofErr w:type="spellStart"/>
      <w:r>
        <w:rPr>
          <w:rStyle w:val="Style13ptBold"/>
        </w:rPr>
        <w:t>Oystein</w:t>
      </w:r>
      <w:proofErr w:type="spellEnd"/>
      <w:r>
        <w:rPr>
          <w:rStyle w:val="Style13ptBold"/>
        </w:rPr>
        <w:t xml:space="preserve">, professor at the Norwegian Institute for Defense Studies at the Norwegian Defense University College, “The Return of Bipolarity in World Politics: China, the United States, and </w:t>
      </w:r>
      <w:proofErr w:type="spellStart"/>
      <w:r>
        <w:rPr>
          <w:rStyle w:val="Style13ptBold"/>
        </w:rPr>
        <w:t>Geostructural</w:t>
      </w:r>
      <w:proofErr w:type="spellEnd"/>
      <w:r>
        <w:rPr>
          <w:rStyle w:val="Style13ptBold"/>
        </w:rPr>
        <w:t xml:space="preserve"> Realism”, Columbia University Press, pp. 126-127, February 2018, KC)</w:t>
      </w:r>
    </w:p>
    <w:p w:rsidR="00AD2FC7" w:rsidRDefault="00AD2FC7" w:rsidP="00AD2FC7">
      <w:r>
        <w:rPr>
          <w:rStyle w:val="StyleUnderline"/>
        </w:rPr>
        <w:t>A major war between two superpowers possessing nuclear weapons remains unlikely.</w:t>
      </w:r>
      <w:r>
        <w:t xml:space="preserve">' </w:t>
      </w:r>
      <w:r>
        <w:rPr>
          <w:rStyle w:val="StyleUnderline"/>
        </w:rPr>
        <w:t>China and the United States are deterred by the costs of nuclear exchange</w:t>
      </w:r>
      <w:r>
        <w:t xml:space="preserve">. Nonetheless, that there will be a limited war directly involving the United States and China in maritime East Asia is more likely than the risk of war emerging from superpower rivalry in continental Europe during the previous bipolar system. Chapter 5 argued that </w:t>
      </w:r>
      <w:r>
        <w:rPr>
          <w:rStyle w:val="StyleUnderline"/>
        </w:rPr>
        <w:t>the competition between the United States and China will not reprise the U.S.-Soviet pattern of strong balancing, because the two contemporary rivals are separated by a vast body of water, which diminishes the U.S. threat to China and the Chinese threat to American allies in Asia</w:t>
      </w:r>
      <w:r>
        <w:t>. However, precisely because a major war is less likely between China and the United States, and given the complexity of the East Asian strategic land- scape, this chapter argues that limited war is more likely to occur than it was in the Soviet-U.S. case. The geographical conditions that postpone strong balancing in contemporary U.S.-China relations increase instability and the likelihood of a limited war involving the superpowers in maritime East Asia.</w:t>
      </w:r>
    </w:p>
    <w:p w:rsidR="00AD2FC7" w:rsidRDefault="00AD2FC7" w:rsidP="00AD2FC7">
      <w:r>
        <w:t xml:space="preserve">The land-sea regional geopolitics of East Asia is more dynamic and unstable than the static European geopolitics of the Cold War. If the militaries of either the Warsaw Pact countries or the North Atlantic Treaty Organization (NATO) crossed the East-West divide in Europe during the Cold War, it would probably have triggered a major war, one posing an existential threat and risk of nuclear war. The stakes of inadvertent escalation were so high that they effectively stabilized the European continent. </w:t>
      </w:r>
      <w:r>
        <w:rPr>
          <w:rStyle w:val="Emphasis"/>
        </w:rPr>
        <w:t>In contrast, the contested areas in East Asia today are in the maritime domain,3 where a battle at sea could largely be confined to East Asian waters and not pose a direct existential threat in the form of a land invasion.</w:t>
      </w:r>
      <w:r>
        <w:t xml:space="preserve"> Decision makers might risk a limited war or battle at sea in maritime East Asia, calculating that the possibility of a major war is less likely. </w:t>
      </w:r>
      <w:r>
        <w:rPr>
          <w:rStyle w:val="Emphasis"/>
        </w:rPr>
        <w:t>The risk of escalation to the use of nuclear weapons is, therefore, less likely</w:t>
      </w:r>
      <w:r>
        <w:t>; this might paradoxically increase the risk of limited conventional war at sea.</w:t>
      </w:r>
    </w:p>
    <w:p w:rsidR="00AD2FC7" w:rsidRDefault="00813C80" w:rsidP="00813C80">
      <w:pPr>
        <w:pStyle w:val="Heading3"/>
      </w:pPr>
      <w:r>
        <w:t>--</w:t>
      </w:r>
      <w:proofErr w:type="spellStart"/>
      <w:r>
        <w:t>xt</w:t>
      </w:r>
      <w:proofErr w:type="spellEnd"/>
      <w:r>
        <w:t xml:space="preserve"> Not Existential </w:t>
      </w:r>
    </w:p>
    <w:p w:rsidR="00AD2FC7" w:rsidRDefault="00AD2FC7" w:rsidP="00813C80">
      <w:pPr>
        <w:pStyle w:val="Heading4"/>
      </w:pPr>
      <w:r>
        <w:t xml:space="preserve">US-Sino war doesn’t pose an existential threat </w:t>
      </w:r>
    </w:p>
    <w:p w:rsidR="00AD2FC7" w:rsidRDefault="00AD2FC7" w:rsidP="00AD2FC7">
      <w:pPr>
        <w:rPr>
          <w:rStyle w:val="Style13ptBold"/>
        </w:rPr>
      </w:pPr>
      <w:proofErr w:type="spellStart"/>
      <w:r>
        <w:rPr>
          <w:rStyle w:val="Style13ptBold"/>
        </w:rPr>
        <w:t>Tunsjo</w:t>
      </w:r>
      <w:proofErr w:type="spellEnd"/>
      <w:r>
        <w:rPr>
          <w:rStyle w:val="Style13ptBold"/>
        </w:rPr>
        <w:t xml:space="preserve"> 18 (</w:t>
      </w:r>
      <w:proofErr w:type="spellStart"/>
      <w:r>
        <w:rPr>
          <w:rStyle w:val="Style13ptBold"/>
        </w:rPr>
        <w:t>Oystein</w:t>
      </w:r>
      <w:proofErr w:type="spellEnd"/>
      <w:r>
        <w:rPr>
          <w:rStyle w:val="Style13ptBold"/>
        </w:rPr>
        <w:t xml:space="preserve">, professor at the Norwegian Institute for Defense Studies at the Norwegian Defense University College, “The Return of Bipolarity in World Politics: China, the United States, and </w:t>
      </w:r>
      <w:proofErr w:type="spellStart"/>
      <w:r>
        <w:rPr>
          <w:rStyle w:val="Style13ptBold"/>
        </w:rPr>
        <w:t>Geostructural</w:t>
      </w:r>
      <w:proofErr w:type="spellEnd"/>
      <w:r>
        <w:rPr>
          <w:rStyle w:val="Style13ptBold"/>
        </w:rPr>
        <w:t xml:space="preserve"> Realism”, Columbia University Press, pp. 129, February 2018, KC)</w:t>
      </w:r>
    </w:p>
    <w:p w:rsidR="00AD2FC7" w:rsidRDefault="00AD2FC7" w:rsidP="00AD2FC7">
      <w:r>
        <w:rPr>
          <w:rStyle w:val="Emphasis"/>
        </w:rPr>
        <w:t>The use of military force by the PLA in East Asian waters is unlikely to pose an existential threat of the same magnitude</w:t>
      </w:r>
      <w:r>
        <w:rPr>
          <w:rStyle w:val="StyleUnderline"/>
        </w:rPr>
        <w:t>.</w:t>
      </w:r>
      <w:r>
        <w:t xml:space="preserve"> </w:t>
      </w:r>
      <w:r>
        <w:rPr>
          <w:rStyle w:val="StyleUnderline"/>
        </w:rPr>
        <w:t>Washington can instead rely on its</w:t>
      </w:r>
      <w:r>
        <w:t xml:space="preserve"> not insignificant </w:t>
      </w:r>
      <w:r>
        <w:rPr>
          <w:rStyle w:val="StyleUnderline"/>
        </w:rPr>
        <w:t>conventional forces</w:t>
      </w:r>
      <w:r>
        <w:t xml:space="preserve"> in a limited war at sea against China in East Asia. It has not developed any strategy akin to "massive retaliation" to deter China and the PLA</w:t>
      </w:r>
      <w:r>
        <w:rPr>
          <w:rStyle w:val="StyleUnderline"/>
        </w:rPr>
        <w:t>. U.S. military superiority in the maritime domain and the stopping power of water prevent China from launching an all-out conventional attack on U.S. forces.</w:t>
      </w:r>
      <w:r>
        <w:t xml:space="preserve"> Although China might use nuclear weapons if invaded and Beijing occupied, it is much less likely, almost </w:t>
      </w:r>
      <w:r>
        <w:rPr>
          <w:rStyle w:val="StyleUnderline"/>
        </w:rPr>
        <w:t>inconceivable, that Chinese leaders would risk a nuclear war with the United States because some of its naval ships had been sunk</w:t>
      </w:r>
      <w:r>
        <w:t xml:space="preserve">. Similarly, </w:t>
      </w:r>
      <w:r>
        <w:rPr>
          <w:rStyle w:val="StyleUnderline"/>
        </w:rPr>
        <w:t>it is not likely that the United States would use nuclear weapons in a confrontation with China.</w:t>
      </w:r>
      <w:r>
        <w:t xml:space="preserve"> Even should it lose multiple ships, it could remain confident that the Chinese navy could not control East Asian waters and become a regional hegemon within the next decade. In contrast, if the Soviet Red Army attacked and destroyed U.S. forces in Western Europe, the United States was much less confident in its ability to prevent the Soviet Union from gaining the throne as regional hegemon in Europe.</w:t>
      </w:r>
    </w:p>
    <w:p w:rsidR="00AD2FC7" w:rsidRDefault="00AD2FC7" w:rsidP="00AD2FC7">
      <w:r>
        <w:t xml:space="preserve">The lower risk of nuclear war in East Asia increases the risk of conventional war at sea. In contrast to continental Europe, </w:t>
      </w:r>
      <w:r>
        <w:rPr>
          <w:rStyle w:val="StyleUnderline"/>
        </w:rPr>
        <w:t>the stopping power of water in East Asia makes China, the United States, and U.S. maritime allies less concerned about survival and existential threats.</w:t>
      </w:r>
      <w:r>
        <w:t xml:space="preserve"> Under these conditions, decision makers in the United States and China might be willing to risk war to solve maritime disputes in East Asia or risk launching a first strike against an opponent's navy, calculating that a full-scale invasion or all-out war would be less likely than if the superpowers were located on the same landmass. Realist writers have emphasized how </w:t>
      </w:r>
      <w:r>
        <w:rPr>
          <w:rStyle w:val="StyleUnderline"/>
        </w:rPr>
        <w:t>preventive war is "a natural outgrowth of the balance of power" and of the conditions between a status quo and a revisionist power.</w:t>
      </w:r>
      <w:r>
        <w:t xml:space="preserve"> Chinese observers have also expressed concern that "the United States might use a local conflict as a pretext to carry out a 'Copenhagen,' a preventive attack, on China's rising naval capabilities.” </w:t>
      </w:r>
    </w:p>
    <w:p w:rsidR="00AD2FC7" w:rsidRDefault="00813C80" w:rsidP="00AD2FC7">
      <w:pPr>
        <w:pStyle w:val="Heading3"/>
      </w:pPr>
      <w:r>
        <w:t>--</w:t>
      </w:r>
      <w:proofErr w:type="spellStart"/>
      <w:r>
        <w:t>xt</w:t>
      </w:r>
      <w:proofErr w:type="spellEnd"/>
      <w:r>
        <w:t xml:space="preserve"> No Escalation</w:t>
      </w:r>
    </w:p>
    <w:p w:rsidR="00AD2FC7" w:rsidRPr="003D305C" w:rsidRDefault="00AD2FC7" w:rsidP="00AD2FC7">
      <w:pPr>
        <w:pStyle w:val="Heading4"/>
      </w:pPr>
      <w:r>
        <w:t>No Chinese escalation – huge military spending gap and economic interdependence check</w:t>
      </w:r>
    </w:p>
    <w:p w:rsidR="00AD2FC7" w:rsidRPr="00DF172D" w:rsidRDefault="00AD2FC7" w:rsidP="00AD2FC7">
      <w:r w:rsidRPr="000E27D8">
        <w:rPr>
          <w:rStyle w:val="Style13ptBold"/>
        </w:rPr>
        <w:t xml:space="preserve">Feng and </w:t>
      </w:r>
      <w:r>
        <w:rPr>
          <w:rStyle w:val="Style13ptBold"/>
        </w:rPr>
        <w:t>He</w:t>
      </w:r>
      <w:r w:rsidRPr="000E27D8">
        <w:rPr>
          <w:rStyle w:val="Style13ptBold"/>
        </w:rPr>
        <w:t xml:space="preserve"> 2017</w:t>
      </w:r>
      <w:r>
        <w:t xml:space="preserve">, </w:t>
      </w:r>
      <w:proofErr w:type="spellStart"/>
      <w:r>
        <w:t>Huiyan</w:t>
      </w:r>
      <w:proofErr w:type="spellEnd"/>
      <w:r>
        <w:t xml:space="preserve"> Feng is a </w:t>
      </w:r>
      <w:r w:rsidRPr="00707EFD">
        <w:t>senior lecturer in the School of Government and International Relations at Griffith Uni</w:t>
      </w:r>
      <w:r>
        <w:t>versity in Brisbane, Australia. Kai He is a</w:t>
      </w:r>
      <w:r w:rsidRPr="00BD5F6C">
        <w:t xml:space="preserve"> professor of international relations in the Griffith Asia Institute and Centre for Governance and Public Policy at Griffith University in</w:t>
      </w:r>
      <w:r>
        <w:t xml:space="preserve"> Brisbane, Australia. (“</w:t>
      </w:r>
      <w:r w:rsidRPr="000A558A">
        <w:t>China's Institutional Challenges to the International Order</w:t>
      </w:r>
      <w:r>
        <w:t xml:space="preserve">,” </w:t>
      </w:r>
      <w:hyperlink r:id="rId30" w:history="1">
        <w:r w:rsidRPr="00B30DC7">
          <w:rPr>
            <w:rStyle w:val="Hyperlink"/>
          </w:rPr>
          <w:t>https://search.proquest.com/docview/1972152891/E8368FFE4FAE4C3APQ/3?accountid=35396</w:t>
        </w:r>
      </w:hyperlink>
      <w:r>
        <w:t>. Winter 2017.)//JMS</w:t>
      </w:r>
    </w:p>
    <w:p w:rsidR="00AD2FC7" w:rsidRDefault="00AD2FC7" w:rsidP="00AD2FC7">
      <w:r>
        <w:t xml:space="preserve">This article examines one critical but understudied question: how does China challenge the international order through multilateral institutions? By integrating institutional balancing theory in international relations (IR) and prospect theory in behavioral psychology, this article introduces a "prospect-institutional balancing" model to explain how </w:t>
      </w:r>
      <w:r w:rsidRPr="00A54612">
        <w:rPr>
          <w:rStyle w:val="StyleUnderline"/>
        </w:rPr>
        <w:t>China has utilized two types of institutional balancing strategies to challenge the US-led international order. We argue that China is more likely to use inclusive institutional balancing to challenge the United States in an area where it has a relatively advantageous status, such as the economic and trade arena. When China faces a security challenge with disadvantageous prospects, it is more likely to take risks to conduct exclusive institutional balancing against the United States.</w:t>
      </w:r>
      <w:r>
        <w:t xml:space="preserve"> Using China's policy choices in the Asian-Pacific Economic Cooperation (APEC) and the Conference on Interaction and Confidence-Building Measures in Asia (CICA) as two case studies, the project tests the validity of the "prospect-institutional balancing" model. It concludes that China's institutional challenge to the international order will be more peaceful than widely predicted.</w:t>
      </w:r>
    </w:p>
    <w:p w:rsidR="00AD2FC7" w:rsidRDefault="00AD2FC7" w:rsidP="00AD2FC7"/>
    <w:p w:rsidR="00AD2FC7" w:rsidRDefault="00AD2FC7" w:rsidP="00AD2FC7">
      <w:r w:rsidRPr="00A54612">
        <w:rPr>
          <w:rStyle w:val="StyleUnderline"/>
        </w:rPr>
        <w:t>The rise of China is one of the most dynamic political events in world politics</w:t>
      </w:r>
      <w:r>
        <w:t xml:space="preserve"> in the twenty-first century. Scholars and policy analysts have debated China's challenges to the international order as well as the implications for world politics. One critical but understudied question is how China challenges the international order. </w:t>
      </w:r>
      <w:r w:rsidRPr="00A54612">
        <w:rPr>
          <w:rStyle w:val="StyleUnderline"/>
        </w:rPr>
        <w:t xml:space="preserve">If China uses military means to overthrow the system (as power transition theory might expect) as Germany and Japan did in WWII, then military conflicts between China and the United States will be unavoidable. However, </w:t>
      </w:r>
      <w:r w:rsidRPr="00A54612">
        <w:rPr>
          <w:rStyle w:val="Emphasis"/>
        </w:rPr>
        <w:t>if China relies on multilateral institutions and institutional balancing strategies to challenge the international order, a peaceful power transition in the international system will become probable.</w:t>
      </w:r>
    </w:p>
    <w:p w:rsidR="00AD2FC7" w:rsidRDefault="00AD2FC7" w:rsidP="00AD2FC7"/>
    <w:p w:rsidR="00AD2FC7" w:rsidRDefault="00AD2FC7" w:rsidP="00AD2FC7">
      <w:r>
        <w:t xml:space="preserve">Borrowing insights from institutional </w:t>
      </w:r>
      <w:r w:rsidRPr="00751AC4">
        <w:rPr>
          <w:rStyle w:val="StyleUnderline"/>
        </w:rPr>
        <w:t>balancing theory and prospect theory helps examine China's two institutional balancing approaches in challenging the US-led international orde</w:t>
      </w:r>
      <w:r w:rsidRPr="002E41D5">
        <w:rPr>
          <w:rStyle w:val="StyleUnderline"/>
        </w:rPr>
        <w:t>r</w:t>
      </w:r>
      <w:r w:rsidRPr="002E41D5">
        <w:rPr>
          <w:rStyle w:val="Emphasis"/>
        </w:rPr>
        <w:t>.</w:t>
      </w:r>
      <w:r w:rsidRPr="00751AC4">
        <w:rPr>
          <w:rStyle w:val="Emphasis"/>
        </w:rPr>
        <w:t xml:space="preserve"> </w:t>
      </w:r>
      <w:r>
        <w:t xml:space="preserve">This suggests that </w:t>
      </w:r>
      <w:r w:rsidRPr="002E41D5">
        <w:rPr>
          <w:rStyle w:val="Emphasis"/>
        </w:rPr>
        <w:t>China is more likely to use inclusive institutional balancing-that is, to join and reform the rules and norms of existing institutions to maximize its economic gains in the liberal economic order.</w:t>
      </w:r>
      <w:r w:rsidRPr="002E41D5">
        <w:rPr>
          <w:rStyle w:val="StyleUnderline"/>
        </w:rPr>
        <w:t xml:space="preserve"> When facing security pressures and threats from US alliance-based bilateralism-the major feature of the security order-China is more likely to adopt exclusive institutional balancing, for example establishing and strengthening non-US-involved multilateralism, to minimize its potential losses in the security arena.</w:t>
      </w:r>
    </w:p>
    <w:p w:rsidR="00AD2FC7" w:rsidRDefault="00AD2FC7" w:rsidP="00AD2FC7"/>
    <w:p w:rsidR="00AD2FC7" w:rsidRDefault="00AD2FC7" w:rsidP="00AD2FC7">
      <w:r>
        <w:t xml:space="preserve">This article proceeds in four parts. First, by critically examining the "China debate" it argues that the current debate oversimplifies the dynamics of the international order and overemphasizes China's threats. </w:t>
      </w:r>
      <w:r w:rsidRPr="002E41D5">
        <w:rPr>
          <w:rStyle w:val="StyleUnderline"/>
        </w:rPr>
        <w:t>How China challenges the international order is the key to examining the consequences of the rise of China.</w:t>
      </w:r>
      <w:r>
        <w:t xml:space="preserve"> Second, integrating prospect theory with institutional balancing theory creates a "prospect-institutional balancing" model to explain how China copes with challenges and threats in the two components of the international order: the economic suborder and the security sub-order. Third, the article provides case studies to examine China's inclusive institutional balancing through advocating the Free Trade Area of the Asia-Pacific (FTAAP) at the APEC as well as its exclusive institutional balancing through promoting the "New Asian Security" concept at the CICA. The conclusion suggests that although China's challenges to the international order will be inevitable, the outcome of the institutional balancing may be more peaceful than widely predicted.</w:t>
      </w:r>
    </w:p>
    <w:p w:rsidR="00AD2FC7" w:rsidRDefault="00AD2FC7" w:rsidP="00AD2FC7"/>
    <w:p w:rsidR="00AD2FC7" w:rsidRDefault="00AD2FC7" w:rsidP="00AD2FC7">
      <w:r>
        <w:t>China's Rise and the Dynamics of the International Order</w:t>
      </w:r>
    </w:p>
    <w:p w:rsidR="00AD2FC7" w:rsidRDefault="00AD2FC7" w:rsidP="00AD2FC7"/>
    <w:p w:rsidR="00AD2FC7" w:rsidRDefault="00AD2FC7" w:rsidP="00AD2FC7">
      <w:r>
        <w:t xml:space="preserve">Scholars have debated China's rise and its implications for the international order since the 1990s. Most realists, especially offensive realists and power transition theorists, are pessimistic about China's rise in the international order because </w:t>
      </w:r>
      <w:r w:rsidRPr="007B4718">
        <w:rPr>
          <w:rStyle w:val="StyleUnderline"/>
        </w:rPr>
        <w:t>a rising power, by definition, is revisionist in nature, which aims to overthrow the existing international order.</w:t>
      </w:r>
      <w:r>
        <w:t xml:space="preserve"> On the contrary, </w:t>
      </w:r>
      <w:r w:rsidRPr="007B4718">
        <w:rPr>
          <w:rStyle w:val="StyleUnderline"/>
        </w:rPr>
        <w:t>liberals optimistically argue that China will be a status quo power because China has benefited significantly from the current international order, which it should sustain rather than overturn.</w:t>
      </w:r>
      <w:r>
        <w:t xml:space="preserve"> The uncertain constructivist school focuses on the role of ideas and norms of the existing international order in shaping China's foreign policy. It suggests that China's future is still unwritten, because ideas and norms in the international order are easy to interpret but hard to predict. </w:t>
      </w:r>
      <w:r w:rsidRPr="007B4718">
        <w:rPr>
          <w:rStyle w:val="StyleUnderline"/>
        </w:rPr>
        <w:t>While all three schools of thought have valid arguments in certain aspects, they suffer two analytical weaknesses: a static and holistic view of the international order and insufficient attention to China's different strategies in challenging the international order</w:t>
      </w:r>
      <w:r>
        <w:t>.2</w:t>
      </w:r>
    </w:p>
    <w:p w:rsidR="00AD2FC7" w:rsidRDefault="00AD2FC7" w:rsidP="00AD2FC7"/>
    <w:p w:rsidR="00AD2FC7" w:rsidRDefault="00AD2FC7" w:rsidP="00AD2FC7">
      <w:r>
        <w:t>Realism: China Is a Revisionist Power</w:t>
      </w:r>
    </w:p>
    <w:p w:rsidR="00AD2FC7" w:rsidRDefault="00AD2FC7" w:rsidP="00AD2FC7"/>
    <w:p w:rsidR="00AD2FC7" w:rsidRDefault="00AD2FC7" w:rsidP="00AD2FC7">
      <w:r>
        <w:t>To a certain extent, different stripes of realism share a common argument about threats or potential threats of a rising China to the existing international order, although they disagree on the level of China's challenges as well as how to deal with China. For example, John Mearsheimer's offensive realism suggests that as a rising power, China will do what the United States did in the nineteenth century: pursue regional hegemony in its own hemisphere.3 This revisionist behavior will be inevitably at odds with US hegemony-the essence of the existing international order. Therefore, Mearsheimer concludes that the rise of China will be "unpeaceful" and the United States will do anything to constrain, contain, and slow down China's rise.4 Mearsheimer's argument is shared by power-transition theorists who suggest that the power transition in the international system is likely to end up with military conflicts and war between a rising power and the hegemon.5</w:t>
      </w:r>
    </w:p>
    <w:p w:rsidR="00AD2FC7" w:rsidRDefault="00AD2FC7" w:rsidP="00AD2FC7"/>
    <w:p w:rsidR="00AD2FC7" w:rsidRDefault="00AD2FC7" w:rsidP="00AD2FC7">
      <w:r>
        <w:t>Although defensive realists believe states are pursuing security instead of power in the international system, they are also pessimistic about the consequence of China's rise, US decline, and the transformation of the international system.6 For example, as Christopher Layne points out, the emerging multipolarity caused by China's rise will be a nightmare for US policymakers who still live in the unipolar illusion.7 However, some defensive realists believe China will rise eventually, but its challenges and threats to the United States will still be limited over a relatively long time, especially in the military domain.8 The policy recommendation of defensive realists is an offshore balancing strategy.9 It means that the United States should gradually withdraw its security commitments and avoid a direct power competition with China in the Asia Pacific. Moreover, the United States should encourage other Asian countries, such as Japan, South Korea, and India, to balance rising threats from China.</w:t>
      </w:r>
    </w:p>
    <w:p w:rsidR="00AD2FC7" w:rsidRDefault="00AD2FC7" w:rsidP="00AD2FC7"/>
    <w:p w:rsidR="00AD2FC7" w:rsidRDefault="00AD2FC7" w:rsidP="00AD2FC7">
      <w:r>
        <w:t>Most realists label China as a revisionist state regarding the existing international order. China's "assertive diplomacy" since 2009 and the US "pivot toward Asia" during Obama's second term can be seen as an inevitable power struggle and competition between a revisionist power and the status-quo hegemon, as many realists have predicted.10</w:t>
      </w:r>
    </w:p>
    <w:p w:rsidR="00AD2FC7" w:rsidRDefault="00AD2FC7" w:rsidP="00AD2FC7"/>
    <w:p w:rsidR="00AD2FC7" w:rsidRDefault="00AD2FC7" w:rsidP="00AD2FC7">
      <w:r>
        <w:t>Liberalism: China Is a Beneficiary of the Existing Order</w:t>
      </w:r>
    </w:p>
    <w:p w:rsidR="00AD2FC7" w:rsidRDefault="00AD2FC7" w:rsidP="00AD2FC7"/>
    <w:p w:rsidR="00AD2FC7" w:rsidRDefault="00AD2FC7" w:rsidP="00AD2FC7">
      <w:r>
        <w:t xml:space="preserve">Most liberals have an optimistic view of China's rise for two reasons. First, </w:t>
      </w:r>
      <w:r w:rsidRPr="0024437A">
        <w:rPr>
          <w:rStyle w:val="Emphasis"/>
        </w:rPr>
        <w:t>economic liberalism suggests that economic interdependence can make war costly for all countries and therefore will alleviate the intensity of strategic competition between the United States and China.</w:t>
      </w:r>
      <w:r>
        <w:t xml:space="preserve">11 Next, </w:t>
      </w:r>
      <w:r w:rsidRPr="00BB13BD">
        <w:rPr>
          <w:rStyle w:val="StyleUnderline"/>
        </w:rPr>
        <w:t>institutional liberalism argues that China has benefited tremendously from the current international order after the Cold War, and therefore the stakes are too high for China to overthrow the system.</w:t>
      </w:r>
      <w:r>
        <w:t xml:space="preserve"> In IR theorist G. John </w:t>
      </w:r>
      <w:proofErr w:type="spellStart"/>
      <w:r>
        <w:t>Ikenberry's</w:t>
      </w:r>
      <w:proofErr w:type="spellEnd"/>
      <w:r>
        <w:t xml:space="preserve"> words, </w:t>
      </w:r>
      <w:r w:rsidRPr="00BB13BD">
        <w:rPr>
          <w:rStyle w:val="Emphasis"/>
        </w:rPr>
        <w:t>the Western liberal order is easy to join but hard to overturn</w:t>
      </w:r>
      <w:r>
        <w:t xml:space="preserve">.12 </w:t>
      </w:r>
      <w:r w:rsidRPr="00BB13BD">
        <w:rPr>
          <w:rStyle w:val="Emphasis"/>
        </w:rPr>
        <w:t>Although the United States might lose its hegemon status in the future multipolar world, it can still play a leadership role in the Western order</w:t>
      </w:r>
      <w:r>
        <w:t xml:space="preserve">.13 In other words, </w:t>
      </w:r>
      <w:r w:rsidRPr="00BB13BD">
        <w:rPr>
          <w:rStyle w:val="StyleUnderline"/>
        </w:rPr>
        <w:t>the Western order built by the United States after World War II may not be able to stop China's rise, but it will shape and constrain its behavior. Therefore, most liberals advocate an engagement policy toward China so that China will be further integrated, enmeshed, and entangled by international rules and institutions</w:t>
      </w:r>
      <w:r>
        <w:t>.14</w:t>
      </w:r>
    </w:p>
    <w:p w:rsidR="00AD2FC7" w:rsidRDefault="00AD2FC7" w:rsidP="00AD2FC7"/>
    <w:p w:rsidR="00AD2FC7" w:rsidRDefault="00AD2FC7" w:rsidP="00AD2FC7">
      <w:r w:rsidRPr="00BB13BD">
        <w:rPr>
          <w:rStyle w:val="StyleUnderline"/>
        </w:rPr>
        <w:t>China's "charm offensive" in the 1990s and "peaceful rise" pledge in the early 2000s seem to support the "status quo" foreign policy suggested by liberals</w:t>
      </w:r>
      <w:r>
        <w:t xml:space="preserve">.15 </w:t>
      </w:r>
      <w:r w:rsidRPr="00BB13BD">
        <w:rPr>
          <w:rStyle w:val="StyleUnderline"/>
        </w:rPr>
        <w:t>China strengthened its economic ties with the United States and joined the World Trade Organization in 2001.</w:t>
      </w:r>
      <w:r>
        <w:t>16 China also alleviated regional suspicions toward its economic and military ascent by actively participating in regional multilateral institutions and strengthening confidence-building measures.17 However, as mentioned above, China's assertive turn in diplomacy after 2009 has cast a deep-seated doubt about the liberal optimism regarding China's rise. One remaining question is whether liberals are totally wrong. In other words, has China really decided to give up all the benefits from economic interdependence and the existing international order?</w:t>
      </w:r>
    </w:p>
    <w:p w:rsidR="00AD2FC7" w:rsidRDefault="00AD2FC7" w:rsidP="00AD2FC7"/>
    <w:p w:rsidR="00AD2FC7" w:rsidRDefault="00AD2FC7" w:rsidP="00AD2FC7">
      <w:r>
        <w:t>Constructivism: Socialize China into the Existing Order</w:t>
      </w:r>
    </w:p>
    <w:p w:rsidR="00AD2FC7" w:rsidRDefault="00AD2FC7" w:rsidP="00AD2FC7"/>
    <w:p w:rsidR="00AD2FC7" w:rsidRDefault="00AD2FC7" w:rsidP="00AD2FC7">
      <w:r w:rsidRPr="002E5130">
        <w:rPr>
          <w:rStyle w:val="StyleUnderline"/>
        </w:rPr>
        <w:t>Constructivists highlight the role of norms, culture, and ideas in constituting state behavior</w:t>
      </w:r>
      <w:r>
        <w:t xml:space="preserve">.18 Although they agree that China's rise is a challenge to the international order, they suggest that the prevailing </w:t>
      </w:r>
      <w:r w:rsidRPr="00F47205">
        <w:rPr>
          <w:rStyle w:val="StyleUnderline"/>
        </w:rPr>
        <w:t>norms, culture, and ideas can socialize China's behavior to make it fit with the existing international order.</w:t>
      </w:r>
      <w:r>
        <w:t xml:space="preserve"> For example, </w:t>
      </w:r>
      <w:r w:rsidRPr="00F47205">
        <w:rPr>
          <w:rStyle w:val="StyleUnderline"/>
        </w:rPr>
        <w:t>East Asia international relations expert Alastair Iain Johnston suggests that Chinese foreign policy elites have been socialized by cooperative security norms and rules through participating in multilateral institutions since the Cold War</w:t>
      </w:r>
      <w:r>
        <w:t xml:space="preserve">.19 </w:t>
      </w:r>
      <w:r w:rsidRPr="00095F25">
        <w:rPr>
          <w:rStyle w:val="Emphasis"/>
        </w:rPr>
        <w:t>This socialization effect in turn allowed Chinese foreign policy elites to educate their leaders about what China should do in the international system and directly contributed to the cooperative direction of China's foreign policy in the post-Cold War era.</w:t>
      </w:r>
    </w:p>
    <w:p w:rsidR="00AD2FC7" w:rsidRDefault="00AD2FC7" w:rsidP="00AD2FC7"/>
    <w:p w:rsidR="00AD2FC7" w:rsidRDefault="00AD2FC7" w:rsidP="00AD2FC7">
      <w:r>
        <w:t xml:space="preserve">Like Johnston, political scientist Jeffrey </w:t>
      </w:r>
      <w:proofErr w:type="spellStart"/>
      <w:r>
        <w:t>Legro</w:t>
      </w:r>
      <w:proofErr w:type="spellEnd"/>
      <w:r>
        <w:t xml:space="preserve"> suggests that Chinese political leaders are experiencing a clash of ideas and intentions regarding China's future role in the international system.20 Other powers, especially </w:t>
      </w:r>
      <w:r w:rsidRPr="006A4B2B">
        <w:rPr>
          <w:rStyle w:val="StyleUnderline"/>
        </w:rPr>
        <w:t>the United States, should keep their ideational engagement with China so Chinese political elites can be further socialized by Western ideas, especially democracy and liberalism. The rise of the Soviet-like "new thinking" in China will eventually lead China to embrace democracy and the existing international order.</w:t>
      </w:r>
      <w:r>
        <w:t xml:space="preserve"> In a similar vein, Like </w:t>
      </w:r>
      <w:proofErr w:type="spellStart"/>
      <w:r>
        <w:t>Legro</w:t>
      </w:r>
      <w:proofErr w:type="spellEnd"/>
      <w:r>
        <w:t>, Johnston's policy suggestion is to further engage China through multilateral institutions so that Chinese leaders and policy elites can be continuously socialized by cooperative norms in security and foreign policy decision making. The US call for China to become a "responsible stakeholder" in the early 2000s can be seen as an engagement effort to socialize China into the existing international order.21</w:t>
      </w:r>
    </w:p>
    <w:p w:rsidR="00AD2FC7" w:rsidRDefault="00AD2FC7" w:rsidP="00AD2FC7"/>
    <w:p w:rsidR="00AD2FC7" w:rsidRDefault="00AD2FC7" w:rsidP="00AD2FC7">
      <w:r>
        <w:t>Like liberals, constructivists also face difficulties in explaining China's "assertiveness turn" in foreign policy after 2009. One possible explanation may lie in the contingent nature of ideas and intentions as well as the nonlinear socialization process. For example, Johnston might argue that the socialization process of cooperative security norms is interrupted by other norms, such as nationalism or realpolitik.</w:t>
      </w:r>
    </w:p>
    <w:p w:rsidR="00AD2FC7" w:rsidRDefault="00AD2FC7" w:rsidP="00AD2FC7"/>
    <w:p w:rsidR="00AD2FC7" w:rsidRDefault="00AD2FC7" w:rsidP="00AD2FC7">
      <w:r>
        <w:t xml:space="preserve">While all three schools of thought contain some elements of truth, they suffer two analytical weaknesses: a static and holistic view of the international order and insufficient attention given to </w:t>
      </w:r>
      <w:r w:rsidRPr="00D506D0">
        <w:rPr>
          <w:rStyle w:val="StyleUnderline"/>
        </w:rPr>
        <w:t>China's different strategies in challenging the international order. First, they hold a static and holistic view of the international order. In a realist world, the international order equals the international system, in which a rising power like China will inevitably challenge the status quo. When liberals argue that China is a beneficiary of the existing order, they also assume that there is only one Western order or liberal order in the world. Constructivists assume that some universal norms in one ideational system, such as cooperative security or democracy, may constitute and socialize Chinese elites' ideas in making policies.</w:t>
      </w:r>
    </w:p>
    <w:p w:rsidR="00AD2FC7" w:rsidRDefault="00AD2FC7" w:rsidP="00AD2FC7"/>
    <w:p w:rsidR="00AD2FC7" w:rsidRDefault="00AD2FC7" w:rsidP="00AD2FC7">
      <w:r>
        <w:t xml:space="preserve">Yet, "order" is a contested concept in international relations. Order can be just descriptive in nature in that scholars treat order as a synonym of system. International affairs scholar James Rosenau suggested that an analytic concept of order, or an empirical order, can "be located on a continuum which differentiates between those founded on cooperation and cohesion at one extreme and those sustained by conflict and disarray- i.e., disorder-at the other."22 On the other hand, scholars can claim normative meanings to order, that is, a desirable outcome of states' interactions. Hedley Bull defined order as "a pattern that leads to a particular result, an arrangement of social life such that it promotes certain goals or values."23 Similarly, </w:t>
      </w:r>
      <w:proofErr w:type="spellStart"/>
      <w:r>
        <w:t>Muthiah</w:t>
      </w:r>
      <w:proofErr w:type="spellEnd"/>
      <w:r>
        <w:t xml:space="preserve"> </w:t>
      </w:r>
      <w:proofErr w:type="spellStart"/>
      <w:r>
        <w:t>Alagappa</w:t>
      </w:r>
      <w:proofErr w:type="spellEnd"/>
      <w:r>
        <w:t xml:space="preserve"> conceptualizes order as "a formal or informal arrangement that sustains rule-governed interaction among sovereign states in their pursuit of individual and collection goals."24 Generally, realists treat order more as a fact, while liberals and constructivists view order more as a rule or a value. However, as mentioned before, all of these three schools of thought to a certain extent hold a static and holistic conceptualization of order.25</w:t>
      </w:r>
    </w:p>
    <w:p w:rsidR="00AD2FC7" w:rsidRDefault="00AD2FC7" w:rsidP="00AD2FC7"/>
    <w:p w:rsidR="00AD2FC7" w:rsidRDefault="00AD2FC7" w:rsidP="00AD2FC7">
      <w:r>
        <w:t xml:space="preserve">In fact, the so-called international order has many components or sub-orders, which makes the transformation of the international order more dynamic than widely believed. According to </w:t>
      </w:r>
      <w:proofErr w:type="spellStart"/>
      <w:r>
        <w:t>Alagappa</w:t>
      </w:r>
      <w:proofErr w:type="spellEnd"/>
      <w:r>
        <w:t>, order is built on the interaction among states. Different types of state interactions, therefore, can create different sub-international-orders, such as an economic order, a political order, and a security order in the world. Moreover, the change of the international order will not happen at one time or overnight. Instead, one component of the international order, such as the economic order, may transform first while others may stay the same. In other words, the transformation of the whole international order will take time and happen gradually.</w:t>
      </w:r>
    </w:p>
    <w:p w:rsidR="00AD2FC7" w:rsidRDefault="00AD2FC7" w:rsidP="00AD2FC7"/>
    <w:p w:rsidR="00AD2FC7" w:rsidRPr="002B62AF" w:rsidRDefault="00AD2FC7" w:rsidP="00AD2FC7">
      <w:pPr>
        <w:rPr>
          <w:rStyle w:val="StyleUnderline"/>
        </w:rPr>
      </w:pPr>
      <w:r w:rsidRPr="002F2B34">
        <w:rPr>
          <w:rStyle w:val="StyleUnderline"/>
        </w:rPr>
        <w:t>China might challenge the security order as realists predict, but it is not rational to overthrow the economic order, because, as liberals argue, China has been a "winner" by joining the liberal economic order after the Cold War.</w:t>
      </w:r>
      <w:r>
        <w:t xml:space="preserve"> In addition, </w:t>
      </w:r>
      <w:r w:rsidRPr="002F2B34">
        <w:rPr>
          <w:rStyle w:val="Emphasis"/>
        </w:rPr>
        <w:t>China's communist ideology might be at odds with the democracy-based political order, but it will not lead to war as long as China does not export communism or revolution to the outside world.</w:t>
      </w:r>
      <w:r>
        <w:t xml:space="preserve"> Therefore, </w:t>
      </w:r>
      <w:r w:rsidRPr="002B62AF">
        <w:rPr>
          <w:rStyle w:val="StyleUnderline"/>
        </w:rPr>
        <w:t>the holistic and static view of the "international order" oversimplifies the complex nature of the international order and thereby overemphasizes the potential dangers or threats from the rise of China.</w:t>
      </w:r>
    </w:p>
    <w:p w:rsidR="00AD2FC7" w:rsidRDefault="00AD2FC7" w:rsidP="00AD2FC7"/>
    <w:p w:rsidR="00AD2FC7" w:rsidRDefault="00AD2FC7" w:rsidP="00AD2FC7">
      <w:r>
        <w:t xml:space="preserve">Second, </w:t>
      </w:r>
      <w:r w:rsidRPr="002B62AF">
        <w:rPr>
          <w:rStyle w:val="StyleUnderline"/>
        </w:rPr>
        <w:t>there is no doubt that China will challenge some components of the international order.</w:t>
      </w:r>
      <w:r>
        <w:t xml:space="preserve"> However, how China will challenge the international order is still an unanswered question and deserves serious scholarly inquiry and scrutiny. On the one hand, </w:t>
      </w:r>
      <w:r w:rsidRPr="002B62AF">
        <w:rPr>
          <w:rStyle w:val="StyleUnderline"/>
        </w:rPr>
        <w:t>if China uses military means to overthrow the existing order</w:t>
      </w:r>
      <w:r>
        <w:t xml:space="preserve"> just like Japan and Germany did in World War II, then </w:t>
      </w:r>
      <w:r w:rsidRPr="002B62AF">
        <w:rPr>
          <w:rStyle w:val="StyleUnderline"/>
        </w:rPr>
        <w:t>a hegemonic war or a power-transition conflict between a rising China and the existing hegemon as well as other regional powers, such as Japan, seems unavoidable.</w:t>
      </w:r>
      <w:r>
        <w:t xml:space="preserve"> On the other hand, </w:t>
      </w:r>
      <w:r w:rsidRPr="002B62AF">
        <w:rPr>
          <w:rStyle w:val="StyleUnderline"/>
        </w:rPr>
        <w:t xml:space="preserve">if China uses other means, such as institutions, to challenge some parts of the existing international order, then the outcome of China's challenges might not be conflictual. China can become a rule-maker or </w:t>
      </w:r>
      <w:proofErr w:type="spellStart"/>
      <w:r w:rsidRPr="002B62AF">
        <w:rPr>
          <w:rStyle w:val="StyleUnderline"/>
        </w:rPr>
        <w:t>rulereformer</w:t>
      </w:r>
      <w:proofErr w:type="spellEnd"/>
      <w:r w:rsidRPr="002B62AF">
        <w:rPr>
          <w:rStyle w:val="StyleUnderline"/>
        </w:rPr>
        <w:t xml:space="preserve"> to transform the international order from within.</w:t>
      </w:r>
      <w:r>
        <w:t xml:space="preserve"> As political scientists Randall </w:t>
      </w:r>
      <w:proofErr w:type="spellStart"/>
      <w:r>
        <w:t>Schweller</w:t>
      </w:r>
      <w:proofErr w:type="spellEnd"/>
      <w:r>
        <w:t xml:space="preserve"> and </w:t>
      </w:r>
      <w:proofErr w:type="spellStart"/>
      <w:r>
        <w:t>Xiaoyu</w:t>
      </w:r>
      <w:proofErr w:type="spellEnd"/>
      <w:r>
        <w:t xml:space="preserve"> Pu point out, China's "rightful resistance" toward US-led international order might not lead to war or conflict in the post-US-hegemony era.26</w:t>
      </w:r>
    </w:p>
    <w:p w:rsidR="00AD2FC7" w:rsidRDefault="00AD2FC7" w:rsidP="00AD2FC7"/>
    <w:p w:rsidR="00AD2FC7" w:rsidRDefault="00AD2FC7" w:rsidP="00AD2FC7">
      <w:r>
        <w:t>Prospect-Institutional Balancing Model: How Will China Challenge?</w:t>
      </w:r>
    </w:p>
    <w:p w:rsidR="00AD2FC7" w:rsidRDefault="00AD2FC7" w:rsidP="00AD2FC7"/>
    <w:p w:rsidR="00AD2FC7" w:rsidRDefault="00AD2FC7" w:rsidP="00AD2FC7">
      <w:r>
        <w:t xml:space="preserve">Built on prospect theory from behavioral economics and institutional balancing theory from IR, a "prospect-institutional balancing" model emerges to explain how China will challenge the different components of the international order or the sub-international orders. To simplify the model's application, we only focus on two parts of the international order in world politics: the liberal economic order and the US </w:t>
      </w:r>
      <w:proofErr w:type="spellStart"/>
      <w:r>
        <w:t>bilateralismbased</w:t>
      </w:r>
      <w:proofErr w:type="spellEnd"/>
      <w:r>
        <w:t xml:space="preserve"> security order in the Asia Pacific.</w:t>
      </w:r>
    </w:p>
    <w:p w:rsidR="00AD2FC7" w:rsidRDefault="00AD2FC7" w:rsidP="00AD2FC7"/>
    <w:p w:rsidR="00AD2FC7" w:rsidRDefault="00AD2FC7" w:rsidP="00AD2FC7">
      <w:r w:rsidRPr="00B035CF">
        <w:rPr>
          <w:rStyle w:val="StyleUnderline"/>
        </w:rPr>
        <w:t>Institutional balancing theory is realism-based, which suggests that the high level of economic interdependence among states in the context of deepening globalization encourages states to choose multilateral institutions instead of traditional military means to pursue security and interests under the anarchic international system.</w:t>
      </w:r>
      <w:r>
        <w:t xml:space="preserve"> It is applied to explain the proliferation of multilateral institutions in the Asia Pacific, such as the ASEAN Regional Forum (ARF), the ASEAN Plus Three (APT), and the East Asia Summit (EAS), after the Cold War.27</w:t>
      </w:r>
    </w:p>
    <w:p w:rsidR="00AD2FC7" w:rsidRDefault="00AD2FC7" w:rsidP="00AD2FC7"/>
    <w:p w:rsidR="00AD2FC7" w:rsidRDefault="00AD2FC7" w:rsidP="00AD2FC7">
      <w:r>
        <w:t xml:space="preserve">According to institutional balancing theory, </w:t>
      </w:r>
      <w:r w:rsidRPr="00B035CF">
        <w:rPr>
          <w:rStyle w:val="StyleUnderline"/>
        </w:rPr>
        <w:t>there are two types of institutional balancing: inclusive and exclusive. Inclusive institutional balancing means to invite a target state into an institution and use the rules and norms of the institution to constrain the behavior of the target state.</w:t>
      </w:r>
      <w:r>
        <w:t xml:space="preserve"> The establishment of the ARF is seen as an inclusive institutional balancing of ASEAN states in constraining China's behavior in the 1990s</w:t>
      </w:r>
      <w:r w:rsidRPr="00B035CF">
        <w:rPr>
          <w:rStyle w:val="StyleUnderline"/>
        </w:rPr>
        <w:t>. Exclusive institutional balancing intends to exclude a target state from an institution and utilize the unity and cohesion of the institution to exert pressures toward or countervail threats from the target state.</w:t>
      </w:r>
      <w:r>
        <w:t xml:space="preserve"> The APT is an example of exclusive institutional balancing conducted by ASEAN states and three major powers in East Asia to enhance cooperation among them as well as deal with pressures from the United States after the 1997 Asian economic crisis.28</w:t>
      </w:r>
    </w:p>
    <w:p w:rsidR="00AD2FC7" w:rsidRDefault="00AD2FC7" w:rsidP="00AD2FC7"/>
    <w:p w:rsidR="00AD2FC7" w:rsidRDefault="00AD2FC7" w:rsidP="00AD2FC7">
      <w:r w:rsidRPr="00B035CF">
        <w:rPr>
          <w:rStyle w:val="StyleUnderline"/>
        </w:rPr>
        <w:t>China's institutional challenges to the international order are remarkable after the 2000s. On the one hand, China has adopted inclusive institutional balancing against the United States through actively engaging existing institutions, such as the APT, the EAS, and APEC.</w:t>
      </w:r>
      <w:r>
        <w:t xml:space="preserve"> On the other hand, it has also chosen exclusive institutional balancing targeting the United States through non-US institutions, such as the Shanghai Cooperation Organization (SCO) and the CICA. After the 2008 financial crisis, China became even more proactive in proposing new multilateral institutions, such as the Asian Infrastructure Investment Bank, the Community of Common Destiny, as well as the "One Belt, One Road" (OBOR)-an ambitious investment initiative across Europe and Southeast Asia. It might still be debatable whether the OBOR is a multilateral institution or not. However, to streamline the implementation of the OBOR, some types of multilateral institutions around the OBOR might be inevitable in the future.</w:t>
      </w:r>
    </w:p>
    <w:p w:rsidR="00AD2FC7" w:rsidRDefault="00AD2FC7" w:rsidP="00AD2FC7"/>
    <w:p w:rsidR="00AD2FC7" w:rsidRDefault="00AD2FC7" w:rsidP="00AD2FC7">
      <w:r>
        <w:t>One puzzle about China's institutional behavior is its different strategies toward different institutions.29 As mentioned before, China has used both inclusive and exclusive balancing in different institutions. To better understand the consequences of China's institutional challenges to the international order, it is imperative to know under what conditions or when China will adopt inclusive institutional balancing and under what conditions and when exclusive institutional balancing. The existing institutional balancing theory is inadequate to answer this question.</w:t>
      </w:r>
    </w:p>
    <w:p w:rsidR="00AD2FC7" w:rsidRDefault="00AD2FC7" w:rsidP="00AD2FC7"/>
    <w:p w:rsidR="00AD2FC7" w:rsidRDefault="00AD2FC7" w:rsidP="00AD2FC7">
      <w:r>
        <w:t xml:space="preserve">This article borrows insights from </w:t>
      </w:r>
      <w:r w:rsidRPr="00EB0244">
        <w:rPr>
          <w:rStyle w:val="StyleUnderline"/>
        </w:rPr>
        <w:t>prospect theory, a behavioral economics/psychology theory,</w:t>
      </w:r>
      <w:r>
        <w:t xml:space="preserve"> to address this when question. From laboratory experiments, Daniel Kahneman and Amos Tversky, the originators of prospect theory, found that </w:t>
      </w:r>
      <w:r w:rsidRPr="00EB0244">
        <w:rPr>
          <w:rStyle w:val="StyleUnderline"/>
        </w:rPr>
        <w:t>the way people interpret their situation for making choices-as a domain of either gains or losses- influences how they behave in terms of their risk orientation.</w:t>
      </w:r>
      <w:r>
        <w:t xml:space="preserve">30 People tend to evaluate choices with respect to a reference point; </w:t>
      </w:r>
      <w:r w:rsidRPr="00EB0244">
        <w:rPr>
          <w:rStyle w:val="Emphasis"/>
        </w:rPr>
        <w:t>they choose risk-averse behavior in a domain of gains but risk-acceptant behavior in a domain of losses.</w:t>
      </w:r>
      <w:r>
        <w:t xml:space="preserve"> In other words, if people are in an advantageous situation (a domain of gains), they are more likely to behave cautiously (be risk averse) to protect their gains. However, when people are in a disadvantageous situation (a domain of losses), they are more likely to choose risky behavior (be risk acceptant) that may either reverse or worsen their losses.31 In other words, they choose irrationally by going "against the odds" of expected utility calculations, as in the case of the debt-ridden lottery player in the domain of losses whose odds (probability) of winning the lottery (achieving gains) are much worse than losing the purchase price (incurring losses) of the lottery ticket.32</w:t>
      </w:r>
    </w:p>
    <w:p w:rsidR="00AD2FC7" w:rsidRDefault="00AD2FC7" w:rsidP="00AD2FC7"/>
    <w:p w:rsidR="00AD2FC7" w:rsidRDefault="00AD2FC7" w:rsidP="00AD2FC7">
      <w:r w:rsidRPr="00EB0244">
        <w:rPr>
          <w:rStyle w:val="StyleUnderline"/>
        </w:rPr>
        <w:t>Integrating prospect theory and institutional balancing suggests three outcomes:</w:t>
      </w:r>
      <w:r>
        <w:t xml:space="preserve"> (1) inclusive institutional balancing is less risky than exclusive institutional balancing, because the latter is more oriented toward alienation, antagonism, and rivalry than the former; (2) a state is more likely to choose inclusive institutional balancing in an arena where it has clear advantages (i.e., when its decisions are framed in a domain of gains); and (3) a state is more likely to adopt exclusive institutional balancing in an arena where it has clear disadvantages (i.e., when its decisions are framed in a domain of losses). Applying this "prospect-institutional balancing" model to China's different institutional strategies suggests two hypotheses:</w:t>
      </w:r>
    </w:p>
    <w:p w:rsidR="00AD2FC7" w:rsidRDefault="00AD2FC7" w:rsidP="00AD2FC7"/>
    <w:p w:rsidR="00AD2FC7" w:rsidRDefault="00AD2FC7" w:rsidP="00AD2FC7">
      <w:r>
        <w:t>1. When facing pressures in a sub-international order where China has a comparative advantage, Chinese leaders are more likely to be framed in a domain of gains and thereby to adopt a risk-averse policy of inclusive institutional balancing.</w:t>
      </w:r>
    </w:p>
    <w:p w:rsidR="00AD2FC7" w:rsidRDefault="00AD2FC7" w:rsidP="00AD2FC7"/>
    <w:p w:rsidR="00AD2FC7" w:rsidRDefault="00AD2FC7" w:rsidP="00AD2FC7">
      <w:r>
        <w:t>2. When facing pressures in a sub-international order where China does not enjoy a comparative advantage, Chinese leaders are more likely to be framed in a domain of losses and thereby to adopt a risk-acceptant policy of exclusive institutional balancing.</w:t>
      </w:r>
    </w:p>
    <w:p w:rsidR="00AD2FC7" w:rsidRDefault="00AD2FC7" w:rsidP="00AD2FC7"/>
    <w:p w:rsidR="00AD2FC7" w:rsidRDefault="00AD2FC7" w:rsidP="00AD2FC7">
      <w:r>
        <w:t>To test this prospect-institutional balancing model, two brief case studies will be used to examine China's institutional strategies in APEC and CICA.33 Each case examines Chinese leaders' domain of actions when facing challenges to see whether Chinese leaders behave in a domain of gains or a domain of losses. The prospect-institutional balancing model is used to predict what Chinese leaders will do. The results are compared to China's actual policy choices.</w:t>
      </w:r>
    </w:p>
    <w:p w:rsidR="00AD2FC7" w:rsidRDefault="00AD2FC7" w:rsidP="00AD2FC7"/>
    <w:p w:rsidR="00AD2FC7" w:rsidRDefault="00AD2FC7" w:rsidP="00AD2FC7">
      <w:r>
        <w:t>China's Institutional Strategies in APEC and CICA</w:t>
      </w:r>
    </w:p>
    <w:p w:rsidR="00AD2FC7" w:rsidRDefault="00AD2FC7" w:rsidP="00AD2FC7"/>
    <w:p w:rsidR="00AD2FC7" w:rsidRDefault="00AD2FC7" w:rsidP="00AD2FC7">
      <w:r>
        <w:t>China has adopted inclusive institutional balancing and exclusive institutional balancing strategies through the APEC and CICA respectively to deal with economic and security pressures from the United States. At the 2014 APEC meeting in Beijing, China actively promoted the Free Trade Area of the Asia-Pacific (FTAAP) for offsetting negative influences and the impact of the US-led Trans-Pacific Partnership (TPP). In 2014, China reinvigorated the CICA, a less-known security institution across Asia, to countervail security pressures from the "US pivot" policy by the Obama administration.</w:t>
      </w:r>
    </w:p>
    <w:p w:rsidR="00AD2FC7" w:rsidRDefault="00AD2FC7" w:rsidP="00AD2FC7"/>
    <w:p w:rsidR="00AD2FC7" w:rsidRDefault="00AD2FC7" w:rsidP="00AD2FC7">
      <w:r>
        <w:t>The TPP and China's Inclusive Institutional Balancing through the FTAAP</w:t>
      </w:r>
    </w:p>
    <w:p w:rsidR="00AD2FC7" w:rsidRDefault="00AD2FC7" w:rsidP="00AD2FC7"/>
    <w:p w:rsidR="00AD2FC7" w:rsidRDefault="00AD2FC7" w:rsidP="00AD2FC7">
      <w:r>
        <w:t xml:space="preserve">The APEC is an important multilateral institution aiming to promote free trade and economic liberalization in the Asia Pacific. It was established in 1989 and has 21 members from the Asia Pacific now, including the United States and China. However, due to the stalled Doha Round of trade negotiations in the World Trade Organization (WTO), states have started some bilateral and </w:t>
      </w:r>
      <w:proofErr w:type="spellStart"/>
      <w:r>
        <w:t>minilateral</w:t>
      </w:r>
      <w:proofErr w:type="spellEnd"/>
      <w:r>
        <w:t xml:space="preserve"> free trade negotiations at the beginning of the 2000s. Although the 21 APEC leaders still gather annually, the APEC's role in promoting free trade at the regional level has gradually marginalized and diminished.</w:t>
      </w:r>
    </w:p>
    <w:p w:rsidR="00AD2FC7" w:rsidRDefault="00AD2FC7" w:rsidP="00AD2FC7"/>
    <w:p w:rsidR="00AD2FC7" w:rsidRDefault="00AD2FC7" w:rsidP="00AD2FC7">
      <w:r>
        <w:t>The TPP, a smaller free trade pact than the APEC, is a product of widespread dissatisfaction over the stalled Doha Round in the WTO as well as the slow development of APEC. It originated from the Trans-Pacific Strategic Economic Partnership (TPSEP) agreement, a four-country trade agreement among Brunei, Chile, Singapore, and New Zealand in 2005. Starting in early 2008, the United States joined negotiations to establish a broad and high standard trading bloc-the TPP-on the basis of TPSEP with support from other US allies in the Asia Pacific, such as Australia, Canada, and Japan. In February 2016, 12 countries signed the TPP agreement.34 Because of its relatively high admission standards, especially on protection for intellectual property, high labor and environmental codes, and restriction on state-owned enterprises, China is intentionally excluded from the TPP. The Obama administration was clear that the purpose of the TPP is to prevent China from writing the trading rules in the Asia Pacific.35 In the eyes of Chinese elites, the TPP is nothing but a balancing strategy of the United States aiming to undermine China's economic power and influence in the Asia Pacific region.36</w:t>
      </w:r>
    </w:p>
    <w:p w:rsidR="00AD2FC7" w:rsidRDefault="00AD2FC7" w:rsidP="00AD2FC7"/>
    <w:p w:rsidR="00AD2FC7" w:rsidRDefault="00AD2FC7" w:rsidP="00AD2FC7">
      <w:r>
        <w:t>Facing US challenges through the TPP, China can adopt either exclusive or inclusive institutional balancing. For exclusive institutional balancing, China will need to form a new trading bloc to purposefully exclude the United States so the China-led new trading bloc can countervail pressures from the TPP. For inclusive institutional balancing, China will need to create and dominate a larger trading bloc including the United States so China can use this bigger trading bloc to dilute the negative influence of the TPP. It is worth noting that the Chinese government publicly stated that it would examine the possibility to join the TPP after the 12 countries signed the TPP agreement in February 2016. However, it is still not clear whether the statement is genuine or rhetorical in nature due to the mounting difficulties for the Chinese economy to meet the TPP standards in a short period.</w:t>
      </w:r>
    </w:p>
    <w:p w:rsidR="00AD2FC7" w:rsidRDefault="00AD2FC7" w:rsidP="00AD2FC7"/>
    <w:p w:rsidR="00AD2FC7" w:rsidRDefault="00AD2FC7" w:rsidP="00AD2FC7">
      <w:r>
        <w:t xml:space="preserve">According to the "prospect-institutional balancing" model, China's policy choices are shaped by the nature of the challenge. </w:t>
      </w:r>
      <w:r w:rsidRPr="00894C41">
        <w:rPr>
          <w:rStyle w:val="StyleUnderline"/>
        </w:rPr>
        <w:t>In the economics and trading arena, China has enjoyed a relatively advantageous position since the 2008 global financial crisis.</w:t>
      </w:r>
      <w:r>
        <w:t xml:space="preserve"> That crisis started in the United States and spread to the whole world quickly. Although China's economic growth was also dragged down to 9 percent in 2008, it was still the most dynamic economy in the world. In addition, the Chinese government announced a two-year, four-trillion Chinese Yuan ($586 billion) stimulus plan to beef up its economy. It was the largest economic stimulus plan ever undertaken by the central government. As Dominique Strauss-Kahn, then the managing director of the International Monetary Fund, pointed out, "It's a huge package. . . . It will have an influence not only on the world economy in supporting demand but also a lot of influence on the Chinese economy itself, and I think it is good news for correcting imbalances."37 To a certain extent, China was regarded as the hope of economic recovery in the world after the 2008 global financial crisis.38</w:t>
      </w:r>
    </w:p>
    <w:p w:rsidR="00AD2FC7" w:rsidRDefault="00AD2FC7" w:rsidP="00AD2FC7"/>
    <w:p w:rsidR="00AD2FC7" w:rsidRDefault="00AD2FC7" w:rsidP="00AD2FC7">
      <w:r>
        <w:t>In 2010, China passed Japan to become the second-largest economy in the world after the United States.39 In 2013, China overtook the United States as the largest trading nation in the world.40 In 2014, the IMF announced that according to purchasing power parity, China's economy has passed the United States as the largest economy in the world. Although the Chinese government seems reluctant to celebrate its economic success publicly, it is difficult to deny that its economic performance is relatively better than that of the rest of the world, especially compared to the West, when measured in terms of economic growth. It is also an underlying reason why the United States became so active in forming the TPP after 2008 to countervail China's economic influence in the Asia Pacific.</w:t>
      </w:r>
    </w:p>
    <w:p w:rsidR="00AD2FC7" w:rsidRDefault="00AD2FC7" w:rsidP="00AD2FC7"/>
    <w:p w:rsidR="00AD2FC7" w:rsidRDefault="00AD2FC7" w:rsidP="00AD2FC7">
      <w:r>
        <w:t>This relative economic advantage has placed Chinese leaders in a domain of gains when facing the TPP pressures from the United States. Therefore, according to the prospect-institutional balancing model, China is more likely to adopt an inclusive institutional balancing strategy. In fact, China has chosen inclusive institutional balancing to promote the FTAAP through the APEC. The strategic purpose of the FTAAP is to dilute the potential negative impacts from the TPP.</w:t>
      </w:r>
    </w:p>
    <w:p w:rsidR="00AD2FC7" w:rsidRDefault="00AD2FC7" w:rsidP="00AD2FC7"/>
    <w:p w:rsidR="00AD2FC7" w:rsidRDefault="00AD2FC7" w:rsidP="00AD2FC7">
      <w:r>
        <w:t>Establishing a regional free-trade agreement was not a new idea in the Asia Pacific. Japanese economist Kiyoshi Kojima is usually credited for first advancing such a Pacific free trade agreement concept in 1966. In the late 1980s, the Pacific Economic Cooperation Council and the later APEC were formed to encourage economic cooperation and trade liberalization in the region. In more recent times, US economist C. Fred Bergsten has been at the forefront as an advocate of an FTAAP. In 2006, Bergsten published an article in Financial Times suggesting that a regional trading bloc in the Asia Pacific can be a "plan B" to respond to the stalled trade negotiation in the Doha Round in the WTO.41 The APEC, therefore, has become a logical platform to promote the FTAAP For example, the APEC officially announced that it would examine the long-term prospect of an FTAAP in 2006.</w:t>
      </w:r>
    </w:p>
    <w:p w:rsidR="00AD2FC7" w:rsidRDefault="00AD2FC7" w:rsidP="00AD2FC7"/>
    <w:p w:rsidR="00AD2FC7" w:rsidRDefault="00AD2FC7" w:rsidP="00AD2FC7">
      <w:r w:rsidRPr="00A26039">
        <w:rPr>
          <w:rStyle w:val="StyleUnderline"/>
        </w:rPr>
        <w:t xml:space="preserve">China has been an active member of APEC since it joined. Chinese leaders took the APEC summit meeting seriously because it is an important diplomatic platform to engage other countries, especially the United States. </w:t>
      </w:r>
      <w:r>
        <w:t>For example, it is reported that China and the United States utilized the APEC meeting to restore bilateral relations after the 1995-1996 Taiwan crisis.42 However, China normally played a participant or a follower role in the APEC. There are two reasons for this. First, China is a latecomer to the liberal trade regime because it officially joined the WTO in December 2001. Although it has become the largest trading nation, until now China has not been granted a "market economy" status in the WTO. Therefore, as a beneficiary of the world trade regime, its contribution to the APEC is limited.</w:t>
      </w:r>
    </w:p>
    <w:p w:rsidR="00AD2FC7" w:rsidRDefault="00AD2FC7" w:rsidP="00AD2FC7"/>
    <w:p w:rsidR="00AD2FC7" w:rsidRDefault="00AD2FC7" w:rsidP="00AD2FC7">
      <w:r>
        <w:t xml:space="preserve">Second and more important, APEC is a loosely organized forum without enforcement mechanisms. The decision making of APEC is based on consensus and voluntarism. In other words, despite the fact that APEC leaders like to gather annually, APEC itself is just a place to propose ideas-not to implement them. Therefore, some critics suggest that APEC, like other multilateral institutions in Asia, is just a "talk shop" without teeth. For China, it can actively participate in the APEC, but there is no tangible benefit for it to lead the APEC. As for the proposal of establishing the FTAAP, China's original attitude was lukewarm at best just because of the "talk shop" nature of the APEC. However, China's policy toward the APEC and the FTAAP changed dramatically in 2014 when the TPP challenges from the United States were approaching China's economy. In 2014, China was the host nation of the APEC summit in Beijing. Using its hosting role, China proactively advocated the establishment of the FTAAP. More importantly, China encouraged other APEC members to endorse a roadmap to form the FTAAP. If the FTAAP was just an idea or a proposal without any implementation plan before, it had a clear blueprint after the 2014 APEC meeting. President Xi hailed this new development as "a historic step we took in the direction toward realizing the FTAAP, marking the official launch of the FTAAP process and demonstrating the confidence and determination of the APEC in advancing regional economic integration."43 Although the final establishment of the FTAAP is still uncertain, China's changing policy toward the FTAAP serves two strategic purposes for China. First, since Xi Jinping came to power in 2013, China has gradually abandoned the traditional "keeping-a-low-profile" principle and started a foreign policy of striving for achievement. Hosting APEC in Beijing provided an opportunity for Xi to implement his new principle of striving for achievement.44 Therefore, the FTAAP can be seen as a product of China's new proactive foreign policy under Xi. Additionally, the FTAAP can serve as an inclusive institutional balancing against the United States and its TPP Differing from the TPP with only 12 members, the FTAAP includes all APEC nations. While the United States stated that it would write the trading rules in the TPP, the FTAAP, if established under Chinese leadership, will become a rule-making arena for China. Moreover, it is clear that China intends to use the FTAAP to subsume the TPP in the future. For example, Xi clearly stated at the 2014 APEC meeting that the FTAAP can be the "aggregation" of existing free-trade arrangements, including the TPP and the Regional Comprehensive Economic Partnership (RCEP). In other words, the FTAAP will eventually take over both TPP and RCEP in leading regional trade and cooperation. It is worth noting that China also actively engages in the negotiations of the RCEP, which is widely seen as a counterinstitution of the TPP. However, there are two reasons why the RCEP is not an exclusive institutional balancing of China against the United States. First, the RCEP is not led by China but by ASEAN. Actually, China has different views than ASEAN on the framework of the RCEP. While China preferred to develop the RCEP on the basis of ASEAN Plus Three, some ASEAN countries and Japan supported a broader structure of the RCEP (i.e., ASEAN Plus Six). Eventually, ASEAN and Japan won the "battle" and the current RCEP is based on the ASEAN Plus Six. Therefore, it is hard to argue that the RCEP is Chinas exclusive institutional balancing strategy against the United States or the TPP-although it might help China countervail pressures from the TPP to a certain extent. Second, the principle of the RCEP is an open or inclusive free-trade agreement. It means that the United States can join the RCEP anytime it wants. The problem is not that ASEAN or China wanted to exclude the United States from the RCEP but that the United States did not want to join in the first place, because the free-trade and investment standards of the RCEP are too low compared to the TPP. Therefore, it is the United States that excluded itself from the RCEP, not China or ASEAN per se. This is why China has to choose APEC/FTAAP as a new inclusive institutional balancing strategy to further balance or dilute the potential negative impacts of TPP. Still, China's high-profile effort in advocating the FTAAP does not mean that the FTAAP will be a success in promoting regional economic cooperation or trade liberalization. However, it serves China's institutional balancing purpose. On the one hand, the FTAAP offers a rulemaking opportunity for China to compete with the United States in constructing the future trading regime in the Asia Pacific. On the other hand, it will reduce the negative economic impacts of the TPP on China's economy because all TPP members are included in the FTAAP. If both TPP and FTAAP are established, China will enjoy the same trading privileges with the TPP nations even though it is excluded from the TPP. President Donald Trump's withdrawal from the TPP in early 2017 has brought uncertainties for the regional free-trade regime and China's foreign policy. It is hard to foresee what China will do without the TPP, because many domestic and international factors might influence its foreign and economic policies. However, institutional balancing theory suggests two preliminary predictions. First, without the TPP pressure, China's incentive to push the FTAAP will be reduced. Although it might still publicly support a region-wide free-trade agreement or the FTAAP, the lack of balancing pressure from the TPP will limit its substantial efforts in the FTAAP. Second, China might focus on the development of the RCEP since it has the potential to replace ASEAN's leadership in the RCEP. However, it will not be easy, because ASEAN and Japan will conduct inclusive institutional balancing against China inside the RCEP. Thus, in facing US challenges in the economic arena, especially through the TPP, China has adopted an inclusive institutional balancing strategy through promoting FTAAP in APEC. Because of China's relatively strong economic performance after the 2008 financial crisis, Chinese leaders acted against the TPP challenge in a domain of gains. The inclusive institutional balancing is a risk-averse behavior because the FTAAP does not directly antagonize either the United States or the TPP. It is still a balancing strategy because the FTAAP has the potential to dilute the influence and impact of the TPP and the United States in the region. Therefore, China's FTAAP policy basically supports the first hypothesis of the prospect-institutional balancing model, which suggests that China is more likely to adopt an inclusive institutional balancing strategy in an issue area where it has relative advantages compared to others. US Pivot and China's Exclusive Institutional Balancing in CICA The Obama administration adopted the "pivot toward Asia" after the 2008 financial crisis.45 In 2011, Secretary of State Hillary Clinton published an article in Foreign Policy titled "America's Pacific Century," which emphasized US renewed interests in the Asia Pacific.46 In late 2011, Obama paid a 10-day visit to the Asia Pacific to attend the East Asia Summit (EAS) in Bali, Indonesia. It was the first time the United States participated in the summit as a full member. Obama raised the South China Sea issue with Chinese Premier Wen </w:t>
      </w:r>
      <w:proofErr w:type="spellStart"/>
      <w:r>
        <w:t>Jiabao</w:t>
      </w:r>
      <w:proofErr w:type="spellEnd"/>
      <w:r>
        <w:t xml:space="preserve"> at the meeting. Moreover, in his speech in Australia, Obama reconfirmed the US pivot or rebalancing strategy in the Asia Pacific, because "the United States will play a larger and long-term role in shaping this region and its future."47 In June 2012, US defense secretary Leon Panetta announced the United States would reconfigure US forces to deploy 60 percent of its naval power to the Asia Pacific. The adjustments included "six aircraft carriers, and a majority of the Navy's cruisers, destroyers, littoral combat ships and submarines."48 Moreover, Secretary Panetta ensured the coming budget cut would not affect US security commitments to the region. Given the fact that the United States already had 50 percent of its warships in the Pacific, the 10 percent increase of naval power seemed not very significant from a pure military perspective. However, considering US budget constraints at home as well as the unstable situation in the Middle East, it may have stretched thin what the United States could possibly do in the Pacific. More importantly, the US pivot strategy aims at increasing the flexibility of US military deployments in the region. Instead of maintaining expensive permanent bases in Asia, the United States promoted a more flexible deployment approach in which its troop presence "will be smaller, more agile, expeditionary, self-sustaining, and self-contained."49 More specifically, the United States will move or rotate its troops through different ports in the region. Although it is a less expensive deployment option, it will require greater cooperation from its Asian allies who will host US troops on their soil. In addition, it will also require upgrading the military capabilities of its Asian allies or partners to facilitate military coordination with US troops.50 Multilaterally, the United States actively participated in regional institutions, such as the ARF and EAS. It is a sea change in US foreign policy compared with the George W. Bush administration, when Secretary of State Condoleezza Rice would consistently skip ARF meetings. Strategically, the United States started to strengthen traditional ties with allies, such as Japan, the Philippines, and Australia in the Asia Pacific. During his visit to Australia, Obama announced deploying 2,500 Marines in Darwin.51 The United States also reached an agreement with Singapore to base several combat ships in its ports. In November 2011, Secretary Clinton visited Manila and signed the "Manila Declaration" to strengthen the Philippines' surveillance capabilities in the South China Sea.52 The US pivot is a clear containment effort in the eyes of Chinese leaders, although US officials publicly denied that it targeted China.53 Facing US pivot pressures in the security arena, China has two strategic options. The first one is to form a military-based alliance to deal with military pressure from the strengthened US alliances in the region. It is a traditional realist policy rooted in either balance of power or balance of threat theories. Another option is institutional balancing, which means to use multilateral institutions to countervail US pressures. It is a policy option advocated by institutional balancing theory and soft balancing theory, which suggest that economic interdependence increases the potential costs of military-based balancing or hard balancing. Therefore, multilateral institutions become a useful diplomatic tool for states to balance against outside pressures.54 In fact, China has adopted both balancing strategies in dealing with the US "pivot" pressure. Militarily, China has strengthened its own capabilities (internal balancing) and tightened strategic ties with Russia (external balancing). Although neither China nor Russia admitted that their close military cooperation targeted the United States, their upgraded "strategic partnership" is widely seen as a "soft alliance" against the United States, the common threat for both China and Russia.55 China's military-based balancing strategy against the United States deserves a serious inquiry, which is beyond the scope of this article. Here the main focus is on China's institutional balancing strategies through multilateral institutions, not internal or external balancing as Kenneth Waltz suggested.56 As mentioned before, the US pivot is multifaceted in nature. Strengthening military ties with traditional allies is only one part of the story. The United States has also used multilateral security institutions (such as the ARF) to pressure China on the South China Sea issues. Facing US pressures through multilateral institutions, China can choose either inclusive institutional balancing or exclusive institutional balancing. However, which policy China will choose depends on the domain of action that Chinese leaders are framed in according to the </w:t>
      </w:r>
      <w:proofErr w:type="spellStart"/>
      <w:r>
        <w:t>prospectinstitutional</w:t>
      </w:r>
      <w:proofErr w:type="spellEnd"/>
      <w:r>
        <w:t xml:space="preserve"> balancing model.</w:t>
      </w:r>
    </w:p>
    <w:p w:rsidR="00AD2FC7" w:rsidRDefault="00AD2FC7" w:rsidP="00AD2FC7"/>
    <w:p w:rsidR="00AD2FC7" w:rsidRDefault="00AD2FC7" w:rsidP="00AD2FC7">
      <w:r w:rsidRPr="00B11DDC">
        <w:rPr>
          <w:rStyle w:val="StyleUnderline"/>
        </w:rPr>
        <w:t>Militarily, China is still far away from catching up with the United States. There are many military indicators that show the capability distance between China and the United States in technology, weaponry, and strategy.</w:t>
      </w:r>
      <w:r>
        <w:t xml:space="preserve"> One simple way to gauge military power is to compare the military budgets of the two countries. China's defense spending is always a myth for analysts because of its less transparent political system.57 </w:t>
      </w:r>
      <w:r w:rsidRPr="00F249E4">
        <w:rPr>
          <w:rStyle w:val="StyleUnderline"/>
        </w:rPr>
        <w:t>In 2015, the Chinese government officially announced its defense budget of $146 billion, an increase of11 percent from the budget of $131 billion in 2014. In comparison, the US defense budget is around $597 billion</w:t>
      </w:r>
      <w:r>
        <w:t xml:space="preserve"> in 2015-four times the Chinese budget. Even with the most aggressive estimate from the Stockholm International Peace Research Institute, China's actual military spending was $214 billion, still only a third of the US budget.58</w:t>
      </w:r>
    </w:p>
    <w:p w:rsidR="00AD2FC7" w:rsidRDefault="00AD2FC7" w:rsidP="00AD2FC7"/>
    <w:p w:rsidR="00AD2FC7" w:rsidRDefault="00AD2FC7" w:rsidP="00AD2FC7">
      <w:r w:rsidRPr="00F249E4">
        <w:rPr>
          <w:rStyle w:val="StyleUnderline"/>
        </w:rPr>
        <w:t>The huge military power gap between the United States and China has put the Chinese decision makers in a domain of losses in dealing with US challenges in the military arena. This disadvantageous situation encourages Chinese leaders to choose a risk-acceptant behavior in choosing institutional balancing means</w:t>
      </w:r>
      <w:r>
        <w:t xml:space="preserve">. According to the </w:t>
      </w:r>
      <w:proofErr w:type="spellStart"/>
      <w:r>
        <w:t>prospectinstitutional</w:t>
      </w:r>
      <w:proofErr w:type="spellEnd"/>
      <w:r>
        <w:t xml:space="preserve"> balancing model, China is more likely to adopt exclusive institutional balancing when Chinese leaders are framed in a domain of losses. Through excluding the United States from a multilateral institution that China leads, China can utilize the cohesion and unity of the institutions to offset the pressures from the United States, although it is a risky institutional choice due to its potential antagonism toward the United States.</w:t>
      </w:r>
    </w:p>
    <w:p w:rsidR="00AD2FC7" w:rsidRDefault="00AD2FC7" w:rsidP="00AD2FC7">
      <w:r>
        <w:t xml:space="preserve">In 2014, China actively reinvigorated the CICA, an old security institution initiated by small central Asian countries, to exercise its exclusive institutional balancing against the United States. The CICA was first proposed by Kazakhstan President Nursultan Nazarbayev on 5 October 1992. It is a loosely organized, security-oriented multilateral institution in Asia. Originally, it had 15 members, including China, Russia, and some Central Asian and West Asian countries. It was not well known in the world because of its relatively slow institutionalization and development. The first foreign minister meeting of the CICA took place in 1999, and the first CICA summit meeting was in 2002. Due to the proliferation of the multilateral institutions in the Asia Pacific, the CICA did not attract much attention until 2014 when China chaired it. China hosted the fourth CICA summit in Shanghai, which became the largest ever participation by the heads of state and governments. The UN secretary general also attended the summit. Through the "host" diplomacy by the Chinese, President Xi advocated a new "Asian security concept" at the CICA summit. According to Xi, "it is necessary to advocate common, comprehensive, cooperative, and sustainable security in Asia. We need to innovate our security concept, establish a new regional security cooperation architecture, and jointly build a road for security of Asia that is shared by and win-win to all."59 It is worth noting that this was not the first time China promoted this type of cooperative security ideas. China advocated a similar "new security concept" at the ARF meeting in the 1990s. However, there are two distinctions in Xi's speech at the CICA. First, China proposes a new security architecture targeting the US-led regional security order. It is still not clear what a security architecture based on "common, comprehensive, cooperative, and sustainable security" looks like and how Asian countries can achieve it. However, the real message between the lines of Xi's speech is that it is time to abandon the </w:t>
      </w:r>
      <w:proofErr w:type="spellStart"/>
      <w:r>
        <w:t>USled</w:t>
      </w:r>
      <w:proofErr w:type="spellEnd"/>
      <w:r>
        <w:t>, post-World War II regional security order. Moreover, Xi directly challenged the presence of the United States in the Asia Pacific. In his speech, Xi stated "it is for the people of Asia to run the affairs of Asia, solve the problems of Asia and uphold the security of Asia. The people of Asia have the capability and wisdom to achieve peace and stability in the region through enhanced cooperation."60 Although Xi did not mention the United States in name, the implication is clear that Asia is for Asians and the United States should go home. The United States is not a formal member of CICA; neither is Japan- both countries have an observer status. As one reporter mentioned, more than half of the CICA members are authoritarian regimes according to the Western standard.61 Therefore, the CICA became a useful diplomatic tool for China to gather support from states with similar ideologies and political systems. The unity and coherence of the CICA became a valuable form of soft power for China to countervail pressures from the United States. While the United States actively advocated its pivot to Asia through strengthening bilateral alliances, China (with the endorsement of the other CICA members) strongly promoted a multilateral security order based on cooperative security ideas. The competition between US bilateralism and Chinese multilateralism in regional security signifies the inevitable clash of ideas between the hegemon and a rising power during the power transition period. Although it is still too early to say whose version of regional security will win out, China's policy through the CICA is a clear exclusive institutional balancing strategy against the United States. It is worth noting that the CICA is by no means the only institutional platform for China to challenge the United States. The Shanghai Cooperation Organization (SCO) is also a non-US security institution led by China and Russia. Like CICA, the SCO has become an important diplomatic arena for China to conduct its exclusive institutional balancing against the United States. The close military cooperation among the SCO members, such as joint military exercises, might not directly challenge US security and interests in the short run. In the long run, however, the cohesion of the SCO will be a valuable institutional asset for China to pool resources against the United States if necessary. In short, China has adopted an exclusive institutional balancing strategy against the US pivot-to-Asia challenge in the security arena. Due to the huge power gap between the United States and China, Chinese leaders, especially Xi Jinping, are placed in a domain of losses, which encourages risk-acceptant behavior. Exclusive institutional balancing is more risky than inclusive institutional balancing due to its alienating and antagonistic nature. Just because no country likes to be excluded by others, this exclusive design of multilateral institutions becomes an important diplomatic weapon to address external threats and challenges from an outside target state. Finally, it should be noted that prospect-institutional balancing is only partially supported in this case study. Facing the security challenges and threats from the United States, China indeed chose both traditional military-based balancing and exclusive institutional balancing strategies. But China's military-based balancing is beyond the explanatory domain of the prospect-institutional balancing model, which reveals the theoretical limitation of the model. However, the prospect-institutional balancing model can still serve as an analytical tool to explain a state's institutional strategy in dealing with institutional pressures and challenges. Conclusion</w:t>
      </w:r>
    </w:p>
    <w:p w:rsidR="00AD2FC7" w:rsidRDefault="00AD2FC7" w:rsidP="00AD2FC7"/>
    <w:p w:rsidR="00AD2FC7" w:rsidRDefault="00AD2FC7" w:rsidP="00AD2FC7">
      <w:r>
        <w:t xml:space="preserve">It is too pessimistic to predict or prescribe a conflictual and inevitable clash between China and the existing international order. Although China will challenge the existing order, how China will do it or which strategy it will use is still an understudied question. Moreover, which part of the international order China will take on is still uncertain. Therefore, </w:t>
      </w:r>
      <w:r w:rsidRPr="00A621A1">
        <w:rPr>
          <w:rStyle w:val="StyleUnderline"/>
        </w:rPr>
        <w:t>it is too early to predict a coming conflict with China without carefully examining its various strategies in different sub-international orders.</w:t>
      </w:r>
    </w:p>
    <w:p w:rsidR="00AD2FC7" w:rsidRDefault="00AD2FC7" w:rsidP="00AD2FC7"/>
    <w:p w:rsidR="00AD2FC7" w:rsidRDefault="00AD2FC7" w:rsidP="00AD2FC7">
      <w:r w:rsidRPr="00A621A1">
        <w:rPr>
          <w:rStyle w:val="StyleUnderline"/>
        </w:rPr>
        <w:t>Integrating prospect theory and institutional balancing theory introduces a prospect-institutional balancing model to explain how China deals with pressures from the United States in different issue areas.</w:t>
      </w:r>
      <w:r>
        <w:t xml:space="preserve"> Facing US economic pressures through the TPP, Chinese leaders responded in a domain of gains because the Chinese economy was in much better shape than the rest of the world after the 2008 financial crisis. Therefore, China has adopted a risk-averse policy to conduct an inclusive institutional balancing strategy against the US TPP through promoting the FTAAP, because the FTAAP could reduce US influence and offset trading pressure from the TPP.</w:t>
      </w:r>
    </w:p>
    <w:p w:rsidR="00AD2FC7" w:rsidRDefault="00AD2FC7" w:rsidP="00AD2FC7"/>
    <w:p w:rsidR="00AD2FC7" w:rsidRDefault="00AD2FC7" w:rsidP="00AD2FC7">
      <w:r>
        <w:t>When the United States challenged China in the security arena through the pivot-toward-Asia policy in 2011, Chinese leaders were framed in a domain of losses due to the huge military power gap between the two nations. Consequently, Chinese leaders have conducted a risk-acceptant policy, that is, exclusive institutional balancing, against the US pressures in the CICA. Since the CICA is a non-US security institution, it provides the opportunity and platform for China to gather support and pool resources from other CICA members against the United States. In the 2014 CICA meeting in Shanghai, Xi advocated a new Asian security concept based on multilateralism as well as an "Asia-is-for-Asians" philosophy. Although it is unclear whether Xi's new Asian security concept can actually succeed beyond the CICA, the balancing goal of this new concept has been fulfilled. On the one hand, China has implied that the US-pivot policy was an outdated strategy, which should be replaced by multilateralism and cooperative security. On the other hand, China's message is clear toward the outside world that the Chinse vision of the new security architecture will be more peaceful than widely predicted. In other words, what Xi really suggests is that it is time for other Asian countries to abandon the old US-led security order and embrace the new Chinese one.</w:t>
      </w:r>
    </w:p>
    <w:p w:rsidR="00AD2FC7" w:rsidRPr="004D3FC7" w:rsidRDefault="00AD2FC7" w:rsidP="00AD2FC7"/>
    <w:p w:rsidR="00AD2FC7" w:rsidRPr="004D3FC7" w:rsidRDefault="00AD2FC7" w:rsidP="00AD2FC7">
      <w:r w:rsidRPr="00A621A1">
        <w:rPr>
          <w:rStyle w:val="StyleUnderline"/>
        </w:rPr>
        <w:t xml:space="preserve">China's rise will inevitably challenge the existing international order as we have seen from China's "assertiveness turn" in diplomatic strategy after the global financial crisis. However, we suggest that </w:t>
      </w:r>
      <w:proofErr w:type="spellStart"/>
      <w:r w:rsidRPr="00A621A1">
        <w:rPr>
          <w:rStyle w:val="StyleUnderline"/>
        </w:rPr>
        <w:t>institutionbased</w:t>
      </w:r>
      <w:proofErr w:type="spellEnd"/>
      <w:r w:rsidRPr="00A621A1">
        <w:rPr>
          <w:rStyle w:val="StyleUnderline"/>
        </w:rPr>
        <w:t xml:space="preserve"> balancing and counterbalancing between China and the United States might not lead to war or conflict as realists predict. China intends to write new rules and develop new norms differing from the ones in the existing international order.</w:t>
      </w:r>
      <w:r w:rsidRPr="004D3FC7">
        <w:t xml:space="preserve"> However, </w:t>
      </w:r>
      <w:r w:rsidRPr="00C700AA">
        <w:rPr>
          <w:rStyle w:val="StyleUnderline"/>
        </w:rPr>
        <w:t>China will also be constrained by these new norms and rules. This "lock-in" effect of multilateral institutions will ensure that a new type of power transition based on institutional balancing rather than traditional military means might be more peaceful than widely predicted.</w:t>
      </w:r>
      <w:r w:rsidRPr="004D3FC7">
        <w:t xml:space="preserve"> However, our case study on the CICA in the security arena also indicates that both the United States and China have also pursued military balancing besides institutional balancing against one another. As Winston Churchill used to say, "To jaw-jaw is always better than to war-war." The future of the international order depends on the wisdom of policy makers in selecting the right institutional tool to solve traditional problems</w:t>
      </w:r>
      <w:r>
        <w:t>.</w:t>
      </w:r>
    </w:p>
    <w:p w:rsidR="00980D85" w:rsidRDefault="00980D85" w:rsidP="00980D85">
      <w:pPr>
        <w:pStyle w:val="Heading2"/>
      </w:pPr>
      <w:proofErr w:type="spellStart"/>
      <w:r>
        <w:t>Heg</w:t>
      </w:r>
      <w:proofErr w:type="spellEnd"/>
      <w:r>
        <w:t xml:space="preserve"> Bad</w:t>
      </w:r>
    </w:p>
    <w:p w:rsidR="009E2B0B" w:rsidRPr="009E2B0B" w:rsidRDefault="009E2B0B" w:rsidP="009E2B0B">
      <w:pPr>
        <w:pStyle w:val="Heading3"/>
      </w:pPr>
      <w:r>
        <w:t>1NC/2AC – Multipolarity Good</w:t>
      </w:r>
    </w:p>
    <w:p w:rsidR="009E2B0B" w:rsidRDefault="009E2B0B" w:rsidP="009E2B0B">
      <w:pPr>
        <w:pStyle w:val="Heading4"/>
        <w:rPr>
          <w:u w:val="single"/>
        </w:rPr>
      </w:pPr>
      <w:r>
        <w:t xml:space="preserve">Multipolarity is </w:t>
      </w:r>
      <w:r>
        <w:rPr>
          <w:u w:val="single"/>
        </w:rPr>
        <w:t>key</w:t>
      </w:r>
      <w:r>
        <w:t xml:space="preserve"> in the context of China – the </w:t>
      </w:r>
      <w:proofErr w:type="spellStart"/>
      <w:r>
        <w:t>aff’s</w:t>
      </w:r>
      <w:proofErr w:type="spellEnd"/>
      <w:r>
        <w:t xml:space="preserve"> competition-based approach perceives power as </w:t>
      </w:r>
      <w:r>
        <w:rPr>
          <w:u w:val="single"/>
        </w:rPr>
        <w:t>zero-sum</w:t>
      </w:r>
      <w:r>
        <w:t xml:space="preserve"> – hegemonic pursuits risk </w:t>
      </w:r>
      <w:r w:rsidRPr="00BF042C">
        <w:rPr>
          <w:u w:val="single"/>
        </w:rPr>
        <w:t>escalation</w:t>
      </w:r>
    </w:p>
    <w:p w:rsidR="009E2B0B" w:rsidRPr="00BF042C" w:rsidRDefault="009E2B0B" w:rsidP="009E2B0B">
      <w:r w:rsidRPr="00B5108B">
        <w:rPr>
          <w:rStyle w:val="Style13ptBold"/>
        </w:rPr>
        <w:t>Heath and Thompson 18</w:t>
      </w:r>
      <w:r>
        <w:t xml:space="preserve"> - *Senior International and Defense Analyst at the RAND Corporation; **Professor of Political Science, Indiana University (*Timothy R. Heath, **William R. Thompson; Asia Policy, Volume 13, Number 2, April 2018, National Bureau of Asian Research; “Avoiding U.S.-China Competition Is Futile: Why the Best Option Is to Manage Strategic Rivalry; pgs. 112-115)//TS</w:t>
      </w:r>
    </w:p>
    <w:p w:rsidR="009E2B0B" w:rsidRPr="00BF042C" w:rsidRDefault="009E2B0B" w:rsidP="009E2B0B">
      <w:pPr>
        <w:rPr>
          <w:sz w:val="16"/>
        </w:rPr>
      </w:pPr>
      <w:r w:rsidRPr="00BF042C">
        <w:rPr>
          <w:sz w:val="16"/>
        </w:rPr>
        <w:t xml:space="preserve">If rivalry is unavoidable, should the United States adopt a posture of aggressive competition or even war? John Mearsheimer has argued that "war with China is inevitable" and recommended a strategy of containment accordingly. He has acknowledged that such a strategy would result in an aggravation of security competition dynamics but stated that this is an unavoidable "self-fulfilling prophecy."70 Some </w:t>
      </w:r>
      <w:r w:rsidRPr="00592B29">
        <w:rPr>
          <w:rStyle w:val="StyleUnderline"/>
        </w:rPr>
        <w:t>political leaders and analysts</w:t>
      </w:r>
      <w:r w:rsidRPr="00BF042C">
        <w:rPr>
          <w:sz w:val="16"/>
        </w:rPr>
        <w:t xml:space="preserve"> [End Page 113] have similarly </w:t>
      </w:r>
      <w:r w:rsidRPr="00592B29">
        <w:rPr>
          <w:rStyle w:val="StyleUnderline"/>
        </w:rPr>
        <w:t>argued</w:t>
      </w:r>
      <w:r w:rsidRPr="00BF042C">
        <w:rPr>
          <w:sz w:val="16"/>
        </w:rPr>
        <w:t xml:space="preserve"> that </w:t>
      </w:r>
      <w:r w:rsidRPr="00592B29">
        <w:rPr>
          <w:rStyle w:val="StyleUnderline"/>
        </w:rPr>
        <w:t>competition is unavoidable and advocated for punishing measures designed to humiliate</w:t>
      </w:r>
      <w:r w:rsidRPr="00BF042C">
        <w:rPr>
          <w:sz w:val="16"/>
        </w:rPr>
        <w:t xml:space="preserve"> or weaken </w:t>
      </w:r>
      <w:r w:rsidRPr="00592B29">
        <w:rPr>
          <w:rStyle w:val="StyleUnderline"/>
        </w:rPr>
        <w:t>China</w:t>
      </w:r>
      <w:r w:rsidRPr="00BF042C">
        <w:rPr>
          <w:sz w:val="16"/>
        </w:rPr>
        <w:t>.71</w:t>
      </w:r>
    </w:p>
    <w:p w:rsidR="009E2B0B" w:rsidRPr="00BF042C" w:rsidRDefault="009E2B0B" w:rsidP="009E2B0B">
      <w:pPr>
        <w:rPr>
          <w:sz w:val="16"/>
        </w:rPr>
      </w:pPr>
      <w:r w:rsidRPr="00BF042C">
        <w:rPr>
          <w:sz w:val="16"/>
        </w:rPr>
        <w:t xml:space="preserve">As Mearsheimer's invocation of terms that evoke the Cold War "containment" strategy suggests, the </w:t>
      </w:r>
      <w:r w:rsidRPr="00592B29">
        <w:rPr>
          <w:rStyle w:val="StyleUnderline"/>
        </w:rPr>
        <w:t>advocacy of aggressive competitive strategies mistakenly assumes</w:t>
      </w:r>
      <w:r w:rsidRPr="00BF042C">
        <w:rPr>
          <w:sz w:val="16"/>
        </w:rPr>
        <w:t xml:space="preserve"> that all </w:t>
      </w:r>
      <w:r w:rsidRPr="00592B29">
        <w:rPr>
          <w:rStyle w:val="StyleUnderline"/>
        </w:rPr>
        <w:t>rivalries share the</w:t>
      </w:r>
      <w:r w:rsidRPr="00BF042C">
        <w:rPr>
          <w:sz w:val="16"/>
        </w:rPr>
        <w:t xml:space="preserve"> </w:t>
      </w:r>
      <w:r w:rsidRPr="00592B29">
        <w:rPr>
          <w:rStyle w:val="StyleUnderline"/>
        </w:rPr>
        <w:t>same levels of hostility and threat</w:t>
      </w:r>
      <w:r w:rsidRPr="00BF042C">
        <w:rPr>
          <w:sz w:val="16"/>
        </w:rPr>
        <w:t>. In reality, not all rivalries are alike. Those rivalries that carry high levels of hostility, threat, and competition tend to feature high risks of conflict. The last major strategic rivalry that the United States faced, with the Soviet Union, was an example of this hostile, dangerous variation. Although in the Cold War the U.S. and Soviet militaries did not clash in a large-scale war, they frequently fought proxy conflicts around the world. The two countries also developed massive nuclear arsenals as part of a larger competition for influence and status in Europe and elsewhere, greatly adding to a sense of mutual vulnerability, threat, and hostility.</w:t>
      </w:r>
    </w:p>
    <w:p w:rsidR="009E2B0B" w:rsidRPr="00164140" w:rsidRDefault="009E2B0B" w:rsidP="009E2B0B">
      <w:pPr>
        <w:rPr>
          <w:rStyle w:val="StyleUnderline"/>
        </w:rPr>
      </w:pPr>
      <w:r w:rsidRPr="00BF042C">
        <w:rPr>
          <w:sz w:val="16"/>
        </w:rPr>
        <w:t xml:space="preserve">The </w:t>
      </w:r>
      <w:r w:rsidRPr="00AB5107">
        <w:rPr>
          <w:rStyle w:val="StyleUnderline"/>
        </w:rPr>
        <w:t>U.S.-China</w:t>
      </w:r>
      <w:r w:rsidRPr="00592B29">
        <w:rPr>
          <w:rStyle w:val="StyleUnderline"/>
        </w:rPr>
        <w:t xml:space="preserve"> rivalry lacks a great deal of the ideological dogma that helped make the Cold War a zero-sum contest</w:t>
      </w:r>
      <w:r w:rsidRPr="00BF042C">
        <w:rPr>
          <w:sz w:val="16"/>
        </w:rPr>
        <w:t xml:space="preserve">. The rivalry retains the democratic-authoritarian cleavage of its predecessor but lacks the Manichean quality of a showdown between good and evil that suffused the U.S.-Soviet rivalry. </w:t>
      </w:r>
      <w:r w:rsidRPr="00985F7E">
        <w:rPr>
          <w:rStyle w:val="StyleUnderline"/>
        </w:rPr>
        <w:t>While Washington and Beijing compete for international audiences</w:t>
      </w:r>
      <w:r w:rsidRPr="00BF042C">
        <w:rPr>
          <w:sz w:val="16"/>
        </w:rPr>
        <w:t xml:space="preserve">, so far the </w:t>
      </w:r>
      <w:r w:rsidRPr="007F1FED">
        <w:rPr>
          <w:rStyle w:val="Emphasis"/>
        </w:rPr>
        <w:t>competition is much more muted</w:t>
      </w:r>
      <w:r w:rsidRPr="00985F7E">
        <w:rPr>
          <w:rStyle w:val="StyleUnderline"/>
        </w:rPr>
        <w:t xml:space="preserve"> and is centered on various aspects of an international order to which both states remain largely committed</w:t>
      </w:r>
      <w:r w:rsidRPr="00BF042C">
        <w:rPr>
          <w:sz w:val="16"/>
        </w:rPr>
        <w:t xml:space="preserve">. </w:t>
      </w:r>
      <w:r w:rsidRPr="00164140">
        <w:rPr>
          <w:rStyle w:val="StyleUnderline"/>
        </w:rPr>
        <w:t>China's economy is</w:t>
      </w:r>
      <w:r w:rsidRPr="00BF042C">
        <w:rPr>
          <w:sz w:val="16"/>
        </w:rPr>
        <w:t xml:space="preserve"> also </w:t>
      </w:r>
      <w:r w:rsidRPr="00164140">
        <w:rPr>
          <w:rStyle w:val="StyleUnderline"/>
        </w:rPr>
        <w:t>far more integrated with the</w:t>
      </w:r>
      <w:r w:rsidRPr="00BF042C">
        <w:rPr>
          <w:sz w:val="16"/>
        </w:rPr>
        <w:t xml:space="preserve"> </w:t>
      </w:r>
      <w:r w:rsidRPr="00164140">
        <w:rPr>
          <w:rStyle w:val="StyleUnderline"/>
        </w:rPr>
        <w:t>U.S. economy</w:t>
      </w:r>
      <w:r w:rsidRPr="00BF042C">
        <w:rPr>
          <w:sz w:val="16"/>
        </w:rPr>
        <w:t xml:space="preserve"> (and, again, vice versa) </w:t>
      </w:r>
      <w:r w:rsidRPr="00164140">
        <w:rPr>
          <w:rStyle w:val="StyleUnderline"/>
        </w:rPr>
        <w:t>than was</w:t>
      </w:r>
      <w:r w:rsidRPr="00BF042C">
        <w:rPr>
          <w:sz w:val="16"/>
        </w:rPr>
        <w:t xml:space="preserve"> ever the case </w:t>
      </w:r>
      <w:r w:rsidRPr="00164140">
        <w:rPr>
          <w:rStyle w:val="StyleUnderline"/>
        </w:rPr>
        <w:t>in the U.S.-Soviet relationship</w:t>
      </w:r>
      <w:r w:rsidRPr="00BF042C">
        <w:rPr>
          <w:sz w:val="16"/>
        </w:rPr>
        <w:t xml:space="preserve"> during the Cold War. Economic interdependence can be a powerful constraint and is an unusually distinctive characteristic of the current Sino-U.S. rivalry, even though the possibility of more acrimonious trade relations looms and there remains the risk that competition will trump interdependence or worsen the rivalry as both sides attempt to produce the same types of goods.72 Both countries have also seen large exchanges of people and culture, another important difference from the Cold War. And unlike the Soviet Union, </w:t>
      </w:r>
      <w:r w:rsidRPr="00164140">
        <w:rPr>
          <w:rStyle w:val="StyleUnderline"/>
        </w:rPr>
        <w:t xml:space="preserve">China has shown a much </w:t>
      </w:r>
      <w:r w:rsidRPr="00B5108B">
        <w:rPr>
          <w:rStyle w:val="Emphasis"/>
        </w:rPr>
        <w:t>greater willingness to cooperate</w:t>
      </w:r>
      <w:r w:rsidRPr="00164140">
        <w:rPr>
          <w:rStyle w:val="StyleUnderline"/>
        </w:rPr>
        <w:t xml:space="preserve"> with</w:t>
      </w:r>
      <w:r w:rsidRPr="00BF042C">
        <w:rPr>
          <w:sz w:val="16"/>
        </w:rPr>
        <w:t xml:space="preserve"> the </w:t>
      </w:r>
      <w:r w:rsidRPr="00164140">
        <w:rPr>
          <w:rStyle w:val="StyleUnderline"/>
        </w:rPr>
        <w:t>United States</w:t>
      </w:r>
      <w:r w:rsidRPr="00BF042C">
        <w:rPr>
          <w:sz w:val="16"/>
        </w:rPr>
        <w:t xml:space="preserve"> on shared challenges, </w:t>
      </w:r>
      <w:r w:rsidRPr="00164140">
        <w:rPr>
          <w:rStyle w:val="StyleUnderline"/>
        </w:rPr>
        <w:t xml:space="preserve">such as </w:t>
      </w:r>
      <w:r w:rsidRPr="00B5108B">
        <w:rPr>
          <w:rStyle w:val="Emphasis"/>
        </w:rPr>
        <w:t>climate change</w:t>
      </w:r>
      <w:r w:rsidRPr="00164140">
        <w:rPr>
          <w:rStyle w:val="StyleUnderline"/>
        </w:rPr>
        <w:t xml:space="preserve">, </w:t>
      </w:r>
      <w:r w:rsidRPr="00B5108B">
        <w:rPr>
          <w:rStyle w:val="Emphasis"/>
        </w:rPr>
        <w:t>disaster relief</w:t>
      </w:r>
      <w:r w:rsidRPr="00164140">
        <w:rPr>
          <w:rStyle w:val="StyleUnderline"/>
        </w:rPr>
        <w:t xml:space="preserve">, and </w:t>
      </w:r>
      <w:r w:rsidRPr="00B5108B">
        <w:rPr>
          <w:rStyle w:val="Emphasis"/>
        </w:rPr>
        <w:t>maritime piracy</w:t>
      </w:r>
      <w:r w:rsidRPr="00164140">
        <w:rPr>
          <w:rStyle w:val="StyleUnderline"/>
        </w:rPr>
        <w:t>.</w:t>
      </w:r>
    </w:p>
    <w:p w:rsidR="009E2B0B" w:rsidRDefault="009E2B0B" w:rsidP="009E2B0B">
      <w:pPr>
        <w:rPr>
          <w:rStyle w:val="Emphasis"/>
        </w:rPr>
      </w:pPr>
      <w:r w:rsidRPr="00BF042C">
        <w:rPr>
          <w:sz w:val="16"/>
        </w:rPr>
        <w:t xml:space="preserve">These differences suggest that the </w:t>
      </w:r>
      <w:r w:rsidRPr="00B5108B">
        <w:rPr>
          <w:rStyle w:val="StyleUnderline"/>
        </w:rPr>
        <w:t>U.S. rivalry with</w:t>
      </w:r>
      <w:r w:rsidRPr="00164140">
        <w:rPr>
          <w:rStyle w:val="StyleUnderline"/>
        </w:rPr>
        <w:t xml:space="preserve"> China has the potential to remain </w:t>
      </w:r>
      <w:r w:rsidRPr="00BF042C">
        <w:rPr>
          <w:sz w:val="16"/>
        </w:rPr>
        <w:t xml:space="preserve">at a </w:t>
      </w:r>
      <w:r w:rsidRPr="00164140">
        <w:rPr>
          <w:rStyle w:val="StyleUnderline"/>
        </w:rPr>
        <w:t>less dangerous</w:t>
      </w:r>
      <w:r w:rsidRPr="00BF042C">
        <w:rPr>
          <w:sz w:val="16"/>
        </w:rPr>
        <w:t xml:space="preserve">, violent level than was the case with [End Page 114] the U.S.-Soviet rivalry. </w:t>
      </w:r>
      <w:r w:rsidRPr="00BF042C">
        <w:rPr>
          <w:rStyle w:val="StyleUnderline"/>
        </w:rPr>
        <w:t>Policies that aim to replicate Cold War strategies</w:t>
      </w:r>
      <w:r w:rsidRPr="00BF042C">
        <w:rPr>
          <w:sz w:val="16"/>
        </w:rPr>
        <w:t xml:space="preserve"> thus </w:t>
      </w:r>
      <w:r w:rsidRPr="00BF042C">
        <w:rPr>
          <w:rStyle w:val="StyleUnderline"/>
        </w:rPr>
        <w:t>are not appropriate because they assume</w:t>
      </w:r>
      <w:r w:rsidRPr="00BF042C">
        <w:rPr>
          <w:sz w:val="16"/>
        </w:rPr>
        <w:t xml:space="preserve"> a </w:t>
      </w:r>
      <w:r w:rsidRPr="00BF042C">
        <w:rPr>
          <w:rStyle w:val="StyleUnderline"/>
        </w:rPr>
        <w:t>higher level of enmity, threat, and competition</w:t>
      </w:r>
      <w:r w:rsidRPr="00BF042C">
        <w:rPr>
          <w:sz w:val="16"/>
        </w:rPr>
        <w:t xml:space="preserve"> than what currently exists. Indeed, </w:t>
      </w:r>
      <w:r w:rsidRPr="00BF042C">
        <w:rPr>
          <w:rStyle w:val="StyleUnderline"/>
        </w:rPr>
        <w:t>policies that focus on containing or subverting the adversary, or that aim to mobilize the public against China, risk driving the rivalry to resemble the more antagonistic, dangerous variety of the Cold War</w:t>
      </w:r>
      <w:r w:rsidRPr="00BF042C">
        <w:rPr>
          <w:sz w:val="16"/>
        </w:rPr>
        <w:t xml:space="preserve">. Similarly, </w:t>
      </w:r>
      <w:r w:rsidRPr="00BF042C">
        <w:rPr>
          <w:rStyle w:val="StyleUnderline"/>
        </w:rPr>
        <w:t xml:space="preserve">actions that unnecessarily antagonize China </w:t>
      </w:r>
      <w:r w:rsidRPr="00BF042C">
        <w:rPr>
          <w:sz w:val="16"/>
        </w:rPr>
        <w:t xml:space="preserve">by suggesting it is a country that cannot be trusted or with which cooperation is pointless </w:t>
      </w:r>
      <w:r w:rsidRPr="00BF042C">
        <w:rPr>
          <w:rStyle w:val="StyleUnderline"/>
        </w:rPr>
        <w:t>carry the same perils.</w:t>
      </w:r>
      <w:r w:rsidRPr="00BF042C">
        <w:rPr>
          <w:sz w:val="16"/>
        </w:rPr>
        <w:t xml:space="preserve"> The </w:t>
      </w:r>
      <w:r w:rsidRPr="00BF042C">
        <w:rPr>
          <w:rStyle w:val="StyleUnderline"/>
        </w:rPr>
        <w:t>current rivalry</w:t>
      </w:r>
      <w:r w:rsidRPr="00BF042C">
        <w:rPr>
          <w:sz w:val="16"/>
        </w:rPr>
        <w:t xml:space="preserve">, troublesome as it is, </w:t>
      </w:r>
      <w:r w:rsidRPr="00BF042C">
        <w:rPr>
          <w:rStyle w:val="StyleUnderline"/>
        </w:rPr>
        <w:t xml:space="preserve">could be made much worse by </w:t>
      </w:r>
      <w:r w:rsidRPr="00B5108B">
        <w:rPr>
          <w:rStyle w:val="Emphasis"/>
        </w:rPr>
        <w:t>aggravating perceptions of hostility and threat</w:t>
      </w:r>
      <w:r w:rsidRPr="00BF042C">
        <w:rPr>
          <w:rStyle w:val="StyleUnderline"/>
        </w:rPr>
        <w:t>.</w:t>
      </w:r>
      <w:r w:rsidRPr="00BF042C">
        <w:rPr>
          <w:sz w:val="16"/>
        </w:rPr>
        <w:t xml:space="preserve"> Because the potential for crisis and conflict increase when bilateral relations become characterized by high degrees of enmity, threat, and competition, </w:t>
      </w:r>
      <w:r w:rsidRPr="00BF042C">
        <w:rPr>
          <w:rStyle w:val="StyleUnderline"/>
        </w:rPr>
        <w:t>confrontational</w:t>
      </w:r>
      <w:r w:rsidRPr="00BF042C">
        <w:rPr>
          <w:sz w:val="16"/>
        </w:rPr>
        <w:t xml:space="preserve"> Cold War–style policies </w:t>
      </w:r>
      <w:r w:rsidRPr="00BF042C">
        <w:rPr>
          <w:rStyle w:val="StyleUnderline"/>
        </w:rPr>
        <w:t xml:space="preserve">are likely to </w:t>
      </w:r>
      <w:r w:rsidRPr="00B5108B">
        <w:rPr>
          <w:rStyle w:val="Emphasis"/>
        </w:rPr>
        <w:t>exacerbate the rivalry and elevate the risk of war.</w:t>
      </w:r>
    </w:p>
    <w:p w:rsidR="0094414C" w:rsidRPr="0094414C" w:rsidRDefault="0094414C" w:rsidP="0094414C">
      <w:pPr>
        <w:pStyle w:val="Heading3"/>
      </w:pPr>
      <w:r>
        <w:t>--</w:t>
      </w:r>
      <w:proofErr w:type="spellStart"/>
      <w:r>
        <w:t>xt</w:t>
      </w:r>
      <w:proofErr w:type="spellEnd"/>
      <w:r>
        <w:t xml:space="preserve"> Multipolarity solves all impacts</w:t>
      </w:r>
    </w:p>
    <w:p w:rsidR="009E2B0B" w:rsidRDefault="009E2B0B" w:rsidP="009E2B0B">
      <w:pPr>
        <w:pStyle w:val="Heading4"/>
      </w:pPr>
      <w:r>
        <w:t xml:space="preserve">Multipolarity is </w:t>
      </w:r>
      <w:r>
        <w:rPr>
          <w:u w:val="single"/>
        </w:rPr>
        <w:t>net-better</w:t>
      </w:r>
      <w:r>
        <w:t xml:space="preserve"> in resolving existential risks</w:t>
      </w:r>
    </w:p>
    <w:p w:rsidR="009E2B0B" w:rsidRPr="00933913" w:rsidRDefault="009E2B0B" w:rsidP="009E2B0B">
      <w:r w:rsidRPr="00F31492">
        <w:rPr>
          <w:rStyle w:val="Style13ptBold"/>
        </w:rPr>
        <w:t>Burrell 18</w:t>
      </w:r>
      <w:r>
        <w:t xml:space="preserve"> - Montague Burton Professor of International Relations and a Fellow of Balliol College, Oxford (Andrew Burrell; “Ethics &amp; International Affairs, 32, no. 1”; “Beyond the BRICS: Power, Pluralism, and the Future of Global Order”; Cambridge Council for Ethics in International Affairs; pgs. 93-94; Accessed 7/9/2018)//TS</w:t>
      </w:r>
    </w:p>
    <w:p w:rsidR="009E2B0B" w:rsidRDefault="009E2B0B" w:rsidP="009E2B0B">
      <w:pPr>
        <w:rPr>
          <w:sz w:val="16"/>
        </w:rPr>
      </w:pPr>
      <w:r w:rsidRPr="00933913">
        <w:rPr>
          <w:sz w:val="16"/>
        </w:rPr>
        <w:t xml:space="preserve">Seen in this way the challenges to global order coming from the Western core reinforce the view that we live in a far more diverse world than was assumed twenty years ago, with more participants, and with a far greater range of voices and views. The resurgence of the right and the contestation within Western countries simply adds to the diversity of global international society. The </w:t>
      </w:r>
      <w:r w:rsidRPr="00F50AE2">
        <w:rPr>
          <w:rStyle w:val="StyleUnderline"/>
        </w:rPr>
        <w:t>international system is increasingly</w:t>
      </w:r>
      <w:r w:rsidRPr="00933913">
        <w:rPr>
          <w:sz w:val="16"/>
        </w:rPr>
        <w:t xml:space="preserve"> </w:t>
      </w:r>
      <w:r w:rsidRPr="00F50AE2">
        <w:rPr>
          <w:rStyle w:val="StyleUnderline"/>
        </w:rPr>
        <w:t xml:space="preserve">characterized by a </w:t>
      </w:r>
      <w:r w:rsidRPr="00F31492">
        <w:rPr>
          <w:rStyle w:val="Emphasis"/>
        </w:rPr>
        <w:t>diffusion of power</w:t>
      </w:r>
      <w:r w:rsidRPr="00F50AE2">
        <w:rPr>
          <w:rStyle w:val="StyleUnderline"/>
        </w:rPr>
        <w:t>, including</w:t>
      </w:r>
      <w:r w:rsidRPr="00933913">
        <w:rPr>
          <w:sz w:val="16"/>
        </w:rPr>
        <w:t xml:space="preserve"> but not limited to emerging and </w:t>
      </w:r>
      <w:r w:rsidRPr="00F50AE2">
        <w:rPr>
          <w:rStyle w:val="StyleUnderline"/>
        </w:rPr>
        <w:t>regional powers</w:t>
      </w:r>
      <w:r w:rsidRPr="00933913">
        <w:rPr>
          <w:sz w:val="16"/>
        </w:rPr>
        <w:t xml:space="preserve">; by a diffusion of preferences, </w:t>
      </w:r>
      <w:r w:rsidRPr="00F50AE2">
        <w:rPr>
          <w:rStyle w:val="StyleUnderline"/>
        </w:rPr>
        <w:t>with many more voices demanding to be heard</w:t>
      </w:r>
      <w:r w:rsidRPr="00933913">
        <w:rPr>
          <w:sz w:val="16"/>
        </w:rPr>
        <w:t xml:space="preserve"> both globally and within states as a result of globalization, democratization, and the backlash against globalization; and by a diffusion of ideas and values, with a reopening of the big questions of social, economic, and political organization that were supposedly brought to an end with the fall of the Soviet Union and the liberal ascendancy. Among these challenges the continued economic and developmental success of an illiberal and nondemocratic China poses the greatest ideological challenge to engrained Western liberal assumptions. The </w:t>
      </w:r>
      <w:r w:rsidRPr="00F50AE2">
        <w:rPr>
          <w:rStyle w:val="StyleUnderline"/>
        </w:rPr>
        <w:t>most crucial dimension of the “global” does not</w:t>
      </w:r>
      <w:r w:rsidRPr="00933913">
        <w:rPr>
          <w:sz w:val="16"/>
        </w:rPr>
        <w:t xml:space="preserve">, therefore, </w:t>
      </w:r>
      <w:r w:rsidRPr="00342274">
        <w:rPr>
          <w:rStyle w:val="StyleUnderline"/>
        </w:rPr>
        <w:t>lie in the nature of the problems (</w:t>
      </w:r>
      <w:r w:rsidRPr="00F31492">
        <w:rPr>
          <w:rStyle w:val="Emphasis"/>
        </w:rPr>
        <w:t>climate change</w:t>
      </w:r>
      <w:r w:rsidRPr="00342274">
        <w:rPr>
          <w:rStyle w:val="StyleUnderline"/>
        </w:rPr>
        <w:t xml:space="preserve">, </w:t>
      </w:r>
      <w:r w:rsidRPr="00F31492">
        <w:rPr>
          <w:rStyle w:val="Emphasis"/>
        </w:rPr>
        <w:t>nuclear proliferation</w:t>
      </w:r>
      <w:r w:rsidRPr="00342274">
        <w:rPr>
          <w:rStyle w:val="StyleUnderline"/>
        </w:rPr>
        <w:t>, etc.),</w:t>
      </w:r>
      <w:r w:rsidRPr="00933913">
        <w:rPr>
          <w:sz w:val="16"/>
        </w:rPr>
        <w:t xml:space="preserve"> or in notions of interdependence and globalization and the degree to which states, societies, and peoples everywhere are affected by global processes. </w:t>
      </w:r>
      <w:r w:rsidRPr="00342274">
        <w:rPr>
          <w:rStyle w:val="StyleUnderline"/>
        </w:rPr>
        <w:t xml:space="preserve">It lies rather in the increased capacity of a far </w:t>
      </w:r>
      <w:r w:rsidRPr="00F31492">
        <w:rPr>
          <w:rStyle w:val="Emphasis"/>
        </w:rPr>
        <w:t>wider range of states and social actors</w:t>
      </w:r>
      <w:r w:rsidRPr="00342274">
        <w:rPr>
          <w:rStyle w:val="StyleUnderline"/>
        </w:rPr>
        <w:t xml:space="preserve"> to become active subjects and agents in the politics and practices of global politics and different forms of ordering</w:t>
      </w:r>
      <w:r w:rsidRPr="00933913">
        <w:rPr>
          <w:sz w:val="16"/>
        </w:rPr>
        <w:t xml:space="preserve">, both around and beyond states. </w:t>
      </w:r>
      <w:r w:rsidRPr="00342274">
        <w:rPr>
          <w:rStyle w:val="StyleUnderline"/>
        </w:rPr>
        <w:t>It is the diffusion of agency and of political consciousness that has been the most important feature of the globalization of international society</w:t>
      </w:r>
      <w:r w:rsidRPr="00933913">
        <w:rPr>
          <w:sz w:val="16"/>
        </w:rPr>
        <w:t xml:space="preserve">. This means that the </w:t>
      </w:r>
      <w:r w:rsidRPr="00342274">
        <w:rPr>
          <w:rStyle w:val="StyleUnderline"/>
        </w:rPr>
        <w:t xml:space="preserve">historical self-understandings of a much wider and culturally </w:t>
      </w:r>
      <w:r w:rsidRPr="00F31492">
        <w:rPr>
          <w:rStyle w:val="Emphasis"/>
        </w:rPr>
        <w:t>diverse range of players</w:t>
      </w:r>
      <w:r w:rsidRPr="00342274">
        <w:rPr>
          <w:rStyle w:val="StyleUnderline"/>
        </w:rPr>
        <w:t xml:space="preserve"> need to be central to the </w:t>
      </w:r>
      <w:r w:rsidRPr="00F31492">
        <w:rPr>
          <w:rStyle w:val="Emphasis"/>
        </w:rPr>
        <w:t>theoretical and practical analysis of global politics</w:t>
      </w:r>
      <w:r w:rsidRPr="00342274">
        <w:rPr>
          <w:rStyle w:val="StyleUnderline"/>
        </w:rPr>
        <w:t>.</w:t>
      </w:r>
      <w:r w:rsidRPr="00933913">
        <w:rPr>
          <w:sz w:val="16"/>
        </w:rPr>
        <w:t xml:space="preserve"> Nothing has happened since the 2008 financial crisis to change this picture.</w:t>
      </w:r>
    </w:p>
    <w:p w:rsidR="009E2B0B" w:rsidRDefault="0094414C" w:rsidP="0094414C">
      <w:pPr>
        <w:pStyle w:val="Heading3"/>
      </w:pPr>
      <w:r>
        <w:t>--</w:t>
      </w:r>
      <w:proofErr w:type="spellStart"/>
      <w:r w:rsidR="00AD2FC7">
        <w:t>xt</w:t>
      </w:r>
      <w:proofErr w:type="spellEnd"/>
      <w:r w:rsidR="00AD2FC7">
        <w:t xml:space="preserve"> </w:t>
      </w:r>
      <w:r>
        <w:t>Liberal Order Bad</w:t>
      </w:r>
    </w:p>
    <w:p w:rsidR="009E2B0B" w:rsidRDefault="009E2B0B" w:rsidP="009E2B0B">
      <w:pPr>
        <w:pStyle w:val="Heading4"/>
      </w:pPr>
      <w:r>
        <w:t xml:space="preserve">Breaking free from the </w:t>
      </w:r>
      <w:r w:rsidRPr="00526722">
        <w:rPr>
          <w:u w:val="single"/>
        </w:rPr>
        <w:t>liberal-led order</w:t>
      </w:r>
      <w:r>
        <w:t xml:space="preserve"> is key to </w:t>
      </w:r>
      <w:r>
        <w:rPr>
          <w:u w:val="single"/>
        </w:rPr>
        <w:t>stabilize</w:t>
      </w:r>
      <w:r>
        <w:t xml:space="preserve"> existing power struggles</w:t>
      </w:r>
    </w:p>
    <w:p w:rsidR="009E2B0B" w:rsidRPr="00526722" w:rsidRDefault="009E2B0B" w:rsidP="009E2B0B">
      <w:r w:rsidRPr="00526722">
        <w:rPr>
          <w:rStyle w:val="Style13ptBold"/>
        </w:rPr>
        <w:t>Burrell 18</w:t>
      </w:r>
      <w:r w:rsidRPr="00526722">
        <w:t xml:space="preserve"> - Montague Burton Professor of International Relations and a Fellow of Balliol College, Oxford (Andrew Burrell; “Ethics &amp; International Affairs, 32, no. 1”; “Beyond the BRICS: Power, Pluralism, and the Future of Global Order”; Cambridge Council for Ethics in International Affairs; pgs. 9</w:t>
      </w:r>
      <w:r>
        <w:t>7-100</w:t>
      </w:r>
      <w:r w:rsidRPr="00526722">
        <w:t>; Accessed 7/9/2018)//TS</w:t>
      </w:r>
    </w:p>
    <w:p w:rsidR="009E2B0B" w:rsidRDefault="009E2B0B" w:rsidP="009E2B0B">
      <w:pPr>
        <w:rPr>
          <w:sz w:val="16"/>
        </w:rPr>
      </w:pPr>
      <w:r w:rsidRPr="00D75A9D">
        <w:rPr>
          <w:sz w:val="16"/>
        </w:rPr>
        <w:t xml:space="preserve">The third </w:t>
      </w:r>
      <w:r w:rsidRPr="000D6B15">
        <w:rPr>
          <w:rStyle w:val="StyleUnderline"/>
        </w:rPr>
        <w:t xml:space="preserve">reason for maintaining a </w:t>
      </w:r>
      <w:r w:rsidRPr="00526722">
        <w:rPr>
          <w:rStyle w:val="Emphasis"/>
        </w:rPr>
        <w:t>strong focus on the emerging world</w:t>
      </w:r>
      <w:r w:rsidRPr="000D6B15">
        <w:rPr>
          <w:rStyle w:val="StyleUnderline"/>
        </w:rPr>
        <w:t xml:space="preserve"> comes from the need to break free from</w:t>
      </w:r>
      <w:r w:rsidRPr="00D75A9D">
        <w:rPr>
          <w:sz w:val="16"/>
        </w:rPr>
        <w:t xml:space="preserve"> the dichotomizing </w:t>
      </w:r>
      <w:r w:rsidRPr="000D6B15">
        <w:rPr>
          <w:rStyle w:val="StyleUnderline"/>
        </w:rPr>
        <w:t>all-or-nothing debate surrounding the Western-led global liberal order and</w:t>
      </w:r>
      <w:r w:rsidRPr="00D75A9D">
        <w:rPr>
          <w:sz w:val="16"/>
        </w:rPr>
        <w:t xml:space="preserve"> to </w:t>
      </w:r>
      <w:r w:rsidRPr="000D6B15">
        <w:rPr>
          <w:rStyle w:val="StyleUnderline"/>
        </w:rPr>
        <w:t xml:space="preserve">reframe that debate in terms of a new </w:t>
      </w:r>
      <w:r w:rsidRPr="00495D06">
        <w:rPr>
          <w:rStyle w:val="Emphasis"/>
        </w:rPr>
        <w:t>pluralism that might be able to stabilize existing power struggles</w:t>
      </w:r>
      <w:r w:rsidRPr="00D75A9D">
        <w:rPr>
          <w:sz w:val="16"/>
        </w:rPr>
        <w:t xml:space="preserve"> and provide a basis for the accommodation of divergent values. A great deal of </w:t>
      </w:r>
      <w:r w:rsidRPr="000D6B15">
        <w:rPr>
          <w:rStyle w:val="StyleUnderline"/>
        </w:rPr>
        <w:t>liberal U.S. and European discussion</w:t>
      </w:r>
      <w:r w:rsidRPr="00D75A9D">
        <w:rPr>
          <w:sz w:val="16"/>
        </w:rPr>
        <w:t xml:space="preserve">, both political and academic, </w:t>
      </w:r>
      <w:r w:rsidRPr="001938A0">
        <w:rPr>
          <w:rStyle w:val="StyleUnderline"/>
        </w:rPr>
        <w:t>has been cast in terms of</w:t>
      </w:r>
      <w:r w:rsidRPr="00D75A9D">
        <w:rPr>
          <w:sz w:val="16"/>
        </w:rPr>
        <w:t xml:space="preserve"> a </w:t>
      </w:r>
      <w:r w:rsidRPr="001938A0">
        <w:rPr>
          <w:rStyle w:val="StyleUnderline"/>
        </w:rPr>
        <w:t>struggle between restoring, reviving, or protecting the highly dynamic and successful global liberal order of the post</w:t>
      </w:r>
      <w:r w:rsidRPr="00D75A9D">
        <w:rPr>
          <w:sz w:val="16"/>
        </w:rPr>
        <w:t xml:space="preserve">–cold war period on the one hand and the atavistic forces of nativism and nationalism on the other. Either we maintain faith in the existing order or we open the doors to a new dark age of geopolitical and civilizational conflict and anarchy. However, the </w:t>
      </w:r>
      <w:r w:rsidRPr="001938A0">
        <w:rPr>
          <w:rStyle w:val="StyleUnderline"/>
        </w:rPr>
        <w:t>idea that liberal global governance is the only or even the most important thing that stands between order and anarchy is deeply misleading</w:t>
      </w:r>
      <w:r w:rsidRPr="00D75A9D">
        <w:rPr>
          <w:sz w:val="16"/>
        </w:rPr>
        <w:t xml:space="preserve">. The developments sketched out above make it very difficult to think principally in terms of the restoration or recovery of the kinds of global liberal order that dominated academic, policy, and political debate in the post–cold war years. The intellectual foundations of much of the institutionalist writing on liberal global governance have been exposed as incomplete and often flawed. Those foundations implied a world in which distributional conflict is secondary to efficiency, in which institutions have internal logics of path-dependent development, and in which legitimate power depends on sets of values that have become very broadly accepted and embedded. So power conflicts and distribution were pushed into the background, while value conflict was subsumed within the pale language of preferences. The shared recognition of the problem to be solved, the shared sense of potential benefits from cooperation, the legitimacy of all the players around the table, and the existence of a shared language for communication and contracting were all simply assumed. The historical preconditions for this kind of view reflected a belief in the long-run modernizing dynamics of liberalism, which would work over time to mitigate ideological or cultural difference and divergence. Normatively, many will object to the idea that the liberal order should pull back in the face of negative developments and simply adjust to the apparent new realities of power. After all, the whole point of a liberal international legal order is to uphold the rule of law, even in periods when it may be under sustained challenge. The whole point of liberal cosmopolitanism is to continue to push out the normative boat. The fact that neither publics nor governments are willing to respond to the massive humanitarian catastrophes in Syria is precisely why humanitarianism as a motivating ideal is so important. And keeping alive the flame of human rights against the critics both from without and within is always going to be far more important in times of stress, of illiberalism, and of authoritarian pushback. That is when human rights matter. What is the alternative? The classical pluralist answer stressed the importance of managing value diversity and difference and the primacy of shared political understandings between and among the major states of the system. If we are going to </w:t>
      </w:r>
      <w:r w:rsidRPr="00495D06">
        <w:rPr>
          <w:rStyle w:val="StyleUnderline"/>
        </w:rPr>
        <w:t xml:space="preserve">adapt </w:t>
      </w:r>
      <w:r w:rsidRPr="00495D06">
        <w:rPr>
          <w:rStyle w:val="Emphasis"/>
        </w:rPr>
        <w:t>classical pluralism</w:t>
      </w:r>
      <w:r w:rsidRPr="00D75A9D">
        <w:rPr>
          <w:sz w:val="16"/>
        </w:rPr>
        <w:t xml:space="preserve"> to contemporary conditions, four themes need to be stressed. The first theme concerns power and the conditions of order. The </w:t>
      </w:r>
      <w:r w:rsidRPr="001938A0">
        <w:rPr>
          <w:rStyle w:val="StyleUnderline"/>
        </w:rPr>
        <w:t>old-fashioned “institutions” of international society</w:t>
      </w:r>
      <w:r w:rsidRPr="00D75A9D">
        <w:rPr>
          <w:sz w:val="16"/>
        </w:rPr>
        <w:t xml:space="preserve"> (the </w:t>
      </w:r>
      <w:r w:rsidRPr="001938A0">
        <w:rPr>
          <w:rStyle w:val="StyleUnderline"/>
        </w:rPr>
        <w:t xml:space="preserve">balance of </w:t>
      </w:r>
      <w:r w:rsidRPr="00B30EC4">
        <w:rPr>
          <w:rStyle w:val="StyleUnderline"/>
        </w:rPr>
        <w:t>power, great-power management, a pluralist and sovereignty-inflected international law, and shared normative understandings of war and violence</w:t>
      </w:r>
      <w:r w:rsidRPr="00D75A9D">
        <w:rPr>
          <w:sz w:val="16"/>
        </w:rPr>
        <w:t xml:space="preserve">) continue to </w:t>
      </w:r>
      <w:r w:rsidRPr="00B30EC4">
        <w:rPr>
          <w:rStyle w:val="StyleUnderline"/>
        </w:rPr>
        <w:t>matter</w:t>
      </w:r>
      <w:r w:rsidRPr="00D75A9D">
        <w:rPr>
          <w:sz w:val="16"/>
        </w:rPr>
        <w:t xml:space="preserve"> because, in the first place, a breakdown of institutions carries with it catastrophic dangers, and in the second place, </w:t>
      </w:r>
      <w:r w:rsidRPr="00495D06">
        <w:rPr>
          <w:rStyle w:val="Emphasis"/>
        </w:rPr>
        <w:t>stabilizing the power-political interests</w:t>
      </w:r>
      <w:r w:rsidRPr="00B30EC4">
        <w:rPr>
          <w:rStyle w:val="StyleUnderline"/>
        </w:rPr>
        <w:t xml:space="preserve"> of</w:t>
      </w:r>
      <w:r w:rsidRPr="00D75A9D">
        <w:rPr>
          <w:sz w:val="16"/>
        </w:rPr>
        <w:t xml:space="preserve"> the </w:t>
      </w:r>
      <w:r w:rsidRPr="00B30EC4">
        <w:rPr>
          <w:rStyle w:val="StyleUnderline"/>
        </w:rPr>
        <w:t>major players is crucial to the stability and effectiveness of</w:t>
      </w:r>
      <w:r w:rsidRPr="00D75A9D">
        <w:rPr>
          <w:sz w:val="16"/>
        </w:rPr>
        <w:t xml:space="preserve"> the elaborate </w:t>
      </w:r>
      <w:r w:rsidRPr="00495D06">
        <w:rPr>
          <w:rStyle w:val="Emphasis"/>
        </w:rPr>
        <w:t>multilateral institutions</w:t>
      </w:r>
      <w:r w:rsidRPr="00B30EC4">
        <w:rPr>
          <w:rStyle w:val="StyleUnderline"/>
        </w:rPr>
        <w:t xml:space="preserve"> needed to manage globalization, realize global justice, and tame global capitalism</w:t>
      </w:r>
      <w:r w:rsidRPr="00D75A9D">
        <w:rPr>
          <w:sz w:val="16"/>
        </w:rPr>
        <w:t xml:space="preserve">. A second theme concerns diversity and value conflict. One of the perennial attractions of a state-based, pluralist conception of international society is that it seems to provide one way—and perhaps the least bad way—of organizing global politics in a world where actual consensus on fundamental values is limited or where there is widespread skepticism as to how a cross-cultural morality might be grounded. If diversity and value conflict are such important features of international life, then we should seek to organize global politics in such a way as to give groups scope for collective self-government and cultural autonomy in their own affairs and to reduce the degree to which they will clash over how the world should be ordered. Values clash and collide and become politically more important to the extent that shifting power enables a greater range of global actors to give voice to their values. The third theme concerns the place of morality in international affairs and the need to constrain the place of moral values in foreign affairs. The old realist emphasis on the idea of an objective national interest has always been easy to criticize on empirical grounds. But, like so much in the world of the so-called “realists,” it expressed a normative idea: that international life will be better, or again less bad, if states try to put aside arguments about fundamental values or deep ideological commitments and instead concentrate on bargaining over limited interests; and that it might be possible to link the character of these interests to a shared understanding of legitimacy and legitimate foreign policy behavior. Of course, this involves mythmaking and hypocrisy; but it can also serve an important purpose, including a moral one. This leads to the fourth and most positive theme, namely, the argument that </w:t>
      </w:r>
      <w:r w:rsidRPr="00B30EC4">
        <w:rPr>
          <w:rStyle w:val="StyleUnderline"/>
        </w:rPr>
        <w:t xml:space="preserve">international society has the potential not just to help manage international conduct in a restrained way but also to create the conditions for a more </w:t>
      </w:r>
      <w:r w:rsidRPr="00495D06">
        <w:rPr>
          <w:rStyle w:val="Emphasis"/>
        </w:rPr>
        <w:t>legitimate and morally ambitious political community</w:t>
      </w:r>
      <w:r w:rsidRPr="00B30EC4">
        <w:rPr>
          <w:rStyle w:val="StyleUnderline"/>
        </w:rPr>
        <w:t xml:space="preserve"> to emerge: by providing a </w:t>
      </w:r>
      <w:r w:rsidRPr="00495D06">
        <w:rPr>
          <w:rStyle w:val="Emphasis"/>
        </w:rPr>
        <w:t>stable institutional framework</w:t>
      </w:r>
      <w:r w:rsidRPr="00D75A9D">
        <w:rPr>
          <w:sz w:val="16"/>
        </w:rPr>
        <w:t xml:space="preserve"> within which substantive norms can be negotiated; by developing a common language in which claims and counterclaims can be made and debated with some degree of accessibility and authority; and by embedding a set of formal rules that embody at least elements of equality and at least some restraints on the ambitions of the powerful. As I have suggested elsewhere, the threefold challenge involves moral accessibility, institutional stability, and effective political agency. And, as I have suggested earlier in this essay, we only tend to notice the importance of these foundational ordering ideas when they are under challenge. On this account—of course, rather easily idealized—international law and society can be viewed as a sociologically embedded transnational cultural practice in which claims and counterclaims can be articulated and debated and from which norms can emerge that can have at least some determinacy and argumentative purchase. Certainly, this kind of pluralist approach to global order raises many difficult questions. For all those who believe in the primacy of value-driven politics— whether on the Right or Left—it will appear as selling out. It involves many hard choices—for example about the conditions for regional nuclear stability in a Northeast Asia in which North Korean nuclear capacity cannot be destroyed or wished away; or about a regional order in the Middle East in which Iran is an accepted and legitimate power. And it cannot be simply a return to an old-style ordering based around great powers and classic Westphalian statecraft, both because of the structural changes and challenges embodied in globalization (including in what de-globalization might mean), and because of shifting notions of international political legitimacy</w:t>
      </w:r>
    </w:p>
    <w:p w:rsidR="009E2B0B" w:rsidRDefault="009E2B0B" w:rsidP="009E2B0B">
      <w:pPr>
        <w:rPr>
          <w:rStyle w:val="Emphasis"/>
        </w:rPr>
      </w:pPr>
    </w:p>
    <w:p w:rsidR="00AD2FC7" w:rsidRDefault="00AD2FC7" w:rsidP="00AD2FC7">
      <w:pPr>
        <w:pStyle w:val="Heading3"/>
      </w:pPr>
      <w:r>
        <w:t>--</w:t>
      </w:r>
      <w:proofErr w:type="spellStart"/>
      <w:r>
        <w:t>xt</w:t>
      </w:r>
      <w:proofErr w:type="spellEnd"/>
      <w:r>
        <w:t xml:space="preserve"> Trump Bad</w:t>
      </w:r>
    </w:p>
    <w:p w:rsidR="00AD2FC7" w:rsidRPr="00BE7D26" w:rsidRDefault="00AD2FC7" w:rsidP="00AD2FC7">
      <w:pPr>
        <w:pStyle w:val="Heading4"/>
      </w:pPr>
      <w:r w:rsidRPr="00BE7D26">
        <w:t>The pursuit of Trump’s foreign policy agenda undermines the legitimacy of US leadership within international institutions</w:t>
      </w:r>
    </w:p>
    <w:p w:rsidR="00AD2FC7" w:rsidRDefault="00AD2FC7" w:rsidP="00AD2FC7">
      <w:pPr>
        <w:rPr>
          <w:rStyle w:val="Style13ptBold"/>
        </w:rPr>
      </w:pPr>
      <w:r>
        <w:rPr>
          <w:rStyle w:val="Style13ptBold"/>
        </w:rPr>
        <w:t>Godbole ’18</w:t>
      </w:r>
    </w:p>
    <w:p w:rsidR="00AD2FC7" w:rsidRPr="002A523E" w:rsidRDefault="00AD2FC7" w:rsidP="00AD2FC7">
      <w:r w:rsidRPr="002A523E">
        <w:t>(</w:t>
      </w:r>
      <w:r>
        <w:t>Shruti Godbole, “</w:t>
      </w:r>
      <w:r w:rsidRPr="002A523E">
        <w:t>Changing nature of international order and the role of U.S.</w:t>
      </w:r>
      <w:r>
        <w:t xml:space="preserve">”, Friday, July 13, 2018, </w:t>
      </w:r>
      <w:hyperlink r:id="rId31" w:history="1">
        <w:r w:rsidRPr="00B14A1F">
          <w:rPr>
            <w:rStyle w:val="Hyperlink"/>
          </w:rPr>
          <w:t>https://www.brookings.edu/blog/up-front/2018/07/13/changing-nature-of-international-order-and-the-role-of-u-s/</w:t>
        </w:r>
      </w:hyperlink>
      <w:r>
        <w:t xml:space="preserve"> Date Accessed: 7/13/18, //EY</w:t>
      </w:r>
      <w:r w:rsidRPr="002A523E">
        <w:t>)</w:t>
      </w:r>
    </w:p>
    <w:p w:rsidR="00AD2FC7" w:rsidRPr="00372D5F" w:rsidRDefault="00AD2FC7" w:rsidP="00AD2FC7">
      <w:pPr>
        <w:rPr>
          <w:sz w:val="14"/>
        </w:rPr>
      </w:pPr>
      <w:r w:rsidRPr="00372D5F">
        <w:rPr>
          <w:sz w:val="14"/>
        </w:rPr>
        <w:t>Brookings India hosted an expert roundtable discussion with Bruce Jones, Vice President and Director of Foreign Policy Studies at the Brookings Institution in Washington, D.C., on the changing nature of the international order and the United States’ role. While the discussion was under the Chatham House Rule, and therefore was not for attribution, the key points of consensus are detailed below. U.S. President Donald Trump, many people believe, is not causing but is accelerating significant shifts in the international order.</w:t>
      </w:r>
      <w:r w:rsidRPr="00BF6B16">
        <w:rPr>
          <w:rStyle w:val="Emphasis"/>
        </w:rPr>
        <w:t xml:space="preserve"> In foreign policy, Trump appears to have a clear and defined world view that hinges on an inherent skepticism of the post-World War II alliance system and the multilateral order.</w:t>
      </w:r>
      <w:r w:rsidRPr="0091133D">
        <w:rPr>
          <w:rStyle w:val="StyleUnderline"/>
        </w:rPr>
        <w:t xml:space="preserve"> However, his foreign policy team does not always seem to share his world view. </w:t>
      </w:r>
      <w:r w:rsidRPr="00BF6B16">
        <w:rPr>
          <w:rStyle w:val="Emphasis"/>
        </w:rPr>
        <w:t>His rhetoric therefore may not be an actual representation of his administration’s policies.</w:t>
      </w:r>
      <w:r w:rsidRPr="00BF6B16">
        <w:rPr>
          <w:rStyle w:val="StyleUnderline"/>
        </w:rPr>
        <w:t xml:space="preserve"> To</w:t>
      </w:r>
      <w:r w:rsidRPr="00032E7B">
        <w:rPr>
          <w:rStyle w:val="StyleUnderline"/>
        </w:rPr>
        <w:t xml:space="preserve"> understand Trump, one needs to go beyond his hyperbolic statements and rhetoric and observe the intersection between his world views and that of his team of closest advisors.</w:t>
      </w:r>
      <w:r w:rsidRPr="00372D5F">
        <w:rPr>
          <w:sz w:val="14"/>
        </w:rPr>
        <w:t xml:space="preserve"> We see this interaction between Trump and his foreign policy team play out in different ways, in different issues and areas. </w:t>
      </w:r>
      <w:r w:rsidRPr="00BF6B16">
        <w:rPr>
          <w:rStyle w:val="StyleUnderline"/>
        </w:rPr>
        <w:t xml:space="preserve">On many areas such as the Middle East and Asia, Trump’s policies have been largely consistent with the traditional Republican foreign policy framework. Even on global issues such as withdrawal from the Paris climate agreement and the UN Human Rights Council (UNHRC), Trump is not too far outside the realm of traditional conservative foreign policy prescriptions. </w:t>
      </w:r>
      <w:r w:rsidRPr="00372D5F">
        <w:rPr>
          <w:sz w:val="14"/>
        </w:rPr>
        <w:t xml:space="preserve">The true departure from the traditional Republican position is mainly in the trade sphere. </w:t>
      </w:r>
      <w:r w:rsidRPr="00040E21">
        <w:rPr>
          <w:rStyle w:val="StyleUnderline"/>
        </w:rPr>
        <w:t xml:space="preserve">On Asia, despite Trump’s rhetoric, his foreign policy team has been able to implement its own worldview, underpinned by strong American </w:t>
      </w:r>
      <w:proofErr w:type="spellStart"/>
      <w:r w:rsidRPr="00040E21">
        <w:rPr>
          <w:rStyle w:val="StyleUnderline"/>
        </w:rPr>
        <w:t>defence</w:t>
      </w:r>
      <w:proofErr w:type="spellEnd"/>
      <w:r w:rsidRPr="00040E21">
        <w:rPr>
          <w:rStyle w:val="StyleUnderline"/>
        </w:rPr>
        <w:t xml:space="preserve"> posture in the region.</w:t>
      </w:r>
      <w:r w:rsidRPr="00372D5F">
        <w:rPr>
          <w:sz w:val="14"/>
        </w:rPr>
        <w:t xml:space="preserve"> There has actually been an increase in allocation of resources to American </w:t>
      </w:r>
      <w:proofErr w:type="spellStart"/>
      <w:r w:rsidRPr="00372D5F">
        <w:rPr>
          <w:sz w:val="14"/>
        </w:rPr>
        <w:t>defence</w:t>
      </w:r>
      <w:proofErr w:type="spellEnd"/>
      <w:r w:rsidRPr="00372D5F">
        <w:rPr>
          <w:sz w:val="14"/>
        </w:rPr>
        <w:t xml:space="preserve"> capabilities in Asia</w:t>
      </w:r>
      <w:r w:rsidRPr="00040E21">
        <w:rPr>
          <w:rStyle w:val="StyleUnderline"/>
        </w:rPr>
        <w:t xml:space="preserve">. An important underlying factor here is the deep skepticism within the American strategic, political, and economic communities of China and growing reluctance to continue </w:t>
      </w:r>
      <w:r w:rsidRPr="00CB182C">
        <w:rPr>
          <w:rStyle w:val="StyleUnderline"/>
        </w:rPr>
        <w:t xml:space="preserve">cooperating with it. Moving forward, the U.S.-China relationship will increasingly be </w:t>
      </w:r>
      <w:proofErr w:type="spellStart"/>
      <w:r w:rsidRPr="00CB182C">
        <w:rPr>
          <w:rStyle w:val="StyleUnderline"/>
        </w:rPr>
        <w:t>characterised</w:t>
      </w:r>
      <w:proofErr w:type="spellEnd"/>
      <w:r w:rsidRPr="00CB182C">
        <w:rPr>
          <w:rStyle w:val="StyleUnderline"/>
        </w:rPr>
        <w:t xml:space="preserve"> by tension, competition and even rivalry.</w:t>
      </w:r>
      <w:r w:rsidRPr="00372D5F">
        <w:rPr>
          <w:sz w:val="14"/>
        </w:rPr>
        <w:t xml:space="preserve"> In Europe, in spite of Trump’s anti-alliance world view and intrinsic suspicion of the European Union and NATO, his team has been able to push through troop redeployments in the east, increased arms to Ukraine, and sanctions on Russia. Although Trump has shown a willingness to cooperate with Putin, Democrats and Republicans alike uniformly oppose any kind of concessions to Russia. Trump’s foreign policy team is therefore willing and able to implement policies that are consistent with the traditional Republican worldview, disregarding Trump’s own agenda. The one area in foreign policy where views of Trump and his national security team actually converge is in the Middle East. There is overwhelming consensus within the strategic community, dominated by military veterans from various regional wars, that many of the region’s problems can be traced back to Iran, and that Tehran should be confronted and contained. There is also a belief that Israel needs to be protected at all costs. Trump is also truly distinctive in his worldview on trade and has managed to find a team that shares his protectionist views. We therefore see Trump’s rhetoric actually translating into policy in the trade sphere. This view on trade might be rational politically but is economically unreasonable given the interdependent nature of global supply chains. Nevertheless</w:t>
      </w:r>
      <w:r w:rsidRPr="006740F5">
        <w:rPr>
          <w:rStyle w:val="StyleUnderline"/>
        </w:rPr>
        <w:t xml:space="preserve">, Trump seems to have tapped into the atavist tendencies of American public opinion for political ends, with important implications for the international trade order. American leadership of the post-World War II order </w:t>
      </w:r>
      <w:r w:rsidRPr="006740F5">
        <w:rPr>
          <w:rStyle w:val="Emphasis"/>
        </w:rPr>
        <w:t>is being challenged by a China that is transactional and mercantilist in its approach</w:t>
      </w:r>
      <w:r w:rsidRPr="006740F5">
        <w:rPr>
          <w:rStyle w:val="StyleUnderline"/>
        </w:rPr>
        <w:t>. While China has been trying to assert its leadership in multilateral structures, it does not subscribe to the liberal values that created these structures.</w:t>
      </w:r>
      <w:r w:rsidRPr="00372D5F">
        <w:rPr>
          <w:sz w:val="14"/>
        </w:rPr>
        <w:t xml:space="preserve"> Complicating this situation is the fact that the U.S. and China are part of a common economic architecture, despite being strategic rivals</w:t>
      </w:r>
      <w:r w:rsidRPr="006740F5">
        <w:rPr>
          <w:rStyle w:val="StyleUnderline"/>
        </w:rPr>
        <w:t xml:space="preserve">. Therefore, we are now seeing an asymmetric bipolarity in the international order where the U.S. and China are not yet equal in terms of power, </w:t>
      </w:r>
      <w:r w:rsidRPr="006740F5">
        <w:rPr>
          <w:rStyle w:val="Emphasis"/>
        </w:rPr>
        <w:t>but China is clearly the second leading power</w:t>
      </w:r>
      <w:r w:rsidRPr="006740F5">
        <w:rPr>
          <w:rStyle w:val="StyleUnderline"/>
        </w:rPr>
        <w:t>.</w:t>
      </w:r>
      <w:r w:rsidRPr="00372D5F">
        <w:rPr>
          <w:sz w:val="14"/>
        </w:rPr>
        <w:t xml:space="preserve"> There is also significant distance between China and the other countries following it. Around China and the U.S., there does seem to be a multipolar structure with rough parity among states such as Germany, France, India, Japan, Russia and others. All these states, regional and global players in their own right, are trying to hedge their positions vis-à-vis the United States and China. </w:t>
      </w:r>
      <w:r w:rsidRPr="004D7062">
        <w:rPr>
          <w:rStyle w:val="Emphasis"/>
        </w:rPr>
        <w:t>This scenario is complicated by the fact that there is no security architecture that can adequately contain great power conflict and represent the interests of all relevant powers.</w:t>
      </w:r>
      <w:r w:rsidRPr="00372D5F">
        <w:rPr>
          <w:sz w:val="14"/>
        </w:rPr>
        <w:t xml:space="preserve"> </w:t>
      </w:r>
      <w:r w:rsidRPr="00372D5F">
        <w:rPr>
          <w:rStyle w:val="StyleUnderline"/>
        </w:rPr>
        <w:t xml:space="preserve">The international community will have to </w:t>
      </w:r>
      <w:proofErr w:type="spellStart"/>
      <w:r w:rsidRPr="00372D5F">
        <w:rPr>
          <w:rStyle w:val="StyleUnderline"/>
        </w:rPr>
        <w:t>conceptualise</w:t>
      </w:r>
      <w:proofErr w:type="spellEnd"/>
      <w:r w:rsidRPr="00372D5F">
        <w:rPr>
          <w:rStyle w:val="StyleUnderline"/>
        </w:rPr>
        <w:t xml:space="preserve"> and implement a new security architecture that is not dominated by institutions such as the UN Security Council or by western-led blocs such as the NATO, neither of which can be successful in containing great power tensions.</w:t>
      </w:r>
      <w:r w:rsidRPr="00372D5F">
        <w:rPr>
          <w:sz w:val="14"/>
        </w:rPr>
        <w:t xml:space="preserve"> An ideal international security structure will incorporate rising, constructive powers and thereby moderate great power conflict.</w:t>
      </w:r>
    </w:p>
    <w:p w:rsidR="00980D85" w:rsidRDefault="009E2B0B" w:rsidP="00980D85">
      <w:pPr>
        <w:pStyle w:val="Heading3"/>
      </w:pPr>
      <w:r>
        <w:t>--</w:t>
      </w:r>
      <w:proofErr w:type="spellStart"/>
      <w:r>
        <w:t>xt</w:t>
      </w:r>
      <w:proofErr w:type="spellEnd"/>
      <w:r>
        <w:t xml:space="preserve"> </w:t>
      </w:r>
      <w:r w:rsidR="00980D85">
        <w:t>Pursuit of Hegemony = Bad</w:t>
      </w:r>
    </w:p>
    <w:p w:rsidR="00980D85" w:rsidRPr="00980D85" w:rsidRDefault="00980D85" w:rsidP="00980D85">
      <w:pPr>
        <w:pStyle w:val="Heading4"/>
      </w:pPr>
      <w:r>
        <w:t>Their pursuit of hegemony causes all of their impacts</w:t>
      </w:r>
    </w:p>
    <w:p w:rsidR="00980D85" w:rsidRPr="00C731A8" w:rsidRDefault="00980D85" w:rsidP="00980D85">
      <w:r w:rsidRPr="00C731A8">
        <w:rPr>
          <w:rStyle w:val="Style13ptBold"/>
        </w:rPr>
        <w:t>Glaser 2018</w:t>
      </w:r>
      <w:r>
        <w:t xml:space="preserve"> - director of Foreign Policy Studies at the Cato Institute </w:t>
      </w:r>
      <w:r>
        <w:br/>
        <w:t>John, "Status Prestige, Activism and the Illusion of American Decline," The Washington Quarterly, 41:1, 173-197, DOI: 10.1080/0163660X.2018.1445903</w:t>
      </w:r>
    </w:p>
    <w:p w:rsidR="00980D85" w:rsidRDefault="00980D85" w:rsidP="00980D85">
      <w:r>
        <w:t xml:space="preserve">Too much of post–Cold War U.S. foreign policy has been driven by status and prestige concerns, or as Kennedy put it, the shadow, not the substance, of power. The foreign policy of the United States should be driven primarily by an objective assessment of its strategic position and the threats it faces to its physical security and economic well-being. Focusing on tangible material interests tends to weaken the motivation for rash interventionism in pursuit of unimportant, or unattainable, goals. By contrast, a </w:t>
      </w:r>
      <w:r w:rsidRPr="00C731A8">
        <w:rPr>
          <w:rStyle w:val="StyleUnderline"/>
        </w:rPr>
        <w:t>prestige-driven foreign policy encourages gratuitous expansionism and costly military policies that waste resources and inflate the significance of unimportant issues</w:t>
      </w:r>
      <w:r>
        <w:t>.</w:t>
      </w:r>
    </w:p>
    <w:p w:rsidR="00980D85" w:rsidRDefault="00980D85" w:rsidP="00980D85">
      <w:r w:rsidRPr="00C731A8">
        <w:rPr>
          <w:rStyle w:val="StyleUnderline"/>
        </w:rPr>
        <w:t>A grand strategy driven by status and prestige motivations is harmful for U.S. interests in several ways.</w:t>
      </w:r>
      <w:r>
        <w:t xml:space="preserve"> First, </w:t>
      </w:r>
      <w:r w:rsidRPr="00C731A8">
        <w:rPr>
          <w:rStyle w:val="StyleUnderline"/>
        </w:rPr>
        <w:t>it is an irrational basis for foreign policy that subordinates tangible security and economic interests to intangible image maintenanc</w:t>
      </w:r>
      <w:r>
        <w:t>e. Second, w</w:t>
      </w:r>
      <w:r w:rsidRPr="00C731A8">
        <w:rPr>
          <w:rStyle w:val="StyleUnderline"/>
        </w:rPr>
        <w:t xml:space="preserve">hile a status-driven foreign policy can be an effective way to flatter Americans’ inflated self-image, it sometimes has the opposite result abroad </w:t>
      </w:r>
      <w:r>
        <w:t xml:space="preserve">and, ironically, often </w:t>
      </w:r>
      <w:r w:rsidRPr="00C731A8">
        <w:rPr>
          <w:rStyle w:val="StyleUnderline"/>
        </w:rPr>
        <w:t>undermines America’s esteem among foreign audiences</w:t>
      </w:r>
      <w:r>
        <w:t xml:space="preserve">. Finally, </w:t>
      </w:r>
      <w:r w:rsidRPr="00C731A8">
        <w:rPr>
          <w:rStyle w:val="StyleUnderline"/>
        </w:rPr>
        <w:t>status and prestige motivations encourage activism at a time when U.S. foreign policy should be more restrained.</w:t>
      </w:r>
      <w:r>
        <w:t xml:space="preserve"> A few case studies will help illustrate these stated defects of a foreign policy strategy oriented around prestige.</w:t>
      </w:r>
    </w:p>
    <w:p w:rsidR="00980D85" w:rsidRDefault="00980D85" w:rsidP="00980D85">
      <w:r>
        <w:t xml:space="preserve">A status- or prestige-driven foreign policy is not only irrational in the sense of not maximizing utility, but also in that it is counterproductive to the desired goal of increased international respect and deference. For example, in a 1965 memorandum to the secretaries of state and defense, George Ball, Under Secretary of State from 1961-1966, argued that those insisting on continued involvement in Vietnam were erroneously linking tactical withdrawal with a loss of prestige.101 Ironically, the U.S. quagmire in Vietnam is precisely what tarnished American status and prestige in that era, both among domestic and foreign audiences </w:t>
      </w:r>
    </w:p>
    <w:p w:rsidR="00980D85" w:rsidRDefault="00980D85" w:rsidP="00980D85">
      <w:r>
        <w:t xml:space="preserve">The same irony </w:t>
      </w:r>
      <w:r w:rsidRPr="00C731A8">
        <w:rPr>
          <w:rStyle w:val="StyleUnderline"/>
        </w:rPr>
        <w:t>characterized the Bush administration’s 2003 invasion and occupation of Iraq. The invasion was at least in part meant to boost U.S. honor and prestige and reestablish America’s hegemonic status after the humiliation of the 9/11 attack</w:t>
      </w:r>
      <w:r>
        <w:t xml:space="preserve">s. But it actually damaged America’s standing in the international system, eliciting counter-balancing from rivals like Russia and China, and defiance from close allies such as France, who conspicuously opposed the war, and Turkey, a NATO ally who denied U.S. forces access to its bases and airspace. Public opinion of the United States in foreign countries sunk because of the war.102 A </w:t>
      </w:r>
      <w:proofErr w:type="spellStart"/>
      <w:r>
        <w:t>statusdriven</w:t>
      </w:r>
      <w:proofErr w:type="spellEnd"/>
      <w:r>
        <w:t xml:space="preserve"> foreign policy, therefore, probably delivered diminished, not enhanced, U.S. status.</w:t>
      </w:r>
    </w:p>
    <w:p w:rsidR="00980D85" w:rsidRPr="00C731A8" w:rsidRDefault="00980D85" w:rsidP="00980D85">
      <w:pPr>
        <w:rPr>
          <w:rStyle w:val="StyleUnderline"/>
        </w:rPr>
      </w:pPr>
      <w:r>
        <w:t>Finally</w:t>
      </w:r>
      <w:r w:rsidRPr="00C731A8">
        <w:rPr>
          <w:rStyle w:val="StyleUnderline"/>
        </w:rPr>
        <w:t>, status and prestige motivations have and continue to encourage the United States to maintain the expansive and costly grand strategy of primacy when its unprecedented physical security allows for retrenchment and a far more restrained foreign policy</w:t>
      </w:r>
      <w:r>
        <w:t xml:space="preserve">. One particularly troubling area </w:t>
      </w:r>
      <w:r w:rsidRPr="00C731A8">
        <w:rPr>
          <w:rStyle w:val="StyleUnderline"/>
        </w:rPr>
        <w:t>in this context is the U.S. posture in East Asia, where American military power is significant, but where China’s relative power is on the rise</w:t>
      </w:r>
      <w:r>
        <w:t>. The response in Washington to China has largely focused on boosting U.S. military assets in the region, reaffirming U.S. security commitments to China’s neighboring rivals, and challenging Chinese claims to a series of uninhabited rocks and shoals in the South China Sea that carry no strategic significance for the United States</w:t>
      </w:r>
      <w:r w:rsidRPr="00C731A8">
        <w:rPr>
          <w:rStyle w:val="StyleUnderline"/>
        </w:rPr>
        <w:t>. Beijing’s military buildup in recent years, especially its naval expansion and aircraft carrier project, has generated anxiety in Washington about American decline, but it does not pose a direct threat to the United State</w:t>
      </w:r>
      <w:r>
        <w:t xml:space="preserve">s.103 </w:t>
      </w:r>
      <w:r w:rsidRPr="00C731A8">
        <w:rPr>
          <w:rStyle w:val="StyleUnderline"/>
        </w:rPr>
        <w:t>The United States appears to insist on continued domination of the East Asia region,</w:t>
      </w:r>
      <w:r>
        <w:t xml:space="preserve"> not because China poses a threat to the physical security of the United States, or even its regional allies, but rather because the rise of China poses a threat to America’s status as the unipolar hegemon. </w:t>
      </w:r>
      <w:r w:rsidRPr="00C731A8">
        <w:rPr>
          <w:rStyle w:val="StyleUnderline"/>
        </w:rPr>
        <w:t xml:space="preserve">This seems to bear the markings of a status dilemma, </w:t>
      </w:r>
      <w:r>
        <w:t xml:space="preserve">where, as </w:t>
      </w:r>
      <w:proofErr w:type="spellStart"/>
      <w:r>
        <w:t>Schweller</w:t>
      </w:r>
      <w:proofErr w:type="spellEnd"/>
      <w:r>
        <w:t xml:space="preserve"> and Pu explain, “</w:t>
      </w:r>
      <w:r w:rsidRPr="00C731A8">
        <w:rPr>
          <w:rStyle w:val="StyleUnderline"/>
        </w:rPr>
        <w:t>competitive arming threatens the other’s status, not security.”</w:t>
      </w:r>
    </w:p>
    <w:p w:rsidR="00980D85" w:rsidRDefault="00980D85" w:rsidP="00980D85">
      <w:pPr>
        <w:rPr>
          <w:rStyle w:val="StyleUnderline"/>
        </w:rPr>
      </w:pPr>
      <w:r>
        <w:t xml:space="preserve">104 Wise strategy would counsel the United States to accommodate China’s rise, allow China’s neighbors to carry the burden of containing it, and unless and until China poses a substantive security threat, focus on enjoying strategic immunity in its own hemisphere.105 </w:t>
      </w:r>
      <w:r w:rsidRPr="00C731A8">
        <w:rPr>
          <w:rStyle w:val="StyleUnderline"/>
        </w:rPr>
        <w:t>Retrenchment would produce tangible security and economic benefits</w:t>
      </w:r>
      <w:r>
        <w:t xml:space="preserve">.106 </w:t>
      </w:r>
      <w:r w:rsidRPr="00C731A8">
        <w:rPr>
          <w:rStyle w:val="StyleUnderline"/>
        </w:rPr>
        <w:t>America’s preoccupation with its status as the peerless indispensable nation encourages costly risk-acceptant activism while discouraging prudent restraint</w:t>
      </w:r>
      <w:r>
        <w:t xml:space="preserve">. </w:t>
      </w:r>
      <w:r w:rsidRPr="00C731A8">
        <w:rPr>
          <w:rStyle w:val="StyleUnderline"/>
        </w:rPr>
        <w:t>Brushing aside this obsession with standing and self-image, and prioritizing objective material interests in foreign policy decision making, would save much unnecessarily expended blood and treasure.</w:t>
      </w:r>
    </w:p>
    <w:p w:rsidR="009E2B0B" w:rsidRDefault="009E2B0B" w:rsidP="009E2B0B">
      <w:pPr>
        <w:pStyle w:val="Heading3"/>
      </w:pPr>
      <w:r>
        <w:t>--</w:t>
      </w:r>
      <w:proofErr w:type="spellStart"/>
      <w:r>
        <w:t>xt</w:t>
      </w:r>
      <w:proofErr w:type="spellEnd"/>
      <w:r>
        <w:t xml:space="preserve"> </w:t>
      </w:r>
      <w:r>
        <w:t>Pursuit = War</w:t>
      </w:r>
    </w:p>
    <w:p w:rsidR="009E2B0B" w:rsidRPr="00C3576F" w:rsidRDefault="009E2B0B" w:rsidP="009E2B0B">
      <w:pPr>
        <w:pStyle w:val="Heading4"/>
        <w:rPr>
          <w:u w:val="single"/>
        </w:rPr>
      </w:pPr>
      <w:r>
        <w:t xml:space="preserve">Pursuit for primacy broods </w:t>
      </w:r>
      <w:r>
        <w:rPr>
          <w:u w:val="single"/>
        </w:rPr>
        <w:t>distrust</w:t>
      </w:r>
      <w:r>
        <w:t xml:space="preserve"> and </w:t>
      </w:r>
      <w:r>
        <w:rPr>
          <w:u w:val="single"/>
        </w:rPr>
        <w:t>hostility</w:t>
      </w:r>
      <w:r>
        <w:t xml:space="preserve"> – undermines </w:t>
      </w:r>
      <w:r>
        <w:rPr>
          <w:u w:val="single"/>
        </w:rPr>
        <w:t>stability</w:t>
      </w:r>
    </w:p>
    <w:p w:rsidR="009E2B0B" w:rsidRPr="001635FA" w:rsidRDefault="009E2B0B" w:rsidP="009E2B0B">
      <w:proofErr w:type="spellStart"/>
      <w:r w:rsidRPr="00CC5CA0">
        <w:rPr>
          <w:rStyle w:val="Style13ptBold"/>
        </w:rPr>
        <w:t>Fettweis</w:t>
      </w:r>
      <w:proofErr w:type="spellEnd"/>
      <w:r w:rsidRPr="00CC5CA0">
        <w:rPr>
          <w:rStyle w:val="Style13ptBold"/>
        </w:rPr>
        <w:t xml:space="preserve"> 13</w:t>
      </w:r>
      <w:r>
        <w:t xml:space="preserve"> - Associate Professor of Political Science at Tulane University (Christopher J. </w:t>
      </w:r>
      <w:proofErr w:type="spellStart"/>
      <w:r>
        <w:t>Fettweis</w:t>
      </w:r>
      <w:proofErr w:type="spellEnd"/>
      <w:r>
        <w:t>; “The Pathologies of Power: Fear, Honor, Glory, and Hubris in U.S. Foreign Policy”; Cambridge University Press; pgs. 161-163//TS</w:t>
      </w:r>
    </w:p>
    <w:p w:rsidR="009E2B0B" w:rsidRDefault="009E2B0B" w:rsidP="009E2B0B">
      <w:pPr>
        <w:rPr>
          <w:sz w:val="16"/>
        </w:rPr>
      </w:pPr>
      <w:r w:rsidRPr="001635FA">
        <w:rPr>
          <w:sz w:val="16"/>
        </w:rPr>
        <w:t xml:space="preserve">The </w:t>
      </w:r>
      <w:r w:rsidRPr="00DA37EC">
        <w:rPr>
          <w:rStyle w:val="StyleUnderline"/>
        </w:rPr>
        <w:t>competition for national glory</w:t>
      </w:r>
      <w:r w:rsidRPr="001635FA">
        <w:rPr>
          <w:sz w:val="16"/>
        </w:rPr>
        <w:t xml:space="preserve"> would be rather harmless if there were no substantial costs associated with it. Unfortunately, however, its </w:t>
      </w:r>
      <w:r w:rsidRPr="00DA37EC">
        <w:rPr>
          <w:rStyle w:val="StyleUnderline"/>
        </w:rPr>
        <w:t>effects are rarely neutral</w:t>
      </w:r>
      <w:r w:rsidRPr="001635FA">
        <w:rPr>
          <w:sz w:val="16"/>
        </w:rPr>
        <w:t xml:space="preserve">. Like the credibility imperative, </w:t>
      </w:r>
      <w:r w:rsidRPr="00DA37EC">
        <w:rPr>
          <w:rStyle w:val="StyleUnderline"/>
        </w:rPr>
        <w:t xml:space="preserve">competition increases </w:t>
      </w:r>
      <w:r w:rsidRPr="00FA7579">
        <w:rPr>
          <w:rStyle w:val="Emphasis"/>
        </w:rPr>
        <w:t>belligerent behavior</w:t>
      </w:r>
      <w:r w:rsidRPr="00DA37EC">
        <w:rPr>
          <w:rStyle w:val="StyleUnderline"/>
        </w:rPr>
        <w:t xml:space="preserve"> and </w:t>
      </w:r>
      <w:r w:rsidRPr="00FA7579">
        <w:rPr>
          <w:rStyle w:val="Emphasis"/>
        </w:rPr>
        <w:t>discourages cooperation</w:t>
      </w:r>
      <w:r w:rsidRPr="001635FA">
        <w:rPr>
          <w:sz w:val="16"/>
        </w:rPr>
        <w:t xml:space="preserve">. Research on the interpersonal effects of competition helps explain how the </w:t>
      </w:r>
      <w:r w:rsidRPr="00DA37EC">
        <w:rPr>
          <w:rStyle w:val="StyleUnderline"/>
        </w:rPr>
        <w:t>insistence on viewing the international system as a competitive environment</w:t>
      </w:r>
      <w:r w:rsidRPr="001635FA">
        <w:rPr>
          <w:sz w:val="16"/>
        </w:rPr>
        <w:t xml:space="preserve"> can </w:t>
      </w:r>
      <w:r w:rsidRPr="00DA37EC">
        <w:rPr>
          <w:rStyle w:val="StyleUnderline"/>
        </w:rPr>
        <w:t>exacerbate</w:t>
      </w:r>
      <w:r w:rsidRPr="001635FA">
        <w:rPr>
          <w:sz w:val="16"/>
        </w:rPr>
        <w:t xml:space="preserve"> at least three interrelated </w:t>
      </w:r>
      <w:r w:rsidRPr="00142752">
        <w:rPr>
          <w:rStyle w:val="StyleUnderline"/>
        </w:rPr>
        <w:t xml:space="preserve">perceptions - of self, others, and the nature of the system - each of which can be </w:t>
      </w:r>
      <w:r w:rsidRPr="00FA7579">
        <w:rPr>
          <w:rStyle w:val="Emphasis"/>
        </w:rPr>
        <w:t>poisonous</w:t>
      </w:r>
      <w:r w:rsidRPr="00142752">
        <w:rPr>
          <w:rStyle w:val="StyleUnderline"/>
        </w:rPr>
        <w:t xml:space="preserve"> to</w:t>
      </w:r>
      <w:r w:rsidRPr="001635FA">
        <w:rPr>
          <w:sz w:val="16"/>
        </w:rPr>
        <w:t xml:space="preserve"> the pursuit of </w:t>
      </w:r>
      <w:r w:rsidRPr="00142752">
        <w:rPr>
          <w:rStyle w:val="StyleUnderline"/>
        </w:rPr>
        <w:t>national interests</w:t>
      </w:r>
      <w:r w:rsidRPr="001635FA">
        <w:rPr>
          <w:sz w:val="16"/>
        </w:rPr>
        <w:t xml:space="preserve">. First, </w:t>
      </w:r>
      <w:r w:rsidRPr="00142752">
        <w:rPr>
          <w:rStyle w:val="StyleUnderline"/>
        </w:rPr>
        <w:t xml:space="preserve">competition affects the way actors view themselves, encouraging </w:t>
      </w:r>
      <w:r w:rsidRPr="00FA7579">
        <w:rPr>
          <w:rStyle w:val="Emphasis"/>
        </w:rPr>
        <w:t>egocentrism</w:t>
      </w:r>
      <w:r w:rsidRPr="00142752">
        <w:rPr>
          <w:rStyle w:val="StyleUnderline"/>
        </w:rPr>
        <w:t xml:space="preserve"> and </w:t>
      </w:r>
      <w:r w:rsidRPr="00FA7579">
        <w:rPr>
          <w:rStyle w:val="Emphasis"/>
        </w:rPr>
        <w:t>self-oriented action</w:t>
      </w:r>
      <w:r w:rsidRPr="00142752">
        <w:rPr>
          <w:rStyle w:val="StyleUnderline"/>
        </w:rPr>
        <w:t>.</w:t>
      </w:r>
      <w:r w:rsidRPr="001635FA">
        <w:rPr>
          <w:sz w:val="16"/>
        </w:rPr>
        <w:t xml:space="preserve"> The focus of competitors will naturally drift inward, toward what they feel is necessary for victory, which puts the needs of others a poor second. Sports psychologist Dorcas Butt noted that the "character of the competitive athlete becomes increasingly undesirable as he or she develops an intense egocentric orientation with rigid psychological defenses and insensitivity. Obsession with his or her own winning status dominates the athlete's being."56 The people of the United States need little reason to become more self-obsessed than they already are. Second, </w:t>
      </w:r>
      <w:r w:rsidRPr="00142752">
        <w:rPr>
          <w:rStyle w:val="StyleUnderline"/>
        </w:rPr>
        <w:t>competition breeds unfavorable views of the character and intentions of the other, identifying all as potential rivals</w:t>
      </w:r>
      <w:r w:rsidRPr="001635FA">
        <w:rPr>
          <w:sz w:val="16"/>
        </w:rPr>
        <w:t xml:space="preserve">. Mitt Romney was guilty of this when he emphasized his experience in the business world and extrapolated lessons he learned in that competitive environment to international politics in his campaign memoir, as if microeconomics were the direct equivalent of geopolitics. He referred to China and Russia as political "competitors" throughout the book and on the stump during his 2012 presidential campaign.57 These were rivals to be defeated, in his calculation, rather than relationships to be managed. Like many American leaders, Romney was unable to differentiate between those realms where competition could be useful from those where it is not. Not only do competitors assume that others harbor malign intentions and act accordingly, but they tend to envy winners and hold contempt for losers. "In an extremely competitive society," argued Richard Payne, "where victory is widely seen as the ultimate determinant of what is right, just, and good, defeat is tantamount to evil."58 Winning is sometimes seen as just rewards for effort, preparation, and talent, while losers are thought to have brought their condition on themselves and deserve no sympathy. As a result, Americans feel that the United States has achieved its position of dominance not by geographic gifts of isolation, resources, and weak neighbors, but through hard work, smart choices, and God's grace. The other states of the world have earned their lower status and our (perhaps subconscious) contempt rather than empathy. Finally, </w:t>
      </w:r>
      <w:r w:rsidRPr="00142752">
        <w:rPr>
          <w:rStyle w:val="StyleUnderline"/>
        </w:rPr>
        <w:t>competition between states shapes the way they perceive the system. Actors in competition</w:t>
      </w:r>
      <w:r w:rsidRPr="001635FA">
        <w:rPr>
          <w:sz w:val="16"/>
        </w:rPr>
        <w:t xml:space="preserve"> naturally </w:t>
      </w:r>
      <w:r w:rsidRPr="00FA7579">
        <w:rPr>
          <w:rStyle w:val="Emphasis"/>
        </w:rPr>
        <w:t>distrust one another</w:t>
      </w:r>
      <w:r w:rsidRPr="00142752">
        <w:rPr>
          <w:rStyle w:val="StyleUnderline"/>
        </w:rPr>
        <w:t>, and relations between them are likely</w:t>
      </w:r>
      <w:r w:rsidRPr="001635FA">
        <w:rPr>
          <w:sz w:val="16"/>
        </w:rPr>
        <w:t xml:space="preserve"> more </w:t>
      </w:r>
      <w:r w:rsidRPr="00FA7579">
        <w:rPr>
          <w:rStyle w:val="Emphasis"/>
        </w:rPr>
        <w:t>hostile</w:t>
      </w:r>
      <w:r w:rsidRPr="001635FA">
        <w:rPr>
          <w:sz w:val="16"/>
        </w:rPr>
        <w:t xml:space="preserve"> than necessary. Deutsch argued that both sides in competitive relationships are predisposed to regard the other negatively, "to have a suspicious, hostile, exploitative attitude toward the other, to be psychologically closed to the other, to be aggressive and defensive toward the other, to seek advantage and superiority for self and disadvantage and inferiority for the other, to see the other as opposed to oneself and basically different, and so on. One is predisposed to expect the other to have the same orientation. "59 </w:t>
      </w:r>
      <w:r w:rsidRPr="00142752">
        <w:rPr>
          <w:rStyle w:val="StyleUnderline"/>
        </w:rPr>
        <w:t xml:space="preserve">Leaders who believe that their states are operating in a competitive, </w:t>
      </w:r>
      <w:r w:rsidRPr="00FA7579">
        <w:rPr>
          <w:rStyle w:val="Emphasis"/>
        </w:rPr>
        <w:t>dog-eat-dog world</w:t>
      </w:r>
      <w:r w:rsidRPr="00142752">
        <w:rPr>
          <w:rStyle w:val="StyleUnderline"/>
        </w:rPr>
        <w:t xml:space="preserve"> perceive</w:t>
      </w:r>
      <w:r w:rsidRPr="001635FA">
        <w:rPr>
          <w:sz w:val="16"/>
        </w:rPr>
        <w:t xml:space="preserve"> the </w:t>
      </w:r>
      <w:r w:rsidRPr="00142752">
        <w:rPr>
          <w:rStyle w:val="StyleUnderline"/>
        </w:rPr>
        <w:t xml:space="preserve">intentions and motivation of others as </w:t>
      </w:r>
      <w:r w:rsidRPr="00FA7579">
        <w:rPr>
          <w:rStyle w:val="Emphasis"/>
        </w:rPr>
        <w:t>ominous</w:t>
      </w:r>
      <w:r w:rsidRPr="00142752">
        <w:rPr>
          <w:rStyle w:val="StyleUnderline"/>
        </w:rPr>
        <w:t xml:space="preserve">, </w:t>
      </w:r>
      <w:r w:rsidRPr="00FA7579">
        <w:rPr>
          <w:rStyle w:val="Emphasis"/>
        </w:rPr>
        <w:t>threatening</w:t>
      </w:r>
      <w:r w:rsidRPr="00142752">
        <w:rPr>
          <w:rStyle w:val="StyleUnderline"/>
        </w:rPr>
        <w:t xml:space="preserve">, and </w:t>
      </w:r>
      <w:r w:rsidRPr="00FA7579">
        <w:rPr>
          <w:rStyle w:val="Emphasis"/>
        </w:rPr>
        <w:t>devious</w:t>
      </w:r>
      <w:r w:rsidRPr="001635FA">
        <w:rPr>
          <w:sz w:val="16"/>
        </w:rPr>
        <w:t xml:space="preserve">. They are also tempted to welcome such a perception, in the belief that it will bring out their best. Vince Lombardi once noted that to compete one needed a fire, and that "there is nothing that stokes fires like hate."60 </w:t>
      </w:r>
      <w:r w:rsidRPr="001635FA">
        <w:rPr>
          <w:rStyle w:val="StyleUnderline"/>
        </w:rPr>
        <w:t>Once members become convinced that the system is inherently competitive, they quickly learn to perceive threats and assume the worst in other members</w:t>
      </w:r>
      <w:r w:rsidRPr="001635FA">
        <w:rPr>
          <w:sz w:val="16"/>
        </w:rPr>
        <w:t xml:space="preserve">. In other words, competition exacerbates the already strong American tendency to think in Manichaean terms, to see the world as a battle between good and evil, black versus white. "Dichotomous thinking is both conducive to and a consequence of competing," argued Kohn. "Those inclined to see the world in an either I or fashion will be attracted to the competition, but, by the same token, competition will help to shape such an orientation."61 Rarely are international affairs that simple. </w:t>
      </w:r>
      <w:r w:rsidRPr="001635FA">
        <w:rPr>
          <w:rStyle w:val="StyleUnderline"/>
        </w:rPr>
        <w:t>Dichotomous perceptions</w:t>
      </w:r>
      <w:r w:rsidRPr="001635FA">
        <w:rPr>
          <w:sz w:val="16"/>
        </w:rPr>
        <w:t xml:space="preserve">, while sometimes not completely mistaken, often </w:t>
      </w:r>
      <w:r w:rsidRPr="001635FA">
        <w:rPr>
          <w:rStyle w:val="StyleUnderline"/>
        </w:rPr>
        <w:t xml:space="preserve">lead to </w:t>
      </w:r>
      <w:r w:rsidRPr="00FA7579">
        <w:rPr>
          <w:rStyle w:val="Emphasis"/>
        </w:rPr>
        <w:t>national folly</w:t>
      </w:r>
      <w:r w:rsidRPr="001635FA">
        <w:rPr>
          <w:sz w:val="16"/>
        </w:rPr>
        <w:t xml:space="preserve">. It is also worth noting that the </w:t>
      </w:r>
      <w:r w:rsidRPr="001635FA">
        <w:rPr>
          <w:rStyle w:val="StyleUnderline"/>
        </w:rPr>
        <w:t>prestige imperative tends to inspire unnecessarily high intensity levels in actions it helps to motivate</w:t>
      </w:r>
      <w:r w:rsidRPr="001635FA">
        <w:rPr>
          <w:sz w:val="16"/>
        </w:rPr>
        <w:t xml:space="preserve">. Since glory is won only through the perceptions of others, </w:t>
      </w:r>
      <w:r w:rsidRPr="001635FA">
        <w:rPr>
          <w:rStyle w:val="StyleUnderline"/>
        </w:rPr>
        <w:t>actors will tend to be insecure about the effectiveness of their attempts to win it.</w:t>
      </w:r>
      <w:r w:rsidRPr="001635FA">
        <w:rPr>
          <w:sz w:val="16"/>
        </w:rPr>
        <w:t xml:space="preserve"> Insecure actors overcompensate. They </w:t>
      </w:r>
      <w:r w:rsidRPr="001635FA">
        <w:rPr>
          <w:rStyle w:val="StyleUnderline"/>
        </w:rPr>
        <w:t>do more to achieve their goals than</w:t>
      </w:r>
      <w:r w:rsidRPr="001635FA">
        <w:rPr>
          <w:sz w:val="16"/>
        </w:rPr>
        <w:t xml:space="preserve"> may be </w:t>
      </w:r>
      <w:r w:rsidRPr="001635FA">
        <w:rPr>
          <w:rStyle w:val="StyleUnderline"/>
        </w:rPr>
        <w:t>necessary</w:t>
      </w:r>
      <w:r w:rsidRPr="001635FA">
        <w:rPr>
          <w:sz w:val="16"/>
        </w:rPr>
        <w:t xml:space="preserve"> to make the outcome, which is uncomfortably outside of their control, more likely to occur. Thus the passion (and </w:t>
      </w:r>
      <w:r w:rsidRPr="001635FA">
        <w:rPr>
          <w:rStyle w:val="StyleUnderline"/>
        </w:rPr>
        <w:t>violence</w:t>
      </w:r>
      <w:r w:rsidRPr="001635FA">
        <w:rPr>
          <w:sz w:val="16"/>
        </w:rPr>
        <w:t xml:space="preserve">) inspired by the prestige imperative </w:t>
      </w:r>
      <w:r w:rsidRPr="001635FA">
        <w:rPr>
          <w:rStyle w:val="StyleUnderline"/>
        </w:rPr>
        <w:t>is apt to be disproportionate to the goal at hand</w:t>
      </w:r>
      <w:r w:rsidRPr="001635FA">
        <w:rPr>
          <w:sz w:val="16"/>
        </w:rPr>
        <w:t xml:space="preserve">. 62 Centuries ago, Hobbes recognized that the </w:t>
      </w:r>
      <w:r w:rsidRPr="00FA7579">
        <w:rPr>
          <w:rStyle w:val="Emphasis"/>
        </w:rPr>
        <w:t>pursuit of prestige is an enemy of political stability</w:t>
      </w:r>
      <w:r w:rsidRPr="001635FA">
        <w:rPr>
          <w:sz w:val="16"/>
        </w:rPr>
        <w:t>. 63 That insight remains true today, whether or not modern states recognize it to be so. To the extent that it can be minimized, especially in the unipolar power, the world will be a more stable, more rational place. The most powerful members of any system have a disproportionate effect upon its rules, norms, and overall character. Unfortunately, today the United States is the most glory</w:t>
      </w:r>
      <w:r>
        <w:rPr>
          <w:sz w:val="16"/>
        </w:rPr>
        <w:t xml:space="preserve"> </w:t>
      </w:r>
      <w:r w:rsidRPr="001635FA">
        <w:rPr>
          <w:sz w:val="16"/>
        </w:rPr>
        <w:t>obsessed, most competitive country of them all.</w:t>
      </w:r>
    </w:p>
    <w:p w:rsidR="009E2B0B" w:rsidRDefault="009E2B0B" w:rsidP="009E2B0B">
      <w:pPr>
        <w:rPr>
          <w:rStyle w:val="Emphasis"/>
        </w:rPr>
      </w:pPr>
    </w:p>
    <w:p w:rsidR="009E2B0B" w:rsidRDefault="009E2B0B" w:rsidP="009E2B0B">
      <w:pPr>
        <w:pStyle w:val="Heading4"/>
      </w:pPr>
      <w:r>
        <w:t xml:space="preserve">Strive for </w:t>
      </w:r>
      <w:r>
        <w:rPr>
          <w:u w:val="single"/>
        </w:rPr>
        <w:t>international credibility</w:t>
      </w:r>
      <w:r>
        <w:t xml:space="preserve"> encourages </w:t>
      </w:r>
      <w:r>
        <w:rPr>
          <w:u w:val="single"/>
        </w:rPr>
        <w:t>hawkish belligerence</w:t>
      </w:r>
      <w:r>
        <w:t xml:space="preserve"> – recreates their impacts</w:t>
      </w:r>
    </w:p>
    <w:p w:rsidR="009E2B0B" w:rsidRDefault="009E2B0B" w:rsidP="009E2B0B">
      <w:proofErr w:type="spellStart"/>
      <w:r w:rsidRPr="00CC5CA0">
        <w:rPr>
          <w:rStyle w:val="Style13ptBold"/>
        </w:rPr>
        <w:t>Fettweis</w:t>
      </w:r>
      <w:proofErr w:type="spellEnd"/>
      <w:r w:rsidRPr="00CC5CA0">
        <w:rPr>
          <w:rStyle w:val="Style13ptBold"/>
        </w:rPr>
        <w:t xml:space="preserve"> 13</w:t>
      </w:r>
      <w:r>
        <w:t xml:space="preserve"> - Associate Professor of Political Science at Tulane University (Christopher J. </w:t>
      </w:r>
      <w:proofErr w:type="spellStart"/>
      <w:r>
        <w:t>Fettweis</w:t>
      </w:r>
      <w:proofErr w:type="spellEnd"/>
      <w:r>
        <w:t>; “The Pathologies of Power: Fear, Honor, Glory, and Hubris in U.S. Foreign Policy”; Cambridge University Press; pgs. 105-108)//TS</w:t>
      </w:r>
    </w:p>
    <w:p w:rsidR="009E2B0B" w:rsidRPr="00D65C74" w:rsidRDefault="009E2B0B" w:rsidP="009E2B0B">
      <w:pPr>
        <w:rPr>
          <w:rStyle w:val="StyleUnderline"/>
        </w:rPr>
      </w:pPr>
      <w:r w:rsidRPr="00D65C74">
        <w:rPr>
          <w:sz w:val="16"/>
        </w:rPr>
        <w:t xml:space="preserve">The </w:t>
      </w:r>
      <w:r w:rsidRPr="00D65C74">
        <w:rPr>
          <w:rStyle w:val="StyleUnderline"/>
        </w:rPr>
        <w:t>credibility imperative</w:t>
      </w:r>
      <w:r w:rsidRPr="00D65C74">
        <w:rPr>
          <w:sz w:val="16"/>
        </w:rPr>
        <w:t xml:space="preserve"> has three observable effects on foreign policy discourse: like honor, it </w:t>
      </w:r>
      <w:r w:rsidRPr="00D65C74">
        <w:rPr>
          <w:rStyle w:val="StyleUnderline"/>
        </w:rPr>
        <w:t xml:space="preserve">counsels </w:t>
      </w:r>
      <w:r w:rsidRPr="00D65C74">
        <w:rPr>
          <w:rStyle w:val="Emphasis"/>
        </w:rPr>
        <w:t>stubborn belligerence</w:t>
      </w:r>
      <w:r w:rsidRPr="00D65C74">
        <w:rPr>
          <w:sz w:val="16"/>
        </w:rPr>
        <w:t xml:space="preserve">; second, it </w:t>
      </w:r>
      <w:r w:rsidRPr="00D65C74">
        <w:rPr>
          <w:rStyle w:val="StyleUnderline"/>
        </w:rPr>
        <w:t>leads to worst-case-scenario thinking, producing</w:t>
      </w:r>
      <w:r w:rsidRPr="00D65C74">
        <w:rPr>
          <w:sz w:val="16"/>
        </w:rPr>
        <w:t xml:space="preserve"> at times astonishing </w:t>
      </w:r>
      <w:r w:rsidRPr="00D65C74">
        <w:rPr>
          <w:rStyle w:val="StyleUnderline"/>
        </w:rPr>
        <w:t xml:space="preserve">hyperbole and illogic; and </w:t>
      </w:r>
      <w:r w:rsidRPr="00D65C74">
        <w:rPr>
          <w:sz w:val="16"/>
        </w:rPr>
        <w:t xml:space="preserve">third, its employment in a debate strongly </w:t>
      </w:r>
      <w:r w:rsidRPr="00D65C74">
        <w:rPr>
          <w:rStyle w:val="StyleUnderline"/>
        </w:rPr>
        <w:t>indicates</w:t>
      </w:r>
      <w:r w:rsidRPr="00D65C74">
        <w:rPr>
          <w:sz w:val="16"/>
        </w:rPr>
        <w:t xml:space="preserve"> that </w:t>
      </w:r>
      <w:r w:rsidRPr="00D65C74">
        <w:rPr>
          <w:rStyle w:val="StyleUnderline"/>
        </w:rPr>
        <w:t>no tangible, measurable national interests are otherwise at stake. All of these drive</w:t>
      </w:r>
      <w:r w:rsidRPr="00D65C74">
        <w:rPr>
          <w:sz w:val="16"/>
        </w:rPr>
        <w:t xml:space="preserve"> the "battlefield of beliefs" in </w:t>
      </w:r>
      <w:r w:rsidRPr="00D65C74">
        <w:rPr>
          <w:rStyle w:val="Emphasis"/>
        </w:rPr>
        <w:t>pathological directions</w:t>
      </w:r>
      <w:r w:rsidRPr="00D65C74">
        <w:rPr>
          <w:rStyle w:val="StyleUnderline"/>
        </w:rPr>
        <w:t xml:space="preserve">, making </w:t>
      </w:r>
      <w:r w:rsidRPr="00D65C74">
        <w:rPr>
          <w:sz w:val="16"/>
        </w:rPr>
        <w:t xml:space="preserve">unnecessary, </w:t>
      </w:r>
      <w:r w:rsidRPr="00D65C74">
        <w:rPr>
          <w:rStyle w:val="Emphasis"/>
        </w:rPr>
        <w:t>counterproductive actions more likely</w:t>
      </w:r>
      <w:r w:rsidRPr="00D65C74">
        <w:rPr>
          <w:sz w:val="16"/>
        </w:rPr>
        <w:t xml:space="preserve">. First and most obviously, the </w:t>
      </w:r>
      <w:r w:rsidRPr="00D65C74">
        <w:rPr>
          <w:rStyle w:val="StyleUnderline"/>
        </w:rPr>
        <w:t>credibility imperative</w:t>
      </w:r>
      <w:r w:rsidRPr="00D65C74">
        <w:rPr>
          <w:sz w:val="16"/>
        </w:rPr>
        <w:t xml:space="preserve"> is almost always </w:t>
      </w:r>
      <w:r w:rsidRPr="00D65C74">
        <w:rPr>
          <w:rStyle w:val="StyleUnderline"/>
        </w:rPr>
        <w:t xml:space="preserve">employed to bolster the most hawkish position in any discussion, counseling </w:t>
      </w:r>
      <w:r w:rsidRPr="00D65C74">
        <w:rPr>
          <w:rStyle w:val="Emphasis"/>
        </w:rPr>
        <w:t>belligerent responses</w:t>
      </w:r>
      <w:r w:rsidRPr="00D65C74">
        <w:rPr>
          <w:rStyle w:val="StyleUnderline"/>
        </w:rPr>
        <w:t xml:space="preserve"> to all perceived challenges</w:t>
      </w:r>
      <w:r w:rsidRPr="00D65C74">
        <w:rPr>
          <w:sz w:val="16"/>
        </w:rPr>
        <w:t xml:space="preserve">. </w:t>
      </w:r>
      <w:r w:rsidRPr="00D65C74">
        <w:rPr>
          <w:rStyle w:val="StyleUnderline"/>
        </w:rPr>
        <w:t>Failure to react with appropriate strength</w:t>
      </w:r>
      <w:r w:rsidRPr="00D65C74">
        <w:rPr>
          <w:sz w:val="16"/>
        </w:rPr>
        <w:t xml:space="preserve">, its adherents warn, </w:t>
      </w:r>
      <w:r w:rsidRPr="00D65C74">
        <w:rPr>
          <w:rStyle w:val="StyleUnderline"/>
        </w:rPr>
        <w:t>would risk appeasement, disgrace, and far worse crises in the future.</w:t>
      </w:r>
      <w:r w:rsidRPr="00D65C74">
        <w:rPr>
          <w:sz w:val="16"/>
        </w:rPr>
        <w:t xml:space="preserve"> The examples are almost too numerous to review: hawks argued U.S. credibility would be irreparably harmed if Washington failed to get involved in Vietnam, and then if it did not stay until the war was won; if it did not use air strikes against the Soviet missiles in Cuba; if it did not respond to Bosnian Serb provocations with sufficient force; if it failed to attack the leaders of the military coup in Haiti in i994; and if it did not "stay the course" in Iraq. At other times, the credibility imperative was employed to urge two presidents to use military force to prevent nuclear proliferation in North Korea and to punish the recalcitrant Saddam Hussein.4• Cheney reveals in his memoirs that he bolstered his case for a strike on Syrian nuclear facilities in 2007 by arguing at a National Security Council meeting that doing so "would enhance our credibility in that part of the world."43 The </w:t>
      </w:r>
      <w:r w:rsidRPr="00D65C74">
        <w:rPr>
          <w:rStyle w:val="StyleUnderline"/>
        </w:rPr>
        <w:t>credibility of the United States</w:t>
      </w:r>
      <w:r w:rsidRPr="00D65C74">
        <w:rPr>
          <w:sz w:val="16"/>
        </w:rPr>
        <w:t xml:space="preserve"> is </w:t>
      </w:r>
      <w:r w:rsidRPr="00D65C74">
        <w:rPr>
          <w:rStyle w:val="StyleUnderline"/>
        </w:rPr>
        <w:t xml:space="preserve">always endangered by inaction and affirmed by action, irrespective of the importance of the issue at hand. </w:t>
      </w:r>
      <w:r w:rsidRPr="00D65C74">
        <w:rPr>
          <w:sz w:val="16"/>
        </w:rPr>
        <w:t xml:space="preserve">The </w:t>
      </w:r>
      <w:r w:rsidRPr="00D65C74">
        <w:rPr>
          <w:rStyle w:val="StyleUnderline"/>
        </w:rPr>
        <w:t>reputation for sound policy judgment never seems to be as important as</w:t>
      </w:r>
      <w:r w:rsidRPr="00D65C74">
        <w:rPr>
          <w:sz w:val="16"/>
        </w:rPr>
        <w:t xml:space="preserve"> the </w:t>
      </w:r>
      <w:r w:rsidRPr="00D65C74">
        <w:rPr>
          <w:rStyle w:val="Emphasis"/>
        </w:rPr>
        <w:t>reputation for belligerence</w:t>
      </w:r>
      <w:r w:rsidRPr="00D65C74">
        <w:rPr>
          <w:sz w:val="16"/>
        </w:rPr>
        <w:t xml:space="preserve">. The </w:t>
      </w:r>
      <w:r w:rsidRPr="00D65C74">
        <w:rPr>
          <w:rStyle w:val="Emphasis"/>
        </w:rPr>
        <w:t>credibility imperative encourages hawkish behavior</w:t>
      </w:r>
      <w:r w:rsidRPr="00D65C74">
        <w:rPr>
          <w:sz w:val="16"/>
        </w:rPr>
        <w:t xml:space="preserve"> during negotiations as well, supporting rigidity and decrying concessions as demonstrations of weakness. </w:t>
      </w:r>
      <w:r w:rsidRPr="00D65C74">
        <w:rPr>
          <w:rStyle w:val="Emphasis"/>
        </w:rPr>
        <w:t>Only victory can legitimate diplomacy</w:t>
      </w:r>
      <w:r w:rsidRPr="00D65C74">
        <w:rPr>
          <w:sz w:val="16"/>
        </w:rPr>
        <w:t xml:space="preserve">; </w:t>
      </w:r>
      <w:r w:rsidRPr="00D65C74">
        <w:rPr>
          <w:rStyle w:val="StyleUnderline"/>
        </w:rPr>
        <w:t>compromised settlements encourage further challenges and are synonymous with appeasement</w:t>
      </w:r>
      <w:r w:rsidRPr="00D65C74">
        <w:rPr>
          <w:sz w:val="16"/>
        </w:rPr>
        <w:t>. Madeleine Albright reported a typical example in her memoirs, explaining that during Bosnia negotiations "the ordinarily hawkish Jamie Rubin urged me to compromise on a particular measure. I glared and said, 'Jamie, do you think we're in Munich?'"44 Washington Post columnist Charles Krauthammer complained that the negotiations that headed off war on the Korean peninsula in 2003 would prove a "threat to American credibility everywhere."45 Diplomacy with aggressors is always suspect</w:t>
      </w:r>
      <w:r w:rsidRPr="00D65C74">
        <w:rPr>
          <w:rStyle w:val="StyleUnderline"/>
        </w:rPr>
        <w:t xml:space="preserve">. Once engaged, credibility can only be maintained by victory, </w:t>
      </w:r>
      <w:r w:rsidRPr="00D65C74">
        <w:rPr>
          <w:rStyle w:val="Emphasis"/>
        </w:rPr>
        <w:t>whatever the cost</w:t>
      </w:r>
      <w:r w:rsidRPr="00D65C74">
        <w:rPr>
          <w:rStyle w:val="StyleUnderline"/>
        </w:rPr>
        <w:t>.</w:t>
      </w:r>
      <w:r w:rsidRPr="00D65C74">
        <w:rPr>
          <w:sz w:val="16"/>
        </w:rPr>
        <w:t xml:space="preserve"> As the situation began to deteriorate in Somalia, for example, President Clinton was quite hesitant to pull U.S. troops out. "Our own credibility with friends and allies· would be severely damaged," he said. "Our leadership in world affairs would be undermined at the very time when people are looking to America to help promote peace and freedom in the post- Cold War world. And all around the world, aggressors, thugs and terrorists will conclude that the best way to get us to change our policies is to kill our people. It would be open season on Americans. "46 A decade later, Secretary of Defense Donald Rumsfeld warned that if the United States withdrew "prematurely" from Iraq "the enemy would tell us to leave Afghanistan and then withdraw from the Middle East. And if we left the Middle East, they'd order us and all those who don't share their militant ideology to leave what they call the occupied Muslim lands from Spain to the Philippines." Ultimately, America would be forced "to make a stand nearer home."47 Kissinger agreed, predicting that "our leadership and the respect accorded to our views on other regional issues from Palestine to Iran would be weakened; the confidence of other major countries - China, Russia, Europe, Japan - in America's potential contribution would be diminished. The respite from military efforts would be brief before even greater crises descended upon us."48 President Bush wrote in his memoirs that withdrawal would "embolden a hostile Iran in its pursuit of nuclear weapons," and that "ultimately, our enemies could use their sanctuary to attack our homeland."49 The United States always needs to stay engaged, lest others lose faith in its tenacity and determination, after which greater disasters would follow. The actors employing the imperative are not always the same - many of the doves of the 1990s became hawks by the 1990s - but their prescription never waivers: </w:t>
      </w:r>
      <w:r w:rsidRPr="00D65C74">
        <w:rPr>
          <w:rStyle w:val="StyleUnderline"/>
        </w:rPr>
        <w:t xml:space="preserve">those </w:t>
      </w:r>
      <w:r w:rsidRPr="00D65C74">
        <w:rPr>
          <w:rStyle w:val="Emphasis"/>
        </w:rPr>
        <w:t>citing credibility always do so on the side of belligerence</w:t>
      </w:r>
      <w:r w:rsidRPr="00D65C74">
        <w:rPr>
          <w:sz w:val="16"/>
        </w:rPr>
        <w:t xml:space="preserve">. The </w:t>
      </w:r>
      <w:r w:rsidRPr="00D65C74">
        <w:rPr>
          <w:rStyle w:val="StyleUnderline"/>
        </w:rPr>
        <w:t xml:space="preserve">credibility imperative is the </w:t>
      </w:r>
      <w:r w:rsidRPr="00D65C74">
        <w:rPr>
          <w:rStyle w:val="Emphasis"/>
        </w:rPr>
        <w:t>rhetorical instrument of the hawk</w:t>
      </w:r>
      <w:r w:rsidRPr="00D65C74">
        <w:rPr>
          <w:rStyle w:val="StyleUnderline"/>
        </w:rPr>
        <w:t xml:space="preserve">. </w:t>
      </w:r>
    </w:p>
    <w:p w:rsidR="009E2B0B" w:rsidRPr="00463FF7" w:rsidRDefault="009E2B0B" w:rsidP="009E2B0B">
      <w:pPr>
        <w:rPr>
          <w:rStyle w:val="Emphasis"/>
        </w:rPr>
      </w:pPr>
    </w:p>
    <w:p w:rsidR="00AD2FC7" w:rsidRPr="00DE4CC7" w:rsidRDefault="00AD2FC7" w:rsidP="00AD2FC7">
      <w:pPr>
        <w:pStyle w:val="Heading3"/>
      </w:pPr>
      <w:r>
        <w:t>--</w:t>
      </w:r>
      <w:proofErr w:type="spellStart"/>
      <w:r>
        <w:t>xt</w:t>
      </w:r>
      <w:proofErr w:type="spellEnd"/>
      <w:r>
        <w:t xml:space="preserve"> Decline Denial Bad</w:t>
      </w:r>
    </w:p>
    <w:p w:rsidR="00AD2FC7" w:rsidRDefault="00AD2FC7" w:rsidP="00AD2FC7">
      <w:pPr>
        <w:pStyle w:val="Heading4"/>
      </w:pPr>
      <w:r>
        <w:t xml:space="preserve">The US is transitioning towards an unsustainable model of </w:t>
      </w:r>
      <w:r w:rsidRPr="004818E6">
        <w:rPr>
          <w:u w:val="single"/>
        </w:rPr>
        <w:t>‘decline denial’</w:t>
      </w:r>
      <w:r>
        <w:t xml:space="preserve"> under Trump this collapses </w:t>
      </w:r>
      <w:r w:rsidRPr="00797FEB">
        <w:rPr>
          <w:u w:val="single"/>
        </w:rPr>
        <w:t>international leadership</w:t>
      </w:r>
    </w:p>
    <w:p w:rsidR="00AD2FC7" w:rsidRDefault="00AD2FC7" w:rsidP="00AD2FC7">
      <w:pPr>
        <w:rPr>
          <w:rStyle w:val="Style13ptBold"/>
        </w:rPr>
      </w:pPr>
      <w:r>
        <w:rPr>
          <w:rStyle w:val="Style13ptBold"/>
        </w:rPr>
        <w:t>Clarke &amp; Ricketts ’17</w:t>
      </w:r>
    </w:p>
    <w:p w:rsidR="00AD2FC7" w:rsidRPr="00591F0E" w:rsidRDefault="00AD2FC7" w:rsidP="00AD2FC7">
      <w:r w:rsidRPr="00591F0E">
        <w:t>(</w:t>
      </w:r>
      <w:r>
        <w:t xml:space="preserve">Michael Clarke, </w:t>
      </w:r>
      <w:r w:rsidRPr="00065539">
        <w:t>Associate Professor</w:t>
      </w:r>
      <w:r>
        <w:t xml:space="preserve">- </w:t>
      </w:r>
      <w:r w:rsidRPr="00065539">
        <w:t>National Security College ANU College of Asia and the Pacific</w:t>
      </w:r>
      <w:r>
        <w:t xml:space="preserve">, Anthony Ricketts, </w:t>
      </w:r>
      <w:r w:rsidRPr="0025424D">
        <w:t>Doctoral Candidate at the National Security College</w:t>
      </w:r>
      <w:r>
        <w:t xml:space="preserve"> and </w:t>
      </w:r>
      <w:r w:rsidRPr="0025424D">
        <w:t>Teaching Fellow at ASCS</w:t>
      </w:r>
      <w:r>
        <w:t>, “</w:t>
      </w:r>
      <w:r w:rsidRPr="00591F0E">
        <w:t>US grand strategy and national security: the dilemmas of primacy, decline and denial</w:t>
      </w:r>
      <w:r>
        <w:t>”, July 5</w:t>
      </w:r>
      <w:r w:rsidRPr="007432F7">
        <w:rPr>
          <w:vertAlign w:val="superscript"/>
        </w:rPr>
        <w:t>th</w:t>
      </w:r>
      <w:r>
        <w:t xml:space="preserve"> 2017, A</w:t>
      </w:r>
      <w:r w:rsidRPr="006E6BDA">
        <w:t>ustralian Journal of International Affairs, 71:5, 479-498</w:t>
      </w:r>
      <w:r>
        <w:t>, Date Accessed: 7/8/18 //EY</w:t>
      </w:r>
      <w:r w:rsidRPr="00591F0E">
        <w:t>)</w:t>
      </w:r>
    </w:p>
    <w:p w:rsidR="00AD2FC7" w:rsidRPr="00E635E0" w:rsidRDefault="00AD2FC7" w:rsidP="00AD2FC7">
      <w:pPr>
        <w:rPr>
          <w:rStyle w:val="StyleUnderline"/>
        </w:rPr>
      </w:pPr>
      <w:r w:rsidRPr="00953ACF">
        <w:rPr>
          <w:rStyle w:val="StyleUnderline"/>
        </w:rPr>
        <w:t>For the majority of the post-Cold War era, it has been clear that the USA pursued a strategy of primacy</w:t>
      </w:r>
      <w:r w:rsidRPr="00591F0E">
        <w:t>. While Presidents George H. W. Bush, Bill Clinton and George W. Bush each approached this strategy according to the unique variables that they were confronted with, each administration nonetheless conceived of this strategy as central to attaining US national security</w:t>
      </w:r>
      <w:r w:rsidRPr="00953ACF">
        <w:rPr>
          <w:rStyle w:val="StyleUnderline"/>
        </w:rPr>
        <w:t>. However, Obama attempted to reverse much of this thinking, particularly as it pertained to the Middle East.</w:t>
      </w:r>
      <w:r w:rsidRPr="00591F0E">
        <w:t xml:space="preserve"> As Marc Lynch has recently argued: </w:t>
      </w:r>
      <w:r w:rsidRPr="00953ACF">
        <w:rPr>
          <w:rStyle w:val="StyleUnderline"/>
        </w:rPr>
        <w:t>He viewed avoiding another Iraq-like quagmire as a core U.S. national security interest, and was deeply skeptical of the U.S. ability to resolve Middle Eastern conflicts through military force.</w:t>
      </w:r>
      <w:r w:rsidRPr="00591F0E">
        <w:t xml:space="preserve"> Obama viewed the occupation of Iraq and the ‘Global War on Terror’ as a catastrophic overextension of U.S. resources, and put a high strategic priority on pulling back both ambitions and resources (Lynch 2016, 129). Obama’s two terms in the White House were largely understood as a strategy narrowly focused on moderating the use of US power in accordance with his acknowledgement that the USA was in decline. Through this prism, the Obama administration set out to avoid the ‘overreach’ of the George W. Bush era in particular and to establish a more sustainable approach to ensure the longevity of US primacy. </w:t>
      </w:r>
      <w:r w:rsidRPr="00953ACF">
        <w:rPr>
          <w:rStyle w:val="Emphasis"/>
        </w:rPr>
        <w:t>Crucially, there is reason to believe that in the coming decades, particularly under President Trump, the USA will slowly morph from ‘decline management’ to a ‘decline-denial’ approach.</w:t>
      </w:r>
      <w:r w:rsidRPr="00591F0E">
        <w:t xml:space="preserve"> </w:t>
      </w:r>
      <w:r w:rsidRPr="00953ACF">
        <w:rPr>
          <w:rStyle w:val="StyleUnderline"/>
        </w:rPr>
        <w:t xml:space="preserve">President Trump’s victory in the 2016 US presidential contest has been labelled as an aberration in US politics. The Republican nominee’s racist, bigoted and misogynist statements throughout the election were dubbed </w:t>
      </w:r>
      <w:r w:rsidRPr="00591F0E">
        <w:t xml:space="preserve">by Jennifer Rubin (2016) in the Washington </w:t>
      </w:r>
      <w:r w:rsidRPr="00953ACF">
        <w:rPr>
          <w:rStyle w:val="StyleUnderline"/>
        </w:rPr>
        <w:t xml:space="preserve">Post as an ‘un-American campaign’. </w:t>
      </w:r>
      <w:r w:rsidRPr="00953ACF">
        <w:rPr>
          <w:rStyle w:val="Emphasis"/>
        </w:rPr>
        <w:t xml:space="preserve">The rise of populism and the values that underpin the Trump campaign have been viewed and equated by some to amount to the ‘end of American exceptionalism’ </w:t>
      </w:r>
      <w:r w:rsidRPr="00E457FB">
        <w:t>(Cobb</w:t>
      </w:r>
      <w:r w:rsidRPr="00591F0E">
        <w:t xml:space="preserve"> 2016). </w:t>
      </w:r>
      <w:r w:rsidRPr="000D0369">
        <w:rPr>
          <w:rStyle w:val="StyleUnderline"/>
        </w:rPr>
        <w:t xml:space="preserve">Attached to this populist thinking is a belief within a significant portion of the US community that a </w:t>
      </w:r>
      <w:r w:rsidRPr="00927D9F">
        <w:rPr>
          <w:rStyle w:val="Emphasis"/>
        </w:rPr>
        <w:t>strategy of primacy is neither desirable nor sustainable</w:t>
      </w:r>
      <w:r w:rsidRPr="00927D9F">
        <w:rPr>
          <w:rStyle w:val="StyleUnderline"/>
        </w:rPr>
        <w:t>. After some seven decades of US global leadership, the USA has elected an administration that stridently questions two fundamental pillars</w:t>
      </w:r>
      <w:r w:rsidRPr="00591F0E">
        <w:t xml:space="preserve"> </w:t>
      </w:r>
      <w:r w:rsidRPr="00927D9F">
        <w:rPr>
          <w:rStyle w:val="StyleUnderline"/>
        </w:rPr>
        <w:t xml:space="preserve">of US primacy: </w:t>
      </w:r>
      <w:r w:rsidRPr="00927D9F">
        <w:rPr>
          <w:rStyle w:val="Emphasis"/>
        </w:rPr>
        <w:t>(1) an open global economic system</w:t>
      </w:r>
      <w:r w:rsidRPr="00591F0E">
        <w:t xml:space="preserve"> that functions through financial institutions such as the North American Free Trade Agreement and the World Trade Organization, and </w:t>
      </w:r>
      <w:r w:rsidRPr="00927D9F">
        <w:rPr>
          <w:rStyle w:val="Emphasis"/>
        </w:rPr>
        <w:t>(2) the web of long-standing alliances such as NATO and the congruent bilateral security agreements</w:t>
      </w:r>
      <w:r w:rsidRPr="00591F0E">
        <w:t xml:space="preserve"> with Japan, South Korea and Saudi Arabia (Larsen 2016). </w:t>
      </w:r>
      <w:r w:rsidRPr="00927D9F">
        <w:rPr>
          <w:rStyle w:val="StyleUnderline"/>
        </w:rPr>
        <w:t>Trump’s ‘America first’ approach is thus driven by a desire to maintain US primacy, b</w:t>
      </w:r>
      <w:r w:rsidRPr="00927D9F">
        <w:rPr>
          <w:rStyle w:val="Emphasis"/>
        </w:rPr>
        <w:t>ut without the associated leadership that accompanies such responsibility</w:t>
      </w:r>
      <w:r w:rsidRPr="00927D9F">
        <w:rPr>
          <w:rStyle w:val="StyleUnderline"/>
        </w:rPr>
        <w:t xml:space="preserve">. For Trump, the underpinning components of US leadership such as the economic and institutional frameworks have led to the economic </w:t>
      </w:r>
      <w:r>
        <w:rPr>
          <w:rStyle w:val="StyleUnderline"/>
        </w:rPr>
        <w:t xml:space="preserve">[] </w:t>
      </w:r>
      <w:r w:rsidRPr="00927D9F">
        <w:rPr>
          <w:rStyle w:val="StyleUnderline"/>
        </w:rPr>
        <w:t>of middle-class America</w:t>
      </w:r>
      <w:r w:rsidRPr="00591F0E">
        <w:t xml:space="preserve"> (“Trump Blasts” 2016).President Clinton’s lobbying for ‘China’s disastrous entry’ into the World Trade Organization, for instance, provided the conditions for Beijing’s currency manipulation and intellectual property theft, ‘adding another trillion dollars to our trade deficit’ (Trump 2016). Similarly, Trump has argued the claim that NATO was ‘unfair’ economically, as ‘we pay a disproportionate share’. Under a Trump administration, he claimed, ‘we will no longer be ripped off anymore’ and ‘taken advantage of’ (“Transcript” 2016). This has led Robert Kagan (2016) to argue that </w:t>
      </w:r>
      <w:r w:rsidRPr="00711DC5">
        <w:rPr>
          <w:rStyle w:val="StyleUnderline"/>
        </w:rPr>
        <w:t>the ‘President-elect has little interest in shouldering the burden of global order’, and that this ultimately ‘means we are closer to the end of the 70-year-old US world order’.</w:t>
      </w:r>
      <w:r w:rsidRPr="00591F0E">
        <w:t xml:space="preserve"> According to Kagan, ‘Americans after 1920 managed to avoid global leadership’ and ‘as the world collapsed around them, they told themselves it was not their problem’ (ibid.). </w:t>
      </w:r>
      <w:r w:rsidRPr="00711DC5">
        <w:rPr>
          <w:rStyle w:val="StyleUnderline"/>
        </w:rPr>
        <w:t>President Trump’s strategy of pursuing US primacy without paying due respect to the necessary responsibilities of its leadership is understood as an emerging approach of ‘</w:t>
      </w:r>
      <w:r w:rsidRPr="00E635E0">
        <w:rPr>
          <w:rStyle w:val="StyleUnderline"/>
        </w:rPr>
        <w:t>decline denial’. While this does not conform to Kennedy’s</w:t>
      </w:r>
      <w:r w:rsidRPr="00E635E0">
        <w:t xml:space="preserve"> (Kennedy 1987, 514–515) </w:t>
      </w:r>
      <w:r w:rsidRPr="00B60C4F">
        <w:rPr>
          <w:rStyle w:val="StyleUnderline"/>
        </w:rPr>
        <w:t>concern for ‘the gap</w:t>
      </w:r>
      <w:r w:rsidRPr="00E635E0">
        <w:rPr>
          <w:rStyle w:val="StyleUnderline"/>
        </w:rPr>
        <w:t xml:space="preserve"> between American interests and capabilities’, it does draw attention to the ‘choices’ of the US leadership and the domestic considerations that ultimately play into great-power decline.</w:t>
      </w:r>
    </w:p>
    <w:p w:rsidR="00AD2FC7" w:rsidRDefault="00AD2FC7" w:rsidP="00AD2FC7"/>
    <w:p w:rsidR="0094414C" w:rsidRDefault="0094414C" w:rsidP="009754BA">
      <w:pPr>
        <w:pStyle w:val="Heading3"/>
      </w:pPr>
    </w:p>
    <w:p w:rsidR="009754BA" w:rsidRDefault="009754BA" w:rsidP="009754BA">
      <w:pPr>
        <w:pStyle w:val="Heading3"/>
      </w:pPr>
      <w:r>
        <w:t>1NC/2AC - Multiplexity</w:t>
      </w:r>
    </w:p>
    <w:p w:rsidR="009754BA" w:rsidRDefault="009754BA" w:rsidP="009754BA">
      <w:pPr>
        <w:pStyle w:val="Heading4"/>
      </w:pPr>
      <w:r>
        <w:rPr>
          <w:u w:val="single"/>
        </w:rPr>
        <w:t>Decline</w:t>
      </w:r>
      <w:r w:rsidRPr="00A84E19">
        <w:t xml:space="preserve"> of unipolarity</w:t>
      </w:r>
      <w:r>
        <w:t xml:space="preserve"> is </w:t>
      </w:r>
      <w:r>
        <w:rPr>
          <w:u w:val="single"/>
        </w:rPr>
        <w:t>inevitable</w:t>
      </w:r>
      <w:r>
        <w:t xml:space="preserve"> – </w:t>
      </w:r>
      <w:r>
        <w:rPr>
          <w:u w:val="single"/>
        </w:rPr>
        <w:t>multiplexity</w:t>
      </w:r>
      <w:r>
        <w:t xml:space="preserve"> fill-in key – refusal to transition provokes </w:t>
      </w:r>
      <w:r>
        <w:rPr>
          <w:u w:val="single"/>
        </w:rPr>
        <w:t>conflict</w:t>
      </w:r>
    </w:p>
    <w:p w:rsidR="009754BA" w:rsidRPr="00580A34" w:rsidRDefault="009754BA" w:rsidP="009754BA">
      <w:r w:rsidRPr="00580A34">
        <w:rPr>
          <w:rStyle w:val="Style13ptBold"/>
        </w:rPr>
        <w:t>Acharya 18</w:t>
      </w:r>
      <w:r w:rsidRPr="00580A34">
        <w:t xml:space="preserve"> - UNESCO Chair in Transnational Challenges and Governance and Distinguished Professor of International Relations at the School of International Service, American University (</w:t>
      </w:r>
      <w:proofErr w:type="spellStart"/>
      <w:r w:rsidRPr="00580A34">
        <w:t>Amitav</w:t>
      </w:r>
      <w:proofErr w:type="spellEnd"/>
      <w:r w:rsidRPr="00580A34">
        <w:t xml:space="preserve"> Acharya; “The End of American World Order” Second Edition; pgs. 157-161; Accessed: July 8, 2018)//TS</w:t>
      </w:r>
    </w:p>
    <w:p w:rsidR="009754BA" w:rsidRDefault="009754BA" w:rsidP="009754BA">
      <w:pPr>
        <w:rPr>
          <w:sz w:val="16"/>
        </w:rPr>
      </w:pPr>
      <w:r w:rsidRPr="00A84E19">
        <w:rPr>
          <w:sz w:val="16"/>
        </w:rPr>
        <w:t xml:space="preserve">To sum up, I do not suggest that a multiplex world will be free from conflict and violence. Rather, my argument is that just </w:t>
      </w:r>
      <w:r w:rsidRPr="00FE6285">
        <w:rPr>
          <w:rStyle w:val="StyleUnderline"/>
        </w:rPr>
        <w:t xml:space="preserve">because American dominance is declining, </w:t>
      </w:r>
      <w:r w:rsidRPr="006F4F46">
        <w:rPr>
          <w:rStyle w:val="Emphasis"/>
        </w:rPr>
        <w:t>it does not mean the world is catching fire</w:t>
      </w:r>
      <w:r w:rsidRPr="00A84E19">
        <w:rPr>
          <w:sz w:val="16"/>
        </w:rPr>
        <w:t xml:space="preserve">. The US and other Western countries will remain engaged in conflict control around the world, not due to any liberal altruism, but to protect their own homelands from the spill-over of regional conflicts in an increasingly globalized world. The </w:t>
      </w:r>
      <w:r w:rsidRPr="00FE6285">
        <w:rPr>
          <w:rStyle w:val="StyleUnderline"/>
        </w:rPr>
        <w:t>emerging powers may seek to reform the current order, but most of them</w:t>
      </w:r>
      <w:r w:rsidRPr="00A84E19">
        <w:rPr>
          <w:sz w:val="16"/>
        </w:rPr>
        <w:t xml:space="preserve">, including China, India, Brazil, South Africa, and Indonesia, </w:t>
      </w:r>
      <w:r w:rsidRPr="00FE6285">
        <w:rPr>
          <w:rStyle w:val="StyleUnderline"/>
        </w:rPr>
        <w:t>are not seeking to destabilize the world.</w:t>
      </w:r>
      <w:r w:rsidRPr="00A84E19">
        <w:rPr>
          <w:sz w:val="16"/>
        </w:rPr>
        <w:t xml:space="preserve"> On the contrary, </w:t>
      </w:r>
      <w:r w:rsidRPr="00FE6285">
        <w:rPr>
          <w:rStyle w:val="StyleUnderline"/>
        </w:rPr>
        <w:t xml:space="preserve">they are </w:t>
      </w:r>
      <w:r w:rsidRPr="006F4F46">
        <w:rPr>
          <w:rStyle w:val="Emphasis"/>
        </w:rPr>
        <w:t>increasingly engaged in peace operations</w:t>
      </w:r>
      <w:r w:rsidRPr="00A84E19">
        <w:rPr>
          <w:sz w:val="16"/>
        </w:rPr>
        <w:t xml:space="preserve"> under the UN auspices. There has been a marked reversal in the contributions of developed and developing countries to the UN, with all the top ten contributing countries in 2013 coming from the developing world, compared to the situation in 1990 when seven out of the top ten were from the developed world.45 China's contribution to US peacekeeping missions jumped 20-fold between 2000 and 2010, and China is the largest contributor to UN peacekeeping troops among the Permanent 5 members of the UN.46 India's contribution exceeds China's; it is historically the largest contributor to UN peacekeeping, having participated in 48 of the 69 UN peacekeeping missions until 2015.</w:t>
      </w:r>
      <w:r w:rsidRPr="000711EA">
        <w:rPr>
          <w:rStyle w:val="StyleUnderline"/>
        </w:rPr>
        <w:t xml:space="preserve">47 As the emerging powers and other non-Western countries bring more resources and influence to the table, there is a </w:t>
      </w:r>
      <w:r w:rsidRPr="006F4F46">
        <w:rPr>
          <w:rStyle w:val="Emphasis"/>
        </w:rPr>
        <w:t>growing opportunity for shared leadership between them and the West in addressing the world's trouble spots</w:t>
      </w:r>
      <w:r w:rsidRPr="00A84E19">
        <w:rPr>
          <w:sz w:val="16"/>
        </w:rPr>
        <w:t xml:space="preserve">. Yet, instead of recognizing and advancing these opportunities, the </w:t>
      </w:r>
      <w:r w:rsidRPr="000711EA">
        <w:rPr>
          <w:rStyle w:val="StyleUnderline"/>
        </w:rPr>
        <w:t>West is busy complaining and lamenting about the erosion of the American World Order</w:t>
      </w:r>
      <w:r w:rsidRPr="00A84E19">
        <w:rPr>
          <w:sz w:val="16"/>
        </w:rPr>
        <w:t xml:space="preserve">, and even pining for its restoration. The </w:t>
      </w:r>
      <w:r w:rsidRPr="000711EA">
        <w:rPr>
          <w:rStyle w:val="StyleUnderline"/>
        </w:rPr>
        <w:t xml:space="preserve">reluctance of the US and the Western powers to accept the decline of the American World Order and seek out new pathways to cooperation and peace may prove in itself to be a </w:t>
      </w:r>
      <w:r w:rsidRPr="00E41FE7">
        <w:rPr>
          <w:rStyle w:val="Emphasis"/>
        </w:rPr>
        <w:t>major challenge to global stability</w:t>
      </w:r>
      <w:r w:rsidRPr="00A84E19">
        <w:rPr>
          <w:sz w:val="16"/>
        </w:rPr>
        <w:t xml:space="preserve">. Let me conclude with a </w:t>
      </w:r>
      <w:r w:rsidRPr="005F4ADC">
        <w:rPr>
          <w:rStyle w:val="StyleUnderline"/>
        </w:rPr>
        <w:t>few observations that might help the international community</w:t>
      </w:r>
      <w:r w:rsidRPr="00A84E19">
        <w:rPr>
          <w:sz w:val="16"/>
        </w:rPr>
        <w:t xml:space="preserve">, the US included, to manage the transition to a multiplex world. First, </w:t>
      </w:r>
      <w:r w:rsidRPr="005F4ADC">
        <w:rPr>
          <w:rStyle w:val="StyleUnderline"/>
        </w:rPr>
        <w:t>stop pining for the return of liberal hegemony</w:t>
      </w:r>
      <w:r w:rsidRPr="00A84E19">
        <w:rPr>
          <w:sz w:val="16"/>
        </w:rPr>
        <w:t xml:space="preserve">, by which I mean the post-World War II international order created and dominated by the US and centered around Western interests, values, and institutions. That order might have delivered much good (and lots of bad) for the world, and some of its institutions (such as the UN system) will continue, but </w:t>
      </w:r>
      <w:r w:rsidRPr="005F4ADC">
        <w:rPr>
          <w:rStyle w:val="StyleUnderline"/>
        </w:rPr>
        <w:t xml:space="preserve">the particular historical circumstances behind the rise of liberal hegemony are gone. The global power shift is for real and here to stay. In a </w:t>
      </w:r>
      <w:r w:rsidRPr="00E41FE7">
        <w:rPr>
          <w:rStyle w:val="Emphasis"/>
        </w:rPr>
        <w:t>multiplex world liberal internationalism will not disappear</w:t>
      </w:r>
      <w:r w:rsidRPr="005F4ADC">
        <w:rPr>
          <w:rStyle w:val="StyleUnderline"/>
        </w:rPr>
        <w:t>.</w:t>
      </w:r>
      <w:r w:rsidRPr="00A84E19">
        <w:rPr>
          <w:sz w:val="16"/>
        </w:rPr>
        <w:t xml:space="preserve"> But it has to come to terms with other ideas about and approaches to world order. At the same time, while China and other rising powers may be tempted to push for a "world of their own making," or a "parallel" global order, with their own institutions and linkages, I doubt if this can be substantially delinked from the remnants of the liberal order. These different worlds will have powerful incentives to collude, not just collide. It is this complex dynamic of parallel and intersecting orders that will be a defining feature of the emerging multiplex world. Second, unless and until the Trump administration radically changes course or is replaced, prepare to live without significant US support for multilateralism. Under Trump, US support might come selectively and sparingly, but its absence should not deter international cooperation if other major players participate or offer support. Third, avoid undue pessimism and learn from past mistakes in understanding conflict and conflict management. </w:t>
      </w:r>
      <w:r w:rsidRPr="005F4ADC">
        <w:rPr>
          <w:rStyle w:val="StyleUnderline"/>
        </w:rPr>
        <w:t>Despite claims about the world catching fire, some forms of international violence are on a long-term decline.</w:t>
      </w:r>
      <w:r w:rsidRPr="00A84E19">
        <w:rPr>
          <w:sz w:val="16"/>
        </w:rPr>
        <w:t xml:space="preserve"> Moreover, many of the signs of "anarchy" today, including death tolls in the Middle East, are the result of failed but avoidable policies pursued by the US and its key Western allies. Fourth, </w:t>
      </w:r>
      <w:r w:rsidRPr="005F4ADC">
        <w:rPr>
          <w:rStyle w:val="StyleUnderline"/>
        </w:rPr>
        <w:t>give due credit to the contribution of non-Western actors to the marketplace of ideas for global cooperation.</w:t>
      </w:r>
      <w:r w:rsidRPr="00A84E19">
        <w:rPr>
          <w:sz w:val="16"/>
        </w:rPr>
        <w:t xml:space="preserve"> Neither hubris nor cynicism about the role of the emerging powers is warranted. </w:t>
      </w:r>
      <w:r w:rsidRPr="005F4ADC">
        <w:rPr>
          <w:rStyle w:val="StyleUnderline"/>
        </w:rPr>
        <w:t>Most of the emerging powers, notably China, India, Brazil, and South Africa, are neither status-quo nor revisionist powers, but reformist ones</w:t>
      </w:r>
      <w:r w:rsidRPr="00A84E19">
        <w:rPr>
          <w:sz w:val="16"/>
        </w:rPr>
        <w:t xml:space="preserve"> who are </w:t>
      </w:r>
      <w:r w:rsidRPr="005F4ADC">
        <w:rPr>
          <w:rStyle w:val="StyleUnderline"/>
        </w:rPr>
        <w:t xml:space="preserve">willing to contribute to </w:t>
      </w:r>
      <w:r w:rsidRPr="00E41FE7">
        <w:rPr>
          <w:rStyle w:val="Emphasis"/>
        </w:rPr>
        <w:t>peaceful change in world order</w:t>
      </w:r>
      <w:r w:rsidRPr="00A84E19">
        <w:rPr>
          <w:sz w:val="16"/>
        </w:rPr>
        <w:t xml:space="preserve">. Fifth, </w:t>
      </w:r>
      <w:r w:rsidRPr="005F4ADC">
        <w:rPr>
          <w:rStyle w:val="StyleUnderline"/>
        </w:rPr>
        <w:t xml:space="preserve">encourage </w:t>
      </w:r>
      <w:r w:rsidRPr="00E41FE7">
        <w:rPr>
          <w:rStyle w:val="Emphasis"/>
        </w:rPr>
        <w:t>pragmatic globalism</w:t>
      </w:r>
      <w:r w:rsidRPr="005F4ADC">
        <w:rPr>
          <w:rStyle w:val="StyleUnderline"/>
        </w:rPr>
        <w:t>, in place of ideologically charged liberal internationalism, a term that is deeply associated with Western hegemony</w:t>
      </w:r>
      <w:r w:rsidRPr="00A84E19">
        <w:rPr>
          <w:sz w:val="16"/>
        </w:rPr>
        <w:t xml:space="preserve"> and hypocrisy. </w:t>
      </w:r>
      <w:r w:rsidRPr="005F4ADC">
        <w:rPr>
          <w:rStyle w:val="StyleUnderline"/>
        </w:rPr>
        <w:t xml:space="preserve">History provides many examples: the drafting of the UN Convention on the Law of the Sea (UNCLOS), the 2008 financial crisis, Libya till the Anglo-French regime change, fighting terror, and the Paris Agreement on Climate Change, of practical, non-ideological, issue-based </w:t>
      </w:r>
      <w:r w:rsidRPr="00E41FE7">
        <w:rPr>
          <w:rStyle w:val="Emphasis"/>
        </w:rPr>
        <w:t>cooperation among nations of diverse political make-up to uphold international stability</w:t>
      </w:r>
      <w:r w:rsidRPr="005F4ADC">
        <w:rPr>
          <w:rStyle w:val="StyleUnderline"/>
        </w:rPr>
        <w:t>.</w:t>
      </w:r>
      <w:r w:rsidRPr="00A84E19">
        <w:rPr>
          <w:sz w:val="16"/>
        </w:rPr>
        <w:t xml:space="preserve"> Sixth, embrace G-Plus global governance. </w:t>
      </w:r>
      <w:r w:rsidRPr="005F4ADC">
        <w:rPr>
          <w:rStyle w:val="StyleUnderline"/>
        </w:rPr>
        <w:t xml:space="preserve">The growing complexity of global governance is </w:t>
      </w:r>
      <w:r w:rsidRPr="008A42F9">
        <w:rPr>
          <w:rStyle w:val="Emphasis"/>
        </w:rPr>
        <w:t>inevitable</w:t>
      </w:r>
      <w:r w:rsidRPr="005F4ADC">
        <w:rPr>
          <w:rStyle w:val="StyleUnderline"/>
        </w:rPr>
        <w:t xml:space="preserve"> due to the proliferation of a variety of new actors </w:t>
      </w:r>
      <w:r w:rsidRPr="00A84E19">
        <w:rPr>
          <w:sz w:val="16"/>
        </w:rPr>
        <w:t xml:space="preserve">(including the rising powers like China, but also civil society and private actors) and transnational issue areas. It is impossible for the state-centric bureaucratic institutions crafted in the 1940s to cope with these changes. These institutions should welcome the proliferation of "demanders" of global governance and learn to work with them, avoiding duplication of resources. The </w:t>
      </w:r>
      <w:r w:rsidRPr="005F4ADC">
        <w:rPr>
          <w:rStyle w:val="StyleUnderline"/>
        </w:rPr>
        <w:t>ongoing fragmentation in global governance creates new opportunities for closer partnership between inter-governmental institutions, private sector, and civil society</w:t>
      </w:r>
      <w:r w:rsidRPr="00A84E19">
        <w:rPr>
          <w:sz w:val="16"/>
        </w:rPr>
        <w:t xml:space="preserve">. Finally, take regional powers and regionalism seriously. Regions are crucial sites for both conflict and cooperation. In considering ways to develop a new world order, one should not focus too much on the big emerging powers like China and India, or neglect the role of other regional powers in the developing world such as Indonesia in ASEAN. Not all forms of regionalism are harmful to global cooperation; indeed they may contribute to it. Many regional organizations share normative concerns about peace and justice, and deserve their space in any meaningful scheme for global order. The traditional liberal universalist tendency to associate regionalism with spheres of influence or power balancing is misplaced, since many examples of regionalism (notwithstanding exceptions such as the Russia-led Eurasian Union) today are open, interactive, and inclusive. The </w:t>
      </w:r>
      <w:r w:rsidRPr="00DC0FA6">
        <w:rPr>
          <w:rStyle w:val="StyleUnderline"/>
        </w:rPr>
        <w:t xml:space="preserve">complexity of international politics today calls for questioning the existing theories and vocabulary of international relations, especially of </w:t>
      </w:r>
      <w:r w:rsidRPr="008A42F9">
        <w:rPr>
          <w:rStyle w:val="Emphasis"/>
        </w:rPr>
        <w:t>liberalism</w:t>
      </w:r>
      <w:r w:rsidRPr="00DC0FA6">
        <w:rPr>
          <w:rStyle w:val="StyleUnderline"/>
        </w:rPr>
        <w:t xml:space="preserve"> and </w:t>
      </w:r>
      <w:r w:rsidRPr="008A42F9">
        <w:rPr>
          <w:rStyle w:val="Emphasis"/>
        </w:rPr>
        <w:t>realism</w:t>
      </w:r>
      <w:r w:rsidRPr="00A84E19">
        <w:rPr>
          <w:sz w:val="16"/>
        </w:rPr>
        <w:t xml:space="preserve">. Liberals often profess a monopoly over all "good things" in international life, such as rationality, respect for human dignity, and good governance, free trade, and rule-based order, and trace their origins exclusively from the Western civilization. Yet these </w:t>
      </w:r>
      <w:r w:rsidRPr="00DC0FA6">
        <w:rPr>
          <w:rStyle w:val="StyleUnderline"/>
        </w:rPr>
        <w:t>ideas and practices could be found in other, non-Western civilizations, including but not limited to Islamic, Chinese, and Indian.</w:t>
      </w:r>
      <w:r w:rsidRPr="00A84E19">
        <w:rPr>
          <w:sz w:val="16"/>
        </w:rPr>
        <w:t xml:space="preserve"> But </w:t>
      </w:r>
      <w:r w:rsidRPr="00DC0FA6">
        <w:rPr>
          <w:rStyle w:val="StyleUnderline"/>
        </w:rPr>
        <w:t>liberal theory has shown little acknowledgment of the multiple sources of and contributions to the development of those ideas and practices</w:t>
      </w:r>
      <w:r w:rsidRPr="00A84E19">
        <w:rPr>
          <w:sz w:val="16"/>
        </w:rPr>
        <w:t xml:space="preserve">. As a result, liberalism is seen today as asking and expecting the Rest to follow ideas that it claims to have been solely developed in the West, even as the leading liberal Western nations grossly violate them. With liberalism now under challenge at home, it will be even harder to sell to the rest of the world. When facing the future, while many liberals remain in denial, realists return to the past. Instead of fresh ideas to understand and explain change in world politics, </w:t>
      </w:r>
      <w:r w:rsidRPr="00A84E19">
        <w:rPr>
          <w:rStyle w:val="StyleUnderline"/>
        </w:rPr>
        <w:t>they keep rehashing notions like multipolarity or power transition</w:t>
      </w:r>
      <w:r w:rsidRPr="00A84E19">
        <w:rPr>
          <w:sz w:val="16"/>
        </w:rPr>
        <w:t xml:space="preserve">. Another such concept is the "Thucydides Trap. " 48 But </w:t>
      </w:r>
      <w:r w:rsidRPr="00A84E19">
        <w:rPr>
          <w:rStyle w:val="StyleUnderline"/>
        </w:rPr>
        <w:t>this is a misreading of history</w:t>
      </w:r>
      <w:r w:rsidRPr="00A84E19">
        <w:rPr>
          <w:sz w:val="16"/>
        </w:rPr>
        <w:t xml:space="preserve">. As discussed in chapter 1, </w:t>
      </w:r>
      <w:r w:rsidRPr="00A84E19">
        <w:rPr>
          <w:rStyle w:val="StyleUnderline"/>
        </w:rPr>
        <w:t>the world today is a far cry from the nineteenth-century multipolar era</w:t>
      </w:r>
      <w:r w:rsidRPr="00A84E19">
        <w:rPr>
          <w:sz w:val="16"/>
        </w:rPr>
        <w:t>; it's even more misleading to view it from the prism of the self-styled and limited geopolitics of Greek city-states</w:t>
      </w:r>
      <w:r w:rsidRPr="008A42F9">
        <w:rPr>
          <w:rStyle w:val="Emphasis"/>
        </w:rPr>
        <w:t>. The era of liberal hegemony is past</w:t>
      </w:r>
      <w:r w:rsidRPr="00A84E19">
        <w:rPr>
          <w:rStyle w:val="StyleUnderline"/>
        </w:rPr>
        <w:t>.</w:t>
      </w:r>
      <w:r w:rsidRPr="00A84E19">
        <w:rPr>
          <w:sz w:val="16"/>
        </w:rPr>
        <w:t xml:space="preserve"> The remnants of the liberal international order would form one of the multiple, but cross-cutting systems, and coexist or enmesh with other ideas in a world of growing complexity and interconnectedness. International relations scholars should be wary of conventional wisdom and be open to new concepts and theories, and hence to new possibilities of world order that have no precedent in history. The multiplex world is Star Trek world, where the challenge is to "boldly go where no one has gone before." </w:t>
      </w:r>
    </w:p>
    <w:p w:rsidR="009754BA" w:rsidRDefault="009754BA" w:rsidP="009754BA">
      <w:pPr>
        <w:pStyle w:val="Heading3"/>
      </w:pPr>
      <w:r>
        <w:t>--</w:t>
      </w:r>
      <w:proofErr w:type="spellStart"/>
      <w:r>
        <w:t>xt</w:t>
      </w:r>
      <w:proofErr w:type="spellEnd"/>
      <w:r>
        <w:t xml:space="preserve"> Transition Stable</w:t>
      </w:r>
    </w:p>
    <w:p w:rsidR="009754BA" w:rsidRPr="00EB7817" w:rsidRDefault="009754BA" w:rsidP="009754BA">
      <w:pPr>
        <w:pStyle w:val="Heading4"/>
      </w:pPr>
      <w:r>
        <w:t xml:space="preserve">Their alarmist scenarios are </w:t>
      </w:r>
      <w:r>
        <w:rPr>
          <w:u w:val="single"/>
        </w:rPr>
        <w:t>hype</w:t>
      </w:r>
      <w:r>
        <w:t xml:space="preserve"> and </w:t>
      </w:r>
      <w:r>
        <w:rPr>
          <w:u w:val="single"/>
        </w:rPr>
        <w:t>outdated</w:t>
      </w:r>
      <w:r>
        <w:t xml:space="preserve"> – multiplexity creates sustainable </w:t>
      </w:r>
      <w:r>
        <w:rPr>
          <w:u w:val="single"/>
        </w:rPr>
        <w:t>balance</w:t>
      </w:r>
    </w:p>
    <w:p w:rsidR="009754BA" w:rsidRPr="00580A34" w:rsidRDefault="009754BA" w:rsidP="009754BA">
      <w:r w:rsidRPr="00580A34">
        <w:rPr>
          <w:rStyle w:val="Style13ptBold"/>
        </w:rPr>
        <w:t>Acharya 18</w:t>
      </w:r>
      <w:r w:rsidRPr="00580A34">
        <w:t xml:space="preserve"> - UNESCO Chair in Transnational Challenges and Governance and Distinguished Professor of International Relations at the School of International Service, American University (</w:t>
      </w:r>
      <w:proofErr w:type="spellStart"/>
      <w:r w:rsidRPr="00580A34">
        <w:t>Amitav</w:t>
      </w:r>
      <w:proofErr w:type="spellEnd"/>
      <w:r w:rsidRPr="00580A34">
        <w:t xml:space="preserve"> Acharya; “The End of American World Order” Second Edition; pgs. </w:t>
      </w:r>
      <w:r>
        <w:t>7-9</w:t>
      </w:r>
      <w:r w:rsidRPr="00580A34">
        <w:t>; Accessed: July 8, 2018)//TS</w:t>
      </w:r>
    </w:p>
    <w:p w:rsidR="009754BA" w:rsidRDefault="009754BA" w:rsidP="009754BA">
      <w:pPr>
        <w:rPr>
          <w:rStyle w:val="StyleUnderline"/>
        </w:rPr>
      </w:pPr>
      <w:r w:rsidRPr="00580A34">
        <w:rPr>
          <w:sz w:val="16"/>
        </w:rPr>
        <w:t xml:space="preserve">The </w:t>
      </w:r>
      <w:r w:rsidRPr="00AB3672">
        <w:rPr>
          <w:rStyle w:val="StyleUnderline"/>
        </w:rPr>
        <w:t xml:space="preserve">narrative underpinning the American World Order paints an </w:t>
      </w:r>
      <w:r w:rsidRPr="00F47533">
        <w:rPr>
          <w:rStyle w:val="Emphasis"/>
        </w:rPr>
        <w:t>unduly alarmist picture</w:t>
      </w:r>
      <w:r w:rsidRPr="00AB3672">
        <w:rPr>
          <w:rStyle w:val="StyleUnderline"/>
        </w:rPr>
        <w:t xml:space="preserve"> of the consequences of its decline</w:t>
      </w:r>
      <w:r w:rsidRPr="00580A34">
        <w:rPr>
          <w:sz w:val="16"/>
        </w:rPr>
        <w:t>. Most American commentators do not think its decline would be a good thing for anyone. Even those who do not dispute the signs of decline, and accept it as a fact of life, hope that the consequences would not be catastrophic for either America itself or the world</w:t>
      </w:r>
      <w:r w:rsidRPr="008B6AC3">
        <w:rPr>
          <w:rStyle w:val="StyleUnderline"/>
        </w:rPr>
        <w:t>. In this view, the end of the American World Order could result in acute multipolar rivalry and fragmentation of the world into competing regional blocs</w:t>
      </w:r>
      <w:r w:rsidRPr="00580A34">
        <w:rPr>
          <w:sz w:val="16"/>
        </w:rPr>
        <w:t xml:space="preserve">, as happened in Europe in the nineteenth and early twentieth centuries. </w:t>
      </w:r>
      <w:r w:rsidRPr="008B6AC3">
        <w:rPr>
          <w:rStyle w:val="StyleUnderline"/>
        </w:rPr>
        <w:t>I dispute this alarmist view</w:t>
      </w:r>
      <w:r w:rsidRPr="00580A34">
        <w:rPr>
          <w:sz w:val="16"/>
        </w:rPr>
        <w:t xml:space="preserve">. While no one can predict the future, </w:t>
      </w:r>
      <w:r w:rsidRPr="008B6AC3">
        <w:rPr>
          <w:rStyle w:val="StyleUnderline"/>
        </w:rPr>
        <w:t>there are reasons to believe that the decline of the American World Order</w:t>
      </w:r>
      <w:r w:rsidRPr="00580A34">
        <w:rPr>
          <w:sz w:val="16"/>
        </w:rPr>
        <w:t xml:space="preserve"> might even </w:t>
      </w:r>
      <w:r w:rsidRPr="008B6AC3">
        <w:rPr>
          <w:rStyle w:val="StyleUnderline"/>
        </w:rPr>
        <w:t>be good -both for America itself and for the rest of the world.</w:t>
      </w:r>
      <w:r w:rsidRPr="00580A34">
        <w:rPr>
          <w:sz w:val="16"/>
        </w:rPr>
        <w:t xml:space="preserve"> The </w:t>
      </w:r>
      <w:r w:rsidRPr="008B6AC3">
        <w:rPr>
          <w:rStyle w:val="StyleUnderline"/>
        </w:rPr>
        <w:t>liberal hegemony narrative</w:t>
      </w:r>
      <w:r w:rsidRPr="00580A34">
        <w:rPr>
          <w:sz w:val="16"/>
        </w:rPr>
        <w:t xml:space="preserve"> not only assumes that the emerging powers could be co-opted into the American World Order. It also </w:t>
      </w:r>
      <w:r w:rsidRPr="008B6AC3">
        <w:rPr>
          <w:rStyle w:val="StyleUnderline"/>
        </w:rPr>
        <w:t>regards some other foundations of global peace and stability, such as regionalism, in a negative light</w:t>
      </w:r>
      <w:r w:rsidRPr="00580A34">
        <w:rPr>
          <w:sz w:val="16"/>
        </w:rPr>
        <w:t xml:space="preserve">. Many liberal internationalists have generally been distrustful of regional orders. The United States has been quite selective or indifferent in its support for regionalism around the world. These fears may be exaggerated because the nature and </w:t>
      </w:r>
      <w:r w:rsidRPr="008B6AC3">
        <w:rPr>
          <w:rStyle w:val="StyleUnderline"/>
        </w:rPr>
        <w:t>role of regions and regionalism have changed considerably since World War II.</w:t>
      </w:r>
      <w:r w:rsidRPr="00580A34">
        <w:rPr>
          <w:sz w:val="16"/>
        </w:rPr>
        <w:t xml:space="preserve"> As discussed in chapter 5, </w:t>
      </w:r>
      <w:r w:rsidRPr="0058694D">
        <w:rPr>
          <w:rStyle w:val="Emphasis"/>
        </w:rPr>
        <w:t>regionalism is less polarizing, and more open</w:t>
      </w:r>
      <w:r w:rsidRPr="008B6AC3">
        <w:rPr>
          <w:rStyle w:val="StyleUnderline"/>
        </w:rPr>
        <w:t xml:space="preserve"> today than ever before.</w:t>
      </w:r>
      <w:r w:rsidRPr="00580A34">
        <w:rPr>
          <w:sz w:val="16"/>
        </w:rPr>
        <w:t xml:space="preserve"> Thanks to inter-regionalism, </w:t>
      </w:r>
      <w:r w:rsidRPr="008B6AC3">
        <w:rPr>
          <w:rStyle w:val="StyleUnderline"/>
        </w:rPr>
        <w:t xml:space="preserve">the rise of alternative non-European forms of regionalism, and the proliferation of transnational issues that regional groups must contend with, regionalism has become more </w:t>
      </w:r>
      <w:r w:rsidRPr="00EB7817">
        <w:rPr>
          <w:rStyle w:val="Emphasis"/>
        </w:rPr>
        <w:t>open</w:t>
      </w:r>
      <w:r w:rsidRPr="008B6AC3">
        <w:rPr>
          <w:rStyle w:val="StyleUnderline"/>
        </w:rPr>
        <w:t xml:space="preserve">, </w:t>
      </w:r>
      <w:r w:rsidRPr="00EB7817">
        <w:rPr>
          <w:rStyle w:val="Emphasis"/>
        </w:rPr>
        <w:t>inclusive</w:t>
      </w:r>
      <w:r w:rsidRPr="008B6AC3">
        <w:rPr>
          <w:rStyle w:val="StyleUnderline"/>
        </w:rPr>
        <w:t xml:space="preserve">, and </w:t>
      </w:r>
      <w:r w:rsidRPr="00EB7817">
        <w:rPr>
          <w:rStyle w:val="Emphasis"/>
        </w:rPr>
        <w:t>multidimensional</w:t>
      </w:r>
      <w:r w:rsidRPr="008B6AC3">
        <w:rPr>
          <w:rStyle w:val="StyleUnderline"/>
        </w:rPr>
        <w:t>.</w:t>
      </w:r>
      <w:r w:rsidRPr="00580A34">
        <w:rPr>
          <w:sz w:val="16"/>
        </w:rPr>
        <w:t xml:space="preserve"> While regionalism alone is not a sufficient basis for constructing global order, it cannot be ignored in any meaningful discussion of the future of world politics and deserves serious attention in any discussion of what might take the place of the American World Order. This book argues that the </w:t>
      </w:r>
      <w:r w:rsidRPr="00EB7817">
        <w:rPr>
          <w:rStyle w:val="Emphasis"/>
        </w:rPr>
        <w:t>future of world order lies not in a restored American hegemony</w:t>
      </w:r>
      <w:r w:rsidRPr="00630AEB">
        <w:rPr>
          <w:rStyle w:val="StyleUnderline"/>
        </w:rPr>
        <w:t>. It does not rest on any or all of the emerging powers acting on their own or in concert with the established powers.</w:t>
      </w:r>
      <w:r w:rsidRPr="00580A34">
        <w:rPr>
          <w:sz w:val="16"/>
        </w:rPr>
        <w:t xml:space="preserve"> At the same time, a regionalized system of security and economic cooperation alone will not satisfy the requirements of world order either. </w:t>
      </w:r>
      <w:r w:rsidRPr="00630AEB">
        <w:rPr>
          <w:rStyle w:val="StyleUnderline"/>
        </w:rPr>
        <w:t>All</w:t>
      </w:r>
      <w:r w:rsidRPr="00580A34">
        <w:rPr>
          <w:sz w:val="16"/>
        </w:rPr>
        <w:t xml:space="preserve"> of these </w:t>
      </w:r>
      <w:r w:rsidRPr="00630AEB">
        <w:rPr>
          <w:rStyle w:val="StyleUnderline"/>
        </w:rPr>
        <w:t>elements, including a constrained but still significant US power, are likely to exist to varying degrees and shape the future world order.</w:t>
      </w:r>
      <w:r w:rsidRPr="00580A34">
        <w:rPr>
          <w:sz w:val="16"/>
        </w:rPr>
        <w:t xml:space="preserve"> This result will be a different kind of world order: </w:t>
      </w:r>
      <w:r w:rsidRPr="00630AEB">
        <w:rPr>
          <w:rStyle w:val="StyleUnderline"/>
        </w:rPr>
        <w:t>complex, decentered, but interdependent. I call this a multiplex world</w:t>
      </w:r>
      <w:r w:rsidRPr="00580A34">
        <w:rPr>
          <w:sz w:val="16"/>
        </w:rPr>
        <w:t xml:space="preserve">. A </w:t>
      </w:r>
      <w:r w:rsidRPr="00630AEB">
        <w:rPr>
          <w:rStyle w:val="StyleUnderline"/>
        </w:rPr>
        <w:t>multiplex world may be defined as a world without a hegemon, culturally and politically diverse yet economically interconnected, where security challenges are increasingly transnational but the power to break and make order is dispersed and fragmented</w:t>
      </w:r>
      <w:r w:rsidRPr="00580A34">
        <w:rPr>
          <w:sz w:val="16"/>
        </w:rPr>
        <w:t xml:space="preserve">. Joseph Nye likens the current structure of world politics to a "complex three dimensional chess game." The chessboard has three layers. The top layer represents military power, which is largely unipolar and likely to remain so for some time. The middle layer is economic power, which has already become multipolar. The bottom layer consists of transnational or cross-border transactions in which non-state actors, ranging from global social movements to terrorist groups, operate largely outside of government control.14 In this bottom layer, "power is chaotically dispersed." 15 While Nye's metaphor is useful, it is also, as might be expected from a game of chess, mostly about power and its mechanics. Ironically, it does not even account for his much-vaunted notion of "soft power." (Do you use persuasion in a game of chess?) </w:t>
      </w:r>
      <w:r w:rsidRPr="00580A34">
        <w:rPr>
          <w:rStyle w:val="StyleUnderline"/>
        </w:rPr>
        <w:t>A better metaphor for visualizing world order</w:t>
      </w:r>
      <w:r w:rsidRPr="00580A34">
        <w:rPr>
          <w:sz w:val="16"/>
        </w:rPr>
        <w:t xml:space="preserve">, while looking beyond the language of hegemony or polarity, </w:t>
      </w:r>
      <w:r w:rsidRPr="00580A34">
        <w:rPr>
          <w:rStyle w:val="StyleUnderline"/>
        </w:rPr>
        <w:t xml:space="preserve">is that of a </w:t>
      </w:r>
      <w:r w:rsidRPr="0058694D">
        <w:rPr>
          <w:rStyle w:val="Emphasis"/>
        </w:rPr>
        <w:t>multiplex</w:t>
      </w:r>
      <w:r w:rsidRPr="00580A34">
        <w:rPr>
          <w:rStyle w:val="StyleUnderline"/>
        </w:rPr>
        <w:t xml:space="preserve">. </w:t>
      </w:r>
    </w:p>
    <w:p w:rsidR="009754BA" w:rsidRDefault="009754BA" w:rsidP="009754BA">
      <w:pPr>
        <w:rPr>
          <w:rStyle w:val="StyleUnderline"/>
        </w:rPr>
      </w:pPr>
    </w:p>
    <w:p w:rsidR="009754BA" w:rsidRPr="0056388E" w:rsidRDefault="009754BA" w:rsidP="009754BA">
      <w:pPr>
        <w:pStyle w:val="Heading3"/>
      </w:pPr>
      <w:r>
        <w:t>--</w:t>
      </w:r>
      <w:proofErr w:type="spellStart"/>
      <w:r>
        <w:t>xt</w:t>
      </w:r>
      <w:proofErr w:type="spellEnd"/>
      <w:r>
        <w:t xml:space="preserve"> Multiplexity -&gt; Peace</w:t>
      </w:r>
    </w:p>
    <w:p w:rsidR="009754BA" w:rsidRDefault="009754BA" w:rsidP="009754BA">
      <w:pPr>
        <w:pStyle w:val="Heading4"/>
        <w:rPr>
          <w:rStyle w:val="StyleUnderline"/>
          <w:sz w:val="26"/>
        </w:rPr>
      </w:pPr>
      <w:r>
        <w:rPr>
          <w:rStyle w:val="StyleUnderline"/>
          <w:sz w:val="26"/>
          <w:u w:val="none"/>
        </w:rPr>
        <w:t xml:space="preserve">The advent of </w:t>
      </w:r>
      <w:r w:rsidRPr="006A615A">
        <w:rPr>
          <w:rStyle w:val="StyleUnderline"/>
          <w:sz w:val="26"/>
        </w:rPr>
        <w:t>globalization</w:t>
      </w:r>
      <w:r>
        <w:rPr>
          <w:rStyle w:val="StyleUnderline"/>
          <w:sz w:val="26"/>
          <w:u w:val="none"/>
        </w:rPr>
        <w:t xml:space="preserve"> makes </w:t>
      </w:r>
      <w:r>
        <w:rPr>
          <w:rStyle w:val="StyleUnderline"/>
          <w:sz w:val="26"/>
        </w:rPr>
        <w:t>multipolarity</w:t>
      </w:r>
      <w:r>
        <w:rPr>
          <w:rStyle w:val="StyleUnderline"/>
          <w:sz w:val="26"/>
          <w:u w:val="none"/>
        </w:rPr>
        <w:t xml:space="preserve"> the only sustainable model for </w:t>
      </w:r>
      <w:r>
        <w:rPr>
          <w:rStyle w:val="StyleUnderline"/>
          <w:sz w:val="26"/>
        </w:rPr>
        <w:t>global peace</w:t>
      </w:r>
    </w:p>
    <w:p w:rsidR="009754BA" w:rsidRPr="006A615A" w:rsidRDefault="009754BA" w:rsidP="009754BA">
      <w:r w:rsidRPr="0003285E">
        <w:rPr>
          <w:rStyle w:val="Style13ptBold"/>
        </w:rPr>
        <w:t>Acharya 18</w:t>
      </w:r>
      <w:r w:rsidRPr="0003285E">
        <w:t xml:space="preserve"> - UNESCO Chair in Transnational Challenges and Governance and Distinguished Professor of International Relations at the School of International Service, American University (</w:t>
      </w:r>
      <w:proofErr w:type="spellStart"/>
      <w:r w:rsidRPr="0003285E">
        <w:t>Amitav</w:t>
      </w:r>
      <w:proofErr w:type="spellEnd"/>
      <w:r w:rsidRPr="0003285E">
        <w:t xml:space="preserve"> Acharya; “The End of American World Order” Second Edition; pgs. </w:t>
      </w:r>
      <w:r>
        <w:t>25-28</w:t>
      </w:r>
      <w:r w:rsidRPr="0003285E">
        <w:t>; Accessed: July 8, 2018)//TS</w:t>
      </w:r>
    </w:p>
    <w:p w:rsidR="009754BA" w:rsidRDefault="009754BA" w:rsidP="009754BA">
      <w:pPr>
        <w:rPr>
          <w:rStyle w:val="Emphasis"/>
        </w:rPr>
      </w:pPr>
      <w:r w:rsidRPr="007F4950">
        <w:rPr>
          <w:sz w:val="16"/>
        </w:rPr>
        <w:t xml:space="preserve">The post-Cold War debates over unipolarity take stability to include the peacefulness of the international system. Peace is equated entirely with the absence of systemic or major power war. Both perspectives ignore internal and regional conflicts, alongside intervention in the developing world or the War on Terror. By equating unipolarity with peace, the </w:t>
      </w:r>
      <w:r w:rsidRPr="00B14428">
        <w:rPr>
          <w:rStyle w:val="StyleUnderline"/>
        </w:rPr>
        <w:t xml:space="preserve">unipolar stability thesis takes a rather </w:t>
      </w:r>
      <w:r w:rsidRPr="005868D5">
        <w:rPr>
          <w:rStyle w:val="Emphasis"/>
        </w:rPr>
        <w:t>narrow view of stability</w:t>
      </w:r>
      <w:r w:rsidRPr="00B14428">
        <w:rPr>
          <w:rStyle w:val="StyleUnderline"/>
        </w:rPr>
        <w:t xml:space="preserve"> and ign</w:t>
      </w:r>
      <w:r w:rsidRPr="001E4326">
        <w:rPr>
          <w:rStyle w:val="StyleUnderline"/>
        </w:rPr>
        <w:t>ores</w:t>
      </w:r>
      <w:r w:rsidRPr="007F4950">
        <w:rPr>
          <w:sz w:val="16"/>
        </w:rPr>
        <w:t xml:space="preserve"> the </w:t>
      </w:r>
      <w:r w:rsidRPr="00B14428">
        <w:rPr>
          <w:rStyle w:val="StyleUnderline"/>
        </w:rPr>
        <w:t>horrific regional conflicts that ravaged the Balkans, the Great Lakes region of Africa, East Timor, Iraq, and Afghanistan after the 9/11 attacks, and the War on Terror, among others. Internal and local conflicts or collateral damage from the War on Terror were not regarded as threats to peace</w:t>
      </w:r>
      <w:r w:rsidRPr="007F4950">
        <w:rPr>
          <w:sz w:val="16"/>
        </w:rPr>
        <w:t xml:space="preserve">. Both the </w:t>
      </w:r>
      <w:r w:rsidRPr="00B14428">
        <w:rPr>
          <w:rStyle w:val="StyleUnderline"/>
        </w:rPr>
        <w:t>unipolar</w:t>
      </w:r>
      <w:r w:rsidRPr="007F4950">
        <w:rPr>
          <w:sz w:val="16"/>
        </w:rPr>
        <w:t xml:space="preserve"> stability and unipolar illusion perspectives, which embrace the realist view of international relations, </w:t>
      </w:r>
      <w:r w:rsidRPr="00B14428">
        <w:rPr>
          <w:rStyle w:val="StyleUnderline"/>
        </w:rPr>
        <w:t>believed that the end of unipolarity would mean heightened global disorder</w:t>
      </w:r>
      <w:r w:rsidRPr="007F4950">
        <w:rPr>
          <w:sz w:val="16"/>
        </w:rPr>
        <w:t xml:space="preserve">. 19 What is more interesting is that a </w:t>
      </w:r>
      <w:r w:rsidRPr="001E4326">
        <w:rPr>
          <w:rStyle w:val="StyleUnderline"/>
        </w:rPr>
        <w:t>similar</w:t>
      </w:r>
      <w:r w:rsidRPr="007F4950">
        <w:rPr>
          <w:sz w:val="16"/>
        </w:rPr>
        <w:t xml:space="preserve"> </w:t>
      </w:r>
      <w:r w:rsidRPr="001E4326">
        <w:rPr>
          <w:rStyle w:val="StyleUnderline"/>
        </w:rPr>
        <w:t>equation between peace and the preponderance of American power can be found in liberal perspectives on world order</w:t>
      </w:r>
      <w:r w:rsidRPr="007F4950">
        <w:rPr>
          <w:sz w:val="16"/>
        </w:rPr>
        <w:t xml:space="preserve">. Hence the claim by some American liberal theorists (to be discussed in the next chapter) that the American-led liberal hegemony order (a form of unipolarity albeit legitimized through American strategic restraint and </w:t>
      </w:r>
      <w:proofErr w:type="spellStart"/>
      <w:r w:rsidRPr="007F4950">
        <w:rPr>
          <w:sz w:val="16"/>
        </w:rPr>
        <w:t>Americaninspired</w:t>
      </w:r>
      <w:proofErr w:type="spellEnd"/>
      <w:r w:rsidRPr="007F4950">
        <w:rPr>
          <w:sz w:val="16"/>
        </w:rPr>
        <w:t xml:space="preserve"> multilateral institutions) has been largely peace inducing and that its end would mean instability and disorder in the international system. Third, </w:t>
      </w:r>
      <w:r w:rsidRPr="001E4326">
        <w:rPr>
          <w:rStyle w:val="StyleUnderline"/>
        </w:rPr>
        <w:t xml:space="preserve">structuralist perspectives on world order are often based on evidence that is </w:t>
      </w:r>
      <w:r w:rsidRPr="00FE39F0">
        <w:rPr>
          <w:rStyle w:val="Emphasis"/>
        </w:rPr>
        <w:t>heavily Eurocentric</w:t>
      </w:r>
      <w:r w:rsidRPr="001E4326">
        <w:rPr>
          <w:rStyle w:val="StyleUnderline"/>
        </w:rPr>
        <w:t>.</w:t>
      </w:r>
      <w:r w:rsidRPr="007F4950">
        <w:rPr>
          <w:sz w:val="16"/>
        </w:rPr>
        <w:t xml:space="preserve"> Much of the evidence behind Mearsheimer's "back to the future" prognosis for Europe after the Cold War, as well as Friedberg's "ripe for rivalry" outlook for Asia, came from Europe before World War II. The evidence for "unipolar illusion," that is, the transience of unipolarity and the rise of challengers, also comes from Europe based on the response to the rise of France in the late seventeenth century and of Britain in the late eighteenth century. The argument for unipolar stability is made by showing how the current unipolarity under the US is distinct from past situations where the concentration of power was the greatest - for example, 1860-70 (Britain in Europe), and 1945-55 (the Cold War). Wohlfarth expects us to believe that because unipolarity is more real this time around, durable peace would be more likely. While debates over the unipolar moment revolved around lessons drawn from Western history and geopolitics (European and Cold War as applied to the "central strategic balance"), </w:t>
      </w:r>
      <w:r w:rsidRPr="0089719B">
        <w:rPr>
          <w:rStyle w:val="StyleUnderline"/>
        </w:rPr>
        <w:t>the world is fast moving toward a situation with no historical precedent</w:t>
      </w:r>
      <w:r w:rsidRPr="007F4950">
        <w:rPr>
          <w:sz w:val="16"/>
        </w:rPr>
        <w:t xml:space="preserve">, i.e., the simultaneous rise of a number of states existing in different geographic locations which nonetheless interact on a regular and sustained basis. </w:t>
      </w:r>
      <w:r w:rsidRPr="0089719B">
        <w:rPr>
          <w:rStyle w:val="StyleUnderline"/>
        </w:rPr>
        <w:t xml:space="preserve">While individual great powers had existed in different parts of the world throughout history, they were always in relative isolation from each other. </w:t>
      </w:r>
      <w:r w:rsidRPr="00FE39F0">
        <w:rPr>
          <w:rStyle w:val="Emphasis"/>
        </w:rPr>
        <w:t>Globalization</w:t>
      </w:r>
      <w:r w:rsidRPr="007F4950">
        <w:rPr>
          <w:sz w:val="16"/>
        </w:rPr>
        <w:t xml:space="preserve">, with the attendant transport and communication revolutions, new power projection technologies, and the emergence of global institutions and norms, and transnational actors (both positive players like human rights advocacy groups and dark forces like transnational criminal gangs) </w:t>
      </w:r>
      <w:r w:rsidRPr="0089719B">
        <w:rPr>
          <w:rStyle w:val="StyleUnderline"/>
        </w:rPr>
        <w:t xml:space="preserve">now make it possible, and indeed imperative, for </w:t>
      </w:r>
      <w:r w:rsidRPr="00FE39F0">
        <w:rPr>
          <w:rStyle w:val="Emphasis"/>
        </w:rPr>
        <w:t>great powers to interact in a sustained manner</w:t>
      </w:r>
      <w:r w:rsidRPr="0089719B">
        <w:rPr>
          <w:rStyle w:val="StyleUnderline"/>
        </w:rPr>
        <w:t xml:space="preserve"> to affect international order globally</w:t>
      </w:r>
      <w:r w:rsidRPr="007F4950">
        <w:rPr>
          <w:sz w:val="16"/>
        </w:rPr>
        <w:t xml:space="preserve">. The result is a world that can hardly be described in terms of the traditional Eurocentric historiography of polarity. By the time the world was catching up to this realization, partly as the result of another overblown narrative about the "rise of the Rest," one important factor in the traditional discourse of American hegemony was making a last stand, which could be called a theory of the liberal hegemonic order, or hegemony without a hegemon. Without necessarily defending the structuralist view of international order, it is worth pointing out that an increase in the number of great powers does not necessarily spell chaos and disorder in the international system. Waltz contrasted the stability-inducing attributes of bipolarity with the dangers inherent in a multipolar system. In a "multipolar world, who is a danger to whom is often unclear; the incentive to regard all </w:t>
      </w:r>
      <w:proofErr w:type="spellStart"/>
      <w:r w:rsidRPr="007F4950">
        <w:rPr>
          <w:sz w:val="16"/>
        </w:rPr>
        <w:t>disequilibrating</w:t>
      </w:r>
      <w:proofErr w:type="spellEnd"/>
      <w:r w:rsidRPr="007F4950">
        <w:rPr>
          <w:sz w:val="16"/>
        </w:rPr>
        <w:t xml:space="preserve"> changes with concern and respond to them with whatever effort may be required is consequently weakened."20 Mearsheimer holds that while "a bipolar system has only one dyad across which war might break out," a "multipolar system is much more fluid and has many such dyads," thereby making war more likely.21 Dissenting, Copeland suggests that </w:t>
      </w:r>
      <w:r w:rsidRPr="00FE39F0">
        <w:rPr>
          <w:rStyle w:val="Emphasis"/>
        </w:rPr>
        <w:t xml:space="preserve">multipolar systems may be less prone to war </w:t>
      </w:r>
      <w:r w:rsidRPr="007F4950">
        <w:rPr>
          <w:rStyle w:val="StyleUnderline"/>
        </w:rPr>
        <w:t>because the would-be aggressor cannot be sure about its countervailing coalition</w:t>
      </w:r>
      <w:r w:rsidRPr="007F4950">
        <w:rPr>
          <w:sz w:val="16"/>
        </w:rPr>
        <w:t xml:space="preserve">.22 </w:t>
      </w:r>
      <w:r w:rsidRPr="007F4950">
        <w:rPr>
          <w:rStyle w:val="StyleUnderline"/>
        </w:rPr>
        <w:t>Multipolarity might also inhibit aggression by</w:t>
      </w:r>
      <w:r w:rsidRPr="007F4950">
        <w:rPr>
          <w:sz w:val="16"/>
        </w:rPr>
        <w:t xml:space="preserve"> </w:t>
      </w:r>
      <w:r w:rsidRPr="007F4950">
        <w:rPr>
          <w:rStyle w:val="StyleUnderline"/>
        </w:rPr>
        <w:t>increasing the size and power of its potentially countervailing coalition</w:t>
      </w:r>
      <w:r w:rsidRPr="007F4950">
        <w:rPr>
          <w:sz w:val="16"/>
        </w:rPr>
        <w:t xml:space="preserve">. To take a contemporary example, the only Asian power with a potential for undertaking significant territorial expansion, China, is checked not only by the US but also by Japan and India. Thus, even from a strictly realist standpoint, </w:t>
      </w:r>
      <w:r w:rsidRPr="007F4950">
        <w:rPr>
          <w:rStyle w:val="StyleUnderline"/>
        </w:rPr>
        <w:t xml:space="preserve">having several powers in an international system could </w:t>
      </w:r>
      <w:r w:rsidRPr="00FE39F0">
        <w:rPr>
          <w:rStyle w:val="Emphasis"/>
        </w:rPr>
        <w:t>inhibit conflict</w:t>
      </w:r>
      <w:r w:rsidRPr="007F4950">
        <w:rPr>
          <w:rStyle w:val="StyleUnderline"/>
        </w:rPr>
        <w:t xml:space="preserve">. </w:t>
      </w:r>
      <w:r w:rsidRPr="00FE39F0">
        <w:rPr>
          <w:rStyle w:val="Emphasis"/>
        </w:rPr>
        <w:t>Deterrence may thus be easier in multipolarity</w:t>
      </w:r>
      <w:r w:rsidRPr="007F4950">
        <w:rPr>
          <w:rStyle w:val="StyleUnderline"/>
        </w:rPr>
        <w:t xml:space="preserve"> because there are more states that can join together to confront an especially aggressive state with overwhelming force</w:t>
      </w:r>
      <w:r w:rsidRPr="007F4950">
        <w:rPr>
          <w:sz w:val="16"/>
        </w:rPr>
        <w:t xml:space="preserve">.23 </w:t>
      </w:r>
      <w:r w:rsidRPr="007F4950">
        <w:rPr>
          <w:rStyle w:val="StyleUnderline"/>
        </w:rPr>
        <w:t>Furthermore, multipolarity can have a</w:t>
      </w:r>
      <w:r w:rsidRPr="007F4950">
        <w:rPr>
          <w:sz w:val="16"/>
        </w:rPr>
        <w:t xml:space="preserve"> </w:t>
      </w:r>
      <w:r w:rsidRPr="007F4950">
        <w:rPr>
          <w:rStyle w:val="StyleUnderline"/>
        </w:rPr>
        <w:t>stabilizing effect on international relations.</w:t>
      </w:r>
      <w:r w:rsidRPr="007F4950">
        <w:rPr>
          <w:sz w:val="16"/>
        </w:rPr>
        <w:t xml:space="preserve"> Deutsch and Singer argue that in multipolarity "the share of attention that any nation can devote to any other must of necessity diminish." Hence </w:t>
      </w:r>
      <w:r w:rsidRPr="007F4950">
        <w:rPr>
          <w:rStyle w:val="StyleUnderline"/>
        </w:rPr>
        <w:t>conflicts in peripheral areas would be less likely to escalate due to intervention by outside great powers</w:t>
      </w:r>
      <w:r w:rsidRPr="007F4950">
        <w:rPr>
          <w:sz w:val="16"/>
        </w:rPr>
        <w:t xml:space="preserve">.24 </w:t>
      </w:r>
      <w:r w:rsidRPr="007F4950">
        <w:rPr>
          <w:rStyle w:val="StyleUnderline"/>
        </w:rPr>
        <w:t xml:space="preserve">Having multiple great powers also increases "the </w:t>
      </w:r>
      <w:r w:rsidRPr="00FE39F0">
        <w:rPr>
          <w:rStyle w:val="Emphasis"/>
        </w:rPr>
        <w:t>range and flexibility of interactions" in an international system</w:t>
      </w:r>
      <w:r w:rsidRPr="007F4950">
        <w:rPr>
          <w:rStyle w:val="StyleUnderline"/>
        </w:rPr>
        <w:t>.</w:t>
      </w:r>
      <w:r w:rsidRPr="007F4950">
        <w:rPr>
          <w:sz w:val="16"/>
        </w:rPr>
        <w:t xml:space="preserve">25 </w:t>
      </w:r>
      <w:r w:rsidRPr="007F4950">
        <w:rPr>
          <w:rStyle w:val="StyleUnderline"/>
        </w:rPr>
        <w:t>This may promote common interests and cooperation</w:t>
      </w:r>
      <w:r w:rsidRPr="007F4950">
        <w:rPr>
          <w:sz w:val="16"/>
        </w:rPr>
        <w:t xml:space="preserve">,26 </w:t>
      </w:r>
      <w:r w:rsidRPr="007F4950">
        <w:rPr>
          <w:rStyle w:val="StyleUnderline"/>
        </w:rPr>
        <w:t>as happened in the early nineteenth-century European Concert system. Multipolarity could also provide more</w:t>
      </w:r>
      <w:r w:rsidRPr="007F4950">
        <w:rPr>
          <w:sz w:val="16"/>
        </w:rPr>
        <w:t xml:space="preserve"> </w:t>
      </w:r>
      <w:r w:rsidRPr="007F4950">
        <w:rPr>
          <w:rStyle w:val="StyleUnderline"/>
        </w:rPr>
        <w:t xml:space="preserve">space and opportunities for middle powers and emerging powers to be </w:t>
      </w:r>
      <w:r w:rsidRPr="00FE39F0">
        <w:rPr>
          <w:rStyle w:val="Emphasis"/>
        </w:rPr>
        <w:t xml:space="preserve">proactive in engendering international cooperation. </w:t>
      </w:r>
    </w:p>
    <w:p w:rsidR="009754BA" w:rsidRPr="0056388E" w:rsidRDefault="009754BA" w:rsidP="009754BA">
      <w:pPr>
        <w:pStyle w:val="Heading3"/>
      </w:pPr>
      <w:r>
        <w:t>--</w:t>
      </w:r>
      <w:r>
        <w:t>AT: Multipolarity Bad</w:t>
      </w:r>
    </w:p>
    <w:p w:rsidR="009754BA" w:rsidRDefault="009754BA" w:rsidP="009754BA">
      <w:pPr>
        <w:pStyle w:val="Heading4"/>
        <w:rPr>
          <w:rStyle w:val="StyleUnderline"/>
          <w:sz w:val="26"/>
        </w:rPr>
      </w:pPr>
      <w:r>
        <w:rPr>
          <w:rStyle w:val="StyleUnderline"/>
          <w:sz w:val="26"/>
          <w:u w:val="none"/>
        </w:rPr>
        <w:t xml:space="preserve">Indicts of multipolarity </w:t>
      </w:r>
      <w:r>
        <w:rPr>
          <w:rStyle w:val="StyleUnderline"/>
          <w:sz w:val="26"/>
        </w:rPr>
        <w:t>don’t apply</w:t>
      </w:r>
      <w:r>
        <w:rPr>
          <w:rStyle w:val="StyleUnderline"/>
          <w:sz w:val="26"/>
          <w:u w:val="none"/>
        </w:rPr>
        <w:t xml:space="preserve"> – multiplexity is </w:t>
      </w:r>
      <w:r>
        <w:rPr>
          <w:rStyle w:val="StyleUnderline"/>
          <w:sz w:val="26"/>
        </w:rPr>
        <w:t>distinct</w:t>
      </w:r>
    </w:p>
    <w:p w:rsidR="009754BA" w:rsidRPr="0003285E" w:rsidRDefault="009754BA" w:rsidP="009754BA">
      <w:r w:rsidRPr="0003285E">
        <w:rPr>
          <w:rStyle w:val="Style13ptBold"/>
        </w:rPr>
        <w:t>Acharya 18</w:t>
      </w:r>
      <w:r w:rsidRPr="0003285E">
        <w:t xml:space="preserve"> - UNESCO Chair in Transnational Challenges and Governance and Distinguished Professor of International Relations at the School of International Service, American University (</w:t>
      </w:r>
      <w:proofErr w:type="spellStart"/>
      <w:r w:rsidRPr="0003285E">
        <w:t>Amitav</w:t>
      </w:r>
      <w:proofErr w:type="spellEnd"/>
      <w:r w:rsidRPr="0003285E">
        <w:t xml:space="preserve"> Acharya; “The End of American World Order” Second Edition; pgs. 7-9; Accessed: July 8, 2018)//TS</w:t>
      </w:r>
    </w:p>
    <w:p w:rsidR="009754BA" w:rsidRDefault="009754BA" w:rsidP="009754BA">
      <w:pPr>
        <w:rPr>
          <w:rStyle w:val="StyleUnderline"/>
        </w:rPr>
      </w:pPr>
      <w:r w:rsidRPr="00C6264D">
        <w:rPr>
          <w:rStyle w:val="StyleUnderline"/>
        </w:rPr>
        <w:t xml:space="preserve">A </w:t>
      </w:r>
      <w:r w:rsidRPr="0003285E">
        <w:rPr>
          <w:rStyle w:val="Emphasis"/>
        </w:rPr>
        <w:t>multiplex world is more decentered than a multipolar world</w:t>
      </w:r>
      <w:r w:rsidRPr="00C6264D">
        <w:rPr>
          <w:rStyle w:val="StyleUnderline"/>
        </w:rPr>
        <w:t xml:space="preserve">, with </w:t>
      </w:r>
      <w:r w:rsidRPr="0003285E">
        <w:rPr>
          <w:rStyle w:val="Emphasis"/>
        </w:rPr>
        <w:t>greater scope for local and regional approaches</w:t>
      </w:r>
      <w:r w:rsidRPr="00C6264D">
        <w:rPr>
          <w:rStyle w:val="StyleUnderline"/>
        </w:rPr>
        <w:t>.</w:t>
      </w:r>
      <w:r w:rsidRPr="00AF36A2">
        <w:rPr>
          <w:sz w:val="16"/>
        </w:rPr>
        <w:t xml:space="preserve"> It </w:t>
      </w:r>
      <w:r w:rsidRPr="00C6264D">
        <w:rPr>
          <w:rStyle w:val="StyleUnderline"/>
        </w:rPr>
        <w:t>limits the possibility of a collective hegemony of the great powers over the rest</w:t>
      </w:r>
      <w:r w:rsidRPr="00AF36A2">
        <w:rPr>
          <w:sz w:val="16"/>
        </w:rPr>
        <w:t xml:space="preserve">, which is quite possible in a multipolar world. A </w:t>
      </w:r>
      <w:r w:rsidRPr="00C6264D">
        <w:rPr>
          <w:rStyle w:val="StyleUnderline"/>
        </w:rPr>
        <w:t>multiplex world allows the audience more variety, more choices, and more control over what they wish to see</w:t>
      </w:r>
      <w:r w:rsidRPr="00AF36A2">
        <w:rPr>
          <w:sz w:val="16"/>
        </w:rPr>
        <w:t xml:space="preserve">. In this respect, a multiplex world is more of a two-way construction. The producers are more sensitive to the demand-side, or the changing audience tastes, while developing their scripts, even as they try to shape and influence the audience with new ideas and trends (albeit offering them in greater variety). Overall, the </w:t>
      </w:r>
      <w:r w:rsidRPr="00C6264D">
        <w:rPr>
          <w:rStyle w:val="StyleUnderline"/>
        </w:rPr>
        <w:t>agency in building world order is more dispersed</w:t>
      </w:r>
      <w:r w:rsidRPr="00AF36A2">
        <w:rPr>
          <w:sz w:val="16"/>
        </w:rPr>
        <w:t xml:space="preserve">, and </w:t>
      </w:r>
      <w:r w:rsidRPr="00C6264D">
        <w:rPr>
          <w:rStyle w:val="StyleUnderline"/>
        </w:rPr>
        <w:t>lies more with the audience than with the producers</w:t>
      </w:r>
      <w:r w:rsidRPr="00AF36A2">
        <w:rPr>
          <w:sz w:val="16"/>
        </w:rPr>
        <w:t xml:space="preserve"> (great powers). To sum up, the </w:t>
      </w:r>
      <w:r w:rsidRPr="00C6264D">
        <w:rPr>
          <w:rStyle w:val="StyleUnderline"/>
        </w:rPr>
        <w:t>notion of a multiplex world has five main features: Absence of global hegemony</w:t>
      </w:r>
      <w:r w:rsidRPr="00AF36A2">
        <w:rPr>
          <w:sz w:val="16"/>
        </w:rPr>
        <w:t xml:space="preserve"> (similar to the US until the early twenty-first century, or Britain in the late nineteenth century until World War I), although power inequalities and hierarchies remain. </w:t>
      </w:r>
      <w:r w:rsidRPr="00C6264D">
        <w:rPr>
          <w:rStyle w:val="StyleUnderline"/>
        </w:rPr>
        <w:t>Proliferation of actors that matter</w:t>
      </w:r>
      <w:r w:rsidRPr="00AF36A2">
        <w:rPr>
          <w:sz w:val="16"/>
        </w:rPr>
        <w:t xml:space="preserve">. These are </w:t>
      </w:r>
      <w:r w:rsidRPr="00C6264D">
        <w:rPr>
          <w:rStyle w:val="StyleUnderline"/>
        </w:rPr>
        <w:t>not just the great powers, as in a multipolar system, but also</w:t>
      </w:r>
      <w:r w:rsidRPr="00AF36A2">
        <w:rPr>
          <w:sz w:val="16"/>
        </w:rPr>
        <w:t xml:space="preserve"> </w:t>
      </w:r>
      <w:r w:rsidRPr="00C6264D">
        <w:rPr>
          <w:rStyle w:val="StyleUnderline"/>
        </w:rPr>
        <w:t>international and regional bodies, corporations, social movements, people themselves, and non-state actors</w:t>
      </w:r>
      <w:r w:rsidRPr="00AF36A2">
        <w:rPr>
          <w:sz w:val="16"/>
        </w:rPr>
        <w:t xml:space="preserve"> (e.g. terrorist networks) </w:t>
      </w:r>
      <w:r w:rsidRPr="00C6264D">
        <w:rPr>
          <w:rStyle w:val="StyleUnderline"/>
        </w:rPr>
        <w:t xml:space="preserve">challenging sovereignty and </w:t>
      </w:r>
      <w:r w:rsidRPr="00041A41">
        <w:rPr>
          <w:rStyle w:val="StyleUnderline"/>
        </w:rPr>
        <w:t>stability. A broader pattern of</w:t>
      </w:r>
      <w:r w:rsidRPr="00AF36A2">
        <w:rPr>
          <w:sz w:val="16"/>
        </w:rPr>
        <w:t xml:space="preserve"> </w:t>
      </w:r>
      <w:r w:rsidRPr="00041A41">
        <w:rPr>
          <w:rStyle w:val="StyleUnderline"/>
        </w:rPr>
        <w:t>complex interdependence</w:t>
      </w:r>
      <w:r w:rsidRPr="00AF36A2">
        <w:rPr>
          <w:sz w:val="16"/>
        </w:rPr>
        <w:t xml:space="preserve">, covering not just trade, but also investment flows, production networks, supply chains, and common ecological and other transnational challenges. A multi-level governance architecture comprising global, regional and national and sub-national (e.g., cities) levels, each with formal and informal institutions, networks, and hybrid structures. The global governance architecture continues to fragment, and </w:t>
      </w:r>
      <w:r w:rsidRPr="00041A41">
        <w:rPr>
          <w:rStyle w:val="StyleUnderline"/>
        </w:rPr>
        <w:t>new forms of interaction and cooperation proliferate at global and regional levels</w:t>
      </w:r>
      <w:r w:rsidRPr="00AF36A2">
        <w:rPr>
          <w:sz w:val="16"/>
        </w:rPr>
        <w:t xml:space="preserve">. Multiple </w:t>
      </w:r>
      <w:proofErr w:type="spellStart"/>
      <w:r w:rsidRPr="00AF36A2">
        <w:rPr>
          <w:sz w:val="16"/>
        </w:rPr>
        <w:t>modernities</w:t>
      </w:r>
      <w:proofErr w:type="spellEnd"/>
      <w:r w:rsidRPr="00AF36A2">
        <w:rPr>
          <w:sz w:val="16"/>
        </w:rPr>
        <w:t xml:space="preserve">, rather than a singular liberal modernity. </w:t>
      </w:r>
      <w:r w:rsidRPr="00041A41">
        <w:rPr>
          <w:rStyle w:val="StyleUnderline"/>
        </w:rPr>
        <w:t xml:space="preserve">A world of </w:t>
      </w:r>
      <w:r w:rsidRPr="0003285E">
        <w:rPr>
          <w:rStyle w:val="Emphasis"/>
        </w:rPr>
        <w:t>cultural</w:t>
      </w:r>
      <w:r w:rsidRPr="00041A41">
        <w:rPr>
          <w:rStyle w:val="StyleUnderline"/>
        </w:rPr>
        <w:t xml:space="preserve">, </w:t>
      </w:r>
      <w:r w:rsidRPr="0003285E">
        <w:rPr>
          <w:rStyle w:val="Emphasis"/>
        </w:rPr>
        <w:t>ideological</w:t>
      </w:r>
      <w:r w:rsidRPr="00041A41">
        <w:rPr>
          <w:rStyle w:val="StyleUnderline"/>
        </w:rPr>
        <w:t xml:space="preserve">, and </w:t>
      </w:r>
      <w:r w:rsidRPr="0003285E">
        <w:rPr>
          <w:rStyle w:val="Emphasis"/>
        </w:rPr>
        <w:t>political diversity</w:t>
      </w:r>
      <w:r w:rsidRPr="00041A41">
        <w:rPr>
          <w:rStyle w:val="StyleUnderline"/>
        </w:rPr>
        <w:t xml:space="preserve">, including </w:t>
      </w:r>
      <w:r w:rsidRPr="0003285E">
        <w:rPr>
          <w:rStyle w:val="Emphasis"/>
        </w:rPr>
        <w:t>alternative pathways to stability,</w:t>
      </w:r>
      <w:r w:rsidRPr="00041A41">
        <w:rPr>
          <w:rStyle w:val="StyleUnderline"/>
        </w:rPr>
        <w:t xml:space="preserve"> peace, and prosperity. American power would be</w:t>
      </w:r>
      <w:r w:rsidRPr="00AF36A2">
        <w:rPr>
          <w:sz w:val="16"/>
        </w:rPr>
        <w:t xml:space="preserve"> an </w:t>
      </w:r>
      <w:r w:rsidRPr="00041A41">
        <w:rPr>
          <w:rStyle w:val="StyleUnderline"/>
        </w:rPr>
        <w:t>important</w:t>
      </w:r>
      <w:r w:rsidRPr="00AF36A2">
        <w:rPr>
          <w:sz w:val="16"/>
        </w:rPr>
        <w:t xml:space="preserve"> part of a multiplex world. But rather than the mythical </w:t>
      </w:r>
      <w:proofErr w:type="spellStart"/>
      <w:r w:rsidRPr="00AF36A2">
        <w:rPr>
          <w:sz w:val="16"/>
        </w:rPr>
        <w:t>Levaithan</w:t>
      </w:r>
      <w:proofErr w:type="spellEnd"/>
      <w:r w:rsidRPr="00AF36A2">
        <w:rPr>
          <w:sz w:val="16"/>
        </w:rPr>
        <w:t xml:space="preserve">, it is more likely to be the large but vulnerable (and occasionally errant) mammoth of the Ice Age – or even its genetic cousin, the elephant. A </w:t>
      </w:r>
      <w:r w:rsidRPr="00AF36A2">
        <w:rPr>
          <w:rStyle w:val="StyleUnderline"/>
        </w:rPr>
        <w:t xml:space="preserve">multiplex world would be a world of </w:t>
      </w:r>
      <w:r w:rsidRPr="0003285E">
        <w:rPr>
          <w:rStyle w:val="Emphasis"/>
        </w:rPr>
        <w:t>diversity and complexity</w:t>
      </w:r>
      <w:r w:rsidRPr="00AF36A2">
        <w:rPr>
          <w:rStyle w:val="StyleUnderline"/>
        </w:rPr>
        <w:t>, a decentered architecture of order management, featuring old and new powers, with a greater role for regional governance</w:t>
      </w:r>
      <w:r>
        <w:rPr>
          <w:rStyle w:val="StyleUnderline"/>
        </w:rPr>
        <w:t>.</w:t>
      </w:r>
    </w:p>
    <w:p w:rsidR="0094414C" w:rsidRDefault="0094414C" w:rsidP="00980D85">
      <w:pPr>
        <w:pStyle w:val="Heading3"/>
      </w:pPr>
    </w:p>
    <w:p w:rsidR="00980D85" w:rsidRDefault="00980D85" w:rsidP="00980D85">
      <w:pPr>
        <w:pStyle w:val="Heading3"/>
      </w:pPr>
      <w:r>
        <w:t xml:space="preserve">1NC/2AC - Moral Hazard </w:t>
      </w:r>
    </w:p>
    <w:p w:rsidR="00980D85" w:rsidRPr="00980D85" w:rsidRDefault="00980D85" w:rsidP="00980D85">
      <w:pPr>
        <w:pStyle w:val="Heading4"/>
      </w:pPr>
      <w:r>
        <w:t>Hegemony risks moral hazards, causes all of their war scenarios</w:t>
      </w:r>
    </w:p>
    <w:p w:rsidR="00980D85" w:rsidRDefault="00980D85" w:rsidP="00980D85">
      <w:r w:rsidRPr="000C01C1">
        <w:rPr>
          <w:rStyle w:val="Style13ptBold"/>
        </w:rPr>
        <w:t>Posen 2013</w:t>
      </w:r>
      <w:r w:rsidRPr="00EE0D48">
        <w:t xml:space="preserve"> - </w:t>
      </w:r>
      <w:r>
        <w:t>Ford International Prof of Political Science and Director of the Security Studies @ MIT</w:t>
      </w:r>
      <w:r>
        <w:br/>
      </w:r>
      <w:r w:rsidRPr="00EE0D48">
        <w:t xml:space="preserve">Barry R, "The Case for a Less Activist Foreign Policy," 92 Foreign </w:t>
      </w:r>
      <w:proofErr w:type="spellStart"/>
      <w:r w:rsidRPr="00EE0D48">
        <w:t>Aff</w:t>
      </w:r>
      <w:proofErr w:type="spellEnd"/>
      <w:r w:rsidRPr="00EE0D48">
        <w:t>. 116</w:t>
      </w:r>
    </w:p>
    <w:p w:rsidR="00980D85" w:rsidRDefault="00980D85" w:rsidP="00980D85">
      <w:r w:rsidRPr="000C01C1">
        <w:rPr>
          <w:rStyle w:val="StyleUnderline"/>
        </w:rPr>
        <w:t>U.S. security guarantees also encourage plucky allies to challenge</w:t>
      </w:r>
      <w:r>
        <w:rPr>
          <w:rStyle w:val="StyleUnderline"/>
        </w:rPr>
        <w:t xml:space="preserve"> </w:t>
      </w:r>
      <w:r w:rsidRPr="000C01C1">
        <w:rPr>
          <w:rStyle w:val="StyleUnderline"/>
        </w:rPr>
        <w:t>more powerful states, confident that Washington will save them in</w:t>
      </w:r>
      <w:r>
        <w:rPr>
          <w:rStyle w:val="StyleUnderline"/>
        </w:rPr>
        <w:t xml:space="preserve"> </w:t>
      </w:r>
      <w:r w:rsidRPr="000C01C1">
        <w:rPr>
          <w:rStyle w:val="StyleUnderline"/>
        </w:rPr>
        <w:t xml:space="preserve">the </w:t>
      </w:r>
      <w:r>
        <w:t xml:space="preserve">end-a classic </w:t>
      </w:r>
      <w:r w:rsidRPr="000C01C1">
        <w:rPr>
          <w:rStyle w:val="StyleUnderline"/>
        </w:rPr>
        <w:t>case of moral hazard.</w:t>
      </w:r>
      <w:r>
        <w:t xml:space="preserve"> </w:t>
      </w:r>
      <w:r w:rsidRPr="000C01C1">
        <w:rPr>
          <w:rStyle w:val="StyleUnderline"/>
        </w:rPr>
        <w:t>This</w:t>
      </w:r>
      <w:r>
        <w:t xml:space="preserve"> phenomenon </w:t>
      </w:r>
      <w:r w:rsidRPr="000C01C1">
        <w:rPr>
          <w:rStyle w:val="StyleUnderline"/>
        </w:rPr>
        <w:t>has caused</w:t>
      </w:r>
      <w:r>
        <w:rPr>
          <w:rStyle w:val="StyleUnderline"/>
        </w:rPr>
        <w:t xml:space="preserve"> </w:t>
      </w:r>
      <w:r w:rsidRPr="000C01C1">
        <w:rPr>
          <w:rStyle w:val="StyleUnderline"/>
        </w:rPr>
        <w:t>the U</w:t>
      </w:r>
      <w:r>
        <w:t xml:space="preserve">nited </w:t>
      </w:r>
      <w:r w:rsidRPr="000C01C1">
        <w:rPr>
          <w:rStyle w:val="StyleUnderline"/>
        </w:rPr>
        <w:t>S</w:t>
      </w:r>
      <w:r>
        <w:t xml:space="preserve">tates </w:t>
      </w:r>
      <w:r w:rsidRPr="000C01C1">
        <w:rPr>
          <w:rStyle w:val="StyleUnderline"/>
        </w:rPr>
        <w:t>to incur political costs,</w:t>
      </w:r>
      <w:r>
        <w:t xml:space="preserve"> </w:t>
      </w:r>
      <w:r w:rsidRPr="000C01C1">
        <w:rPr>
          <w:rStyle w:val="StyleUnderline"/>
        </w:rPr>
        <w:t>antagonizing powers great and small for no gain and encouraging</w:t>
      </w:r>
      <w:r>
        <w:rPr>
          <w:rStyle w:val="StyleUnderline"/>
        </w:rPr>
        <w:t xml:space="preserve"> </w:t>
      </w:r>
      <w:r w:rsidRPr="000C01C1">
        <w:rPr>
          <w:rStyle w:val="StyleUnderline"/>
        </w:rPr>
        <w:t>them to seek opportunities to provoke</w:t>
      </w:r>
      <w:r>
        <w:rPr>
          <w:rStyle w:val="StyleUnderline"/>
        </w:rPr>
        <w:t xml:space="preserve"> </w:t>
      </w:r>
      <w:r w:rsidRPr="000C01C1">
        <w:rPr>
          <w:rStyle w:val="StyleUnderline"/>
        </w:rPr>
        <w:t>the U</w:t>
      </w:r>
      <w:r w:rsidRPr="000C01C1">
        <w:t xml:space="preserve">nited </w:t>
      </w:r>
      <w:r w:rsidRPr="000C01C1">
        <w:rPr>
          <w:rStyle w:val="StyleUnderline"/>
        </w:rPr>
        <w:t>S</w:t>
      </w:r>
      <w:r w:rsidRPr="000C01C1">
        <w:t>tates</w:t>
      </w:r>
      <w:r w:rsidRPr="000C01C1">
        <w:rPr>
          <w:rStyle w:val="StyleUnderline"/>
        </w:rPr>
        <w:t xml:space="preserve"> in return</w:t>
      </w:r>
      <w:r>
        <w:t xml:space="preserve">. So far, </w:t>
      </w:r>
      <w:r w:rsidRPr="000C01C1">
        <w:rPr>
          <w:rStyle w:val="StyleUnderline"/>
        </w:rPr>
        <w:t>the</w:t>
      </w:r>
      <w:r>
        <w:rPr>
          <w:rStyle w:val="StyleUnderline"/>
        </w:rPr>
        <w:t xml:space="preserve"> </w:t>
      </w:r>
      <w:r w:rsidRPr="000C01C1">
        <w:rPr>
          <w:rStyle w:val="StyleUnderline"/>
        </w:rPr>
        <w:t>United States has escaped getting sucked</w:t>
      </w:r>
      <w:r>
        <w:rPr>
          <w:rStyle w:val="StyleUnderline"/>
        </w:rPr>
        <w:t xml:space="preserve"> </w:t>
      </w:r>
      <w:r w:rsidRPr="000C01C1">
        <w:rPr>
          <w:rStyle w:val="StyleUnderline"/>
        </w:rPr>
        <w:t>into unnecessary wars, although Washington</w:t>
      </w:r>
      <w:r>
        <w:rPr>
          <w:rStyle w:val="StyleUnderline"/>
        </w:rPr>
        <w:t xml:space="preserve"> </w:t>
      </w:r>
      <w:r w:rsidRPr="000C01C1">
        <w:rPr>
          <w:rStyle w:val="StyleUnderline"/>
        </w:rPr>
        <w:t xml:space="preserve">dodged a bullet in Taiwan </w:t>
      </w:r>
      <w:r>
        <w:t>when the Democratic Progressive Party of Chen Shui-bian governed the island, from 2000 to 2008. His frequent allusions to independence, which ran counter to U.S. policy but which some Bush administration officials reportedly encouraged, unnecessarily provoked the Chinese government; had he proceeded, he would have surely triggered a dangerous crisis. Chen would never have entertained such reckless rhetoric absent the long-standing backing of the U.S. government.</w:t>
      </w:r>
    </w:p>
    <w:p w:rsidR="00980D85" w:rsidRDefault="00980D85" w:rsidP="00980D85">
      <w:r w:rsidRPr="000C01C1">
        <w:rPr>
          <w:rStyle w:val="StyleUnderline"/>
        </w:rPr>
        <w:t>The Philippines and Vietnam</w:t>
      </w:r>
      <w:r>
        <w:t xml:space="preserve"> (the latter of which has no formal defense treaty with Washington) </w:t>
      </w:r>
      <w:r w:rsidRPr="000C01C1">
        <w:rPr>
          <w:rStyle w:val="StyleUnderline"/>
        </w:rPr>
        <w:t>also seem to have figured out that</w:t>
      </w:r>
      <w:r>
        <w:rPr>
          <w:rStyle w:val="StyleUnderline"/>
        </w:rPr>
        <w:t xml:space="preserve"> </w:t>
      </w:r>
      <w:r w:rsidRPr="000C01C1">
        <w:rPr>
          <w:rStyle w:val="StyleUnderline"/>
        </w:rPr>
        <w:t>they can needle China over maritime boundary disputes and then</w:t>
      </w:r>
      <w:r>
        <w:rPr>
          <w:rStyle w:val="StyleUnderline"/>
        </w:rPr>
        <w:t xml:space="preserve"> </w:t>
      </w:r>
      <w:r w:rsidRPr="000C01C1">
        <w:rPr>
          <w:rStyle w:val="StyleUnderline"/>
        </w:rPr>
        <w:t>seek shelter under the U.S. umbrella</w:t>
      </w:r>
      <w:r>
        <w:t xml:space="preserve"> when China inevitably reacts. </w:t>
      </w:r>
      <w:r w:rsidRPr="000C01C1">
        <w:rPr>
          <w:rStyle w:val="StyleUnderline"/>
        </w:rPr>
        <w:t>Not only do these disputes make it harder for Washington to cooperate</w:t>
      </w:r>
      <w:r>
        <w:rPr>
          <w:rStyle w:val="StyleUnderline"/>
        </w:rPr>
        <w:t xml:space="preserve"> </w:t>
      </w:r>
      <w:r w:rsidRPr="000C01C1">
        <w:rPr>
          <w:rStyle w:val="StyleUnderline"/>
        </w:rPr>
        <w:t>with Beijing on issues of global importance; they also risk roping</w:t>
      </w:r>
      <w:r>
        <w:rPr>
          <w:rStyle w:val="StyleUnderline"/>
        </w:rPr>
        <w:t xml:space="preserve"> </w:t>
      </w:r>
      <w:r w:rsidRPr="000C01C1">
        <w:rPr>
          <w:rStyle w:val="StyleUnderline"/>
        </w:rPr>
        <w:t>the United States into conflicts over strategically marginal territory.</w:t>
      </w:r>
      <w:r>
        <w:rPr>
          <w:rStyle w:val="StyleUnderline"/>
        </w:rPr>
        <w:t xml:space="preserve"> </w:t>
      </w:r>
      <w:r w:rsidRPr="000C01C1">
        <w:rPr>
          <w:rStyle w:val="StyleUnderline"/>
        </w:rPr>
        <w:t>Georgia is another state that has played this game</w:t>
      </w:r>
      <w:r>
        <w:t xml:space="preserve"> to the United States' detriment. </w:t>
      </w:r>
      <w:r w:rsidRPr="000C01C1">
        <w:rPr>
          <w:rStyle w:val="StyleUnderline"/>
        </w:rPr>
        <w:t>Overly confident of Washington's affection for it,</w:t>
      </w:r>
      <w:r>
        <w:rPr>
          <w:rStyle w:val="StyleUnderline"/>
        </w:rPr>
        <w:t xml:space="preserve"> </w:t>
      </w:r>
      <w:r w:rsidRPr="000C01C1">
        <w:rPr>
          <w:rStyle w:val="StyleUnderline"/>
        </w:rPr>
        <w:t>the tiny republic deliberately challenged Russia over control of the</w:t>
      </w:r>
      <w:r>
        <w:rPr>
          <w:rStyle w:val="StyleUnderline"/>
        </w:rPr>
        <w:t xml:space="preserve"> </w:t>
      </w:r>
      <w:r w:rsidRPr="000C01C1">
        <w:rPr>
          <w:rStyle w:val="StyleUnderline"/>
        </w:rPr>
        <w:t>disputed region of South Ossetia</w:t>
      </w:r>
      <w:r>
        <w:t xml:space="preserve"> in August 2008. Regardless of how exactly the fighting began, Georgia acted far too adventurously given its size, proximity to Russia, and distance from any plausible source of military help. This needless war ironically made Russia look tough and the United States unreliable.</w:t>
      </w:r>
    </w:p>
    <w:p w:rsidR="00980D85" w:rsidRDefault="00980D85" w:rsidP="00980D85">
      <w:r w:rsidRPr="000C01C1">
        <w:rPr>
          <w:rStyle w:val="StyleUnderline"/>
        </w:rPr>
        <w:t>This dynamic is at play in the Middle East</w:t>
      </w:r>
      <w:r>
        <w:t xml:space="preserve">, too. Although U.S. officials have communicated time and again to leaders in Jerusalem their discomfort with Israeli settlements on the territory occupied during the 1967 war, </w:t>
      </w:r>
      <w:r w:rsidRPr="000C01C1">
        <w:rPr>
          <w:rStyle w:val="StyleUnderline"/>
        </w:rPr>
        <w:t>Israel regularly increases the population and dimensions of those settlements. The United States' military largess</w:t>
      </w:r>
      <w:r>
        <w:rPr>
          <w:rStyle w:val="StyleUnderline"/>
        </w:rPr>
        <w:t xml:space="preserve"> </w:t>
      </w:r>
      <w:r w:rsidRPr="000C01C1">
        <w:rPr>
          <w:rStyle w:val="StyleUnderline"/>
        </w:rPr>
        <w:t>and regular affirmations of support for Israel have convinced Israeli</w:t>
      </w:r>
      <w:r>
        <w:rPr>
          <w:rStyle w:val="StyleUnderline"/>
        </w:rPr>
        <w:t xml:space="preserve"> </w:t>
      </w:r>
      <w:r w:rsidRPr="000C01C1">
        <w:rPr>
          <w:rStyle w:val="StyleUnderline"/>
        </w:rPr>
        <w:t>hawks that they will suffer no consequences for ignoring U.S. advice.</w:t>
      </w:r>
      <w:r>
        <w:rPr>
          <w:rStyle w:val="StyleUnderline"/>
        </w:rPr>
        <w:t xml:space="preserve"> </w:t>
      </w:r>
      <w:r>
        <w:t>It takes two to make peace in the Israeli-Palestinian conflict, but the creation of humiliating facts on the ground will not bring a negotiated settlement any closer. And Israel's policies toward the Palestinians are a serious impediment to improved U.S. relations with the Arab world.</w:t>
      </w:r>
    </w:p>
    <w:p w:rsidR="0094414C" w:rsidRDefault="0094414C" w:rsidP="00980D85">
      <w:pPr>
        <w:pStyle w:val="Heading3"/>
      </w:pPr>
    </w:p>
    <w:p w:rsidR="0094414C" w:rsidRDefault="0094414C" w:rsidP="0094414C">
      <w:pPr>
        <w:pStyle w:val="Heading3"/>
      </w:pPr>
      <w:r>
        <w:t>I/L - Middle East</w:t>
      </w:r>
    </w:p>
    <w:p w:rsidR="0094414C" w:rsidRDefault="0094414C" w:rsidP="0094414C">
      <w:pPr>
        <w:pStyle w:val="Heading4"/>
      </w:pPr>
      <w:r>
        <w:t xml:space="preserve">Hegemonic interventionism </w:t>
      </w:r>
      <w:r>
        <w:rPr>
          <w:u w:val="single"/>
        </w:rPr>
        <w:t>fails</w:t>
      </w:r>
      <w:r>
        <w:t xml:space="preserve"> and fuels more </w:t>
      </w:r>
      <w:r>
        <w:rPr>
          <w:u w:val="single"/>
        </w:rPr>
        <w:t>authoritarianism</w:t>
      </w:r>
      <w:r>
        <w:t xml:space="preserve"> and </w:t>
      </w:r>
      <w:r>
        <w:rPr>
          <w:u w:val="single"/>
        </w:rPr>
        <w:t>extremism</w:t>
      </w:r>
    </w:p>
    <w:p w:rsidR="0094414C" w:rsidRPr="007768D1" w:rsidRDefault="0094414C" w:rsidP="0094414C">
      <w:proofErr w:type="spellStart"/>
      <w:r w:rsidRPr="00B113AF">
        <w:rPr>
          <w:rStyle w:val="Style13ptBold"/>
        </w:rPr>
        <w:t>Cemgil</w:t>
      </w:r>
      <w:proofErr w:type="spellEnd"/>
      <w:r w:rsidRPr="00B113AF">
        <w:rPr>
          <w:rStyle w:val="Style13ptBold"/>
        </w:rPr>
        <w:t xml:space="preserve"> 17</w:t>
      </w:r>
      <w:r>
        <w:t xml:space="preserve"> – Istanbul Bilgi University, International Political Economy (Can </w:t>
      </w:r>
      <w:proofErr w:type="spellStart"/>
      <w:r>
        <w:t>Cemgil</w:t>
      </w:r>
      <w:proofErr w:type="spellEnd"/>
      <w:r>
        <w:t>; Philosophy and Social Criticism, 2017, Vol. 43(4-5); “The international order and the persistence of ‘violent extremism’ in the Islamic world”; pgs. 534-535)//TS</w:t>
      </w:r>
    </w:p>
    <w:p w:rsidR="0094414C" w:rsidRPr="00B62FDD" w:rsidRDefault="0094414C" w:rsidP="0094414C">
      <w:pPr>
        <w:rPr>
          <w:rStyle w:val="StyleUnderline"/>
        </w:rPr>
      </w:pPr>
      <w:r w:rsidRPr="00B62FDD">
        <w:rPr>
          <w:sz w:val="16"/>
        </w:rPr>
        <w:t xml:space="preserve">Not only did </w:t>
      </w:r>
      <w:r w:rsidRPr="002379F9">
        <w:rPr>
          <w:rStyle w:val="StyleUnderline"/>
        </w:rPr>
        <w:t xml:space="preserve">the American-led liberal international order </w:t>
      </w:r>
      <w:r w:rsidRPr="00B0637B">
        <w:rPr>
          <w:rStyle w:val="Emphasis"/>
        </w:rPr>
        <w:t>fail to generate legitimacy</w:t>
      </w:r>
      <w:r w:rsidRPr="002379F9">
        <w:rPr>
          <w:rStyle w:val="StyleUnderline"/>
        </w:rPr>
        <w:t xml:space="preserve"> in the Islamic world </w:t>
      </w:r>
      <w:r w:rsidRPr="00B62FDD">
        <w:rPr>
          <w:sz w:val="16"/>
        </w:rPr>
        <w:t xml:space="preserve">at its peak, but also it is seen that the </w:t>
      </w:r>
      <w:r w:rsidRPr="002379F9">
        <w:rPr>
          <w:rStyle w:val="StyleUnderline"/>
        </w:rPr>
        <w:t>USA is not able to enforce and sustain this order</w:t>
      </w:r>
      <w:r w:rsidRPr="00B62FDD">
        <w:rPr>
          <w:sz w:val="16"/>
        </w:rPr>
        <w:t xml:space="preserve"> the way it did until the turn of the century. First came the blunder in Iraq at a time when the USA was the unchallenged leader of the international order and seen at the apogee of its power. While the 2001 war in Afghanistan was considered the ‘Good War’ (Ali, 2008), the 2003 </w:t>
      </w:r>
      <w:r w:rsidRPr="002379F9">
        <w:rPr>
          <w:rStyle w:val="StyleUnderline"/>
        </w:rPr>
        <w:t>Iraq war significantly undermined the legitimacy of American leadership of the international order</w:t>
      </w:r>
      <w:r w:rsidRPr="00B62FDD">
        <w:rPr>
          <w:sz w:val="16"/>
        </w:rPr>
        <w:t xml:space="preserve">. The problem was not simply that the </w:t>
      </w:r>
      <w:r w:rsidRPr="002379F9">
        <w:rPr>
          <w:rStyle w:val="StyleUnderline"/>
        </w:rPr>
        <w:t>USA</w:t>
      </w:r>
      <w:r w:rsidRPr="00B62FDD">
        <w:rPr>
          <w:sz w:val="16"/>
        </w:rPr>
        <w:t xml:space="preserve"> and the UK, along with a series of other states, </w:t>
      </w:r>
      <w:r w:rsidRPr="002379F9">
        <w:rPr>
          <w:rStyle w:val="StyleUnderline"/>
        </w:rPr>
        <w:t>invaded and occupied Iraq on false grounds</w:t>
      </w:r>
      <w:r w:rsidRPr="00B62FDD">
        <w:rPr>
          <w:sz w:val="16"/>
        </w:rPr>
        <w:t xml:space="preserve">; it was also that the extent of the US ability to manage and sustain, let alone spread, the </w:t>
      </w:r>
      <w:r w:rsidRPr="00B0637B">
        <w:rPr>
          <w:rStyle w:val="Emphasis"/>
        </w:rPr>
        <w:t>liberal international order was called into question</w:t>
      </w:r>
      <w:r w:rsidRPr="002379F9">
        <w:rPr>
          <w:rStyle w:val="StyleUnderline"/>
        </w:rPr>
        <w:t>.</w:t>
      </w:r>
      <w:r w:rsidRPr="00B62FDD">
        <w:rPr>
          <w:sz w:val="16"/>
        </w:rPr>
        <w:t xml:space="preserve"> The </w:t>
      </w:r>
      <w:r w:rsidRPr="007768D1">
        <w:rPr>
          <w:rStyle w:val="StyleUnderline"/>
        </w:rPr>
        <w:t>failure of the USA in building a nation and a state in Iraq after dismantling and destroying all state institutions</w:t>
      </w:r>
      <w:r w:rsidRPr="00B62FDD">
        <w:rPr>
          <w:sz w:val="16"/>
        </w:rPr>
        <w:t xml:space="preserve"> through what is called de-Baathification, did not only </w:t>
      </w:r>
      <w:r w:rsidRPr="007768D1">
        <w:rPr>
          <w:rStyle w:val="StyleUnderline"/>
        </w:rPr>
        <w:t xml:space="preserve">create the </w:t>
      </w:r>
      <w:r w:rsidRPr="00B0637B">
        <w:rPr>
          <w:rStyle w:val="Emphasis"/>
        </w:rPr>
        <w:t>breeding ground</w:t>
      </w:r>
      <w:r w:rsidRPr="007768D1">
        <w:rPr>
          <w:rStyle w:val="StyleUnderline"/>
        </w:rPr>
        <w:t xml:space="preserve"> for forms of </w:t>
      </w:r>
      <w:r w:rsidRPr="00B0637B">
        <w:rPr>
          <w:rStyle w:val="Emphasis"/>
        </w:rPr>
        <w:t>extremism</w:t>
      </w:r>
      <w:r w:rsidRPr="007768D1">
        <w:rPr>
          <w:rStyle w:val="StyleUnderline"/>
        </w:rPr>
        <w:t xml:space="preserve"> and </w:t>
      </w:r>
      <w:r w:rsidRPr="00B0637B">
        <w:rPr>
          <w:rStyle w:val="Emphasis"/>
        </w:rPr>
        <w:t>authoritarianism</w:t>
      </w:r>
      <w:r w:rsidRPr="00B62FDD">
        <w:rPr>
          <w:sz w:val="16"/>
        </w:rPr>
        <w:t>; it also demonstrated that despite a significant power imparity, the USA was not able to reach its objectives (Dodge, 2005). Besides the 2003 war in Iraq and the ensuing failures of the USA, the financial crisis of 2007–8 and the inability of the USA and other prominent states in the world to offer a coordinated response to this crisis since then also brought into question the viability and legitimacy of the liberal international order as well as the US leadership in it. After 8 years since the breakdown of the international financial architecture, the world is yet to recover from this crisis condition, not to mention renewed concerns regarding a new worldwide recession (</w:t>
      </w:r>
      <w:proofErr w:type="spellStart"/>
      <w:r w:rsidRPr="00B62FDD">
        <w:rPr>
          <w:sz w:val="16"/>
        </w:rPr>
        <w:t>Boskin</w:t>
      </w:r>
      <w:proofErr w:type="spellEnd"/>
      <w:r w:rsidRPr="00B62FDD">
        <w:rPr>
          <w:sz w:val="16"/>
        </w:rPr>
        <w:t xml:space="preserve">, 2016). The crisis, having deepened the ‘dismantling’ or ‘erosion’ of the Welfare State in the wealthier capitalist states, a process that had already begun in the 1980s, and undermining the postwar legitimacy that this generated, also demonstrated to the rest of the world that the welfare regimes of these states are not only unattainable in the global South, but also themselves unviable under current conditions of extreme inequality and wage stagnation (Campbell, 2015), contributing to the deepening legitimation crisis of the international order. It is in this context that the </w:t>
      </w:r>
      <w:r w:rsidRPr="007768D1">
        <w:rPr>
          <w:rStyle w:val="StyleUnderline"/>
        </w:rPr>
        <w:t>Muslim-majority states of the global South and their populations</w:t>
      </w:r>
      <w:r w:rsidRPr="00B62FDD">
        <w:rPr>
          <w:sz w:val="16"/>
        </w:rPr>
        <w:t xml:space="preserve"> both </w:t>
      </w:r>
      <w:r w:rsidRPr="007768D1">
        <w:rPr>
          <w:rStyle w:val="StyleUnderline"/>
        </w:rPr>
        <w:t xml:space="preserve">found themselves </w:t>
      </w:r>
      <w:r w:rsidRPr="00B0637B">
        <w:rPr>
          <w:rStyle w:val="Emphasis"/>
        </w:rPr>
        <w:t>alienated</w:t>
      </w:r>
      <w:r w:rsidRPr="007768D1">
        <w:rPr>
          <w:rStyle w:val="StyleUnderline"/>
        </w:rPr>
        <w:t xml:space="preserve"> from the American-led liberal international order and lost any hope of a possible</w:t>
      </w:r>
      <w:r w:rsidRPr="00B62FDD">
        <w:rPr>
          <w:sz w:val="16"/>
        </w:rPr>
        <w:t xml:space="preserve"> </w:t>
      </w:r>
      <w:r w:rsidRPr="007768D1">
        <w:rPr>
          <w:rStyle w:val="StyleUnderline"/>
        </w:rPr>
        <w:t>worthy future that they might one day achieve</w:t>
      </w:r>
      <w:r w:rsidRPr="00B62FDD">
        <w:rPr>
          <w:sz w:val="16"/>
        </w:rPr>
        <w:t xml:space="preserve">. This </w:t>
      </w:r>
      <w:r w:rsidRPr="007768D1">
        <w:rPr>
          <w:rStyle w:val="StyleUnderline"/>
        </w:rPr>
        <w:t>generalized sense of alienation on the part of societies of these Muslim-majority states</w:t>
      </w:r>
      <w:r w:rsidRPr="00B62FDD">
        <w:rPr>
          <w:sz w:val="16"/>
        </w:rPr>
        <w:t xml:space="preserve"> time and again </w:t>
      </w:r>
      <w:r w:rsidRPr="007768D1">
        <w:rPr>
          <w:rStyle w:val="StyleUnderline"/>
        </w:rPr>
        <w:t>expressed itself in the form of political</w:t>
      </w:r>
      <w:r w:rsidRPr="00B62FDD">
        <w:rPr>
          <w:sz w:val="16"/>
        </w:rPr>
        <w:t xml:space="preserve"> </w:t>
      </w:r>
      <w:r w:rsidRPr="007768D1">
        <w:rPr>
          <w:rStyle w:val="StyleUnderline"/>
        </w:rPr>
        <w:t>Islamist movements</w:t>
      </w:r>
      <w:r w:rsidRPr="00B62FDD">
        <w:rPr>
          <w:sz w:val="16"/>
        </w:rPr>
        <w:t xml:space="preserve"> both peaceful and </w:t>
      </w:r>
      <w:r w:rsidRPr="007768D1">
        <w:rPr>
          <w:rStyle w:val="StyleUnderline"/>
        </w:rPr>
        <w:t>violent in different geographies</w:t>
      </w:r>
      <w:r w:rsidRPr="00B62FDD">
        <w:rPr>
          <w:sz w:val="16"/>
        </w:rPr>
        <w:t xml:space="preserve"> from the Taliban in Afghanistan to Hamas in Palestine and the Muslim Brotherhood in Egypt. While the </w:t>
      </w:r>
      <w:r w:rsidRPr="007768D1">
        <w:rPr>
          <w:rStyle w:val="StyleUnderline"/>
        </w:rPr>
        <w:t xml:space="preserve">response to these movements was almost always </w:t>
      </w:r>
      <w:r w:rsidRPr="00B0637B">
        <w:rPr>
          <w:rStyle w:val="Emphasis"/>
        </w:rPr>
        <w:t>violent</w:t>
      </w:r>
      <w:r w:rsidRPr="00B62FDD">
        <w:rPr>
          <w:sz w:val="16"/>
        </w:rPr>
        <w:t xml:space="preserve">, they continued to exist and operate, at times even with a more forceful manner. A genuine opportunity for change emerged with the so-called Arab Spring street protests beginning in Tunisia in late 2010, spreading to the rest of North Africa and the Middle East with varying outcomes. The response of the USA as the perceived leader of the liberal international order was hesitant at best; rather than supporting these movements for greater democracy, freedom and equality, the USA selectively backed some of them, while remaining supportive of Saudi Arabian atrocities against protesters both in Saudi Arabia and in Bahrain. Unfortunately, almost all of these </w:t>
      </w:r>
      <w:r w:rsidRPr="00B62FDD">
        <w:rPr>
          <w:rStyle w:val="StyleUnderline"/>
        </w:rPr>
        <w:t>movements failed to generate the desired outcomes, resulting in some cases in the restoration of the status quo ante via military coup</w:t>
      </w:r>
      <w:r w:rsidRPr="00B62FDD">
        <w:rPr>
          <w:sz w:val="16"/>
        </w:rPr>
        <w:t xml:space="preserve"> (Egypt), in others in </w:t>
      </w:r>
      <w:r w:rsidRPr="00B62FDD">
        <w:rPr>
          <w:rStyle w:val="StyleUnderline"/>
        </w:rPr>
        <w:t>civil war</w:t>
      </w:r>
      <w:r w:rsidRPr="00B62FDD">
        <w:rPr>
          <w:sz w:val="16"/>
        </w:rPr>
        <w:t xml:space="preserve"> (Syria and Yemen), in yet others in civil war interrupted by NATO intervention (Libya) with only the partial exception of Tunis offering a glimmer of hope. Particularly the case of Egypt became the showcase of the failure of the liberal international community to support a military coup when the democratic process did not result in what they deemed ‘democratic’. The </w:t>
      </w:r>
      <w:r w:rsidRPr="00B62FDD">
        <w:rPr>
          <w:rStyle w:val="StyleUnderline"/>
        </w:rPr>
        <w:t xml:space="preserve">experienced impossibility of reform even through the direct action of social movements resulted in an almost full mental and emotional dissociation from the promises of the liberal international order on the part of the peoples of the region. The turn to the </w:t>
      </w:r>
      <w:r w:rsidRPr="00B62FDD">
        <w:rPr>
          <w:sz w:val="16"/>
        </w:rPr>
        <w:t>IS and the like</w:t>
      </w:r>
      <w:r w:rsidRPr="00B62FDD">
        <w:rPr>
          <w:rStyle w:val="StyleUnderline"/>
        </w:rPr>
        <w:t xml:space="preserve"> took place under such circumstances of alienation.</w:t>
      </w:r>
    </w:p>
    <w:p w:rsidR="0094414C" w:rsidRDefault="0094414C" w:rsidP="0094414C">
      <w:pPr>
        <w:pStyle w:val="Heading3"/>
      </w:pPr>
      <w:r>
        <w:t xml:space="preserve">I/L – Terrorism </w:t>
      </w:r>
    </w:p>
    <w:p w:rsidR="0094414C" w:rsidRPr="00BD764C" w:rsidRDefault="0094414C" w:rsidP="0094414C">
      <w:pPr>
        <w:pStyle w:val="Heading4"/>
        <w:rPr>
          <w:u w:val="single"/>
        </w:rPr>
      </w:pPr>
      <w:r>
        <w:t xml:space="preserve">US intervention recreates and motivates </w:t>
      </w:r>
      <w:r w:rsidRPr="00BD764C">
        <w:rPr>
          <w:u w:val="single"/>
        </w:rPr>
        <w:t>terrorist organizations</w:t>
      </w:r>
      <w:r>
        <w:t xml:space="preserve"> and </w:t>
      </w:r>
      <w:r w:rsidRPr="00BD764C">
        <w:rPr>
          <w:u w:val="single"/>
        </w:rPr>
        <w:t>sectarian instability</w:t>
      </w:r>
    </w:p>
    <w:p w:rsidR="0094414C" w:rsidRPr="00D22F06" w:rsidRDefault="0094414C" w:rsidP="0094414C">
      <w:proofErr w:type="spellStart"/>
      <w:r w:rsidRPr="00D22F06">
        <w:rPr>
          <w:rStyle w:val="Style13ptBold"/>
        </w:rPr>
        <w:t>Saiya</w:t>
      </w:r>
      <w:proofErr w:type="spellEnd"/>
      <w:r w:rsidRPr="00D22F06">
        <w:rPr>
          <w:rStyle w:val="Style13ptBold"/>
        </w:rPr>
        <w:t xml:space="preserve"> and Fidler 18</w:t>
      </w:r>
      <w:r>
        <w:t xml:space="preserve"> - *Assistant professor of political science and director of international studies at the State University of New York Brockport; **Graduate student in the Department of Communication at the State University of New York Brockport (*</w:t>
      </w:r>
      <w:proofErr w:type="spellStart"/>
      <w:r>
        <w:t>Nilay</w:t>
      </w:r>
      <w:proofErr w:type="spellEnd"/>
      <w:r>
        <w:t xml:space="preserve"> </w:t>
      </w:r>
      <w:proofErr w:type="spellStart"/>
      <w:r>
        <w:t>Saiya</w:t>
      </w:r>
      <w:proofErr w:type="spellEnd"/>
      <w:r>
        <w:t>, **Joshua Fidler; Middle East Policy, Vol. XXV, No. 1, Spring 2018; “Taking God Seriously: The Struggle Against Extremism; pgs. 86-87)//TS</w:t>
      </w:r>
    </w:p>
    <w:p w:rsidR="0094414C" w:rsidRPr="0030486F" w:rsidRDefault="0094414C" w:rsidP="0094414C">
      <w:pPr>
        <w:rPr>
          <w:sz w:val="16"/>
        </w:rPr>
      </w:pPr>
      <w:r w:rsidRPr="0030486F">
        <w:rPr>
          <w:sz w:val="16"/>
        </w:rPr>
        <w:t xml:space="preserve">Like their neoconservative counterparts, </w:t>
      </w:r>
      <w:r w:rsidRPr="00797542">
        <w:rPr>
          <w:rStyle w:val="StyleUnderline"/>
        </w:rPr>
        <w:t xml:space="preserve">liberal interventionists strongly believe in the </w:t>
      </w:r>
      <w:r w:rsidRPr="00BC4FCE">
        <w:rPr>
          <w:rStyle w:val="Emphasis"/>
        </w:rPr>
        <w:t>power of democracy</w:t>
      </w:r>
      <w:r w:rsidRPr="00797542">
        <w:rPr>
          <w:rStyle w:val="StyleUnderline"/>
        </w:rPr>
        <w:t xml:space="preserve"> and </w:t>
      </w:r>
      <w:r w:rsidRPr="00BC4FCE">
        <w:rPr>
          <w:rStyle w:val="Emphasis"/>
        </w:rPr>
        <w:t>human rights</w:t>
      </w:r>
      <w:r w:rsidRPr="00797542">
        <w:rPr>
          <w:rStyle w:val="StyleUnderline"/>
        </w:rPr>
        <w:t xml:space="preserve"> to promote peace</w:t>
      </w:r>
      <w:r w:rsidRPr="0030486F">
        <w:rPr>
          <w:sz w:val="16"/>
        </w:rPr>
        <w:t xml:space="preserve">, and therefore contend that the </w:t>
      </w:r>
      <w:r w:rsidRPr="00797542">
        <w:rPr>
          <w:rStyle w:val="StyleUnderline"/>
        </w:rPr>
        <w:t>United States has a natural stake in the domestic policies of states</w:t>
      </w:r>
      <w:r w:rsidRPr="0030486F">
        <w:rPr>
          <w:sz w:val="16"/>
        </w:rPr>
        <w:t>.33 Both groups supported the 2003 invasion of Iraq and the overthrow of Saddam Hussein. Liberal interventionists depart from their equivalents on the right, however, in two ways. First, they are much more likely to believe that the United States should influence illiberal state policies through international law, norms, organizations and public diplomacy rather than through the unilateral application of military force, though they are not unwilling to use it if necessary. Neoconservatives, on the other hand, tend to view international organizations as a hindrance to achieving American objectives. Second, liberal interventionists tend to be less favorable than neoconservatives to using ground troops. Prominent liberal interventions such as those in Bosnia and Libya did not feature full‐scale invasions, unlike the neoconservative‐dominated mission in Iraq.</w:t>
      </w:r>
    </w:p>
    <w:p w:rsidR="0094414C" w:rsidRPr="0030486F" w:rsidRDefault="0094414C" w:rsidP="0094414C">
      <w:pPr>
        <w:rPr>
          <w:sz w:val="16"/>
        </w:rPr>
      </w:pPr>
      <w:r w:rsidRPr="0030486F">
        <w:rPr>
          <w:sz w:val="16"/>
        </w:rPr>
        <w:t>Like realpolitik and neoconservatism, secular liberal‐</w:t>
      </w:r>
      <w:r w:rsidRPr="00797542">
        <w:rPr>
          <w:rStyle w:val="StyleUnderline"/>
        </w:rPr>
        <w:t>interventionist policies</w:t>
      </w:r>
      <w:r w:rsidRPr="0030486F">
        <w:rPr>
          <w:sz w:val="16"/>
        </w:rPr>
        <w:t xml:space="preserve"> have </w:t>
      </w:r>
      <w:r w:rsidRPr="00797542">
        <w:rPr>
          <w:rStyle w:val="StyleUnderline"/>
        </w:rPr>
        <w:t xml:space="preserve">contributed to the </w:t>
      </w:r>
      <w:r w:rsidRPr="00BD764C">
        <w:rPr>
          <w:rStyle w:val="Emphasis"/>
        </w:rPr>
        <w:t>rise of violent Islamist extremism</w:t>
      </w:r>
      <w:r w:rsidRPr="00797542">
        <w:rPr>
          <w:rStyle w:val="StyleUnderline"/>
        </w:rPr>
        <w:t xml:space="preserve"> against the United States</w:t>
      </w:r>
      <w:r w:rsidRPr="0030486F">
        <w:rPr>
          <w:sz w:val="16"/>
        </w:rPr>
        <w:t xml:space="preserve">, the prime example of this being Libya. Largely </w:t>
      </w:r>
      <w:r w:rsidRPr="00797542">
        <w:rPr>
          <w:rStyle w:val="StyleUnderline"/>
        </w:rPr>
        <w:t>because of liberal interventionists</w:t>
      </w:r>
      <w:r w:rsidRPr="0030486F">
        <w:rPr>
          <w:sz w:val="16"/>
        </w:rPr>
        <w:t xml:space="preserve"> like Rice, Clinton and Power, in 2011 the </w:t>
      </w:r>
      <w:r w:rsidRPr="00797542">
        <w:rPr>
          <w:rStyle w:val="StyleUnderline"/>
        </w:rPr>
        <w:t xml:space="preserve">United States led a multilateral attack against the government of Muammar </w:t>
      </w:r>
      <w:proofErr w:type="spellStart"/>
      <w:r w:rsidRPr="00797542">
        <w:rPr>
          <w:rStyle w:val="StyleUnderline"/>
        </w:rPr>
        <w:t>Qadhafi</w:t>
      </w:r>
      <w:proofErr w:type="spellEnd"/>
      <w:r w:rsidRPr="0030486F">
        <w:rPr>
          <w:sz w:val="16"/>
        </w:rPr>
        <w:t xml:space="preserve">. Already in the throes of civil war, </w:t>
      </w:r>
      <w:proofErr w:type="spellStart"/>
      <w:r w:rsidRPr="00797542">
        <w:rPr>
          <w:rStyle w:val="StyleUnderline"/>
        </w:rPr>
        <w:t>Qadhafi</w:t>
      </w:r>
      <w:proofErr w:type="spellEnd"/>
      <w:r w:rsidRPr="00797542">
        <w:rPr>
          <w:rStyle w:val="StyleUnderline"/>
        </w:rPr>
        <w:t xml:space="preserve"> threatened to massacre regime opponents in Benghazi</w:t>
      </w:r>
      <w:r w:rsidRPr="0030486F">
        <w:rPr>
          <w:sz w:val="16"/>
        </w:rPr>
        <w:t xml:space="preserve">.34 </w:t>
      </w:r>
      <w:r w:rsidRPr="00797542">
        <w:rPr>
          <w:rStyle w:val="StyleUnderline"/>
        </w:rPr>
        <w:t>Initially, the intervention was successful</w:t>
      </w:r>
      <w:r w:rsidRPr="0030486F">
        <w:rPr>
          <w:sz w:val="16"/>
        </w:rPr>
        <w:t xml:space="preserve">: The massacre that </w:t>
      </w:r>
      <w:proofErr w:type="spellStart"/>
      <w:r w:rsidRPr="0030486F">
        <w:rPr>
          <w:sz w:val="16"/>
        </w:rPr>
        <w:t>Qadhafi</w:t>
      </w:r>
      <w:proofErr w:type="spellEnd"/>
      <w:r w:rsidRPr="0030486F">
        <w:rPr>
          <w:sz w:val="16"/>
        </w:rPr>
        <w:t xml:space="preserve"> promised was thwarted, and the regime was toppled. </w:t>
      </w:r>
      <w:r w:rsidRPr="00797542">
        <w:rPr>
          <w:rStyle w:val="StyleUnderline"/>
        </w:rPr>
        <w:t xml:space="preserve">However, </w:t>
      </w:r>
      <w:r w:rsidRPr="00BD764C">
        <w:rPr>
          <w:rStyle w:val="Emphasis"/>
        </w:rPr>
        <w:t>external intervention in civil conflicts</w:t>
      </w:r>
      <w:r w:rsidRPr="00797542">
        <w:rPr>
          <w:rStyle w:val="StyleUnderline"/>
        </w:rPr>
        <w:t xml:space="preserve"> often has </w:t>
      </w:r>
      <w:r w:rsidRPr="00BD764C">
        <w:rPr>
          <w:rStyle w:val="Emphasis"/>
        </w:rPr>
        <w:t>unpredictable consequences</w:t>
      </w:r>
      <w:r w:rsidRPr="0030486F">
        <w:rPr>
          <w:sz w:val="16"/>
        </w:rPr>
        <w:t>, particularly in highly religious contexts.</w:t>
      </w:r>
    </w:p>
    <w:p w:rsidR="0094414C" w:rsidRPr="0030486F" w:rsidRDefault="0094414C" w:rsidP="0094414C">
      <w:pPr>
        <w:rPr>
          <w:sz w:val="16"/>
        </w:rPr>
      </w:pPr>
      <w:r w:rsidRPr="0030486F">
        <w:rPr>
          <w:sz w:val="16"/>
        </w:rPr>
        <w:t xml:space="preserve">While Muammar </w:t>
      </w:r>
      <w:proofErr w:type="spellStart"/>
      <w:r w:rsidRPr="0030486F">
        <w:rPr>
          <w:sz w:val="16"/>
        </w:rPr>
        <w:t>Qadhafi</w:t>
      </w:r>
      <w:proofErr w:type="spellEnd"/>
      <w:r w:rsidRPr="0030486F">
        <w:rPr>
          <w:sz w:val="16"/>
        </w:rPr>
        <w:t xml:space="preserve"> was a barbarous despot who terrorized his people for over four decades, his overthrow and the </w:t>
      </w:r>
      <w:r w:rsidRPr="0030486F">
        <w:rPr>
          <w:rStyle w:val="StyleUnderline"/>
        </w:rPr>
        <w:t>lack of post‐intervention planning created a power vacuum that enabled the rise of violent faith‐based extremism in Libya</w:t>
      </w:r>
      <w:r w:rsidRPr="0030486F">
        <w:rPr>
          <w:sz w:val="16"/>
        </w:rPr>
        <w:t xml:space="preserve">. </w:t>
      </w:r>
      <w:r w:rsidRPr="0030486F">
        <w:rPr>
          <w:rStyle w:val="StyleUnderline"/>
        </w:rPr>
        <w:t xml:space="preserve">Since the intervention, the country remains riven by </w:t>
      </w:r>
      <w:r w:rsidRPr="00BD764C">
        <w:rPr>
          <w:rStyle w:val="Emphasis"/>
        </w:rPr>
        <w:t>sectarian violence and instability</w:t>
      </w:r>
      <w:r w:rsidRPr="0030486F">
        <w:rPr>
          <w:rStyle w:val="StyleUnderline"/>
        </w:rPr>
        <w:t xml:space="preserve"> with </w:t>
      </w:r>
      <w:r w:rsidRPr="00BD764C">
        <w:rPr>
          <w:rStyle w:val="Emphasis"/>
        </w:rPr>
        <w:t>terrorist organizations</w:t>
      </w:r>
      <w:r w:rsidRPr="0030486F">
        <w:rPr>
          <w:rStyle w:val="StyleUnderline"/>
        </w:rPr>
        <w:t xml:space="preserve"> such as ISIS acquiring territory, viewing Libya as an important target for expansion due to its proximity to Europe</w:t>
      </w:r>
      <w:r w:rsidRPr="0030486F">
        <w:rPr>
          <w:sz w:val="16"/>
        </w:rPr>
        <w:t xml:space="preserve">.35 On September 11, 2012, terrorists stormed the American consulate in Benghazi and murdered four Americans, including the ambassador.36 Since </w:t>
      </w:r>
      <w:proofErr w:type="spellStart"/>
      <w:r w:rsidRPr="0030486F">
        <w:rPr>
          <w:sz w:val="16"/>
        </w:rPr>
        <w:t>Qadhafi's</w:t>
      </w:r>
      <w:proofErr w:type="spellEnd"/>
      <w:r w:rsidRPr="0030486F">
        <w:rPr>
          <w:sz w:val="16"/>
        </w:rPr>
        <w:t xml:space="preserve"> ouster, Libya has averaged an astonishing 276 attacks per year, according to our analysis of the Global Terrorism Database. These extremists pose a direct and clear danger to American interests abroad and to U.S. allies.</w:t>
      </w:r>
    </w:p>
    <w:p w:rsidR="0094414C" w:rsidRPr="0030486F" w:rsidRDefault="0094414C" w:rsidP="0094414C">
      <w:pPr>
        <w:rPr>
          <w:sz w:val="16"/>
        </w:rPr>
      </w:pPr>
      <w:r w:rsidRPr="0030486F">
        <w:rPr>
          <w:sz w:val="16"/>
        </w:rPr>
        <w:t xml:space="preserve">Why did foreign‐policy </w:t>
      </w:r>
      <w:r w:rsidRPr="0030486F">
        <w:rPr>
          <w:rStyle w:val="StyleUnderline"/>
        </w:rPr>
        <w:t>liberals fail to foresee</w:t>
      </w:r>
      <w:r w:rsidRPr="0030486F">
        <w:rPr>
          <w:sz w:val="16"/>
        </w:rPr>
        <w:t xml:space="preserve"> the </w:t>
      </w:r>
      <w:r w:rsidRPr="00BD764C">
        <w:rPr>
          <w:rStyle w:val="Emphasis"/>
        </w:rPr>
        <w:t>devastation that American intervention would facilitate</w:t>
      </w:r>
      <w:r w:rsidRPr="0030486F">
        <w:rPr>
          <w:sz w:val="16"/>
        </w:rPr>
        <w:t>? In the case of Libya, one can again see an ignorance of religious dynamics at work. If realpolitik ignores religion and neoconservatism distorts it, liberal interventionism tends to reject it openly, seeing traditional expressions of religiosity as antithetical to the advancement of liberal values.37 Liberal interventionism has its roots in the secular ideals of the Enlightenment — rationality, humanism, modernization — and its practitioners generally believe religion to be an obstacle to progress and an atavism to be superseded. Liberalist scholars of political development and their practitioner counterparts thus underestimate the role of religion in the modern world in their implicit acceptance of the theory that modernity would naturally bring about democracy, capitalism and secularism.38 There is no evidence that the highly secularized foreign‐policy establishment even took religious factors into account when selling the Libyan intervention.</w:t>
      </w:r>
    </w:p>
    <w:p w:rsidR="0094414C" w:rsidRDefault="0094414C" w:rsidP="0094414C"/>
    <w:p w:rsidR="00980D85" w:rsidRDefault="00980D85" w:rsidP="00980D85">
      <w:pPr>
        <w:pStyle w:val="Heading3"/>
      </w:pPr>
      <w:r>
        <w:t>AT: Retrenchment Bad</w:t>
      </w:r>
    </w:p>
    <w:p w:rsidR="00980D85" w:rsidRPr="00980D85" w:rsidRDefault="00980D85" w:rsidP="00980D85">
      <w:pPr>
        <w:pStyle w:val="Heading4"/>
      </w:pPr>
      <w:r>
        <w:t>Retrenchment doesn’t risk war, but is stabilizing</w:t>
      </w:r>
    </w:p>
    <w:p w:rsidR="00980D85" w:rsidRPr="00731F10" w:rsidRDefault="00980D85" w:rsidP="00980D85">
      <w:proofErr w:type="spellStart"/>
      <w:r w:rsidRPr="00731F10">
        <w:rPr>
          <w:rStyle w:val="Style13ptBold"/>
        </w:rPr>
        <w:t>Fettweis</w:t>
      </w:r>
      <w:proofErr w:type="spellEnd"/>
      <w:r w:rsidRPr="00731F10">
        <w:rPr>
          <w:rStyle w:val="Style13ptBold"/>
        </w:rPr>
        <w:t xml:space="preserve"> 2017</w:t>
      </w:r>
      <w:r>
        <w:t xml:space="preserve"> - Associate Professor of Political Science at Tulane University </w:t>
      </w:r>
      <w:r>
        <w:br/>
        <w:t>Christopher, "Unipolarity, Hegemony, and the New Peace," Security Studies, 26:3, 423-451, DOI: 10.1080/09636412.2017.1306394</w:t>
      </w:r>
    </w:p>
    <w:p w:rsidR="00980D85" w:rsidRPr="00B2680F" w:rsidRDefault="00980D85" w:rsidP="00980D85">
      <w:r>
        <w:t xml:space="preserve">Overall, </w:t>
      </w:r>
      <w:r w:rsidRPr="00B2680F">
        <w:rPr>
          <w:rStyle w:val="StyleUnderline"/>
        </w:rPr>
        <w:t>if either version is correct and global stability is provided by US hegemony</w:t>
      </w:r>
      <w:r>
        <w:t xml:space="preserve">, </w:t>
      </w:r>
      <w:r w:rsidRPr="00B2680F">
        <w:rPr>
          <w:rStyle w:val="StyleUnderline"/>
        </w:rPr>
        <w:t>then maintaining that stability through a grand strategy based on either primacy</w:t>
      </w:r>
      <w:r>
        <w:rPr>
          <w:rStyle w:val="StyleUnderline"/>
        </w:rPr>
        <w:t xml:space="preserve"> </w:t>
      </w:r>
      <w:r>
        <w:t xml:space="preserve">(to neoconservatives) </w:t>
      </w:r>
      <w:r w:rsidRPr="00B2680F">
        <w:rPr>
          <w:rStyle w:val="StyleUnderline"/>
        </w:rPr>
        <w:t>or “deep engagement</w:t>
      </w:r>
      <w:r>
        <w:t xml:space="preserve">” (to liberals) </w:t>
      </w:r>
      <w:r w:rsidRPr="00B2680F">
        <w:rPr>
          <w:rStyle w:val="StyleUnderline"/>
        </w:rPr>
        <w:t>is clearly a wise</w:t>
      </w:r>
      <w:r>
        <w:rPr>
          <w:rStyle w:val="StyleUnderline"/>
        </w:rPr>
        <w:t xml:space="preserve"> </w:t>
      </w:r>
      <w:r w:rsidRPr="00B2680F">
        <w:rPr>
          <w:rStyle w:val="StyleUnderline"/>
        </w:rPr>
        <w:t>choice.</w:t>
      </w:r>
      <w:r>
        <w:t xml:space="preserve">75 </w:t>
      </w:r>
      <w:r w:rsidRPr="00B2680F">
        <w:rPr>
          <w:rStyle w:val="StyleUnderline"/>
        </w:rPr>
        <w:t xml:space="preserve">If, </w:t>
      </w:r>
      <w:r>
        <w:t xml:space="preserve">however, </w:t>
      </w:r>
      <w:r w:rsidRPr="00B2680F">
        <w:rPr>
          <w:rStyle w:val="StyleUnderline"/>
        </w:rPr>
        <w:t>US actions are only tangentially related to the outbreak of</w:t>
      </w:r>
      <w:r>
        <w:rPr>
          <w:rStyle w:val="StyleUnderline"/>
        </w:rPr>
        <w:t xml:space="preserve"> </w:t>
      </w:r>
      <w:r w:rsidRPr="00B2680F">
        <w:rPr>
          <w:rStyle w:val="StyleUnderline"/>
        </w:rPr>
        <w:t>the New Peace,</w:t>
      </w:r>
      <w:r>
        <w:t xml:space="preserve"> or if any of the other proposed explanations are decisive, </w:t>
      </w:r>
      <w:r w:rsidRPr="00B2680F">
        <w:rPr>
          <w:rStyle w:val="StyleUnderline"/>
        </w:rPr>
        <w:t>then the</w:t>
      </w:r>
      <w:r>
        <w:rPr>
          <w:rStyle w:val="StyleUnderline"/>
        </w:rPr>
        <w:t xml:space="preserve"> </w:t>
      </w:r>
      <w:r w:rsidRPr="00B2680F">
        <w:rPr>
          <w:rStyle w:val="StyleUnderline"/>
        </w:rPr>
        <w:t>United States can retrench without fear of negative consequences</w:t>
      </w:r>
      <w:r>
        <w:t xml:space="preserve">. </w:t>
      </w:r>
      <w:r w:rsidRPr="00B2680F">
        <w:t>The grand strategy</w:t>
      </w:r>
      <w:r>
        <w:t xml:space="preserve"> </w:t>
      </w:r>
      <w:r w:rsidRPr="00B2680F">
        <w:t>of the United States is therefore crucial to beliefs in hegemonic stability.</w:t>
      </w:r>
    </w:p>
    <w:p w:rsidR="00980D85" w:rsidRPr="00B2680F" w:rsidRDefault="00980D85" w:rsidP="00980D85">
      <w:pPr>
        <w:rPr>
          <w:rStyle w:val="StyleUnderline"/>
        </w:rPr>
      </w:pPr>
      <w:r>
        <w:t xml:space="preserve">Although few observers would agree on the details, most would probably acknowledge that post-Cold War grand strategies of American presidents have differed in some important ways. The four administrations are reasonable representations of the four ideal types outlined by Barry R. Posen and Andrew L. Ross in 1996.76 </w:t>
      </w:r>
      <w:r w:rsidRPr="00B2680F">
        <w:rPr>
          <w:rStyle w:val="StyleUnderline"/>
        </w:rPr>
        <w:t>Under</w:t>
      </w:r>
      <w:r>
        <w:t xml:space="preserve"> George H. W. </w:t>
      </w:r>
      <w:r w:rsidRPr="00B2680F">
        <w:rPr>
          <w:rStyle w:val="StyleUnderline"/>
        </w:rPr>
        <w:t>Bush,</w:t>
      </w:r>
      <w:r>
        <w:t xml:space="preserve"> the United States followed </w:t>
      </w:r>
      <w:r w:rsidRPr="00B2680F">
        <w:rPr>
          <w:rStyle w:val="StyleUnderline"/>
        </w:rPr>
        <w:t>the path of “selective</w:t>
      </w:r>
      <w:r>
        <w:rPr>
          <w:rStyle w:val="StyleUnderline"/>
        </w:rPr>
        <w:t xml:space="preserve"> </w:t>
      </w:r>
      <w:r w:rsidRPr="00B2680F">
        <w:rPr>
          <w:rStyle w:val="StyleUnderline"/>
        </w:rPr>
        <w:t>engagement,” which is sometimes referred to as “balance-of-power realism”</w:t>
      </w:r>
      <w:r>
        <w:t xml:space="preserve">; Bill </w:t>
      </w:r>
      <w:r w:rsidRPr="00B2680F">
        <w:rPr>
          <w:rStyle w:val="StyleUnderline"/>
        </w:rPr>
        <w:t>Clinton’s grand strategy looks a great deal like</w:t>
      </w:r>
      <w:r>
        <w:t xml:space="preserve"> what Posen and Ross call “</w:t>
      </w:r>
      <w:r w:rsidRPr="00B2680F">
        <w:rPr>
          <w:rStyle w:val="StyleUnderline"/>
        </w:rPr>
        <w:t>cooperative</w:t>
      </w:r>
      <w:r>
        <w:rPr>
          <w:rStyle w:val="StyleUnderline"/>
        </w:rPr>
        <w:t xml:space="preserve"> </w:t>
      </w:r>
      <w:r w:rsidRPr="00B2680F">
        <w:rPr>
          <w:rStyle w:val="StyleUnderline"/>
        </w:rPr>
        <w:t>security,” and</w:t>
      </w:r>
      <w:r>
        <w:t xml:space="preserve"> others call “</w:t>
      </w:r>
      <w:r w:rsidRPr="00B2680F">
        <w:rPr>
          <w:rStyle w:val="StyleUnderline"/>
        </w:rPr>
        <w:t>liberal internationalism</w:t>
      </w:r>
      <w:r>
        <w:t xml:space="preserve">”; George </w:t>
      </w:r>
      <w:r w:rsidRPr="00B2680F">
        <w:rPr>
          <w:rStyle w:val="StyleUnderline"/>
        </w:rPr>
        <w:t>W.</w:t>
      </w:r>
      <w:r>
        <w:t xml:space="preserve"> Bush, especially in his first term, </w:t>
      </w:r>
      <w:r w:rsidRPr="00B2680F">
        <w:rPr>
          <w:rStyle w:val="StyleUnderline"/>
        </w:rPr>
        <w:t>forged a strategy that was as close to “primacy</w:t>
      </w:r>
      <w:r>
        <w:t xml:space="preserve">” as any president is likely to get; </w:t>
      </w:r>
      <w:r w:rsidRPr="00B2680F">
        <w:rPr>
          <w:rStyle w:val="StyleUnderline"/>
        </w:rPr>
        <w:t>and</w:t>
      </w:r>
      <w:r>
        <w:t xml:space="preserve"> Barack </w:t>
      </w:r>
      <w:r w:rsidRPr="00B2680F">
        <w:rPr>
          <w:rStyle w:val="StyleUnderline"/>
        </w:rPr>
        <w:t>Obama,</w:t>
      </w:r>
      <w:r>
        <w:t xml:space="preserve"> despite some early flirtation with liberalism, has </w:t>
      </w:r>
      <w:r w:rsidRPr="00B2680F">
        <w:rPr>
          <w:rStyle w:val="StyleUnderline"/>
        </w:rPr>
        <w:t>followed a restrained realist path</w:t>
      </w:r>
      <w:r>
        <w:t xml:space="preserve">, which Posen and Ross label “neo-isolationism” but its proponents refer to as “strategic restraint.” 77 </w:t>
      </w:r>
      <w:r w:rsidRPr="00B2680F">
        <w:rPr>
          <w:rStyle w:val="StyleUnderline"/>
        </w:rPr>
        <w:t>In no case did the various</w:t>
      </w:r>
      <w:r>
        <w:rPr>
          <w:rStyle w:val="StyleUnderline"/>
        </w:rPr>
        <w:t xml:space="preserve"> </w:t>
      </w:r>
      <w:r w:rsidRPr="00B2680F">
        <w:rPr>
          <w:rStyle w:val="StyleUnderline"/>
        </w:rPr>
        <w:t>anticipated disorders materialize</w:t>
      </w:r>
      <w:r>
        <w:t xml:space="preserve">. As Table 2 demonstrates, </w:t>
      </w:r>
      <w:r w:rsidRPr="00B2680F">
        <w:rPr>
          <w:rStyle w:val="StyleUnderline"/>
        </w:rPr>
        <w:t>armed conflict levels</w:t>
      </w:r>
      <w:r>
        <w:rPr>
          <w:rStyle w:val="StyleUnderline"/>
        </w:rPr>
        <w:t xml:space="preserve"> </w:t>
      </w:r>
      <w:r w:rsidRPr="00B2680F">
        <w:rPr>
          <w:rStyle w:val="StyleUnderline"/>
        </w:rPr>
        <w:t>fell steadily, irrespective of the grand strategic path Washington chose.</w:t>
      </w:r>
    </w:p>
    <w:p w:rsidR="00980D85" w:rsidRDefault="00980D85" w:rsidP="00980D85">
      <w:r w:rsidRPr="00B2680F">
        <w:rPr>
          <w:rStyle w:val="StyleUnderline"/>
        </w:rPr>
        <w:t>Neither the primacy of</w:t>
      </w:r>
      <w:r>
        <w:t xml:space="preserve"> George W. </w:t>
      </w:r>
      <w:r w:rsidRPr="00B2680F">
        <w:rPr>
          <w:rStyle w:val="StyleUnderline"/>
        </w:rPr>
        <w:t>Bush nor the restraint of</w:t>
      </w:r>
      <w:r>
        <w:t xml:space="preserve"> Barack </w:t>
      </w:r>
      <w:r w:rsidRPr="00B2680F">
        <w:rPr>
          <w:rStyle w:val="StyleUnderline"/>
        </w:rPr>
        <w:t>Obama had much effect on the level of global violence</w:t>
      </w:r>
      <w:r>
        <w:t xml:space="preserve">. Despite continued warnings (and the high-profile mess in Syria), the world has not experienced an increase in violence while the United States chose </w:t>
      </w:r>
      <w:proofErr w:type="spellStart"/>
      <w:r>
        <w:t>uninvolvement</w:t>
      </w:r>
      <w:proofErr w:type="spellEnd"/>
      <w:r>
        <w:t xml:space="preserve">. If the grand strategy of the United States is responsible for the New Peace, it is leaving no trace in the evidence. Perhaps we should not expect a correlation to show up in this kind of analysis. While US behavior might have varied in the margins during this period, nether its relative advantage over its nearest rivals nor its commitments waivered in any important way. However, </w:t>
      </w:r>
      <w:r w:rsidRPr="00AA2FDB">
        <w:rPr>
          <w:rStyle w:val="StyleUnderline"/>
        </w:rPr>
        <w:t>it is surely worth noting that if trends opposite to those discussed</w:t>
      </w:r>
      <w:r>
        <w:t xml:space="preserve"> in the previous two sections had unfolded, </w:t>
      </w:r>
      <w:r w:rsidRPr="00AA2FDB">
        <w:rPr>
          <w:rStyle w:val="StyleUnderline"/>
        </w:rPr>
        <w:t>if other states had reacted differently to fluctuations in either US military spending or grand strategy, then surely hegemonic stability theorists would argue that their expectations had been fulfilled.</w:t>
      </w:r>
      <w:r>
        <w:t xml:space="preserve"> Many liberals were on the lookout for chaos while George W. Bush was in the White House, just as neoconservatives have been quick to identify apparent worldwide catastrophe under President Obama.78 </w:t>
      </w:r>
      <w:r w:rsidRPr="00AA2FDB">
        <w:rPr>
          <w:rStyle w:val="StyleUnderline"/>
        </w:rPr>
        <w:t>If increases in violence would have been evidence for the wisdom of hegemonic strategies, then logical consistency demands that the lack thereof should at least pose a problem.</w:t>
      </w:r>
    </w:p>
    <w:p w:rsidR="00980D85" w:rsidRDefault="00980D85" w:rsidP="00980D85">
      <w:pPr>
        <w:rPr>
          <w:rStyle w:val="StyleUnderline"/>
        </w:rPr>
      </w:pPr>
      <w:r>
        <w:t>As it stands</w:t>
      </w:r>
      <w:r w:rsidRPr="00AA2FDB">
        <w:rPr>
          <w:rStyle w:val="StyleUnderline"/>
        </w:rPr>
        <w:t>, the only evidence we have regarding the relationship between US power and international stability suggests that the two are unrelated. The rest of the world appears quite capable and willing to operate effectively without the presence of a global policeman</w:t>
      </w:r>
      <w:r>
        <w:t xml:space="preserve">. Those who think otherwise have precious little empirical support upon which to build their case. </w:t>
      </w:r>
      <w:r w:rsidRPr="00AA2FDB">
        <w:rPr>
          <w:rStyle w:val="StyleUnderline"/>
        </w:rPr>
        <w:t>Hegemonic stability is a belief,</w:t>
      </w:r>
      <w:r>
        <w:t xml:space="preserve"> in other words, </w:t>
      </w:r>
      <w:r w:rsidRPr="00AA2FDB">
        <w:rPr>
          <w:rStyle w:val="StyleUnderline"/>
        </w:rPr>
        <w:t>rather than an established fact, and as such deserves a different kind of examination.</w:t>
      </w:r>
    </w:p>
    <w:p w:rsidR="00980D85" w:rsidRDefault="00980D85" w:rsidP="00980D85">
      <w:pPr>
        <w:pStyle w:val="Heading3"/>
      </w:pPr>
      <w:r>
        <w:t xml:space="preserve">AT: Hegemonic Period = Most Peaceful </w:t>
      </w:r>
    </w:p>
    <w:p w:rsidR="00980D85" w:rsidRPr="00980D85" w:rsidRDefault="00980D85" w:rsidP="00980D85">
      <w:pPr>
        <w:pStyle w:val="Heading4"/>
      </w:pPr>
      <w:r>
        <w:t>The idea that hegemony caused the “New Peace” is cognitive dissonance</w:t>
      </w:r>
    </w:p>
    <w:p w:rsidR="00980D85" w:rsidRPr="00731F10" w:rsidRDefault="00980D85" w:rsidP="00980D85">
      <w:proofErr w:type="spellStart"/>
      <w:r w:rsidRPr="00731F10">
        <w:rPr>
          <w:rStyle w:val="Style13ptBold"/>
        </w:rPr>
        <w:t>Fettweis</w:t>
      </w:r>
      <w:proofErr w:type="spellEnd"/>
      <w:r w:rsidRPr="00731F10">
        <w:rPr>
          <w:rStyle w:val="Style13ptBold"/>
        </w:rPr>
        <w:t xml:space="preserve"> 2017</w:t>
      </w:r>
      <w:r>
        <w:t xml:space="preserve"> - Associate Professor of Political Science at Tulane University </w:t>
      </w:r>
      <w:r>
        <w:br/>
        <w:t>Christopher, "Unipolarity, Hegemony, and the New Peace," Security Studies, 26:3, 423-451, DOI: 10.1080/09636412.2017.1306394</w:t>
      </w:r>
    </w:p>
    <w:p w:rsidR="00980D85" w:rsidRDefault="00980D85" w:rsidP="00980D85">
      <w:r w:rsidRPr="00AA2FDB">
        <w:rPr>
          <w:rStyle w:val="StyleUnderline"/>
        </w:rPr>
        <w:t>Evidence supporting the notion that US power is primarily responsible for the</w:t>
      </w:r>
      <w:r>
        <w:rPr>
          <w:rStyle w:val="StyleUnderline"/>
        </w:rPr>
        <w:t xml:space="preserve"> </w:t>
      </w:r>
      <w:r w:rsidRPr="00AA2FDB">
        <w:rPr>
          <w:rStyle w:val="StyleUnderline"/>
        </w:rPr>
        <w:t>New Peace is slim,</w:t>
      </w:r>
      <w:r>
        <w:t xml:space="preserve"> </w:t>
      </w:r>
      <w:r w:rsidRPr="00AA2FDB">
        <w:rPr>
          <w:rStyle w:val="StyleUnderline"/>
        </w:rPr>
        <w:t>but belief in the connection is</w:t>
      </w:r>
      <w:r>
        <w:t xml:space="preserve"> quite </w:t>
      </w:r>
      <w:r w:rsidRPr="00AA2FDB">
        <w:rPr>
          <w:rStyle w:val="StyleUnderline"/>
        </w:rPr>
        <w:t>strong</w:t>
      </w:r>
      <w:r>
        <w:t xml:space="preserve">, especially in policy circles. The best arena to examine the proposition is therefore not the world of measurable rationality, but rather that of the human mind. </w:t>
      </w:r>
      <w:r w:rsidRPr="00AA2FDB">
        <w:rPr>
          <w:rStyle w:val="StyleUnderline"/>
        </w:rPr>
        <w:t>Political</w:t>
      </w:r>
      <w:r>
        <w:rPr>
          <w:rStyle w:val="StyleUnderline"/>
        </w:rPr>
        <w:t xml:space="preserve"> </w:t>
      </w:r>
      <w:r w:rsidRPr="00AA2FDB">
        <w:rPr>
          <w:rStyle w:val="StyleUnderline"/>
        </w:rPr>
        <w:t>psychology can shed more light on unipolarity than can any collection of data</w:t>
      </w:r>
      <w:r>
        <w:rPr>
          <w:rStyle w:val="StyleUnderline"/>
        </w:rPr>
        <w:t xml:space="preserve"> </w:t>
      </w:r>
      <w:r w:rsidRPr="00AA2FDB">
        <w:rPr>
          <w:rStyle w:val="StyleUnderline"/>
        </w:rPr>
        <w:t xml:space="preserve">or evidence. </w:t>
      </w:r>
      <w:r>
        <w:t>Just because an outcome is primarily psychological does not mean that it is less real</w:t>
      </w:r>
      <w:r w:rsidRPr="00AA2FDB">
        <w:rPr>
          <w:rStyle w:val="StyleUnderline"/>
        </w:rPr>
        <w:t>; perception quickly becomes reality for both the unipolar</w:t>
      </w:r>
      <w:r>
        <w:rPr>
          <w:rStyle w:val="StyleUnderline"/>
        </w:rPr>
        <w:t xml:space="preserve"> </w:t>
      </w:r>
      <w:r w:rsidRPr="00AA2FDB">
        <w:rPr>
          <w:rStyle w:val="StyleUnderline"/>
        </w:rPr>
        <w:t>state and those in the periphery</w:t>
      </w:r>
      <w:r>
        <w:t xml:space="preserve">. </w:t>
      </w:r>
      <w:r w:rsidRPr="00AA2FDB">
        <w:rPr>
          <w:rStyle w:val="StyleUnderline"/>
        </w:rPr>
        <w:t>If all actors believe that the United</w:t>
      </w:r>
      <w:r>
        <w:rPr>
          <w:rStyle w:val="StyleUnderline"/>
        </w:rPr>
        <w:t xml:space="preserve"> </w:t>
      </w:r>
      <w:r w:rsidRPr="00AA2FDB">
        <w:rPr>
          <w:rStyle w:val="StyleUnderline"/>
        </w:rPr>
        <w:t>States provides security and stability for the system, then behavior can be</w:t>
      </w:r>
      <w:r>
        <w:rPr>
          <w:rStyle w:val="StyleUnderline"/>
        </w:rPr>
        <w:t xml:space="preserve"> </w:t>
      </w:r>
      <w:r w:rsidRPr="00AA2FDB">
        <w:rPr>
          <w:rStyle w:val="StyleUnderline"/>
        </w:rPr>
        <w:t>affected</w:t>
      </w:r>
      <w:r>
        <w:t>. Beliefs have deep explanatory power in international politics whether they have a firm foundation in empirical reality or not.</w:t>
      </w:r>
    </w:p>
    <w:p w:rsidR="00980D85" w:rsidRDefault="00980D85" w:rsidP="00980D85">
      <w:r>
        <w:t xml:space="preserve">Like all beliefs, </w:t>
      </w:r>
      <w:r w:rsidRPr="00AA2FDB">
        <w:rPr>
          <w:rStyle w:val="StyleUnderline"/>
        </w:rPr>
        <w:t>faith in the stability provided by hegemony is rarely subjected</w:t>
      </w:r>
      <w:r>
        <w:rPr>
          <w:rStyle w:val="StyleUnderline"/>
        </w:rPr>
        <w:t xml:space="preserve"> </w:t>
      </w:r>
      <w:r w:rsidRPr="00AA2FDB">
        <w:rPr>
          <w:rStyle w:val="StyleUnderline"/>
        </w:rPr>
        <w:t>to much analysis.</w:t>
      </w:r>
      <w:r>
        <w:t xml:space="preserve">79 Although they almost always have some basis in reality, beliefs need not pass rigorous tests to prove that they match it. </w:t>
      </w:r>
      <w:r w:rsidRPr="00AA2FDB">
        <w:rPr>
          <w:rStyle w:val="StyleUnderline"/>
        </w:rPr>
        <w:t>No</w:t>
      </w:r>
      <w:r>
        <w:rPr>
          <w:rStyle w:val="StyleUnderline"/>
        </w:rPr>
        <w:t xml:space="preserve"> </w:t>
      </w:r>
      <w:r w:rsidRPr="00AA2FDB">
        <w:rPr>
          <w:rStyle w:val="StyleUnderline"/>
        </w:rPr>
        <w:t>amount of evidence has been able to convince some people that vaccines do</w:t>
      </w:r>
      <w:r>
        <w:rPr>
          <w:rStyle w:val="StyleUnderline"/>
        </w:rPr>
        <w:t xml:space="preserve"> </w:t>
      </w:r>
      <w:r w:rsidRPr="00AA2FDB">
        <w:rPr>
          <w:rStyle w:val="StyleUnderline"/>
        </w:rPr>
        <w:t>not cause autism</w:t>
      </w:r>
      <w:r>
        <w:t xml:space="preserve">, for example, </w:t>
      </w:r>
      <w:r w:rsidRPr="00AA2FDB">
        <w:rPr>
          <w:rStyle w:val="StyleUnderline"/>
        </w:rPr>
        <w:t>or that the world is more peaceful than at any</w:t>
      </w:r>
      <w:r>
        <w:rPr>
          <w:rStyle w:val="StyleUnderline"/>
        </w:rPr>
        <w:t xml:space="preserve"> </w:t>
      </w:r>
      <w:r w:rsidRPr="00AA2FDB">
        <w:rPr>
          <w:rStyle w:val="StyleUnderline"/>
        </w:rPr>
        <w:t>time before, or that the climate is changing due to human activit</w:t>
      </w:r>
      <w:r>
        <w:t>y. Ultimately, as Robert Jervis explains, “</w:t>
      </w:r>
      <w:r w:rsidRPr="00AA2FDB">
        <w:rPr>
          <w:rStyle w:val="StyleUnderline"/>
        </w:rPr>
        <w:t>we often believe as much in the face of evidence as</w:t>
      </w:r>
      <w:r>
        <w:rPr>
          <w:rStyle w:val="StyleUnderline"/>
        </w:rPr>
        <w:t xml:space="preserve"> </w:t>
      </w:r>
      <w:r w:rsidRPr="00AA2FDB">
        <w:rPr>
          <w:rStyle w:val="StyleUnderline"/>
        </w:rPr>
        <w:t>because of it.”</w:t>
      </w:r>
      <w:r>
        <w:rPr>
          <w:rStyle w:val="StyleUnderline"/>
        </w:rPr>
        <w:t xml:space="preserve"> </w:t>
      </w:r>
      <w:r>
        <w:t xml:space="preserve">80 </w:t>
      </w:r>
      <w:r w:rsidRPr="00121CBC">
        <w:rPr>
          <w:rStyle w:val="StyleUnderline"/>
        </w:rPr>
        <w:t>Facts may change, but beliefs remain the same.</w:t>
      </w:r>
    </w:p>
    <w:p w:rsidR="00980D85" w:rsidRDefault="00980D85" w:rsidP="00980D85">
      <w:r>
        <w:t xml:space="preserve">When leaders are motivated to act based on unjustified, inaccurate beliefs, folly often follows. The person who decides to take a big risk because of astrological advice in the morning’s horoscope can benefit from baseless superstition if the risk pays off. </w:t>
      </w:r>
      <w:r w:rsidRPr="00121CBC">
        <w:rPr>
          <w:rStyle w:val="StyleUnderline"/>
        </w:rPr>
        <w:t>Probability and luck suggest that successful policy choices can sometimes</w:t>
      </w:r>
      <w:r>
        <w:rPr>
          <w:rStyle w:val="StyleUnderline"/>
        </w:rPr>
        <w:t xml:space="preserve"> </w:t>
      </w:r>
      <w:r w:rsidRPr="00121CBC">
        <w:rPr>
          <w:rStyle w:val="StyleUnderline"/>
        </w:rPr>
        <w:t>flow from incorrect belief</w:t>
      </w:r>
      <w:r>
        <w:t xml:space="preserve">s. Far more often, however, </w:t>
      </w:r>
      <w:r w:rsidRPr="00121CBC">
        <w:rPr>
          <w:rStyle w:val="StyleUnderline"/>
        </w:rPr>
        <w:t>poor intellectual foundations</w:t>
      </w:r>
      <w:r>
        <w:rPr>
          <w:rStyle w:val="StyleUnderline"/>
        </w:rPr>
        <w:t xml:space="preserve"> </w:t>
      </w:r>
      <w:r w:rsidRPr="00121CBC">
        <w:rPr>
          <w:rStyle w:val="StyleUnderline"/>
        </w:rPr>
        <w:t>lead to suboptimal or even disastrous outcomes</w:t>
      </w:r>
      <w:r>
        <w:t>. It is worthwhile to analyze the foundations of even our most deeply held beliefs to determine which ones are good candidates to inspire poor policy choices in those who hold them.</w:t>
      </w:r>
    </w:p>
    <w:p w:rsidR="00980D85" w:rsidRDefault="00980D85" w:rsidP="00980D85">
      <w:r w:rsidRPr="00121CBC">
        <w:rPr>
          <w:rStyle w:val="StyleUnderline"/>
        </w:rPr>
        <w:t>People are wonderful rationalizers</w:t>
      </w:r>
      <w:r>
        <w:t xml:space="preserve">. </w:t>
      </w:r>
      <w:r w:rsidRPr="00121CBC">
        <w:rPr>
          <w:rStyle w:val="StyleUnderline"/>
        </w:rPr>
        <w:t>There is much to be said for being the strongest</w:t>
      </w:r>
      <w:r>
        <w:rPr>
          <w:rStyle w:val="StyleUnderline"/>
        </w:rPr>
        <w:t xml:space="preserve"> </w:t>
      </w:r>
      <w:r w:rsidRPr="00121CBC">
        <w:rPr>
          <w:rStyle w:val="StyleUnderline"/>
        </w:rPr>
        <w:t>country in the world</w:t>
      </w:r>
      <w:r>
        <w:t xml:space="preserve">; their status provides Americans both security and psychological rewards, </w:t>
      </w:r>
      <w:r w:rsidRPr="00121CBC">
        <w:rPr>
          <w:rStyle w:val="StyleUnderline"/>
        </w:rPr>
        <w:t>as well as strong incentives to construct a rationale for preserving the unipolar</w:t>
      </w:r>
      <w:r>
        <w:rPr>
          <w:rStyle w:val="StyleUnderline"/>
        </w:rPr>
        <w:t xml:space="preserve"> </w:t>
      </w:r>
      <w:r w:rsidRPr="00121CBC">
        <w:rPr>
          <w:rStyle w:val="StyleUnderline"/>
        </w:rPr>
        <w:t>moment that goes beyond mere selfishness</w:t>
      </w:r>
      <w:r>
        <w:t xml:space="preserve">. Since people enjoy being “number one,” they are susceptible to perceiving reality in ways that brings the data in line with their desires. </w:t>
      </w:r>
      <w:r w:rsidRPr="00121CBC">
        <w:rPr>
          <w:rStyle w:val="Emphasis"/>
        </w:rPr>
        <w:t>It is no coincidence that most hegemonic stability theorists are American</w:t>
      </w:r>
      <w:r>
        <w:t>.81 Perhaps the satisfaction that comes with being the unipolar power has inspired Americans to misperceive the positive role that their status plays in the world.</w:t>
      </w:r>
    </w:p>
    <w:p w:rsidR="00980D85" w:rsidRDefault="00980D85" w:rsidP="00980D85">
      <w:pPr>
        <w:pStyle w:val="Heading3"/>
      </w:pPr>
      <w:r>
        <w:t>AT: Kagan</w:t>
      </w:r>
    </w:p>
    <w:p w:rsidR="00980D85" w:rsidRPr="00980D85" w:rsidRDefault="00980D85" w:rsidP="00980D85">
      <w:pPr>
        <w:pStyle w:val="Heading4"/>
      </w:pPr>
      <w:r>
        <w:t>Kagan is a hack</w:t>
      </w:r>
    </w:p>
    <w:p w:rsidR="00980D85" w:rsidRPr="00C731A8" w:rsidRDefault="00980D85" w:rsidP="00980D85">
      <w:r w:rsidRPr="00C731A8">
        <w:rPr>
          <w:rStyle w:val="Style13ptBold"/>
        </w:rPr>
        <w:t>Glaser 2018</w:t>
      </w:r>
      <w:r>
        <w:t xml:space="preserve"> - director of Foreign Policy Studies at the Cato Institute </w:t>
      </w:r>
      <w:r>
        <w:br/>
        <w:t>John, "Status Prestige, Activism and the Illusion of American Decline," The Washington Quarterly, 41:1, 173-197, DOI: 10.1080/0163660X.2018.1445903</w:t>
      </w:r>
    </w:p>
    <w:p w:rsidR="00980D85" w:rsidRDefault="00980D85" w:rsidP="00980D85">
      <w:r>
        <w:t xml:space="preserve">Robert </w:t>
      </w:r>
      <w:r w:rsidRPr="00C731A8">
        <w:rPr>
          <w:rStyle w:val="StyleUnderline"/>
        </w:rPr>
        <w:t>Kagan</w:t>
      </w:r>
      <w:r>
        <w:t xml:space="preserve">, a senior fellow at the Brookings Institution, </w:t>
      </w:r>
      <w:r w:rsidRPr="00C731A8">
        <w:rPr>
          <w:rStyle w:val="StyleUnderline"/>
        </w:rPr>
        <w:t>warns against committing</w:t>
      </w:r>
      <w:r>
        <w:rPr>
          <w:rStyle w:val="StyleUnderline"/>
        </w:rPr>
        <w:t xml:space="preserve"> </w:t>
      </w:r>
      <w:r w:rsidRPr="00C731A8">
        <w:rPr>
          <w:rStyle w:val="StyleUnderline"/>
        </w:rPr>
        <w:t>“preemptive superpower suicide out of a misplaced fear of … declining</w:t>
      </w:r>
      <w:r>
        <w:rPr>
          <w:rStyle w:val="StyleUnderline"/>
        </w:rPr>
        <w:t xml:space="preserve"> </w:t>
      </w:r>
      <w:r w:rsidRPr="00C731A8">
        <w:rPr>
          <w:rStyle w:val="StyleUnderline"/>
        </w:rPr>
        <w:t>[U.S.] power</w:t>
      </w:r>
      <w:r>
        <w:t xml:space="preserve">.” 114 </w:t>
      </w:r>
      <w:r w:rsidRPr="00C731A8">
        <w:rPr>
          <w:rStyle w:val="StyleUnderline"/>
        </w:rPr>
        <w:t>The real danger is closer to the opposite</w:t>
      </w:r>
      <w:r>
        <w:t xml:space="preserve">. Indeed, to </w:t>
      </w:r>
      <w:r w:rsidRPr="00C731A8">
        <w:rPr>
          <w:rStyle w:val="StyleUnderline"/>
        </w:rPr>
        <w:t>the extent that America’s wealth and security is at risk of degradation and decline, it is</w:t>
      </w:r>
      <w:r>
        <w:rPr>
          <w:rStyle w:val="StyleUnderline"/>
        </w:rPr>
        <w:t xml:space="preserve"> </w:t>
      </w:r>
      <w:r w:rsidRPr="00C731A8">
        <w:rPr>
          <w:rStyle w:val="StyleUnderline"/>
        </w:rPr>
        <w:t>likely to be exacerbated by a stubborn insistence on maintaining a costly permanent</w:t>
      </w:r>
      <w:r>
        <w:rPr>
          <w:rStyle w:val="StyleUnderline"/>
        </w:rPr>
        <w:t xml:space="preserve"> </w:t>
      </w:r>
      <w:r w:rsidRPr="00C731A8">
        <w:rPr>
          <w:rStyle w:val="StyleUnderline"/>
        </w:rPr>
        <w:t>global military presence,</w:t>
      </w:r>
      <w:r>
        <w:t xml:space="preserve"> a hyper-interventionist foreign policy, </w:t>
      </w:r>
      <w:r w:rsidRPr="00C731A8">
        <w:rPr>
          <w:rStyle w:val="StyleUnderline"/>
        </w:rPr>
        <w:t>and excessively</w:t>
      </w:r>
      <w:r>
        <w:rPr>
          <w:rStyle w:val="StyleUnderline"/>
        </w:rPr>
        <w:t xml:space="preserve"> </w:t>
      </w:r>
      <w:r w:rsidRPr="00C731A8">
        <w:rPr>
          <w:rStyle w:val="StyleUnderline"/>
        </w:rPr>
        <w:t>high defense budgets.</w:t>
      </w:r>
      <w:r>
        <w:t>115</w:t>
      </w:r>
    </w:p>
    <w:p w:rsidR="00980D85" w:rsidRDefault="00980D85" w:rsidP="00980D85">
      <w:pPr>
        <w:rPr>
          <w:rStyle w:val="StyleUnderline"/>
        </w:rPr>
      </w:pPr>
      <w:r w:rsidRPr="00C731A8">
        <w:rPr>
          <w:rStyle w:val="StyleUnderline"/>
        </w:rPr>
        <w:t>While America’s extraordinary wealth and resilience means it can probably</w:t>
      </w:r>
      <w:r>
        <w:rPr>
          <w:rStyle w:val="StyleUnderline"/>
        </w:rPr>
        <w:t xml:space="preserve"> </w:t>
      </w:r>
      <w:r w:rsidRPr="00C731A8">
        <w:rPr>
          <w:rStyle w:val="StyleUnderline"/>
        </w:rPr>
        <w:t>sustain an expansive</w:t>
      </w:r>
      <w:r>
        <w:t xml:space="preserve">, status-driven, and activist </w:t>
      </w:r>
      <w:r w:rsidRPr="00C731A8">
        <w:rPr>
          <w:rStyle w:val="StyleUnderline"/>
        </w:rPr>
        <w:t>foreign policy for the foreseeable</w:t>
      </w:r>
      <w:r>
        <w:rPr>
          <w:rStyle w:val="StyleUnderline"/>
        </w:rPr>
        <w:t xml:space="preserve"> </w:t>
      </w:r>
      <w:r w:rsidRPr="00C731A8">
        <w:rPr>
          <w:rStyle w:val="StyleUnderline"/>
        </w:rPr>
        <w:t>future,</w:t>
      </w:r>
      <w:r>
        <w:t xml:space="preserve">116 </w:t>
      </w:r>
      <w:r w:rsidRPr="00C731A8">
        <w:rPr>
          <w:rStyle w:val="StyleUnderline"/>
        </w:rPr>
        <w:t>the risks of over-extension and of succumbing to</w:t>
      </w:r>
      <w:r>
        <w:t xml:space="preserve"> what Princeton University’s G. John </w:t>
      </w:r>
      <w:proofErr w:type="spellStart"/>
      <w:r>
        <w:t>Ikenberry</w:t>
      </w:r>
      <w:proofErr w:type="spellEnd"/>
      <w:r>
        <w:t xml:space="preserve"> calls </w:t>
      </w:r>
      <w:r w:rsidRPr="00C731A8">
        <w:rPr>
          <w:rStyle w:val="StyleUnderline"/>
        </w:rPr>
        <w:t>the “imperial temptation,” are very real</w:t>
      </w:r>
      <w:r>
        <w:t xml:space="preserve">.117 This temptation involves not only succumbing to ruinous adventures like Vietnam and Iraq, but also includes gradually sacrificing liberal democratic values at home as the security state undermines civil liberties protections, weakens constitutional checks on executive war powers, and incentivizes excessive government secrecy. </w:t>
      </w:r>
      <w:r w:rsidRPr="00C731A8">
        <w:rPr>
          <w:rStyle w:val="StyleUnderline"/>
        </w:rPr>
        <w:t xml:space="preserve">The United States can choose to husband </w:t>
      </w:r>
      <w:proofErr w:type="spellStart"/>
      <w:r w:rsidRPr="00C731A8">
        <w:rPr>
          <w:rStyle w:val="StyleUnderline"/>
        </w:rPr>
        <w:t>its</w:t>
      </w:r>
      <w:proofErr w:type="spellEnd"/>
      <w:r w:rsidRPr="00C731A8">
        <w:rPr>
          <w:rStyle w:val="StyleUnderline"/>
        </w:rPr>
        <w:t xml:space="preserve"> still unmatched power</w:t>
      </w:r>
      <w:r>
        <w:rPr>
          <w:rStyle w:val="StyleUnderline"/>
        </w:rPr>
        <w:t xml:space="preserve"> </w:t>
      </w:r>
      <w:r w:rsidRPr="00C731A8">
        <w:rPr>
          <w:rStyle w:val="StyleUnderline"/>
        </w:rPr>
        <w:t>and forswear status and prestige-driven foreign policy excesses, or it can hasten</w:t>
      </w:r>
      <w:r>
        <w:rPr>
          <w:rStyle w:val="StyleUnderline"/>
        </w:rPr>
        <w:t xml:space="preserve"> </w:t>
      </w:r>
      <w:r w:rsidRPr="00C731A8">
        <w:rPr>
          <w:rStyle w:val="StyleUnderline"/>
        </w:rPr>
        <w:t>its own decline by extending its hyper-interventionist posture deep into the</w:t>
      </w:r>
      <w:r>
        <w:rPr>
          <w:rStyle w:val="StyleUnderline"/>
        </w:rPr>
        <w:t xml:space="preserve"> </w:t>
      </w:r>
      <w:r w:rsidRPr="00C731A8">
        <w:rPr>
          <w:rStyle w:val="StyleUnderline"/>
        </w:rPr>
        <w:t>future</w:t>
      </w:r>
      <w:r>
        <w:t>. Neither path is imposed on us by circumstances;</w:t>
      </w:r>
      <w:r w:rsidRPr="00C731A8">
        <w:rPr>
          <w:rStyle w:val="StyleUnderline"/>
        </w:rPr>
        <w:t xml:space="preserve"> it remains a choice.</w:t>
      </w:r>
    </w:p>
    <w:p w:rsidR="00276E80" w:rsidRDefault="00E00331" w:rsidP="00276E80">
      <w:pPr>
        <w:pStyle w:val="Heading3"/>
      </w:pPr>
      <w:r>
        <w:t xml:space="preserve">AT: </w:t>
      </w:r>
      <w:r w:rsidR="00276E80">
        <w:t>Realism</w:t>
      </w:r>
      <w:r>
        <w:t xml:space="preserve"> Good</w:t>
      </w:r>
    </w:p>
    <w:p w:rsidR="00276E80" w:rsidRPr="00BD08FF" w:rsidRDefault="00276E80" w:rsidP="00276E80">
      <w:pPr>
        <w:pStyle w:val="Heading4"/>
      </w:pPr>
      <w:r w:rsidRPr="008D20AA">
        <w:t>Realism’s</w:t>
      </w:r>
      <w:r>
        <w:t xml:space="preserve"> </w:t>
      </w:r>
      <w:r w:rsidRPr="008D20AA">
        <w:rPr>
          <w:u w:val="single"/>
        </w:rPr>
        <w:t>national security-logic</w:t>
      </w:r>
      <w:r>
        <w:t xml:space="preserve"> to resolve short-term disputes </w:t>
      </w:r>
      <w:r>
        <w:rPr>
          <w:u w:val="single"/>
        </w:rPr>
        <w:t>regenerates</w:t>
      </w:r>
      <w:r>
        <w:t xml:space="preserve"> long-term conflict and </w:t>
      </w:r>
      <w:r>
        <w:rPr>
          <w:u w:val="single"/>
        </w:rPr>
        <w:t>structural violence</w:t>
      </w:r>
      <w:r>
        <w:t xml:space="preserve"> – empirics</w:t>
      </w:r>
    </w:p>
    <w:p w:rsidR="00276E80" w:rsidRPr="00343CFE" w:rsidRDefault="00276E80" w:rsidP="00276E80">
      <w:proofErr w:type="spellStart"/>
      <w:r w:rsidRPr="00D22F06">
        <w:rPr>
          <w:rStyle w:val="Style13ptBold"/>
        </w:rPr>
        <w:t>Saiya</w:t>
      </w:r>
      <w:proofErr w:type="spellEnd"/>
      <w:r w:rsidRPr="00D22F06">
        <w:rPr>
          <w:rStyle w:val="Style13ptBold"/>
        </w:rPr>
        <w:t xml:space="preserve"> and Fidler 18</w:t>
      </w:r>
      <w:r>
        <w:t xml:space="preserve"> - *Assistant professor of political science and director of international studies at the State University of New York Brockport; **Graduate student in the Department of Communication at the State University of New York Brockport (*</w:t>
      </w:r>
      <w:proofErr w:type="spellStart"/>
      <w:r>
        <w:t>Nilay</w:t>
      </w:r>
      <w:proofErr w:type="spellEnd"/>
      <w:r>
        <w:t xml:space="preserve"> </w:t>
      </w:r>
      <w:proofErr w:type="spellStart"/>
      <w:r>
        <w:t>Saiya</w:t>
      </w:r>
      <w:proofErr w:type="spellEnd"/>
      <w:r>
        <w:t>, **Joshua Fidler; Middle East Policy, Vol. XXV, No. 1, Spring 2018; “Taking God Seriously: The Struggle Against Extremism; pgs. 82-84)//TS</w:t>
      </w:r>
    </w:p>
    <w:p w:rsidR="00276E80" w:rsidRPr="00204AE9" w:rsidRDefault="00276E80" w:rsidP="00276E80">
      <w:pPr>
        <w:rPr>
          <w:sz w:val="16"/>
        </w:rPr>
      </w:pPr>
      <w:r w:rsidRPr="00204AE9">
        <w:rPr>
          <w:sz w:val="16"/>
        </w:rPr>
        <w:t xml:space="preserve">In the context of American foreign policy, </w:t>
      </w:r>
      <w:r w:rsidRPr="00D73F62">
        <w:rPr>
          <w:rStyle w:val="StyleUnderline"/>
        </w:rPr>
        <w:t>realism became a prominent way of understanding the world among</w:t>
      </w:r>
      <w:r w:rsidRPr="00204AE9">
        <w:rPr>
          <w:sz w:val="16"/>
        </w:rPr>
        <w:t xml:space="preserve"> practition­ers during the Cold War.16 To prevent the spread of pro‐Soviet regimes throughout the Third World, the </w:t>
      </w:r>
      <w:r w:rsidRPr="00D73F62">
        <w:rPr>
          <w:rStyle w:val="StyleUnderline"/>
        </w:rPr>
        <w:t xml:space="preserve">United States regularly </w:t>
      </w:r>
      <w:r w:rsidRPr="00F65456">
        <w:rPr>
          <w:rStyle w:val="Emphasis"/>
        </w:rPr>
        <w:t>supported authoritarian governments</w:t>
      </w:r>
      <w:r w:rsidRPr="00D73F62">
        <w:rPr>
          <w:rStyle w:val="StyleUnderline"/>
        </w:rPr>
        <w:t xml:space="preserve"> and </w:t>
      </w:r>
      <w:r w:rsidRPr="00F65456">
        <w:rPr>
          <w:rStyle w:val="Emphasis"/>
        </w:rPr>
        <w:t>nondemocratic</w:t>
      </w:r>
      <w:r w:rsidRPr="00D73F62">
        <w:rPr>
          <w:rStyle w:val="StyleUnderline"/>
        </w:rPr>
        <w:t xml:space="preserve">, </w:t>
      </w:r>
      <w:r w:rsidRPr="00F65456">
        <w:rPr>
          <w:rStyle w:val="Emphasis"/>
        </w:rPr>
        <w:t>anti‐communist counterrevolutionaries</w:t>
      </w:r>
      <w:r w:rsidRPr="00204AE9">
        <w:rPr>
          <w:sz w:val="16"/>
        </w:rPr>
        <w:t xml:space="preserve">. This was accomplished through direct military interventions in Korea and Vietnam and indirect CIA missions in Angola, Nicaragua and Chile. </w:t>
      </w:r>
      <w:r w:rsidRPr="00FC5913">
        <w:rPr>
          <w:rStyle w:val="StyleUnderline"/>
        </w:rPr>
        <w:t>In the Islamic world, the United States</w:t>
      </w:r>
      <w:r w:rsidRPr="00204AE9">
        <w:rPr>
          <w:sz w:val="16"/>
        </w:rPr>
        <w:t xml:space="preserve">, for decades during and after the Cold War, </w:t>
      </w:r>
      <w:r w:rsidRPr="00F65456">
        <w:rPr>
          <w:rStyle w:val="Emphasis"/>
        </w:rPr>
        <w:t>supported dictatorial regimes</w:t>
      </w:r>
      <w:r w:rsidRPr="00204AE9">
        <w:rPr>
          <w:sz w:val="16"/>
        </w:rPr>
        <w:t xml:space="preserve">, both secular and theocratic, </w:t>
      </w:r>
      <w:r w:rsidRPr="00FC5913">
        <w:rPr>
          <w:rStyle w:val="StyleUnderline"/>
        </w:rPr>
        <w:t>in the name of protecting American national interests</w:t>
      </w:r>
      <w:r w:rsidRPr="00204AE9">
        <w:rPr>
          <w:sz w:val="16"/>
        </w:rPr>
        <w:t xml:space="preserve">.17 Although not a realist, America's forty‐fifth president, Donald </w:t>
      </w:r>
      <w:r w:rsidRPr="00BC4FCE">
        <w:rPr>
          <w:rStyle w:val="StyleUnderline"/>
        </w:rPr>
        <w:t>Trump</w:t>
      </w:r>
      <w:r w:rsidRPr="00204AE9">
        <w:rPr>
          <w:sz w:val="16"/>
        </w:rPr>
        <w:t xml:space="preserve">, </w:t>
      </w:r>
      <w:r w:rsidRPr="00BC4FCE">
        <w:rPr>
          <w:rStyle w:val="StyleUnderline"/>
        </w:rPr>
        <w:t>justifies</w:t>
      </w:r>
      <w:r w:rsidRPr="00204AE9">
        <w:rPr>
          <w:sz w:val="16"/>
        </w:rPr>
        <w:t xml:space="preserve"> U.S. </w:t>
      </w:r>
      <w:r w:rsidRPr="00BC4FCE">
        <w:rPr>
          <w:rStyle w:val="StyleUnderline"/>
        </w:rPr>
        <w:t>support for repressive dictatorships</w:t>
      </w:r>
      <w:r w:rsidRPr="00204AE9">
        <w:rPr>
          <w:sz w:val="16"/>
        </w:rPr>
        <w:t xml:space="preserve"> in the Muslim world </w:t>
      </w:r>
      <w:r w:rsidRPr="00BC4FCE">
        <w:rPr>
          <w:rStyle w:val="StyleUnderline"/>
        </w:rPr>
        <w:t>by</w:t>
      </w:r>
      <w:r w:rsidRPr="00204AE9">
        <w:rPr>
          <w:sz w:val="16"/>
        </w:rPr>
        <w:t xml:space="preserve"> similar </w:t>
      </w:r>
      <w:r w:rsidRPr="00BC4FCE">
        <w:rPr>
          <w:rStyle w:val="StyleUnderline"/>
        </w:rPr>
        <w:t>national‐security logic.</w:t>
      </w:r>
    </w:p>
    <w:p w:rsidR="00276E80" w:rsidRPr="00204AE9" w:rsidRDefault="00276E80" w:rsidP="00276E80">
      <w:pPr>
        <w:rPr>
          <w:sz w:val="16"/>
        </w:rPr>
      </w:pPr>
      <w:r w:rsidRPr="00D73F62">
        <w:rPr>
          <w:rStyle w:val="StyleUnderline"/>
        </w:rPr>
        <w:t>Realpolitik's support for dictators</w:t>
      </w:r>
      <w:r w:rsidRPr="00204AE9">
        <w:rPr>
          <w:sz w:val="16"/>
        </w:rPr>
        <w:t xml:space="preserve"> in the world of Islam has </w:t>
      </w:r>
      <w:r w:rsidRPr="00D73F62">
        <w:rPr>
          <w:rStyle w:val="StyleUnderline"/>
        </w:rPr>
        <w:t>had the</w:t>
      </w:r>
      <w:r w:rsidRPr="00204AE9">
        <w:rPr>
          <w:sz w:val="16"/>
        </w:rPr>
        <w:t xml:space="preserve"> unfortunate </w:t>
      </w:r>
      <w:r w:rsidRPr="00D73F62">
        <w:rPr>
          <w:rStyle w:val="StyleUnderline"/>
        </w:rPr>
        <w:t>consequence of sacrificing long‐term interests in favor of short‐term stability</w:t>
      </w:r>
      <w:r w:rsidRPr="00204AE9">
        <w:rPr>
          <w:sz w:val="16"/>
        </w:rPr>
        <w:t xml:space="preserve">. The </w:t>
      </w:r>
      <w:r w:rsidRPr="00FC5913">
        <w:rPr>
          <w:rStyle w:val="StyleUnderline"/>
        </w:rPr>
        <w:t>United States</w:t>
      </w:r>
      <w:r w:rsidRPr="00204AE9">
        <w:rPr>
          <w:sz w:val="16"/>
        </w:rPr>
        <w:t xml:space="preserve"> has </w:t>
      </w:r>
      <w:r w:rsidRPr="00FC5913">
        <w:rPr>
          <w:rStyle w:val="StyleUnderline"/>
        </w:rPr>
        <w:t>considered</w:t>
      </w:r>
      <w:r w:rsidRPr="00204AE9">
        <w:rPr>
          <w:sz w:val="16"/>
        </w:rPr>
        <w:t xml:space="preserve"> </w:t>
      </w:r>
      <w:r w:rsidRPr="00FC5913">
        <w:rPr>
          <w:rStyle w:val="StyleUnderline"/>
        </w:rPr>
        <w:t>Egypt</w:t>
      </w:r>
      <w:r w:rsidRPr="00204AE9">
        <w:rPr>
          <w:sz w:val="16"/>
        </w:rPr>
        <w:t xml:space="preserve">, for example, </w:t>
      </w:r>
      <w:r w:rsidRPr="00FC5913">
        <w:rPr>
          <w:rStyle w:val="StyleUnderline"/>
        </w:rPr>
        <w:t>a vital strategic partner</w:t>
      </w:r>
      <w:r w:rsidRPr="00204AE9">
        <w:rPr>
          <w:sz w:val="16"/>
        </w:rPr>
        <w:t xml:space="preserve"> since its independence in 1956. As the guardian of the Suez Canal — a critical artery for global commerce — a key balancing arm against American rivals in the region, and a strategic partner in the fight against terrorism, realists like Kissinger have viewed Egypt as a crucial ally of the United States. From 2009 to 2015, the </w:t>
      </w:r>
      <w:r w:rsidRPr="00022FA8">
        <w:rPr>
          <w:rStyle w:val="StyleUnderline"/>
        </w:rPr>
        <w:t>United States provided Egypt with over nine billion dollars</w:t>
      </w:r>
      <w:r w:rsidRPr="00204AE9">
        <w:rPr>
          <w:sz w:val="16"/>
        </w:rPr>
        <w:t xml:space="preserve"> in military aid.18 But </w:t>
      </w:r>
      <w:r w:rsidRPr="00022FA8">
        <w:rPr>
          <w:rStyle w:val="StyleUnderline"/>
        </w:rPr>
        <w:t xml:space="preserve">Egypt has also been highly repressive of Islam and a major generator of </w:t>
      </w:r>
      <w:r w:rsidRPr="00F65456">
        <w:rPr>
          <w:rStyle w:val="Emphasis"/>
        </w:rPr>
        <w:t>violent Islamist extremism</w:t>
      </w:r>
      <w:r w:rsidRPr="00204AE9">
        <w:rPr>
          <w:sz w:val="16"/>
        </w:rPr>
        <w:t xml:space="preserve">. Following the assassination of Anwar Sadat, the </w:t>
      </w:r>
      <w:r w:rsidRPr="00022FA8">
        <w:rPr>
          <w:rStyle w:val="StyleUnderline"/>
        </w:rPr>
        <w:t xml:space="preserve">state became </w:t>
      </w:r>
      <w:r w:rsidRPr="00F65456">
        <w:rPr>
          <w:rStyle w:val="Emphasis"/>
        </w:rPr>
        <w:t>exceedingly repressive</w:t>
      </w:r>
      <w:r w:rsidRPr="00022FA8">
        <w:rPr>
          <w:rStyle w:val="StyleUnderline"/>
        </w:rPr>
        <w:t xml:space="preserve"> towards religious groups, </w:t>
      </w:r>
      <w:r w:rsidRPr="00F65456">
        <w:rPr>
          <w:rStyle w:val="Emphasis"/>
        </w:rPr>
        <w:t>arresting</w:t>
      </w:r>
      <w:r w:rsidRPr="00022FA8">
        <w:rPr>
          <w:rStyle w:val="StyleUnderline"/>
        </w:rPr>
        <w:t xml:space="preserve">, </w:t>
      </w:r>
      <w:r w:rsidRPr="00F65456">
        <w:rPr>
          <w:rStyle w:val="Emphasis"/>
        </w:rPr>
        <w:t>imprisoning</w:t>
      </w:r>
      <w:r w:rsidRPr="00022FA8">
        <w:rPr>
          <w:rStyle w:val="StyleUnderline"/>
        </w:rPr>
        <w:t xml:space="preserve">, and </w:t>
      </w:r>
      <w:r w:rsidRPr="00F65456">
        <w:rPr>
          <w:rStyle w:val="Emphasis"/>
        </w:rPr>
        <w:t>torturing</w:t>
      </w:r>
      <w:r w:rsidRPr="00022FA8">
        <w:rPr>
          <w:rStyle w:val="StyleUnderline"/>
        </w:rPr>
        <w:t xml:space="preserve"> thousands of suspected militants, their supporters and family members</w:t>
      </w:r>
      <w:r w:rsidRPr="00204AE9">
        <w:rPr>
          <w:sz w:val="16"/>
        </w:rPr>
        <w:t>. These included individuals who would go on to play key roles in major terrorist strikes against the United States like Ayman al‐Zawahiri, the current leader of al‐Qaida, and Omar Abdel Rahman, the so‐called “Blind Sheikh,” who was convicted for his role in the 1993 World Trade Center bombing in New York City. Today, a generally repressive approach toward Islam by the government of General Abdel Fattah el‐</w:t>
      </w:r>
      <w:proofErr w:type="spellStart"/>
      <w:r w:rsidRPr="00204AE9">
        <w:rPr>
          <w:sz w:val="16"/>
        </w:rPr>
        <w:t>Sisi</w:t>
      </w:r>
      <w:proofErr w:type="spellEnd"/>
      <w:r w:rsidRPr="00204AE9">
        <w:rPr>
          <w:sz w:val="16"/>
        </w:rPr>
        <w:t xml:space="preserve"> has contributed to the formation of an Islamic State affiliate in Egypt called the Province of Sinai, which has seized on popular disillusionment with the Egyptian government.</w:t>
      </w:r>
    </w:p>
    <w:p w:rsidR="00276E80" w:rsidRPr="00022FA8" w:rsidRDefault="00276E80" w:rsidP="00276E80">
      <w:pPr>
        <w:rPr>
          <w:rStyle w:val="StyleUnderline"/>
        </w:rPr>
      </w:pPr>
      <w:r w:rsidRPr="00204AE9">
        <w:rPr>
          <w:sz w:val="16"/>
        </w:rPr>
        <w:t xml:space="preserve">The </w:t>
      </w:r>
      <w:r w:rsidRPr="00022FA8">
        <w:rPr>
          <w:rStyle w:val="StyleUnderline"/>
        </w:rPr>
        <w:t>United States</w:t>
      </w:r>
      <w:r w:rsidRPr="00204AE9">
        <w:rPr>
          <w:sz w:val="16"/>
        </w:rPr>
        <w:t xml:space="preserve"> also </w:t>
      </w:r>
      <w:r w:rsidRPr="00022FA8">
        <w:rPr>
          <w:rStyle w:val="StyleUnderline"/>
        </w:rPr>
        <w:t>continues a longstanding alliance with</w:t>
      </w:r>
      <w:r w:rsidRPr="00204AE9">
        <w:rPr>
          <w:sz w:val="16"/>
        </w:rPr>
        <w:t xml:space="preserve"> the theocratic monarchy of </w:t>
      </w:r>
      <w:r w:rsidRPr="00022FA8">
        <w:rPr>
          <w:rStyle w:val="StyleUnderline"/>
        </w:rPr>
        <w:t>Saudi Arabia</w:t>
      </w:r>
      <w:r w:rsidRPr="00204AE9">
        <w:rPr>
          <w:sz w:val="16"/>
        </w:rPr>
        <w:t xml:space="preserve"> for similar economic and geostrategic reasons. However, the </w:t>
      </w:r>
      <w:r w:rsidRPr="00022FA8">
        <w:rPr>
          <w:rStyle w:val="StyleUnderline"/>
        </w:rPr>
        <w:t>kingdom also engages in the oppression of women, religious minorities and Muslims who depart from the strict Wahhabi interpretation of Islam</w:t>
      </w:r>
      <w:r w:rsidRPr="00204AE9">
        <w:rPr>
          <w:sz w:val="16"/>
        </w:rPr>
        <w:t xml:space="preserve">. Saudi Arabia, more than any other country, has been responsible for the spread of this puritanical interpretation of Islam abroad, with devastating consequences for both the Islamic and non‐Islamic worlds. It was in these conditions of intolerance and repression that 15 of the 19 September 11 hijackers had been indoctrinated. Furthermore, virtually </w:t>
      </w:r>
      <w:r w:rsidRPr="00022FA8">
        <w:rPr>
          <w:rStyle w:val="StyleUnderline"/>
        </w:rPr>
        <w:t>every significant homegrown terrorist plot by Islamists in the United States can be tied in some way to the Saudi kingdom.</w:t>
      </w:r>
    </w:p>
    <w:p w:rsidR="00276E80" w:rsidRPr="00204AE9" w:rsidRDefault="00276E80" w:rsidP="00276E80">
      <w:pPr>
        <w:rPr>
          <w:rStyle w:val="StyleUnderline"/>
        </w:rPr>
      </w:pPr>
      <w:r w:rsidRPr="00204AE9">
        <w:rPr>
          <w:sz w:val="16"/>
        </w:rPr>
        <w:t xml:space="preserve">Finally, a </w:t>
      </w:r>
      <w:r w:rsidRPr="00022FA8">
        <w:rPr>
          <w:rStyle w:val="StyleUnderline"/>
        </w:rPr>
        <w:t>realpolitik mindset led the United States to provide arms and support for</w:t>
      </w:r>
      <w:r w:rsidRPr="00204AE9">
        <w:rPr>
          <w:sz w:val="16"/>
        </w:rPr>
        <w:t xml:space="preserve"> the </w:t>
      </w:r>
      <w:r w:rsidRPr="00022FA8">
        <w:rPr>
          <w:rStyle w:val="StyleUnderline"/>
        </w:rPr>
        <w:t>Wahhabi‐inspired Arab mujahedeen opposition in Afghanistan</w:t>
      </w:r>
      <w:r w:rsidRPr="00204AE9">
        <w:rPr>
          <w:sz w:val="16"/>
        </w:rPr>
        <w:t xml:space="preserve"> following the 1979 Soviet invasion. At the time, this support was viewed as an act of balancing against Soviet expansionism. The story did not end there, however. After the collapse of the communist regime, </w:t>
      </w:r>
      <w:r w:rsidRPr="00204AE9">
        <w:rPr>
          <w:rStyle w:val="StyleUnderline"/>
        </w:rPr>
        <w:t>many jihadis who fought</w:t>
      </w:r>
      <w:r w:rsidRPr="00204AE9">
        <w:rPr>
          <w:sz w:val="16"/>
        </w:rPr>
        <w:t xml:space="preserve"> </w:t>
      </w:r>
      <w:r w:rsidRPr="00204AE9">
        <w:rPr>
          <w:rStyle w:val="StyleUnderline"/>
        </w:rPr>
        <w:t>against the Soviets went on to form the brutally oppressive Taliban regime</w:t>
      </w:r>
      <w:r w:rsidRPr="00204AE9">
        <w:rPr>
          <w:sz w:val="16"/>
        </w:rPr>
        <w:t xml:space="preserve">. The Taliban gave quarter and a relatively stable base of operations to Osama bin Laden's al‐Qaeda network, </w:t>
      </w:r>
      <w:r w:rsidRPr="00BD08FF">
        <w:rPr>
          <w:rStyle w:val="Emphasis"/>
        </w:rPr>
        <w:t>responsible for attacking American interests</w:t>
      </w:r>
      <w:r w:rsidRPr="00204AE9">
        <w:rPr>
          <w:rStyle w:val="StyleUnderline"/>
        </w:rPr>
        <w:t xml:space="preserve"> and citizens around the world</w:t>
      </w:r>
      <w:r w:rsidRPr="00204AE9">
        <w:rPr>
          <w:sz w:val="16"/>
        </w:rPr>
        <w:t xml:space="preserve">, thereby triggering a chain of events ultimately leading to the 9/11 attacks and the invasion of the country by the United States shortly thereafter. Ultimately, </w:t>
      </w:r>
      <w:r w:rsidRPr="00204AE9">
        <w:rPr>
          <w:rStyle w:val="StyleUnderline"/>
        </w:rPr>
        <w:t>while successful in its initial goal of weakening the Soviet Union</w:t>
      </w:r>
      <w:r w:rsidRPr="00204AE9">
        <w:rPr>
          <w:sz w:val="16"/>
        </w:rPr>
        <w:t xml:space="preserve">, the </w:t>
      </w:r>
      <w:r w:rsidRPr="00204AE9">
        <w:rPr>
          <w:rStyle w:val="StyleUnderline"/>
        </w:rPr>
        <w:t xml:space="preserve">bolstering of a theocratic insurgent group led to the rise of new adversaries who have proven to be a </w:t>
      </w:r>
      <w:r w:rsidRPr="00BD08FF">
        <w:rPr>
          <w:rStyle w:val="Emphasis"/>
        </w:rPr>
        <w:t>serious threat</w:t>
      </w:r>
      <w:r w:rsidRPr="00204AE9">
        <w:rPr>
          <w:rStyle w:val="StyleUnderline"/>
        </w:rPr>
        <w:t xml:space="preserve"> to Americans and American interests.</w:t>
      </w:r>
    </w:p>
    <w:p w:rsidR="00276E80" w:rsidRPr="00204AE9" w:rsidRDefault="00276E80" w:rsidP="00276E80">
      <w:pPr>
        <w:rPr>
          <w:sz w:val="16"/>
        </w:rPr>
      </w:pPr>
      <w:r w:rsidRPr="00204AE9">
        <w:rPr>
          <w:sz w:val="16"/>
        </w:rPr>
        <w:t xml:space="preserve">Why has realpolitik, an approach firmly grounded in </w:t>
      </w:r>
      <w:r w:rsidRPr="00204AE9">
        <w:rPr>
          <w:rStyle w:val="StyleUnderline"/>
        </w:rPr>
        <w:t>the self‐interest of the state</w:t>
      </w:r>
      <w:r w:rsidRPr="00204AE9">
        <w:rPr>
          <w:sz w:val="16"/>
        </w:rPr>
        <w:t xml:space="preserve">, been slow to </w:t>
      </w:r>
      <w:r w:rsidRPr="00204AE9">
        <w:rPr>
          <w:rStyle w:val="StyleUnderline"/>
        </w:rPr>
        <w:t>grasp the connection between the repression of Islam and Islam's violent outgrowth</w:t>
      </w:r>
      <w:r w:rsidRPr="00204AE9">
        <w:rPr>
          <w:sz w:val="16"/>
        </w:rPr>
        <w:t>? The answer has a great deal to do with realpolitik's treatment of religion, or, more appropriately, the lack of it. Realpolitik, like all mainstream approaches to foreign affairs, remains resolutely secular in orientation, resulting in a serious blind spot.19 Because realpolitik does not believe that religion is a primary motivator of state behavior in international relations, it tends to neglect it altogether. “How many divisions has the Pope?” arch‐realist Josef Stalin once asked. International relations is thought to be a nonreligious category guided exclusively by reason and the pursuit of power, with religion simply masking political ambitions. Tellingly, the index of Kissinger's nearly 1,000‐page seminal work on foreign policy, Diplomacy, contains not a single reference to religion.</w:t>
      </w:r>
    </w:p>
    <w:p w:rsidR="00276E80" w:rsidRPr="00204AE9" w:rsidRDefault="00276E80" w:rsidP="00276E80">
      <w:pPr>
        <w:rPr>
          <w:rStyle w:val="StyleUnderline"/>
        </w:rPr>
      </w:pPr>
      <w:r w:rsidRPr="00204AE9">
        <w:rPr>
          <w:sz w:val="16"/>
        </w:rPr>
        <w:t xml:space="preserve">This neglect has led </w:t>
      </w:r>
      <w:r w:rsidRPr="00204AE9">
        <w:rPr>
          <w:rStyle w:val="StyleUnderline"/>
        </w:rPr>
        <w:t>realists at times to embrace sharply repressive regimes</w:t>
      </w:r>
      <w:r w:rsidRPr="00204AE9">
        <w:rPr>
          <w:sz w:val="16"/>
        </w:rPr>
        <w:t xml:space="preserve">. While </w:t>
      </w:r>
      <w:r w:rsidRPr="00204AE9">
        <w:rPr>
          <w:rStyle w:val="StyleUnderline"/>
        </w:rPr>
        <w:t>American support for illiberal governments</w:t>
      </w:r>
      <w:r w:rsidRPr="00204AE9">
        <w:rPr>
          <w:sz w:val="16"/>
        </w:rPr>
        <w:t xml:space="preserve"> in the Muslim world </w:t>
      </w:r>
      <w:r w:rsidRPr="00204AE9">
        <w:rPr>
          <w:rStyle w:val="StyleUnderline"/>
        </w:rPr>
        <w:t>was grounded in a clear‐eyed appraisal of the</w:t>
      </w:r>
      <w:r w:rsidRPr="00204AE9">
        <w:rPr>
          <w:sz w:val="16"/>
        </w:rPr>
        <w:t xml:space="preserve"> </w:t>
      </w:r>
      <w:r w:rsidRPr="00204AE9">
        <w:rPr>
          <w:rStyle w:val="StyleUnderline"/>
        </w:rPr>
        <w:t>American national interest at the time</w:t>
      </w:r>
      <w:r w:rsidRPr="00204AE9">
        <w:rPr>
          <w:sz w:val="16"/>
        </w:rPr>
        <w:t xml:space="preserve"> — </w:t>
      </w:r>
      <w:r w:rsidRPr="00204AE9">
        <w:rPr>
          <w:rStyle w:val="StyleUnderline"/>
        </w:rPr>
        <w:t xml:space="preserve">assuring </w:t>
      </w:r>
      <w:r w:rsidRPr="008D20AA">
        <w:rPr>
          <w:rStyle w:val="Emphasis"/>
        </w:rPr>
        <w:t>regional stability</w:t>
      </w:r>
      <w:r w:rsidRPr="00204AE9">
        <w:rPr>
          <w:rStyle w:val="StyleUnderline"/>
        </w:rPr>
        <w:t xml:space="preserve">, </w:t>
      </w:r>
      <w:r w:rsidRPr="008D20AA">
        <w:rPr>
          <w:rStyle w:val="Emphasis"/>
        </w:rPr>
        <w:t>guaranteeing access to energy</w:t>
      </w:r>
      <w:r w:rsidRPr="00204AE9">
        <w:rPr>
          <w:rStyle w:val="StyleUnderline"/>
        </w:rPr>
        <w:t xml:space="preserve">, </w:t>
      </w:r>
      <w:r w:rsidRPr="008D20AA">
        <w:rPr>
          <w:rStyle w:val="Emphasis"/>
        </w:rPr>
        <w:t>securing reliable sea lanes</w:t>
      </w:r>
      <w:r w:rsidRPr="00204AE9">
        <w:rPr>
          <w:rStyle w:val="StyleUnderline"/>
        </w:rPr>
        <w:t xml:space="preserve"> to and from the Middle East for America and its allies, and </w:t>
      </w:r>
      <w:r w:rsidRPr="008D20AA">
        <w:rPr>
          <w:rStyle w:val="Emphasis"/>
        </w:rPr>
        <w:t>blocking Soviet expansionism</w:t>
      </w:r>
      <w:r w:rsidRPr="00204AE9">
        <w:rPr>
          <w:sz w:val="16"/>
        </w:rPr>
        <w:t xml:space="preserve"> — </w:t>
      </w:r>
      <w:r w:rsidRPr="00204AE9">
        <w:rPr>
          <w:rStyle w:val="StyleUnderline"/>
        </w:rPr>
        <w:t xml:space="preserve">it also generated a long‐term process that would spawn </w:t>
      </w:r>
      <w:r w:rsidRPr="008D20AA">
        <w:rPr>
          <w:rStyle w:val="Emphasis"/>
        </w:rPr>
        <w:t>unimaginable blowback</w:t>
      </w:r>
      <w:r w:rsidRPr="00204AE9">
        <w:rPr>
          <w:rStyle w:val="StyleUnderline"/>
        </w:rPr>
        <w:t>.</w:t>
      </w:r>
    </w:p>
    <w:p w:rsidR="00276E80" w:rsidRPr="009E5835" w:rsidRDefault="00276E80" w:rsidP="00276E80">
      <w:pPr>
        <w:rPr>
          <w:rStyle w:val="Emphasis"/>
        </w:rPr>
      </w:pPr>
      <w:r w:rsidRPr="00204AE9">
        <w:rPr>
          <w:rStyle w:val="StyleUnderline"/>
        </w:rPr>
        <w:t>Realpolitik policies,</w:t>
      </w:r>
      <w:r w:rsidRPr="00204AE9">
        <w:rPr>
          <w:sz w:val="16"/>
        </w:rPr>
        <w:t xml:space="preserve"> while perhaps logical in the context of the Cold War, </w:t>
      </w:r>
      <w:r w:rsidRPr="00204AE9">
        <w:rPr>
          <w:rStyle w:val="StyleUnderline"/>
        </w:rPr>
        <w:t>helped cultivate</w:t>
      </w:r>
      <w:r w:rsidRPr="00204AE9">
        <w:rPr>
          <w:sz w:val="16"/>
        </w:rPr>
        <w:t xml:space="preserve"> a </w:t>
      </w:r>
      <w:r w:rsidRPr="009E5835">
        <w:rPr>
          <w:rStyle w:val="Emphasis"/>
        </w:rPr>
        <w:t>climate of repression and anger</w:t>
      </w:r>
      <w:r w:rsidRPr="00204AE9">
        <w:rPr>
          <w:rStyle w:val="StyleUnderline"/>
        </w:rPr>
        <w:t xml:space="preserve"> in the Islamic</w:t>
      </w:r>
      <w:r w:rsidRPr="00204AE9">
        <w:rPr>
          <w:sz w:val="16"/>
        </w:rPr>
        <w:t xml:space="preserve"> world </w:t>
      </w:r>
      <w:r w:rsidRPr="00204AE9">
        <w:rPr>
          <w:rStyle w:val="StyleUnderline"/>
        </w:rPr>
        <w:t>that has come back to bite the United States</w:t>
      </w:r>
      <w:r w:rsidRPr="00204AE9">
        <w:rPr>
          <w:sz w:val="16"/>
        </w:rPr>
        <w:t xml:space="preserve"> </w:t>
      </w:r>
      <w:r w:rsidRPr="00204AE9">
        <w:rPr>
          <w:rStyle w:val="StyleUnderline"/>
        </w:rPr>
        <w:t>decades later</w:t>
      </w:r>
      <w:r w:rsidRPr="00204AE9">
        <w:rPr>
          <w:sz w:val="16"/>
        </w:rPr>
        <w:t xml:space="preserve">. The problem, then, is not just a matter of moral complacency but one of supporting policies detrimental to the security of the United States. Ironically, then, </w:t>
      </w:r>
      <w:r w:rsidRPr="00204AE9">
        <w:rPr>
          <w:rStyle w:val="StyleUnderline"/>
        </w:rPr>
        <w:t xml:space="preserve">realpolitik remains a woefully unrealistic foundation for combating </w:t>
      </w:r>
      <w:r w:rsidRPr="009E5835">
        <w:rPr>
          <w:rStyle w:val="Emphasis"/>
        </w:rPr>
        <w:t>Islamist extremism.</w:t>
      </w:r>
    </w:p>
    <w:p w:rsidR="00276E80" w:rsidRPr="00510A82" w:rsidRDefault="00276E80" w:rsidP="00276E80"/>
    <w:p w:rsidR="007B5EBA" w:rsidRPr="000B2E78" w:rsidRDefault="00F06D1A" w:rsidP="00F06D1A">
      <w:pPr>
        <w:pStyle w:val="Heading2"/>
      </w:pPr>
      <w:r>
        <w:t>Hegemony Unsustainable</w:t>
      </w:r>
    </w:p>
    <w:p w:rsidR="00AD2FC7" w:rsidRPr="00F06D1A" w:rsidRDefault="00AD2FC7" w:rsidP="00AD2FC7">
      <w:pPr>
        <w:pStyle w:val="Heading3"/>
      </w:pPr>
      <w:r>
        <w:t>1NC/2AC - Bipolarity Now</w:t>
      </w:r>
    </w:p>
    <w:p w:rsidR="00AD2FC7" w:rsidRDefault="00AD2FC7" w:rsidP="00AD2FC7">
      <w:pPr>
        <w:pStyle w:val="Heading4"/>
      </w:pPr>
      <w:r>
        <w:t xml:space="preserve">World is bipolar not unipolar – gap between China and the US small </w:t>
      </w:r>
    </w:p>
    <w:p w:rsidR="00AD2FC7" w:rsidRPr="00F06D1A" w:rsidRDefault="00AD2FC7" w:rsidP="00AD2FC7">
      <w:proofErr w:type="spellStart"/>
      <w:r w:rsidRPr="00F06D1A">
        <w:rPr>
          <w:rStyle w:val="Style13ptBold"/>
        </w:rPr>
        <w:t>Tunsjo</w:t>
      </w:r>
      <w:proofErr w:type="spellEnd"/>
      <w:r w:rsidRPr="00F06D1A">
        <w:rPr>
          <w:rStyle w:val="Style13ptBold"/>
        </w:rPr>
        <w:t xml:space="preserve"> 18</w:t>
      </w:r>
      <w:r w:rsidRPr="00F06D1A">
        <w:t xml:space="preserve"> (</w:t>
      </w:r>
      <w:proofErr w:type="spellStart"/>
      <w:r w:rsidRPr="00F06D1A">
        <w:t>Oystein</w:t>
      </w:r>
      <w:proofErr w:type="spellEnd"/>
      <w:r w:rsidRPr="00F06D1A">
        <w:t xml:space="preserve">, professor at the Norwegian Institute for Defense Studies at the Norwegian Defense University College, “The Return of Bipolarity in World Politics: China, the United States, and </w:t>
      </w:r>
      <w:proofErr w:type="spellStart"/>
      <w:r w:rsidRPr="00F06D1A">
        <w:t>Geostructural</w:t>
      </w:r>
      <w:proofErr w:type="spellEnd"/>
      <w:r w:rsidRPr="00F06D1A">
        <w:t xml:space="preserve"> Realism”, Columbia University Press, pp. 1-2, February 2018, KC)</w:t>
      </w:r>
    </w:p>
    <w:p w:rsidR="00AD2FC7" w:rsidRDefault="00AD2FC7" w:rsidP="00AD2FC7">
      <w:r>
        <w:t xml:space="preserve">Whether the post-Cold War unipolar international system is sustainable or will morph into multipolarity is currently under debate. In that context, this book sees </w:t>
      </w:r>
      <w:r>
        <w:rPr>
          <w:rStyle w:val="StyleUnderline"/>
        </w:rPr>
        <w:t>the United States</w:t>
      </w:r>
      <w:r>
        <w:t xml:space="preserve"> as a state </w:t>
      </w:r>
      <w:r>
        <w:rPr>
          <w:rStyle w:val="StyleUnderline"/>
        </w:rPr>
        <w:t>in relative decline</w:t>
      </w:r>
      <w:r>
        <w:t xml:space="preserve"> but contends against conventional wisdom and the mainstream view that </w:t>
      </w:r>
      <w:r>
        <w:rPr>
          <w:rStyle w:val="Emphasis"/>
        </w:rPr>
        <w:t>the international system has returned to bipolarity</w:t>
      </w:r>
      <w:r>
        <w:t xml:space="preserve">, not multipolarity, </w:t>
      </w:r>
      <w:proofErr w:type="spellStart"/>
      <w:r>
        <w:t>nonpolarity</w:t>
      </w:r>
      <w:proofErr w:type="spellEnd"/>
      <w:r>
        <w:t xml:space="preserve">, or sustained unipolarity. </w:t>
      </w:r>
      <w:r>
        <w:rPr>
          <w:rStyle w:val="Emphasis"/>
        </w:rPr>
        <w:t>An era of unprecedented unipolarity has come to an end as China's rise has changed the underlying distribution of power in the international system</w:t>
      </w:r>
      <w:r>
        <w:t xml:space="preserve">. While </w:t>
      </w:r>
      <w:r>
        <w:rPr>
          <w:rStyle w:val="StyleUnderline"/>
        </w:rPr>
        <w:t xml:space="preserve">China </w:t>
      </w:r>
      <w:r>
        <w:t xml:space="preserve">is not equal to the United Sates in power aggregate, it </w:t>
      </w:r>
      <w:r>
        <w:rPr>
          <w:rStyle w:val="StyleUnderline"/>
        </w:rPr>
        <w:t>has narrowed the power gap significantly and vaulted into top ranking. Equally important, no other state is strong enough to serve as a competitor to these two.</w:t>
      </w:r>
      <w:r>
        <w:t xml:space="preserve"> </w:t>
      </w:r>
      <w:r>
        <w:rPr>
          <w:rStyle w:val="StyleUnderline"/>
        </w:rPr>
        <w:t>Since the top two states are now much more powerful than any third state, the structure of the international system has changed from unipolarity to bipolarity</w:t>
      </w:r>
      <w:r>
        <w:t>.</w:t>
      </w:r>
    </w:p>
    <w:p w:rsidR="00AD2FC7" w:rsidRDefault="00AD2FC7" w:rsidP="00AD2FC7">
      <w:r>
        <w:rPr>
          <w:rStyle w:val="StyleUnderline"/>
        </w:rPr>
        <w:t>The shift in the</w:t>
      </w:r>
      <w:r>
        <w:t xml:space="preserve"> contemporary distribution of capabilities in the </w:t>
      </w:r>
      <w:r>
        <w:rPr>
          <w:rStyle w:val="StyleUnderline"/>
        </w:rPr>
        <w:t xml:space="preserve">international system is important because a system of two top-ranking powers (bipolarity) shapes </w:t>
      </w:r>
      <w:r>
        <w:t xml:space="preserve">and </w:t>
      </w:r>
      <w:r>
        <w:rPr>
          <w:rStyle w:val="StyleUnderline"/>
        </w:rPr>
        <w:t>shoves international politics differently than a system of one (unipolarity) or a system of three or more (multipolarity).</w:t>
      </w:r>
      <w:r>
        <w:t xml:space="preserve"> Kenneth N. Waltz argued that </w:t>
      </w:r>
      <w:r>
        <w:rPr>
          <w:rStyle w:val="StyleUnderline"/>
        </w:rPr>
        <w:t>a bipolar system is more stable than a multipolar system</w:t>
      </w:r>
      <w:r>
        <w:t xml:space="preserve">. He further maintained that the international system tends toward balancing and that states' balancing behavior is different in bipolar and multipolar systems.' However, no studies have compared states' balancing behavior or examined the relative stability between two bipolar systems. </w:t>
      </w:r>
      <w:r>
        <w:rPr>
          <w:sz w:val="16"/>
          <w:szCs w:val="16"/>
        </w:rPr>
        <w:t>This book refines</w:t>
      </w:r>
      <w:r>
        <w:t xml:space="preserve"> </w:t>
      </w:r>
      <w:r>
        <w:rPr>
          <w:sz w:val="16"/>
          <w:szCs w:val="16"/>
        </w:rPr>
        <w:t xml:space="preserve">Waltz's structural-realist theory and develops a new </w:t>
      </w:r>
      <w:proofErr w:type="spellStart"/>
      <w:r>
        <w:rPr>
          <w:sz w:val="16"/>
          <w:szCs w:val="16"/>
        </w:rPr>
        <w:t>geostructural</w:t>
      </w:r>
      <w:proofErr w:type="spellEnd"/>
      <w:r>
        <w:rPr>
          <w:sz w:val="16"/>
          <w:szCs w:val="16"/>
        </w:rPr>
        <w:t xml:space="preserve">-realist theory. </w:t>
      </w:r>
      <w:proofErr w:type="spellStart"/>
      <w:r>
        <w:rPr>
          <w:sz w:val="16"/>
          <w:szCs w:val="16"/>
        </w:rPr>
        <w:t>Geostructural</w:t>
      </w:r>
      <w:proofErr w:type="spellEnd"/>
      <w:r>
        <w:rPr>
          <w:sz w:val="16"/>
          <w:szCs w:val="16"/>
        </w:rPr>
        <w:t xml:space="preserve"> realism contends that although it is important whether the international system is bipolar or has some other structure, stability and balancing are heavily affected by geopolitics and by how geography affects the two superpowers and their relationship. These core arguments, that the distribution of capabilities in the international system is now bipolar and that such a polarity shift matters to a few important issues in international politics, namely, balancing and stability, are developed in two steps in the pages that follow.</w:t>
      </w:r>
    </w:p>
    <w:p w:rsidR="00AD2FC7" w:rsidRDefault="00AD2FC7" w:rsidP="00AD2FC7">
      <w:pPr>
        <w:pStyle w:val="Heading3"/>
      </w:pPr>
      <w:r>
        <w:t>--</w:t>
      </w:r>
      <w:proofErr w:type="spellStart"/>
      <w:r>
        <w:t>xt</w:t>
      </w:r>
      <w:proofErr w:type="spellEnd"/>
      <w:r>
        <w:t xml:space="preserve"> Yes Bipolarity</w:t>
      </w:r>
    </w:p>
    <w:p w:rsidR="00AD2FC7" w:rsidRPr="00F06D1A" w:rsidRDefault="00AD2FC7" w:rsidP="00AD2FC7">
      <w:pPr>
        <w:pStyle w:val="Heading4"/>
      </w:pPr>
      <w:r w:rsidRPr="00F06D1A">
        <w:t xml:space="preserve">Power gap between China and other countries proves bipolarity  </w:t>
      </w:r>
    </w:p>
    <w:p w:rsidR="00AD2FC7" w:rsidRPr="00F06D1A" w:rsidRDefault="00AD2FC7" w:rsidP="00AD2FC7">
      <w:proofErr w:type="spellStart"/>
      <w:r w:rsidRPr="00F06D1A">
        <w:rPr>
          <w:rStyle w:val="Style13ptBold"/>
        </w:rPr>
        <w:t>Tunsjo</w:t>
      </w:r>
      <w:proofErr w:type="spellEnd"/>
      <w:r w:rsidRPr="00F06D1A">
        <w:rPr>
          <w:rStyle w:val="Style13ptBold"/>
        </w:rPr>
        <w:t xml:space="preserve"> 18</w:t>
      </w:r>
      <w:r w:rsidRPr="00F06D1A">
        <w:t xml:space="preserve"> (</w:t>
      </w:r>
      <w:proofErr w:type="spellStart"/>
      <w:r w:rsidRPr="00F06D1A">
        <w:t>Oystein</w:t>
      </w:r>
      <w:proofErr w:type="spellEnd"/>
      <w:r w:rsidRPr="00F06D1A">
        <w:t xml:space="preserve">, professor at the Norwegian Institute for Defense Studies at the Norwegian Defense University College, “The Return of Bipolarity in World Politics: China, the United States, and </w:t>
      </w:r>
      <w:proofErr w:type="spellStart"/>
      <w:r w:rsidRPr="00F06D1A">
        <w:t>Geostructural</w:t>
      </w:r>
      <w:proofErr w:type="spellEnd"/>
      <w:r w:rsidRPr="00F06D1A">
        <w:t xml:space="preserve"> Realism”, Columbia University Press, pp. 7-8, February 2018, KC)</w:t>
      </w:r>
    </w:p>
    <w:p w:rsidR="00AD2FC7" w:rsidRDefault="00AD2FC7" w:rsidP="00AD2FC7">
      <w:pPr>
        <w:rPr>
          <w:u w:val="single"/>
        </w:rPr>
      </w:pPr>
      <w:proofErr w:type="spellStart"/>
      <w:r>
        <w:t>Unipolarists</w:t>
      </w:r>
      <w:proofErr w:type="spellEnd"/>
      <w:r>
        <w:t xml:space="preserve"> and </w:t>
      </w:r>
      <w:proofErr w:type="spellStart"/>
      <w:r>
        <w:t>multipolarists</w:t>
      </w:r>
      <w:proofErr w:type="spellEnd"/>
      <w:r>
        <w:t xml:space="preserve"> correctly ask whether China has reached top ranking. However, this debate neglects or underemphasizes that </w:t>
      </w:r>
      <w:r>
        <w:rPr>
          <w:rStyle w:val="Emphasis"/>
        </w:rPr>
        <w:t xml:space="preserve">the growing power gap between the second- and the third-ranking power is </w:t>
      </w:r>
      <w:r>
        <w:rPr>
          <w:rStyle w:val="StyleUnderline"/>
        </w:rPr>
        <w:t xml:space="preserve">as </w:t>
      </w:r>
      <w:r>
        <w:rPr>
          <w:rStyle w:val="Emphasis"/>
        </w:rPr>
        <w:t>important</w:t>
      </w:r>
      <w:r>
        <w:rPr>
          <w:rStyle w:val="StyleUnderline"/>
        </w:rPr>
        <w:t xml:space="preserve">, if not more important, as that between the leading and the second-ranked power </w:t>
      </w:r>
      <w:r>
        <w:rPr>
          <w:rStyle w:val="Emphasis"/>
        </w:rPr>
        <w:t>when it comes to determining the polarity of the international system</w:t>
      </w:r>
      <w:r>
        <w:t xml:space="preserve">. It was not the asymmetric power relationship between the United States and the Soviet Union at the start of the previous bipolar system that preoccupied observers when defining the international system of the post-World War II period. Instead, scholars such as Morgenthau maintained that </w:t>
      </w:r>
      <w:r>
        <w:rPr>
          <w:rStyle w:val="StyleUnderline"/>
        </w:rPr>
        <w:t>the international system had shifted from multipolarity to bipolarity in the aftermath of the Second World War because the United States and the Soviet Union, "in view of their enormous superiority over the power next in rank [Great Britain], deserved to be called superpowers."</w:t>
      </w:r>
      <w:r>
        <w:t xml:space="preserve">25 Insofar as it was </w:t>
      </w:r>
      <w:r>
        <w:rPr>
          <w:rStyle w:val="StyleUnderline"/>
        </w:rPr>
        <w:t xml:space="preserve">the growing power gap between the Soviet Union (#2) and Great Britain (#3) </w:t>
      </w:r>
      <w:r>
        <w:t xml:space="preserve">that </w:t>
      </w:r>
      <w:r>
        <w:rPr>
          <w:rStyle w:val="StyleUnderline"/>
        </w:rPr>
        <w:t xml:space="preserve">had a greater effect on the restructuring of the international system from multipolarity to bipolarity </w:t>
      </w:r>
      <w:r>
        <w:t xml:space="preserve">between 1945 and 1950 than changes in the gap between the United States (#1) and the Soviet Union, it will be contended here that </w:t>
      </w:r>
      <w:r>
        <w:rPr>
          <w:rStyle w:val="StyleUnderline"/>
        </w:rPr>
        <w:t xml:space="preserve">a similar power gap is developing today between China and the third-ranking power. </w:t>
      </w:r>
      <w:r>
        <w:t>In addition, as highlighted in chapter 4, if we compare the distribution of capabilities at the origins of the previous bipolar system with today, we find that the distribution is roughly similar. This strongly suggests that the international system has returned to bipolarity.</w:t>
      </w:r>
    </w:p>
    <w:p w:rsidR="00AD2FC7" w:rsidRPr="00EC2B68" w:rsidRDefault="00AD2FC7" w:rsidP="00AD2FC7"/>
    <w:p w:rsidR="00AD2FC7" w:rsidRDefault="00AD2FC7" w:rsidP="00AD2FC7">
      <w:pPr>
        <w:pStyle w:val="Heading3"/>
        <w:tabs>
          <w:tab w:val="left" w:pos="9360"/>
        </w:tabs>
      </w:pPr>
      <w:r>
        <w:t xml:space="preserve">1NC/2AC – Decline Inevitable </w:t>
      </w:r>
    </w:p>
    <w:p w:rsidR="00AD2FC7" w:rsidRPr="00980D85" w:rsidRDefault="00AD2FC7" w:rsidP="00AD2FC7">
      <w:pPr>
        <w:pStyle w:val="Heading4"/>
      </w:pPr>
      <w:r>
        <w:t>The failure of US leadership and Trumpism makes hegemonic decline inevitable</w:t>
      </w:r>
    </w:p>
    <w:p w:rsidR="00AD2FC7" w:rsidRPr="00EE0D48" w:rsidRDefault="00AD2FC7" w:rsidP="00AD2FC7">
      <w:r w:rsidRPr="00EE0D48">
        <w:rPr>
          <w:rStyle w:val="Style13ptBold"/>
        </w:rPr>
        <w:t>Posen 2018</w:t>
      </w:r>
      <w:r>
        <w:t xml:space="preserve"> - Ford International Prof of Political Science and Director of the Security Studies @ MIT</w:t>
      </w:r>
      <w:r>
        <w:br/>
        <w:t xml:space="preserve">Barry, "The Rise of Illiberal Hegemony: Trump's Surprising Grand Strategy," 97 Foreign </w:t>
      </w:r>
      <w:proofErr w:type="spellStart"/>
      <w:r>
        <w:t>Aff</w:t>
      </w:r>
      <w:proofErr w:type="spellEnd"/>
      <w:r>
        <w:t>. 20 (2018)</w:t>
      </w:r>
    </w:p>
    <w:p w:rsidR="00AD2FC7" w:rsidRDefault="00AD2FC7" w:rsidP="00AD2FC7">
      <w:r>
        <w:t xml:space="preserve">Hegemony is always difficult to achieve, because most states jealously guard their sovereignty and resist being told what to do. But since the end of the Cold War, the </w:t>
      </w:r>
      <w:r w:rsidRPr="00C61BC4">
        <w:rPr>
          <w:rStyle w:val="StyleUnderline"/>
        </w:rPr>
        <w:t>U.S. foreign policy elite has reached</w:t>
      </w:r>
      <w:r>
        <w:rPr>
          <w:rStyle w:val="StyleUnderline"/>
        </w:rPr>
        <w:t xml:space="preserve"> </w:t>
      </w:r>
      <w:r w:rsidRPr="00C61BC4">
        <w:rPr>
          <w:rStyle w:val="StyleUnderline"/>
        </w:rPr>
        <w:t>the consensus that liberal hegemony is</w:t>
      </w:r>
      <w:r>
        <w:rPr>
          <w:rStyle w:val="StyleUnderline"/>
        </w:rPr>
        <w:t xml:space="preserve"> </w:t>
      </w:r>
      <w:r w:rsidRPr="00C61BC4">
        <w:rPr>
          <w:rStyle w:val="StyleUnderline"/>
        </w:rPr>
        <w:t>different</w:t>
      </w:r>
      <w:r>
        <w:t xml:space="preserve">. </w:t>
      </w:r>
      <w:r w:rsidRPr="00EE0D48">
        <w:rPr>
          <w:rStyle w:val="StyleUnderline"/>
        </w:rPr>
        <w:t>This type of dominance</w:t>
      </w:r>
      <w:r>
        <w:t xml:space="preserve">, they argue, is, </w:t>
      </w:r>
      <w:r w:rsidRPr="00EE0D48">
        <w:rPr>
          <w:rStyle w:val="StyleUnderline"/>
        </w:rPr>
        <w:t>with the right combination of</w:t>
      </w:r>
      <w:r>
        <w:rPr>
          <w:rStyle w:val="StyleUnderline"/>
        </w:rPr>
        <w:t xml:space="preserve"> </w:t>
      </w:r>
      <w:r w:rsidRPr="00EE0D48">
        <w:rPr>
          <w:rStyle w:val="StyleUnderline"/>
        </w:rPr>
        <w:t xml:space="preserve">hard and soft </w:t>
      </w:r>
      <w:r w:rsidRPr="00EE0D48">
        <w:t>power, both achievable and</w:t>
      </w:r>
      <w:r>
        <w:t xml:space="preserve"> </w:t>
      </w:r>
      <w:r w:rsidRPr="00EE0D48">
        <w:t>sustainable</w:t>
      </w:r>
      <w:r w:rsidRPr="00EE0D48">
        <w:rPr>
          <w:rStyle w:val="StyleUnderline"/>
        </w:rPr>
        <w:t>. International security and</w:t>
      </w:r>
      <w:r>
        <w:rPr>
          <w:rStyle w:val="StyleUnderline"/>
        </w:rPr>
        <w:t xml:space="preserve"> </w:t>
      </w:r>
      <w:r w:rsidRPr="00EE0D48">
        <w:rPr>
          <w:rStyle w:val="StyleUnderline"/>
        </w:rPr>
        <w:t>economic institutions, free trade, human</w:t>
      </w:r>
      <w:r>
        <w:rPr>
          <w:rStyle w:val="StyleUnderline"/>
        </w:rPr>
        <w:t xml:space="preserve"> </w:t>
      </w:r>
      <w:r w:rsidRPr="00EE0D48">
        <w:rPr>
          <w:rStyle w:val="StyleUnderline"/>
        </w:rPr>
        <w:t>rights, and the spread of democracy are</w:t>
      </w:r>
      <w:r>
        <w:rPr>
          <w:rStyle w:val="StyleUnderline"/>
        </w:rPr>
        <w:t xml:space="preserve"> </w:t>
      </w:r>
      <w:r w:rsidRPr="00EE0D48">
        <w:rPr>
          <w:rStyle w:val="StyleUnderline"/>
        </w:rPr>
        <w:t>not only values in their own right</w:t>
      </w:r>
      <w:r>
        <w:t xml:space="preserve">, the logic goes; they also serve to lure others to the cause. If realized, these goals would do more than legitimate the project of a U.S.-led liberal world order; </w:t>
      </w:r>
      <w:r w:rsidRPr="00EE0D48">
        <w:rPr>
          <w:rStyle w:val="StyleUnderline"/>
        </w:rPr>
        <w:t>they would</w:t>
      </w:r>
      <w:r>
        <w:rPr>
          <w:rStyle w:val="StyleUnderline"/>
        </w:rPr>
        <w:t xml:space="preserve"> </w:t>
      </w:r>
      <w:r w:rsidRPr="00EE0D48">
        <w:rPr>
          <w:rStyle w:val="StyleUnderline"/>
        </w:rPr>
        <w:t>produce a world so consonant with U.S.</w:t>
      </w:r>
      <w:r>
        <w:rPr>
          <w:rStyle w:val="StyleUnderline"/>
        </w:rPr>
        <w:t xml:space="preserve"> </w:t>
      </w:r>
      <w:r w:rsidRPr="00EE0D48">
        <w:rPr>
          <w:rStyle w:val="StyleUnderline"/>
        </w:rPr>
        <w:t>values and interests that the United States</w:t>
      </w:r>
      <w:r>
        <w:rPr>
          <w:rStyle w:val="StyleUnderline"/>
        </w:rPr>
        <w:t xml:space="preserve"> </w:t>
      </w:r>
      <w:r w:rsidRPr="00EE0D48">
        <w:rPr>
          <w:rStyle w:val="StyleUnderline"/>
        </w:rPr>
        <w:t>would not even need to work that hard</w:t>
      </w:r>
      <w:r>
        <w:rPr>
          <w:rStyle w:val="StyleUnderline"/>
        </w:rPr>
        <w:t xml:space="preserve"> </w:t>
      </w:r>
      <w:r w:rsidRPr="00EE0D48">
        <w:rPr>
          <w:rStyle w:val="StyleUnderline"/>
        </w:rPr>
        <w:t>to ensure its security</w:t>
      </w:r>
      <w:r>
        <w:t>.</w:t>
      </w:r>
    </w:p>
    <w:p w:rsidR="00AD2FC7" w:rsidRDefault="00AD2FC7" w:rsidP="00AD2FC7">
      <w:r w:rsidRPr="00EE0D48">
        <w:rPr>
          <w:rStyle w:val="StyleUnderline"/>
        </w:rPr>
        <w:t>Trump has abandoned this well-worn</w:t>
      </w:r>
      <w:r>
        <w:rPr>
          <w:rStyle w:val="StyleUnderline"/>
        </w:rPr>
        <w:t xml:space="preserve"> </w:t>
      </w:r>
      <w:r w:rsidRPr="00EE0D48">
        <w:rPr>
          <w:rStyle w:val="StyleUnderline"/>
        </w:rPr>
        <w:t>path</w:t>
      </w:r>
      <w:r>
        <w:t xml:space="preserve">. </w:t>
      </w:r>
      <w:r w:rsidRPr="00EE0D48">
        <w:rPr>
          <w:rStyle w:val="StyleUnderline"/>
        </w:rPr>
        <w:t>He has denigrated international</w:t>
      </w:r>
      <w:r>
        <w:rPr>
          <w:rStyle w:val="StyleUnderline"/>
        </w:rPr>
        <w:t xml:space="preserve"> </w:t>
      </w:r>
      <w:r w:rsidRPr="00EE0D48">
        <w:rPr>
          <w:rStyle w:val="StyleUnderline"/>
        </w:rPr>
        <w:t>economic institutions</w:t>
      </w:r>
      <w:r>
        <w:t xml:space="preserve">, such as the World Trade Organization, which make nice scapegoats for the disruptive economic changes that have energized his political base. </w:t>
      </w:r>
      <w:r w:rsidRPr="00EE0D48">
        <w:rPr>
          <w:rStyle w:val="StyleUnderline"/>
        </w:rPr>
        <w:t>He has abandoned the Paris climate</w:t>
      </w:r>
      <w:r>
        <w:rPr>
          <w:rStyle w:val="StyleUnderline"/>
        </w:rPr>
        <w:t xml:space="preserve"> </w:t>
      </w:r>
      <w:r w:rsidRPr="00EE0D48">
        <w:rPr>
          <w:rStyle w:val="StyleUnderline"/>
        </w:rPr>
        <w:t>agreement</w:t>
      </w:r>
      <w:r>
        <w:t xml:space="preserve">, partly because he says it disadvantages the United States economically. </w:t>
      </w:r>
      <w:r w:rsidRPr="00EE0D48">
        <w:rPr>
          <w:rStyle w:val="StyleUnderline"/>
        </w:rPr>
        <w:t>Not confident that Washington</w:t>
      </w:r>
      <w:r>
        <w:rPr>
          <w:rStyle w:val="StyleUnderline"/>
        </w:rPr>
        <w:t xml:space="preserve"> </w:t>
      </w:r>
      <w:r w:rsidRPr="00EE0D48">
        <w:rPr>
          <w:rStyle w:val="StyleUnderline"/>
        </w:rPr>
        <w:t>can sufficiently dominate international</w:t>
      </w:r>
      <w:r>
        <w:rPr>
          <w:rStyle w:val="StyleUnderline"/>
        </w:rPr>
        <w:t xml:space="preserve"> </w:t>
      </w:r>
      <w:r w:rsidRPr="00EE0D48">
        <w:rPr>
          <w:rStyle w:val="StyleUnderline"/>
        </w:rPr>
        <w:t>institutions</w:t>
      </w:r>
      <w:r>
        <w:t xml:space="preserve"> to ensure its interests, </w:t>
      </w:r>
      <w:r w:rsidRPr="00EE0D48">
        <w:rPr>
          <w:rStyle w:val="StyleUnderline"/>
        </w:rPr>
        <w:t>the</w:t>
      </w:r>
      <w:r>
        <w:rPr>
          <w:rStyle w:val="StyleUnderline"/>
        </w:rPr>
        <w:t xml:space="preserve"> </w:t>
      </w:r>
      <w:r w:rsidRPr="00EE0D48">
        <w:rPr>
          <w:rStyle w:val="StyleUnderline"/>
        </w:rPr>
        <w:t>president has withdrawn from the</w:t>
      </w:r>
      <w:r>
        <w:rPr>
          <w:rStyle w:val="StyleUnderline"/>
        </w:rPr>
        <w:t xml:space="preserve"> </w:t>
      </w:r>
      <w:r w:rsidRPr="00EE0D48">
        <w:rPr>
          <w:rStyle w:val="StyleUnderline"/>
        </w:rPr>
        <w:t>Trans-Pacific Partnership,</w:t>
      </w:r>
      <w:r>
        <w:t xml:space="preserve"> </w:t>
      </w:r>
      <w:r w:rsidRPr="00EE0D48">
        <w:rPr>
          <w:rStyle w:val="StyleUnderline"/>
        </w:rPr>
        <w:t>launched a</w:t>
      </w:r>
      <w:r>
        <w:rPr>
          <w:rStyle w:val="StyleUnderline"/>
        </w:rPr>
        <w:t xml:space="preserve"> </w:t>
      </w:r>
      <w:r w:rsidRPr="00EE0D48">
        <w:rPr>
          <w:rStyle w:val="StyleUnderline"/>
        </w:rPr>
        <w:t>combative renegotiation of the North</w:t>
      </w:r>
      <w:r>
        <w:rPr>
          <w:rStyle w:val="StyleUnderline"/>
        </w:rPr>
        <w:t xml:space="preserve"> </w:t>
      </w:r>
      <w:r w:rsidRPr="00EE0D48">
        <w:rPr>
          <w:rStyle w:val="StyleUnderline"/>
        </w:rPr>
        <w:t>American Free Trade Agreement</w:t>
      </w:r>
      <w:r>
        <w:t xml:space="preserve">, </w:t>
      </w:r>
      <w:r w:rsidRPr="00EE0D48">
        <w:rPr>
          <w:rStyle w:val="StyleUnderline"/>
        </w:rPr>
        <w:t>and</w:t>
      </w:r>
      <w:r>
        <w:rPr>
          <w:rStyle w:val="StyleUnderline"/>
        </w:rPr>
        <w:t xml:space="preserve"> </w:t>
      </w:r>
      <w:r w:rsidRPr="00EE0D48">
        <w:rPr>
          <w:rStyle w:val="StyleUnderline"/>
        </w:rPr>
        <w:t>let the Transatlantic Trade and Investment</w:t>
      </w:r>
      <w:r>
        <w:rPr>
          <w:rStyle w:val="StyleUnderline"/>
        </w:rPr>
        <w:t xml:space="preserve"> </w:t>
      </w:r>
      <w:r w:rsidRPr="00EE0D48">
        <w:rPr>
          <w:rStyle w:val="StyleUnderline"/>
        </w:rPr>
        <w:t>Partnership wither on the vine.</w:t>
      </w:r>
      <w:r>
        <w:rPr>
          <w:rStyle w:val="StyleUnderline"/>
        </w:rPr>
        <w:t xml:space="preserve"> </w:t>
      </w:r>
      <w:r>
        <w:t>In lieu of such agreements, Trump has declared a preference for bilateral trade arrangements, which he contends are easier to audit and enforce.</w:t>
      </w:r>
    </w:p>
    <w:p w:rsidR="00AD2FC7" w:rsidRDefault="00AD2FC7" w:rsidP="00AD2FC7">
      <w:r w:rsidRPr="00EE0D48">
        <w:rPr>
          <w:rStyle w:val="StyleUnderline"/>
        </w:rPr>
        <w:t>Pointing out that recent U.S. efforts</w:t>
      </w:r>
      <w:r>
        <w:rPr>
          <w:rStyle w:val="StyleUnderline"/>
        </w:rPr>
        <w:t xml:space="preserve"> </w:t>
      </w:r>
      <w:r w:rsidRPr="00EE0D48">
        <w:rPr>
          <w:rStyle w:val="StyleUnderline"/>
        </w:rPr>
        <w:t>to build democracy abroad have been</w:t>
      </w:r>
      <w:r>
        <w:rPr>
          <w:rStyle w:val="StyleUnderline"/>
        </w:rPr>
        <w:t xml:space="preserve"> </w:t>
      </w:r>
      <w:r w:rsidRPr="00EE0D48">
        <w:rPr>
          <w:rStyle w:val="StyleUnderline"/>
        </w:rPr>
        <w:t>costly and unsuccessful, Trump has also</w:t>
      </w:r>
      <w:r>
        <w:rPr>
          <w:rStyle w:val="StyleUnderline"/>
        </w:rPr>
        <w:t xml:space="preserve"> </w:t>
      </w:r>
      <w:r w:rsidRPr="00EE0D48">
        <w:rPr>
          <w:rStyle w:val="StyleUnderline"/>
        </w:rPr>
        <w:t>jettisoned democracy promotion</w:t>
      </w:r>
      <w:r>
        <w:t xml:space="preserve"> as a foreign policy goal, aside from some stray tweets in support of anti-regime protesters in Iran. </w:t>
      </w:r>
      <w:r w:rsidRPr="00EE0D48">
        <w:rPr>
          <w:rStyle w:val="StyleUnderline"/>
        </w:rPr>
        <w:t>So far as one can tell,</w:t>
      </w:r>
      <w:r>
        <w:rPr>
          <w:rStyle w:val="StyleUnderline"/>
        </w:rPr>
        <w:t xml:space="preserve"> </w:t>
      </w:r>
      <w:r w:rsidRPr="00EE0D48">
        <w:rPr>
          <w:rStyle w:val="StyleUnderline"/>
        </w:rPr>
        <w:t>he cares not one whit about the liberal</w:t>
      </w:r>
      <w:r>
        <w:rPr>
          <w:rStyle w:val="StyleUnderline"/>
        </w:rPr>
        <w:t xml:space="preserve"> </w:t>
      </w:r>
      <w:r w:rsidRPr="00EE0D48">
        <w:rPr>
          <w:rStyle w:val="StyleUnderline"/>
        </w:rPr>
        <w:t>transformation of other societies</w:t>
      </w:r>
      <w:r>
        <w:t xml:space="preserve">. In Afghanistan, for example, his strategy counts not on perfecting the Afghan government but on bludgeoning the Taliban into negotiating (leaving vague what exactly the Taliban would negotiate). More generally, </w:t>
      </w:r>
      <w:r w:rsidRPr="00EE0D48">
        <w:rPr>
          <w:rStyle w:val="StyleUnderline"/>
        </w:rPr>
        <w:t>Trump has</w:t>
      </w:r>
      <w:r>
        <w:t xml:space="preserve"> often </w:t>
      </w:r>
      <w:r w:rsidRPr="00EE0D48">
        <w:rPr>
          <w:rStyle w:val="StyleUnderline"/>
        </w:rPr>
        <w:t>praised</w:t>
      </w:r>
      <w:r>
        <w:t xml:space="preserve"> foreign </w:t>
      </w:r>
      <w:r w:rsidRPr="00EE0D48">
        <w:rPr>
          <w:rStyle w:val="StyleUnderline"/>
        </w:rPr>
        <w:t>dictators</w:t>
      </w:r>
      <w:r>
        <w:t>, from Vladimir Putin of Russia to Rodrigo Duterte of the Philippines</w:t>
      </w:r>
      <w:r w:rsidRPr="00EE0D48">
        <w:t>. His plans for more restrictive</w:t>
      </w:r>
      <w:r>
        <w:t xml:space="preserve"> </w:t>
      </w:r>
      <w:r w:rsidRPr="00EE0D48">
        <w:t>immigration and refugee policies</w:t>
      </w:r>
      <w:r w:rsidRPr="00EE0D48">
        <w:rPr>
          <w:rStyle w:val="StyleUnderline"/>
        </w:rPr>
        <w:t>,</w:t>
      </w:r>
      <w:r>
        <w:rPr>
          <w:rStyle w:val="StyleUnderline"/>
        </w:rPr>
        <w:t xml:space="preserve"> </w:t>
      </w:r>
      <w:r>
        <w:t xml:space="preserve">motivated in part by fears about terrorism, have skated uncomfortably close to outright bigotry. </w:t>
      </w:r>
      <w:r w:rsidRPr="00EE0D48">
        <w:rPr>
          <w:rStyle w:val="StyleUnderline"/>
        </w:rPr>
        <w:t>His grand strategy is</w:t>
      </w:r>
      <w:r>
        <w:rPr>
          <w:rStyle w:val="StyleUnderline"/>
        </w:rPr>
        <w:t xml:space="preserve"> </w:t>
      </w:r>
      <w:r w:rsidRPr="00EE0D48">
        <w:rPr>
          <w:rStyle w:val="StyleUnderline"/>
        </w:rPr>
        <w:t>primacy without a purpose</w:t>
      </w:r>
      <w:r>
        <w:t>.</w:t>
      </w:r>
    </w:p>
    <w:p w:rsidR="00AD2FC7" w:rsidRDefault="00AD2FC7" w:rsidP="00AD2FC7">
      <w:r w:rsidRPr="00EE0D48">
        <w:rPr>
          <w:rStyle w:val="StyleUnderline"/>
        </w:rPr>
        <w:t>Such lack of concern for the kinder,</w:t>
      </w:r>
      <w:r>
        <w:rPr>
          <w:rStyle w:val="StyleUnderline"/>
        </w:rPr>
        <w:t xml:space="preserve"> </w:t>
      </w:r>
      <w:r w:rsidRPr="00EE0D48">
        <w:rPr>
          <w:rStyle w:val="StyleUnderline"/>
        </w:rPr>
        <w:t>gentler part of the American hegemonic</w:t>
      </w:r>
      <w:r>
        <w:rPr>
          <w:rStyle w:val="StyleUnderline"/>
        </w:rPr>
        <w:t xml:space="preserve"> </w:t>
      </w:r>
      <w:r w:rsidRPr="00EE0D48">
        <w:rPr>
          <w:rStyle w:val="StyleUnderline"/>
        </w:rPr>
        <w:t>project infuriates its latter-day defenders</w:t>
      </w:r>
      <w:r>
        <w:t xml:space="preserve">. Commenting on the absence of liberal elements in Trump's National Security Strategy, Susan Rice, who was national security adviser in the Obama administration, wrote in December, </w:t>
      </w:r>
      <w:r w:rsidRPr="00EE0D48">
        <w:rPr>
          <w:rStyle w:val="StyleUnderline"/>
        </w:rPr>
        <w:t>"These</w:t>
      </w:r>
      <w:r>
        <w:rPr>
          <w:rStyle w:val="StyleUnderline"/>
        </w:rPr>
        <w:t xml:space="preserve"> </w:t>
      </w:r>
      <w:r w:rsidRPr="00EE0D48">
        <w:rPr>
          <w:rStyle w:val="StyleUnderline"/>
        </w:rPr>
        <w:t>omissions undercut global perceptions</w:t>
      </w:r>
      <w:r>
        <w:rPr>
          <w:rStyle w:val="StyleUnderline"/>
        </w:rPr>
        <w:t xml:space="preserve"> </w:t>
      </w:r>
      <w:r w:rsidRPr="00EE0D48">
        <w:rPr>
          <w:rStyle w:val="StyleUnderline"/>
        </w:rPr>
        <w:t>of American leadership;</w:t>
      </w:r>
      <w:r>
        <w:t xml:space="preserve"> worse, </w:t>
      </w:r>
      <w:r w:rsidRPr="00EE0D48">
        <w:rPr>
          <w:rStyle w:val="StyleUnderline"/>
        </w:rPr>
        <w:t>they</w:t>
      </w:r>
      <w:r>
        <w:rPr>
          <w:rStyle w:val="StyleUnderline"/>
        </w:rPr>
        <w:t xml:space="preserve"> </w:t>
      </w:r>
      <w:r w:rsidRPr="00EE0D48">
        <w:rPr>
          <w:rStyle w:val="StyleUnderline"/>
        </w:rPr>
        <w:t>hinder our ability to rally the world to</w:t>
      </w:r>
      <w:r>
        <w:rPr>
          <w:rStyle w:val="StyleUnderline"/>
        </w:rPr>
        <w:t xml:space="preserve"> </w:t>
      </w:r>
      <w:r w:rsidRPr="00EE0D48">
        <w:rPr>
          <w:rStyle w:val="StyleUnderline"/>
        </w:rPr>
        <w:t>our cause when we blithely dismiss</w:t>
      </w:r>
      <w:r>
        <w:rPr>
          <w:rStyle w:val="StyleUnderline"/>
        </w:rPr>
        <w:t xml:space="preserve"> </w:t>
      </w:r>
      <w:r w:rsidRPr="00EE0D48">
        <w:rPr>
          <w:rStyle w:val="StyleUnderline"/>
        </w:rPr>
        <w:t>the aspirations of others</w:t>
      </w:r>
      <w:r>
        <w:t>."</w:t>
      </w:r>
    </w:p>
    <w:p w:rsidR="00AD2FC7" w:rsidRDefault="00AD2FC7" w:rsidP="00AD2FC7">
      <w:r>
        <w:t xml:space="preserve">But whether that view is correct or not should be a matter of debate, not a matter of faith. </w:t>
      </w:r>
      <w:r w:rsidRPr="00EE0D48">
        <w:rPr>
          <w:rStyle w:val="StyleUnderline"/>
        </w:rPr>
        <w:t>States have long sought to</w:t>
      </w:r>
      <w:r>
        <w:rPr>
          <w:rStyle w:val="StyleUnderline"/>
        </w:rPr>
        <w:t xml:space="preserve"> </w:t>
      </w:r>
      <w:r w:rsidRPr="00EE0D48">
        <w:rPr>
          <w:rStyle w:val="StyleUnderline"/>
        </w:rPr>
        <w:t>legitimate their foreign policies, because</w:t>
      </w:r>
      <w:r>
        <w:rPr>
          <w:rStyle w:val="StyleUnderline"/>
        </w:rPr>
        <w:t xml:space="preserve"> </w:t>
      </w:r>
      <w:r w:rsidRPr="00EE0D48">
        <w:rPr>
          <w:rStyle w:val="StyleUnderline"/>
        </w:rPr>
        <w:t>even grudging cooperation from others</w:t>
      </w:r>
      <w:r>
        <w:rPr>
          <w:rStyle w:val="StyleUnderline"/>
        </w:rPr>
        <w:t xml:space="preserve"> </w:t>
      </w:r>
      <w:r w:rsidRPr="00EE0D48">
        <w:rPr>
          <w:rStyle w:val="StyleUnderline"/>
        </w:rPr>
        <w:t>is less costly than mild resistance</w:t>
      </w:r>
      <w:r>
        <w:t xml:space="preserve">. But in the case of the United States, </w:t>
      </w:r>
      <w:r w:rsidRPr="00EE0D48">
        <w:rPr>
          <w:rStyle w:val="StyleUnderline"/>
        </w:rPr>
        <w:t>the liberal</w:t>
      </w:r>
      <w:r>
        <w:rPr>
          <w:rStyle w:val="StyleUnderline"/>
        </w:rPr>
        <w:t xml:space="preserve"> </w:t>
      </w:r>
      <w:r w:rsidRPr="00EE0D48">
        <w:rPr>
          <w:rStyle w:val="StyleUnderline"/>
        </w:rPr>
        <w:t>gloss does not appear to have made hegemony</w:t>
      </w:r>
      <w:r>
        <w:rPr>
          <w:rStyle w:val="StyleUnderline"/>
        </w:rPr>
        <w:t xml:space="preserve"> </w:t>
      </w:r>
      <w:r w:rsidRPr="00EE0D48">
        <w:rPr>
          <w:rStyle w:val="StyleUnderline"/>
        </w:rPr>
        <w:t>all that easy to achieve or sustain. For</w:t>
      </w:r>
      <w:r>
        <w:rPr>
          <w:rStyle w:val="StyleUnderline"/>
        </w:rPr>
        <w:t xml:space="preserve"> </w:t>
      </w:r>
      <w:r w:rsidRPr="00EE0D48">
        <w:rPr>
          <w:rStyle w:val="StyleUnderline"/>
        </w:rPr>
        <w:t>nearly 30 years, the United States tested</w:t>
      </w:r>
      <w:r>
        <w:rPr>
          <w:rStyle w:val="StyleUnderline"/>
        </w:rPr>
        <w:t xml:space="preserve"> </w:t>
      </w:r>
      <w:r w:rsidRPr="00EE0D48">
        <w:rPr>
          <w:rStyle w:val="StyleUnderline"/>
        </w:rPr>
        <w:t>the hypothesis that the liberal character</w:t>
      </w:r>
      <w:r>
        <w:rPr>
          <w:rStyle w:val="StyleUnderline"/>
        </w:rPr>
        <w:t xml:space="preserve"> </w:t>
      </w:r>
      <w:r w:rsidRPr="00EE0D48">
        <w:rPr>
          <w:rStyle w:val="StyleUnderline"/>
        </w:rPr>
        <w:t>of its hegemonic project made it uniquely</w:t>
      </w:r>
      <w:r>
        <w:rPr>
          <w:rStyle w:val="StyleUnderline"/>
        </w:rPr>
        <w:t xml:space="preserve"> </w:t>
      </w:r>
      <w:r w:rsidRPr="00EE0D48">
        <w:rPr>
          <w:rStyle w:val="StyleUnderline"/>
        </w:rPr>
        <w:t>achievable. The results suggest that the</w:t>
      </w:r>
      <w:r>
        <w:rPr>
          <w:rStyle w:val="StyleUnderline"/>
        </w:rPr>
        <w:t xml:space="preserve"> </w:t>
      </w:r>
      <w:r w:rsidRPr="00EE0D48">
        <w:rPr>
          <w:rStyle w:val="StyleUnderline"/>
        </w:rPr>
        <w:t>experiment failed</w:t>
      </w:r>
      <w:r>
        <w:t>.</w:t>
      </w:r>
    </w:p>
    <w:p w:rsidR="00AD2FC7" w:rsidRDefault="00AD2FC7" w:rsidP="00AD2FC7">
      <w:r w:rsidRPr="00EE0D48">
        <w:rPr>
          <w:rStyle w:val="StyleUnderline"/>
        </w:rPr>
        <w:t>Neither China nor Russia has become</w:t>
      </w:r>
      <w:r>
        <w:rPr>
          <w:rStyle w:val="StyleUnderline"/>
        </w:rPr>
        <w:t xml:space="preserve"> </w:t>
      </w:r>
      <w:r w:rsidRPr="00EE0D48">
        <w:rPr>
          <w:rStyle w:val="StyleUnderline"/>
        </w:rPr>
        <w:t>a democracy</w:t>
      </w:r>
      <w:r>
        <w:t xml:space="preserve">, nor do they show any sign of moving in that direction. </w:t>
      </w:r>
      <w:r w:rsidRPr="00EE0D48">
        <w:rPr>
          <w:rStyle w:val="StyleUnderline"/>
        </w:rPr>
        <w:t>Both are</w:t>
      </w:r>
      <w:r>
        <w:rPr>
          <w:rStyle w:val="StyleUnderline"/>
        </w:rPr>
        <w:t xml:space="preserve"> </w:t>
      </w:r>
      <w:r w:rsidRPr="00EE0D48">
        <w:rPr>
          <w:rStyle w:val="StyleUnderline"/>
        </w:rPr>
        <w:t>building the military power necessary</w:t>
      </w:r>
      <w:r>
        <w:rPr>
          <w:rStyle w:val="StyleUnderline"/>
        </w:rPr>
        <w:t xml:space="preserve"> </w:t>
      </w:r>
      <w:r w:rsidRPr="00EE0D48">
        <w:rPr>
          <w:rStyle w:val="StyleUnderline"/>
        </w:rPr>
        <w:t>to compete with the United States</w:t>
      </w:r>
      <w:r>
        <w:t xml:space="preserve">, and both have neglected to sign up for the U.S.-led liberal world order. </w:t>
      </w:r>
      <w:r w:rsidRPr="00EE0D48">
        <w:rPr>
          <w:rStyle w:val="StyleUnderline"/>
        </w:rPr>
        <w:t>At great cost,</w:t>
      </w:r>
      <w:r>
        <w:rPr>
          <w:rStyle w:val="StyleUnderline"/>
        </w:rPr>
        <w:t xml:space="preserve"> </w:t>
      </w:r>
      <w:r w:rsidRPr="00EE0D48">
        <w:rPr>
          <w:rStyle w:val="StyleUnderline"/>
        </w:rPr>
        <w:t>Washington has failed to build stable</w:t>
      </w:r>
      <w:r>
        <w:rPr>
          <w:rStyle w:val="StyleUnderline"/>
        </w:rPr>
        <w:t xml:space="preserve"> </w:t>
      </w:r>
      <w:r w:rsidRPr="00EE0D48">
        <w:rPr>
          <w:rStyle w:val="StyleUnderline"/>
        </w:rPr>
        <w:t>democratic governments in Afghanistan and Iraq</w:t>
      </w:r>
      <w:r>
        <w:t xml:space="preserve">. Within NATO, a supposed guardian of democracy, Hungary, Poland, and Turkey are turning increasingly authoritarian. The European Union, the principal liberal institutional progeny of the U.S. victory in the Cold War, has suffered the loss of the United Kingdom, and other member states flaunt its rules, as Poland has done regarding its standards on the independence of the judiciary. </w:t>
      </w:r>
      <w:r w:rsidRPr="00EE0D48">
        <w:rPr>
          <w:rStyle w:val="StyleUnderline"/>
        </w:rPr>
        <w:t>A</w:t>
      </w:r>
      <w:r>
        <w:rPr>
          <w:rStyle w:val="StyleUnderline"/>
        </w:rPr>
        <w:t xml:space="preserve"> </w:t>
      </w:r>
      <w:r w:rsidRPr="00EE0D48">
        <w:rPr>
          <w:rStyle w:val="StyleUnderline"/>
        </w:rPr>
        <w:t>new wave of identity politics-nationalist,</w:t>
      </w:r>
      <w:r>
        <w:rPr>
          <w:rStyle w:val="StyleUnderline"/>
        </w:rPr>
        <w:t xml:space="preserve"> </w:t>
      </w:r>
      <w:r w:rsidRPr="00EE0D48">
        <w:rPr>
          <w:rStyle w:val="StyleUnderline"/>
        </w:rPr>
        <w:t>sectarian, racist, or otherwise-has swept</w:t>
      </w:r>
      <w:r>
        <w:rPr>
          <w:rStyle w:val="StyleUnderline"/>
        </w:rPr>
        <w:t xml:space="preserve"> </w:t>
      </w:r>
      <w:r w:rsidRPr="00EE0D48">
        <w:rPr>
          <w:rStyle w:val="StyleUnderline"/>
        </w:rPr>
        <w:t>not only the developing world but also</w:t>
      </w:r>
      <w:r>
        <w:rPr>
          <w:rStyle w:val="StyleUnderline"/>
        </w:rPr>
        <w:t xml:space="preserve"> </w:t>
      </w:r>
      <w:r w:rsidRPr="00EE0D48">
        <w:rPr>
          <w:rStyle w:val="StyleUnderline"/>
        </w:rPr>
        <w:t>the developed world</w:t>
      </w:r>
      <w:r>
        <w:t>, including the United States</w:t>
      </w:r>
      <w:r w:rsidRPr="00EE0D48">
        <w:rPr>
          <w:rStyle w:val="StyleUnderline"/>
        </w:rPr>
        <w:t>. Internationally and domestically,</w:t>
      </w:r>
      <w:r>
        <w:rPr>
          <w:rStyle w:val="StyleUnderline"/>
        </w:rPr>
        <w:t xml:space="preserve"> </w:t>
      </w:r>
      <w:r w:rsidRPr="00EE0D48">
        <w:rPr>
          <w:rStyle w:val="StyleUnderline"/>
        </w:rPr>
        <w:t>liberal hegemony has failed to deliver</w:t>
      </w:r>
      <w:r>
        <w:t>.</w:t>
      </w:r>
    </w:p>
    <w:p w:rsidR="00AD2FC7" w:rsidRPr="00C61BC4" w:rsidRDefault="00AD2FC7" w:rsidP="00AD2FC7"/>
    <w:p w:rsidR="00AD2FC7" w:rsidRPr="00C61BC4" w:rsidRDefault="00AD2FC7" w:rsidP="00AD2FC7"/>
    <w:p w:rsidR="009754BA" w:rsidRDefault="00AD2FC7" w:rsidP="009754BA">
      <w:pPr>
        <w:pStyle w:val="Heading3"/>
      </w:pPr>
      <w:r>
        <w:t>--</w:t>
      </w:r>
      <w:proofErr w:type="spellStart"/>
      <w:r>
        <w:t>xt</w:t>
      </w:r>
      <w:proofErr w:type="spellEnd"/>
      <w:r>
        <w:t xml:space="preserve"> Transition Now Key</w:t>
      </w:r>
    </w:p>
    <w:p w:rsidR="009754BA" w:rsidRPr="0059084B" w:rsidRDefault="009754BA" w:rsidP="009754BA">
      <w:pPr>
        <w:pStyle w:val="Heading4"/>
      </w:pPr>
      <w:r>
        <w:t xml:space="preserve">Hegemony </w:t>
      </w:r>
      <w:r>
        <w:rPr>
          <w:u w:val="single"/>
        </w:rPr>
        <w:t>unsustainable</w:t>
      </w:r>
      <w:r>
        <w:t xml:space="preserve"> – transition key</w:t>
      </w:r>
    </w:p>
    <w:p w:rsidR="009754BA" w:rsidRPr="00A93537" w:rsidRDefault="009754BA" w:rsidP="009754BA">
      <w:proofErr w:type="spellStart"/>
      <w:r w:rsidRPr="0060471A">
        <w:rPr>
          <w:rStyle w:val="Style13ptBold"/>
        </w:rPr>
        <w:t>Ikenberry</w:t>
      </w:r>
      <w:proofErr w:type="spellEnd"/>
      <w:r w:rsidRPr="0060471A">
        <w:rPr>
          <w:rStyle w:val="Style13ptBold"/>
        </w:rPr>
        <w:t xml:space="preserve"> 18</w:t>
      </w:r>
      <w:r>
        <w:t xml:space="preserve"> - theorist of international relations and United States foreign policy, and a professor of Politics and International Affairs in the Woodrow Wilson School of Public and International Affairs at Princeton University (John G. </w:t>
      </w:r>
      <w:proofErr w:type="spellStart"/>
      <w:r>
        <w:t>Ikenberry</w:t>
      </w:r>
      <w:proofErr w:type="spellEnd"/>
      <w:r>
        <w:t>; International Affairs, Volume 94, Issue 1, 1 January 2018; “The end of liberal international order?”; pgs. 7-23)//TS</w:t>
      </w:r>
    </w:p>
    <w:p w:rsidR="009754BA" w:rsidRPr="00614F8D" w:rsidRDefault="009754BA" w:rsidP="009754BA">
      <w:pPr>
        <w:rPr>
          <w:rStyle w:val="StyleUnderline"/>
        </w:rPr>
      </w:pPr>
      <w:r w:rsidRPr="00A93537">
        <w:rPr>
          <w:sz w:val="16"/>
        </w:rPr>
        <w:t xml:space="preserve">The </w:t>
      </w:r>
      <w:r w:rsidRPr="007013BC">
        <w:rPr>
          <w:rStyle w:val="StyleUnderline"/>
        </w:rPr>
        <w:t>foundations of</w:t>
      </w:r>
      <w:r w:rsidRPr="00A93537">
        <w:rPr>
          <w:sz w:val="16"/>
        </w:rPr>
        <w:t xml:space="preserve"> this postwar </w:t>
      </w:r>
      <w:r w:rsidRPr="00AF35DA">
        <w:rPr>
          <w:rStyle w:val="Emphasis"/>
        </w:rPr>
        <w:t>liberal hegemonic order are weakening</w:t>
      </w:r>
      <w:r w:rsidRPr="00A93537">
        <w:rPr>
          <w:sz w:val="16"/>
        </w:rPr>
        <w:t xml:space="preserve">. In a simple sense, this is a story of grand shifts in the distribution of power and the consequences that follow. </w:t>
      </w:r>
      <w:r w:rsidRPr="0042639A">
        <w:rPr>
          <w:rStyle w:val="StyleUnderline"/>
        </w:rPr>
        <w:t>The United States and its allies are less powerful than they were when they built the postwar order</w:t>
      </w:r>
      <w:r w:rsidRPr="00A93537">
        <w:rPr>
          <w:sz w:val="16"/>
        </w:rPr>
        <w:t xml:space="preserve">. The </w:t>
      </w:r>
      <w:r w:rsidRPr="0042639A">
        <w:rPr>
          <w:rStyle w:val="StyleUnderline"/>
        </w:rPr>
        <w:t>unipolar moment—when the United States dominated world economic and military rankings—is ending.</w:t>
      </w:r>
      <w:r w:rsidRPr="00A93537">
        <w:rPr>
          <w:sz w:val="16"/>
        </w:rPr>
        <w:t xml:space="preserve"> Europe and Japan have also weakened. Together, this </w:t>
      </w:r>
      <w:r w:rsidRPr="0042639A">
        <w:rPr>
          <w:rStyle w:val="StyleUnderline"/>
        </w:rPr>
        <w:t xml:space="preserve">old triad of patrons of the postwar </w:t>
      </w:r>
      <w:r w:rsidRPr="00AF35DA">
        <w:rPr>
          <w:rStyle w:val="Emphasis"/>
        </w:rPr>
        <w:t>liberal order is slowly dwindling</w:t>
      </w:r>
      <w:r w:rsidRPr="0042639A">
        <w:rPr>
          <w:rStyle w:val="StyleUnderline"/>
        </w:rPr>
        <w:t xml:space="preserve"> in its share of the wider global distribution of power</w:t>
      </w:r>
      <w:r w:rsidRPr="00A93537">
        <w:rPr>
          <w:sz w:val="16"/>
        </w:rPr>
        <w:t xml:space="preserve">. This shift is probably not best seen as a transition from an American to a Chinese hegemonic order, the ‘return to multipolarity’ or a ‘rise of the non-West’. Rather, it is simply a </w:t>
      </w:r>
      <w:r w:rsidRPr="007077A4">
        <w:rPr>
          <w:rStyle w:val="StyleUnderline"/>
        </w:rPr>
        <w:t>gradual diffusion of power away from the West</w:t>
      </w:r>
      <w:r w:rsidRPr="00A93537">
        <w:rPr>
          <w:sz w:val="16"/>
        </w:rPr>
        <w:t xml:space="preserve">. China will probably not replace the United States as an illiberal hegemon, and the global South will probably not emerge as a geopolitical bloc that directly challenges the US-led order. But the </w:t>
      </w:r>
      <w:r w:rsidRPr="007077A4">
        <w:rPr>
          <w:rStyle w:val="StyleUnderline"/>
        </w:rPr>
        <w:t>United States</w:t>
      </w:r>
      <w:r w:rsidRPr="00A93537">
        <w:rPr>
          <w:sz w:val="16"/>
        </w:rPr>
        <w:t>—and its old allies—</w:t>
      </w:r>
      <w:r w:rsidRPr="007077A4">
        <w:rPr>
          <w:rStyle w:val="StyleUnderline"/>
        </w:rPr>
        <w:t>will continue to be a smaller part of the global whole</w:t>
      </w:r>
      <w:r w:rsidRPr="00A93537">
        <w:rPr>
          <w:sz w:val="16"/>
        </w:rPr>
        <w:t xml:space="preserve">, and </w:t>
      </w:r>
      <w:r w:rsidRPr="00614F8D">
        <w:rPr>
          <w:rStyle w:val="StyleUnderline"/>
        </w:rPr>
        <w:t>this will constrain their ability to support and defend the liberal international order.</w:t>
      </w:r>
    </w:p>
    <w:p w:rsidR="009754BA" w:rsidRPr="00A93537" w:rsidRDefault="009754BA" w:rsidP="009754BA">
      <w:pPr>
        <w:rPr>
          <w:sz w:val="16"/>
        </w:rPr>
      </w:pPr>
      <w:r w:rsidRPr="00A93537">
        <w:rPr>
          <w:sz w:val="16"/>
        </w:rPr>
        <w:t xml:space="preserve">The </w:t>
      </w:r>
      <w:r w:rsidRPr="00614F8D">
        <w:rPr>
          <w:rStyle w:val="StyleUnderline"/>
        </w:rPr>
        <w:t>political troubles of western liberal democracies magnify the implications of these global power shifts</w:t>
      </w:r>
      <w:r w:rsidRPr="00A93537">
        <w:rPr>
          <w:sz w:val="16"/>
        </w:rPr>
        <w:t xml:space="preserve">. As noted above, </w:t>
      </w:r>
      <w:r w:rsidRPr="00C63379">
        <w:rPr>
          <w:rStyle w:val="StyleUnderline"/>
        </w:rPr>
        <w:t>democracies</w:t>
      </w:r>
      <w:r w:rsidRPr="00A93537">
        <w:rPr>
          <w:sz w:val="16"/>
        </w:rPr>
        <w:t xml:space="preserve"> everywhere </w:t>
      </w:r>
      <w:r w:rsidRPr="00C63379">
        <w:rPr>
          <w:rStyle w:val="StyleUnderline"/>
        </w:rPr>
        <w:t>are facing internal difficulties and discontents</w:t>
      </w:r>
      <w:r w:rsidRPr="00A93537">
        <w:rPr>
          <w:sz w:val="16"/>
        </w:rPr>
        <w:t xml:space="preserve">. The </w:t>
      </w:r>
      <w:r w:rsidRPr="00C63379">
        <w:rPr>
          <w:rStyle w:val="StyleUnderline"/>
        </w:rPr>
        <w:t xml:space="preserve">older western democracies are experiencing </w:t>
      </w:r>
      <w:r w:rsidRPr="0060471A">
        <w:rPr>
          <w:rStyle w:val="Emphasis"/>
        </w:rPr>
        <w:t>rising inequality</w:t>
      </w:r>
      <w:r w:rsidRPr="00C63379">
        <w:rPr>
          <w:rStyle w:val="StyleUnderline"/>
        </w:rPr>
        <w:t xml:space="preserve">, </w:t>
      </w:r>
      <w:r w:rsidRPr="0060471A">
        <w:rPr>
          <w:rStyle w:val="Emphasis"/>
        </w:rPr>
        <w:t>economic stagnation</w:t>
      </w:r>
      <w:r w:rsidRPr="00C63379">
        <w:rPr>
          <w:rStyle w:val="StyleUnderline"/>
        </w:rPr>
        <w:t xml:space="preserve">, </w:t>
      </w:r>
      <w:r w:rsidRPr="0060471A">
        <w:rPr>
          <w:rStyle w:val="Emphasis"/>
        </w:rPr>
        <w:t>fiscal crisis</w:t>
      </w:r>
      <w:r w:rsidRPr="00C63379">
        <w:rPr>
          <w:rStyle w:val="StyleUnderline"/>
        </w:rPr>
        <w:t xml:space="preserve">, and </w:t>
      </w:r>
      <w:r w:rsidRPr="0060471A">
        <w:rPr>
          <w:rStyle w:val="Emphasis"/>
        </w:rPr>
        <w:t>political polarization</w:t>
      </w:r>
      <w:r w:rsidRPr="00C63379">
        <w:rPr>
          <w:rStyle w:val="StyleUnderline"/>
        </w:rPr>
        <w:t xml:space="preserve"> and </w:t>
      </w:r>
      <w:r w:rsidRPr="0060471A">
        <w:rPr>
          <w:rStyle w:val="Emphasis"/>
        </w:rPr>
        <w:t>gridlock</w:t>
      </w:r>
      <w:r w:rsidRPr="00A93537">
        <w:rPr>
          <w:sz w:val="16"/>
        </w:rPr>
        <w:t xml:space="preserve">. Many </w:t>
      </w:r>
      <w:r w:rsidRPr="00C63379">
        <w:rPr>
          <w:rStyle w:val="StyleUnderline"/>
        </w:rPr>
        <w:t>newer and poorer democracies</w:t>
      </w:r>
      <w:r w:rsidRPr="00A93537">
        <w:rPr>
          <w:sz w:val="16"/>
        </w:rPr>
        <w:t xml:space="preserve">, meanwhile, </w:t>
      </w:r>
      <w:r w:rsidRPr="00C63379">
        <w:rPr>
          <w:rStyle w:val="StyleUnderline"/>
        </w:rPr>
        <w:t>are</w:t>
      </w:r>
      <w:r w:rsidRPr="00A93537">
        <w:rPr>
          <w:sz w:val="16"/>
        </w:rPr>
        <w:t xml:space="preserve"> </w:t>
      </w:r>
      <w:r w:rsidRPr="00C63379">
        <w:rPr>
          <w:rStyle w:val="StyleUnderline"/>
        </w:rPr>
        <w:t xml:space="preserve">beset by </w:t>
      </w:r>
      <w:r w:rsidRPr="0060471A">
        <w:rPr>
          <w:rStyle w:val="Emphasis"/>
        </w:rPr>
        <w:t>corruption</w:t>
      </w:r>
      <w:r w:rsidRPr="00C63379">
        <w:rPr>
          <w:rStyle w:val="StyleUnderline"/>
        </w:rPr>
        <w:t xml:space="preserve">, </w:t>
      </w:r>
      <w:r w:rsidRPr="0060471A">
        <w:rPr>
          <w:rStyle w:val="Emphasis"/>
        </w:rPr>
        <w:t>backsliding</w:t>
      </w:r>
      <w:r w:rsidRPr="00C63379">
        <w:rPr>
          <w:rStyle w:val="StyleUnderline"/>
        </w:rPr>
        <w:t xml:space="preserve"> and </w:t>
      </w:r>
      <w:r w:rsidRPr="0060471A">
        <w:rPr>
          <w:rStyle w:val="Emphasis"/>
        </w:rPr>
        <w:t>rising inequality</w:t>
      </w:r>
      <w:r w:rsidRPr="00A93537">
        <w:rPr>
          <w:sz w:val="16"/>
        </w:rPr>
        <w:t xml:space="preserve">. The great ‘third wave’ of </w:t>
      </w:r>
      <w:r w:rsidRPr="00C63379">
        <w:rPr>
          <w:rStyle w:val="StyleUnderline"/>
        </w:rPr>
        <w:t>democratization seems to have crested</w:t>
      </w:r>
      <w:r w:rsidRPr="00A93537">
        <w:rPr>
          <w:sz w:val="16"/>
        </w:rPr>
        <w:t xml:space="preserve">, and now to be receding. As democracies fail to address problems, their </w:t>
      </w:r>
      <w:r w:rsidRPr="00C63379">
        <w:rPr>
          <w:rStyle w:val="StyleUnderline"/>
        </w:rPr>
        <w:t>domestic legitimacy is</w:t>
      </w:r>
      <w:r w:rsidRPr="00A93537">
        <w:rPr>
          <w:sz w:val="16"/>
        </w:rPr>
        <w:t xml:space="preserve"> diminished and increasingly </w:t>
      </w:r>
      <w:r w:rsidRPr="00C63379">
        <w:rPr>
          <w:rStyle w:val="StyleUnderline"/>
        </w:rPr>
        <w:t xml:space="preserve">challenged by resurgent </w:t>
      </w:r>
      <w:r w:rsidRPr="0060471A">
        <w:rPr>
          <w:rStyle w:val="Emphasis"/>
        </w:rPr>
        <w:t>nationalist, populist and xenophobic movements</w:t>
      </w:r>
      <w:r w:rsidRPr="00A93537">
        <w:rPr>
          <w:sz w:val="16"/>
        </w:rPr>
        <w:t>. Together, these developments cast a dark shadow over the democratic future.</w:t>
      </w:r>
    </w:p>
    <w:p w:rsidR="009754BA" w:rsidRPr="00A93537" w:rsidRDefault="009754BA" w:rsidP="009754BA">
      <w:pPr>
        <w:rPr>
          <w:sz w:val="16"/>
          <w:szCs w:val="16"/>
        </w:rPr>
      </w:pPr>
      <w:r w:rsidRPr="00A93537">
        <w:rPr>
          <w:sz w:val="16"/>
          <w:szCs w:val="16"/>
        </w:rPr>
        <w:t>During the Cold War, the American-led liberal order was lodged within the western side of the bipolar world system. It was during these decades that the foundations of liberal hegemonic order were laid. With the collapse of the Soviet Union, this ‘inside’ order became the nucleus of an expanding global system. This had several consequences. One was that the United States became the sole superpower—the world entered the unipolar moment. This made American power itself an issue in world politics. During the Cold War, American power had a functional role in the system: it served as a balance against Soviet power. With the sudden emergence of unipolarity, American power was less constrained—and it did not play the same system-functional role. New debates emerged about the character of American hegemonic power. What would restrain American power? Was the United States now an informal empire? The American war in Iraq and the global ‘war on terror’ exacerbated these worries.21</w:t>
      </w:r>
    </w:p>
    <w:p w:rsidR="009754BA" w:rsidRPr="00A93537" w:rsidRDefault="009754BA" w:rsidP="009754BA">
      <w:pPr>
        <w:rPr>
          <w:sz w:val="16"/>
          <w:szCs w:val="16"/>
        </w:rPr>
      </w:pPr>
      <w:r w:rsidRPr="00A93537">
        <w:rPr>
          <w:sz w:val="16"/>
          <w:szCs w:val="16"/>
        </w:rPr>
        <w:t>Ironically, the crisis of the US-led liberal order can be traced to the collapse of Cold War bipolarity and the resulting spread of liberal internationalism. The seeds of crisis were planted at this moment of triumph. The liberal international order was, in effect, globalized. It was freed from its Cold War foundations and rapidly became the platform for an expanding global system of liberal democracy, markets and complex interdependence. During the Cold War, the liberal order was a global subsystem—and the bipolar global system served to reinforce the roles, commitments, identity and community that were together manifest as liberal hegemony. The crisis of liberal internationalism can be seen as a slow-motion reaction to this deep transformation in the geopolitical setting of the postwar liberal international project. Specifically, the globalization of liberal internationalism put in motion two long-term effects: a crisis of governance and authority, and a crisis of social purpose.</w:t>
      </w:r>
    </w:p>
    <w:p w:rsidR="009754BA" w:rsidRPr="00A93537" w:rsidRDefault="009754BA" w:rsidP="009754BA">
      <w:pPr>
        <w:rPr>
          <w:sz w:val="16"/>
          <w:szCs w:val="16"/>
        </w:rPr>
      </w:pPr>
      <w:r w:rsidRPr="00A93537">
        <w:rPr>
          <w:sz w:val="16"/>
          <w:szCs w:val="16"/>
        </w:rPr>
        <w:t>First, with the collapse of the Soviet sphere, the American-led liberal international order became the only surviving framework for order, and a growing number and diversity of states began to be integrated into it. This created new problems for the governance of the order. During the Cold War, the western-oriented liberal order was led by the United States, Europe and Japan, and it was organized around a complex array of bargains, working relationships and institutions. (Indeed, in the early postwar years, most of the core agreements about trade, finance and monetary relations were hammered out between the United States and Britain.) These countries did not agree on everything, but relative to the rest of the world, this was a small and homogeneous group of western states. Their economies converged, their interests were aligned and they generally trusted each other. These countries were also on the same side of the Cold War, and the American-led alliance system reinforced cooperation. This system of alliance made it easier for the United States and its partners to make commitments and bear burdens. It made it easier for European and east Asian states to agree to operate within an American-led liberal order. In this sense, the Cold War roots of the postwar liberal order reinforced the sense that the liberal democracies were involved in a common political project.</w:t>
      </w:r>
    </w:p>
    <w:p w:rsidR="009754BA" w:rsidRPr="00A93537" w:rsidRDefault="009754BA" w:rsidP="009754BA">
      <w:pPr>
        <w:rPr>
          <w:sz w:val="16"/>
        </w:rPr>
      </w:pPr>
      <w:r w:rsidRPr="00A93537">
        <w:rPr>
          <w:sz w:val="16"/>
        </w:rPr>
        <w:t xml:space="preserve">With the end of the Cold War, these </w:t>
      </w:r>
      <w:r w:rsidRPr="001B39FD">
        <w:rPr>
          <w:rStyle w:val="StyleUnderline"/>
        </w:rPr>
        <w:t>foundational supports for liberal order were loosened</w:t>
      </w:r>
      <w:r w:rsidRPr="00A93537">
        <w:rPr>
          <w:sz w:val="16"/>
        </w:rPr>
        <w:t xml:space="preserve">. More, and more </w:t>
      </w:r>
      <w:r w:rsidRPr="001B39FD">
        <w:rPr>
          <w:rStyle w:val="StyleUnderline"/>
        </w:rPr>
        <w:t>diverse, states entered the order—with new visions and agendas</w:t>
      </w:r>
      <w:r w:rsidRPr="00A93537">
        <w:rPr>
          <w:sz w:val="16"/>
        </w:rPr>
        <w:t xml:space="preserve">. The post-Cold War era also brought into play new and complex global issues, such as climate change, terrorism and weapons proliferation, and the growing challenges of interdependence. These are particularly hard issues on which to reach agreement among states coming from very different regions, with similarly different political orientations and levels of development. As a result, the </w:t>
      </w:r>
      <w:r w:rsidRPr="0060471A">
        <w:rPr>
          <w:rStyle w:val="Emphasis"/>
        </w:rPr>
        <w:t>challenges to multilateral cooperation</w:t>
      </w:r>
      <w:r w:rsidRPr="00C15827">
        <w:rPr>
          <w:rStyle w:val="StyleUnderline"/>
        </w:rPr>
        <w:t xml:space="preserve"> have grown</w:t>
      </w:r>
      <w:r w:rsidRPr="00A93537">
        <w:rPr>
          <w:sz w:val="16"/>
        </w:rPr>
        <w:t xml:space="preserve">. At </w:t>
      </w:r>
      <w:r w:rsidRPr="00C15827">
        <w:rPr>
          <w:rStyle w:val="StyleUnderline"/>
        </w:rPr>
        <w:t xml:space="preserve">the core of these challenges has been the problem of </w:t>
      </w:r>
      <w:r w:rsidRPr="0060471A">
        <w:rPr>
          <w:rStyle w:val="Emphasis"/>
        </w:rPr>
        <w:t>authority</w:t>
      </w:r>
      <w:r w:rsidRPr="00C15827">
        <w:rPr>
          <w:rStyle w:val="StyleUnderline"/>
        </w:rPr>
        <w:t xml:space="preserve"> and </w:t>
      </w:r>
      <w:r w:rsidRPr="0060471A">
        <w:rPr>
          <w:rStyle w:val="Emphasis"/>
        </w:rPr>
        <w:t>governance</w:t>
      </w:r>
      <w:r w:rsidRPr="00A93537">
        <w:rPr>
          <w:sz w:val="16"/>
        </w:rPr>
        <w:t xml:space="preserve">. Who pays, who adjusts, who leads? </w:t>
      </w:r>
      <w:r w:rsidRPr="00C15827">
        <w:rPr>
          <w:rStyle w:val="StyleUnderline"/>
        </w:rPr>
        <w:t>Rising non-western states began to seek a greater voice in the governance of the expanding liberal order.</w:t>
      </w:r>
      <w:r w:rsidRPr="00A93537">
        <w:rPr>
          <w:sz w:val="16"/>
        </w:rPr>
        <w:t xml:space="preserve"> How would authority across this order be redistributed? The old coalition of states—led by the United States, Europe and Japan—built a postwar order on layers of bargains, institutions and working relationships. But this old trilateral core is not the </w:t>
      </w:r>
      <w:proofErr w:type="spellStart"/>
      <w:r w:rsidRPr="00A93537">
        <w:rPr>
          <w:sz w:val="16"/>
        </w:rPr>
        <w:t>centre</w:t>
      </w:r>
      <w:proofErr w:type="spellEnd"/>
      <w:r w:rsidRPr="00A93537">
        <w:rPr>
          <w:sz w:val="16"/>
        </w:rPr>
        <w:t xml:space="preserve"> of the global system in the way it once was. The crisis of liberal order today is in part a problem of how to reorganize the governance of this order. The </w:t>
      </w:r>
      <w:r w:rsidRPr="00C15827">
        <w:rPr>
          <w:rStyle w:val="StyleUnderline"/>
        </w:rPr>
        <w:t>old foundations have been weakened</w:t>
      </w:r>
      <w:r w:rsidRPr="00A93537">
        <w:rPr>
          <w:sz w:val="16"/>
        </w:rPr>
        <w:t>, but new bargains and governance arrangements are yet to be fully negotiated.22</w:t>
      </w:r>
    </w:p>
    <w:p w:rsidR="009754BA" w:rsidRPr="00A93537" w:rsidRDefault="009754BA" w:rsidP="009754BA">
      <w:pPr>
        <w:rPr>
          <w:sz w:val="16"/>
          <w:szCs w:val="16"/>
        </w:rPr>
      </w:pPr>
      <w:r w:rsidRPr="00A93537">
        <w:rPr>
          <w:sz w:val="16"/>
          <w:szCs w:val="16"/>
        </w:rPr>
        <w:t xml:space="preserve">Second, the crisis of the liberal order is a crisis of legitimacy and social purpose. During the Cold War, the American-led postwar order had a shared sense that it was a community of liberal democracies that were made physically safer and economically more secure by affiliating with each other. The first several generations of the postwar period understood that to be inside this order was to be in a political and economic space where their societies could prosper and be protected. This sense was captured in John </w:t>
      </w:r>
      <w:proofErr w:type="spellStart"/>
      <w:r w:rsidRPr="00A93537">
        <w:rPr>
          <w:sz w:val="16"/>
          <w:szCs w:val="16"/>
        </w:rPr>
        <w:t>Ruggie's</w:t>
      </w:r>
      <w:proofErr w:type="spellEnd"/>
      <w:r w:rsidRPr="00A93537">
        <w:rPr>
          <w:sz w:val="16"/>
          <w:szCs w:val="16"/>
        </w:rPr>
        <w:t xml:space="preserve"> notion of ‘embedded liberalism’. Trade and economic openness were rendered more or less compatible with economic security, stable employment and advancing living standards. The western-oriented liberal order had features of a security community—a sort of mutual protection society. Membership of this order was attractive because it provided tangible rights and benefits. It was a system of multilateral cooperation that provided national governments with tools and capacities to pursue economic stability and advancement.</w:t>
      </w:r>
    </w:p>
    <w:p w:rsidR="009754BA" w:rsidRPr="00A93537" w:rsidRDefault="009754BA" w:rsidP="009754BA">
      <w:pPr>
        <w:rPr>
          <w:sz w:val="16"/>
        </w:rPr>
      </w:pPr>
      <w:r w:rsidRPr="00A93537">
        <w:rPr>
          <w:sz w:val="16"/>
        </w:rPr>
        <w:t xml:space="preserve">This </w:t>
      </w:r>
      <w:r w:rsidRPr="006C54B5">
        <w:rPr>
          <w:rStyle w:val="StyleUnderline"/>
        </w:rPr>
        <w:t xml:space="preserve">idea of liberal order as a security community is often lost </w:t>
      </w:r>
      <w:r w:rsidRPr="00A93537">
        <w:rPr>
          <w:sz w:val="16"/>
        </w:rPr>
        <w:t xml:space="preserve">in the narratives of the postwar era. The United States and its partners built an order—but they also ‘formed a community’: one based on common interests, shared values and mutual vulnerability. The common interests were manifest, for example, in the gains that flowed from trade and the benefits of alliance cooperation. The shared values were manifest in a degree of public trust and ready capacity for cooperation rooted in the values and institutions of liberal democracy. Mutual vulnerability was a sense that these countries were experiencing a similar set of large-scale perils—flowing from the great dangers and uncertainties of geopolitics and modernity. This idea of a western security community is hinted at in the concept of ‘risk society’ put forward by sociologists Anthony Giddens and Ulrich Beck. Their argument is that the rise of modernity—of an advanced and rapidly developing global system—has generated growing awareness of and responses to ‘risk’. </w:t>
      </w:r>
      <w:r w:rsidRPr="006C54B5">
        <w:rPr>
          <w:rStyle w:val="StyleUnderline"/>
        </w:rPr>
        <w:t>Modernization is an inherently unsettling march into the future</w:t>
      </w:r>
      <w:r w:rsidRPr="00A93537">
        <w:rPr>
          <w:sz w:val="16"/>
        </w:rPr>
        <w:t xml:space="preserve">. A risk society is, as Beck defines it, ‘a systematic way of dealing with hazards and insecurities induced and introduced by </w:t>
      </w:r>
      <w:proofErr w:type="spellStart"/>
      <w:r w:rsidRPr="00A93537">
        <w:rPr>
          <w:sz w:val="16"/>
        </w:rPr>
        <w:t>modernisation</w:t>
      </w:r>
      <w:proofErr w:type="spellEnd"/>
      <w:r w:rsidRPr="00A93537">
        <w:rPr>
          <w:sz w:val="16"/>
        </w:rPr>
        <w:t xml:space="preserve"> itself’.23 The Cold War intensified this sense of risk, and out of a growing sense of shared economic and security vulnerabilities, the western liberal democracies forged a security community.</w:t>
      </w:r>
    </w:p>
    <w:p w:rsidR="009754BA" w:rsidRPr="00A93537" w:rsidRDefault="009754BA" w:rsidP="009754BA">
      <w:pPr>
        <w:rPr>
          <w:sz w:val="16"/>
        </w:rPr>
      </w:pPr>
      <w:r w:rsidRPr="006C54B5">
        <w:rPr>
          <w:rStyle w:val="StyleUnderline"/>
        </w:rPr>
        <w:t>With the</w:t>
      </w:r>
      <w:r w:rsidRPr="00A93537">
        <w:rPr>
          <w:sz w:val="16"/>
        </w:rPr>
        <w:t xml:space="preserve"> end of the Cold War and the </w:t>
      </w:r>
      <w:r w:rsidRPr="006C54B5">
        <w:rPr>
          <w:rStyle w:val="StyleUnderline"/>
        </w:rPr>
        <w:t xml:space="preserve">globalization of the liberal order, this sense of </w:t>
      </w:r>
      <w:r w:rsidRPr="0059084B">
        <w:rPr>
          <w:rStyle w:val="Emphasis"/>
        </w:rPr>
        <w:t>security community was undermined</w:t>
      </w:r>
      <w:r w:rsidRPr="00A93537">
        <w:rPr>
          <w:sz w:val="16"/>
        </w:rPr>
        <w:t xml:space="preserve">. This happened in the first instance, as noted above, through the rapid expansion in the number and variety of states in the order. The </w:t>
      </w:r>
      <w:r w:rsidRPr="006C54B5">
        <w:rPr>
          <w:rStyle w:val="StyleUnderline"/>
        </w:rPr>
        <w:t>liberal order lost its identity as a western security community</w:t>
      </w:r>
      <w:r w:rsidRPr="00A93537">
        <w:rPr>
          <w:sz w:val="16"/>
        </w:rPr>
        <w:t xml:space="preserve">. It was now a far-flung platform for trade, exchange and multilateral cooperation. The democratic world was now less Anglo-American, less western. It embodied most of the world—developed, developing, North and South, colonial and post-colonial, Asian and European. This too was a case of ‘success’ planting the seeds of crisis. The result was an increasing divergence of views across the order about its members, their place in the world, and their historical legacies and grievances. There was less of a sense that liberal internationalism was a community with a shared narrative of its past and future. </w:t>
      </w:r>
    </w:p>
    <w:p w:rsidR="009754BA" w:rsidRPr="00A93537" w:rsidRDefault="009754BA" w:rsidP="009754BA">
      <w:pPr>
        <w:rPr>
          <w:sz w:val="14"/>
        </w:rPr>
      </w:pPr>
      <w:r w:rsidRPr="00A93537">
        <w:rPr>
          <w:sz w:val="14"/>
        </w:rPr>
        <w:t xml:space="preserve">The social purposes of the </w:t>
      </w:r>
      <w:r w:rsidRPr="00CA48D7">
        <w:rPr>
          <w:rStyle w:val="StyleUnderline"/>
        </w:rPr>
        <w:t>liberal order</w:t>
      </w:r>
      <w:r w:rsidRPr="00A93537">
        <w:rPr>
          <w:sz w:val="14"/>
        </w:rPr>
        <w:t xml:space="preserve"> were </w:t>
      </w:r>
      <w:r w:rsidRPr="00CA48D7">
        <w:rPr>
          <w:rStyle w:val="StyleUnderline"/>
        </w:rPr>
        <w:t xml:space="preserve">further undermined by </w:t>
      </w:r>
      <w:r w:rsidRPr="00CC0D21">
        <w:rPr>
          <w:rStyle w:val="Emphasis"/>
        </w:rPr>
        <w:t>rising economic insecurity</w:t>
      </w:r>
      <w:r w:rsidRPr="00A93537">
        <w:rPr>
          <w:sz w:val="14"/>
        </w:rPr>
        <w:t xml:space="preserve"> and grievance </w:t>
      </w:r>
      <w:r w:rsidRPr="00CA48D7">
        <w:rPr>
          <w:rStyle w:val="StyleUnderline"/>
        </w:rPr>
        <w:t>across the western industrial world</w:t>
      </w:r>
      <w:r w:rsidRPr="00A93537">
        <w:rPr>
          <w:sz w:val="14"/>
        </w:rPr>
        <w:t xml:space="preserve">. </w:t>
      </w:r>
      <w:r w:rsidRPr="00CA48D7">
        <w:rPr>
          <w:rStyle w:val="StyleUnderline"/>
        </w:rPr>
        <w:t>Since the 2008 financial crisis</w:t>
      </w:r>
      <w:r w:rsidRPr="00A93537">
        <w:rPr>
          <w:sz w:val="14"/>
        </w:rPr>
        <w:t xml:space="preserve"> at least, the </w:t>
      </w:r>
      <w:r w:rsidRPr="00CA48D7">
        <w:rPr>
          <w:rStyle w:val="StyleUnderline"/>
        </w:rPr>
        <w:t>fortunes</w:t>
      </w:r>
      <w:r w:rsidRPr="00A93537">
        <w:rPr>
          <w:sz w:val="14"/>
        </w:rPr>
        <w:t xml:space="preserve"> of workers and middle-class citizens in Europe and the United States </w:t>
      </w:r>
      <w:r w:rsidRPr="00CA48D7">
        <w:rPr>
          <w:rStyle w:val="StyleUnderline"/>
        </w:rPr>
        <w:t>have stagnated</w:t>
      </w:r>
      <w:r w:rsidRPr="00A93537">
        <w:rPr>
          <w:sz w:val="14"/>
        </w:rPr>
        <w:t xml:space="preserve">.24 The </w:t>
      </w:r>
      <w:r w:rsidRPr="00CA48D7">
        <w:rPr>
          <w:rStyle w:val="StyleUnderline"/>
        </w:rPr>
        <w:t xml:space="preserve">expanding opportunities and rising wages enjoyed by earlier postwar generations seem to have </w:t>
      </w:r>
      <w:r w:rsidRPr="00CC0D21">
        <w:rPr>
          <w:rStyle w:val="Emphasis"/>
        </w:rPr>
        <w:t>stalled</w:t>
      </w:r>
      <w:r w:rsidRPr="00CA48D7">
        <w:rPr>
          <w:rStyle w:val="StyleUnderline"/>
        </w:rPr>
        <w:t>.</w:t>
      </w:r>
      <w:r w:rsidRPr="00A93537">
        <w:rPr>
          <w:sz w:val="14"/>
        </w:rPr>
        <w:t xml:space="preserve"> For example, in the United States almost all the growth in wealth since the 1980s has gone to the top 20 per cent of earners in society. The post-Cold War growth in trade and interdependence does not seem to have directly advanced the incomes and life opportunities of many segments of the western liberal democracies. </w:t>
      </w:r>
      <w:proofErr w:type="spellStart"/>
      <w:r w:rsidRPr="00A93537">
        <w:rPr>
          <w:sz w:val="14"/>
        </w:rPr>
        <w:t>Branko</w:t>
      </w:r>
      <w:proofErr w:type="spellEnd"/>
      <w:r w:rsidRPr="00A93537">
        <w:rPr>
          <w:sz w:val="14"/>
        </w:rPr>
        <w:t xml:space="preserve"> </w:t>
      </w:r>
      <w:proofErr w:type="spellStart"/>
      <w:r w:rsidRPr="00A93537">
        <w:rPr>
          <w:sz w:val="14"/>
        </w:rPr>
        <w:t>Milanovic</w:t>
      </w:r>
      <w:proofErr w:type="spellEnd"/>
      <w:r w:rsidRPr="00A93537">
        <w:rPr>
          <w:sz w:val="14"/>
        </w:rPr>
        <w:t xml:space="preserve"> has famously described the differential gains across the global system over the last two decades as an ‘elephant curve’. Looking across global income levels, </w:t>
      </w:r>
      <w:proofErr w:type="spellStart"/>
      <w:r w:rsidRPr="00A93537">
        <w:rPr>
          <w:sz w:val="14"/>
        </w:rPr>
        <w:t>Milanovic</w:t>
      </w:r>
      <w:proofErr w:type="spellEnd"/>
      <w:r w:rsidRPr="00A93537">
        <w:rPr>
          <w:sz w:val="14"/>
        </w:rPr>
        <w:t xml:space="preserve"> finds that the vast bulk of gains in real per capita income have been made in two very different groups. One comprises workers in countries such as China and India who have taken jobs in low-end manufacturing and service jobs, and, starting at very low wage levels, have experienced dramatic gains—even if they remain at the lower end of the global income spectrum. This is the hump of the elephant's back. The other group is the top 1 per cent—and, indeed, the top 0.01 per cent—who have experienced massive increases in wealth. This is the elephant's trunk, extended upward.25 This stagnation in the economic fortunes of the western working and middle classes is reinforced by long-term shifts in technology, trade patterns, union organization and the sites for manufacturing jobs.</w:t>
      </w:r>
    </w:p>
    <w:p w:rsidR="009754BA" w:rsidRDefault="009754BA" w:rsidP="009754BA">
      <w:pPr>
        <w:rPr>
          <w:sz w:val="16"/>
        </w:rPr>
      </w:pPr>
      <w:r w:rsidRPr="00A93537">
        <w:rPr>
          <w:sz w:val="16"/>
        </w:rPr>
        <w:t xml:space="preserve">Under these adverse economic conditions, </w:t>
      </w:r>
      <w:r w:rsidRPr="00CA48D7">
        <w:rPr>
          <w:rStyle w:val="StyleUnderline"/>
        </w:rPr>
        <w:t>it is harder</w:t>
      </w:r>
      <w:r w:rsidRPr="00A93537">
        <w:rPr>
          <w:sz w:val="16"/>
        </w:rPr>
        <w:t xml:space="preserve"> today than in the past </w:t>
      </w:r>
      <w:r w:rsidRPr="00CA48D7">
        <w:rPr>
          <w:rStyle w:val="StyleUnderline"/>
        </w:rPr>
        <w:t xml:space="preserve">to see the liberal order as a source of economic security and </w:t>
      </w:r>
      <w:r w:rsidRPr="00A93537">
        <w:rPr>
          <w:rStyle w:val="StyleUnderline"/>
        </w:rPr>
        <w:t xml:space="preserve">protection. Across the western liberal democratic world, liberal internationalism looks more </w:t>
      </w:r>
      <w:r w:rsidRPr="0060471A">
        <w:rPr>
          <w:rStyle w:val="Emphasis"/>
        </w:rPr>
        <w:t>like neo-liberalism</w:t>
      </w:r>
      <w:r w:rsidRPr="00A93537">
        <w:rPr>
          <w:rStyle w:val="StyleUnderline"/>
        </w:rPr>
        <w:t xml:space="preserve">—a </w:t>
      </w:r>
      <w:r w:rsidRPr="0060471A">
        <w:rPr>
          <w:rStyle w:val="Emphasis"/>
        </w:rPr>
        <w:t>framework for international capitalist transactions</w:t>
      </w:r>
      <w:r w:rsidRPr="00A93537">
        <w:rPr>
          <w:sz w:val="16"/>
        </w:rPr>
        <w:t>. The ‘</w:t>
      </w:r>
      <w:r w:rsidRPr="00A93537">
        <w:rPr>
          <w:rStyle w:val="StyleUnderline"/>
        </w:rPr>
        <w:t>embedded’ character of liberal internationalism has slowly eroded</w:t>
      </w:r>
      <w:r w:rsidRPr="00A93537">
        <w:rPr>
          <w:sz w:val="16"/>
        </w:rPr>
        <w:t>.26 The social purposes of the liberal order are not what they once were. It is less obvious today that the liberal democratic world is a security community. What do citizens in western democracies get from liberal internationalism? How does an open and loosely rules-based international order deliver security—economic or physical—to the lives of the great middle class? Liberal internationalism across the twentieth century was tied to progressive agendas within western liberal democracies. Liberal internationalism was seen not as the enemy of nationalism, but as a tool to give governments capacities to pursue economic security and advancements at home. What has happened in the last several decades is that this connection between progressivism at home and liberal internationalism abroad has been broken.</w:t>
      </w:r>
    </w:p>
    <w:p w:rsidR="009754BA" w:rsidRDefault="00AD2FC7" w:rsidP="00AD2FC7">
      <w:pPr>
        <w:pStyle w:val="Heading3"/>
      </w:pPr>
      <w:r>
        <w:t>--</w:t>
      </w:r>
      <w:proofErr w:type="spellStart"/>
      <w:r>
        <w:t>xt</w:t>
      </w:r>
      <w:proofErr w:type="spellEnd"/>
      <w:r>
        <w:t xml:space="preserve"> Alt Causes</w:t>
      </w:r>
    </w:p>
    <w:p w:rsidR="009754BA" w:rsidRDefault="009754BA" w:rsidP="009754BA">
      <w:pPr>
        <w:pStyle w:val="Heading4"/>
      </w:pPr>
      <w:proofErr w:type="spellStart"/>
      <w:r>
        <w:t>Heg</w:t>
      </w:r>
      <w:proofErr w:type="spellEnd"/>
      <w:r>
        <w:t xml:space="preserve"> </w:t>
      </w:r>
      <w:r>
        <w:rPr>
          <w:u w:val="single"/>
        </w:rPr>
        <w:t>unsustainable</w:t>
      </w:r>
      <w:r>
        <w:t xml:space="preserve"> – they don’t solve – political </w:t>
      </w:r>
      <w:r>
        <w:rPr>
          <w:u w:val="single"/>
        </w:rPr>
        <w:t>polarization</w:t>
      </w:r>
      <w:r>
        <w:t>, not economic slowdown or international challengers</w:t>
      </w:r>
    </w:p>
    <w:p w:rsidR="009754BA" w:rsidRPr="009246F4" w:rsidRDefault="009754BA" w:rsidP="009754BA">
      <w:pPr>
        <w:spacing w:after="0"/>
      </w:pPr>
      <w:proofErr w:type="spellStart"/>
      <w:r w:rsidRPr="0082100A">
        <w:rPr>
          <w:rStyle w:val="Style13ptBold"/>
        </w:rPr>
        <w:t>Tozzo</w:t>
      </w:r>
      <w:proofErr w:type="spellEnd"/>
      <w:r w:rsidRPr="0082100A">
        <w:rPr>
          <w:rStyle w:val="Style13ptBold"/>
        </w:rPr>
        <w:t xml:space="preserve"> 18</w:t>
      </w:r>
      <w:r>
        <w:t xml:space="preserve"> - Lecturer at Trent University, Canada, where he teaches methodology, US politics and International Relations (Brandon </w:t>
      </w:r>
      <w:proofErr w:type="spellStart"/>
      <w:r>
        <w:t>Tozzo</w:t>
      </w:r>
      <w:proofErr w:type="spellEnd"/>
      <w:r>
        <w:t>; “American Hegemony after the Great Recession”; pgs. 3-4)//TS</w:t>
      </w:r>
    </w:p>
    <w:p w:rsidR="009754BA" w:rsidRDefault="009754BA" w:rsidP="009754BA">
      <w:pPr>
        <w:rPr>
          <w:sz w:val="16"/>
        </w:rPr>
      </w:pPr>
      <w:r w:rsidRPr="00A06541">
        <w:rPr>
          <w:sz w:val="16"/>
        </w:rPr>
        <w:t xml:space="preserve">Secondly, and most critically, this book will intervene in a debate on the future of American hegemony. The </w:t>
      </w:r>
      <w:r w:rsidRPr="00BE54B4">
        <w:rPr>
          <w:rStyle w:val="StyleUnderline"/>
        </w:rPr>
        <w:t xml:space="preserve">response of the USA to the crisis has developed a </w:t>
      </w:r>
      <w:r w:rsidRPr="0082100A">
        <w:rPr>
          <w:rStyle w:val="Emphasis"/>
        </w:rPr>
        <w:t>contradiction</w:t>
      </w:r>
      <w:r w:rsidRPr="00A06541">
        <w:rPr>
          <w:sz w:val="16"/>
        </w:rPr>
        <w:t xml:space="preserve">: the </w:t>
      </w:r>
      <w:r w:rsidRPr="00BE54B4">
        <w:rPr>
          <w:rStyle w:val="StyleUnderline"/>
        </w:rPr>
        <w:t>main threat to</w:t>
      </w:r>
      <w:r w:rsidRPr="00A06541">
        <w:rPr>
          <w:sz w:val="16"/>
        </w:rPr>
        <w:t xml:space="preserve"> American </w:t>
      </w:r>
      <w:r w:rsidRPr="00BE54B4">
        <w:rPr>
          <w:rStyle w:val="StyleUnderline"/>
        </w:rPr>
        <w:t>hegemony is</w:t>
      </w:r>
      <w:r w:rsidRPr="00A06541">
        <w:rPr>
          <w:sz w:val="16"/>
        </w:rPr>
        <w:t xml:space="preserve"> not </w:t>
      </w:r>
      <w:r w:rsidRPr="00BE54B4">
        <w:rPr>
          <w:rStyle w:val="StyleUnderline"/>
        </w:rPr>
        <w:t>from</w:t>
      </w:r>
      <w:r w:rsidRPr="00A06541">
        <w:rPr>
          <w:sz w:val="16"/>
        </w:rPr>
        <w:t xml:space="preserve"> the global capitalist system, nor from foreign competitors, but </w:t>
      </w:r>
      <w:r w:rsidRPr="00BE54B4">
        <w:rPr>
          <w:rStyle w:val="StyleUnderline"/>
        </w:rPr>
        <w:t>its political system</w:t>
      </w:r>
      <w:r w:rsidRPr="00A06541">
        <w:rPr>
          <w:sz w:val="16"/>
        </w:rPr>
        <w:t xml:space="preserve">. Since the Second World War, the USA has been the hegemon of the international capitalist system-promoting free trade, market liberalism and a central player in many international institutions. </w:t>
      </w:r>
      <w:r w:rsidRPr="0082100A">
        <w:rPr>
          <w:rStyle w:val="Emphasis"/>
        </w:rPr>
        <w:t>Polarization is common in American politics</w:t>
      </w:r>
      <w:r w:rsidRPr="00A06541">
        <w:rPr>
          <w:sz w:val="16"/>
        </w:rPr>
        <w:t xml:space="preserve">. The </w:t>
      </w:r>
      <w:r w:rsidRPr="00BE54B4">
        <w:rPr>
          <w:rStyle w:val="StyleUnderline"/>
        </w:rPr>
        <w:t>American public is</w:t>
      </w:r>
      <w:r w:rsidRPr="00A06541">
        <w:rPr>
          <w:sz w:val="16"/>
        </w:rPr>
        <w:t xml:space="preserve"> </w:t>
      </w:r>
      <w:r w:rsidRPr="00BE54B4">
        <w:rPr>
          <w:rStyle w:val="StyleUnderline"/>
        </w:rPr>
        <w:t>divided on a wide array of social and economic issues</w:t>
      </w:r>
      <w:r w:rsidRPr="00A06541">
        <w:rPr>
          <w:sz w:val="16"/>
        </w:rPr>
        <w:t xml:space="preserve">: whether the state should promote </w:t>
      </w:r>
      <w:r w:rsidRPr="00F351C0">
        <w:rPr>
          <w:rStyle w:val="StyleUnderline"/>
        </w:rPr>
        <w:t>school prayer, women's access to abortion, the role of government in health care and same-sex marriage.</w:t>
      </w:r>
      <w:r w:rsidRPr="00A06541">
        <w:rPr>
          <w:sz w:val="16"/>
        </w:rPr>
        <w:t xml:space="preserve"> While each of these issues is significant in their own right, they have not had global ramifications. Since the onset of the Great Recession </w:t>
      </w:r>
      <w:r w:rsidRPr="00F351C0">
        <w:rPr>
          <w:rStyle w:val="StyleUnderline"/>
        </w:rPr>
        <w:t>conflict has expanded into areas that were previously non-politicized or where there was cross-party consensus</w:t>
      </w:r>
      <w:r w:rsidRPr="00A06541">
        <w:rPr>
          <w:sz w:val="16"/>
        </w:rPr>
        <w:t xml:space="preserve">. With an </w:t>
      </w:r>
      <w:r w:rsidRPr="00F351C0">
        <w:rPr>
          <w:rStyle w:val="StyleUnderline"/>
        </w:rPr>
        <w:t>increasingly ideologically divided Congress, the rise of the Tea Party, and the success of Donald Trump in 2016, Americans are now seriously debating whether the USA should remain committed to global free trade and open markets</w:t>
      </w:r>
      <w:r w:rsidRPr="00A06541">
        <w:rPr>
          <w:sz w:val="16"/>
        </w:rPr>
        <w:t xml:space="preserve">, and whether America should continue to maintain its role in institutions like NATO (the North Atlantic Treaty Organization). However, </w:t>
      </w:r>
      <w:r w:rsidRPr="00EA3464">
        <w:rPr>
          <w:rStyle w:val="StyleUnderline"/>
        </w:rPr>
        <w:t>despite the politics</w:t>
      </w:r>
      <w:r w:rsidRPr="00A06541">
        <w:rPr>
          <w:sz w:val="16"/>
        </w:rPr>
        <w:t xml:space="preserve">, the </w:t>
      </w:r>
      <w:r w:rsidRPr="00EA3464">
        <w:rPr>
          <w:rStyle w:val="StyleUnderline"/>
        </w:rPr>
        <w:t>USA currently has low unemployment, decreasing budget deficits and a booming stock market</w:t>
      </w:r>
      <w:r w:rsidRPr="00A06541">
        <w:rPr>
          <w:sz w:val="16"/>
        </w:rPr>
        <w:t xml:space="preserve">. Compared to other countries, the USA has come out the Great Recession in a stronger position than its major contenders. My </w:t>
      </w:r>
      <w:r w:rsidRPr="00EA3464">
        <w:rPr>
          <w:rStyle w:val="StyleUnderline"/>
        </w:rPr>
        <w:t>analysis is not that America lacks the economic resources or policy tools</w:t>
      </w:r>
      <w:r w:rsidRPr="00A06541">
        <w:rPr>
          <w:sz w:val="16"/>
        </w:rPr>
        <w:t xml:space="preserve"> to manage contradictions in capitalism or international crisis, </w:t>
      </w:r>
      <w:r w:rsidRPr="00A06541">
        <w:rPr>
          <w:rStyle w:val="StyleUnderline"/>
        </w:rPr>
        <w:t>but</w:t>
      </w:r>
      <w:r w:rsidRPr="00A06541">
        <w:rPr>
          <w:sz w:val="16"/>
        </w:rPr>
        <w:t xml:space="preserve">, the </w:t>
      </w:r>
      <w:r w:rsidRPr="00EA3464">
        <w:rPr>
          <w:rStyle w:val="StyleUnderline"/>
        </w:rPr>
        <w:t xml:space="preserve">crisis has shown the </w:t>
      </w:r>
      <w:r w:rsidRPr="0082100A">
        <w:rPr>
          <w:rStyle w:val="Emphasis"/>
        </w:rPr>
        <w:t>American political system is becoming increasingly unwilling due to politics</w:t>
      </w:r>
      <w:r w:rsidRPr="00A06541">
        <w:rPr>
          <w:sz w:val="16"/>
        </w:rPr>
        <w:t xml:space="preserve">. To put the overall thesis of this book succinctly, the </w:t>
      </w:r>
      <w:r w:rsidRPr="00A06541">
        <w:rPr>
          <w:rStyle w:val="StyleUnderline"/>
        </w:rPr>
        <w:t>greatest threat to American hegemony</w:t>
      </w:r>
      <w:r w:rsidRPr="00A06541">
        <w:rPr>
          <w:sz w:val="16"/>
        </w:rPr>
        <w:t xml:space="preserve"> and the stability of global capitalism in the twenty-first century </w:t>
      </w:r>
      <w:r w:rsidRPr="00A06541">
        <w:rPr>
          <w:rStyle w:val="StyleUnderline"/>
        </w:rPr>
        <w:t>is Americ</w:t>
      </w:r>
      <w:r>
        <w:rPr>
          <w:rStyle w:val="StyleUnderline"/>
        </w:rPr>
        <w:t>a.</w:t>
      </w:r>
      <w:r w:rsidRPr="00A06541">
        <w:rPr>
          <w:sz w:val="16"/>
        </w:rPr>
        <w:t xml:space="preserve"> I will also provide an analysis of the </w:t>
      </w:r>
      <w:r w:rsidRPr="00A06541">
        <w:rPr>
          <w:rStyle w:val="StyleUnderline"/>
        </w:rPr>
        <w:t>major challengers on an</w:t>
      </w:r>
      <w:r w:rsidRPr="00A06541">
        <w:rPr>
          <w:sz w:val="16"/>
        </w:rPr>
        <w:t xml:space="preserve"> </w:t>
      </w:r>
      <w:r w:rsidRPr="00A06541">
        <w:rPr>
          <w:rStyle w:val="StyleUnderline"/>
        </w:rPr>
        <w:t>international stage to American hegemony</w:t>
      </w:r>
      <w:r w:rsidRPr="00A06541">
        <w:rPr>
          <w:sz w:val="16"/>
        </w:rPr>
        <w:t xml:space="preserve"> in order to show that they </w:t>
      </w:r>
      <w:r w:rsidRPr="00A06541">
        <w:rPr>
          <w:rStyle w:val="StyleUnderline"/>
        </w:rPr>
        <w:t>suffer from significant institutional, political and economic problems</w:t>
      </w:r>
      <w:r w:rsidRPr="00A06541">
        <w:rPr>
          <w:sz w:val="16"/>
        </w:rPr>
        <w:t xml:space="preserve">. In Europe, the institutional framework of the EU and the Euro has constrained both wealthier northern countries and the economically weak south. While the economic crisis in Southern European countries is abated through loans, along with austerity measures, politically, there is little popular will to increase the political unity of Europe. On the contrary, years of recession, a migration crisis from the Middle East and the rise of right-wing nationalist parties have made many Europeans far more </w:t>
      </w:r>
      <w:proofErr w:type="spellStart"/>
      <w:r w:rsidRPr="00A06541">
        <w:rPr>
          <w:sz w:val="16"/>
        </w:rPr>
        <w:t>sceptical</w:t>
      </w:r>
      <w:proofErr w:type="spellEnd"/>
      <w:r w:rsidRPr="00A06541">
        <w:rPr>
          <w:sz w:val="16"/>
        </w:rPr>
        <w:t xml:space="preserve"> of "Project Europe". The Recession has shown the fissures within the European Union, along geographic lines. In 2016, Britain voted for a "Brexit" from the European Union, and while the details have yet to be worked out, this is a worrying sign for future integration in Europe. It continues to be unlikely Europe will be able to seriously contend with the USA as a unified global superpower in the near future.</w:t>
      </w:r>
    </w:p>
    <w:p w:rsidR="00AD2FC7" w:rsidRPr="00AD2FC7" w:rsidRDefault="00AD2FC7" w:rsidP="00AD2FC7">
      <w:pPr>
        <w:pStyle w:val="Heading3"/>
      </w:pPr>
      <w:r>
        <w:t>--</w:t>
      </w:r>
      <w:proofErr w:type="spellStart"/>
      <w:r>
        <w:t>xt</w:t>
      </w:r>
      <w:proofErr w:type="spellEnd"/>
      <w:r>
        <w:t xml:space="preserve"> China Rise</w:t>
      </w:r>
    </w:p>
    <w:p w:rsidR="00AD2FC7" w:rsidRDefault="00AD2FC7" w:rsidP="00AD2FC7">
      <w:pPr>
        <w:pStyle w:val="Heading4"/>
      </w:pPr>
      <w:r>
        <w:t xml:space="preserve">China’s rapid economic growth undermines US leverage and influence globally </w:t>
      </w:r>
    </w:p>
    <w:p w:rsidR="00AD2FC7" w:rsidRDefault="00AD2FC7" w:rsidP="00AD2FC7">
      <w:pPr>
        <w:rPr>
          <w:rStyle w:val="Style13ptBold"/>
        </w:rPr>
      </w:pPr>
      <w:r>
        <w:rPr>
          <w:rStyle w:val="Style13ptBold"/>
        </w:rPr>
        <w:t>Layne ’18</w:t>
      </w:r>
    </w:p>
    <w:p w:rsidR="00AD2FC7" w:rsidRDefault="00AD2FC7" w:rsidP="00AD2FC7">
      <w:r w:rsidRPr="004F33FC">
        <w:t>(</w:t>
      </w:r>
      <w:r>
        <w:t xml:space="preserve">Christopher Layne, </w:t>
      </w:r>
      <w:r w:rsidRPr="00480183">
        <w:t>University Distinguished Professor, Robert M. Gates Chair in National Security, Professor of International Affairs @ Texas A&amp;M</w:t>
      </w:r>
      <w:r>
        <w:t>, “The US–Chinese power shift and the end of the Pax Americana”, International Affairs 94: 1, 2018, Date Accessed: 7/14/18, //EY</w:t>
      </w:r>
      <w:r w:rsidRPr="004F33FC">
        <w:t>)</w:t>
      </w:r>
    </w:p>
    <w:p w:rsidR="00AD2FC7" w:rsidRDefault="00AD2FC7" w:rsidP="00AD2FC7">
      <w:pPr>
        <w:rPr>
          <w:rStyle w:val="Emphasis"/>
        </w:rPr>
      </w:pPr>
      <w:r w:rsidRPr="007C6659">
        <w:rPr>
          <w:rStyle w:val="StyleUnderline"/>
        </w:rPr>
        <w:t>American economic decline and the impairment of US economic hegemony During the past decade, signs of waning US economic power—and China’s growing economic muscle—</w:t>
      </w:r>
      <w:r w:rsidRPr="007C6659">
        <w:rPr>
          <w:rStyle w:val="Emphasis"/>
        </w:rPr>
        <w:t>have become too numerous to ignore</w:t>
      </w:r>
      <w:r w:rsidRPr="007C6659">
        <w:rPr>
          <w:rStyle w:val="StyleUnderline"/>
        </w:rPr>
        <w:t>.</w:t>
      </w:r>
      <w:r w:rsidRPr="00F13803">
        <w:rPr>
          <w:sz w:val="14"/>
        </w:rPr>
        <w:t xml:space="preserve"> </w:t>
      </w:r>
      <w:r w:rsidRPr="0015680E">
        <w:rPr>
          <w:rStyle w:val="StyleUnderline"/>
        </w:rPr>
        <w:t xml:space="preserve">Since the onset of the Great Recession, China has successively taken top position in the </w:t>
      </w:r>
      <w:r w:rsidRPr="0015680E">
        <w:rPr>
          <w:rStyle w:val="Emphasis"/>
        </w:rPr>
        <w:t>world in exports</w:t>
      </w:r>
      <w:r w:rsidRPr="0015680E">
        <w:rPr>
          <w:rStyle w:val="StyleUnderline"/>
        </w:rPr>
        <w:t xml:space="preserve"> (passing Germany</w:t>
      </w:r>
      <w:r w:rsidRPr="0015680E">
        <w:rPr>
          <w:rStyle w:val="Emphasis"/>
        </w:rPr>
        <w:t>); in trade</w:t>
      </w:r>
      <w:r w:rsidRPr="0015680E">
        <w:rPr>
          <w:rStyle w:val="StyleUnderline"/>
        </w:rPr>
        <w:t xml:space="preserve"> (passing the United States); </w:t>
      </w:r>
      <w:r w:rsidRPr="0015680E">
        <w:rPr>
          <w:rStyle w:val="Emphasis"/>
        </w:rPr>
        <w:t>and in manufacturing</w:t>
      </w:r>
      <w:r w:rsidRPr="00F13803">
        <w:rPr>
          <w:sz w:val="14"/>
        </w:rPr>
        <w:t xml:space="preserve"> (claiming a title the United States had held for a century). In 2014 the World Bank made the stunning announcement that China had vaulted past the United States to become the world’s largest economy (measured by purchasing power parity (PPP);32 and </w:t>
      </w:r>
      <w:r w:rsidRPr="00B10DDB">
        <w:rPr>
          <w:rStyle w:val="Emphasis"/>
        </w:rPr>
        <w:t>in the early to mid-2020s China is predicted to overtake the United States in GDP measured by market exchange rate.</w:t>
      </w:r>
      <w:r w:rsidRPr="00F13803">
        <w:rPr>
          <w:sz w:val="14"/>
        </w:rPr>
        <w:t xml:space="preserve">33 </w:t>
      </w:r>
      <w:r w:rsidRPr="00B10DDB">
        <w:rPr>
          <w:rStyle w:val="StyleUnderline"/>
        </w:rPr>
        <w:t>These shifts in the relative economic power of China and the United States have enormous economic and geopolitical implications. Indeed, in July 2017 Christine Lagarde, managing director of the IMF, stated that in ten years’ time the organization’s headquarters—which are required by its by-laws to be located in its member country with the largest economy—could be in Beijing.34</w:t>
      </w:r>
      <w:r w:rsidRPr="00F13803">
        <w:rPr>
          <w:sz w:val="14"/>
        </w:rPr>
        <w:t xml:space="preserve"> Taken together, </w:t>
      </w:r>
      <w:r w:rsidRPr="00B10DDB">
        <w:rPr>
          <w:rStyle w:val="Emphasis"/>
        </w:rPr>
        <w:t xml:space="preserve">these indicators paint a clear picture of relative economic decline. </w:t>
      </w:r>
      <w:r w:rsidRPr="00F13803">
        <w:rPr>
          <w:sz w:val="14"/>
        </w:rPr>
        <w:t xml:space="preserve">American </w:t>
      </w:r>
      <w:proofErr w:type="spellStart"/>
      <w:r w:rsidRPr="00F13803">
        <w:rPr>
          <w:sz w:val="14"/>
        </w:rPr>
        <w:t>primacists</w:t>
      </w:r>
      <w:proofErr w:type="spellEnd"/>
      <w:r w:rsidRPr="00F13803">
        <w:rPr>
          <w:sz w:val="14"/>
        </w:rPr>
        <w:t xml:space="preserve"> have advanced a number of clever but unconvincing arguments in an attempt to downplay the significance of the ongoing economic power shift from America to China. For example, some </w:t>
      </w:r>
      <w:proofErr w:type="spellStart"/>
      <w:r w:rsidRPr="00F13803">
        <w:rPr>
          <w:sz w:val="14"/>
        </w:rPr>
        <w:t>primacists</w:t>
      </w:r>
      <w:proofErr w:type="spellEnd"/>
      <w:r w:rsidRPr="00F13803">
        <w:rPr>
          <w:sz w:val="14"/>
        </w:rPr>
        <w:t xml:space="preserve"> assert that per capita GDP is a better yardstick of national power than aggregate GDP; that newly developed metrics of national power have diminished the importance of GDP as a measure of a state’s economic power; that China is far behind the United States in advanced technology; and that China is incapable of doing innovation.35 This last claim is ubiquitous among primacists.36 It is, however, undermined by recent developments. For example, in September 2016 </w:t>
      </w:r>
      <w:r w:rsidRPr="00B10DDB">
        <w:rPr>
          <w:rStyle w:val="StyleUnderline"/>
        </w:rPr>
        <w:t xml:space="preserve">China began operating the world’s largest radio telescope, which is intended to project China’s ambitions deep into the universe, and bring back the kind of dramatic discoveries that win </w:t>
      </w:r>
      <w:proofErr w:type="spellStart"/>
      <w:r w:rsidRPr="00B10DDB">
        <w:rPr>
          <w:rStyle w:val="StyleUnderline"/>
        </w:rPr>
        <w:t>honours</w:t>
      </w:r>
      <w:proofErr w:type="spellEnd"/>
      <w:r w:rsidRPr="00B10DDB">
        <w:rPr>
          <w:rStyle w:val="StyleUnderline"/>
        </w:rPr>
        <w:t xml:space="preserve"> such as Nobel Prizes</w:t>
      </w:r>
      <w:r w:rsidRPr="004A28D6">
        <w:rPr>
          <w:rStyle w:val="StyleUnderline"/>
        </w:rPr>
        <w:t>. In August 2016 China launched the world’s first quantum satellite, which could lead ‘to new, completely different methods for transmitting information’.</w:t>
      </w:r>
      <w:r w:rsidRPr="00F13803">
        <w:rPr>
          <w:sz w:val="14"/>
        </w:rPr>
        <w:t xml:space="preserve">38 In another example of how China is catching up with the United States in innovation and technology, in June 2016 a Chinese computer (using made-in-China microprocessors) topped the ranking of the world’s fastest supercomputers.39 In July 2017 China’s State Council announced an ambitious plan to sprint to the front of the pack in artificial intelligence (AI), including both military and civilian applications.40 Indeed, </w:t>
      </w:r>
      <w:r w:rsidRPr="004A28D6">
        <w:rPr>
          <w:rStyle w:val="StyleUnderline"/>
        </w:rPr>
        <w:t>The Economist recently observed that already ‘China could be a close second to America—and perhaps even ahead of it—in some areas of AI’.</w:t>
      </w:r>
      <w:r w:rsidRPr="00F13803">
        <w:rPr>
          <w:sz w:val="14"/>
        </w:rPr>
        <w:t xml:space="preserve">41 And </w:t>
      </w:r>
      <w:r w:rsidRPr="004A28D6">
        <w:rPr>
          <w:rStyle w:val="StyleUnderline"/>
        </w:rPr>
        <w:t>China is moving to the forefront in green technologies (</w:t>
      </w:r>
      <w:r w:rsidRPr="00F13803">
        <w:rPr>
          <w:sz w:val="14"/>
        </w:rPr>
        <w:t xml:space="preserve">solar panels and wind-generated power) </w:t>
      </w:r>
      <w:r w:rsidRPr="004A28D6">
        <w:rPr>
          <w:rStyle w:val="StyleUnderline"/>
        </w:rPr>
        <w:t>and in electric cars</w:t>
      </w:r>
      <w:r w:rsidRPr="00F13803">
        <w:rPr>
          <w:sz w:val="14"/>
        </w:rPr>
        <w:t xml:space="preserve">. The waning of US economic dominance may not be obvious to </w:t>
      </w:r>
      <w:proofErr w:type="spellStart"/>
      <w:r w:rsidRPr="00F13803">
        <w:rPr>
          <w:sz w:val="14"/>
        </w:rPr>
        <w:t>primacists</w:t>
      </w:r>
      <w:proofErr w:type="spellEnd"/>
      <w:r w:rsidRPr="00F13803">
        <w:rPr>
          <w:sz w:val="14"/>
        </w:rPr>
        <w:t xml:space="preserve">, but it is perfectly apparent to many observers in the real world.43 </w:t>
      </w:r>
      <w:r w:rsidRPr="004A28D6">
        <w:rPr>
          <w:rStyle w:val="StyleUnderline"/>
        </w:rPr>
        <w:t xml:space="preserve">The weakening of US relative economic power, which became unmistakably clear during the Great Recession, has undercut the Pax Americana both by </w:t>
      </w:r>
      <w:r w:rsidRPr="00CF51BC">
        <w:rPr>
          <w:rStyle w:val="Emphasis"/>
        </w:rPr>
        <w:t>compromising the United States’ ability to manage the international economy and by shifting the Sino-American geopolitical balance in east Asia.</w:t>
      </w:r>
      <w:r w:rsidRPr="004A28D6">
        <w:rPr>
          <w:rStyle w:val="StyleUnderline"/>
        </w:rPr>
        <w:t xml:space="preserve"> </w:t>
      </w:r>
      <w:r w:rsidRPr="00F13803">
        <w:rPr>
          <w:sz w:val="14"/>
        </w:rPr>
        <w:t xml:space="preserve">During the Great Recession it became evident that in some (not all) respects the United States was unable to fulfil its responsibility as the international economy’s manager. </w:t>
      </w:r>
      <w:r w:rsidRPr="00EE1441">
        <w:rPr>
          <w:rStyle w:val="Emphasis"/>
        </w:rPr>
        <w:t>After all, an economic hegemon is supposed to solve global economic crises, not cause them.</w:t>
      </w:r>
      <w:r w:rsidRPr="00F13803">
        <w:rPr>
          <w:sz w:val="14"/>
        </w:rPr>
        <w:t xml:space="preserve"> But it was the freezing up of the US financial system triggered by the sub-prime mortgage crisis that plunged the global economy into hot water</w:t>
      </w:r>
      <w:r w:rsidRPr="00EE1441">
        <w:rPr>
          <w:rStyle w:val="StyleUnderline"/>
        </w:rPr>
        <w:t xml:space="preserve">. The economic hegemon is supposed to be the lender of last resort in the international economy. </w:t>
      </w:r>
      <w:r w:rsidRPr="00EE1441">
        <w:rPr>
          <w:rStyle w:val="Emphasis"/>
        </w:rPr>
        <w:t xml:space="preserve">The United States, however, has become the borrower of first resort—the world’s largest debtor. </w:t>
      </w:r>
      <w:r w:rsidRPr="00EE1441">
        <w:rPr>
          <w:rStyle w:val="StyleUnderline"/>
        </w:rPr>
        <w:t>When the global economy falters, the economic hegemon is supposed to jump-start recovery by purchasing other nations’ goods</w:t>
      </w:r>
      <w:r w:rsidRPr="00F13803">
        <w:rPr>
          <w:sz w:val="14"/>
        </w:rPr>
        <w:t xml:space="preserve">. From the end of the Second World War until the Great Recession struck, it was America’s willingness to consume foreign goods that constituted the primary firewall against global economic downturns. When the Great Recession hit, however, the US economy proved too infirm to lead the global economy back to health. It fell to China to pull the global economy out of its nose-dive by stepping up to the plate with a massive stimulus </w:t>
      </w:r>
      <w:proofErr w:type="spellStart"/>
      <w:r w:rsidRPr="00F13803">
        <w:rPr>
          <w:sz w:val="14"/>
        </w:rPr>
        <w:t>programme</w:t>
      </w:r>
      <w:proofErr w:type="spellEnd"/>
      <w:r w:rsidRPr="00F13803">
        <w:rPr>
          <w:sz w:val="14"/>
        </w:rPr>
        <w:t xml:space="preserve">. Barack Obama acknowledged the deeper implications of this when, at the April 2009 G20 meeting in London, he conceded that, in important respects, the United States’ days as the economic hegemon were numbered because it was too deeply in debt to continue as the world’s consumer of last resort. Instead, he said, the world would have to look to China (and other emerging market states, plus Germany) to be the motors of global recovery. ‘If there is going to be renewed growth,’ Obama stated, ‘it can’t just be the United States as the engine, everybody is going to have to pick up the pace.’ He added that in some ways the world has become accustomed to the United States being a voracious consumer market and the engine that drives a lot of economic growth worldwide. And I think that in the wake of the crisis, even as we’re doing stimulus, we have to take into account our own deficits.44 Another example of the slipping US grip on global economic leadership is Washington’s inability to prevail over Germany in the transatlantic ‘austerity versus stimulus’ debate that began in 2009. Reflecting their different historical experiences, the United States and Germany adopted divergent fiscal policies during the Great Recession. Economic policy-makers in the Obama administration were guided by the Keynesian lessons learned from the Great Depression of the 1930s: in essence, that to dig out of a deep economic slump, the federal government should stimulate demand by pump-priming the economy through deficit spending, and the Federal Reserve should support this policy of stimulus with low interest rates and easy money. Obama administration policy-makers, and leading American economists, were haunted by the ‘1937 analogy’—the fear that, if stimulus is withdrawn prematurely, nascent recovery could be aborted. On the other hand, Germany—the EU’s economic engine—has long been haunted by the ‘1923 analogy’—the fear that inflation easily can become uncontrollable, with potentially disastrous economic, social and political consequences.45 From the founding of West Germany after the Second World War until the advent of European monetary union, and eventually the euro, the primary missions of the West German central bank, the Bundesbank were to combat inflation, and to preserve the Deutschmark’s value. For the German government, assurance that the new European Central Bank would follow the Bundesbank’s sound money policy was a sine qua non for its decision to give up the Deutschmark in </w:t>
      </w:r>
      <w:proofErr w:type="spellStart"/>
      <w:r w:rsidRPr="00F13803">
        <w:rPr>
          <w:sz w:val="14"/>
        </w:rPr>
        <w:t>favour</w:t>
      </w:r>
      <w:proofErr w:type="spellEnd"/>
      <w:r w:rsidRPr="00F13803">
        <w:rPr>
          <w:sz w:val="14"/>
        </w:rPr>
        <w:t xml:space="preserve"> of the euro. The US–European divide on austerity versus stimulus manifested itself at the April 2009 London G20 summit. The US objective at this meeting was to achieve a rebalancing of the international economy by inducing the Europeans—which meant Germany—to lift the continent out of recession by emulating Washington’s use of deficit spending to spur economic revival. Washington wanted Germany to export less and import—and consume—more. Berlin flatly rejected US entreaties with respect to rebalancing. German Chancellor Angela Merkel argued that for states—especially ones already deeply in debt—to accumulate more debt in an effort to spend themselves out of recession would only set the stage for an even greater crisis down the road.46 Washington’s inability to persuade Berlin to adopt a policy of economic stimulus highlighted America’s flagging ability to act as the leader of the international economy. The then Treasury Secretary Jack Lew implicitly admitted this at the October 2015 IMF–World Bank biannual meetings when, echoing President Obama, he stated that the United States could not be the ‘sole engine’ of global growth. And the Trump administration, although it has complained loudly that Germany exports too much and imports too little, has like its predecessor been unable to push or persuade Berlin into reducing its trade surplus while simultaneously increasing its consumption. </w:t>
      </w:r>
      <w:r w:rsidRPr="000D2BBA">
        <w:rPr>
          <w:rStyle w:val="Emphasis"/>
        </w:rPr>
        <w:t>Even as the US ability to manage the international economy is decreasing, China’s growing economic clout has profound implications for the Sino-American strategic balance</w:t>
      </w:r>
      <w:r w:rsidRPr="000D2BBA">
        <w:rPr>
          <w:rStyle w:val="StyleUnderline"/>
        </w:rPr>
        <w:t xml:space="preserve">. </w:t>
      </w:r>
      <w:r w:rsidRPr="00F13803">
        <w:rPr>
          <w:sz w:val="14"/>
        </w:rPr>
        <w:t xml:space="preserve">For example, the Obama administration’s ‘pivot’ to Asia was intended to reassure the nations of east and south-east Asia that the United States would use its military power to offset China’s growing economic influence in the region. As Jeffrey Bader, the Obama administration’s National Security Council director for Asia, put it: China’s emergence, </w:t>
      </w:r>
      <w:r w:rsidRPr="007029D8">
        <w:rPr>
          <w:rStyle w:val="StyleUnderline"/>
        </w:rPr>
        <w:t>China’s rise, is the focus of attention not only of the United States but among all countries in the region. None of them wants to have hostile or adversarial relations with China.</w:t>
      </w:r>
      <w:r w:rsidRPr="00F13803">
        <w:rPr>
          <w:sz w:val="14"/>
        </w:rPr>
        <w:t xml:space="preserve"> At the same time, none wants to be dominated by China. </w:t>
      </w:r>
      <w:r w:rsidRPr="007029D8">
        <w:rPr>
          <w:rStyle w:val="StyleUnderline"/>
        </w:rPr>
        <w:t>The countries in the region welcome the US presence as, if you will, a kind of balance against China</w:t>
      </w:r>
      <w:r w:rsidRPr="00F13803">
        <w:rPr>
          <w:sz w:val="14"/>
        </w:rPr>
        <w:t xml:space="preserve">.47 </w:t>
      </w:r>
      <w:r w:rsidRPr="007029D8">
        <w:rPr>
          <w:rStyle w:val="StyleUnderline"/>
        </w:rPr>
        <w:t xml:space="preserve">However, the outlook for this ‘balancing’ strategy is clouded. Doubtless, Bader was correct: regional states do not want to be forced to choose between aligning either with China or with the United States. But economic trends suggest that they will be inexorably drawn into Beijing’s geopolitical orbit by the overpowering magnetic pull of the Chinese economy. </w:t>
      </w:r>
      <w:r w:rsidRPr="007029D8">
        <w:rPr>
          <w:rStyle w:val="Emphasis"/>
        </w:rPr>
        <w:t>The lessening of America’s regional economic influence, and the corresponding jump in that of China, have been dramatic.</w:t>
      </w:r>
      <w:r w:rsidRPr="00F13803">
        <w:rPr>
          <w:sz w:val="14"/>
        </w:rPr>
        <w:t xml:space="preserve"> In 1993 China accounted for only 2 per cent of ASEAN’s trade in goods, and the United States accounted for 18 per cent. By 2013, however, the American share of ASEAN trade in goods had shrunk to 8.2 per cent while China’s had skyrocketed to 14 per cent.48 Growing economic dependence on China is reflected in geopolitical alignments. Since 2016, Malaysia, Cambodia, Myanmar and the Philippines have all tilted away from the United States and towards China. </w:t>
      </w:r>
      <w:r w:rsidRPr="00F13803">
        <w:rPr>
          <w:rStyle w:val="StyleUnderline"/>
        </w:rPr>
        <w:t>Even Australia, long a staunch US ally, is debating the merits of taking a more equidistant political stance between Washington and Beijing because of its economic dependence on China</w:t>
      </w:r>
      <w:r w:rsidRPr="00F13803">
        <w:rPr>
          <w:rStyle w:val="Emphasis"/>
        </w:rPr>
        <w:t>. In the coming years these trends are likely to continue, and China will be able to leverage its economic power to enhance its geopolitical position in east and south-east Asia—and diminish that of the United States.</w:t>
      </w:r>
    </w:p>
    <w:p w:rsidR="00AD2FC7" w:rsidRDefault="00AD2FC7" w:rsidP="00AD2FC7">
      <w:pPr>
        <w:rPr>
          <w:sz w:val="14"/>
        </w:rPr>
      </w:pPr>
    </w:p>
    <w:p w:rsidR="00AD2FC7" w:rsidRDefault="00AD2FC7" w:rsidP="00AD2FC7">
      <w:pPr>
        <w:rPr>
          <w:sz w:val="14"/>
        </w:rPr>
      </w:pPr>
    </w:p>
    <w:p w:rsidR="00AD2FC7" w:rsidRPr="007A4883" w:rsidRDefault="00AD2FC7" w:rsidP="00AD2FC7">
      <w:pPr>
        <w:pStyle w:val="Heading4"/>
      </w:pPr>
      <w:r>
        <w:t xml:space="preserve">The rise of China alongside other nations erodes US primacy and leadership in international institutions </w:t>
      </w:r>
    </w:p>
    <w:p w:rsidR="00AD2FC7" w:rsidRDefault="00AD2FC7" w:rsidP="00AD2FC7">
      <w:pPr>
        <w:rPr>
          <w:rStyle w:val="Style13ptBold"/>
        </w:rPr>
      </w:pPr>
      <w:r>
        <w:rPr>
          <w:rStyle w:val="Style13ptBold"/>
        </w:rPr>
        <w:t>Layne ’18</w:t>
      </w:r>
    </w:p>
    <w:p w:rsidR="00AD2FC7" w:rsidRPr="00AB07F2" w:rsidRDefault="00AD2FC7" w:rsidP="00AD2FC7">
      <w:r w:rsidRPr="004F33FC">
        <w:t>(</w:t>
      </w:r>
      <w:r>
        <w:t xml:space="preserve">Christopher Layne, </w:t>
      </w:r>
      <w:r w:rsidRPr="00480183">
        <w:t>University Distinguished Professor, Robert M. Gates Chair in National Security, Professor of International Affairs @ Texas A&amp;M</w:t>
      </w:r>
      <w:r>
        <w:t>, “The US–Chinese power shift and the end of the Pax Americana”, International Affairs 94: 1, 2018, Date Accessed: 7/14/18, //EY</w:t>
      </w:r>
      <w:r w:rsidRPr="004F33FC">
        <w:t>)</w:t>
      </w:r>
    </w:p>
    <w:p w:rsidR="00AD2FC7" w:rsidRDefault="00AD2FC7" w:rsidP="00AD2FC7">
      <w:pPr>
        <w:rPr>
          <w:rStyle w:val="StyleUnderline"/>
        </w:rPr>
      </w:pPr>
      <w:r w:rsidRPr="00B5309D">
        <w:rPr>
          <w:rStyle w:val="StyleUnderline"/>
        </w:rPr>
        <w:t>Not only is the Pax Americana being whittled away by constraints on Washington’s ability to continue playing its role as the manager of the global economy</w:t>
      </w:r>
      <w:r w:rsidRPr="007A4883">
        <w:t>, and by China’s ever-increasing economic dominance of its region;</w:t>
      </w:r>
      <w:r w:rsidRPr="00B5309D">
        <w:rPr>
          <w:rStyle w:val="StyleUnderline"/>
        </w:rPr>
        <w:t xml:space="preserve"> </w:t>
      </w:r>
      <w:r w:rsidRPr="00B5309D">
        <w:rPr>
          <w:rStyle w:val="Emphasis"/>
        </w:rPr>
        <w:t>even more strikingly, the institutional framework is being challenged</w:t>
      </w:r>
      <w:r w:rsidRPr="00B5309D">
        <w:rPr>
          <w:rStyle w:val="StyleUnderline"/>
        </w:rPr>
        <w:t>.</w:t>
      </w:r>
      <w:r>
        <w:t xml:space="preserve"> An </w:t>
      </w:r>
      <w:r w:rsidRPr="00270AEC">
        <w:rPr>
          <w:rStyle w:val="StyleUnderline"/>
        </w:rPr>
        <w:t>important indicator of the Pax Americana’s erosion is the weakening of its legacy institutions amid calls</w:t>
      </w:r>
      <w:r>
        <w:t>, magnified by the Great Recession</w:t>
      </w:r>
      <w:r w:rsidRPr="00270AEC">
        <w:rPr>
          <w:rStyle w:val="StyleUnderline"/>
        </w:rPr>
        <w:t xml:space="preserve">, </w:t>
      </w:r>
      <w:r w:rsidRPr="007A4883">
        <w:rPr>
          <w:rStyle w:val="Emphasis"/>
        </w:rPr>
        <w:t>for a major overhaul of the international institutional order.</w:t>
      </w:r>
      <w:r w:rsidRPr="00270AEC">
        <w:rPr>
          <w:rStyle w:val="StyleUnderline"/>
        </w:rPr>
        <w:t xml:space="preserve"> Examples include demands that the IMF and World Bank be reformed to give China</w:t>
      </w:r>
      <w:r>
        <w:t xml:space="preserve"> (and other key emerging market economies) </w:t>
      </w:r>
      <w:r w:rsidRPr="00270AEC">
        <w:rPr>
          <w:rStyle w:val="Emphasis"/>
        </w:rPr>
        <w:t>greater voting power</w:t>
      </w:r>
      <w:r>
        <w:t xml:space="preserve">, </w:t>
      </w:r>
      <w:r w:rsidRPr="00270AEC">
        <w:rPr>
          <w:rStyle w:val="StyleUnderline"/>
        </w:rPr>
        <w:t>and a</w:t>
      </w:r>
      <w:r>
        <w:t xml:space="preserve"> (so far unsuccessful</w:t>
      </w:r>
      <w:r w:rsidRPr="00270AEC">
        <w:rPr>
          <w:rStyle w:val="StyleUnderline"/>
        </w:rPr>
        <w:t xml:space="preserve">) </w:t>
      </w:r>
      <w:r w:rsidRPr="00270AEC">
        <w:rPr>
          <w:rStyle w:val="Emphasis"/>
        </w:rPr>
        <w:t>push to expand the membership of the UN Security Council</w:t>
      </w:r>
      <w:r>
        <w:t xml:space="preserve"> by adding, among others, Brazil and India. </w:t>
      </w:r>
      <w:r w:rsidRPr="00270AEC">
        <w:rPr>
          <w:rStyle w:val="StyleUnderline"/>
        </w:rPr>
        <w:t xml:space="preserve">Another indicator of the shifting global balance occurred in November 2008 </w:t>
      </w:r>
      <w:r w:rsidRPr="002820E6">
        <w:rPr>
          <w:rStyle w:val="Emphasis"/>
        </w:rPr>
        <w:t>when the G8 global economic summit was transformed into the G20 by the addition</w:t>
      </w:r>
      <w:r w:rsidRPr="00270AEC">
        <w:rPr>
          <w:rStyle w:val="Emphasis"/>
        </w:rPr>
        <w:t xml:space="preserve"> of China</w:t>
      </w:r>
      <w:r w:rsidRPr="00270AEC">
        <w:rPr>
          <w:rStyle w:val="StyleUnderline"/>
        </w:rPr>
        <w:t xml:space="preserve"> and other emerging market states including India, Indonesia and South Africa. </w:t>
      </w:r>
      <w:r>
        <w:t xml:space="preserve">The G20’s creation as the new focal point for coordinating international economic policy was a response to the insistence of China, and the other major emerging market states, that they be given a greater voice in international economic affairs. </w:t>
      </w:r>
      <w:r w:rsidRPr="002820E6">
        <w:rPr>
          <w:rStyle w:val="StyleUnderline"/>
        </w:rPr>
        <w:t xml:space="preserve">Implicitly, the G20’s emergence confirmed three trends. First, the necessity of conceding power to the emerging market states—especially China—confirmed that America’s relative power is declining. Second, the G20’s empowerment underscored the shift in power from the Euro-Atlantic world to Asia. </w:t>
      </w:r>
      <w:r>
        <w:t xml:space="preserve">Whereas only one Asian nation (Japan) had been a G8 member, the G20 has six members from the region: Australia, China, India, Indonesia, Japan and South Korea. </w:t>
      </w:r>
      <w:r w:rsidRPr="00A31FC6">
        <w:rPr>
          <w:rStyle w:val="StyleUnderline"/>
        </w:rPr>
        <w:t>Finally, the G20’s emergence as the central organ of international economic management demonstrated that</w:t>
      </w:r>
      <w:r>
        <w:t xml:space="preserve">—as a result of the Great Recession— </w:t>
      </w:r>
      <w:r w:rsidRPr="00A31FC6">
        <w:rPr>
          <w:rStyle w:val="StyleUnderline"/>
        </w:rPr>
        <w:t>the prestige and authority of the United States and Europe as stewards of the international economy had slipped dramatically.</w:t>
      </w:r>
      <w:r>
        <w:t xml:space="preserve">49 The past decade or so also has seen the creation of new institutions that potentially could constitute a parallel—‘shadow’—international order outside the framework of the Pax Americana. The most important of these may be the Beijing backed Asian Infrastructure Investment Bank (AIIB). Other examples include the Shanghai Cooperation Organization, the Collective Security Treaty Organization, the Eurasian Economic Union and the BRICS (Brazil, Russia, India, China, South Africa). The staying power and impact of these institutions are uncertain; but at the very least they are important symbolically. </w:t>
      </w:r>
      <w:r w:rsidRPr="00A31FC6">
        <w:rPr>
          <w:rStyle w:val="Emphasis"/>
        </w:rPr>
        <w:t>They underscore the decline of the American-designed post-Second World War international order, and the rise of new powers such as China</w:t>
      </w:r>
      <w:r w:rsidRPr="00A31FC6">
        <w:rPr>
          <w:rStyle w:val="StyleUnderline"/>
        </w:rPr>
        <w:t xml:space="preserve"> and India—and the resurgence of old ones such as Russia—demanding recognition of their status and prestige, and a concomitant voice in the management of the international system.</w:t>
      </w:r>
    </w:p>
    <w:p w:rsidR="00AD2FC7" w:rsidRPr="00AD2FC7" w:rsidRDefault="00AD2FC7" w:rsidP="00AD2FC7">
      <w:pPr>
        <w:pStyle w:val="Heading3"/>
      </w:pPr>
      <w:r>
        <w:t>--</w:t>
      </w:r>
      <w:proofErr w:type="spellStart"/>
      <w:r>
        <w:t>xt</w:t>
      </w:r>
      <w:proofErr w:type="spellEnd"/>
      <w:r>
        <w:t xml:space="preserve"> Domestic Economy</w:t>
      </w:r>
    </w:p>
    <w:p w:rsidR="00AD2FC7" w:rsidRPr="003D5A86" w:rsidRDefault="00AD2FC7" w:rsidP="00AD2FC7">
      <w:pPr>
        <w:pStyle w:val="Heading4"/>
      </w:pPr>
      <w:r>
        <w:t>Domestic economic struggles delegitimize the US led economic model and soft powers</w:t>
      </w:r>
    </w:p>
    <w:p w:rsidR="00AD2FC7" w:rsidRDefault="00AD2FC7" w:rsidP="00AD2FC7">
      <w:pPr>
        <w:rPr>
          <w:rStyle w:val="Style13ptBold"/>
        </w:rPr>
      </w:pPr>
      <w:r>
        <w:rPr>
          <w:rStyle w:val="Style13ptBold"/>
        </w:rPr>
        <w:t>Layne ’18</w:t>
      </w:r>
    </w:p>
    <w:p w:rsidR="00AD2FC7" w:rsidRDefault="00AD2FC7" w:rsidP="00AD2FC7">
      <w:r w:rsidRPr="004F33FC">
        <w:t>(</w:t>
      </w:r>
      <w:r>
        <w:t xml:space="preserve">Christopher Layne, </w:t>
      </w:r>
      <w:r w:rsidRPr="00480183">
        <w:t>University Distinguished Professor, Robert M. Gates Chair in National Security, Professor of International Affairs @ Texas A&amp;M</w:t>
      </w:r>
      <w:r>
        <w:t>, “The US–Chinese power shift and the end of the Pax Americana”, International Affairs 94: 1, 2018, Date Accessed: 7/14/18, //EY</w:t>
      </w:r>
      <w:r w:rsidRPr="004F33FC">
        <w:t>)</w:t>
      </w:r>
    </w:p>
    <w:p w:rsidR="00AD2FC7" w:rsidRPr="00B25A06" w:rsidRDefault="00AD2FC7" w:rsidP="00AD2FC7">
      <w:r w:rsidRPr="004B0CCE">
        <w:rPr>
          <w:rStyle w:val="Emphasis"/>
        </w:rPr>
        <w:t>One of the major impacts of the Great Recession was its effect on perceptions of US soft power.</w:t>
      </w:r>
      <w:r w:rsidRPr="00B25A06">
        <w:t xml:space="preserve"> As Martin Wolf argued at the nadir of the meltdown, the collapse of the American financial system marked a ‘humiliating end to the “unipolar moment”’.50 </w:t>
      </w:r>
      <w:r w:rsidRPr="004B0CCE">
        <w:rPr>
          <w:rStyle w:val="StyleUnderline"/>
        </w:rPr>
        <w:t>The meltdown has also damaged America’s status and ideational power</w:t>
      </w:r>
      <w:r w:rsidRPr="00B25A06">
        <w:t xml:space="preserve">. As Martin Jacques has suggested, </w:t>
      </w:r>
      <w:r w:rsidRPr="004B0CCE">
        <w:rPr>
          <w:rStyle w:val="StyleUnderline"/>
        </w:rPr>
        <w:t>the fact ‘that the American-run international economic system has been plunged into such turmoil as a result of a crisis which had its origins in the United States has served further to accentuate the loss of American power and prestige’</w:t>
      </w:r>
      <w:r w:rsidRPr="00B25A06">
        <w:t xml:space="preserve">.51 US claims that the so-called Washington Consensus—based on free markets, democracy and globalization—is the only viable path for economic and political development have been discredited. As </w:t>
      </w:r>
      <w:r w:rsidRPr="007947D4">
        <w:rPr>
          <w:rStyle w:val="StyleUnderline"/>
        </w:rPr>
        <w:t>former US Deputy Treasury Secretary Roger Altman said, the Great Recession ‘put the American model of free market capitalism under a cloud’.52</w:t>
      </w:r>
      <w:r w:rsidRPr="007947D4">
        <w:rPr>
          <w:rStyle w:val="Emphasis"/>
        </w:rPr>
        <w:t xml:space="preserve"> In the wake of the meltdown, China has broken the US monopoly on soft power.</w:t>
      </w:r>
      <w:r w:rsidRPr="00B25A06">
        <w:t xml:space="preserve">53 Beijing has become increasingly adept at developing its own brand of soft power based on its culture, its diplomacy and the attractiveness of its own system— ‘market authoritarianism’—as an alternative to the American model.54 Indeed, even before the crash, Kurt Campbell and Michele Flournoy—both of whom would go on to hold senior national security positions in the Obama administration—acknowledged that </w:t>
      </w:r>
      <w:r w:rsidRPr="007947D4">
        <w:rPr>
          <w:rStyle w:val="StyleUnderline"/>
        </w:rPr>
        <w:t>China, despite not being a democracy, might already have leapt ahead of the United States in soft power.</w:t>
      </w:r>
      <w:r w:rsidRPr="00B25A06">
        <w:t xml:space="preserve"> This was, they observed, ‘a troubling indictment of our current course’.55</w:t>
      </w:r>
    </w:p>
    <w:p w:rsidR="00AD2FC7" w:rsidRDefault="00AD2FC7" w:rsidP="00AD2FC7">
      <w:pPr>
        <w:pStyle w:val="Heading3"/>
      </w:pPr>
      <w:r>
        <w:t>--</w:t>
      </w:r>
      <w:proofErr w:type="spellStart"/>
      <w:r>
        <w:t>xt</w:t>
      </w:r>
      <w:proofErr w:type="spellEnd"/>
      <w:r>
        <w:t xml:space="preserve"> Liberalism unsustainable </w:t>
      </w:r>
    </w:p>
    <w:p w:rsidR="00AD2FC7" w:rsidRDefault="00AD2FC7" w:rsidP="00AD2FC7"/>
    <w:p w:rsidR="00AD2FC7" w:rsidRDefault="00AD2FC7" w:rsidP="00AD2FC7">
      <w:pPr>
        <w:pStyle w:val="Heading4"/>
      </w:pPr>
      <w:r>
        <w:t>US military dominance is on the decline - Chinese prominence in East Asia becomes inevitable by 2020</w:t>
      </w:r>
    </w:p>
    <w:p w:rsidR="00AD2FC7" w:rsidRDefault="00AD2FC7" w:rsidP="00AD2FC7">
      <w:pPr>
        <w:rPr>
          <w:rStyle w:val="Style13ptBold"/>
        </w:rPr>
      </w:pPr>
      <w:r>
        <w:rPr>
          <w:rStyle w:val="Style13ptBold"/>
        </w:rPr>
        <w:t>Layne ’18</w:t>
      </w:r>
    </w:p>
    <w:p w:rsidR="00AD2FC7" w:rsidRPr="004F33FC" w:rsidRDefault="00AD2FC7" w:rsidP="00AD2FC7">
      <w:r w:rsidRPr="004F33FC">
        <w:t>(</w:t>
      </w:r>
      <w:r>
        <w:t xml:space="preserve">Christopher Layne, </w:t>
      </w:r>
      <w:r w:rsidRPr="00480183">
        <w:t>University Distinguished Professor, Robert M. Gates Chair in National Security, Professor of International Affairs @ Texas A&amp;M</w:t>
      </w:r>
      <w:r>
        <w:t>, “The US–Chinese power shift and the end of the Pax Americana”, International Affairs 94: 1, 2018, Date Accessed: 7/14/18, //EY</w:t>
      </w:r>
      <w:r w:rsidRPr="004F33FC">
        <w:t>)</w:t>
      </w:r>
    </w:p>
    <w:p w:rsidR="00AD2FC7" w:rsidRDefault="00AD2FC7" w:rsidP="00AD2FC7">
      <w:pPr>
        <w:rPr>
          <w:rStyle w:val="StyleUnderline"/>
        </w:rPr>
      </w:pPr>
      <w:r w:rsidRPr="00D154A4">
        <w:t xml:space="preserve">China’s challenge to American military </w:t>
      </w:r>
      <w:r w:rsidRPr="00D154A4">
        <w:rPr>
          <w:rStyle w:val="StyleUnderline"/>
        </w:rPr>
        <w:t xml:space="preserve">power Until now the dominant view within the US foreign policy establishment has been that military strength is the one area in which </w:t>
      </w:r>
      <w:r w:rsidRPr="00D154A4">
        <w:rPr>
          <w:rStyle w:val="StyleUnderline"/>
          <w:b/>
        </w:rPr>
        <w:t>America’s advantage is insurmountable</w:t>
      </w:r>
      <w:r w:rsidRPr="00D154A4">
        <w:t xml:space="preserve"> (at least within any meaningful time-frame). </w:t>
      </w:r>
      <w:r w:rsidRPr="00D154A4">
        <w:rPr>
          <w:rStyle w:val="StyleUnderline"/>
        </w:rPr>
        <w:t>American military power is considered by US policy-makers and many security studies scholars to be the geopolitical trump card</w:t>
      </w:r>
      <w:r w:rsidRPr="00D154A4">
        <w:t>—no pun intended—</w:t>
      </w:r>
      <w:r w:rsidRPr="00D154A4">
        <w:rPr>
          <w:rStyle w:val="StyleUnderline"/>
        </w:rPr>
        <w:t>that will ensure continuing American dominance even if China closes the economic and technological gaps separating it from the United States</w:t>
      </w:r>
      <w:r w:rsidRPr="00D154A4">
        <w:rPr>
          <w:rStyle w:val="Emphasis"/>
        </w:rPr>
        <w:t>. However, some within the foreign policy establishment are beginning to question this viewpoint.</w:t>
      </w:r>
      <w:r w:rsidRPr="00D154A4">
        <w:t xml:space="preserve"> Important recent studies of the Sino-American military balance suggest that some analysts are taking a fresh look at the question of how long it will take China to catch up with the US militarily. China and the United States face different grand strategic challenges. A</w:t>
      </w:r>
      <w:r w:rsidRPr="008843DB">
        <w:rPr>
          <w:rStyle w:val="StyleUnderline"/>
        </w:rPr>
        <w:t>s self-styled global hegemon, America must be able project decisive military power to the three regions it considers vital to both its security and its prosperity: Europe, the Middle East and east Asia</w:t>
      </w:r>
      <w:r w:rsidRPr="008843DB">
        <w:t>. In contrast, China’s strategic goals, at least for now, are more limited. China aims at dominating its own geographic backyard: that is, it seeks regional hegemony in east and</w:t>
      </w:r>
      <w:r w:rsidRPr="00D154A4">
        <w:t xml:space="preserve"> south-east Asia, which have become the focal points of Sino-American geopolitical competition. </w:t>
      </w:r>
      <w:r w:rsidRPr="008843DB">
        <w:rPr>
          <w:rStyle w:val="StyleUnderline"/>
        </w:rPr>
        <w:t xml:space="preserve">Even if China is not at present able to mount a global challenge to the US, there is evidence that it is beginning to draw level with the United States in </w:t>
      </w:r>
      <w:r w:rsidRPr="008843DB">
        <w:rPr>
          <w:rStyle w:val="Emphasis"/>
        </w:rPr>
        <w:t>regional military power in east Asia.</w:t>
      </w:r>
      <w:r w:rsidRPr="00D154A4">
        <w:t xml:space="preserve"> </w:t>
      </w:r>
      <w:r w:rsidRPr="008843DB">
        <w:rPr>
          <w:rStyle w:val="StyleUnderline"/>
        </w:rPr>
        <w:t>In a recent report on the Sino-American military balance, the RAND Corporation refers to the ‘receding frontier of US military dominance’ in east Asia</w:t>
      </w:r>
      <w:r w:rsidRPr="008843DB">
        <w:t xml:space="preserve">.28 According to RAND, </w:t>
      </w:r>
      <w:r w:rsidRPr="008843DB">
        <w:rPr>
          <w:rStyle w:val="StyleUnderline"/>
        </w:rPr>
        <w:t xml:space="preserve">the trend lines in the Sino-American military rivalry in east Asia are not </w:t>
      </w:r>
      <w:proofErr w:type="spellStart"/>
      <w:r w:rsidRPr="008843DB">
        <w:rPr>
          <w:rStyle w:val="StyleUnderline"/>
        </w:rPr>
        <w:t>favourable</w:t>
      </w:r>
      <w:proofErr w:type="spellEnd"/>
      <w:r w:rsidRPr="008843DB">
        <w:rPr>
          <w:rStyle w:val="StyleUnderline"/>
        </w:rPr>
        <w:t xml:space="preserve"> for the United States</w:t>
      </w:r>
      <w:r w:rsidRPr="0017765E">
        <w:rPr>
          <w:rStyle w:val="Emphasis"/>
        </w:rPr>
        <w:t xml:space="preserve">: ‘Although China has not closed the gap with the United States, it has narrowed it—and it has done so quite rapidly. </w:t>
      </w:r>
      <w:r w:rsidRPr="008843DB">
        <w:t>Even for many of the contributors to this report, who track military developments</w:t>
      </w:r>
      <w:r w:rsidRPr="00D154A4">
        <w:t xml:space="preserve"> in Asia on an ongoing basis, the speed of change … was striking.’29 In a recent book, Roger Cliff, an east Asian security expert at RAND, says that </w:t>
      </w:r>
      <w:r w:rsidRPr="00BC4F5E">
        <w:rPr>
          <w:rStyle w:val="Emphasis"/>
        </w:rPr>
        <w:t>by 2020 China’s military establishment will be almost on an equal footing with America’s with respect to doctrine, equipment, personnel and training</w:t>
      </w:r>
      <w:r w:rsidRPr="00D154A4">
        <w:t xml:space="preserve"> (though still lagging behind in organizational structure, logistics and organizational culture). Consequently, he predicts that </w:t>
      </w:r>
      <w:r w:rsidRPr="00BC4F5E">
        <w:rPr>
          <w:rStyle w:val="Emphasis"/>
        </w:rPr>
        <w:t>by 2020 American military dominance in east Asia will be significantly eroded.</w:t>
      </w:r>
      <w:r w:rsidRPr="00BC4F5E">
        <w:rPr>
          <w:rStyle w:val="StyleUnderline"/>
        </w:rPr>
        <w:t>30 He predicts that the 2020s will witness a power transition in east Asia and that at this point China will be able to challenge the regional status quo.</w:t>
      </w:r>
    </w:p>
    <w:p w:rsidR="00AD2FC7" w:rsidRDefault="00AD2FC7" w:rsidP="00AD2FC7">
      <w:pPr>
        <w:rPr>
          <w:rStyle w:val="StyleUnderline"/>
        </w:rPr>
      </w:pPr>
    </w:p>
    <w:p w:rsidR="00D064D5" w:rsidRDefault="00D064D5" w:rsidP="00D064D5">
      <w:pPr>
        <w:pStyle w:val="Heading3"/>
      </w:pPr>
      <w:r>
        <w:t>--</w:t>
      </w:r>
      <w:proofErr w:type="spellStart"/>
      <w:r>
        <w:t>xt</w:t>
      </w:r>
      <w:proofErr w:type="spellEnd"/>
      <w:r>
        <w:t xml:space="preserve"> Kagan</w:t>
      </w:r>
    </w:p>
    <w:p w:rsidR="00D064D5" w:rsidRDefault="00D064D5" w:rsidP="00D064D5">
      <w:pPr>
        <w:pStyle w:val="Heading4"/>
      </w:pPr>
      <w:r>
        <w:t xml:space="preserve">Trump does not care about hegemony – trade, IRAN and NATO </w:t>
      </w:r>
    </w:p>
    <w:p w:rsidR="00D064D5" w:rsidRDefault="00D064D5" w:rsidP="00D064D5">
      <w:r w:rsidRPr="00161BF3">
        <w:rPr>
          <w:rStyle w:val="Style13ptBold"/>
        </w:rPr>
        <w:t>Kagan 18</w:t>
      </w:r>
      <w:r>
        <w:t xml:space="preserve"> - Robert Kagan, the Stephen &amp; Barbara Friedman Senior Fellow with the Project on International Order and Strategy in the Foreign Policy program at Brookings, 18 ("Trump’s America does not care", Brookings, 6-17-2018, Available Online from https://www.brookings.edu/blog/order-from-chaos/2018/06/17/trumps-america-does-not-care/, </w:t>
      </w:r>
      <w:proofErr w:type="spellStart"/>
      <w:r>
        <w:t>Dsen</w:t>
      </w:r>
      <w:proofErr w:type="spellEnd"/>
      <w:r>
        <w:t>)</w:t>
      </w:r>
    </w:p>
    <w:p w:rsidR="00D064D5" w:rsidRPr="00457694" w:rsidRDefault="00D064D5" w:rsidP="00D064D5">
      <w:pPr>
        <w:rPr>
          <w:u w:val="single"/>
        </w:rPr>
      </w:pPr>
      <w:r w:rsidRPr="00457694">
        <w:rPr>
          <w:sz w:val="16"/>
        </w:rPr>
        <w:t xml:space="preserve">Since the end of the Cold War, it </w:t>
      </w:r>
      <w:r w:rsidRPr="000B3BA8">
        <w:rPr>
          <w:u w:val="single"/>
        </w:rPr>
        <w:t>has widely been assumed that U.S. foreign policy would follow one of two courses: Either the United States would continue as primary defender of the international order</w:t>
      </w:r>
      <w:r w:rsidRPr="00457694">
        <w:rPr>
          <w:sz w:val="16"/>
        </w:rPr>
        <w:t xml:space="preserve"> it created after World War II, </w:t>
      </w:r>
      <w:r w:rsidRPr="000B3BA8">
        <w:rPr>
          <w:u w:val="single"/>
        </w:rPr>
        <w:t>or it would pull back from overseas commitments</w:t>
      </w:r>
      <w:r w:rsidRPr="00457694">
        <w:rPr>
          <w:sz w:val="16"/>
        </w:rPr>
        <w:t xml:space="preserve">, shed global responsibilities, turn inward and begin transitioning to a post- ­American world. </w:t>
      </w:r>
      <w:r w:rsidRPr="000B3BA8">
        <w:rPr>
          <w:u w:val="single"/>
        </w:rPr>
        <w:t>The second approach was where U.S. foreign policy seemed headed under President Barack Obama</w:t>
      </w:r>
      <w:r w:rsidRPr="00457694">
        <w:rPr>
          <w:sz w:val="16"/>
        </w:rPr>
        <w:t xml:space="preserve">, and most saw the election of Donald Trump as another step toward withdrawal. It turns out </w:t>
      </w:r>
      <w:r w:rsidRPr="000B3BA8">
        <w:rPr>
          <w:u w:val="single"/>
        </w:rPr>
        <w:t>there was a third option: the United States as rogue superpower, neither isolationist nor internationalist, neither withdrawing nor in decline, but active, powerful and entirely out for itself</w:t>
      </w:r>
      <w:r w:rsidRPr="00457694">
        <w:rPr>
          <w:sz w:val="16"/>
        </w:rPr>
        <w:t xml:space="preserve">. In recent months, </w:t>
      </w:r>
      <w:r w:rsidRPr="000B3BA8">
        <w:rPr>
          <w:u w:val="single"/>
        </w:rPr>
        <w:t>on trade, Iran, NATO defense spending and perhaps even North Korea, President Trump has shown that a president willing to throw off the moral, ideological and strategic constraints that limited U.S. action in the past can bend this intractable world to his will, at least for a while.</w:t>
      </w:r>
      <w:r>
        <w:rPr>
          <w:u w:val="single"/>
        </w:rPr>
        <w:t xml:space="preserve"> </w:t>
      </w:r>
      <w:r w:rsidRPr="000B3BA8">
        <w:rPr>
          <w:u w:val="single"/>
        </w:rPr>
        <w:t xml:space="preserve">Trump </w:t>
      </w:r>
      <w:r w:rsidRPr="00457694">
        <w:rPr>
          <w:sz w:val="16"/>
        </w:rPr>
        <w:t xml:space="preserve">is not merely neglecting the liberal world order; he </w:t>
      </w:r>
      <w:r w:rsidRPr="000B3BA8">
        <w:rPr>
          <w:u w:val="single"/>
        </w:rPr>
        <w:t>is milking it for narrow gain, rapidly destroying the trust and sense of common purpose that have held it together and prevented international chaos for seven decades</w:t>
      </w:r>
      <w:r w:rsidRPr="00457694">
        <w:rPr>
          <w:sz w:val="16"/>
        </w:rPr>
        <w:t xml:space="preserve">. The successes he is scoring—if they are successes—derive from his willingness to do what past presidents have refused to do: exploit the great disparities of power built into the postwar order, at the expense of the United States’ allies and partners. At the core of that order was a grand bargain. To ensure the global peace that Americans sought after being pulled into two world wars, the United States became the main provider of security in Europe and East Asia. In Europe, the U.S. security guarantee made European integration possible and provided political, economic and psychological safeguards against a return to the continent’s destructive past. In East Asia, the American guarantee ended the cycle of conflict that had embroiled Japan and China and their neighbors in almost constant warfare since the late 19th century. The security bargain had an economic dimension. The allies could spend less on defense and more on strengthening their economies and social welfare systems. This, too, was in line with American goals. The United States wanted allied economies to be strong, to counter extremism on both the left and right, and to prevent the arms races and geopolitical competitions that had led to past wars. The United States would not insist on winning every economic contest or every trade deal. The perception by the other powers that they had a reasonably fair chance to succeed economically and sometimes even to surpass the United States—as Japan, Germany and other nations did at various times—was part of the glue that held the order together. This bargain was the foundation of a liberal world order that benefited all participants, including the United States. But it left the United States’ allies vulnerable, and they remain vulnerable today. They count on the American security guarantee and on access to the United States’ vast market—its prosperous consumers, financial institutions and innovative entrepreneurs. In the past, U.S. presidents were unwilling to exploit this leverage. They believed the United States had a stake in upholding the liberal world order, even if it meant abiding by or paying lip service to international rules and institutions to provide reassurance. The alternative was a return to the great-power clashes of the past from which the United States could never hope to remain uninvolved. To avoid a world of war and chaos, the United States was, up to a point, willing to play Gulliver tied down by the Lilliputians’ ropes, in the interest of reassuring and binding the democratic community together. Europeans and others may have found the United States selfish and overbearing, too eager to use force and too willing to pursue its goals unilaterally, but even President George W. Bush’s America cared about them, if only because Americans had learned through painful experience that they had no choice but to care. </w:t>
      </w:r>
      <w:r w:rsidRPr="00233F92">
        <w:rPr>
          <w:u w:val="single"/>
        </w:rPr>
        <w:t xml:space="preserve">The United States’ allies are about to find out what real unilateralism looks like and what the real exercise of U.S. hegemony feels like, </w:t>
      </w:r>
      <w:r w:rsidRPr="00233F92">
        <w:rPr>
          <w:rStyle w:val="Emphasis"/>
        </w:rPr>
        <w:t>because Trump’s America does not care.</w:t>
      </w:r>
      <w:r w:rsidRPr="00457694">
        <w:rPr>
          <w:sz w:val="16"/>
        </w:rPr>
        <w:t xml:space="preserve"> It is unencumbered by historical memory. </w:t>
      </w:r>
      <w:r w:rsidRPr="00233F92">
        <w:rPr>
          <w:u w:val="single"/>
        </w:rPr>
        <w:t>It recognizes no moral, political or strategic commitments. It feels free to pursue objectives without regard to the effect on allies or, for that matter, the world. It has no sense of responsibility to anything beyond itself.</w:t>
      </w:r>
      <w:r>
        <w:rPr>
          <w:u w:val="single"/>
        </w:rPr>
        <w:t xml:space="preserve"> </w:t>
      </w:r>
      <w:r w:rsidRPr="00457694">
        <w:rPr>
          <w:sz w:val="16"/>
        </w:rPr>
        <w:t xml:space="preserve">Is this what the American people want? Maybe. Many these days call for greater realism and less idealism in U.S. foreign policy. Here it is. </w:t>
      </w:r>
      <w:r w:rsidRPr="00233F92">
        <w:rPr>
          <w:u w:val="single"/>
        </w:rPr>
        <w:t>Trump’s policies are pure realism, devoid of ideals and sentiment, pursuing a narrow “national interest” defined strictly in terms of dollars and cents and defense against foreign attack.</w:t>
      </w:r>
      <w:r w:rsidRPr="00457694">
        <w:rPr>
          <w:sz w:val="16"/>
        </w:rPr>
        <w:t xml:space="preserve"> Trump’s world is a struggle of all-against-all. </w:t>
      </w:r>
      <w:r w:rsidRPr="00233F92">
        <w:rPr>
          <w:u w:val="single"/>
        </w:rPr>
        <w:t>There are no relationships based on common values. There are merely transactions determined by power.</w:t>
      </w:r>
      <w:r w:rsidRPr="00457694">
        <w:rPr>
          <w:sz w:val="16"/>
        </w:rPr>
        <w:t xml:space="preserve"> It is the world that a century ago brought us two world wars. The United States’ adversaries will do well in this world, </w:t>
      </w:r>
      <w:r w:rsidRPr="00233F92">
        <w:rPr>
          <w:u w:val="single"/>
        </w:rPr>
        <w:t xml:space="preserve">for Trump’s America does not want war. It will accommodate powers that can harm it. It will pay them the respect they crave and grant them their spheres of interest. </w:t>
      </w:r>
      <w:r w:rsidRPr="00457694">
        <w:rPr>
          <w:sz w:val="16"/>
        </w:rPr>
        <w:t xml:space="preserve">Those that depend on the United States, meanwhile, will be treated with disdain, pushed around and used as pawns. At times, they will be hostages to be traded for U.S. gain. The United States and the postwar liberal order protected them and helped them prosper, but it also left them vulnerable to any American leader willing to offer them up as sacrifices to appease aggressors. That is a kind of realism, too. </w:t>
      </w:r>
      <w:r w:rsidRPr="00457694">
        <w:rPr>
          <w:u w:val="single"/>
        </w:rPr>
        <w:t>The United States rejected this approach to the world after 1945, choosing instead to take a broad, “enlightened” view of its interests.</w:t>
      </w:r>
      <w:r w:rsidRPr="00457694">
        <w:rPr>
          <w:sz w:val="16"/>
        </w:rPr>
        <w:t xml:space="preserve"> It built and defended a world order premised on the idea that Americans would be safe only if democratic and liberal values were safe. It regarded its interests and ideals as intimately bound together, its democratic alliances as permanent. But that was a choice. </w:t>
      </w:r>
      <w:r w:rsidRPr="00457694">
        <w:rPr>
          <w:u w:val="single"/>
        </w:rPr>
        <w:t>The United States, with all its great power, could have gone in a different direction. Now it appears to have done so.</w:t>
      </w:r>
    </w:p>
    <w:p w:rsidR="00D064D5" w:rsidRPr="00457694" w:rsidRDefault="00D064D5" w:rsidP="00D064D5">
      <w:pPr>
        <w:rPr>
          <w:u w:val="single"/>
        </w:rPr>
      </w:pPr>
    </w:p>
    <w:p w:rsidR="00D064D5" w:rsidRDefault="00D064D5" w:rsidP="00D064D5">
      <w:pPr>
        <w:rPr>
          <w:rFonts w:asciiTheme="minorHAnsi" w:hAnsiTheme="minorHAnsi" w:cstheme="minorBidi"/>
        </w:rPr>
      </w:pPr>
    </w:p>
    <w:p w:rsidR="009754BA" w:rsidRDefault="00AD2FC7" w:rsidP="00AD2FC7">
      <w:pPr>
        <w:pStyle w:val="Heading3"/>
      </w:pPr>
      <w:r>
        <w:t>--</w:t>
      </w:r>
      <w:proofErr w:type="spellStart"/>
      <w:r>
        <w:t>xt</w:t>
      </w:r>
      <w:proofErr w:type="spellEnd"/>
      <w:r>
        <w:t xml:space="preserve"> Trump</w:t>
      </w:r>
    </w:p>
    <w:p w:rsidR="009754BA" w:rsidRPr="007961FC" w:rsidRDefault="009754BA" w:rsidP="009754BA">
      <w:pPr>
        <w:pStyle w:val="Heading4"/>
        <w:ind w:left="720" w:hanging="720"/>
      </w:pPr>
      <w:proofErr w:type="spellStart"/>
      <w:r>
        <w:rPr>
          <w:rStyle w:val="Style13ptBold"/>
          <w:b/>
          <w:bCs w:val="0"/>
        </w:rPr>
        <w:t>Heg</w:t>
      </w:r>
      <w:proofErr w:type="spellEnd"/>
      <w:r>
        <w:rPr>
          <w:rStyle w:val="Style13ptBold"/>
          <w:b/>
          <w:bCs w:val="0"/>
        </w:rPr>
        <w:t xml:space="preserve"> </w:t>
      </w:r>
      <w:r>
        <w:rPr>
          <w:rStyle w:val="Style13ptBold"/>
          <w:b/>
          <w:bCs w:val="0"/>
          <w:u w:val="single"/>
        </w:rPr>
        <w:t>unsustainable</w:t>
      </w:r>
      <w:r>
        <w:rPr>
          <w:rStyle w:val="Style13ptBold"/>
          <w:b/>
          <w:bCs w:val="0"/>
        </w:rPr>
        <w:t xml:space="preserve"> – none of their warrants assume </w:t>
      </w:r>
      <w:r>
        <w:rPr>
          <w:rStyle w:val="Style13ptBold"/>
          <w:b/>
          <w:bCs w:val="0"/>
          <w:u w:val="single"/>
        </w:rPr>
        <w:t>Trump</w:t>
      </w:r>
    </w:p>
    <w:p w:rsidR="009754BA" w:rsidRPr="007961FC" w:rsidRDefault="009754BA" w:rsidP="009754BA">
      <w:pPr>
        <w:spacing w:after="0"/>
      </w:pPr>
      <w:proofErr w:type="spellStart"/>
      <w:r w:rsidRPr="0082100A">
        <w:rPr>
          <w:rStyle w:val="Style13ptBold"/>
        </w:rPr>
        <w:t>Tozzo</w:t>
      </w:r>
      <w:proofErr w:type="spellEnd"/>
      <w:r w:rsidRPr="0082100A">
        <w:rPr>
          <w:rStyle w:val="Style13ptBold"/>
        </w:rPr>
        <w:t xml:space="preserve"> 18</w:t>
      </w:r>
      <w:r>
        <w:t xml:space="preserve"> - Lecturer at Trent University, Canada, where he teaches methodology, US politics and International Relations (Brandon </w:t>
      </w:r>
      <w:proofErr w:type="spellStart"/>
      <w:r>
        <w:t>Tozzo</w:t>
      </w:r>
      <w:proofErr w:type="spellEnd"/>
      <w:r>
        <w:t>; “American Hegemony after the Great Recession”; pgs. 117-121)//TS</w:t>
      </w:r>
    </w:p>
    <w:p w:rsidR="009754BA" w:rsidRPr="00CA68EF" w:rsidRDefault="009754BA" w:rsidP="009754BA">
      <w:pPr>
        <w:rPr>
          <w:rStyle w:val="Emphasis"/>
        </w:rPr>
      </w:pPr>
      <w:r w:rsidRPr="004E44D7">
        <w:rPr>
          <w:sz w:val="16"/>
        </w:rPr>
        <w:t xml:space="preserve">The political infighting over the past few years is often dismissed as merely part of business-as-usual in Washington. As discussed earlier, </w:t>
      </w:r>
      <w:r w:rsidRPr="00E978AF">
        <w:rPr>
          <w:rStyle w:val="Emphasis"/>
        </w:rPr>
        <w:t>political polarization</w:t>
      </w:r>
      <w:r w:rsidRPr="001E5FC3">
        <w:rPr>
          <w:rStyle w:val="StyleUnderline"/>
        </w:rPr>
        <w:t xml:space="preserve"> is commonplace in American society</w:t>
      </w:r>
      <w:r w:rsidRPr="004E44D7">
        <w:rPr>
          <w:sz w:val="16"/>
        </w:rPr>
        <w:t xml:space="preserve">. These </w:t>
      </w:r>
      <w:r w:rsidRPr="001E5FC3">
        <w:rPr>
          <w:rStyle w:val="StyleUnderline"/>
        </w:rPr>
        <w:t>periodic crises with the debt ceiling, the government shutdown, led many Americans to believe that both parties were</w:t>
      </w:r>
      <w:r w:rsidRPr="004E44D7">
        <w:rPr>
          <w:sz w:val="16"/>
        </w:rPr>
        <w:t xml:space="preserve"> simply </w:t>
      </w:r>
      <w:r w:rsidRPr="001E5FC3">
        <w:rPr>
          <w:rStyle w:val="StyleUnderline"/>
        </w:rPr>
        <w:t>out of touch</w:t>
      </w:r>
      <w:r w:rsidRPr="004E44D7">
        <w:rPr>
          <w:sz w:val="16"/>
        </w:rPr>
        <w:t xml:space="preserve"> with Americans and many began looking for a political outsider to solve this inaction. These scope of events, particularly in the wake of the Great Recession that unevenly impacted middle-class and working-class Americans, provided support for the successful nomination and election of Donald Trump as president during the 2016 election. </w:t>
      </w:r>
      <w:r w:rsidRPr="001E5FC3">
        <w:rPr>
          <w:rStyle w:val="StyleUnderline"/>
        </w:rPr>
        <w:t>Trump</w:t>
      </w:r>
      <w:r w:rsidRPr="004E44D7">
        <w:rPr>
          <w:sz w:val="16"/>
        </w:rPr>
        <w:t xml:space="preserve"> and what he represents is not an anomaly in American politics, but </w:t>
      </w:r>
      <w:r w:rsidRPr="001E5FC3">
        <w:rPr>
          <w:rStyle w:val="StyleUnderline"/>
        </w:rPr>
        <w:t>a cause of</w:t>
      </w:r>
      <w:r w:rsidRPr="004E44D7">
        <w:rPr>
          <w:sz w:val="16"/>
        </w:rPr>
        <w:t xml:space="preserve"> </w:t>
      </w:r>
      <w:r w:rsidRPr="001E5FC3">
        <w:rPr>
          <w:rStyle w:val="StyleUnderline"/>
        </w:rPr>
        <w:t>pre-existing pathologies in society that</w:t>
      </w:r>
      <w:r w:rsidRPr="004E44D7">
        <w:rPr>
          <w:sz w:val="16"/>
        </w:rPr>
        <w:t xml:space="preserve"> ultimately </w:t>
      </w:r>
      <w:r w:rsidRPr="001E5FC3">
        <w:rPr>
          <w:rStyle w:val="StyleUnderline"/>
        </w:rPr>
        <w:t>overwhelmed the Washington political establishment and</w:t>
      </w:r>
      <w:r w:rsidRPr="004E44D7">
        <w:rPr>
          <w:sz w:val="16"/>
        </w:rPr>
        <w:t xml:space="preserve"> could </w:t>
      </w:r>
      <w:r w:rsidRPr="00E978AF">
        <w:rPr>
          <w:rStyle w:val="Emphasis"/>
        </w:rPr>
        <w:t>jeopardize American hegemony</w:t>
      </w:r>
      <w:r w:rsidRPr="004E44D7">
        <w:rPr>
          <w:sz w:val="16"/>
        </w:rPr>
        <w:t xml:space="preserve">. The Tea Party originated with many Americans angry as the perceived overreach by the Obama administration in the area of healthcare. The </w:t>
      </w:r>
      <w:r w:rsidRPr="001E5FC3">
        <w:rPr>
          <w:rStyle w:val="StyleUnderline"/>
        </w:rPr>
        <w:t>fighting and political logjam</w:t>
      </w:r>
      <w:r w:rsidRPr="004E44D7">
        <w:rPr>
          <w:sz w:val="16"/>
        </w:rPr>
        <w:t xml:space="preserve"> between Republicans and Democrats in the 2010- 2016 period even further </w:t>
      </w:r>
      <w:r w:rsidRPr="001E5FC3">
        <w:rPr>
          <w:rStyle w:val="StyleUnderline"/>
        </w:rPr>
        <w:t>exacerbated the belief both parties were "broken"</w:t>
      </w:r>
      <w:r w:rsidRPr="004E44D7">
        <w:rPr>
          <w:sz w:val="16"/>
        </w:rPr>
        <w:t xml:space="preserve"> and controlled by financial interests, rather than working to help the American people. Ironically, </w:t>
      </w:r>
      <w:r w:rsidRPr="001E5FC3">
        <w:rPr>
          <w:rStyle w:val="StyleUnderline"/>
        </w:rPr>
        <w:t>Trump's ascent with his message of</w:t>
      </w:r>
      <w:r w:rsidRPr="004E44D7">
        <w:rPr>
          <w:sz w:val="16"/>
        </w:rPr>
        <w:t xml:space="preserve"> </w:t>
      </w:r>
      <w:r w:rsidRPr="00056BE9">
        <w:rPr>
          <w:rStyle w:val="Emphasis"/>
        </w:rPr>
        <w:t xml:space="preserve">American </w:t>
      </w:r>
      <w:proofErr w:type="spellStart"/>
      <w:r w:rsidRPr="00056BE9">
        <w:rPr>
          <w:rStyle w:val="Emphasis"/>
        </w:rPr>
        <w:t>declinism</w:t>
      </w:r>
      <w:proofErr w:type="spellEnd"/>
      <w:r w:rsidRPr="001E5FC3">
        <w:rPr>
          <w:rStyle w:val="StyleUnderline"/>
        </w:rPr>
        <w:t xml:space="preserve"> could not contrast further </w:t>
      </w:r>
      <w:r w:rsidRPr="004E44D7">
        <w:rPr>
          <w:sz w:val="16"/>
        </w:rPr>
        <w:t xml:space="preserve">with the evidence: by the November election, the American economy was fairing far better than its European and Chinese counterparts. Yet Trump's message resonated with a sizable plurality of the American population to win the presidential election. The success of </w:t>
      </w:r>
      <w:r w:rsidRPr="001E5FC3">
        <w:rPr>
          <w:rStyle w:val="StyleUnderline"/>
        </w:rPr>
        <w:t>Trump and</w:t>
      </w:r>
      <w:r w:rsidRPr="004E44D7">
        <w:rPr>
          <w:sz w:val="16"/>
        </w:rPr>
        <w:t xml:space="preserve"> his </w:t>
      </w:r>
      <w:r w:rsidRPr="001E5FC3">
        <w:rPr>
          <w:rStyle w:val="StyleUnderline"/>
        </w:rPr>
        <w:t>radical views towards free trade, open markets and</w:t>
      </w:r>
      <w:r w:rsidRPr="004E44D7">
        <w:rPr>
          <w:sz w:val="16"/>
        </w:rPr>
        <w:t xml:space="preserve"> </w:t>
      </w:r>
      <w:r w:rsidRPr="001E5FC3">
        <w:rPr>
          <w:rStyle w:val="StyleUnderline"/>
        </w:rPr>
        <w:t>international institutions represents</w:t>
      </w:r>
      <w:r w:rsidRPr="004E44D7">
        <w:rPr>
          <w:sz w:val="16"/>
        </w:rPr>
        <w:t xml:space="preserve"> one of the </w:t>
      </w:r>
      <w:r w:rsidRPr="001E5FC3">
        <w:rPr>
          <w:rStyle w:val="StyleUnderline"/>
        </w:rPr>
        <w:t xml:space="preserve">largest </w:t>
      </w:r>
      <w:r w:rsidRPr="00056BE9">
        <w:rPr>
          <w:rStyle w:val="Emphasis"/>
        </w:rPr>
        <w:t>challenges to contemporary American hegemony</w:t>
      </w:r>
      <w:r w:rsidRPr="004E44D7">
        <w:rPr>
          <w:sz w:val="16"/>
        </w:rPr>
        <w:t xml:space="preserve">. It is </w:t>
      </w:r>
      <w:r w:rsidRPr="00302233">
        <w:rPr>
          <w:rStyle w:val="StyleUnderline"/>
        </w:rPr>
        <w:t xml:space="preserve">not historically unprecedented for domestic politics to have </w:t>
      </w:r>
      <w:r w:rsidRPr="00056BE9">
        <w:rPr>
          <w:rStyle w:val="Emphasis"/>
        </w:rPr>
        <w:t>large ramifications on international order and stability</w:t>
      </w:r>
      <w:r w:rsidRPr="004E44D7">
        <w:rPr>
          <w:sz w:val="16"/>
        </w:rPr>
        <w:t xml:space="preserve">. Indeed, one of the cornerstone texts in International Relations theory recognizes the "second image" or the domestic politics of a country may be a driving force behind foreign policy (Waltz 1959). In America's case, the presidential campaign of Donald Trump, a New York developer and Reality TV star, was initially met with scorn, </w:t>
      </w:r>
      <w:proofErr w:type="spellStart"/>
      <w:r w:rsidRPr="004E44D7">
        <w:rPr>
          <w:sz w:val="16"/>
        </w:rPr>
        <w:t>humour</w:t>
      </w:r>
      <w:proofErr w:type="spellEnd"/>
      <w:r w:rsidRPr="004E44D7">
        <w:rPr>
          <w:sz w:val="16"/>
        </w:rPr>
        <w:t xml:space="preserve"> and derision, both from the political establishment and the media. He launched his campaign in Trump Tower, New York by calling Mexicans "rapists and drug dealers", promised to build a wall between the USA and Mexico, ban Muslims entering the USA as the campaign progressed. Initially, it was assumed that Trump's chances would fade as the early primaries and caucuses began and that Republicans would </w:t>
      </w:r>
      <w:proofErr w:type="spellStart"/>
      <w:r w:rsidRPr="004E44D7">
        <w:rPr>
          <w:sz w:val="16"/>
        </w:rPr>
        <w:t>favour</w:t>
      </w:r>
      <w:proofErr w:type="spellEnd"/>
      <w:r w:rsidRPr="004E44D7">
        <w:rPr>
          <w:sz w:val="16"/>
        </w:rPr>
        <w:t xml:space="preserve"> candidates more palatable to the mainstream. While Trump's antics garnered him considerable media attention, many pollsters predicted Trump's popularity would fade as more Republicans became interested in the race and voted in primaries (Silver 2015). However, they underestimated several important factors that differed in the 2016 cycle. Trump had touched upon a level of anti-establishment that was exacerbated by the inaction in Washington in response to the crisis, along with the racial resentment that went with the first African American president and broader demographic changes to American society (</w:t>
      </w:r>
      <w:proofErr w:type="spellStart"/>
      <w:r w:rsidRPr="004E44D7">
        <w:rPr>
          <w:sz w:val="16"/>
        </w:rPr>
        <w:t>Tesler</w:t>
      </w:r>
      <w:proofErr w:type="spellEnd"/>
      <w:r w:rsidRPr="004E44D7">
        <w:rPr>
          <w:sz w:val="16"/>
        </w:rPr>
        <w:t xml:space="preserve"> 2016). Trump promised that he was the solution to the gridlock in Washington and that his business acumen could bring about an economic renewal for Americans who were impacted by the recession and globalization. Trump was also the champion of the Birther movement, a racist attempt to "prove" President Obama was not an American. In tandem, Trump was able to form, and keep, a coalition of voters who were angry at the establishment throughout the primary process. In the early primaries, Trump faced a divided field of mainstream Republicans, which led him to electoral success in the New Hampshire and South Carolina primary, despite losing the Iowa Caucus. Each of the "mainstream" establishment Republicans had significant problems attracting a large enough base of voters to challenge Trump's 30-35% support. Of the leading challengers, Jeb Bush had the most financial resources, but had a difficult time separating himself from the legacy of his unpopular brother, while Florida Senator Marco Rubio had poor debate performances and was considered weak on immigration. Throughout the primary processes, mainstream Republican voters did not have a clear frontrunner to support to oppose Trump, so they ended up dividing their votes among numerous other candidates, leading to a victory by Donald Trump in New Hampshire and in South Carolina. By the end of Super Tuesday in March, a date for numerous simultaneous primaries, despite his divisive rhetoric, Trump's early wins led him to be the frontrunner to win the Republican primary. There was a final attempt by the Republican establishment to prevent Trump from becoming the nominee, but the momentum was on Trump's side, by May, in an almost unprecedented event in modern American history, an outsider with no government or military experience gained enough delegates to be the Republican nominee for president. Initially, the Trump presidential campaign seemed like a historical aberration for an established political party as the Republican Party. Trump eschewed Many of the long-standing traditions of American elections: consolidating the establishment of the party, trying to appeal to undecided and moderate voters, spending money on advertising and get-out-the-vote staff. His opponent, former Secretary of State, First Lady and Senator Hillary Clinton, appeared to have an overwhelming amount of support both in the popular vote and in the ever-important Electoral College. Moreover, </w:t>
      </w:r>
      <w:r w:rsidRPr="00302233">
        <w:rPr>
          <w:rStyle w:val="StyleUnderline"/>
        </w:rPr>
        <w:t>Trump promised to substantially alter the international economic and security framework</w:t>
      </w:r>
      <w:r w:rsidRPr="004E44D7">
        <w:rPr>
          <w:sz w:val="16"/>
        </w:rPr>
        <w:t xml:space="preserve"> should he be elected. Several of these promises </w:t>
      </w:r>
      <w:r w:rsidRPr="00E729F1">
        <w:rPr>
          <w:rStyle w:val="StyleUnderline"/>
        </w:rPr>
        <w:t xml:space="preserve">included renegotiating or fully </w:t>
      </w:r>
      <w:r w:rsidRPr="00056BE9">
        <w:rPr>
          <w:rStyle w:val="Emphasis"/>
        </w:rPr>
        <w:t>withdrawing from NAFTA</w:t>
      </w:r>
      <w:r w:rsidRPr="004E44D7">
        <w:rPr>
          <w:sz w:val="16"/>
        </w:rPr>
        <w:t xml:space="preserve">, </w:t>
      </w:r>
      <w:r w:rsidRPr="00056BE9">
        <w:rPr>
          <w:rStyle w:val="Emphasis"/>
        </w:rPr>
        <w:t>undermining the NATO alliance</w:t>
      </w:r>
      <w:r w:rsidRPr="004E44D7">
        <w:rPr>
          <w:sz w:val="16"/>
        </w:rPr>
        <w:t xml:space="preserve">, </w:t>
      </w:r>
      <w:r w:rsidRPr="00056BE9">
        <w:rPr>
          <w:rStyle w:val="Emphasis"/>
        </w:rPr>
        <w:t>easing relations with Putin's Russia</w:t>
      </w:r>
      <w:r w:rsidRPr="004E44D7">
        <w:rPr>
          <w:sz w:val="16"/>
        </w:rPr>
        <w:t xml:space="preserve">, </w:t>
      </w:r>
      <w:r w:rsidRPr="00056BE9">
        <w:rPr>
          <w:rStyle w:val="Emphasis"/>
        </w:rPr>
        <w:t>providing nuclear armaments to Japan and South Korea</w:t>
      </w:r>
      <w:r w:rsidRPr="00E729F1">
        <w:rPr>
          <w:rStyle w:val="StyleUnderline"/>
        </w:rPr>
        <w:t xml:space="preserve"> and </w:t>
      </w:r>
      <w:r w:rsidRPr="00056BE9">
        <w:rPr>
          <w:rStyle w:val="Emphasis"/>
        </w:rPr>
        <w:t>committing war crimes</w:t>
      </w:r>
      <w:r w:rsidRPr="00E729F1">
        <w:rPr>
          <w:rStyle w:val="StyleUnderline"/>
        </w:rPr>
        <w:t xml:space="preserve"> by bombing</w:t>
      </w:r>
      <w:r w:rsidRPr="004E44D7">
        <w:rPr>
          <w:sz w:val="16"/>
        </w:rPr>
        <w:t xml:space="preserve"> the </w:t>
      </w:r>
      <w:r w:rsidRPr="00E729F1">
        <w:rPr>
          <w:rStyle w:val="StyleUnderline"/>
        </w:rPr>
        <w:t xml:space="preserve">families of supposed sympathizers of ISIS </w:t>
      </w:r>
      <w:r w:rsidRPr="004E44D7">
        <w:rPr>
          <w:sz w:val="16"/>
        </w:rPr>
        <w:t>(</w:t>
      </w:r>
      <w:proofErr w:type="spellStart"/>
      <w:r w:rsidRPr="004E44D7">
        <w:rPr>
          <w:sz w:val="16"/>
        </w:rPr>
        <w:t>Paletta</w:t>
      </w:r>
      <w:proofErr w:type="spellEnd"/>
      <w:r w:rsidRPr="004E44D7">
        <w:rPr>
          <w:sz w:val="16"/>
        </w:rPr>
        <w:t xml:space="preserve"> 2016). While much of this can be interpreted as the campaign rhetoric of someone with little foreign policy experience, it does enter into the political discourse and </w:t>
      </w:r>
      <w:r w:rsidRPr="00E729F1">
        <w:rPr>
          <w:rStyle w:val="StyleUnderline"/>
        </w:rPr>
        <w:t>send</w:t>
      </w:r>
      <w:r w:rsidRPr="004E44D7">
        <w:rPr>
          <w:sz w:val="16"/>
        </w:rPr>
        <w:t xml:space="preserve"> to </w:t>
      </w:r>
      <w:r w:rsidRPr="00E729F1">
        <w:rPr>
          <w:rStyle w:val="StyleUnderline"/>
        </w:rPr>
        <w:t>message to allies and partners that</w:t>
      </w:r>
      <w:r w:rsidRPr="004E44D7">
        <w:rPr>
          <w:sz w:val="16"/>
        </w:rPr>
        <w:t xml:space="preserve"> the </w:t>
      </w:r>
      <w:r w:rsidRPr="00056BE9">
        <w:rPr>
          <w:rStyle w:val="Emphasis"/>
        </w:rPr>
        <w:t>USA is no longer politically willing to act as global hegemon of the international order</w:t>
      </w:r>
      <w:r w:rsidRPr="00E729F1">
        <w:rPr>
          <w:rStyle w:val="StyleUnderline"/>
        </w:rPr>
        <w:t>.</w:t>
      </w:r>
      <w:r w:rsidRPr="004E44D7">
        <w:rPr>
          <w:sz w:val="16"/>
        </w:rPr>
        <w:t xml:space="preserve"> Trump's popularity was partially due to him being an outsider from the Washington establishment-both the Republicans and the Democrats-and his willingness to challenge longstanding norms of American political discourse and policy. Similar to the unexpected outcome of the Brexit vote discussed earlier, Trump surprised many observers, pollsters, and pundits by winning the 2016 presidential election and becoming the 45th president of the USA. While the institutional limitations of the presidency should not be ignored, there remains a great deal of agency in the presidency, particularly since the Republicans also hold majorities in Congress. Prior to the election, Tea Party Republicans' mistrust of government and the system moved Congress to almost default on the debt ceiling and shut down the government. Thus, Trump is a consequence of this anger and frustration with government rather than the exception. With a mandate to govern, his supporters will expect him to fulfil at least some of his campaign promises, and while Trump has alienated many Republicans in Congress, there will be an inevitable push to enact policy with their newfound control of the legislative and executive branches, some on Trump's terms. Furthermore, rather than an aberration, </w:t>
      </w:r>
      <w:r w:rsidRPr="00CC6449">
        <w:rPr>
          <w:rStyle w:val="StyleUnderline"/>
        </w:rPr>
        <w:t>there have been numerous successes for Right-wing Populists in countries like Britain, the Philippines, Poland, Austria, Hungary, and France</w:t>
      </w:r>
      <w:r w:rsidRPr="004E44D7">
        <w:rPr>
          <w:sz w:val="16"/>
        </w:rPr>
        <w:t xml:space="preserve"> (</w:t>
      </w:r>
      <w:proofErr w:type="spellStart"/>
      <w:r w:rsidRPr="004E44D7">
        <w:rPr>
          <w:sz w:val="16"/>
        </w:rPr>
        <w:t>Greven</w:t>
      </w:r>
      <w:proofErr w:type="spellEnd"/>
      <w:r w:rsidRPr="004E44D7">
        <w:rPr>
          <w:sz w:val="16"/>
        </w:rPr>
        <w:t xml:space="preserve"> 2016). The </w:t>
      </w:r>
      <w:r w:rsidRPr="00816AD7">
        <w:rPr>
          <w:rStyle w:val="StyleUnderline"/>
        </w:rPr>
        <w:t>election of Trump as the American president</w:t>
      </w:r>
      <w:r w:rsidRPr="004E44D7">
        <w:rPr>
          <w:sz w:val="16"/>
        </w:rPr>
        <w:t xml:space="preserve"> can only </w:t>
      </w:r>
      <w:r w:rsidRPr="00816AD7">
        <w:rPr>
          <w:rStyle w:val="StyleUnderline"/>
        </w:rPr>
        <w:t xml:space="preserve">further spread </w:t>
      </w:r>
      <w:proofErr w:type="spellStart"/>
      <w:r w:rsidRPr="00816AD7">
        <w:rPr>
          <w:rStyle w:val="StyleUnderline"/>
        </w:rPr>
        <w:t>scepticism</w:t>
      </w:r>
      <w:proofErr w:type="spellEnd"/>
      <w:r w:rsidRPr="00816AD7">
        <w:rPr>
          <w:rStyle w:val="StyleUnderline"/>
        </w:rPr>
        <w:t xml:space="preserve"> of elites</w:t>
      </w:r>
      <w:r w:rsidRPr="004E44D7">
        <w:rPr>
          <w:sz w:val="16"/>
        </w:rPr>
        <w:t xml:space="preserve">, the </w:t>
      </w:r>
      <w:r w:rsidRPr="00816AD7">
        <w:rPr>
          <w:rStyle w:val="StyleUnderline"/>
        </w:rPr>
        <w:t xml:space="preserve">popularity of </w:t>
      </w:r>
      <w:r w:rsidRPr="00A71FFD">
        <w:rPr>
          <w:rStyle w:val="Emphasis"/>
        </w:rPr>
        <w:t>closing borders</w:t>
      </w:r>
      <w:r w:rsidRPr="00816AD7">
        <w:rPr>
          <w:rStyle w:val="StyleUnderline"/>
        </w:rPr>
        <w:t xml:space="preserve">, </w:t>
      </w:r>
      <w:r w:rsidRPr="00A71FFD">
        <w:rPr>
          <w:rStyle w:val="Emphasis"/>
        </w:rPr>
        <w:t>nativism</w:t>
      </w:r>
      <w:r w:rsidRPr="00816AD7">
        <w:rPr>
          <w:rStyle w:val="StyleUnderline"/>
        </w:rPr>
        <w:t xml:space="preserve">, </w:t>
      </w:r>
      <w:r w:rsidRPr="00A71FFD">
        <w:rPr>
          <w:rStyle w:val="Emphasis"/>
        </w:rPr>
        <w:t>xenophobia</w:t>
      </w:r>
      <w:r w:rsidRPr="00816AD7">
        <w:rPr>
          <w:rStyle w:val="StyleUnderline"/>
        </w:rPr>
        <w:t xml:space="preserve">, and </w:t>
      </w:r>
      <w:r w:rsidRPr="00A71FFD">
        <w:rPr>
          <w:rStyle w:val="Emphasis"/>
        </w:rPr>
        <w:t>racial resentment</w:t>
      </w:r>
      <w:r w:rsidRPr="004E44D7">
        <w:rPr>
          <w:sz w:val="16"/>
        </w:rPr>
        <w:t xml:space="preserve">. The </w:t>
      </w:r>
      <w:r w:rsidRPr="00816AD7">
        <w:rPr>
          <w:rStyle w:val="StyleUnderline"/>
        </w:rPr>
        <w:t>success of Trump, and those sharing his ideas, sets a precedent for other countries, legitimizing this brand of politics and</w:t>
      </w:r>
      <w:r w:rsidRPr="004E44D7">
        <w:rPr>
          <w:sz w:val="16"/>
        </w:rPr>
        <w:t xml:space="preserve"> potentially </w:t>
      </w:r>
      <w:r w:rsidRPr="00816AD7">
        <w:rPr>
          <w:rStyle w:val="StyleUnderline"/>
        </w:rPr>
        <w:t>undermining the liberal consensus that has been the cornerstone of</w:t>
      </w:r>
      <w:r w:rsidRPr="004E44D7">
        <w:rPr>
          <w:sz w:val="16"/>
        </w:rPr>
        <w:t xml:space="preserve"> the </w:t>
      </w:r>
      <w:r w:rsidRPr="00816AD7">
        <w:rPr>
          <w:rStyle w:val="StyleUnderline"/>
        </w:rPr>
        <w:t>international system since the end of the Second World War</w:t>
      </w:r>
      <w:r w:rsidRPr="004E44D7">
        <w:rPr>
          <w:sz w:val="16"/>
        </w:rPr>
        <w:t xml:space="preserve">. While one isolated case could be ignored, </w:t>
      </w:r>
      <w:r w:rsidRPr="00816AD7">
        <w:rPr>
          <w:rStyle w:val="StyleUnderline"/>
        </w:rPr>
        <w:t>multiple countries falling to populists</w:t>
      </w:r>
      <w:r w:rsidRPr="004E44D7">
        <w:rPr>
          <w:sz w:val="16"/>
        </w:rPr>
        <w:t xml:space="preserve"> could </w:t>
      </w:r>
      <w:r w:rsidRPr="00816AD7">
        <w:rPr>
          <w:rStyle w:val="StyleUnderline"/>
        </w:rPr>
        <w:t xml:space="preserve">make for a rejection of the current system and renewal of </w:t>
      </w:r>
      <w:proofErr w:type="spellStart"/>
      <w:r w:rsidRPr="00A71FFD">
        <w:rPr>
          <w:rStyle w:val="Emphasis"/>
        </w:rPr>
        <w:t>hypernationalism</w:t>
      </w:r>
      <w:proofErr w:type="spellEnd"/>
      <w:r w:rsidRPr="004E44D7">
        <w:rPr>
          <w:sz w:val="16"/>
        </w:rPr>
        <w:t xml:space="preserve">. Due to structural limitations and the trappings of being the world's hegemon, there has been a great deal of foreign policy continuity from administration to administration. The American presidency is relatively weak in the realm of domestic policy, but has a greater degree of discretion over foreign policy. Whether Trump will continue to uphold America's role as global hegemon by providing assurances to Eastern Europe in the face of a Russian threat, or continue the Pacific Pivot against China remains uncertain. There has never been an American president in modern history like </w:t>
      </w:r>
      <w:r w:rsidRPr="00816AD7">
        <w:rPr>
          <w:rStyle w:val="StyleUnderline"/>
        </w:rPr>
        <w:t>Trump, unwilling to accept</w:t>
      </w:r>
      <w:r w:rsidRPr="004E44D7">
        <w:rPr>
          <w:sz w:val="16"/>
        </w:rPr>
        <w:t xml:space="preserve"> the </w:t>
      </w:r>
      <w:r w:rsidRPr="00816AD7">
        <w:rPr>
          <w:rStyle w:val="StyleUnderline"/>
        </w:rPr>
        <w:t>role of the USA as a status quo power and uphold</w:t>
      </w:r>
      <w:r w:rsidRPr="004E44D7">
        <w:rPr>
          <w:sz w:val="16"/>
        </w:rPr>
        <w:t xml:space="preserve"> the very </w:t>
      </w:r>
      <w:r w:rsidRPr="00816AD7">
        <w:rPr>
          <w:rStyle w:val="StyleUnderline"/>
        </w:rPr>
        <w:t>institutions that have been the hallmark of American hegemony</w:t>
      </w:r>
      <w:r w:rsidRPr="004E44D7">
        <w:rPr>
          <w:sz w:val="16"/>
        </w:rPr>
        <w:t>. An underlying assumption in the historical institutionalist literature is that the domestic politics of the USA will not undermine its own role in these institutions (</w:t>
      </w:r>
      <w:proofErr w:type="spellStart"/>
      <w:r w:rsidRPr="004E44D7">
        <w:rPr>
          <w:sz w:val="16"/>
        </w:rPr>
        <w:t>Helleiner</w:t>
      </w:r>
      <w:proofErr w:type="spellEnd"/>
      <w:r w:rsidRPr="004E44D7">
        <w:rPr>
          <w:sz w:val="16"/>
        </w:rPr>
        <w:t xml:space="preserve"> 2014; Prasad 2014). The </w:t>
      </w:r>
      <w:r w:rsidRPr="004E44D7">
        <w:rPr>
          <w:rStyle w:val="StyleUnderline"/>
        </w:rPr>
        <w:t>election of Trump, along with a general dissatisfaction of the American public with elites, government and institutions, could place pressure on the governing Republicans to alter America's long-standing support for these institutions</w:t>
      </w:r>
      <w:r w:rsidRPr="004E44D7">
        <w:rPr>
          <w:sz w:val="16"/>
        </w:rPr>
        <w:t xml:space="preserve">. Sensing this lack of commitment, </w:t>
      </w:r>
      <w:r w:rsidRPr="004E44D7">
        <w:rPr>
          <w:rStyle w:val="StyleUnderline"/>
        </w:rPr>
        <w:t>markets could react in a way that could throw the global economy into another recession or further undermine the global economy recovery, thereby incensing even more populist sentiment against the system</w:t>
      </w:r>
      <w:r w:rsidRPr="004E44D7">
        <w:rPr>
          <w:sz w:val="16"/>
        </w:rPr>
        <w:t xml:space="preserve">. The election of Donald </w:t>
      </w:r>
      <w:r w:rsidRPr="00CA68EF">
        <w:rPr>
          <w:rStyle w:val="Emphasis"/>
        </w:rPr>
        <w:t xml:space="preserve">Trump as president has introduced uncertainty about the role of the USA as hegemon. </w:t>
      </w:r>
    </w:p>
    <w:p w:rsidR="009754BA" w:rsidRDefault="009754BA" w:rsidP="009754BA">
      <w:pPr>
        <w:rPr>
          <w:sz w:val="16"/>
        </w:rPr>
      </w:pPr>
    </w:p>
    <w:p w:rsidR="009754BA" w:rsidRDefault="009754BA" w:rsidP="009754BA"/>
    <w:p w:rsidR="00AD2FC7" w:rsidRDefault="00AD2FC7" w:rsidP="00AD2FC7">
      <w:pPr>
        <w:pStyle w:val="Heading4"/>
      </w:pPr>
      <w:r>
        <w:t xml:space="preserve">Hegemony and the liberal international order are unsustainable, this is especially true under trump </w:t>
      </w:r>
    </w:p>
    <w:p w:rsidR="00AD2FC7" w:rsidRDefault="00AD2FC7" w:rsidP="00AD2FC7">
      <w:pPr>
        <w:rPr>
          <w:rStyle w:val="Style13ptBold"/>
        </w:rPr>
      </w:pPr>
      <w:r>
        <w:rPr>
          <w:rStyle w:val="Style13ptBold"/>
        </w:rPr>
        <w:t>Danforth ’18</w:t>
      </w:r>
    </w:p>
    <w:p w:rsidR="00AD2FC7" w:rsidRPr="00DD78C5" w:rsidRDefault="00AD2FC7" w:rsidP="00AD2FC7">
      <w:r w:rsidRPr="00DD78C5">
        <w:t>(</w:t>
      </w:r>
      <w:r>
        <w:t xml:space="preserve">Nick Danforth, </w:t>
      </w:r>
      <w:r w:rsidRPr="00AE4695">
        <w:t>senior policy analyst for BPC’s national security program</w:t>
      </w:r>
      <w:r>
        <w:t>, “</w:t>
      </w:r>
      <w:r w:rsidRPr="006D13AF">
        <w:t>WHAT’S SO DISORDERED ABOUT YOUR WORLD ORDER?</w:t>
      </w:r>
      <w:r>
        <w:t xml:space="preserve">”, </w:t>
      </w:r>
      <w:hyperlink r:id="rId32" w:history="1">
        <w:r w:rsidRPr="00392203">
          <w:rPr>
            <w:rStyle w:val="Hyperlink"/>
          </w:rPr>
          <w:t>https://warontherocks.com/2018/06/whats-so-disordered-about-your-world-order</w:t>
        </w:r>
      </w:hyperlink>
      <w:r>
        <w:t>, Date Accessed: 7/11/18 //EY</w:t>
      </w:r>
      <w:r w:rsidRPr="00DD78C5">
        <w:t xml:space="preserve">) </w:t>
      </w:r>
    </w:p>
    <w:p w:rsidR="00AD2FC7" w:rsidRPr="00DD78C5" w:rsidRDefault="00AD2FC7" w:rsidP="00AD2FC7">
      <w:pPr>
        <w:rPr>
          <w:sz w:val="16"/>
        </w:rPr>
      </w:pPr>
      <w:r w:rsidRPr="00207972">
        <w:rPr>
          <w:rStyle w:val="StyleUnderline"/>
        </w:rPr>
        <w:t xml:space="preserve">It seems that the liberal international order, a system of rules and institutions that brought peace and prosperity to the world in the aftermath of World War II, </w:t>
      </w:r>
      <w:hyperlink r:id="rId33" w:history="1">
        <w:r w:rsidRPr="00207972">
          <w:rPr>
            <w:rStyle w:val="StyleUnderline"/>
          </w:rPr>
          <w:t>is now</w:t>
        </w:r>
      </w:hyperlink>
      <w:r w:rsidRPr="00207972">
        <w:rPr>
          <w:rStyle w:val="StyleUnderline"/>
        </w:rPr>
        <w:t xml:space="preserve"> “being challenged as never before in its 70-year history.”</w:t>
      </w:r>
      <w:r w:rsidRPr="00DD78C5">
        <w:rPr>
          <w:sz w:val="16"/>
        </w:rPr>
        <w:t xml:space="preserve"> Examples of this </w:t>
      </w:r>
      <w:hyperlink r:id="rId34" w:history="1">
        <w:r w:rsidRPr="00DD78C5">
          <w:rPr>
            <w:rStyle w:val="Hyperlink"/>
            <w:sz w:val="16"/>
          </w:rPr>
          <w:t>unprecedented</w:t>
        </w:r>
      </w:hyperlink>
      <w:r w:rsidRPr="00DD78C5">
        <w:rPr>
          <w:sz w:val="16"/>
        </w:rPr>
        <w:t xml:space="preserve"> </w:t>
      </w:r>
      <w:hyperlink r:id="rId35" w:history="1">
        <w:r w:rsidRPr="00DD78C5">
          <w:rPr>
            <w:rStyle w:val="Hyperlink"/>
            <w:sz w:val="16"/>
          </w:rPr>
          <w:t>challenge</w:t>
        </w:r>
      </w:hyperlink>
      <w:r w:rsidRPr="00DD78C5">
        <w:rPr>
          <w:sz w:val="16"/>
        </w:rPr>
        <w:t xml:space="preserve"> can be seen around the globe: </w:t>
      </w:r>
      <w:r w:rsidRPr="00207972">
        <w:rPr>
          <w:rStyle w:val="StyleUnderline"/>
        </w:rPr>
        <w:t xml:space="preserve">Trump is threatening to destroy NAFTA. Russia is resurgent, annexing Crimea and menacing the Baltic states. Democratic values are on the decline in Eastern Europe, with Poland and Hungary slipping toward autocracy. </w:t>
      </w:r>
      <w:r w:rsidRPr="00DD78C5">
        <w:rPr>
          <w:sz w:val="16"/>
        </w:rPr>
        <w:t xml:space="preserve">China flouts the rules of the World Trade Organization and Britain is on the verge of leaving the European Union. </w:t>
      </w:r>
      <w:r w:rsidRPr="00E65FC8">
        <w:rPr>
          <w:rStyle w:val="StyleUnderline"/>
        </w:rPr>
        <w:t>Worst of all, in the Middle East a brutal dictator uses chemical weapons with impunity. As these examples make clear, though, the international order at risk today isn’t quite as old as we think.</w:t>
      </w:r>
      <w:r w:rsidRPr="00DD78C5">
        <w:rPr>
          <w:sz w:val="16"/>
        </w:rPr>
        <w:t xml:space="preserve"> As late as 1988, there was no NAFTA. Ukraine and the Baltic states were firmly under Russian control. Poland and Hungary were communist dictatorships. China hadn’t joined the World Trade Organization and what is now the European Union had yet to adopt such key features as a common currency and visa free travel. Saddam Hussein was using chemical weapons not just with impunity but with tacit </w:t>
      </w:r>
      <w:hyperlink r:id="rId36" w:history="1">
        <w:r w:rsidRPr="00DD78C5">
          <w:rPr>
            <w:rStyle w:val="Hyperlink"/>
            <w:sz w:val="16"/>
          </w:rPr>
          <w:t>American support</w:t>
        </w:r>
      </w:hyperlink>
      <w:r w:rsidRPr="00DD78C5">
        <w:rPr>
          <w:sz w:val="16"/>
        </w:rPr>
        <w:t xml:space="preserve">. And </w:t>
      </w:r>
      <w:r w:rsidRPr="00E65FC8">
        <w:rPr>
          <w:rStyle w:val="Emphasis"/>
        </w:rPr>
        <w:t>even in the last three decades, the liberal international order was not as robust as we’d like to imagine</w:t>
      </w:r>
      <w:r w:rsidRPr="00E65FC8">
        <w:rPr>
          <w:rStyle w:val="StyleUnderline"/>
        </w:rPr>
        <w:t xml:space="preserve">. For example, the ongoing humanitarian tragedy in Syria has generated </w:t>
      </w:r>
      <w:hyperlink r:id="rId37" w:history="1">
        <w:r w:rsidRPr="00E65FC8">
          <w:rPr>
            <w:rStyle w:val="StyleUnderline"/>
          </w:rPr>
          <w:t>poignant</w:t>
        </w:r>
      </w:hyperlink>
      <w:r w:rsidRPr="00E65FC8">
        <w:rPr>
          <w:rStyle w:val="StyleUnderline"/>
        </w:rPr>
        <w:t xml:space="preserve"> </w:t>
      </w:r>
      <w:hyperlink r:id="rId38" w:history="1">
        <w:r w:rsidRPr="00E65FC8">
          <w:rPr>
            <w:rStyle w:val="StyleUnderline"/>
          </w:rPr>
          <w:t>laments</w:t>
        </w:r>
      </w:hyperlink>
      <w:r w:rsidRPr="00E65FC8">
        <w:rPr>
          <w:rStyle w:val="StyleUnderline"/>
        </w:rPr>
        <w:t xml:space="preserve"> for a vanished era when such horrors wouldn’t have been permitted.</w:t>
      </w:r>
      <w:r w:rsidRPr="00DD78C5">
        <w:rPr>
          <w:sz w:val="16"/>
        </w:rPr>
        <w:t xml:space="preserve"> By this standard, though, the golden age of the international order lasted just a few years, from Washington’s successful 1999 intervention in Kosovo to its unsuccessful 2003 intervention in Iraq. Or, measured differently, from the time Bill Clinton sincerely </w:t>
      </w:r>
      <w:hyperlink r:id="rId39" w:history="1">
        <w:r w:rsidRPr="00DD78C5">
          <w:rPr>
            <w:rStyle w:val="Hyperlink"/>
            <w:sz w:val="16"/>
          </w:rPr>
          <w:t>apologized</w:t>
        </w:r>
      </w:hyperlink>
      <w:r w:rsidRPr="00DD78C5">
        <w:rPr>
          <w:sz w:val="16"/>
        </w:rPr>
        <w:t xml:space="preserve"> for not stopping the genocide in Rwanda up until the moment it became clear George W. Bush </w:t>
      </w:r>
      <w:hyperlink r:id="rId40" w:history="1">
        <w:r w:rsidRPr="00DD78C5">
          <w:rPr>
            <w:rStyle w:val="Hyperlink"/>
            <w:sz w:val="16"/>
          </w:rPr>
          <w:t>wasn’t prepared to</w:t>
        </w:r>
      </w:hyperlink>
      <w:r w:rsidRPr="00DD78C5">
        <w:rPr>
          <w:sz w:val="16"/>
        </w:rPr>
        <w:t xml:space="preserve"> stop the genocide unfolding in Darfur. Of course, even its most ardent admirers would readily admit that the liberal international order was always more of an aspiration than a consolidated, 70-year-old achievement. And the optimism that accompanied the end of the Cold War has been widely </w:t>
      </w:r>
      <w:hyperlink r:id="rId41" w:history="1">
        <w:r w:rsidRPr="00DD78C5">
          <w:rPr>
            <w:rStyle w:val="Hyperlink"/>
            <w:sz w:val="16"/>
          </w:rPr>
          <w:t>derided for some time now.</w:t>
        </w:r>
      </w:hyperlink>
      <w:r w:rsidRPr="00DD78C5">
        <w:rPr>
          <w:sz w:val="16"/>
        </w:rPr>
        <w:t xml:space="preserve"> </w:t>
      </w:r>
      <w:r w:rsidRPr="00144272">
        <w:rPr>
          <w:rStyle w:val="StyleUnderline"/>
        </w:rPr>
        <w:t>Yet there was still a surprisingly hardy assumption that up until recently the world was moving, however slowly or erratically, in the right direction. If nothing else, there appeared to be a trajectory toward greater order that has now become impossible to discern. This in itself is excellent cause for alarm. If the liberal order was always an arduous and incremental work in progress, it is all the more likely that progress could come apart.</w:t>
      </w:r>
      <w:r w:rsidRPr="00DD78C5">
        <w:rPr>
          <w:sz w:val="16"/>
        </w:rPr>
        <w:t xml:space="preserve"> Similarly, if what order exists today only came about through the efforts of successive presidential administrations, the arrival of a president without the desire or competence to sustain this achievement is even more frightening. And gratuitously alienating allies is never a good idea. But it would be a mistake to react to this rising alarm with </w:t>
      </w:r>
      <w:hyperlink r:id="rId42" w:anchor="full" w:history="1">
        <w:r w:rsidRPr="00DD78C5">
          <w:rPr>
            <w:rStyle w:val="Hyperlink"/>
            <w:sz w:val="16"/>
          </w:rPr>
          <w:t>nostalgia</w:t>
        </w:r>
      </w:hyperlink>
      <w:r w:rsidRPr="00DD78C5">
        <w:rPr>
          <w:sz w:val="16"/>
        </w:rPr>
        <w:t xml:space="preserve"> for an era of global order that </w:t>
      </w:r>
      <w:hyperlink r:id="rId43" w:anchor="essay3" w:history="1">
        <w:r w:rsidRPr="00DD78C5">
          <w:rPr>
            <w:rStyle w:val="Hyperlink"/>
            <w:sz w:val="16"/>
          </w:rPr>
          <w:t>never was</w:t>
        </w:r>
      </w:hyperlink>
      <w:r w:rsidRPr="00DD78C5">
        <w:rPr>
          <w:sz w:val="16"/>
        </w:rPr>
        <w:t xml:space="preserve">. Watching the president abandon the rhetoric and ambition that, </w:t>
      </w:r>
      <w:hyperlink r:id="rId44" w:history="1">
        <w:r w:rsidRPr="00DD78C5">
          <w:rPr>
            <w:rStyle w:val="Hyperlink"/>
            <w:sz w:val="16"/>
          </w:rPr>
          <w:t>however imperfectly</w:t>
        </w:r>
      </w:hyperlink>
      <w:r w:rsidRPr="00DD78C5">
        <w:rPr>
          <w:sz w:val="16"/>
        </w:rPr>
        <w:t xml:space="preserve">, sustained American policy seems to have led observers to double down on historical myths. The temptation to invoke romanticized history in an effort to avert disaster is entirely understandable. But it comes at the expense of accurately diagnosing the contradictions of the previous policy consensus and having a candid discussion of how we got where we are today. Which then makes it harder to build something stronger in the aftermath of the crises we are experiencing. In fact, many of the questions up for debate today are the ones policymakers </w:t>
      </w:r>
      <w:hyperlink r:id="rId45" w:history="1">
        <w:r w:rsidRPr="00DD78C5">
          <w:rPr>
            <w:rStyle w:val="Hyperlink"/>
            <w:sz w:val="16"/>
          </w:rPr>
          <w:t>debated</w:t>
        </w:r>
      </w:hyperlink>
      <w:r w:rsidRPr="00DD78C5">
        <w:rPr>
          <w:sz w:val="16"/>
        </w:rPr>
        <w:t xml:space="preserve"> in the 1990s – when U.S. power and the optimism for a new international order were at their peak. In championing the liberal order, U.S. politicians were always loath to admit that there were ever trade-offs between America’s interests and the world’s, or that they had sometimes broken the very rules they promoted. Yet beneath this rhetoric there were still real arguments that now risk being lost in the nostalgia: Would the liberal order be American-led or American-dominated? Would America follow the rules or make them? How could countries like China and Russia be convinced to accept the terms of an American order? And out of what combination of idealism and self-interest would the American people be convinced to </w:t>
      </w:r>
      <w:hyperlink r:id="rId46" w:history="1">
        <w:r w:rsidRPr="00DD78C5">
          <w:rPr>
            <w:rStyle w:val="Hyperlink"/>
            <w:sz w:val="16"/>
          </w:rPr>
          <w:t>support</w:t>
        </w:r>
      </w:hyperlink>
      <w:r w:rsidRPr="00DD78C5">
        <w:rPr>
          <w:sz w:val="16"/>
        </w:rPr>
        <w:t xml:space="preserve"> this </w:t>
      </w:r>
      <w:hyperlink r:id="rId47" w:history="1">
        <w:r w:rsidRPr="00DD78C5">
          <w:rPr>
            <w:rStyle w:val="Hyperlink"/>
            <w:sz w:val="16"/>
          </w:rPr>
          <w:t>whole endeavor</w:t>
        </w:r>
      </w:hyperlink>
      <w:r w:rsidRPr="00DD78C5">
        <w:rPr>
          <w:sz w:val="16"/>
        </w:rPr>
        <w:t xml:space="preserve"> anyway? Well </w:t>
      </w:r>
      <w:r w:rsidRPr="00144272">
        <w:rPr>
          <w:rStyle w:val="StyleUnderline"/>
        </w:rPr>
        <w:t xml:space="preserve">before Trump, U.S. foreign policy had to navigate between rival critiques, from Americans insisting that the international order was a hopelessly idealistic project with little in it for them and foreign critics who saw it as a euphemism for American hegemony. Partisan debates aside, past presidents never received an outpouring of popular support when contemplating intervention in the </w:t>
      </w:r>
      <w:hyperlink r:id="rId48" w:history="1">
        <w:r w:rsidRPr="00144272">
          <w:rPr>
            <w:rStyle w:val="StyleUnderline"/>
          </w:rPr>
          <w:t>Balkans</w:t>
        </w:r>
      </w:hyperlink>
      <w:r w:rsidRPr="00144272">
        <w:rPr>
          <w:rStyle w:val="StyleUnderline"/>
        </w:rPr>
        <w:t xml:space="preserve">, or </w:t>
      </w:r>
      <w:hyperlink r:id="rId49" w:history="1">
        <w:r w:rsidRPr="00144272">
          <w:rPr>
            <w:rStyle w:val="StyleUnderline"/>
          </w:rPr>
          <w:t>Syria</w:t>
        </w:r>
      </w:hyperlink>
      <w:r w:rsidRPr="00144272">
        <w:rPr>
          <w:rStyle w:val="StyleUnderline"/>
        </w:rPr>
        <w:t>, or anywhere else where they couldn’t articulate a clear threat to American security. Similarly, there was never a consensus, even in Washington, on how to respond to Russian aggression against non-allies situated on the periphery of Western institutions, whether Georgia in 2008 or Ukraine in 2014.</w:t>
      </w:r>
      <w:r w:rsidRPr="00DD78C5">
        <w:rPr>
          <w:sz w:val="16"/>
        </w:rPr>
        <w:t xml:space="preserve"> It was, in other words, far from clear that voters were willing to shoulder the cost of compelling countries like Russia to accept the version of the international order that the United States was offering them. In pushing confidently ahead with a geopolitical project that saw its success peak in the year 2000, policymakers were bound to run into trouble eventually. Appeals to an idealized past serve to bolster the argument that if only the president – Obama, Trump, or both, depending on your politics – had not abandoned America’s </w:t>
      </w:r>
      <w:hyperlink r:id="rId50" w:history="1">
        <w:r w:rsidRPr="00DD78C5">
          <w:rPr>
            <w:rStyle w:val="Hyperlink"/>
            <w:sz w:val="16"/>
          </w:rPr>
          <w:t>commitment to global leadership</w:t>
        </w:r>
      </w:hyperlink>
      <w:r w:rsidRPr="00DD78C5">
        <w:rPr>
          <w:sz w:val="16"/>
        </w:rPr>
        <w:t xml:space="preserve"> the world’s current crises could have been avoided. The implicit premise is that were Washington to recommit to its previous foreign policy vision, the world would fall in line. Difficult disagreements about matching America’s geopolitical ambitions to its resources would resolve themselves without any insurmountable objections from voters or foreign leaders. S</w:t>
      </w:r>
      <w:r w:rsidRPr="00144272">
        <w:rPr>
          <w:rStyle w:val="StyleUnderline"/>
        </w:rPr>
        <w:t>yria’s civil war could be resolved like Bosnia’s eventually was, rather than any one of the countless other civil wars Washington couldn’t, or didn’t ever attempt to</w:t>
      </w:r>
      <w:r w:rsidRPr="00DD78C5">
        <w:rPr>
          <w:sz w:val="16"/>
        </w:rPr>
        <w:t xml:space="preserve">, solve. One need not know the solutions to these challenges to see that they won’t be found in recreating a short-lived moment of post-Cold War confidence. Figuring out what </w:t>
      </w:r>
      <w:hyperlink r:id="rId51" w:history="1">
        <w:r w:rsidRPr="00DD78C5">
          <w:rPr>
            <w:rStyle w:val="Hyperlink"/>
            <w:sz w:val="16"/>
          </w:rPr>
          <w:t>comes next</w:t>
        </w:r>
      </w:hyperlink>
      <w:r w:rsidRPr="00DD78C5">
        <w:rPr>
          <w:sz w:val="16"/>
        </w:rPr>
        <w:t xml:space="preserve"> requires looking at the recent past as a cautionary tale as well as a template. And recognizing that, whatever </w:t>
      </w:r>
      <w:hyperlink r:id="rId52" w:history="1">
        <w:r w:rsidRPr="00DD78C5">
          <w:rPr>
            <w:rStyle w:val="Hyperlink"/>
            <w:sz w:val="16"/>
          </w:rPr>
          <w:t>solutions emerge</w:t>
        </w:r>
      </w:hyperlink>
      <w:r w:rsidRPr="00DD78C5">
        <w:rPr>
          <w:sz w:val="16"/>
        </w:rPr>
        <w:t>, they will almost certainly prove more compelling – both at home and abroad – presented as a revised vision for a more stable and just world than as a return to an era whose virtues are more apparent to op-ed writers than anyone else.</w:t>
      </w:r>
    </w:p>
    <w:p w:rsidR="00AD2FC7" w:rsidRPr="00207972" w:rsidRDefault="00AD2FC7" w:rsidP="00AD2FC7"/>
    <w:p w:rsidR="00AD2FC7" w:rsidRDefault="00AD2FC7" w:rsidP="00AD2FC7">
      <w:pPr>
        <w:pStyle w:val="Heading4"/>
      </w:pPr>
      <w:r>
        <w:t xml:space="preserve">Trump makes the </w:t>
      </w:r>
      <w:r w:rsidRPr="00660E12">
        <w:rPr>
          <w:u w:val="single"/>
        </w:rPr>
        <w:t>pursuit of hegemony unsustainable</w:t>
      </w:r>
      <w:r>
        <w:t xml:space="preserve"> – his America first agenda undermines the validity of </w:t>
      </w:r>
      <w:r w:rsidRPr="00660E12">
        <w:rPr>
          <w:u w:val="single"/>
        </w:rPr>
        <w:t>liberal institutions</w:t>
      </w:r>
      <w:r>
        <w:t xml:space="preserve"> and </w:t>
      </w:r>
      <w:r w:rsidRPr="00660E12">
        <w:rPr>
          <w:u w:val="single"/>
        </w:rPr>
        <w:t>military deterrence</w:t>
      </w:r>
    </w:p>
    <w:p w:rsidR="00AD2FC7" w:rsidRPr="008807CC" w:rsidRDefault="00AD2FC7" w:rsidP="00AD2FC7">
      <w:pPr>
        <w:rPr>
          <w:rStyle w:val="Style13ptBold"/>
        </w:rPr>
      </w:pPr>
      <w:r>
        <w:rPr>
          <w:rStyle w:val="Style13ptBold"/>
        </w:rPr>
        <w:t>Kagan ’18</w:t>
      </w:r>
    </w:p>
    <w:p w:rsidR="00AD2FC7" w:rsidRPr="007773E7" w:rsidRDefault="00AD2FC7" w:rsidP="00AD2FC7">
      <w:r w:rsidRPr="007773E7">
        <w:t>(</w:t>
      </w:r>
      <w:r>
        <w:t xml:space="preserve">Robert Kagan, </w:t>
      </w:r>
      <w:r w:rsidRPr="00B751D6">
        <w:t>Stephen &amp; Barbara Friedman Senior Fellow</w:t>
      </w:r>
      <w:r>
        <w:t>, “</w:t>
      </w:r>
      <w:r w:rsidRPr="00B751D6">
        <w:t>Trump’s America does not care</w:t>
      </w:r>
      <w:r>
        <w:t xml:space="preserve">”, </w:t>
      </w:r>
      <w:hyperlink r:id="rId53" w:history="1">
        <w:r w:rsidRPr="00FB4BD9">
          <w:rPr>
            <w:rStyle w:val="Hyperlink"/>
          </w:rPr>
          <w:t>https://www.brookings.edu/blog/order-from-chaos/2018/06/17/trumps-america-does-not-care/</w:t>
        </w:r>
      </w:hyperlink>
      <w:r>
        <w:t>, Date Accessed: 7/10/18, //EY</w:t>
      </w:r>
      <w:r w:rsidRPr="007773E7">
        <w:t>)</w:t>
      </w:r>
    </w:p>
    <w:p w:rsidR="00AD2FC7" w:rsidRDefault="00AD2FC7" w:rsidP="00AD2FC7">
      <w:r w:rsidRPr="007773E7">
        <w:rPr>
          <w:rStyle w:val="StyleUnderline"/>
        </w:rPr>
        <w:t xml:space="preserve">Since the end of the Cold War, it has widely been assumed that U.S. foreign policy would follow one of two courses: Either the United States would continue as primary defender of the international order it created after World War II, or it would pull back from overseas commitments, shed global responsibilities, turn inward and begin transitioning to a post- </w:t>
      </w:r>
      <w:r w:rsidRPr="007773E7">
        <w:rPr>
          <w:rStyle w:val="StyleUnderline"/>
        </w:rPr>
        <w:softHyphen/>
        <w:t xml:space="preserve">American world. </w:t>
      </w:r>
      <w:r w:rsidRPr="007773E7">
        <w:t>The second approach was where U.S. foreign policy seemed headed under President Barack Obama, and</w:t>
      </w:r>
      <w:r w:rsidRPr="007773E7">
        <w:rPr>
          <w:rStyle w:val="StyleUnderline"/>
        </w:rPr>
        <w:t xml:space="preserve"> </w:t>
      </w:r>
      <w:r w:rsidRPr="007773E7">
        <w:rPr>
          <w:rStyle w:val="Emphasis"/>
        </w:rPr>
        <w:t>most saw the election of Donald Trump as another step toward withdrawal. It turns out there was a third option: the United States as rogue superpower, neither isolationist nor internationalist, neither withdrawing nor in decline, but active, powerful and entirely out for itself</w:t>
      </w:r>
      <w:r w:rsidRPr="007773E7">
        <w:rPr>
          <w:rStyle w:val="StyleUnderline"/>
        </w:rPr>
        <w:t xml:space="preserve">. In recent months, </w:t>
      </w:r>
      <w:r w:rsidRPr="00903EA7">
        <w:rPr>
          <w:rStyle w:val="Emphasis"/>
        </w:rPr>
        <w:t>on trade, Iran, NATO defense spending and perhaps even North Korea,</w:t>
      </w:r>
      <w:r w:rsidRPr="007773E7">
        <w:rPr>
          <w:rStyle w:val="StyleUnderline"/>
        </w:rPr>
        <w:t xml:space="preserve"> President Trump has shown </w:t>
      </w:r>
      <w:r w:rsidRPr="00934993">
        <w:rPr>
          <w:rStyle w:val="Emphasis"/>
        </w:rPr>
        <w:t>that a president willing to throw off the moral, ideological and strategic constraints that limited U.S. action in the past can bend this intractable world to his will</w:t>
      </w:r>
      <w:r w:rsidRPr="00903EA7">
        <w:rPr>
          <w:rStyle w:val="StyleUnderline"/>
        </w:rPr>
        <w:t xml:space="preserve">, at least for a while. </w:t>
      </w:r>
      <w:r w:rsidRPr="007773E7">
        <w:t xml:space="preserve">Trump is not merely neglecting the liberal world order; he is milking it for narrow gain, rapidly destroying the trust and sense of common purpose that have held it together and prevented international chaos for seven decades. </w:t>
      </w:r>
      <w:r w:rsidRPr="00CA0595">
        <w:rPr>
          <w:rStyle w:val="StyleUnderline"/>
        </w:rPr>
        <w:t>The successes he is scoring—if they are successes—derive from his willingness to do what past presidents have refused to do: exploit the great disparities of power built into the postwar order, at the expense of the United States’ allies and partners</w:t>
      </w:r>
      <w:r w:rsidRPr="007773E7">
        <w:t xml:space="preserve">. At the core of that order was a grand bargain. </w:t>
      </w:r>
      <w:r w:rsidRPr="006E665B">
        <w:rPr>
          <w:rStyle w:val="StyleUnderline"/>
        </w:rPr>
        <w:t>To ensure the global peace that Americans sought after being pulled into two</w:t>
      </w:r>
      <w:r w:rsidRPr="007773E7">
        <w:t xml:space="preserve"> world wars, </w:t>
      </w:r>
      <w:r w:rsidRPr="006E665B">
        <w:rPr>
          <w:rStyle w:val="StyleUnderline"/>
        </w:rPr>
        <w:t>the United States became the main provider of security in Europe and East Asia</w:t>
      </w:r>
      <w:r w:rsidRPr="007773E7">
        <w:t xml:space="preserve">. </w:t>
      </w:r>
      <w:r w:rsidRPr="006E665B">
        <w:rPr>
          <w:rStyle w:val="StyleUnderline"/>
        </w:rPr>
        <w:t>In Europe, the U.S. security guarantee made European integration possible and provided political, economic and psychological safeguards</w:t>
      </w:r>
      <w:r w:rsidRPr="007773E7">
        <w:t xml:space="preserve"> against a return to the continent’s destructive past. </w:t>
      </w:r>
      <w:r w:rsidRPr="006E665B">
        <w:rPr>
          <w:rStyle w:val="StyleUnderline"/>
        </w:rPr>
        <w:t>In East Asia, the American guarantee ended the cycle of conflict that had embroiled Japan and China</w:t>
      </w:r>
      <w:r w:rsidRPr="007773E7">
        <w:t xml:space="preserve"> and their neighbors in almost constant warfare since the late 19th century. The security bargain had an economic dimension. </w:t>
      </w:r>
      <w:r w:rsidRPr="006E665B">
        <w:rPr>
          <w:rStyle w:val="Emphasis"/>
        </w:rPr>
        <w:t>The allies could spend less on defense and more on strengthening their economies and social welfare systems.</w:t>
      </w:r>
      <w:r w:rsidRPr="007773E7">
        <w:t xml:space="preserve"> This, too, was in line with American goals. </w:t>
      </w:r>
      <w:r w:rsidRPr="00CA0595">
        <w:rPr>
          <w:rStyle w:val="StyleUnderline"/>
        </w:rPr>
        <w:t>The United States wanted allied economies to be strong, to counter extremism on both the left and right, and to prevent the arms races and geopolitical competitions that had led to past wars. The United States would not insist on winning every economic contest or every trade deal</w:t>
      </w:r>
      <w:r w:rsidRPr="00E76F69">
        <w:t xml:space="preserve">. The perception by the other powers that they had a reasonably fair chance to succeed economically and sometimes even to surpass the United States—as Japan, Germany and other nations did at various times—was part of the glue that held the order together. </w:t>
      </w:r>
      <w:r w:rsidRPr="00E13784">
        <w:rPr>
          <w:rStyle w:val="Emphasis"/>
        </w:rPr>
        <w:t>This bargain was the foundation of a liberal world order that benefited all participants, including the United States</w:t>
      </w:r>
      <w:r w:rsidRPr="007773E7">
        <w:t xml:space="preserve">. But it left the United States’ allies vulnerable, and they remain vulnerable today. </w:t>
      </w:r>
      <w:r w:rsidRPr="00E13784">
        <w:rPr>
          <w:rStyle w:val="StyleUnderline"/>
        </w:rPr>
        <w:t>They count on the American security guarantee and on access to the United States’ vast market—its prosperous consumers, financial institutions and innovative entrepreneurs.</w:t>
      </w:r>
      <w:r w:rsidRPr="007773E7">
        <w:t xml:space="preserve"> In the past, U.S. presidents were unwilling to exploit this leverage. </w:t>
      </w:r>
      <w:r w:rsidRPr="00E13784">
        <w:rPr>
          <w:rStyle w:val="StyleUnderline"/>
        </w:rPr>
        <w:t xml:space="preserve">They believed the United States had a stake in upholding the liberal world order, even if it meant abiding by or paying lip service to international rules and institutions to provide reassurance. </w:t>
      </w:r>
      <w:r w:rsidRPr="00E13784">
        <w:rPr>
          <w:rStyle w:val="Emphasis"/>
        </w:rPr>
        <w:t xml:space="preserve">The alternative was a return to the great-power clashes of the past from which the United States could never hope to remain uninvolved. </w:t>
      </w:r>
      <w:r w:rsidRPr="007773E7">
        <w:t xml:space="preserve">To avoid a world of war and chaos, the United States was, up to a point, willing to play Gulliver tied down by the Lilliputians’ ropes, in the interest of reassuring and binding the democratic community together. Europeans and others may have found the United States selfish and overbearing, too eager to use force and too willing to pursue its goals unilaterally, but even President George W. Bush’s America cared about them, if only because Americans had learned through painful experience that they had no choice but to care. </w:t>
      </w:r>
      <w:r w:rsidRPr="00995D1B">
        <w:rPr>
          <w:rStyle w:val="StyleUnderline"/>
        </w:rPr>
        <w:t xml:space="preserve">The United States’ allies are about to find out what real </w:t>
      </w:r>
      <w:r w:rsidRPr="00995D1B">
        <w:rPr>
          <w:rStyle w:val="Emphasis"/>
        </w:rPr>
        <w:t>unilateralism looks like and what the real exercise of U.S. hegemony feels like, because Trump’s America does not care.</w:t>
      </w:r>
      <w:r w:rsidRPr="007773E7">
        <w:t xml:space="preserve"> </w:t>
      </w:r>
      <w:r w:rsidRPr="00995D1B">
        <w:rPr>
          <w:rStyle w:val="StyleUnderline"/>
        </w:rPr>
        <w:t xml:space="preserve">It is unencumbered by historical memory. It recognizes no moral, political or strategic commitments. It feels free to pursue objectives without regard to the effect on allies or, for that matter, the </w:t>
      </w:r>
      <w:r w:rsidRPr="0045470C">
        <w:rPr>
          <w:rStyle w:val="StyleUnderline"/>
        </w:rPr>
        <w:t>world. It has no sense of responsibility to anything beyond itself.</w:t>
      </w:r>
      <w:r w:rsidRPr="007773E7">
        <w:t xml:space="preserve"> Is this what the American people want? Maybe. </w:t>
      </w:r>
      <w:r w:rsidRPr="0045470C">
        <w:rPr>
          <w:rStyle w:val="StyleUnderline"/>
        </w:rPr>
        <w:t>Many these days call for greater realism and less idealism in U.S. foreign policy.</w:t>
      </w:r>
      <w:r w:rsidRPr="007773E7">
        <w:t xml:space="preserve"> Here it is. </w:t>
      </w:r>
      <w:r w:rsidRPr="0045470C">
        <w:rPr>
          <w:rStyle w:val="Emphasis"/>
        </w:rPr>
        <w:t xml:space="preserve">Trump’s policies are pure realism, devoid of ideals and sentiment, pursuing a narrow “national interest” defined strictly in terms of dollars and cents and defense against foreign attack. </w:t>
      </w:r>
      <w:r w:rsidRPr="007773E7">
        <w:t xml:space="preserve">Trump’s world is a struggle of all-against-all. There are no relationships based on common values. There are merely transactions determined by power. </w:t>
      </w:r>
      <w:r w:rsidRPr="0045470C">
        <w:rPr>
          <w:rStyle w:val="Emphasis"/>
        </w:rPr>
        <w:t>It is the world that a century ago brought us two world wars</w:t>
      </w:r>
      <w:r w:rsidRPr="0045470C">
        <w:rPr>
          <w:rStyle w:val="StyleUnderline"/>
        </w:rPr>
        <w:t>. The United States’ adversaries will do well in this world, for Trump’s America does not want war. It will accommodate powers that can harm it. It will pay them the respect they crave and grant them their spheres of interest</w:t>
      </w:r>
      <w:r w:rsidRPr="0045470C">
        <w:rPr>
          <w:rStyle w:val="Emphasis"/>
        </w:rPr>
        <w:t>. Those that depend on the United States, meanwhile, will be treated with disdain, pushed around and used as pawns.</w:t>
      </w:r>
      <w:r w:rsidRPr="007773E7">
        <w:t xml:space="preserve"> At times, they will be hostages to be traded for U.S. gain. The </w:t>
      </w:r>
      <w:r w:rsidRPr="00ED6027">
        <w:rPr>
          <w:rStyle w:val="StyleUnderline"/>
        </w:rPr>
        <w:t>United States and the postwar liberal order protected them and helped them prosper, but it also left them vulnerable to any American leader willing to offer them up as sacrifices to appease aggressors.</w:t>
      </w:r>
      <w:r w:rsidRPr="007773E7">
        <w:t xml:space="preserve"> That is a kind of realism, too. The United States rejected this approach to the world after 1945, choosing instead to take a broad, “enlightened” view of its interests. It built and defended a world order premised on the idea that Americans would be safe only if democratic and liberal values were safe. It regarded its interests and ideals as intimately bound together, its democratic alliances as permanent. But that was a choice. </w:t>
      </w:r>
      <w:r w:rsidRPr="00AD721F">
        <w:rPr>
          <w:rStyle w:val="StyleUnderline"/>
        </w:rPr>
        <w:t>The United States, with all its great power, could have gone in a different direction. Now it appears to have done so.</w:t>
      </w:r>
    </w:p>
    <w:p w:rsidR="00AD2FC7" w:rsidRDefault="00AD2FC7" w:rsidP="00AD2FC7">
      <w:pPr>
        <w:pStyle w:val="Heading4"/>
      </w:pPr>
      <w:r>
        <w:t>Trump’s shifted policy to illiberal hegemony with a focus on military spending the threatens the global order</w:t>
      </w:r>
    </w:p>
    <w:p w:rsidR="00AD2FC7" w:rsidRPr="00CB51E2" w:rsidRDefault="00AD2FC7" w:rsidP="00AD2FC7">
      <w:r w:rsidRPr="00630C99">
        <w:rPr>
          <w:rStyle w:val="Style13ptBold"/>
        </w:rPr>
        <w:t>Posen 2018</w:t>
      </w:r>
      <w:r>
        <w:t>, Barry Posen- Ford International Professor of Political Science at MIT Director of the MIT Security Studies Program. (“T</w:t>
      </w:r>
      <w:r w:rsidRPr="00C82EAF">
        <w:t>he rise of illiberal hegemony: Trump's surprising grand strategy. Foreign Affairs, 97(2), 20-27. Retrieved from https://search.proquest.com/docview/2009155944?accountid=35396</w:t>
      </w:r>
      <w:r>
        <w:t>.)//JMS</w:t>
      </w:r>
    </w:p>
    <w:p w:rsidR="00AD2FC7" w:rsidRDefault="00AD2FC7" w:rsidP="00AD2FC7">
      <w:pPr>
        <w:rPr>
          <w:sz w:val="16"/>
        </w:rPr>
      </w:pPr>
      <w:r w:rsidRPr="0069384A">
        <w:rPr>
          <w:sz w:val="16"/>
        </w:rPr>
        <w:t xml:space="preserve">Yet </w:t>
      </w:r>
      <w:r w:rsidRPr="00930B18">
        <w:rPr>
          <w:rStyle w:val="StyleUnderline"/>
        </w:rPr>
        <w:t>Trump has deviated from traditional U.S. grand strategy</w:t>
      </w:r>
      <w:r w:rsidRPr="0069384A">
        <w:rPr>
          <w:sz w:val="16"/>
        </w:rPr>
        <w:t xml:space="preserve"> in one important respect. Since at least the end of the Cold War, Democratic and Republican administrations alike have pursued a grand strategy that scholars have called "liberal hegemony." It was hegemonic in that the United States aimed to be the most powerful state in the world by a wide margin, and it was liberal in that the United States sought to transform the international system into a </w:t>
      </w:r>
      <w:proofErr w:type="spellStart"/>
      <w:r w:rsidRPr="0069384A">
        <w:rPr>
          <w:sz w:val="16"/>
        </w:rPr>
        <w:t>rulesbased</w:t>
      </w:r>
      <w:proofErr w:type="spellEnd"/>
      <w:r w:rsidRPr="0069384A">
        <w:rPr>
          <w:sz w:val="16"/>
        </w:rPr>
        <w:t xml:space="preserve"> order regulated by multilateral institutions and transform other states into market-oriented democracies freely trading with one another. Breaking with his predecessors, </w:t>
      </w:r>
      <w:r w:rsidRPr="00930B18">
        <w:rPr>
          <w:rStyle w:val="StyleUnderline"/>
        </w:rPr>
        <w:t>Trump has taken much of the "liberal" out of "liberal hegemony." He still seeks to retain the United States' superior economic and military capability and role as security arbiter for most regions of the world, but he has chosen to forgo the export of democracy and abstain from many multilateral trade agreements.</w:t>
      </w:r>
      <w:r w:rsidRPr="0069384A">
        <w:rPr>
          <w:sz w:val="16"/>
        </w:rPr>
        <w:t xml:space="preserve"> In other words, </w:t>
      </w:r>
      <w:r w:rsidRPr="00930B18">
        <w:rPr>
          <w:rStyle w:val="StyleUnderline"/>
        </w:rPr>
        <w:t>Trump has ushered in an entirely new U.S. grand strategy: illiberal hegemony.</w:t>
      </w:r>
      <w:r>
        <w:rPr>
          <w:rStyle w:val="StyleUnderline"/>
        </w:rPr>
        <w:t xml:space="preserve"> </w:t>
      </w:r>
      <w:r w:rsidRPr="0069384A">
        <w:rPr>
          <w:sz w:val="16"/>
        </w:rPr>
        <w:t xml:space="preserve">NO DOVE </w:t>
      </w:r>
      <w:r w:rsidRPr="00930B18">
        <w:rPr>
          <w:rStyle w:val="StyleUnderline"/>
        </w:rPr>
        <w:t>Grand strategy is a slippery concept</w:t>
      </w:r>
      <w:r w:rsidRPr="0069384A">
        <w:rPr>
          <w:sz w:val="16"/>
        </w:rPr>
        <w:t>, and for those attempting to divine the Trump administration's, its National Security Strategy-a word salad of a document-yields little insight. The better way to understand Trump's approach to the world is to look at a year's worth of actual policies. For all the talk of avoiding foreign adventurism and entanglements, in practice</w:t>
      </w:r>
      <w:r w:rsidRPr="005B33D7">
        <w:rPr>
          <w:rStyle w:val="StyleUnderline"/>
        </w:rPr>
        <w:t>, his administration has remained committed to geopolitical competition with the world's greatest military powers and to the formal and informal alliances it inherited. It has threatened new wars to hinder the emergence of new nuclear weapons states</w:t>
      </w:r>
      <w:r w:rsidRPr="0069384A">
        <w:rPr>
          <w:sz w:val="16"/>
        </w:rPr>
        <w:t xml:space="preserve">, as did its predecessors; </w:t>
      </w:r>
      <w:r w:rsidRPr="005B33D7">
        <w:rPr>
          <w:rStyle w:val="StyleUnderline"/>
        </w:rPr>
        <w:t xml:space="preserve">it has pursued </w:t>
      </w:r>
      <w:r w:rsidRPr="005B33D7">
        <w:rPr>
          <w:rStyle w:val="Emphasis"/>
        </w:rPr>
        <w:t>ongoing wars</w:t>
      </w:r>
      <w:r w:rsidRPr="005B33D7">
        <w:rPr>
          <w:rStyle w:val="StyleUnderline"/>
        </w:rPr>
        <w:t xml:space="preserve"> against the Taliban in Afghanistan and the Islamic State</w:t>
      </w:r>
      <w:r w:rsidRPr="0069384A">
        <w:rPr>
          <w:sz w:val="16"/>
        </w:rPr>
        <w:t xml:space="preserve"> (or </w:t>
      </w:r>
      <w:proofErr w:type="spellStart"/>
      <w:r w:rsidRPr="0069384A">
        <w:rPr>
          <w:sz w:val="16"/>
        </w:rPr>
        <w:t>isis</w:t>
      </w:r>
      <w:proofErr w:type="spellEnd"/>
      <w:r w:rsidRPr="0069384A">
        <w:rPr>
          <w:sz w:val="16"/>
        </w:rPr>
        <w:t xml:space="preserve">) in Iraq and Syria </w:t>
      </w:r>
      <w:r w:rsidRPr="005B33D7">
        <w:rPr>
          <w:rStyle w:val="StyleUnderline"/>
        </w:rPr>
        <w:t xml:space="preserve">with </w:t>
      </w:r>
      <w:r w:rsidRPr="005B33D7">
        <w:rPr>
          <w:rStyle w:val="Emphasis"/>
        </w:rPr>
        <w:t>more resources and more violence</w:t>
      </w:r>
      <w:r w:rsidRPr="005B33D7">
        <w:rPr>
          <w:rStyle w:val="StyleUnderline"/>
        </w:rPr>
        <w:t xml:space="preserve"> than its predecessors. It has also announced plans to </w:t>
      </w:r>
      <w:r w:rsidRPr="005B33D7">
        <w:rPr>
          <w:rStyle w:val="Emphasis"/>
        </w:rPr>
        <w:t>invest even more money in the Department of Defense</w:t>
      </w:r>
      <w:r w:rsidRPr="005B33D7">
        <w:rPr>
          <w:rStyle w:val="StyleUnderline"/>
        </w:rPr>
        <w:t>, the budget of which still outstrips that of all of the United States' competitors' militaries combined</w:t>
      </w:r>
      <w:r w:rsidRPr="0069384A">
        <w:rPr>
          <w:sz w:val="16"/>
        </w:rPr>
        <w:t xml:space="preserve">. When it comes to alliances, it may at first glance seem as if </w:t>
      </w:r>
      <w:r w:rsidRPr="003478C7">
        <w:rPr>
          <w:rStyle w:val="StyleUnderline"/>
        </w:rPr>
        <w:t>Trump</w:t>
      </w:r>
      <w:r w:rsidRPr="0069384A">
        <w:rPr>
          <w:sz w:val="16"/>
        </w:rPr>
        <w:t xml:space="preserve"> has deviated from tradition. As a candidate, he regularly </w:t>
      </w:r>
      <w:r w:rsidRPr="003478C7">
        <w:rPr>
          <w:rStyle w:val="StyleUnderline"/>
        </w:rPr>
        <w:t>complained about the failure of U.S. allies</w:t>
      </w:r>
      <w:r w:rsidRPr="0069384A">
        <w:rPr>
          <w:sz w:val="16"/>
        </w:rPr>
        <w:t xml:space="preserve">, especially those in </w:t>
      </w:r>
      <w:proofErr w:type="spellStart"/>
      <w:r w:rsidRPr="0069384A">
        <w:rPr>
          <w:sz w:val="16"/>
        </w:rPr>
        <w:t>nato</w:t>
      </w:r>
      <w:proofErr w:type="spellEnd"/>
      <w:r w:rsidRPr="0069384A">
        <w:rPr>
          <w:sz w:val="16"/>
        </w:rPr>
        <w:t xml:space="preserve">, to share the burden of collective defense. However uninformed these objections were, they were entirely fair; for two decades, the defense contributions of the European states in </w:t>
      </w:r>
      <w:proofErr w:type="spellStart"/>
      <w:r w:rsidRPr="0069384A">
        <w:rPr>
          <w:sz w:val="16"/>
        </w:rPr>
        <w:t>nato</w:t>
      </w:r>
      <w:proofErr w:type="spellEnd"/>
      <w:r w:rsidRPr="0069384A">
        <w:rPr>
          <w:sz w:val="16"/>
        </w:rPr>
        <w:t xml:space="preserve"> have fallen short of the alliance's own guidelines. Alliance partisans on both sides of the Atlantic find complaints about burden sharing irksome not only because they ring true but also because they secretly find them unimportant. The actual production of combat power pales in comparison to the political goal of gluing the United States to Europe, no matter what. Thus the handwringing when Trump attended the May 2017 </w:t>
      </w:r>
      <w:proofErr w:type="spellStart"/>
      <w:r w:rsidRPr="0069384A">
        <w:rPr>
          <w:sz w:val="16"/>
        </w:rPr>
        <w:t>nato</w:t>
      </w:r>
      <w:proofErr w:type="spellEnd"/>
      <w:r w:rsidRPr="0069384A">
        <w:rPr>
          <w:sz w:val="16"/>
        </w:rPr>
        <w:t xml:space="preserve"> summit and pointedly failed to mention Article 5, the treaty's mutual-defense provision, an omission that suggested that the United States might not remain the final arbiter of all strategic disputes across Europe. But Trump backtracked within weeks, and all the while, the United States has continued to go about its ally-reassurance business as if nothing has changed. Few Americans have heard of the European Reassurance Initiative. One would be forgiven for thinking that the nearly 100,000 U.S. troops that remained deployed in Europe after the end of the Cold War would have provided enough reassurance, but after the Russian invasion of Ukraine in 2014, the allies clamored for still more reassurance, and so was born this new initiative. The </w:t>
      </w:r>
      <w:proofErr w:type="spellStart"/>
      <w:r w:rsidRPr="0069384A">
        <w:rPr>
          <w:sz w:val="16"/>
        </w:rPr>
        <w:t>eri</w:t>
      </w:r>
      <w:proofErr w:type="spellEnd"/>
      <w:r w:rsidRPr="0069384A">
        <w:rPr>
          <w:sz w:val="16"/>
        </w:rPr>
        <w:t xml:space="preserve"> is funded not in the regular U.S. defense budget but in the Overseas Contingency Operations appropriation-the "spend whatever it takes without much oversight" fund originally approved by Congress for the global war on terrorism. The </w:t>
      </w:r>
      <w:proofErr w:type="spellStart"/>
      <w:r w:rsidRPr="0069384A">
        <w:rPr>
          <w:sz w:val="16"/>
        </w:rPr>
        <w:t>eri</w:t>
      </w:r>
      <w:proofErr w:type="spellEnd"/>
      <w:r w:rsidRPr="0069384A">
        <w:rPr>
          <w:sz w:val="16"/>
        </w:rPr>
        <w:t xml:space="preserve"> has paid for increased U.S. military exercises in eastern Europe, improved military infrastructure across that region, outright gifts of equipment to Ukraine, and new stockpiles of U.S. equipment in Europe adequate to equip a U.S. armored division in case of emergency. At the end of 2017, Washington announced that for the first time, it would sell particularly lethal antitank guided missiles to Ukraine. So far, the U.S. government has spent or planned to spend $10 billion on the </w:t>
      </w:r>
      <w:proofErr w:type="spellStart"/>
      <w:r w:rsidRPr="0069384A">
        <w:rPr>
          <w:sz w:val="16"/>
        </w:rPr>
        <w:t>eri</w:t>
      </w:r>
      <w:proofErr w:type="spellEnd"/>
      <w:r w:rsidRPr="0069384A">
        <w:rPr>
          <w:sz w:val="16"/>
        </w:rPr>
        <w:t xml:space="preserve">, and in its budget for the 2018 fiscal year, the Trump administration increased the funding by nearly $1.5 billion. Meanwhile, all the planned new exercises and deployments in eastern Europe are proceeding apace. The U.S. military commitment to </w:t>
      </w:r>
      <w:proofErr w:type="spellStart"/>
      <w:r w:rsidRPr="0069384A">
        <w:rPr>
          <w:sz w:val="16"/>
        </w:rPr>
        <w:t>nato</w:t>
      </w:r>
      <w:proofErr w:type="spellEnd"/>
      <w:r w:rsidRPr="0069384A">
        <w:rPr>
          <w:sz w:val="16"/>
        </w:rPr>
        <w:t xml:space="preserve"> remains strong, and the allies are adding just enough new money to their own defense plans to placate the president. In other words, it's business as usual. In Asia, the United States appears, if anything, to be more militarily active than it was during the Obama administration, which announced a "pivot" to the region. Trump's main preoccupation is with the maturation of North Korea's nuclear weapons program-a focus at odds with his campaign musings about independent nuclear forces for Japan and South Korea. In an effort to freeze and ultimately reverse North Korea's program, he has threatened the use of military force, saying last September, for example, "The United States has great strength and patience, but if it is forced to defend itself or its allies, we will have no choice but to totally destroy North Korea." Although it is difficult to tell if Pyongyang takes such threats seriously, Washington's foreign policy elite certainly does, and many fear that war by accident or design is now much more likely. The Pentagon has backed up these threats with more frequent military maneuvers, including sending long-range strategic bombers on sorties over the Korean Peninsula. At the same time, the administration has tried to put economic pressure on North Korea, attempting to convince China to cut off the flow of critical materials to the country, especially oil. Across the Pacific, the U.S. Navy continues to sustain a frenetic pace of operations-about 160 bilateral and multilateral exercises per year. In July, the United States conducted the annual Malabar exercise with India and Japan, bringing together aircraft carriers from all three countries for the first time. In November, it assembled an unusual flotilla of three aircraft carriers off the Korean Peninsula during Trump's visit to Asia. Beginning in May 2017, the navy increased the frequency of its </w:t>
      </w:r>
      <w:proofErr w:type="spellStart"/>
      <w:r w:rsidRPr="0069384A">
        <w:rPr>
          <w:sz w:val="16"/>
        </w:rPr>
        <w:t>freedomof</w:t>
      </w:r>
      <w:proofErr w:type="spellEnd"/>
      <w:r w:rsidRPr="0069384A">
        <w:rPr>
          <w:sz w:val="16"/>
        </w:rPr>
        <w:t xml:space="preserve">-navigation operations, or </w:t>
      </w:r>
      <w:proofErr w:type="spellStart"/>
      <w:r w:rsidRPr="0069384A">
        <w:rPr>
          <w:sz w:val="16"/>
        </w:rPr>
        <w:t>fonops</w:t>
      </w:r>
      <w:proofErr w:type="spellEnd"/>
      <w:r w:rsidRPr="0069384A">
        <w:rPr>
          <w:sz w:val="16"/>
        </w:rPr>
        <w:t xml:space="preserve">, in which its ships patrol parts of the South China Sea claimed by China. So busy is the U.S. Navy, in fact, that in 2017 alone, its Seventh Fleet, based in Japan, experienced an unprecedented four ship collisions, one grounding, and one airplane crash. During his trip to Asia in November, Trump dutifully renewed U.S. security commitments, and Prime Minister Shinzo Abe of Japan seems to have decided to allow no daylight between him and the president, including on North Korea. Given Trump's litany of complaints about the unfairness of U.S. trade relationships in Asia and his effective ceding of the economic ground rules to China, one might be surprised that U.S. allies in the region are hugging this president so closely. But free security provided by a military superpower is a difficult thing to replace, and managing relations with one that sees the world in more zero-sum economic terms than usual is a small price to pay. The Trump administration has increased its military activities across the Middle East, too, in ways that should please the critics who lambasted Obama for his arm's-length approach to the region. Trump wasted no time demonstrating his intent to reverse the mistakes of the past. In April 2017, in response to evidence that the Syrian government had used chemical weapons, the U.S. Navy launched 59 cruise missiles at the air base where the attack originated. Ironically, Trump was punishing Syria for violating a redline that Obama had drawn and a chemical weapons disarmament agreement that Obama had struck with Syria, both of which Trump pilloried his predecessor for having done. Nevertheless, the point was made: there's a new sheriff in town. The Trump administration has also accelerated the war against </w:t>
      </w:r>
      <w:proofErr w:type="spellStart"/>
      <w:r w:rsidRPr="0069384A">
        <w:rPr>
          <w:sz w:val="16"/>
        </w:rPr>
        <w:t>isis</w:t>
      </w:r>
      <w:proofErr w:type="spellEnd"/>
      <w:r w:rsidRPr="0069384A">
        <w:rPr>
          <w:sz w:val="16"/>
        </w:rPr>
        <w:t xml:space="preserve">. This Pentagon does not like to share information about its activities, but according to its own figures, it appears that the United States sent more troops into Iraq and Syria, and dropped more bombs on those countries, in 2017 than in 2016. In Afghanistan, Trump, despite having mused about the mistakes of nation building during the campaign, has indulged the inexplicable compulsion of U.S. military leaders ("my generals," in his words) to not only remain in the country but also escalate the war. Thousands of additional U.S. troops have been sent to the country, and U.S. air strikes there have increased to a level not seen since 2012. Finally, the administration has signaled that it plans to confront Iran more aggressively across the Middle East. Trump himself opposed the 2015 nuclear deal with Iran, and his advisers appear eager to push back against the country, as well. In December, for example, Nikki Haley, the U.S. ambassador to the un, stood in front of debris from what she claimed was an Iranian missile and alleged that Tehran was arming rebels in Yemen, where Iran and Saudi Arabia are engaged in a proxy war. Behind the scenes, the Trump administration seems to have been at least as supportive of the Saudi intervention in Yemen as was its predecessor. The Obama administration lent its support to the Saudis in order to buy their cooperation on the Iran deal, and given that Trump despises that agreement, his backing of the Saudis can be understood only as an anti-Iran effort. Barring a war with North Korea-and the vortex of policy attention and military resources that conflict would create-it seems likely that more confrontation with Iran is in the United States' future. The Trump administration's defense budget also suggests a continued commitment to the idea of the United States as the world's policeman. Trump ran for office on the proposition that, as he put it on Twitter, "I will make our Military so big, powerful &amp; strong that no one will mess with us." Once in office, he rolled out a defense budget that comes in at roughly 20 percent more than the 2017 one; about half the increase was requested by the administration, and the other half was added by Congress. (The fate of this budget is unclear: under the Budget Control Act, these increases require the support of the Democrats, which the Republicans will need to buy with increased spending on domestic programs.) To take but one small example of its appetite for new spending, the administration has ramped up the acquisition of </w:t>
      </w:r>
      <w:proofErr w:type="spellStart"/>
      <w:r w:rsidRPr="0069384A">
        <w:rPr>
          <w:sz w:val="16"/>
        </w:rPr>
        <w:t>precisionguided</w:t>
      </w:r>
      <w:proofErr w:type="spellEnd"/>
      <w:r w:rsidRPr="0069384A">
        <w:rPr>
          <w:sz w:val="16"/>
        </w:rPr>
        <w:t xml:space="preserve"> munitions by more than 40 percent from 2016, a move that is consistent with the president's oft-stated intention to wage current military campaigns more intensively (as well as with an expectation of imminent future wars). Trump also remains committed to the trillion-dollar nuclear modernization program begun by the Obama administration. This program renews every leg of the nuclear triad-missiles, bombers, and submarines. It is based on the Cold War-era assumption that in order to credibly deter attacks against allies, </w:t>
      </w:r>
      <w:r w:rsidRPr="00FC7EB0">
        <w:rPr>
          <w:rStyle w:val="StyleUnderline"/>
        </w:rPr>
        <w:t>U.S. nuclear forces must have the ability to limit the damage of a full-scale nuclear attack, meaning the United States needs to be able to shoot first and destroy an adversary's entire nuclear arsenal before its missiles launch.</w:t>
      </w:r>
      <w:r w:rsidRPr="0069384A">
        <w:rPr>
          <w:sz w:val="16"/>
        </w:rPr>
        <w:t xml:space="preserve"> Although efforts at damage limitation are seductive, against peer nuclear powers, they are futile, since only a few of an enemy's nuclear weapons need to survive in order to do egregious damage to the United States in retaliation. In the best case, the modernization program is merely a waste of money, since </w:t>
      </w:r>
      <w:r w:rsidRPr="00D06D9B">
        <w:rPr>
          <w:rStyle w:val="StyleUnderline"/>
        </w:rPr>
        <w:t xml:space="preserve">all it does is compel U.S. competitors to modernize their own forces to ensure their ability to retaliate; in the worst case, it causes adversaries to develop itchy trigger fingers themselves, raising the risk that a crisis will escalate to nuclear war. </w:t>
      </w:r>
      <w:r w:rsidRPr="0069384A">
        <w:rPr>
          <w:sz w:val="16"/>
        </w:rPr>
        <w:t xml:space="preserve">If Trump were truly committed to America first, he would think a bit harder about the costs and risks of this strategy. PRIMACY WITHOUT A PURPOSE Hegemony is always difficult to achieve, because most states jealously guard their sovereignty and resist being told what to do. But since the end of the Cold War, the </w:t>
      </w:r>
      <w:r w:rsidRPr="00B417DE">
        <w:rPr>
          <w:rStyle w:val="StyleUnderline"/>
        </w:rPr>
        <w:t xml:space="preserve">U.S. foreign policy elite has reached the consensus that liberal hegemony is different. This type of dominance, they argue, is, with the right combination of hard and soft power, both </w:t>
      </w:r>
      <w:r w:rsidRPr="00B417DE">
        <w:rPr>
          <w:rStyle w:val="Emphasis"/>
        </w:rPr>
        <w:t>achievable and sustainable</w:t>
      </w:r>
      <w:r w:rsidRPr="004C6BB7">
        <w:rPr>
          <w:rStyle w:val="StyleUnderline"/>
        </w:rPr>
        <w:t>. International security and economic institutions, free trade, human rights, and the spread of democracy are not only values in their own right, the logic goes; they also serve to lure others to the cause. If realized, these goals would do more than legitimate the project of a U.S.-led liberal world order</w:t>
      </w:r>
      <w:r w:rsidRPr="0069384A">
        <w:rPr>
          <w:sz w:val="16"/>
        </w:rPr>
        <w:t xml:space="preserve">; they would produce a world so consonant with U.S. values and interests that </w:t>
      </w:r>
      <w:r w:rsidRPr="00D1662D">
        <w:rPr>
          <w:rStyle w:val="StyleUnderline"/>
        </w:rPr>
        <w:t>the United States would not even need to work that hard to ensure its security.</w:t>
      </w:r>
      <w:r w:rsidRPr="0069384A">
        <w:rPr>
          <w:sz w:val="16"/>
        </w:rPr>
        <w:t xml:space="preserve"> Trump has abandoned this well-worn path. He has denigrated international economic institutions, such as the World Trade Organization, which make nice scapegoats for the disruptive economic changes that have energized his political base. He has abandoned the Paris climate agreement, partly because he says it disadvantages the United States economically. Not confident that Washington can sufficiently dominate international institutions to ensure its interests, the president has withdrawn </w:t>
      </w:r>
      <w:r w:rsidRPr="00395641">
        <w:rPr>
          <w:rStyle w:val="StyleUnderline"/>
        </w:rPr>
        <w:t>from the Trans-Pacific Partnership, launched a combative renegotiation of the North American Free Trade Agreement, and let the Transatlantic Trade and Investment Partnership wither on the vine. In lieu of such agreements, Trump has declared a preference for bilateral trade arrangements, which he contends are easier to audit and enforce. Pointing out that recent U.S. efforts to build democracy abroad have been costly and unsuccessful</w:t>
      </w:r>
      <w:r w:rsidRPr="0069384A">
        <w:rPr>
          <w:sz w:val="16"/>
        </w:rPr>
        <w:t xml:space="preserve">, </w:t>
      </w:r>
      <w:r w:rsidRPr="00746021">
        <w:rPr>
          <w:rStyle w:val="Emphasis"/>
        </w:rPr>
        <w:t>Trump has also jettisoned democracy promotion as a foreign policy goal</w:t>
      </w:r>
      <w:r w:rsidRPr="0069384A">
        <w:rPr>
          <w:sz w:val="16"/>
        </w:rPr>
        <w:t xml:space="preserve">, aside from some stray tweets in support of anti-regime protesters in Iran. So far as one can tell, he cares not one whit about the liberal transformation of other societies. In Afghanistan, for example, his strategy counts not on perfecting the Afghan government but on bludgeoning the Taliban into negotiating (leaving vague what exactly the Taliban would negotiate). More generally, Trump has often praised foreign dictators, from Vladimir Putin of Russia to Rodrigo Duterte of the Philippines. His plans for more restrictive immigration and refugee policies, motivated in part by fears about terrorism, have skated uncomfortably close to outright bigotry. His grand strategy is primacy without a purpose. Such lack of concern for the kinder, gentler part of </w:t>
      </w:r>
      <w:r w:rsidRPr="00821EA6">
        <w:rPr>
          <w:rStyle w:val="StyleUnderline"/>
        </w:rPr>
        <w:t>the American hegemonic project infuriates its latter-day defenders</w:t>
      </w:r>
      <w:r w:rsidRPr="0069384A">
        <w:rPr>
          <w:sz w:val="16"/>
        </w:rPr>
        <w:t xml:space="preserve">. Commenting on the absence of liberal elements in Trump's National Security Strategy, Susan Rice, who was national security adviser in the Obama administration, wrote in December, "These </w:t>
      </w:r>
      <w:r w:rsidRPr="00CC22A0">
        <w:rPr>
          <w:rStyle w:val="StyleUnderline"/>
        </w:rPr>
        <w:t>omissions undercut global perceptions of American leadership; worse, they hinder our ability to rally the world to our cause when we blithely dismiss the aspirations of others</w:t>
      </w:r>
      <w:r w:rsidRPr="0069384A">
        <w:rPr>
          <w:sz w:val="16"/>
        </w:rPr>
        <w:t xml:space="preserve">." But whether that view is correct or not should be a matter of debate, not a matter of faith. States have long sought to legitimate their foreign policies, because even grudging cooperation from others is less costly than mild resistance. But in the case of the United States, the liberal gloss does not appear to have made hegemony all that easy to achieve or sustain. For nearly 30 years, the United States tested the hypothesis that the liberal character of its hegemonic project made it uniquely achievable. The results suggest that the experiment failed. </w:t>
      </w:r>
      <w:r w:rsidRPr="00E70BFE">
        <w:rPr>
          <w:rStyle w:val="Emphasis"/>
        </w:rPr>
        <w:t>Neither China nor Russia has become a democracy, nor do they show any sign of moving in that direction. Both are building the military power necessary to compete with the United States, and both have neglected to sign up for the U.S.-led liberal world order. At great cost, Washington has failed to build stable democratic governments in Afghanistan and Iraq.</w:t>
      </w:r>
      <w:r w:rsidRPr="0069384A">
        <w:rPr>
          <w:sz w:val="16"/>
        </w:rPr>
        <w:t xml:space="preserve"> Within </w:t>
      </w:r>
      <w:proofErr w:type="spellStart"/>
      <w:r w:rsidRPr="0069384A">
        <w:rPr>
          <w:sz w:val="16"/>
        </w:rPr>
        <w:t>nato</w:t>
      </w:r>
      <w:proofErr w:type="spellEnd"/>
      <w:r w:rsidRPr="0069384A">
        <w:rPr>
          <w:sz w:val="16"/>
        </w:rPr>
        <w:t xml:space="preserve">, a supposed guardian of democracy, Hungary, Poland, and Turkey are turning increasingly authoritarian. The European Union, the principal liberal institutional progeny of the U.S. victory in the Cold War, has suffered the loss of the United Kingdom, and other member states flaunt its rules, as Poland has done regarding its standards on the independence of the judiciary. A new wave of identity politics-nationalist, sectarian, racist, or otherwise-has swept not only the developing world but also the developed world, including the United States. Internationally and domestically, liberal hegemony has failed to deliver. WHAT RESTRAINT LOOKS LIKE None of this should be taken as an endorsement of Trump's national security policy. </w:t>
      </w:r>
      <w:r w:rsidRPr="00E70BFE">
        <w:rPr>
          <w:rStyle w:val="StyleUnderline"/>
        </w:rPr>
        <w:t>The administration is overcommitted militarily; it is cavalier about the threat of force; it has no strategic priorities whatsoever; it has no actual plan to ensure more equitable burden sharing among U.S. allies; under the guise of counterterrorism, it intends to remain deeply involved militarily in the internal affairs of other countries; and it is dropping too many bombs, in too many places, on too many people.</w:t>
      </w:r>
      <w:r w:rsidRPr="0069384A">
        <w:rPr>
          <w:sz w:val="16"/>
        </w:rPr>
        <w:t xml:space="preserve"> These errors will likely produce the same pattern of poor results at home and abroad that the United States has experienced since the end of the Cold War. If Trump really wanted to follow through on some of his campaign musings, he would pursue a much more focused engagement with the world's security problems. A grand strategy of restraint, as I and other scholars have called this approach, starts from the premise that the United States is a very secure country and asks what few things could jeopardize that security. It then recommends narrow policies to address those potential threats. In practice, restraint would mean pursuing a cautious balance-of-power strategy in Asia to ensure that China does not find a way to dominate the region-retaining command of the sea to keep China from coercing its neighbors or preventing Washington from reinforcing them, while acknowledging China's fears and, instead of surrounding it with U.S. forces, getting U.S. allies to do more for their own defense. It would mean sharing best practices with other nuclear powers across the globe to prevent their nuclear weapons from falling into the hands of nonstate actors. And it would mean cooperating with other countries, especially in the intelligence realm, to limit the ability of nihilistic terrorists to carry out spectacular acts of destruction. The United States still faces all these threats, only with the added complication of doing so in a world in which its relative power position has slipped. Thus, it is essential that U.S. allies, especially rich ones such as those in Europe, share more of the burden, so that the United States can focus its own power on the main threats. For example, the Europeans should build most of the military power to deter Russia, so that the United States can better concentrate its resources to sustain command of the global commons-the sea, the air, and space. Those who subscribe to restraint also believe that military power is expensive to maintain, more expensive to use, and generally delivers only crude results; thus, it should be used sparingly. They tend to favor free trade but reject the notion that U.S. trade would suffer mightily if the U.S. military were less active. They take seriously the problem of identity politics, especially nationalism, and therefore do not expect other peoples to welcome U.S. efforts to transform their societies, especially at gunpoint. Thus, other than those activities that aim to preserve the United States' command of the sea, restraint's advocates find little merit in Trump's foreign policy; it is decidedly unrestrained. During the campaign, Trump tore into the United States' post-Cold War grand strategy. "As time went on, our foreign policy began to make less and less sense," he said. "Logic was replaced with foolishness and arrogance, which led to one foreign policy disaster after another." Many thought such criticisms might herald a new period of retrenchment. Although the Trump administration has pared or abandoned many of the pillars of liberal internationalism, its security policy has remained consistently hegemonic. Whether illiberal hegemony will prove any more or any less sustainable than its liberal cousin remains an open question. The foreign policy establishment continues to avoid the main question: Is U.S. hegemony of any kind sustainable, and if not, what policy should replace it? Trump turns out to be as good at avoiding that question as those he has condemned.</w:t>
      </w:r>
    </w:p>
    <w:p w:rsidR="00AD2FC7" w:rsidRDefault="00AD2FC7" w:rsidP="00AD2FC7">
      <w:pPr>
        <w:pStyle w:val="Heading3"/>
      </w:pPr>
      <w:r>
        <w:t>--</w:t>
      </w:r>
      <w:proofErr w:type="spellStart"/>
      <w:r>
        <w:t>xt</w:t>
      </w:r>
      <w:proofErr w:type="spellEnd"/>
      <w:r>
        <w:t xml:space="preserve"> Trump Wrecks Soft Power</w:t>
      </w:r>
    </w:p>
    <w:p w:rsidR="00AD2FC7" w:rsidRDefault="00AD2FC7" w:rsidP="00AD2FC7">
      <w:pPr>
        <w:pStyle w:val="Heading4"/>
      </w:pPr>
      <w:r>
        <w:t>Trump collapses American soft power – disengaging international institutions is detrimental to leadership</w:t>
      </w:r>
    </w:p>
    <w:p w:rsidR="00AD2FC7" w:rsidRDefault="00AD2FC7" w:rsidP="00AD2FC7">
      <w:pPr>
        <w:rPr>
          <w:rStyle w:val="Style13ptBold"/>
        </w:rPr>
      </w:pPr>
      <w:proofErr w:type="spellStart"/>
      <w:r>
        <w:rPr>
          <w:rStyle w:val="Style13ptBold"/>
        </w:rPr>
        <w:t>Ikenberry</w:t>
      </w:r>
      <w:proofErr w:type="spellEnd"/>
      <w:r>
        <w:rPr>
          <w:rStyle w:val="Style13ptBold"/>
        </w:rPr>
        <w:t xml:space="preserve"> ’17</w:t>
      </w:r>
    </w:p>
    <w:p w:rsidR="00AD2FC7" w:rsidRPr="009F42F1" w:rsidRDefault="00AD2FC7" w:rsidP="00AD2FC7">
      <w:r w:rsidRPr="009F42F1">
        <w:t>(</w:t>
      </w:r>
      <w:r>
        <w:t xml:space="preserve">G. John </w:t>
      </w:r>
      <w:proofErr w:type="spellStart"/>
      <w:r>
        <w:t>Ikenberry</w:t>
      </w:r>
      <w:proofErr w:type="spellEnd"/>
      <w:r>
        <w:t xml:space="preserve">, </w:t>
      </w:r>
      <w:r w:rsidRPr="009F42F1">
        <w:t>Professor of Politics and International Affairs at Princeton University</w:t>
      </w:r>
      <w:r>
        <w:t>, “</w:t>
      </w:r>
      <w:r w:rsidRPr="000A30C5">
        <w:t>The Plot Against American Foreign Policy</w:t>
      </w:r>
      <w:r>
        <w:t>”, May/June issue 2017 – Foreign Affairs Journal Date Accessed: 7/8/2018 //EY</w:t>
      </w:r>
      <w:r w:rsidRPr="009F42F1">
        <w:t>)</w:t>
      </w:r>
    </w:p>
    <w:p w:rsidR="00AD2FC7" w:rsidRDefault="00AD2FC7" w:rsidP="00AD2FC7">
      <w:r w:rsidRPr="00A07440">
        <w:rPr>
          <w:rStyle w:val="StyleUnderline"/>
        </w:rPr>
        <w:t xml:space="preserve">Is the world witnessing the demise of the U.S.-led liberal order? </w:t>
      </w:r>
      <w:r w:rsidRPr="00A07440">
        <w:t>If so, this is not how it was supposed to happen. The great threats were supposed to come from hostile revisionist powers seeking to overturn the postwar order. The United States and Europe were supposed to stand</w:t>
      </w:r>
      <w:r>
        <w:t xml:space="preserve"> shoulder to shoulder to protect the gains reaped from 70 years of cooperation. Instead, </w:t>
      </w:r>
      <w:r w:rsidRPr="0059470F">
        <w:rPr>
          <w:rStyle w:val="StyleUnderline"/>
        </w:rPr>
        <w:t>the world’s most powerful state has begun to sabotage the order it created. A hostile revisionist power has indeed arrived on the scene, but it sits in the Oval Office, the beating heart of the free world. Across ancient and modern eras, orders built by great powers have come and gone—but they have usually ended in murder</w:t>
      </w:r>
      <w:r w:rsidRPr="0059470F">
        <w:rPr>
          <w:rStyle w:val="StyleUnderline"/>
          <w:strike/>
        </w:rPr>
        <w:t>, not suicide</w:t>
      </w:r>
      <w:r w:rsidRPr="0059470F">
        <w:rPr>
          <w:rStyle w:val="StyleUnderline"/>
        </w:rPr>
        <w:t xml:space="preserve">. U.S. President Donald Trump’s every instinct runs counter to the ideas that have underpinned the postwar international system. </w:t>
      </w:r>
      <w:r w:rsidRPr="0059470F">
        <w:rPr>
          <w:rStyle w:val="Emphasis"/>
        </w:rPr>
        <w:t>Trade, alliances, international law, multilateralism, environmental protection, torture, and human rights—on all these core issues, Trump has made pronouncements that, if acted on, would bring to an end the United States’ role as guarantor of the liberal world order.</w:t>
      </w:r>
      <w:r>
        <w:t xml:space="preserve"> </w:t>
      </w:r>
      <w:r w:rsidRPr="00233B05">
        <w:rPr>
          <w:rStyle w:val="StyleUnderline"/>
        </w:rPr>
        <w:t>He has broken with 70 years of tradition by signaling the end of U.S. support for the European Union: endorsing Brexit and making common cause with right-wing European parties that seek to unravel the postwar European project. In</w:t>
      </w:r>
      <w:r>
        <w:t xml:space="preserve"> his inaugural address, Trump declared, </w:t>
      </w:r>
      <w:r w:rsidRPr="00233B05">
        <w:rPr>
          <w:rStyle w:val="StyleUnderline"/>
        </w:rPr>
        <w:t>“From this moment on, it’s going to be America first,” and he announced his intention to rethink the central accomplishments of the U.S.-led order—the trade and alliance systems.</w:t>
      </w:r>
      <w:r>
        <w:t xml:space="preserve"> Where previous presidents have invoked the country’s past foreign policy triumphs, Trump describes “horrible deals” and allies that “aren’t paying their bills.” </w:t>
      </w:r>
      <w:r w:rsidRPr="00233B05">
        <w:rPr>
          <w:rStyle w:val="StyleUnderline"/>
        </w:rPr>
        <w:t>His is a vision of a dark and dangerous world in which the United States is besieged by Islamic terrorism, immigrants, and crime as its wealth and confidence fade. In his revisionist narrative, the era of Pax Americana—the period in which the United States wielded the most power on the world stage—is defined above all by national loss and decline. Trump’s challenge to the liberal order is all the more dangerous because it comes with a casual disrespect for the norms and values of liberal democracy itself.</w:t>
      </w:r>
      <w:r>
        <w:t xml:space="preserve"> The president has questioned the legitimacy of federal judges, attacked the press, and shown little regard for the Constitution or the rule of law. Facts, evidence, scientific knowledge, due diligence, reasoned discourse—the essential elements of democratic political life— are disparaged daily. One must look long and hard to find any utterances by Trump about the virtues of the nation’s political traditions, the genius of the Founding Fathers, or the great struggles and accomplishments of liberal democracy. This silence speaks loudly. And in February, </w:t>
      </w:r>
      <w:r w:rsidRPr="00393518">
        <w:rPr>
          <w:rStyle w:val="StyleUnderline"/>
        </w:rPr>
        <w:t>when asked on Fox News why he respected Russian President Vladimir Putin even though he is “a killer,” Trump dismissed 250 years of national ideals and the work of generations of Americans who have strived to reach the moral high ground, responding, “What, you think our country’s so innocent?”</w:t>
      </w:r>
      <w:r>
        <w:t xml:space="preserve"> </w:t>
      </w:r>
    </w:p>
    <w:p w:rsidR="00AD2FC7" w:rsidRDefault="00AD2FC7" w:rsidP="00AD2FC7"/>
    <w:p w:rsidR="00AD2FC7" w:rsidRPr="008D59F0" w:rsidRDefault="00AD2FC7" w:rsidP="00AD2FC7">
      <w:pPr>
        <w:pStyle w:val="Heading4"/>
      </w:pPr>
      <w:r>
        <w:t xml:space="preserve">Trump agenda leads to </w:t>
      </w:r>
      <w:r w:rsidRPr="000C293B">
        <w:rPr>
          <w:u w:val="single"/>
        </w:rPr>
        <w:t>primacy without a purpose</w:t>
      </w:r>
      <w:r>
        <w:t>, this makes leadership unsustainable</w:t>
      </w:r>
    </w:p>
    <w:p w:rsidR="00AD2FC7" w:rsidRDefault="00AD2FC7" w:rsidP="00AD2FC7">
      <w:pPr>
        <w:rPr>
          <w:rStyle w:val="Style13ptBold"/>
        </w:rPr>
      </w:pPr>
      <w:r>
        <w:rPr>
          <w:rStyle w:val="Style13ptBold"/>
        </w:rPr>
        <w:t>Posen ’18</w:t>
      </w:r>
    </w:p>
    <w:p w:rsidR="00AD2FC7" w:rsidRPr="00BB62FF" w:rsidRDefault="00AD2FC7" w:rsidP="00AD2FC7">
      <w:r w:rsidRPr="00BB62FF">
        <w:t>(</w:t>
      </w:r>
      <w:r>
        <w:t>Barry R. Posen, Professor of Political Science and head of security Studies programs @ MIT,</w:t>
      </w:r>
      <w:r w:rsidRPr="00BB62FF">
        <w:t xml:space="preserve"> </w:t>
      </w:r>
      <w:r>
        <w:t>“</w:t>
      </w:r>
      <w:r w:rsidRPr="00BB62FF">
        <w:t>The Rise of Illiberal Hegemony: Trump's Surprising Grand Strategy</w:t>
      </w:r>
      <w:r>
        <w:t>”</w:t>
      </w:r>
      <w:r w:rsidRPr="00BB62FF">
        <w:t xml:space="preserve">, 97 Foreign </w:t>
      </w:r>
      <w:proofErr w:type="spellStart"/>
      <w:r w:rsidRPr="00BB62FF">
        <w:t>Aff</w:t>
      </w:r>
      <w:proofErr w:type="spellEnd"/>
      <w:r w:rsidRPr="00BB62FF">
        <w:t>. 20 (2018)</w:t>
      </w:r>
      <w:r>
        <w:t xml:space="preserve"> page 20-27, Date Accessed: 7/8/18 //EY</w:t>
      </w:r>
      <w:r w:rsidRPr="00BB62FF">
        <w:t>)</w:t>
      </w:r>
    </w:p>
    <w:p w:rsidR="00AD2FC7" w:rsidRPr="008D4D0D" w:rsidRDefault="00AD2FC7" w:rsidP="00AD2FC7">
      <w:r w:rsidRPr="000D4F02">
        <w:rPr>
          <w:rStyle w:val="StyleUnderline"/>
        </w:rPr>
        <w:t>Hegemony is always difficult to achieve, because most states jealously guard their sovereignty and resist being told what to do. But since the end of the Cold War, the U.S. foreign policy elite has reached the consensus that liberal hegemony is different.</w:t>
      </w:r>
      <w:r w:rsidRPr="00F514E7">
        <w:t xml:space="preserve"> This type of dominance, they argue, is, with the right combination of hard and soft power, both achievable and sustainable. </w:t>
      </w:r>
      <w:r w:rsidRPr="00D14F9B">
        <w:rPr>
          <w:rStyle w:val="StyleUnderline"/>
        </w:rPr>
        <w:t>International security and economic institutions, free trade, human rights, and the spread of democracy are not only values in their own right, the logic goes; they also serve to lure others to the cause.</w:t>
      </w:r>
      <w:r w:rsidRPr="00F514E7">
        <w:t xml:space="preserve"> If realized, these goals would do more than legitimate the project of a U.S.-led liberal world order; they would produce a world so consonant with U.S. values and interests that the United States would not even need to work that hard to ensure its security. </w:t>
      </w:r>
      <w:r w:rsidRPr="00D14F9B">
        <w:rPr>
          <w:rStyle w:val="Emphasis"/>
        </w:rPr>
        <w:t>Trump has abandoned this well-worn path. He has denigrated international economic institutions, such as the World Trade Organization</w:t>
      </w:r>
      <w:r w:rsidRPr="00D14F9B">
        <w:rPr>
          <w:rStyle w:val="StyleUnderline"/>
        </w:rPr>
        <w:t>, which make nice scapegoats for the disruptive economic changes that have energized his political base.</w:t>
      </w:r>
      <w:r w:rsidRPr="00F514E7">
        <w:t xml:space="preserve"> </w:t>
      </w:r>
      <w:r w:rsidRPr="001E73D1">
        <w:rPr>
          <w:rStyle w:val="StyleUnderline"/>
        </w:rPr>
        <w:t>He has abandoned the Paris climate agreement, partly because he says it disadvantages the United States economically</w:t>
      </w:r>
      <w:r w:rsidRPr="00F514E7">
        <w:t xml:space="preserve">. Not confident that Washington can sufficiently dominate international institutions to ensure its interests, </w:t>
      </w:r>
      <w:r w:rsidRPr="006F54FE">
        <w:rPr>
          <w:rStyle w:val="StyleUnderline"/>
        </w:rPr>
        <w:t xml:space="preserve">the president has withdrawn from the Trans-Pacific Partnership, launched a combative renegotiation of the North American Free Trade Agreement, and let the Transatlantic Trade and Investment Partnership wither on the vine. </w:t>
      </w:r>
      <w:r w:rsidRPr="00F514E7">
        <w:t xml:space="preserve">In lieu of such agreements, Trump has declared a preference for bilateral trade arrangements, which he contends are easier to audit and enforce. Pointing out that recent U.S. efforts to build democracy abroad have been costly and unsuccessful, </w:t>
      </w:r>
      <w:r w:rsidRPr="006F54FE">
        <w:rPr>
          <w:rStyle w:val="StyleUnderline"/>
        </w:rPr>
        <w:t>Trump has also jettisoned democracy promotion as a foreign policy goal, aside from some stray tweets in support of anti-regime protesters in Iran. So far as one can tell, he cares not one whit about the liberal transformation of other societies.</w:t>
      </w:r>
      <w:r w:rsidRPr="00F514E7">
        <w:t xml:space="preserve"> In Afghanistan, for example, his strategy counts not on perfecting the Afghan government but on bludgeoning the Taliban into negotiating (leaving vague what exactly the Taliban would negotiate). More generally, </w:t>
      </w:r>
      <w:r w:rsidRPr="006F54FE">
        <w:rPr>
          <w:rStyle w:val="StyleUnderline"/>
        </w:rPr>
        <w:t>Trump has often praised foreign dictators, from Vladimir Putin of Russia to Rodrigo Duterte of the Philippines. His plans for more restrictive immigration and refugee policies, motivated in part by fears about terrorism, have skated uncomfortably close to outright bigotry.</w:t>
      </w:r>
      <w:r w:rsidRPr="006F54FE">
        <w:rPr>
          <w:rStyle w:val="Emphasis"/>
        </w:rPr>
        <w:t xml:space="preserve"> His grand strategy is primacy without a purpose</w:t>
      </w:r>
      <w:r w:rsidRPr="006F54FE">
        <w:rPr>
          <w:rStyle w:val="StyleUnderline"/>
        </w:rPr>
        <w:t>.</w:t>
      </w:r>
      <w:r w:rsidRPr="00F514E7">
        <w:t xml:space="preserve"> Such lack of concern for the kinder, gentler part of the American hegemonic project infuriates its latter-day defenders. Commenting on the absence of liberal elements in Trump's National Security Strategy, Susan Rice, who was national security adviser in the Obama administration, wrote in December, </w:t>
      </w:r>
      <w:r w:rsidRPr="006F54FE">
        <w:rPr>
          <w:rStyle w:val="StyleUnderline"/>
        </w:rPr>
        <w:t xml:space="preserve">"These omissions undercut global perceptions of American leadership; worse, </w:t>
      </w:r>
      <w:r w:rsidRPr="00F641AF">
        <w:rPr>
          <w:rStyle w:val="Emphasis"/>
        </w:rPr>
        <w:t>they hinder our ability to rally the world to our cause when we blithely dismiss the aspirations of others</w:t>
      </w:r>
      <w:r w:rsidRPr="006F54FE">
        <w:rPr>
          <w:rStyle w:val="StyleUnderline"/>
        </w:rPr>
        <w:t>."</w:t>
      </w:r>
      <w:r w:rsidRPr="00F514E7">
        <w:t xml:space="preserve"> But whether that view is correct or not should be a matter of debate, not a matter of faith. States have long sought to legitimate their foreign policies, because even grudging cooperation from others is less costly than mild resistance. But </w:t>
      </w:r>
      <w:r w:rsidRPr="002F3168">
        <w:rPr>
          <w:rStyle w:val="StyleUnderline"/>
        </w:rPr>
        <w:t xml:space="preserve">in the case of the United States, </w:t>
      </w:r>
      <w:r w:rsidRPr="00F2230E">
        <w:rPr>
          <w:rStyle w:val="Emphasis"/>
        </w:rPr>
        <w:t>the liberal gloss does not appear to have made hegemony all that easy to achieve or sustain</w:t>
      </w:r>
      <w:r w:rsidRPr="002F3168">
        <w:rPr>
          <w:rStyle w:val="StyleUnderline"/>
        </w:rPr>
        <w:t>.</w:t>
      </w:r>
      <w:r w:rsidRPr="008D4D0D">
        <w:t xml:space="preserve"> For nearly 30 years, the United States tested the hypothesis that the liberal character of its hegemonic project made it uniquely achievable. The results suggest that the experiment failed. </w:t>
      </w:r>
    </w:p>
    <w:p w:rsidR="00AD2FC7" w:rsidRDefault="00AD2FC7" w:rsidP="00AD2FC7"/>
    <w:p w:rsidR="00AD2FC7" w:rsidRDefault="00AD2FC7" w:rsidP="00AD2FC7"/>
    <w:p w:rsidR="00AD2FC7" w:rsidRDefault="00AD2FC7" w:rsidP="00AD2FC7"/>
    <w:p w:rsidR="00AD2FC7" w:rsidRDefault="00AD2FC7" w:rsidP="00AD2FC7">
      <w:pPr>
        <w:pStyle w:val="Heading3"/>
      </w:pPr>
      <w:r>
        <w:t>--</w:t>
      </w:r>
      <w:proofErr w:type="spellStart"/>
      <w:r>
        <w:t>xt</w:t>
      </w:r>
      <w:proofErr w:type="spellEnd"/>
      <w:r>
        <w:t xml:space="preserve"> Trade Hegemony </w:t>
      </w:r>
    </w:p>
    <w:p w:rsidR="00AD2FC7" w:rsidRPr="00523FE8" w:rsidRDefault="00AD2FC7" w:rsidP="00AD2FC7">
      <w:pPr>
        <w:pStyle w:val="Heading4"/>
      </w:pPr>
      <w:r w:rsidRPr="00523FE8">
        <w:t>US can’t maintain trade hegemony</w:t>
      </w:r>
    </w:p>
    <w:p w:rsidR="00AD2FC7" w:rsidRDefault="00AD2FC7" w:rsidP="00AD2FC7">
      <w:pPr>
        <w:rPr>
          <w:rStyle w:val="Style13ptBold"/>
        </w:rPr>
      </w:pPr>
      <w:r>
        <w:rPr>
          <w:rStyle w:val="Style13ptBold"/>
        </w:rPr>
        <w:t>Global times ’18</w:t>
      </w:r>
    </w:p>
    <w:p w:rsidR="00AD2FC7" w:rsidRPr="00523FE8" w:rsidRDefault="00AD2FC7" w:rsidP="00AD2FC7">
      <w:r w:rsidRPr="00523FE8">
        <w:t xml:space="preserve">(Global times, Chinese tabloid newspaper under the auspices of the People's Daily newspaper, “”, (7/6/2018), </w:t>
      </w:r>
      <w:hyperlink r:id="rId54" w:history="1">
        <w:r w:rsidRPr="00523FE8">
          <w:rPr>
            <w:rStyle w:val="Hyperlink"/>
          </w:rPr>
          <w:t>http://www.globaltimes.cn/content/1109741.shtml</w:t>
        </w:r>
      </w:hyperlink>
      <w:r w:rsidRPr="00523FE8">
        <w:t>, Date Accessed: 7/9/18 //EY)</w:t>
      </w:r>
    </w:p>
    <w:p w:rsidR="00AD2FC7" w:rsidRDefault="00AD2FC7" w:rsidP="00AD2FC7">
      <w:pPr>
        <w:rPr>
          <w:rStyle w:val="StyleUnderline"/>
        </w:rPr>
      </w:pPr>
      <w:r w:rsidRPr="00EF1D26">
        <w:rPr>
          <w:rStyle w:val="StyleUnderline"/>
        </w:rPr>
        <w:t xml:space="preserve">On July 6, the US kick-started a trade war by imposing </w:t>
      </w:r>
      <w:r w:rsidRPr="00EF1D26">
        <w:rPr>
          <w:rStyle w:val="Emphasis"/>
        </w:rPr>
        <w:t>an additional 25 percent in tariffs on $34 billion worth of Chinese products</w:t>
      </w:r>
      <w:r w:rsidRPr="00B76C73">
        <w:rPr>
          <w:rStyle w:val="Emphasis"/>
        </w:rPr>
        <w:t>, triggering an immediate retaliation from China.</w:t>
      </w:r>
      <w:r w:rsidRPr="00DE4CC7">
        <w:t xml:space="preserve"> US President Donald Trump also threatened to impose tariffs on another $500 billion in Chinese products, pushing threats to the extreme. However, this will not likely stop China from fighting back. </w:t>
      </w:r>
      <w:r w:rsidRPr="00666EDD">
        <w:rPr>
          <w:rStyle w:val="StyleUnderline"/>
        </w:rPr>
        <w:t>The US move will give it a permanent, infamous record in international trade. Washington violated the rules of the World Trade Organization by starting a trade war</w:t>
      </w:r>
      <w:r w:rsidRPr="00666EDD">
        <w:rPr>
          <w:rStyle w:val="Emphasis"/>
        </w:rPr>
        <w:t>, which will damage the global economy beyond Washington's wildest imagination.</w:t>
      </w:r>
      <w:r w:rsidRPr="00DE4CC7">
        <w:t xml:space="preserve"> It is fair to say that the US has become a "sinner" of world trade. </w:t>
      </w:r>
      <w:r w:rsidRPr="007B3E64">
        <w:rPr>
          <w:rStyle w:val="Emphasis"/>
        </w:rPr>
        <w:t>Washington's trade hegemony is doomed to fail.</w:t>
      </w:r>
      <w:r w:rsidRPr="007B3E64">
        <w:rPr>
          <w:rStyle w:val="StyleUnderline"/>
        </w:rPr>
        <w:t xml:space="preserve"> Washington believes it will win. </w:t>
      </w:r>
      <w:r w:rsidRPr="007B3E64">
        <w:rPr>
          <w:rStyle w:val="Emphasis"/>
        </w:rPr>
        <w:t>However, nobody wins in a trade war.</w:t>
      </w:r>
      <w:r w:rsidRPr="00DE4CC7">
        <w:t xml:space="preserve"> Now that the US has turned </w:t>
      </w:r>
      <w:r>
        <w:t>[</w:t>
      </w:r>
      <w:r w:rsidRPr="00DE4CC7">
        <w:t>a</w:t>
      </w:r>
      <w:r>
        <w:t xml:space="preserve">way </w:t>
      </w:r>
      <w:r w:rsidRPr="00E46BF8">
        <w:rPr>
          <w:strike/>
        </w:rPr>
        <w:t xml:space="preserve">deaf </w:t>
      </w:r>
      <w:r w:rsidRPr="0017592F">
        <w:rPr>
          <w:strike/>
        </w:rPr>
        <w:t>ear to</w:t>
      </w:r>
      <w:r w:rsidRPr="00DE4CC7">
        <w:t xml:space="preserve"> </w:t>
      </w:r>
      <w:r>
        <w:t xml:space="preserve">from] </w:t>
      </w:r>
      <w:r w:rsidRPr="00DE4CC7">
        <w:t xml:space="preserve">reason, only a rout on the "battlefield" will return it to sanity. </w:t>
      </w:r>
      <w:r w:rsidRPr="0017592F">
        <w:rPr>
          <w:rStyle w:val="StyleUnderline"/>
        </w:rPr>
        <w:t xml:space="preserve">In an economically globalized 21st century, all countries, especially China and the US, are deeply intertwined. The US will not stay intact when it cuts out China. Washington has trampled on two red lines: </w:t>
      </w:r>
      <w:r w:rsidRPr="0017592F">
        <w:rPr>
          <w:rStyle w:val="Emphasis"/>
        </w:rPr>
        <w:t>multilateralism</w:t>
      </w:r>
      <w:r w:rsidRPr="0017592F">
        <w:rPr>
          <w:rStyle w:val="StyleUnderline"/>
        </w:rPr>
        <w:t xml:space="preserve"> and China's </w:t>
      </w:r>
      <w:r w:rsidRPr="0017592F">
        <w:rPr>
          <w:rStyle w:val="Emphasis"/>
        </w:rPr>
        <w:t>right to develop.</w:t>
      </w:r>
      <w:r w:rsidRPr="00DE4CC7">
        <w:t xml:space="preserve"> Therefore, the world will support China's defensive stance and fight-back. Obviously, </w:t>
      </w:r>
      <w:r w:rsidRPr="0051377B">
        <w:rPr>
          <w:rStyle w:val="StyleUnderline"/>
        </w:rPr>
        <w:t xml:space="preserve">Washington has seriously underestimated the power of China's and the world's countermeasures. </w:t>
      </w:r>
    </w:p>
    <w:p w:rsidR="00980D85" w:rsidRDefault="00AD2FC7" w:rsidP="00980D85">
      <w:pPr>
        <w:pStyle w:val="Heading3"/>
      </w:pPr>
      <w:r>
        <w:t>--</w:t>
      </w:r>
      <w:proofErr w:type="spellStart"/>
      <w:r>
        <w:t>xt</w:t>
      </w:r>
      <w:proofErr w:type="spellEnd"/>
      <w:r>
        <w:t xml:space="preserve"> </w:t>
      </w:r>
      <w:r w:rsidR="00980D85">
        <w:t>Alt Cause—Populism</w:t>
      </w:r>
    </w:p>
    <w:p w:rsidR="00980D85" w:rsidRDefault="00980D85" w:rsidP="00980D85">
      <w:pPr>
        <w:pStyle w:val="Heading4"/>
        <w:rPr>
          <w:u w:val="single"/>
        </w:rPr>
      </w:pPr>
      <w:r>
        <w:t xml:space="preserve">Trump populism makes the </w:t>
      </w:r>
      <w:r w:rsidRPr="00D6772B">
        <w:rPr>
          <w:u w:val="single"/>
        </w:rPr>
        <w:t>decline</w:t>
      </w:r>
      <w:r>
        <w:t xml:space="preserve"> of a US-led liberal international order </w:t>
      </w:r>
      <w:r w:rsidRPr="00D6772B">
        <w:rPr>
          <w:u w:val="single"/>
        </w:rPr>
        <w:t>inevitable</w:t>
      </w:r>
    </w:p>
    <w:p w:rsidR="00980D85" w:rsidRPr="00D6772B" w:rsidRDefault="00980D85" w:rsidP="00980D85">
      <w:r w:rsidRPr="008A43DA">
        <w:rPr>
          <w:rStyle w:val="Style13ptBold"/>
        </w:rPr>
        <w:t>Lake 18</w:t>
      </w:r>
      <w:r>
        <w:t xml:space="preserve"> - Jerri-Ann and Gary E. Jacobs Professor of Social Sciences and Distinguished Professor of Political Science at the University of California, San Diego (David A. Lake; “Perspective on Politics”; Volume 16, Issue 1; Pgs. 6-21; “International Legitimacy Lost? Rule and Resistance When America Is First”; March 2018; Accessed via Cambridge Core, July 8, 2018)//TS</w:t>
      </w:r>
    </w:p>
    <w:p w:rsidR="00980D85" w:rsidRPr="000F1295" w:rsidRDefault="00980D85" w:rsidP="00980D85">
      <w:pPr>
        <w:rPr>
          <w:sz w:val="16"/>
        </w:rPr>
      </w:pPr>
      <w:r w:rsidRPr="000F1295">
        <w:rPr>
          <w:sz w:val="16"/>
        </w:rPr>
        <w:t xml:space="preserve">The second </w:t>
      </w:r>
      <w:r w:rsidRPr="00953504">
        <w:rPr>
          <w:rStyle w:val="StyleUnderline"/>
        </w:rPr>
        <w:t xml:space="preserve">major challenge to US legitimacy is the </w:t>
      </w:r>
      <w:r w:rsidRPr="008A43DA">
        <w:rPr>
          <w:rStyle w:val="Emphasis"/>
        </w:rPr>
        <w:t>rise of populism</w:t>
      </w:r>
      <w:r w:rsidRPr="00953504">
        <w:rPr>
          <w:rStyle w:val="StyleUnderline"/>
        </w:rPr>
        <w:t xml:space="preserve"> within the United States</w:t>
      </w:r>
      <w:r w:rsidRPr="000F1295">
        <w:rPr>
          <w:sz w:val="16"/>
        </w:rPr>
        <w:t xml:space="preserve"> itself. Populism is the label we have given to a newly mobilized constituency that has been economically disadvantaged by globalization and technological change, as well as changing social norms. Populists generally oppose freer trade and immigration and believe the current political system is largely broken and must be transformed if it is to meet their needs. In both of these central tenets, </w:t>
      </w:r>
      <w:r w:rsidRPr="00953504">
        <w:rPr>
          <w:rStyle w:val="StyleUnderline"/>
        </w:rPr>
        <w:t>populism threatens the internationalist coalition that has dominated US foreign policy</w:t>
      </w:r>
      <w:r w:rsidRPr="000F1295">
        <w:rPr>
          <w:sz w:val="16"/>
        </w:rPr>
        <w:t xml:space="preserve"> since at least World War II. 50</w:t>
      </w:r>
    </w:p>
    <w:p w:rsidR="00980D85" w:rsidRPr="000F1295" w:rsidRDefault="00980D85" w:rsidP="00980D85">
      <w:pPr>
        <w:rPr>
          <w:sz w:val="16"/>
        </w:rPr>
      </w:pPr>
      <w:r w:rsidRPr="00953504">
        <w:rPr>
          <w:rStyle w:val="StyleUnderline"/>
        </w:rPr>
        <w:t>Central to US foreign policy</w:t>
      </w:r>
      <w:r w:rsidRPr="000F1295">
        <w:rPr>
          <w:sz w:val="16"/>
        </w:rPr>
        <w:t xml:space="preserve"> over the last eight decades </w:t>
      </w:r>
      <w:r w:rsidRPr="00953504">
        <w:rPr>
          <w:rStyle w:val="StyleUnderline"/>
        </w:rPr>
        <w:t>has been a domestic consensus on the need for engaged international leadership</w:t>
      </w:r>
      <w:r w:rsidRPr="000F1295">
        <w:rPr>
          <w:sz w:val="16"/>
        </w:rPr>
        <w:t xml:space="preserve">. Most </w:t>
      </w:r>
      <w:r w:rsidRPr="00953504">
        <w:rPr>
          <w:rStyle w:val="StyleUnderline"/>
        </w:rPr>
        <w:t>Americans recognize that this requires them to</w:t>
      </w:r>
      <w:r w:rsidRPr="000F1295">
        <w:rPr>
          <w:sz w:val="16"/>
        </w:rPr>
        <w:t xml:space="preserve"> sometimes </w:t>
      </w:r>
      <w:r w:rsidRPr="00953504">
        <w:rPr>
          <w:rStyle w:val="StyleUnderline"/>
        </w:rPr>
        <w:t>compromise their own “national” interests</w:t>
      </w:r>
      <w:r w:rsidRPr="000F1295">
        <w:rPr>
          <w:sz w:val="16"/>
        </w:rPr>
        <w:t>, accept constraints on their international freedom of action, and invest in acquiring authority by cultivating legitimacy from subordinates. There were, of course, some significant disagreements. The Vietnam War was a major challenge to this consensus, especially in undermining the notion that there could be a single (anti-communist) national interest. Yet even defeat in Vietnam did not erode the belief that the United States needed to lead the international community. Soon thereafter, President Jimmy Carter redefined liberalism to champion international human rights and proclaimed that the United States would use force to defend its interests in the Persian Gulf, and President Ronald Reagan broke with détente, pursuing “peace through strength” and taking the United States into a second Cold War before ultimately reconciling with Soviet leader Mikhail Gorbachev. Out of these disagreements, liberals generally grew more skeptical about the utility of military force as an instrument of foreign policy, while conservatives became more skeptical about the value of multilateralism, which they saw as an undue constraint on US freedom of action. Despite these disagreements, the various factions continued to agree that the United States was the “indispensable nation,” as then Secretary of State Madeline Albright termed it. 51 Over the longer sweep of history, the differences pale by comparison to the underlying agreement. It was this internationalist consensus—and Europe’s essential agreement on the special role and responsibilities of the United States 52 —that allowed Washington to invest in the order that made its hierarchies possible and legitimate.</w:t>
      </w:r>
    </w:p>
    <w:p w:rsidR="00980D85" w:rsidRPr="000F1295" w:rsidRDefault="00980D85" w:rsidP="00980D85">
      <w:pPr>
        <w:rPr>
          <w:sz w:val="16"/>
        </w:rPr>
      </w:pPr>
      <w:r w:rsidRPr="000F1295">
        <w:rPr>
          <w:sz w:val="16"/>
        </w:rPr>
        <w:t xml:space="preserve">Though scholars debate the notion of critical elections, the surprise </w:t>
      </w:r>
      <w:r w:rsidRPr="000F1295">
        <w:rPr>
          <w:rStyle w:val="StyleUnderline"/>
        </w:rPr>
        <w:t xml:space="preserve">triumph of President Trump in November 2016 represents a significant shift </w:t>
      </w:r>
      <w:r w:rsidRPr="000F1295">
        <w:rPr>
          <w:sz w:val="16"/>
        </w:rPr>
        <w:t>in the coalitional basis of the Republican Party. 53 For several decades, both major parties in the United States had largely ignored an important and increasingly disaffected constituency of low-skilled, largely white workers harmed by the forces of technological change and globalization. Men with a high school education or less saw their real wages peak in 1972 and fall by 10 percent or more by 2012. Men with a post-graduate degree saw their real wages grow by almost 200 percent over the same period. 54 As a group, these disadvantaged workers flipped from party to party, first as Reagan democrats, then supporting Clinton’s centrism as he “felt their pain.” 55 As American politics became more polarized and each party focused on its base, this constituency was mostly left behind both economically and politically. Although populism is complex and driven by divides on race, gender, and other social issues, there is a legitimate economic grievance at its heart.</w:t>
      </w:r>
    </w:p>
    <w:p w:rsidR="00980D85" w:rsidRPr="00BC1CA1" w:rsidRDefault="00980D85" w:rsidP="00980D85">
      <w:pPr>
        <w:rPr>
          <w:sz w:val="16"/>
        </w:rPr>
      </w:pPr>
      <w:r w:rsidRPr="00BC1CA1">
        <w:rPr>
          <w:sz w:val="16"/>
        </w:rPr>
        <w:t xml:space="preserve">The genius of Trump as a campaigner was to mobilize white, less educated workers and wed them to traditional values voters in the existing Republican coalition around a vision of a halcyon past. This coalition was drawn in by the </w:t>
      </w:r>
      <w:r w:rsidRPr="000F1295">
        <w:rPr>
          <w:rStyle w:val="StyleUnderline"/>
        </w:rPr>
        <w:t>“us versus them” rhetoric of Trump’s campaign</w:t>
      </w:r>
      <w:r w:rsidRPr="00BC1CA1">
        <w:rPr>
          <w:sz w:val="16"/>
        </w:rPr>
        <w:t xml:space="preserve">, and was </w:t>
      </w:r>
      <w:r w:rsidRPr="000F1295">
        <w:rPr>
          <w:rStyle w:val="StyleUnderline"/>
        </w:rPr>
        <w:t xml:space="preserve">united in </w:t>
      </w:r>
      <w:r w:rsidRPr="008A43DA">
        <w:rPr>
          <w:rStyle w:val="Emphasis"/>
        </w:rPr>
        <w:t>opposition to globalization, multiculturalism, and coastal elites.</w:t>
      </w:r>
      <w:r w:rsidRPr="00BC1CA1">
        <w:rPr>
          <w:sz w:val="16"/>
        </w:rPr>
        <w:t xml:space="preserve"> Trump was instrumental in forging this coalition, but its raw materials—if you will—were lying around for any political entrepreneur to pick up. Whether Trump saw the strategic possibilities before others, was simply the candidate from a field of 17 who happened to articulate a position that resonated with the members of this coalition, or responded to applause from his audiences and fashioned his platform in response is almost irrelevant. If not Trump, then someone else would have eventually identified the same political opportunity. Having mobilized this constituency and formed a new coalition at the heart of the party, however, it is unlikely to be broken apart quickly or easily. </w:t>
      </w:r>
      <w:r w:rsidRPr="00BC1CA1">
        <w:rPr>
          <w:rStyle w:val="StyleUnderline"/>
        </w:rPr>
        <w:t>Trump</w:t>
      </w:r>
      <w:r w:rsidRPr="00BC1CA1">
        <w:rPr>
          <w:sz w:val="16"/>
        </w:rPr>
        <w:t xml:space="preserve"> may be the angry voice of America First, but </w:t>
      </w:r>
      <w:r w:rsidRPr="00BC1CA1">
        <w:rPr>
          <w:rStyle w:val="StyleUnderline"/>
        </w:rPr>
        <w:t>he is merely the front man for</w:t>
      </w:r>
      <w:r w:rsidRPr="00BC1CA1">
        <w:rPr>
          <w:sz w:val="16"/>
        </w:rPr>
        <w:t xml:space="preserve"> this </w:t>
      </w:r>
      <w:r w:rsidRPr="00BC1CA1">
        <w:rPr>
          <w:rStyle w:val="StyleUnderline"/>
        </w:rPr>
        <w:t>new alignment of interests in</w:t>
      </w:r>
      <w:r w:rsidRPr="00BC1CA1">
        <w:rPr>
          <w:sz w:val="16"/>
        </w:rPr>
        <w:t xml:space="preserve"> the Republican party and </w:t>
      </w:r>
      <w:r w:rsidRPr="00BC1CA1">
        <w:rPr>
          <w:rStyle w:val="StyleUnderline"/>
        </w:rPr>
        <w:t>American politics</w:t>
      </w:r>
      <w:r w:rsidRPr="00BC1CA1">
        <w:rPr>
          <w:sz w:val="16"/>
        </w:rPr>
        <w:t xml:space="preserve"> more generally.</w:t>
      </w:r>
    </w:p>
    <w:p w:rsidR="00980D85" w:rsidRPr="00D27800" w:rsidRDefault="00980D85" w:rsidP="00980D85">
      <w:pPr>
        <w:rPr>
          <w:sz w:val="16"/>
          <w:szCs w:val="16"/>
        </w:rPr>
      </w:pPr>
      <w:r w:rsidRPr="00D27800">
        <w:rPr>
          <w:sz w:val="16"/>
          <w:szCs w:val="16"/>
        </w:rPr>
        <w:t xml:space="preserve">Populism almost everywhere has two key tenets, both fully embraced by President Trump. First is a new economic nationalism that opposes the free movement of goods and people around the globe. In the United States and elsewhere in the developed world, this economic nationalism embodies the interests of low-skilled workers, the scarce factor of production. Limiting both imports and immigrants would increase production of labor-intensive goods at home and increase real incomes for these otherwise disadvantaged workers. Most labor displacement has likely happened in response to technological innovation, but some portion (estimated to be 25–33%) of the decline in real wages for low-skilled workers can be attributed to globalization. 56 In the early years of the Pax Americana trade liberalization was relatively gradual and cushioned by safeguards and trade adjustment assistance to displaced workers. John </w:t>
      </w:r>
      <w:proofErr w:type="spellStart"/>
      <w:r w:rsidRPr="00D27800">
        <w:rPr>
          <w:sz w:val="16"/>
          <w:szCs w:val="16"/>
        </w:rPr>
        <w:t>Ruggie</w:t>
      </w:r>
      <w:proofErr w:type="spellEnd"/>
      <w:r w:rsidRPr="00D27800">
        <w:rPr>
          <w:sz w:val="16"/>
          <w:szCs w:val="16"/>
        </w:rPr>
        <w:t xml:space="preserve"> famously described this mix of liberalization and social welfare spending as “embedded liberalism,” a political deal that permitted freer trade while protecting workers and sustaining a consensus in favor of international economic openness. 57 After the Tokyo Round tariff cuts of the late 1970s, globalization began to pick up in earnest. At about the same time, under President Reagan, the United States began cutting its social safety net, reducing protections for workers, and undermining labor unions. As a result, low-skilled workers became both more exposed and more vulnerable almost simultaneously. Yet the leadership of neither major political party sought to address the plight of these voters.</w:t>
      </w:r>
    </w:p>
    <w:p w:rsidR="00980D85" w:rsidRPr="00D27800" w:rsidRDefault="00980D85" w:rsidP="00980D85">
      <w:pPr>
        <w:rPr>
          <w:sz w:val="16"/>
          <w:szCs w:val="16"/>
        </w:rPr>
      </w:pPr>
      <w:r w:rsidRPr="00D27800">
        <w:rPr>
          <w:sz w:val="16"/>
          <w:szCs w:val="16"/>
        </w:rPr>
        <w:t>President Trump has consistently opposed globalization. As a candidate, he championed a “made in America” industrial policy, threatened to renegotiate NAFTA to create a better deal for US workers, and promised to reduce both legal and illegal immigration—most famously in his pledge to build a “big beautiful wall” on the Southern border of the United States and have Mexico pay for it. One of his first acts as president was to withdraw from the Trans-Pacific Partnership, a free trade agreement negotiated by his predecessor. Although it remains unclear just how much of the Trump platform will be transformed into action, he has positioned himself as the most protectionist president since Herbert Hoover signed the Smoot-Hawley tariff of 1930.</w:t>
      </w:r>
    </w:p>
    <w:p w:rsidR="00980D85" w:rsidRPr="00D27800" w:rsidRDefault="00980D85" w:rsidP="00980D85">
      <w:pPr>
        <w:rPr>
          <w:sz w:val="16"/>
        </w:rPr>
      </w:pPr>
      <w:r w:rsidRPr="00D27800">
        <w:rPr>
          <w:sz w:val="16"/>
        </w:rPr>
        <w:t xml:space="preserve">Second, </w:t>
      </w:r>
      <w:r w:rsidRPr="00BC1CA1">
        <w:rPr>
          <w:rStyle w:val="StyleUnderline"/>
        </w:rPr>
        <w:t>populism</w:t>
      </w:r>
      <w:r w:rsidRPr="00D27800">
        <w:rPr>
          <w:sz w:val="16"/>
        </w:rPr>
        <w:t xml:space="preserve"> also </w:t>
      </w:r>
      <w:r w:rsidRPr="00BC1CA1">
        <w:rPr>
          <w:rStyle w:val="StyleUnderline"/>
        </w:rPr>
        <w:t>challenges</w:t>
      </w:r>
      <w:r w:rsidRPr="00D27800">
        <w:rPr>
          <w:sz w:val="16"/>
        </w:rPr>
        <w:t xml:space="preserve"> elites—</w:t>
      </w:r>
      <w:r w:rsidRPr="00BC1CA1">
        <w:rPr>
          <w:rStyle w:val="StyleUnderline"/>
        </w:rPr>
        <w:t>the “establishment”—and institutions at home and abroad</w:t>
      </w:r>
      <w:r w:rsidRPr="00D27800">
        <w:rPr>
          <w:sz w:val="16"/>
        </w:rPr>
        <w:t>. For populists, the political system is not working for them and, thus, must be dramatically reformed or even overthrown. After decades of economic decline while being largely ignored by both parties, a good many low-skilled workers are ready to blow the system up. Although misdirected in its particular audience, candidate Trump famously captured this sentiment in his question to black and Hispanic voters (however, asked to a largely non-Hispanic white audience): in voting for him, “what do you have to lose?” 58</w:t>
      </w:r>
    </w:p>
    <w:p w:rsidR="00980D85" w:rsidRPr="00D27800" w:rsidRDefault="00980D85" w:rsidP="00980D85">
      <w:pPr>
        <w:rPr>
          <w:sz w:val="16"/>
        </w:rPr>
      </w:pPr>
      <w:r w:rsidRPr="00D27800">
        <w:rPr>
          <w:sz w:val="16"/>
        </w:rPr>
        <w:t xml:space="preserve">The </w:t>
      </w:r>
      <w:r w:rsidRPr="008A43DA">
        <w:rPr>
          <w:rStyle w:val="Emphasis"/>
        </w:rPr>
        <w:t>attack on the establishment</w:t>
      </w:r>
      <w:r w:rsidRPr="00BC1CA1">
        <w:rPr>
          <w:rStyle w:val="StyleUnderline"/>
        </w:rPr>
        <w:t xml:space="preserve"> is reflected in Trump’s foreign policy</w:t>
      </w:r>
      <w:r w:rsidRPr="00D27800">
        <w:rPr>
          <w:sz w:val="16"/>
        </w:rPr>
        <w:t xml:space="preserve">. Though conservatives have been skeptical about multilateralism in the past, President </w:t>
      </w:r>
      <w:r w:rsidRPr="00BC1CA1">
        <w:rPr>
          <w:rStyle w:val="StyleUnderline"/>
        </w:rPr>
        <w:t>Trump and his supporters appear to</w:t>
      </w:r>
      <w:r w:rsidRPr="00D27800">
        <w:rPr>
          <w:sz w:val="16"/>
        </w:rPr>
        <w:t xml:space="preserve"> </w:t>
      </w:r>
      <w:r w:rsidRPr="00BC1CA1">
        <w:rPr>
          <w:rStyle w:val="StyleUnderline"/>
        </w:rPr>
        <w:t>hold international institutions and agreements almost in contempt</w:t>
      </w:r>
      <w:r w:rsidRPr="00D27800">
        <w:rPr>
          <w:sz w:val="16"/>
        </w:rPr>
        <w:t>. Accordingly, the president has withdrawn from the Paris Climate Accords, even though the US commitment could be complied with relatively easily. After questioning our commitment to NATO—later, reluctantly reaffirmed—he has also isolated the United States at the NATO, G-7, and G-20 summit meetings. More recently, he has once again threatened to withdraw from NAFTA, actually withdrawn from UNESCO, and refused to certify Iran’s compliance with the Joint Comprehensive Plan of Action (the “Iran agreement,” restricting its nuclear program), setting in motion the possible collapse of that agreement. In his inaugural address to the United Nations in September, President Trump repeatedly appealed to sovereignty as the guiding principle of his foreign policy and international relations more generally. Attacking multilateralism is not entirely new, of course. The willingness of President George W. Bush to invade Iraq without the explicit consent of the United Nations caused many to judge that an illegitimate war. But as in his disruption of domestic institutions and norms, President Trump appears to regard disruption of the procedural limits of multilateralism as a useful end in itself or, at least, a useful bargaining tool. 59</w:t>
      </w:r>
    </w:p>
    <w:p w:rsidR="00980D85" w:rsidRPr="0085700A" w:rsidRDefault="00980D85" w:rsidP="00980D85">
      <w:pPr>
        <w:rPr>
          <w:sz w:val="16"/>
        </w:rPr>
      </w:pPr>
      <w:r w:rsidRPr="00BC1CA1">
        <w:rPr>
          <w:rStyle w:val="StyleUnderline"/>
        </w:rPr>
        <w:t xml:space="preserve">Populism as embraced by President </w:t>
      </w:r>
      <w:r w:rsidRPr="008A43DA">
        <w:rPr>
          <w:rStyle w:val="Emphasis"/>
        </w:rPr>
        <w:t>Trump threatens to undermine the international legitimacy</w:t>
      </w:r>
      <w:r w:rsidRPr="00BC1CA1">
        <w:rPr>
          <w:rStyle w:val="StyleUnderline"/>
        </w:rPr>
        <w:t xml:space="preserve"> of the United States</w:t>
      </w:r>
      <w:r w:rsidRPr="0085700A">
        <w:rPr>
          <w:sz w:val="16"/>
        </w:rPr>
        <w:t xml:space="preserve">. The assault on procedural legitimacy was just noted. </w:t>
      </w:r>
      <w:r w:rsidRPr="00D27800">
        <w:rPr>
          <w:rStyle w:val="StyleUnderline"/>
        </w:rPr>
        <w:t>The new president and his</w:t>
      </w:r>
      <w:r w:rsidRPr="0085700A">
        <w:rPr>
          <w:sz w:val="16"/>
        </w:rPr>
        <w:t xml:space="preserve"> </w:t>
      </w:r>
      <w:r w:rsidRPr="00D27800">
        <w:rPr>
          <w:rStyle w:val="StyleUnderline"/>
        </w:rPr>
        <w:t>constituents also appear willing to forfeit performance legitimacy for</w:t>
      </w:r>
      <w:r w:rsidRPr="0085700A">
        <w:rPr>
          <w:sz w:val="16"/>
        </w:rPr>
        <w:t xml:space="preserve"> more </w:t>
      </w:r>
      <w:r w:rsidRPr="00D27800">
        <w:rPr>
          <w:rStyle w:val="StyleUnderline"/>
        </w:rPr>
        <w:t>“wins” for the United States</w:t>
      </w:r>
      <w:r w:rsidRPr="0085700A">
        <w:rPr>
          <w:sz w:val="16"/>
        </w:rPr>
        <w:t>. In a more zero-sum view of world politics, President Trump at least says he wants to shift the gains from cooperation in favor of Americans. 60 In this transactional mode, President Trump threatens to undermine performance legitimacy. At the same time, he further undermines this legitimacy by questioning commitments to established institutions like NATO and NAFTA. Though he has, on reflection, later affirmed some of these commitments, the mere fact they were publicly questioned raises doubts in allies and fosters new concerns about whether the United States will honor its commitments when called upon to do so in the future. As Chancellor Angela Merkel remarked after her first meeting with President Trump, Europe may need “to take our fate into our own hands.” 61</w:t>
      </w:r>
    </w:p>
    <w:p w:rsidR="00980D85" w:rsidRPr="006A0501" w:rsidRDefault="00980D85" w:rsidP="00980D85">
      <w:pPr>
        <w:rPr>
          <w:rStyle w:val="StyleUnderline"/>
        </w:rPr>
      </w:pPr>
      <w:r w:rsidRPr="006A0501">
        <w:rPr>
          <w:sz w:val="16"/>
        </w:rPr>
        <w:t xml:space="preserve">Finally, as implied in his embrace of the American First slogan, </w:t>
      </w:r>
      <w:r w:rsidRPr="0085700A">
        <w:rPr>
          <w:rStyle w:val="StyleUnderline"/>
        </w:rPr>
        <w:t>the president is not attempting to craft a narrative</w:t>
      </w:r>
      <w:r w:rsidRPr="006A0501">
        <w:rPr>
          <w:sz w:val="16"/>
        </w:rPr>
        <w:t xml:space="preserve"> or moral vision </w:t>
      </w:r>
      <w:r w:rsidRPr="0085700A">
        <w:rPr>
          <w:rStyle w:val="StyleUnderline"/>
        </w:rPr>
        <w:t>that would give the United States a principled legitimacy</w:t>
      </w:r>
      <w:r w:rsidRPr="006A0501">
        <w:rPr>
          <w:sz w:val="16"/>
        </w:rPr>
        <w:t xml:space="preserve"> in foreign affairs. 62 It is here, perhaps, that the attributes of Trump as an individual, as opposed to his supporters, make the most difference. Groups of individual voters, no matter how united, do not craft political narratives. Rather, this is a task for political entrepreneurs. </w:t>
      </w:r>
      <w:r w:rsidRPr="0085700A">
        <w:rPr>
          <w:rStyle w:val="StyleUnderline"/>
        </w:rPr>
        <w:t xml:space="preserve">Trump’s narrative is one of disruption, the need to </w:t>
      </w:r>
      <w:r w:rsidRPr="008A43DA">
        <w:rPr>
          <w:rStyle w:val="Emphasis"/>
        </w:rPr>
        <w:t xml:space="preserve">shake up a system </w:t>
      </w:r>
      <w:r w:rsidRPr="006A0501">
        <w:rPr>
          <w:sz w:val="16"/>
        </w:rPr>
        <w:t xml:space="preserve">that is moving against his supporters. But </w:t>
      </w:r>
      <w:r w:rsidRPr="0085700A">
        <w:rPr>
          <w:rStyle w:val="StyleUnderline"/>
        </w:rPr>
        <w:t xml:space="preserve">this is largely </w:t>
      </w:r>
      <w:r w:rsidRPr="006A0501">
        <w:rPr>
          <w:sz w:val="16"/>
        </w:rPr>
        <w:t>a</w:t>
      </w:r>
      <w:r w:rsidRPr="0085700A">
        <w:rPr>
          <w:rStyle w:val="StyleUnderline"/>
        </w:rPr>
        <w:t xml:space="preserve"> negative </w:t>
      </w:r>
      <w:r w:rsidRPr="006A0501">
        <w:rPr>
          <w:sz w:val="16"/>
        </w:rPr>
        <w:t>rather than a positive message</w:t>
      </w:r>
      <w:r w:rsidRPr="0085700A">
        <w:rPr>
          <w:rStyle w:val="StyleUnderline"/>
        </w:rPr>
        <w:t>. As part of his emerging narrative—perhaps reflecting his personal values—is also an authoritarian streak in which he maintains that he alone can</w:t>
      </w:r>
      <w:r w:rsidRPr="006A0501">
        <w:rPr>
          <w:sz w:val="16"/>
        </w:rPr>
        <w:t xml:space="preserve"> fix America’s problems. Accordingly, </w:t>
      </w:r>
      <w:r w:rsidRPr="0085700A">
        <w:rPr>
          <w:rStyle w:val="StyleUnderline"/>
        </w:rPr>
        <w:t>he has actively undermined the liberal narrative of past administrations by praising autocrats</w:t>
      </w:r>
      <w:r w:rsidRPr="006A0501">
        <w:rPr>
          <w:sz w:val="16"/>
        </w:rPr>
        <w:t xml:space="preserve"> like Russia’s Vladimir Putin, Egypt’s Abdel Fattah el-</w:t>
      </w:r>
      <w:proofErr w:type="spellStart"/>
      <w:r w:rsidRPr="006A0501">
        <w:rPr>
          <w:sz w:val="16"/>
        </w:rPr>
        <w:t>Sisi</w:t>
      </w:r>
      <w:proofErr w:type="spellEnd"/>
      <w:r w:rsidRPr="006A0501">
        <w:rPr>
          <w:sz w:val="16"/>
        </w:rPr>
        <w:t xml:space="preserve">, the Philippines’ Rodrigo Duterte, and Turkey’s Recep Tayyip Erdogan, and criticizing American institutions even while abroad, including not only the media but his own intelligence agencies. He has also called out past US misdeeds, as when in defending President Putin he stated that the United States has not always acted honorably either, asking “Well, you think our country is so innocent?” 63 It is, of course, not unusual to criticize US foreign policy, even for presidents. But </w:t>
      </w:r>
      <w:r w:rsidRPr="006A0501">
        <w:rPr>
          <w:rStyle w:val="StyleUnderline"/>
        </w:rPr>
        <w:t xml:space="preserve">by placing the United States on a moral par with Russia, the president </w:t>
      </w:r>
      <w:r w:rsidRPr="008A43DA">
        <w:rPr>
          <w:rStyle w:val="Emphasis"/>
        </w:rPr>
        <w:t>forfeits any claim to principled legitimacy</w:t>
      </w:r>
      <w:r w:rsidRPr="006A0501">
        <w:rPr>
          <w:rStyle w:val="StyleUnderline"/>
        </w:rPr>
        <w:t xml:space="preserve"> for the country he leads.</w:t>
      </w:r>
    </w:p>
    <w:p w:rsidR="00980D85" w:rsidRPr="006A0501" w:rsidRDefault="00980D85" w:rsidP="00980D85">
      <w:pPr>
        <w:rPr>
          <w:sz w:val="16"/>
          <w:szCs w:val="16"/>
        </w:rPr>
      </w:pPr>
      <w:r w:rsidRPr="006A0501">
        <w:rPr>
          <w:sz w:val="16"/>
          <w:szCs w:val="16"/>
        </w:rPr>
        <w:t>As the “great disrupter,” the president appears to be relatively successful. What he has not done, however, is craft a positive narrative that might appeal to non-Americans or those outside of his political coalition at home. To the extent that President Trump has articulated a positive narrative, it has focused on the defense of the West against the rest, by which he appears to mean the Muslim world. In a recent speech in Poland in July, this was his most prominent theme, as indicated by his claim that “the fundamental question of our time is whether the West has the will to survive.” 64 This us-against-them posture may rally his base in the United States, and perhaps nationalists in Europe, but it does little to reassure subordinates about US intentions.</w:t>
      </w:r>
    </w:p>
    <w:p w:rsidR="00980D85" w:rsidRDefault="00980D85" w:rsidP="00980D85">
      <w:pPr>
        <w:rPr>
          <w:sz w:val="16"/>
        </w:rPr>
      </w:pPr>
      <w:r w:rsidRPr="006A0501">
        <w:rPr>
          <w:sz w:val="16"/>
        </w:rPr>
        <w:t xml:space="preserve">As suggested by the cases of the Caribbean and Middle East, </w:t>
      </w:r>
      <w:r w:rsidRPr="006A0501">
        <w:rPr>
          <w:rStyle w:val="StyleUnderline"/>
        </w:rPr>
        <w:t>legitimacy has never been the only or even the primary goal of US foreign policy</w:t>
      </w:r>
      <w:r w:rsidRPr="006A0501">
        <w:rPr>
          <w:sz w:val="16"/>
        </w:rPr>
        <w:t xml:space="preserve">, and perhaps it should not be, though the long-term consequences of broad anti-Americanism are worrisome. Nonetheless, </w:t>
      </w:r>
      <w:r w:rsidRPr="006A0501">
        <w:rPr>
          <w:rStyle w:val="StyleUnderline"/>
        </w:rPr>
        <w:t xml:space="preserve">what is remarkable about President Trump’s foreign policy is </w:t>
      </w:r>
      <w:r w:rsidRPr="008F12FB">
        <w:rPr>
          <w:rStyle w:val="Emphasis"/>
        </w:rPr>
        <w:t>its lack of concern for international legitimacy</w:t>
      </w:r>
      <w:r w:rsidRPr="006A0501">
        <w:rPr>
          <w:rStyle w:val="StyleUnderline"/>
        </w:rPr>
        <w:t xml:space="preserve"> and his active and, one must assume, intentional efforts to undermine what legitimacy the country has carried over from the past</w:t>
      </w:r>
      <w:r w:rsidRPr="006A0501">
        <w:rPr>
          <w:sz w:val="16"/>
        </w:rPr>
        <w:t xml:space="preserve">. As a conservative commentator for the Australian Broadcasting Corporation concluded about the G-20 summit, President Trump has “managed to diminish his nation and confuse and alienate his allies. </w:t>
      </w:r>
      <w:r w:rsidRPr="008F12FB">
        <w:rPr>
          <w:rStyle w:val="Emphasis"/>
        </w:rPr>
        <w:t>He will cede . . . power to China and Russia—two authoritarian states that will forge a very different set of rules for the 21st century</w:t>
      </w:r>
      <w:r w:rsidRPr="006A0501">
        <w:rPr>
          <w:rStyle w:val="StyleUnderline"/>
        </w:rPr>
        <w:t>.</w:t>
      </w:r>
      <w:r w:rsidRPr="006A0501">
        <w:rPr>
          <w:sz w:val="16"/>
        </w:rPr>
        <w:t xml:space="preserve"> Some will cheer the decline of America, but I think we’ll miss it when it is gone.” 65</w:t>
      </w:r>
    </w:p>
    <w:p w:rsidR="00D064D5" w:rsidRDefault="00D064D5" w:rsidP="00D064D5"/>
    <w:p w:rsidR="00D064D5" w:rsidRDefault="00D064D5" w:rsidP="00D064D5">
      <w:pPr>
        <w:pStyle w:val="Heading3"/>
      </w:pPr>
      <w:r>
        <w:t>--</w:t>
      </w:r>
      <w:proofErr w:type="spellStart"/>
      <w:r>
        <w:t>xt</w:t>
      </w:r>
      <w:proofErr w:type="spellEnd"/>
      <w:r>
        <w:t xml:space="preserve"> </w:t>
      </w:r>
      <w:proofErr w:type="spellStart"/>
      <w:r>
        <w:t>Heg</w:t>
      </w:r>
      <w:proofErr w:type="spellEnd"/>
      <w:r>
        <w:t xml:space="preserve"> Dead</w:t>
      </w:r>
    </w:p>
    <w:p w:rsidR="00D064D5" w:rsidRDefault="00D064D5" w:rsidP="00D064D5">
      <w:pPr>
        <w:pStyle w:val="Heading4"/>
      </w:pPr>
      <w:r>
        <w:t>American hegemony is already dead and will continue – empirics and Trump</w:t>
      </w:r>
    </w:p>
    <w:p w:rsidR="00D064D5" w:rsidRDefault="00D064D5" w:rsidP="00D064D5">
      <w:r w:rsidRPr="002F127E">
        <w:rPr>
          <w:rStyle w:val="Style13ptBold"/>
        </w:rPr>
        <w:t>Schindler 17</w:t>
      </w:r>
      <w:r>
        <w:t xml:space="preserve"> - John R. Schindler, a security expert and former National Security Agency analyst and counterintelligence officer, 17 ("The Year American Hegemony Ended", Observer, 12-31-2017, Available Online from http://observer.com/2017/12/president-trump-inherited-a-hegemon-in-decline-inflicted-more-damage/,Dsen)</w:t>
      </w:r>
    </w:p>
    <w:p w:rsidR="00D064D5" w:rsidRPr="00A136DD" w:rsidRDefault="00D064D5" w:rsidP="00D064D5">
      <w:pPr>
        <w:rPr>
          <w:sz w:val="16"/>
        </w:rPr>
      </w:pPr>
      <w:r w:rsidRPr="001E1653">
        <w:rPr>
          <w:highlight w:val="cyan"/>
          <w:u w:val="single"/>
        </w:rPr>
        <w:t>The U</w:t>
      </w:r>
      <w:r w:rsidRPr="00376E18">
        <w:rPr>
          <w:u w:val="single"/>
        </w:rPr>
        <w:t xml:space="preserve">nited </w:t>
      </w:r>
      <w:r w:rsidRPr="001E1653">
        <w:rPr>
          <w:highlight w:val="cyan"/>
          <w:u w:val="single"/>
        </w:rPr>
        <w:t>S</w:t>
      </w:r>
      <w:r w:rsidRPr="00376E18">
        <w:rPr>
          <w:u w:val="single"/>
        </w:rPr>
        <w:t xml:space="preserve">tates </w:t>
      </w:r>
      <w:r w:rsidRPr="001E1653">
        <w:rPr>
          <w:highlight w:val="cyan"/>
          <w:u w:val="single"/>
        </w:rPr>
        <w:t>has been the world’s greatest power since 1945</w:t>
      </w:r>
      <w:r w:rsidRPr="00376E18">
        <w:rPr>
          <w:u w:val="single"/>
        </w:rPr>
        <w:t>, when that mantle—half-passed from London to Washington after the First World War—firmly landed in American hands after the Second World War.</w:t>
      </w:r>
      <w:r w:rsidRPr="00A136DD">
        <w:rPr>
          <w:sz w:val="16"/>
        </w:rPr>
        <w:t xml:space="preserve"> Since 1991, when the Cold War ended with Soviet collapse, America has been the world’s hegemon, to use the proper term, the force whose power could not be seriously challenged on the global stage.</w:t>
      </w:r>
    </w:p>
    <w:p w:rsidR="00D064D5" w:rsidRPr="00A136DD" w:rsidRDefault="00D064D5" w:rsidP="00D064D5">
      <w:pPr>
        <w:rPr>
          <w:sz w:val="16"/>
          <w:szCs w:val="16"/>
        </w:rPr>
      </w:pPr>
      <w:r w:rsidRPr="00A136DD">
        <w:rPr>
          <w:sz w:val="16"/>
          <w:szCs w:val="16"/>
        </w:rPr>
        <w:t>For 26 years now—a happy generation—America has been able to do whatever it wanted, to anyone, at any time of our choosing, anywhere on earth. Notwithstanding the decline of major sectors of the American economy, our military has covered the globe with deployments as the Pentagon has divided our planet into “geographic combatant commands” to formalize our hegemony. Our allegedly deep defense thinkers have hailed this as our viceroys enacting Washington’s benevolent imperial will anywhere we desire.</w:t>
      </w:r>
    </w:p>
    <w:p w:rsidR="00D064D5" w:rsidRPr="00A136DD" w:rsidRDefault="00D064D5" w:rsidP="00D064D5">
      <w:pPr>
        <w:rPr>
          <w:sz w:val="16"/>
          <w:szCs w:val="16"/>
        </w:rPr>
      </w:pPr>
      <w:r w:rsidRPr="00A136DD">
        <w:rPr>
          <w:sz w:val="16"/>
          <w:szCs w:val="16"/>
        </w:rPr>
        <w:t>It needs to be said that plenty of the planet has been happy to acquiesce in American hegemony. While we’re hardly the pure-hearted hegemon we imagine ourselves to be, the United States appears like a relatively positive force on the global stage, compared to other options. Even among skeptics regarding America’s global dominance, few pine instead for hegemony under, say, Beijing and its Communist party bosses.</w:t>
      </w:r>
    </w:p>
    <w:p w:rsidR="00D064D5" w:rsidRPr="00A136DD" w:rsidRDefault="00D064D5" w:rsidP="00D064D5">
      <w:pPr>
        <w:rPr>
          <w:u w:val="single"/>
        </w:rPr>
      </w:pPr>
      <w:r w:rsidRPr="00A136DD">
        <w:rPr>
          <w:sz w:val="16"/>
        </w:rPr>
        <w:t xml:space="preserve">Nevertheless, </w:t>
      </w:r>
      <w:r w:rsidRPr="001E1653">
        <w:rPr>
          <w:highlight w:val="cyan"/>
          <w:u w:val="single"/>
        </w:rPr>
        <w:t>2017 gave</w:t>
      </w:r>
      <w:r w:rsidRPr="00F00A5A">
        <w:rPr>
          <w:u w:val="single"/>
        </w:rPr>
        <w:t xml:space="preserve"> unmistakable </w:t>
      </w:r>
      <w:r w:rsidRPr="001E1653">
        <w:rPr>
          <w:highlight w:val="cyan"/>
          <w:u w:val="single"/>
        </w:rPr>
        <w:t>signs</w:t>
      </w:r>
      <w:r w:rsidRPr="00F00A5A">
        <w:rPr>
          <w:u w:val="single"/>
        </w:rPr>
        <w:t xml:space="preserve"> that American </w:t>
      </w:r>
      <w:r w:rsidRPr="001E1653">
        <w:rPr>
          <w:highlight w:val="cyan"/>
          <w:u w:val="single"/>
        </w:rPr>
        <w:t>hegemony</w:t>
      </w:r>
      <w:r w:rsidRPr="00F00A5A">
        <w:rPr>
          <w:u w:val="single"/>
        </w:rPr>
        <w:t xml:space="preserve">, which has been waning for a decade, </w:t>
      </w:r>
      <w:r w:rsidRPr="001E1653">
        <w:rPr>
          <w:highlight w:val="cyan"/>
          <w:u w:val="single"/>
        </w:rPr>
        <w:t>has now ended</w:t>
      </w:r>
      <w:r w:rsidRPr="00F00A5A">
        <w:rPr>
          <w:u w:val="single"/>
        </w:rPr>
        <w:t>.</w:t>
      </w:r>
      <w:r w:rsidRPr="00A136DD">
        <w:rPr>
          <w:sz w:val="16"/>
        </w:rPr>
        <w:t xml:space="preserve"> A new age has dawned, even though it’s still early and the sun is far from full. As commander-in-chief, in his first year in the Oval Office, </w:t>
      </w:r>
      <w:r w:rsidRPr="00377288">
        <w:rPr>
          <w:u w:val="single"/>
        </w:rPr>
        <w:t>President Donald Trump has ranted and raved on Twitter almost daily, with no effect save to confuse our allies about what exactly is going on in Washington.</w:t>
      </w:r>
      <w:r w:rsidRPr="00A136DD">
        <w:rPr>
          <w:sz w:val="16"/>
        </w:rPr>
        <w:t xml:space="preserve"> De facto, America has two foreign and defense policies: what the president says and what our national security bureaucracy does. </w:t>
      </w:r>
      <w:r w:rsidRPr="001E1653">
        <w:rPr>
          <w:highlight w:val="cyan"/>
          <w:u w:val="single"/>
        </w:rPr>
        <w:t>The gap between presidential rhetoric</w:t>
      </w:r>
      <w:r w:rsidRPr="00D73405">
        <w:rPr>
          <w:u w:val="single"/>
        </w:rPr>
        <w:t xml:space="preserve">, much of it unhinged, </w:t>
      </w:r>
      <w:r w:rsidRPr="001E1653">
        <w:rPr>
          <w:highlight w:val="cyan"/>
          <w:u w:val="single"/>
        </w:rPr>
        <w:t>and</w:t>
      </w:r>
      <w:r w:rsidRPr="00D73405">
        <w:rPr>
          <w:u w:val="single"/>
        </w:rPr>
        <w:t xml:space="preserve"> actual </w:t>
      </w:r>
      <w:r w:rsidRPr="001E1653">
        <w:rPr>
          <w:highlight w:val="cyan"/>
          <w:u w:val="single"/>
        </w:rPr>
        <w:t>policy</w:t>
      </w:r>
      <w:r w:rsidRPr="00D73405">
        <w:rPr>
          <w:u w:val="single"/>
        </w:rPr>
        <w:t xml:space="preserve"> toward the world </w:t>
      </w:r>
      <w:r w:rsidRPr="001E1653">
        <w:rPr>
          <w:highlight w:val="cyan"/>
          <w:u w:val="single"/>
        </w:rPr>
        <w:t>grew throughout 2017.</w:t>
      </w:r>
    </w:p>
    <w:p w:rsidR="00D064D5" w:rsidRPr="00A136DD" w:rsidRDefault="00D064D5" w:rsidP="00D064D5">
      <w:pPr>
        <w:rPr>
          <w:sz w:val="16"/>
          <w:szCs w:val="16"/>
        </w:rPr>
      </w:pPr>
      <w:r w:rsidRPr="00A136DD">
        <w:rPr>
          <w:sz w:val="16"/>
          <w:szCs w:val="16"/>
        </w:rPr>
        <w:t>It’s no wonder, then, that North Korea seems anything but cowed, despite a year of Trumpian rants at Pyongyang. The Kim dynasty keeps rattling its nuclear saber at will, firing off missiles over the Pacific to showcase its power, and Washington’s demands that they cease have had no impact. While the Trump administration propagates the fantasy that North Korea will never become a nuclear power, that troublesome country has plainly had atomic weapons for years. That this unreality-based policy might end badly for everyone—even a merely conventional war on the Korean peninsula will mean millions of refugees and casualties—is obvious and constitutes one of the major what-ifs for the coming year</w:t>
      </w:r>
      <w:r>
        <w:rPr>
          <w:sz w:val="16"/>
          <w:szCs w:val="16"/>
        </w:rPr>
        <w:t>.</w:t>
      </w:r>
    </w:p>
    <w:p w:rsidR="00D064D5" w:rsidRPr="00A136DD" w:rsidRDefault="00D064D5" w:rsidP="00D064D5">
      <w:pPr>
        <w:rPr>
          <w:sz w:val="16"/>
          <w:szCs w:val="16"/>
        </w:rPr>
      </w:pPr>
      <w:r w:rsidRPr="00A136DD">
        <w:rPr>
          <w:sz w:val="16"/>
          <w:szCs w:val="16"/>
        </w:rPr>
        <w:t>The National Security Strategy recently rolled out by the White House with fanfare, however, appreciates none of these new geopolitical realities. It imagines a world where American power, while now confronted by Russia and a rising China, remains above fundamental challenge. Predictably, the president’s release of “his” NSS had barely any connection to the actual document. To be fair to Trump, the NSS always is a political write-up, not really any kind of strategy, and the relationship between its wish-list and actual Beltway policy is often tenuous; the current administration has decided to sever any NSS connection to reality altogether.</w:t>
      </w:r>
    </w:p>
    <w:p w:rsidR="00D064D5" w:rsidRPr="00A136DD" w:rsidRDefault="00D064D5" w:rsidP="00D064D5">
      <w:pPr>
        <w:rPr>
          <w:u w:val="single"/>
        </w:rPr>
      </w:pPr>
      <w:r w:rsidRPr="00A136DD">
        <w:rPr>
          <w:sz w:val="16"/>
        </w:rPr>
        <w:t xml:space="preserve">It should be noted that President </w:t>
      </w:r>
      <w:r w:rsidRPr="001E1653">
        <w:rPr>
          <w:highlight w:val="cyan"/>
          <w:u w:val="single"/>
        </w:rPr>
        <w:t xml:space="preserve">Trump </w:t>
      </w:r>
      <w:r w:rsidRPr="001E1653">
        <w:rPr>
          <w:rStyle w:val="Emphasis"/>
          <w:highlight w:val="cyan"/>
        </w:rPr>
        <w:t>inherited a hegemon in decline.</w:t>
      </w:r>
      <w:r w:rsidRPr="00D73405">
        <w:rPr>
          <w:u w:val="single"/>
        </w:rPr>
        <w:t xml:space="preserve"> His </w:t>
      </w:r>
      <w:r w:rsidRPr="001E1653">
        <w:rPr>
          <w:highlight w:val="cyan"/>
          <w:u w:val="single"/>
        </w:rPr>
        <w:t>predecessors did plenty of damage</w:t>
      </w:r>
      <w:r w:rsidRPr="00D73405">
        <w:rPr>
          <w:u w:val="single"/>
        </w:rPr>
        <w:t xml:space="preserve"> before the current Oval Office occupant decided to inflict more. Bill </w:t>
      </w:r>
      <w:r w:rsidRPr="001E1653">
        <w:rPr>
          <w:highlight w:val="cyan"/>
          <w:u w:val="single"/>
        </w:rPr>
        <w:t>Clinton’s well-intentioned</w:t>
      </w:r>
      <w:r w:rsidRPr="00D73405">
        <w:rPr>
          <w:u w:val="single"/>
        </w:rPr>
        <w:t xml:space="preserve"> if often mishandled </w:t>
      </w:r>
      <w:r w:rsidRPr="001E1653">
        <w:rPr>
          <w:highlight w:val="cyan"/>
          <w:u w:val="single"/>
        </w:rPr>
        <w:t>humanitarian interventions</w:t>
      </w:r>
      <w:r w:rsidRPr="00D73405">
        <w:rPr>
          <w:u w:val="single"/>
        </w:rPr>
        <w:t xml:space="preserve"> in the Balkans </w:t>
      </w:r>
      <w:r w:rsidRPr="001E1653">
        <w:rPr>
          <w:highlight w:val="cyan"/>
          <w:u w:val="single"/>
        </w:rPr>
        <w:t>gave the illusion</w:t>
      </w:r>
      <w:r w:rsidRPr="00D73405">
        <w:rPr>
          <w:u w:val="single"/>
        </w:rPr>
        <w:t xml:space="preserve"> that </w:t>
      </w:r>
      <w:r w:rsidRPr="001E1653">
        <w:rPr>
          <w:highlight w:val="cyan"/>
          <w:u w:val="single"/>
        </w:rPr>
        <w:t>America knew how to “nation build”</w:t>
      </w:r>
      <w:r w:rsidRPr="00D73405">
        <w:rPr>
          <w:u w:val="single"/>
        </w:rPr>
        <w:t xml:space="preserve"> broken societies at modest cost in lives and treasure.</w:t>
      </w:r>
    </w:p>
    <w:p w:rsidR="00D064D5" w:rsidRPr="00A136DD" w:rsidRDefault="00D064D5" w:rsidP="00D064D5">
      <w:pPr>
        <w:rPr>
          <w:sz w:val="16"/>
          <w:szCs w:val="16"/>
        </w:rPr>
      </w:pPr>
      <w:r w:rsidRPr="00A136DD">
        <w:rPr>
          <w:sz w:val="16"/>
          <w:szCs w:val="16"/>
        </w:rPr>
        <w:t>We did not, as is demonstrated by the multi-decade debacles in the Greater Middle East initiated by George W. Bush in the aftermath of 9/11. In overreaction to jihadist terrorism, Washington decided to recreate that troubled region by, in effect, handing a broken Iraq to the mullahs in Tehran. The magical transformative powers of the U.S. military on foreign societies turned out to be as much a fantasy as the Bush experiment with mortgage loans for everyone. In a similar vein, the less said about our never-ending war in Afghanistan—which amounts to an effort to coercively make that country what it has never been, politically and socially—perhaps the better.</w:t>
      </w:r>
    </w:p>
    <w:p w:rsidR="00D064D5" w:rsidRPr="00A136DD" w:rsidRDefault="00D064D5" w:rsidP="00D064D5">
      <w:pPr>
        <w:rPr>
          <w:u w:val="single"/>
        </w:rPr>
      </w:pPr>
      <w:r w:rsidRPr="001E1653">
        <w:rPr>
          <w:highlight w:val="cyan"/>
          <w:u w:val="single"/>
        </w:rPr>
        <w:t>The loss of</w:t>
      </w:r>
      <w:r w:rsidRPr="003B15C9">
        <w:rPr>
          <w:u w:val="single"/>
        </w:rPr>
        <w:t xml:space="preserve"> American </w:t>
      </w:r>
      <w:r w:rsidRPr="001E1653">
        <w:rPr>
          <w:highlight w:val="cyan"/>
          <w:u w:val="single"/>
        </w:rPr>
        <w:t>prestige associated with the Iraqi and Afghan</w:t>
      </w:r>
      <w:r w:rsidRPr="003B15C9">
        <w:rPr>
          <w:u w:val="single"/>
        </w:rPr>
        <w:t xml:space="preserve"> debacles </w:t>
      </w:r>
      <w:r w:rsidRPr="001E1653">
        <w:rPr>
          <w:highlight w:val="cyan"/>
          <w:u w:val="single"/>
        </w:rPr>
        <w:t>is difficult to overstate</w:t>
      </w:r>
      <w:r w:rsidRPr="003B15C9">
        <w:rPr>
          <w:u w:val="single"/>
        </w:rPr>
        <w:t>. Plenty of the world was content to go along with American hegemony so long as it was somewhat competent</w:t>
      </w:r>
      <w:r w:rsidRPr="00A136DD">
        <w:rPr>
          <w:sz w:val="16"/>
        </w:rPr>
        <w:t xml:space="preserve">. </w:t>
      </w:r>
      <w:r w:rsidRPr="003B15C9">
        <w:rPr>
          <w:u w:val="single"/>
        </w:rPr>
        <w:t>No fair-minded strategist</w:t>
      </w:r>
      <w:r w:rsidRPr="00A136DD">
        <w:rPr>
          <w:sz w:val="16"/>
        </w:rPr>
        <w:t xml:space="preserve">, surveying what the Bush administration did in the Muslim heartland, </w:t>
      </w:r>
      <w:r w:rsidRPr="003B15C9">
        <w:rPr>
          <w:u w:val="single"/>
        </w:rPr>
        <w:t>could look at Washington’s defense and foreign policy elites, the architects of grand failures, with any comfort.</w:t>
      </w:r>
    </w:p>
    <w:p w:rsidR="00D064D5" w:rsidRPr="00A136DD" w:rsidRDefault="00D064D5" w:rsidP="00D064D5">
      <w:pPr>
        <w:rPr>
          <w:sz w:val="16"/>
        </w:rPr>
      </w:pPr>
      <w:r w:rsidRPr="001B10F2">
        <w:rPr>
          <w:u w:val="single"/>
        </w:rPr>
        <w:t xml:space="preserve">Not that Barack </w:t>
      </w:r>
      <w:r w:rsidRPr="001E1653">
        <w:rPr>
          <w:highlight w:val="cyan"/>
          <w:u w:val="single"/>
        </w:rPr>
        <w:t>Obama</w:t>
      </w:r>
      <w:r w:rsidRPr="001B10F2">
        <w:rPr>
          <w:u w:val="single"/>
        </w:rPr>
        <w:t xml:space="preserve"> made things better.</w:t>
      </w:r>
      <w:r w:rsidRPr="00A136DD">
        <w:rPr>
          <w:sz w:val="16"/>
        </w:rPr>
        <w:t xml:space="preserve"> Although he </w:t>
      </w:r>
      <w:r w:rsidRPr="001E1653">
        <w:rPr>
          <w:highlight w:val="cyan"/>
          <w:u w:val="single"/>
        </w:rPr>
        <w:t>entered the White House</w:t>
      </w:r>
      <w:r w:rsidRPr="001E1653">
        <w:rPr>
          <w:u w:val="single"/>
        </w:rPr>
        <w:t xml:space="preserve"> with a mandate </w:t>
      </w:r>
      <w:r w:rsidRPr="001E1653">
        <w:rPr>
          <w:highlight w:val="cyan"/>
          <w:u w:val="single"/>
        </w:rPr>
        <w:t>to undo</w:t>
      </w:r>
      <w:r w:rsidRPr="001E1653">
        <w:rPr>
          <w:u w:val="single"/>
        </w:rPr>
        <w:t xml:space="preserve"> the </w:t>
      </w:r>
      <w:r w:rsidRPr="001E1653">
        <w:rPr>
          <w:highlight w:val="cyan"/>
          <w:u w:val="single"/>
        </w:rPr>
        <w:t>damage</w:t>
      </w:r>
      <w:r w:rsidRPr="001E1653">
        <w:rPr>
          <w:u w:val="single"/>
        </w:rPr>
        <w:t xml:space="preserve"> wrought by his predecessor, </w:t>
      </w:r>
      <w:r w:rsidRPr="001E1653">
        <w:rPr>
          <w:highlight w:val="cyan"/>
          <w:u w:val="single"/>
        </w:rPr>
        <w:t>he mostly failed</w:t>
      </w:r>
      <w:r w:rsidRPr="001E1653">
        <w:rPr>
          <w:u w:val="single"/>
        </w:rPr>
        <w:t xml:space="preserve"> to do so.</w:t>
      </w:r>
      <w:r w:rsidRPr="00A136DD">
        <w:rPr>
          <w:sz w:val="16"/>
        </w:rPr>
        <w:t xml:space="preserve"> It’s difficult to not have sympathy for President Obama, who when he realized the extent of the Iraq horror he inherited, wanted to abandon the biggest failure in America’s history abroad. </w:t>
      </w:r>
      <w:r w:rsidRPr="006F1887">
        <w:rPr>
          <w:u w:val="single"/>
        </w:rPr>
        <w:t>It’s less easy to excuse Obama’s missteps in Afghanistan</w:t>
      </w:r>
      <w:r w:rsidRPr="00A136DD">
        <w:rPr>
          <w:sz w:val="16"/>
        </w:rPr>
        <w:t>, where a half-hearted “surge” failed to change any facts on the ground that really mattered.</w:t>
      </w:r>
    </w:p>
    <w:p w:rsidR="00D064D5" w:rsidRPr="00A136DD" w:rsidRDefault="00D064D5" w:rsidP="00D064D5">
      <w:pPr>
        <w:rPr>
          <w:sz w:val="16"/>
        </w:rPr>
      </w:pPr>
      <w:r w:rsidRPr="00A136DD">
        <w:rPr>
          <w:sz w:val="16"/>
        </w:rPr>
        <w:t xml:space="preserve">Still, Obama’s biggest failures came elsewhere. </w:t>
      </w:r>
      <w:r w:rsidRPr="001E1653">
        <w:rPr>
          <w:highlight w:val="cyan"/>
          <w:u w:val="single"/>
        </w:rPr>
        <w:t>His willingness to participate in the overthrow of the Gadhafi regime</w:t>
      </w:r>
      <w:r w:rsidRPr="006F1887">
        <w:rPr>
          <w:u w:val="single"/>
        </w:rPr>
        <w:t xml:space="preserve"> in Libya on dubious humanitarian grounds </w:t>
      </w:r>
      <w:r w:rsidRPr="001E1653">
        <w:rPr>
          <w:highlight w:val="cyan"/>
          <w:u w:val="single"/>
        </w:rPr>
        <w:t>birthed violence</w:t>
      </w:r>
      <w:r w:rsidRPr="006F1887">
        <w:rPr>
          <w:u w:val="single"/>
        </w:rPr>
        <w:t xml:space="preserve"> and crisis graver than existed there in the first place.</w:t>
      </w:r>
      <w:r w:rsidRPr="00A136DD">
        <w:rPr>
          <w:sz w:val="16"/>
        </w:rPr>
        <w:t xml:space="preserve"> Worse, taking out the former rogue Gadhafi after he had abandoned his weapons of mass destruction and was cooperating with America’s war on terrorism, sent an indelible message that Washington’s word is no good—so never, ever give up your WMDs. Pyongyang, among others, watched and learned.</w:t>
      </w:r>
    </w:p>
    <w:p w:rsidR="00D064D5" w:rsidRPr="00A136DD" w:rsidRDefault="00D064D5" w:rsidP="00D064D5">
      <w:pPr>
        <w:rPr>
          <w:u w:val="single"/>
        </w:rPr>
      </w:pPr>
      <w:r w:rsidRPr="00A136DD">
        <w:rPr>
          <w:sz w:val="16"/>
        </w:rPr>
        <w:t xml:space="preserve">Then </w:t>
      </w:r>
      <w:r w:rsidRPr="00635BC5">
        <w:rPr>
          <w:u w:val="single"/>
        </w:rPr>
        <w:t xml:space="preserve">there’s </w:t>
      </w:r>
      <w:r w:rsidRPr="001E1653">
        <w:rPr>
          <w:highlight w:val="cyan"/>
          <w:u w:val="single"/>
        </w:rPr>
        <w:t>Obama’s mishandling of Russia</w:t>
      </w:r>
      <w:r w:rsidRPr="00A136DD">
        <w:rPr>
          <w:sz w:val="16"/>
        </w:rPr>
        <w:t xml:space="preserve">, with fateful consequences. His abandonment of his own “red line” in Syria in 2013 was easily read as a grave strategic error, since Obama in effect outsourced U.S. policy in the Middle East to Moscow—the results of which are painfully clear today. </w:t>
      </w:r>
      <w:r w:rsidRPr="00635BC5">
        <w:rPr>
          <w:u w:val="single"/>
        </w:rPr>
        <w:t>Obama’s reticence to do much about Vladimir Putin’s aggression in Ukraine a few months later is a matter of record, while his strange unwillingness to confront the Kremlin over its rancid spy-propaganda offensive against the West in 2015 undoubtedly encouraged aggressive Russian interference in America’s election the following year.</w:t>
      </w:r>
    </w:p>
    <w:p w:rsidR="00D064D5" w:rsidRPr="00A136DD" w:rsidRDefault="00D064D5" w:rsidP="00D064D5">
      <w:pPr>
        <w:rPr>
          <w:sz w:val="16"/>
          <w:szCs w:val="16"/>
        </w:rPr>
      </w:pPr>
      <w:r w:rsidRPr="00A136DD">
        <w:rPr>
          <w:sz w:val="16"/>
          <w:szCs w:val="16"/>
        </w:rPr>
        <w:t>Putin and other malefactors got the message that Obama’s America would not stand up to troublemakers who could push back. Diffident messaging is never good for the hegemon’s reputation, especially when it’s already blighted due to incompetence and imperial overstretch. In 2017, in stark contrast, Donald Trump led the country in the opposite direction, with unceasing bluster about American strength and willingness to go it alone, anytime Washington wants to, damn the consequences.</w:t>
      </w:r>
    </w:p>
    <w:p w:rsidR="00D064D5" w:rsidRPr="00A136DD" w:rsidRDefault="00D064D5" w:rsidP="00D064D5">
      <w:pPr>
        <w:rPr>
          <w:sz w:val="16"/>
        </w:rPr>
      </w:pPr>
      <w:r w:rsidRPr="001E1653">
        <w:rPr>
          <w:highlight w:val="cyan"/>
          <w:u w:val="single"/>
        </w:rPr>
        <w:t>Trump’s</w:t>
      </w:r>
      <w:r w:rsidRPr="00A136DD">
        <w:rPr>
          <w:sz w:val="16"/>
        </w:rPr>
        <w:t xml:space="preserve"> screw the-world style in foreign affairs was on display this month with the White House’s </w:t>
      </w:r>
      <w:r w:rsidRPr="00635BC5">
        <w:rPr>
          <w:u w:val="single"/>
        </w:rPr>
        <w:t xml:space="preserve">decision to recognize Jerusalem as Israel’s capital. This </w:t>
      </w:r>
      <w:r w:rsidRPr="001E1653">
        <w:rPr>
          <w:highlight w:val="cyan"/>
          <w:u w:val="single"/>
        </w:rPr>
        <w:t>pleased the Israeli</w:t>
      </w:r>
      <w:r w:rsidRPr="00635BC5">
        <w:rPr>
          <w:u w:val="single"/>
        </w:rPr>
        <w:t xml:space="preserve"> right-wing and major donors to President Trump, </w:t>
      </w:r>
      <w:r w:rsidRPr="001E1653">
        <w:rPr>
          <w:highlight w:val="cyan"/>
          <w:u w:val="single"/>
        </w:rPr>
        <w:t>yet in no way enhanced</w:t>
      </w:r>
      <w:r w:rsidRPr="00635BC5">
        <w:rPr>
          <w:u w:val="single"/>
        </w:rPr>
        <w:t xml:space="preserve"> American </w:t>
      </w:r>
      <w:r w:rsidRPr="001E1653">
        <w:rPr>
          <w:highlight w:val="cyan"/>
          <w:u w:val="single"/>
        </w:rPr>
        <w:t>power</w:t>
      </w:r>
      <w:r w:rsidRPr="00635BC5">
        <w:rPr>
          <w:u w:val="single"/>
        </w:rPr>
        <w:t xml:space="preserve"> or prestige: quite the opposite. Reaction from the Muslim world was predictably furious, while </w:t>
      </w:r>
      <w:r w:rsidRPr="001E1653">
        <w:rPr>
          <w:highlight w:val="cyan"/>
          <w:u w:val="single"/>
        </w:rPr>
        <w:t>the</w:t>
      </w:r>
      <w:r w:rsidRPr="00635BC5">
        <w:rPr>
          <w:u w:val="single"/>
        </w:rPr>
        <w:t xml:space="preserve"> Trump </w:t>
      </w:r>
      <w:r w:rsidRPr="001E1653">
        <w:rPr>
          <w:highlight w:val="cyan"/>
          <w:u w:val="single"/>
        </w:rPr>
        <w:t>administration</w:t>
      </w:r>
      <w:r w:rsidRPr="00635BC5">
        <w:rPr>
          <w:u w:val="single"/>
        </w:rPr>
        <w:t xml:space="preserve"> </w:t>
      </w:r>
      <w:r w:rsidRPr="001E1653">
        <w:rPr>
          <w:highlight w:val="cyan"/>
          <w:u w:val="single"/>
        </w:rPr>
        <w:t>made everything worse at the U</w:t>
      </w:r>
      <w:r w:rsidRPr="00635BC5">
        <w:rPr>
          <w:u w:val="single"/>
        </w:rPr>
        <w:t xml:space="preserve">nited </w:t>
      </w:r>
      <w:r w:rsidRPr="001E1653">
        <w:rPr>
          <w:highlight w:val="cyan"/>
          <w:u w:val="single"/>
        </w:rPr>
        <w:t>N</w:t>
      </w:r>
      <w:r w:rsidRPr="00635BC5">
        <w:rPr>
          <w:u w:val="single"/>
        </w:rPr>
        <w:t>ations.</w:t>
      </w:r>
      <w:r w:rsidRPr="00A136DD">
        <w:rPr>
          <w:sz w:val="16"/>
        </w:rPr>
        <w:t xml:space="preserve"> There, Nikki Haley, our ambassador, publicly threatened members who didn’t vote with Washington against a UN resolution condemning our embassy move. This was American diplomacy at its most heavy-handed and tone-deaf, and it failed dismally. Virtually the whole world voted against Trump, with even most of NATO siding against Washington. This was a major diplomatic defeat for the alleged global hegemon.</w:t>
      </w:r>
    </w:p>
    <w:p w:rsidR="00D064D5" w:rsidRPr="00A136DD" w:rsidRDefault="00D064D5" w:rsidP="00D064D5">
      <w:pPr>
        <w:rPr>
          <w:sz w:val="16"/>
          <w:szCs w:val="16"/>
        </w:rPr>
      </w:pPr>
      <w:r w:rsidRPr="00A136DD">
        <w:rPr>
          <w:sz w:val="16"/>
          <w:szCs w:val="16"/>
        </w:rPr>
        <w:t>President Trump is all about “strength” and he loves to tweet about our military, his own draft-dodging notwithstanding. In a sense, Trump is a perfect fit for our era, when all America has left is raw military power. Our economy has been in decline for decades, our divided society displays unmissable rot, and our politics are a partisan shamble in the aftermath of 2016. What America has left is its military, which is the ultimate underpinning of hegemony.</w:t>
      </w:r>
    </w:p>
    <w:p w:rsidR="00D064D5" w:rsidRPr="00635BC5" w:rsidRDefault="00D064D5" w:rsidP="00D064D5">
      <w:pPr>
        <w:rPr>
          <w:u w:val="single"/>
        </w:rPr>
      </w:pPr>
      <w:r w:rsidRPr="00A136DD">
        <w:rPr>
          <w:sz w:val="16"/>
        </w:rPr>
        <w:t xml:space="preserve">However, </w:t>
      </w:r>
      <w:r w:rsidRPr="00635BC5">
        <w:rPr>
          <w:u w:val="single"/>
        </w:rPr>
        <w:t xml:space="preserve">just how much military overmatch the Pentagon has left, after a near-generation of down-punching in the Middle East against fourth-rate foes without strategic success, is now America’s great imponderable. </w:t>
      </w:r>
      <w:r w:rsidRPr="001E1653">
        <w:rPr>
          <w:highlight w:val="cyan"/>
          <w:u w:val="single"/>
        </w:rPr>
        <w:t xml:space="preserve">We have spent </w:t>
      </w:r>
      <w:r w:rsidRPr="001E1653">
        <w:rPr>
          <w:rStyle w:val="Emphasis"/>
          <w:highlight w:val="cyan"/>
        </w:rPr>
        <w:t>trillions</w:t>
      </w:r>
      <w:r w:rsidRPr="001E1653">
        <w:rPr>
          <w:highlight w:val="cyan"/>
          <w:u w:val="single"/>
        </w:rPr>
        <w:t xml:space="preserve"> of dollars</w:t>
      </w:r>
      <w:r w:rsidRPr="00635BC5">
        <w:rPr>
          <w:u w:val="single"/>
        </w:rPr>
        <w:t xml:space="preserve"> on Iraq, Afghanistan, and killing jihadists all over, and the price in military obsolescence and declining morale is evident to anyone who wants to see.</w:t>
      </w:r>
    </w:p>
    <w:p w:rsidR="00D064D5" w:rsidRPr="00A136DD" w:rsidRDefault="00D064D5" w:rsidP="00D064D5">
      <w:pPr>
        <w:rPr>
          <w:sz w:val="16"/>
        </w:rPr>
      </w:pPr>
      <w:r w:rsidRPr="00A136DD">
        <w:rPr>
          <w:sz w:val="16"/>
        </w:rPr>
        <w:t xml:space="preserve">Our Air Force, which hasn’t faced a serious peer competitor in the skies since the middle of the Second World War, is shedding pilots at an alarming rate, while it has far too few F-22 fighters to maintain air dominance worldwide, which Washington has taken as a given for decades. However, </w:t>
      </w:r>
      <w:r w:rsidRPr="00823C07">
        <w:rPr>
          <w:u w:val="single"/>
        </w:rPr>
        <w:t>our Navy is in even worse shape, with a staggering number of admirals under a cloud for participation in an appalling corruption-cum-espionage scandal, while our fleet in 2017 demonstrated that it has lost grip on basic navigation at sea, with fatal results.</w:t>
      </w:r>
      <w:r w:rsidRPr="00A136DD">
        <w:rPr>
          <w:sz w:val="16"/>
        </w:rPr>
        <w:t xml:space="preserve"> Considering the U.S. Navy has been the guarantor of freedom of navigation on the world’s seas since 1945, the protector of international trade and the backbone of American hegemony, its sad decline has far-reaching consequences.</w:t>
      </w:r>
    </w:p>
    <w:p w:rsidR="00D064D5" w:rsidRPr="00A136DD" w:rsidRDefault="00D064D5" w:rsidP="00D064D5">
      <w:pPr>
        <w:rPr>
          <w:sz w:val="16"/>
        </w:rPr>
      </w:pPr>
      <w:r w:rsidRPr="00A136DD">
        <w:rPr>
          <w:sz w:val="16"/>
        </w:rPr>
        <w:t xml:space="preserve">That said, </w:t>
      </w:r>
      <w:r w:rsidRPr="001E1653">
        <w:rPr>
          <w:highlight w:val="cyan"/>
          <w:u w:val="single"/>
        </w:rPr>
        <w:t>our Army is</w:t>
      </w:r>
      <w:r w:rsidRPr="001E1653">
        <w:rPr>
          <w:u w:val="single"/>
        </w:rPr>
        <w:t xml:space="preserve"> equally </w:t>
      </w:r>
      <w:r w:rsidRPr="001E1653">
        <w:rPr>
          <w:highlight w:val="cyan"/>
          <w:u w:val="single"/>
        </w:rPr>
        <w:t>unready for battle</w:t>
      </w:r>
      <w:r w:rsidRPr="001E1653">
        <w:rPr>
          <w:u w:val="single"/>
        </w:rPr>
        <w:t xml:space="preserve"> against a peer.</w:t>
      </w:r>
      <w:r w:rsidRPr="00A136DD">
        <w:rPr>
          <w:sz w:val="16"/>
        </w:rPr>
        <w:t xml:space="preserve"> In its shadow war in eastern Ukraine, Russia’s ground forces have demonstrated killing capabilities far beyond what America and NATO can do. The combination of Russian long-range artillery and electronic warfare has obliterated whole Ukrainian battalions, and right now they would do the same to the U.S. Army. Grave underinvestment in field artillery and electronic warfare hangs over our army. Russia has excelled at artillery for centuries, and that arm is the great killer on the modern battlefield. Armies that go into battle outgunned by the Russians historically get blasted off the field with heavy casualties. Right now, the U.S. Army is frantically playing catch-up so it can take on the Russians as equals if it comes to a fight</w:t>
      </w:r>
      <w:r>
        <w:rPr>
          <w:sz w:val="16"/>
        </w:rPr>
        <w:t>.</w:t>
      </w:r>
    </w:p>
    <w:p w:rsidR="00D064D5" w:rsidRPr="00A136DD" w:rsidRDefault="00D064D5" w:rsidP="00D064D5">
      <w:pPr>
        <w:rPr>
          <w:sz w:val="16"/>
          <w:szCs w:val="16"/>
        </w:rPr>
      </w:pPr>
      <w:r w:rsidRPr="00A136DD">
        <w:rPr>
          <w:sz w:val="16"/>
          <w:szCs w:val="16"/>
        </w:rPr>
        <w:t>Our army’s opening performance has often been subpar, as demonstrated by defeats like Kasserine Pass and Task Force Smith. However, America always had time on our side to turn it around. We may not if the battlefield is in the Baltics, which the Russians may overrun in a couple days, before the U.S. Army has a chance to stop the invader. These are the scenarios that keep Pentagon planners up at night as we enter the new year.</w:t>
      </w:r>
    </w:p>
    <w:p w:rsidR="00D064D5" w:rsidRDefault="00D064D5" w:rsidP="00D064D5">
      <w:pPr>
        <w:rPr>
          <w:sz w:val="16"/>
        </w:rPr>
      </w:pPr>
      <w:r w:rsidRPr="00A136DD">
        <w:rPr>
          <w:sz w:val="16"/>
        </w:rPr>
        <w:t>Above all, Trump’s go-it-alone attitude is precisely the wrong take as American hegemony disappears</w:t>
      </w:r>
      <w:r w:rsidRPr="001E1653">
        <w:rPr>
          <w:u w:val="single"/>
        </w:rPr>
        <w:t>.</w:t>
      </w:r>
      <w:r w:rsidRPr="00A136DD">
        <w:rPr>
          <w:sz w:val="16"/>
        </w:rPr>
        <w:t xml:space="preserve"> Some empires decline slowly, others fall fast after a major defeat; history is filled with both outcomes. Since 1945, Washington has presumed that it can deploy our military anywhere, at the time and place of our choosing, thanks to our dominance of the world’s skies and oceans. Even in a worst case, we could always get our forces home. This should no longer be assumed. The world has changed, </w:t>
      </w:r>
      <w:r w:rsidRPr="001E1653">
        <w:rPr>
          <w:highlight w:val="cyan"/>
          <w:u w:val="single"/>
        </w:rPr>
        <w:t xml:space="preserve">American hegemony </w:t>
      </w:r>
      <w:r w:rsidRPr="00A136DD">
        <w:rPr>
          <w:rStyle w:val="Emphasis"/>
          <w:highlight w:val="cyan"/>
        </w:rPr>
        <w:t>has collapsed</w:t>
      </w:r>
      <w:r w:rsidRPr="00A136DD">
        <w:rPr>
          <w:sz w:val="16"/>
        </w:rPr>
        <w:t>, and if it’s not careful Washington may find out the hard way. Let’s hope cooler and wiser heads prevail in 2018.</w:t>
      </w:r>
    </w:p>
    <w:p w:rsidR="00D064D5" w:rsidRDefault="00D064D5" w:rsidP="00D064D5">
      <w:pPr>
        <w:rPr>
          <w:sz w:val="16"/>
        </w:rPr>
      </w:pPr>
    </w:p>
    <w:p w:rsidR="00D064D5" w:rsidRDefault="00D064D5" w:rsidP="00D064D5">
      <w:pPr>
        <w:pStyle w:val="Heading3"/>
      </w:pPr>
      <w:r>
        <w:t>--</w:t>
      </w:r>
      <w:proofErr w:type="spellStart"/>
      <w:r>
        <w:t>xt</w:t>
      </w:r>
      <w:proofErr w:type="spellEnd"/>
      <w:r>
        <w:t xml:space="preserve"> Global Leadership</w:t>
      </w:r>
    </w:p>
    <w:p w:rsidR="00D064D5" w:rsidRPr="00D918BF" w:rsidRDefault="00D064D5" w:rsidP="00D064D5">
      <w:pPr>
        <w:pStyle w:val="Heading4"/>
      </w:pPr>
      <w:r w:rsidRPr="00D918BF">
        <w:t>Trump ruins heg</w:t>
      </w:r>
      <w:r>
        <w:t>emony – lower income and reluctant commitment to global leadership</w:t>
      </w:r>
    </w:p>
    <w:p w:rsidR="00D064D5" w:rsidRDefault="00D064D5" w:rsidP="00D064D5">
      <w:r w:rsidRPr="00397689">
        <w:rPr>
          <w:rStyle w:val="Style13ptBold"/>
        </w:rPr>
        <w:t>Stokes 18</w:t>
      </w:r>
      <w:r>
        <w:t xml:space="preserve"> – Doug Stokes, a Professor in International Security and Strategy in the Department of Politics at the University of Exeter 18 ("Trump, American hegemony and the future of the liberal international order", Chatham House, Available Online from https://www.chathamhouse.org/sites/default/files/images/ia/INTA94_1_8_238_Stokes.pdf, </w:t>
      </w:r>
      <w:proofErr w:type="spellStart"/>
      <w:r>
        <w:t>Dsen</w:t>
      </w:r>
      <w:proofErr w:type="spellEnd"/>
      <w:r>
        <w:t>)</w:t>
      </w:r>
    </w:p>
    <w:p w:rsidR="00D064D5" w:rsidRPr="001C5AF5" w:rsidRDefault="00D064D5" w:rsidP="00D064D5">
      <w:pPr>
        <w:rPr>
          <w:sz w:val="16"/>
        </w:rPr>
      </w:pPr>
      <w:r w:rsidRPr="00155F29">
        <w:rPr>
          <w:u w:val="single"/>
        </w:rPr>
        <w:t>Globalization and the (neo-)liberal order under Trump At this point I would like to argue that we can trace a developing post-liberalism to changes that have occurred as a result of neo-liberal globalization and its reconfiguration of the global economy, specifically the way in which it has deepened income inequality.</w:t>
      </w:r>
      <w:r w:rsidRPr="001C5AF5">
        <w:rPr>
          <w:sz w:val="16"/>
        </w:rPr>
        <w:t xml:space="preserve"> In respect of rising income inequality, </w:t>
      </w:r>
      <w:r w:rsidRPr="00155F29">
        <w:rPr>
          <w:u w:val="single"/>
        </w:rPr>
        <w:t>the data show that there have been two primary beneficiaries from globalization. On the one hand, there has been huge growth in the rapidly industrializing economies of Asia.</w:t>
      </w:r>
      <w:r w:rsidRPr="001C5AF5">
        <w:rPr>
          <w:sz w:val="16"/>
        </w:rPr>
        <w:t xml:space="preserve"> For example, between 1988 and 2008 incomes multiplied by three in urban China and doubled in Vietnam, Thailand and Indonesia, with rural incomes rising by 80 per cent.42 </w:t>
      </w:r>
      <w:r w:rsidRPr="00155F29">
        <w:rPr>
          <w:u w:val="single"/>
        </w:rPr>
        <w:t xml:space="preserve">The other winners have been the global top 1 per cent, and are overwhelmingly to be found in the world’s richest countries. The United States dominates. </w:t>
      </w:r>
      <w:r w:rsidRPr="001C5AF5">
        <w:rPr>
          <w:sz w:val="16"/>
        </w:rPr>
        <w:t xml:space="preserve">Half of the people in the global top 1 per cent are American. (This means that approximately 12 per cent of Americans are part of that global top 1 per cent.) The rest are almost entirely from western Europe, Japan and Oceania. Of the remainder, Brazil, Russia and South Africa each contribute 1 per cent of their populations.43 On the other hand, </w:t>
      </w:r>
      <w:r w:rsidRPr="002C4600">
        <w:rPr>
          <w:u w:val="single"/>
        </w:rPr>
        <w:t>income inequality in the United States has grown considerably and wage stagnation is widespread. The data show that in real terms the average wage peaked more than 40 years ago, with the top 1 per cent of wages growing by 138 per cent since 1979, while wages for the bottom 90 per cent grew by just 15 per cent.</w:t>
      </w:r>
      <w:r w:rsidRPr="001C5AF5">
        <w:rPr>
          <w:sz w:val="16"/>
        </w:rPr>
        <w:t>44 Globalization has been central to this trend, and while it has been remarkably successful in helping address inequality between nations, inequality within nations has grown, often with damaging domestic effects.45</w:t>
      </w:r>
    </w:p>
    <w:p w:rsidR="00D064D5" w:rsidRPr="001C5AF5" w:rsidRDefault="00D064D5" w:rsidP="00D064D5">
      <w:pPr>
        <w:rPr>
          <w:sz w:val="16"/>
        </w:rPr>
      </w:pPr>
      <w:r w:rsidRPr="002C4600">
        <w:rPr>
          <w:u w:val="single"/>
        </w:rPr>
        <w:t>Trump’s election victory can be seen in relation to these trends.</w:t>
      </w:r>
      <w:r w:rsidRPr="001C5AF5">
        <w:rPr>
          <w:sz w:val="16"/>
        </w:rPr>
        <w:t xml:space="preserve"> Among the non-college-educated white working class (the so-called ‘precariat’) Trump won 67 per cent of the popular vote (to Hillary Clinton’s 28 per cent), with one in four of President Obama’s 2012 white working-class supporters shifting from the Democrats in 2016 to either supporting Trump or voting for a third-party candidate.46 Trump also received support from those manufacturing states that were most at risk from outsourcing and increased global manufacturing competition: ‘America is a nation of many economies, but those that produce real, tangible things—food, fiber, energy and manufactured goods—went overwhelmingly for Trump.’47 </w:t>
      </w:r>
      <w:r w:rsidRPr="00FC0081">
        <w:rPr>
          <w:u w:val="single"/>
        </w:rPr>
        <w:t>Trump’s discourse explicitly tapped into these voters’ sense of economic insecurity and their desire to reverse globalization. Americans, he explained, ‘must protect our borders from the ravages of other countries making our products, stealing our companies and destroying our jobs’:</w:t>
      </w:r>
      <w:r w:rsidRPr="001C5AF5">
        <w:rPr>
          <w:sz w:val="16"/>
        </w:rPr>
        <w:t xml:space="preserve"> protection, he asserted, ‘will lead to great prosperity and strength’. In so doing, he appealed to the rational </w:t>
      </w:r>
      <w:proofErr w:type="spellStart"/>
      <w:r w:rsidRPr="001C5AF5">
        <w:rPr>
          <w:sz w:val="16"/>
        </w:rPr>
        <w:t>selfinterest</w:t>
      </w:r>
      <w:proofErr w:type="spellEnd"/>
      <w:r w:rsidRPr="001C5AF5">
        <w:rPr>
          <w:sz w:val="16"/>
        </w:rPr>
        <w:t xml:space="preserve"> of those who have often been left behind by processes of globalization.48</w:t>
      </w:r>
    </w:p>
    <w:p w:rsidR="00D064D5" w:rsidRPr="001C5AF5" w:rsidRDefault="00D064D5" w:rsidP="00D064D5">
      <w:pPr>
        <w:rPr>
          <w:sz w:val="16"/>
        </w:rPr>
      </w:pPr>
      <w:r w:rsidRPr="001C5AF5">
        <w:rPr>
          <w:sz w:val="16"/>
        </w:rPr>
        <w:t xml:space="preserve">US elites thus find themselves facing the same problem that </w:t>
      </w:r>
      <w:proofErr w:type="spellStart"/>
      <w:r w:rsidRPr="001C5AF5">
        <w:rPr>
          <w:sz w:val="16"/>
        </w:rPr>
        <w:t>Nitze</w:t>
      </w:r>
      <w:proofErr w:type="spellEnd"/>
      <w:r w:rsidRPr="001C5AF5">
        <w:rPr>
          <w:sz w:val="16"/>
        </w:rPr>
        <w:t xml:space="preserve"> identified in the early postwar world: how to conjugate America’s active global role with the contradictions and domestic costs this role often generates. Given the structure of American capitalism sketched above, with its dominant multinational corporations, financial hegemony, high-tech sectors and huge preponderance in FDI, an open global economy under US leadership, both to pacify geopolitical rivalry and (minimally) partially to structure other states’ international preferences, continues to make sense. Equally, however, </w:t>
      </w:r>
      <w:r w:rsidRPr="00FC0081">
        <w:rPr>
          <w:u w:val="single"/>
        </w:rPr>
        <w:t>globalization has contributed to hollowing out the earning capacity of ordinary Americans and undermining traditional ‘</w:t>
      </w:r>
      <w:proofErr w:type="spellStart"/>
      <w:r w:rsidRPr="00FC0081">
        <w:rPr>
          <w:u w:val="single"/>
        </w:rPr>
        <w:t>bluecollar</w:t>
      </w:r>
      <w:proofErr w:type="spellEnd"/>
      <w:r w:rsidRPr="00FC0081">
        <w:rPr>
          <w:u w:val="single"/>
        </w:rPr>
        <w:t>’ jobs in the American economy.</w:t>
      </w:r>
      <w:r w:rsidRPr="001C5AF5">
        <w:rPr>
          <w:sz w:val="16"/>
        </w:rPr>
        <w:t xml:space="preserve"> In the long economic boom following the Second World War, </w:t>
      </w:r>
      <w:proofErr w:type="spellStart"/>
      <w:r w:rsidRPr="001C5AF5">
        <w:rPr>
          <w:sz w:val="16"/>
        </w:rPr>
        <w:t>Nitze’s</w:t>
      </w:r>
      <w:proofErr w:type="spellEnd"/>
      <w:r w:rsidRPr="001C5AF5">
        <w:rPr>
          <w:sz w:val="16"/>
        </w:rPr>
        <w:t xml:space="preserve"> dilemma was easier to manage; now, as the contradictions within the American domestic economy grow, with a greater reliance on credit and debt to shore up the earning capacity of American workers, the benefits of American elites’ preferred global model, suited as it is to powerful sectors both within the country and also globally, becomes a much harder sell to those who feel acutely the economic costs to themselves and their families.</w:t>
      </w:r>
    </w:p>
    <w:p w:rsidR="00D064D5" w:rsidRPr="00A02385" w:rsidRDefault="00D064D5" w:rsidP="00D064D5">
      <w:pPr>
        <w:rPr>
          <w:u w:val="single"/>
        </w:rPr>
      </w:pPr>
      <w:r w:rsidRPr="001C5AF5">
        <w:rPr>
          <w:sz w:val="16"/>
        </w:rPr>
        <w:t xml:space="preserve">Compounding this domestic problem has been a weakening of consent for American leadership internationally. During the Cold War, bipolarity offered an agreed-upon Soviet ‘other’, which fostered the coherence of the LIO around American leadership. Moreover, the existential threat was real, with American hegemony solving collective action problems while also offering ‘club goods’ for those in the US sphere of influence. As Aron presciently pointed out, ‘the strength of a great power is diminished if it ceases to serve an idea’.49 In the post-Cold War world, what is the ‘idea’ that provides the moral impetus for US leadership? We have seen the fracturing of consensus occur in a number of ways. First, </w:t>
      </w:r>
      <w:r w:rsidRPr="00A02385">
        <w:rPr>
          <w:u w:val="single"/>
        </w:rPr>
        <w:t xml:space="preserve">America’s allies have frequently differed over their respective interpretations of what constitute existential threats to their national security interests; this in turn has made it difficult for the United States to build coalitions to serve its priorities and to fight the kinds of wars it has embarked on since the end of the Cold War. It remains to be seen how key institutions like NATO will respond to greater American reluctance to engage, or even total indifference. </w:t>
      </w:r>
    </w:p>
    <w:p w:rsidR="00D064D5" w:rsidRPr="001C5AF5" w:rsidRDefault="00D064D5" w:rsidP="00D064D5">
      <w:pPr>
        <w:rPr>
          <w:sz w:val="16"/>
          <w:szCs w:val="16"/>
        </w:rPr>
      </w:pPr>
      <w:r w:rsidRPr="001C5AF5">
        <w:rPr>
          <w:sz w:val="16"/>
          <w:szCs w:val="16"/>
        </w:rPr>
        <w:t xml:space="preserve">Adding to this mix is the fact that the UK, Europe’s pre-eminent military power, is seeking to revise its relationship to the EU. This complicates US geopolitical interests in Europe, and while it is highly unlikely that London will seek major revision of security arrangements, the prospect of British exit from the EU places longstanding and crucial relationships in a state of flux and uncertainty.50 Second, the rise of other powers, most notably China but also Russia, may obstruct US action and raise both the costs of supporting US international preferences and the costs of US action (or indeed inaction). Moreover, these hegemonic challenges often look different from different geopolitical positions, and rising powers have the capacity to generate incentives to pull other powers into their own institutional orbits.51 The major hope of advocates of the LIO is that other states will seek to work within it, rather than taking on the immense burden of seeking to revise it. However, while China is not seeking major global systemic revision, its regional intentions are clear. Trump’s abandonment of the TPP has added both to China’s growing self-confidence and to its capacity to build Sino-centric institutions such as the ‘one belt, one road’ initiative. Its aspirations also extend beyond its immediate east Asian </w:t>
      </w:r>
      <w:proofErr w:type="spellStart"/>
      <w:r w:rsidRPr="001C5AF5">
        <w:rPr>
          <w:sz w:val="16"/>
          <w:szCs w:val="16"/>
        </w:rPr>
        <w:t>neighbours</w:t>
      </w:r>
      <w:proofErr w:type="spellEnd"/>
      <w:r w:rsidRPr="001C5AF5">
        <w:rPr>
          <w:sz w:val="16"/>
          <w:szCs w:val="16"/>
        </w:rPr>
        <w:t>, with major non-Asian US allies joining its Asian Infrastructure Investment Bank (AIIB). Britain gave the United States twenty-four hours’ notice of its intention to join in 2015, and opened the door to other major powers such as Australia and South Korea. This represented a ‘major affront’ to the United States, which saw the AIIB as a rival to the World Bank.52 Indeed, in the face of Trump’s seeming abandonment of globalization, Chinese President Xi Jinping stated that while some ‘people blame economic globalization for the chaos in our world’, we ‘should not retreat into the harbor whenever we encounter a storm or we will never reach the other shore … No one will emerge as a winner from a trade war.’ In essence, Xi was staking a claim for potential Chinese leadership of economic globalization (an extraordinary development, but perhaps understandable given the data on some of the key winners from globalization).53</w:t>
      </w:r>
    </w:p>
    <w:p w:rsidR="00D064D5" w:rsidRPr="00C434FD" w:rsidRDefault="00D064D5" w:rsidP="00D064D5">
      <w:pPr>
        <w:rPr>
          <w:u w:val="single"/>
        </w:rPr>
      </w:pPr>
      <w:r w:rsidRPr="001C5AF5">
        <w:rPr>
          <w:sz w:val="16"/>
        </w:rPr>
        <w:t xml:space="preserve">In sum, </w:t>
      </w:r>
      <w:r w:rsidRPr="00C434FD">
        <w:rPr>
          <w:u w:val="single"/>
        </w:rPr>
        <w:t>the crisis in US leadership predates Trump, but his rise and the social forces he managed to capture to win the presidency are rooted in the very successes of the globalized model that US foreign policy elites have promoted in the postwar world.</w:t>
      </w:r>
      <w:r w:rsidRPr="001C5AF5">
        <w:rPr>
          <w:sz w:val="16"/>
        </w:rPr>
        <w:t xml:space="preserve"> </w:t>
      </w:r>
      <w:r w:rsidRPr="00C434FD">
        <w:rPr>
          <w:u w:val="single"/>
        </w:rPr>
        <w:t>This model has recalibrated the global economy and created new winners, especially in Asia and among the top 1 per cent of earners in the West, while creating a body of losers in the US domestic political economy that poses a challenge to US foreign policy elites seeking to generate a domestic consensus on American leadership.</w:t>
      </w:r>
      <w:r w:rsidRPr="001C5AF5">
        <w:rPr>
          <w:sz w:val="16"/>
        </w:rPr>
        <w:t xml:space="preserve"> As Mandelbaum argued, ‘for the foreign-policy elite, </w:t>
      </w:r>
      <w:r w:rsidRPr="00C434FD">
        <w:rPr>
          <w:u w:val="single"/>
        </w:rPr>
        <w:t>the need for American leadership in the world is a matter of settled conviction’.</w:t>
      </w:r>
      <w:r w:rsidRPr="001C5AF5">
        <w:rPr>
          <w:sz w:val="16"/>
        </w:rPr>
        <w:t xml:space="preserve"> He continued, however, that in the ‘general public </w:t>
      </w:r>
      <w:r w:rsidRPr="00D5539C">
        <w:rPr>
          <w:rStyle w:val="Emphasis"/>
        </w:rPr>
        <w:t>the commitment to global leadership is weaker</w:t>
      </w:r>
      <w:r w:rsidRPr="00C434FD">
        <w:rPr>
          <w:u w:val="single"/>
        </w:rPr>
        <w:t xml:space="preserve"> … The politics of American foreign policy thus resembles a firm in which the management—the foreign-policy elite—has to persuade the shareholders—the public—to authorize expenditures.</w:t>
      </w:r>
      <w:r w:rsidRPr="001C5AF5">
        <w:rPr>
          <w:sz w:val="16"/>
        </w:rPr>
        <w:t>’54 To the extent that the LIO has acted as midwife to neo-liberal globalization, and in the face of an entirely rational rejection of that order by those who have been disenfranchised by its promulgation</w:t>
      </w:r>
      <w:r w:rsidRPr="00C434FD">
        <w:rPr>
          <w:u w:val="single"/>
        </w:rPr>
        <w:t>, American leadership and American capacity to renew a global consensus will become much harder to sustain.</w:t>
      </w:r>
    </w:p>
    <w:p w:rsidR="00D064D5" w:rsidRPr="001C5AF5" w:rsidRDefault="00D064D5" w:rsidP="00D064D5">
      <w:pPr>
        <w:rPr>
          <w:u w:val="single"/>
        </w:rPr>
      </w:pPr>
      <w:r w:rsidRPr="001C5AF5">
        <w:rPr>
          <w:sz w:val="16"/>
        </w:rPr>
        <w:t xml:space="preserve">Domestically, what of Trump’s commitment to ‘drain the swamp’ of special interests and put ordinary Americans first? At the time of writing he has in fact done the opposite. Nearly half—47 per cent—of his proposed US$6.2 trillion in tax cuts will be enjoyed by the top 1 per cent of earners, amounting to additional income of almost US$3 trillion over a ten-year period.55 His financial reform package seeks to undo the minimal Dodd–Frank reforms put in place by the Obama administration to guard against the kinds of casino capitalism that led to the Great Depression of 2008, while his repeal of Obama’s Affordable Care Act would, according to the Congressional Budget Office, see 23 million Americans lose access to health care by 2026.56 </w:t>
      </w:r>
      <w:r w:rsidRPr="001C5AF5">
        <w:rPr>
          <w:u w:val="single"/>
        </w:rPr>
        <w:t xml:space="preserve">If we accept that there is a relationship between greater income inequality in the United States, strongly linked to the promotion of globalization by its elites, and a weakening of support for key tenets of the LIO and America’s hegemonic role, then Trump’s presidency does not augur well for the kinds of domestic stability necessary for resolute American international leadership. </w:t>
      </w:r>
    </w:p>
    <w:p w:rsidR="00D064D5" w:rsidRDefault="00D064D5" w:rsidP="00D064D5">
      <w:pPr>
        <w:pStyle w:val="Heading2"/>
      </w:pPr>
      <w:r>
        <w:t>AT: Soft Power</w:t>
      </w:r>
    </w:p>
    <w:p w:rsidR="00D064D5" w:rsidRDefault="00D064D5" w:rsidP="00D064D5">
      <w:pPr>
        <w:pStyle w:val="Heading3"/>
      </w:pPr>
      <w:r>
        <w:t>1NC/2AC – No Impact</w:t>
      </w:r>
    </w:p>
    <w:p w:rsidR="00D064D5" w:rsidRDefault="00D064D5" w:rsidP="00D064D5">
      <w:pPr>
        <w:pStyle w:val="Heading4"/>
      </w:pPr>
      <w:r>
        <w:t>Soft power is irrelevant to leadership</w:t>
      </w:r>
    </w:p>
    <w:p w:rsidR="00D064D5" w:rsidRPr="00A9520E" w:rsidRDefault="00D064D5" w:rsidP="00D064D5">
      <w:proofErr w:type="spellStart"/>
      <w:r w:rsidRPr="00A9520E">
        <w:rPr>
          <w:rStyle w:val="Style13ptBold"/>
        </w:rPr>
        <w:t>Fedirka</w:t>
      </w:r>
      <w:proofErr w:type="spellEnd"/>
      <w:r w:rsidRPr="00A9520E">
        <w:rPr>
          <w:rStyle w:val="Style13ptBold"/>
        </w:rPr>
        <w:t xml:space="preserve"> 2017</w:t>
      </w:r>
      <w:r>
        <w:t xml:space="preserve"> - Senior Analyst @ Geopolitical Futures </w:t>
      </w:r>
      <w:r>
        <w:br/>
        <w:t>Allison, "Hard Power is Still King," Jul 20, https://geopoliticalfutures.com/hard-power-still-king/</w:t>
      </w:r>
    </w:p>
    <w:p w:rsidR="00D064D5" w:rsidRDefault="00D064D5" w:rsidP="00D064D5">
      <w:r>
        <w:t>Soft Power Doesn’t Make Great Powers</w:t>
      </w:r>
    </w:p>
    <w:p w:rsidR="00D064D5" w:rsidRDefault="00D064D5" w:rsidP="00D064D5">
      <w:r>
        <w:t>Nevertheless</w:t>
      </w:r>
      <w:r w:rsidRPr="00A9520E">
        <w:rPr>
          <w:rStyle w:val="StyleUnderline"/>
        </w:rPr>
        <w:t>, many remain fixated on soft power. Just this week, a</w:t>
      </w:r>
      <w:r>
        <w:t xml:space="preserve"> U.K.-based consultancy </w:t>
      </w:r>
      <w:r w:rsidRPr="00A9520E">
        <w:rPr>
          <w:rStyle w:val="StyleUnderline"/>
        </w:rPr>
        <w:t>firm</w:t>
      </w:r>
      <w:r>
        <w:t xml:space="preserve"> called Portland, in cooperation with the USC Center on Public Diplomacy, </w:t>
      </w:r>
      <w:r w:rsidRPr="00A9520E">
        <w:rPr>
          <w:rStyle w:val="StyleUnderline"/>
        </w:rPr>
        <w:t xml:space="preserve">published a report ranking the world’s top 30 countries by soft power. The ranking is based on the composite score of soft power elements: culture, digital footprint, government, engagement, education and business/enterprise. </w:t>
      </w:r>
      <w:r>
        <w:t xml:space="preserve">The first thing that stands out is that </w:t>
      </w:r>
      <w:r w:rsidRPr="00A9520E">
        <w:rPr>
          <w:rStyle w:val="StyleUnderline"/>
        </w:rPr>
        <w:t>European countries dominate the list, and these countries outrank others that are geopolitical heavyweights</w:t>
      </w:r>
      <w:r>
        <w:t xml:space="preserve">. </w:t>
      </w:r>
      <w:r w:rsidRPr="00A9520E">
        <w:rPr>
          <w:rStyle w:val="StyleUnderline"/>
        </w:rPr>
        <w:t>Ireland outranks Russia, and Greece is above China</w:t>
      </w:r>
      <w:r>
        <w:t>. In fact, Russia, China and Turkey are all in the bottom six of this top-30 ranking. That two small European countries are considered more powerful than three much larger countries – countries that are major geopolitical centers of gravity – should automatically raise questions about the credibility of soft power.</w:t>
      </w:r>
    </w:p>
    <w:p w:rsidR="00D064D5" w:rsidRDefault="00D064D5" w:rsidP="00D064D5">
      <w:r>
        <w:t xml:space="preserve">A second observation is that </w:t>
      </w:r>
      <w:r w:rsidRPr="00A9520E">
        <w:rPr>
          <w:rStyle w:val="StyleUnderline"/>
        </w:rPr>
        <w:t>most of the countries at the top of the soft power ranking – France, the U.K., the U.S. and Germany – are also among the world leaders in hard pow</w:t>
      </w:r>
      <w:r>
        <w:t>er</w:t>
      </w:r>
      <w:r w:rsidRPr="00A9520E">
        <w:rPr>
          <w:rStyle w:val="StyleUnderline"/>
        </w:rPr>
        <w:t>. The U.S. has regularly demonstrated that through hard power measures such as sanctions or military activity, it can coerce other countries to change their behavior</w:t>
      </w:r>
      <w:r>
        <w:t>. Germany is the economic powerhouse of the European Union and has threatened economic measures against smaller EU countries, especially Greece, to coerce them into supporting EU regulations. France’s cultural influence – a component of soft power – does have global reach, but the foundation for this cultural influence was colonization, a product of hard power.</w:t>
      </w:r>
    </w:p>
    <w:p w:rsidR="00D064D5" w:rsidRPr="00A9520E" w:rsidRDefault="00D064D5" w:rsidP="00D064D5">
      <w:r w:rsidRPr="00A9520E">
        <w:rPr>
          <w:rStyle w:val="StyleUnderline"/>
        </w:rPr>
        <w:t>Soft power reads well on paper, but its dependence on persuasion makes it largely inconsequential in the world of geopolitics, whereas hard power dictates reality and the course of events</w:t>
      </w:r>
      <w:r>
        <w:t>.</w:t>
      </w:r>
    </w:p>
    <w:p w:rsidR="00D064D5" w:rsidRPr="00D064D5" w:rsidRDefault="00D064D5" w:rsidP="00D064D5"/>
    <w:p w:rsidR="00D064D5" w:rsidRDefault="00D064D5" w:rsidP="00D064D5">
      <w:pPr>
        <w:pStyle w:val="Heading3"/>
      </w:pPr>
      <w:r>
        <w:t>1NC</w:t>
      </w:r>
      <w:r>
        <w:t>/2AC</w:t>
      </w:r>
      <w:r>
        <w:t>– Double Bind</w:t>
      </w:r>
    </w:p>
    <w:p w:rsidR="00D064D5" w:rsidRPr="00601A34" w:rsidRDefault="00D064D5" w:rsidP="00D064D5">
      <w:pPr>
        <w:pStyle w:val="Heading4"/>
      </w:pPr>
      <w:r>
        <w:t>Soft-power is either resilient or everything else that Trump has done thumps</w:t>
      </w:r>
    </w:p>
    <w:p w:rsidR="00D064D5" w:rsidRPr="00D97360" w:rsidRDefault="00D064D5" w:rsidP="00D064D5">
      <w:r w:rsidRPr="00D97360">
        <w:rPr>
          <w:rStyle w:val="Style13ptBold"/>
        </w:rPr>
        <w:t>Brands 2018</w:t>
      </w:r>
      <w:r>
        <w:t xml:space="preserve"> - Henry A. Kissinger Distinguished Professor at the Henry A. Kissinger Center for Global Affairs at Johns Hopkins University's School of Advanced International Studies </w:t>
      </w:r>
      <w:r>
        <w:br/>
        <w:t>Hal, "Not Even Trump Can Obliterate America's Soft Power," Jan 18, https://www.bloomberg.com/view/articles/2018-01-18/not-even-trump-can-obliterate-america-s-soft-power</w:t>
      </w:r>
    </w:p>
    <w:p w:rsidR="00D064D5" w:rsidRDefault="00D064D5" w:rsidP="00D064D5">
      <w:r>
        <w:t xml:space="preserve">Third, </w:t>
      </w:r>
      <w:r w:rsidRPr="009241C1">
        <w:rPr>
          <w:rStyle w:val="StyleUnderline"/>
        </w:rPr>
        <w:t>Trump has weakened American soft power through his own behavior</w:t>
      </w:r>
      <w:r>
        <w:t xml:space="preserve">. He is hardly the only president to say loathsome things, but he is unique in displaying his unattractive qualities so openly, so unembarrassedly, so repeatedly. </w:t>
      </w:r>
      <w:r w:rsidRPr="007E50E3">
        <w:rPr>
          <w:rStyle w:val="StyleUnderline"/>
        </w:rPr>
        <w:t>The president’s use of racist and xenophobic appeals</w:t>
      </w:r>
      <w:r>
        <w:t xml:space="preserve">, his disdain for democratic norms, his generally crass style of rhetoric and action — </w:t>
      </w:r>
      <w:r w:rsidRPr="007E50E3">
        <w:rPr>
          <w:rStyle w:val="StyleUnderline"/>
        </w:rPr>
        <w:t>all these characteristics have been dragging down global respect for America since the moment he took office</w:t>
      </w:r>
      <w:r>
        <w:t>. The outraged global reaction to the “shithole countries” incident was sadly familiar — it mimicked the criticism the president earned through his refusal to condemn white supremacists after the violence last summer in Charlottesville, Virginia, as well as several other episodes.</w:t>
      </w:r>
    </w:p>
    <w:p w:rsidR="00D064D5" w:rsidRDefault="00D064D5" w:rsidP="00D064D5">
      <w:r>
        <w:t>There is no ambiguity about the effect this is having. As early as June 2017, America’s global favorability in the Pew poll of global attitudes and trends had dropped from 64 percent at the end of Barack Obama’s presidency to 49 percent under Trump. Large majorities of global respondents described the American president as “intolerant,” “arrogant” and “dangerous.” Even Xi Jinping and Vladimir Putin — ambitious dictators of revisionist countries — had higher personal favorability ratings than Trump. As Trump’s own defense secretary, James Mattis, has remarked, the U.S. needs to “get the power of inspiration back.”</w:t>
      </w:r>
    </w:p>
    <w:p w:rsidR="00D064D5" w:rsidRDefault="00D064D5" w:rsidP="00D064D5">
      <w:r>
        <w:t xml:space="preserve">That’s not going to happen as long as Trump is president. </w:t>
      </w:r>
      <w:r w:rsidRPr="00601A34">
        <w:rPr>
          <w:rStyle w:val="StyleUnderline"/>
        </w:rPr>
        <w:t>The real question is how long it will take American soft power to recover once he departs</w:t>
      </w:r>
      <w:r>
        <w:t>.</w:t>
      </w:r>
    </w:p>
    <w:p w:rsidR="00D064D5" w:rsidRDefault="00D064D5" w:rsidP="00D064D5">
      <w:r>
        <w:t>The good news is that U.</w:t>
      </w:r>
      <w:r w:rsidRPr="00601A34">
        <w:rPr>
          <w:rStyle w:val="StyleUnderline"/>
        </w:rPr>
        <w:t>S. soft power has traditionally been quite resilient — it has survived globally unpopular presidents before. The reason for this,</w:t>
      </w:r>
      <w:r>
        <w:t xml:space="preserve"> as the Harvard scholar Joseph Nye points out, </w:t>
      </w:r>
      <w:r w:rsidRPr="00601A34">
        <w:rPr>
          <w:rStyle w:val="StyleUnderline"/>
        </w:rPr>
        <w:t>is that over the long term U.S. soft power derives less from the image of any individual than from the broader attractiveness of America’s society, culture and political values</w:t>
      </w:r>
      <w:r>
        <w:t xml:space="preserve">. The bad news, however, is that </w:t>
      </w:r>
      <w:r w:rsidRPr="00601A34">
        <w:rPr>
          <w:rStyle w:val="StyleUnderline"/>
        </w:rPr>
        <w:t>Trump can nonetheless do damage that will not be so easy to repair.</w:t>
      </w:r>
    </w:p>
    <w:p w:rsidR="00D064D5" w:rsidRDefault="00D064D5" w:rsidP="00D064D5">
      <w:r>
        <w:t>As Nicholas Burns and Ryan Crocker, two of America’s most distinguished diplomats, have noted, the brain drain affecting the State Department today will have a lasting effect on America’s ability to exert non-military power effectively, because the department is losing so many individuals with experience that takes years or even decades to develop. (The fact that applications for entry-level spots in the Foreign Service are also down will make replacing that expertise all the harder.)</w:t>
      </w:r>
    </w:p>
    <w:p w:rsidR="00D064D5" w:rsidRDefault="00D064D5" w:rsidP="00D064D5">
      <w:r>
        <w:t>More problematic still, even if Trump does not succeed in making the U.S. a less tolerant, less democratic, less attractive society, he may affect global views of America even after he leaves office.</w:t>
      </w:r>
    </w:p>
    <w:p w:rsidR="00D064D5" w:rsidRDefault="00D064D5" w:rsidP="00D064D5">
      <w:r>
        <w:t>Once Trump is gone, most governments and populations around the world will probably breathe a sigh of relief. But they won’t forget that Americans elected such an individual as its president, and they will surely wonder what that says about the judgment and the character of the nation that has long claimed to be the “last, best hope of mankind.”</w:t>
      </w:r>
    </w:p>
    <w:p w:rsidR="00D064D5" w:rsidRDefault="00D064D5" w:rsidP="00D064D5">
      <w:r w:rsidRPr="00601A34">
        <w:rPr>
          <w:rStyle w:val="StyleUnderline"/>
        </w:rPr>
        <w:t>Most of the countries the U.S. has traditionally worked with will be eager for their relationships with the superpower to get back to normal. Yet they will have seen what the U.S. electoral system is capable of producing, and so it will be a long time before the world ever looks at America quite the same way again</w:t>
      </w:r>
      <w:r>
        <w:t>.</w:t>
      </w:r>
    </w:p>
    <w:p w:rsidR="00D064D5" w:rsidRDefault="00D064D5" w:rsidP="00D064D5">
      <w:pPr>
        <w:pStyle w:val="Heading3"/>
      </w:pPr>
      <w:r>
        <w:t>--</w:t>
      </w:r>
      <w:proofErr w:type="spellStart"/>
      <w:r>
        <w:t>xt</w:t>
      </w:r>
      <w:proofErr w:type="spellEnd"/>
      <w:r>
        <w:t xml:space="preserve"> Kills soft power</w:t>
      </w:r>
    </w:p>
    <w:p w:rsidR="00D064D5" w:rsidRDefault="00D064D5" w:rsidP="00D064D5">
      <w:pPr>
        <w:pStyle w:val="Heading4"/>
      </w:pPr>
      <w:r>
        <w:t>List of reasons why Trump means soft power decline is inevitable</w:t>
      </w:r>
    </w:p>
    <w:p w:rsidR="00D064D5" w:rsidRDefault="00D064D5" w:rsidP="00D064D5">
      <w:r w:rsidRPr="00BE7E2F">
        <w:rPr>
          <w:rStyle w:val="Style13ptBold"/>
        </w:rPr>
        <w:t>Brands 18</w:t>
      </w:r>
      <w:r>
        <w:t xml:space="preserve"> – Hal Brands, the Henry A. Kissinger Distinguished Professor of Global Affairs at the Johns Hopkins University School of Advanced International Studies (SAIS) and a Senior Fellow at the Center for Strategic and Budgetary Assessments and the Foreign Policy Research Institute, 18 ("American Grand Strategy in the Age of Trump", Project Muse, Available Online from </w:t>
      </w:r>
      <w:hyperlink r:id="rId55" w:history="1">
        <w:r w:rsidRPr="002B74B9">
          <w:rPr>
            <w:rStyle w:val="Hyperlink"/>
          </w:rPr>
          <w:t>https://muse-jhu-edu.proxy.lib.umich.edu/chapter/2061018/pdf</w:t>
        </w:r>
      </w:hyperlink>
      <w:r>
        <w:t xml:space="preserve">, pp. 176-177, </w:t>
      </w:r>
      <w:proofErr w:type="spellStart"/>
      <w:r>
        <w:t>Dsen</w:t>
      </w:r>
      <w:proofErr w:type="spellEnd"/>
      <w:r>
        <w:t>)</w:t>
      </w:r>
    </w:p>
    <w:p w:rsidR="00D064D5" w:rsidRPr="0042188D" w:rsidRDefault="00D064D5" w:rsidP="00D064D5">
      <w:pPr>
        <w:rPr>
          <w:sz w:val="16"/>
        </w:rPr>
      </w:pPr>
      <w:r w:rsidRPr="0042188D">
        <w:rPr>
          <w:sz w:val="16"/>
        </w:rPr>
        <w:t xml:space="preserve">These issues all relate to a final way </w:t>
      </w:r>
      <w:r w:rsidRPr="00D824D2">
        <w:rPr>
          <w:u w:val="single"/>
        </w:rPr>
        <w:t xml:space="preserve">Trump is jeopardizing U.S. influence—by depleting America’s formidable soft power. </w:t>
      </w:r>
      <w:r w:rsidRPr="0042188D">
        <w:rPr>
          <w:sz w:val="16"/>
        </w:rPr>
        <w:t xml:space="preserve">Soft power refers to several things: the esteem foreigners have for U.S. culture, politics, and society; the perception that America stands for something more than its own self-interest in global affairs; the use of non-coercive tools to accomplish geopolitical objectives.85 The United States has derived enormous advantages from each of these elements of soft power. Goodwill generated by the Marshall Plan and Peace Corps were crucial weapons in the Cold War; the power of America’s democratic ideals has given Washington veritable ideological fifth columns in countries around the world. Indeed, the imperatives of soft power have sometimes pushed U.S. leaders not simply to carry out good works abroad but to face the flaws of American society at home. Federal government support for desegregation in the 1950s and 1960s, for instance, was understood to be a critical campaign in the Cold War propaganda struggle.86 Yet </w:t>
      </w:r>
      <w:r w:rsidRPr="00D824D2">
        <w:rPr>
          <w:u w:val="single"/>
        </w:rPr>
        <w:t>Trump—despite episodically invoking America’s moral example—has impaired U.S. soft power in multiple ways.</w:t>
      </w:r>
      <w:r>
        <w:rPr>
          <w:u w:val="single"/>
        </w:rPr>
        <w:t xml:space="preserve"> </w:t>
      </w:r>
      <w:r w:rsidRPr="0042188D">
        <w:rPr>
          <w:sz w:val="16"/>
        </w:rPr>
        <w:t xml:space="preserve">The </w:t>
      </w:r>
      <w:r w:rsidRPr="00D824D2">
        <w:rPr>
          <w:u w:val="single"/>
        </w:rPr>
        <w:t xml:space="preserve">first way is by </w:t>
      </w:r>
      <w:r w:rsidRPr="0042188D">
        <w:rPr>
          <w:rStyle w:val="Emphasis"/>
        </w:rPr>
        <w:t>attacking the bureaucratic institutions through which America exerts nonmilitary influence</w:t>
      </w:r>
      <w:r w:rsidRPr="00D824D2">
        <w:rPr>
          <w:u w:val="single"/>
        </w:rPr>
        <w:t>. Trump’s first budget submission coupled a largely symbolic elevation of U.S. hard power—a proposed 3 percent increase in military spending—with a painfully tangible denigration of U.S. soft power—roughly 30 percent cuts for the State Department and U.S. Agency for International Development.</w:t>
      </w:r>
      <w:r w:rsidRPr="0042188D">
        <w:rPr>
          <w:sz w:val="16"/>
        </w:rPr>
        <w:t xml:space="preserve"> “This is a hard-power budget,” said Mick Mulvaney, director of the White House Office of Management and Budget. “It is not a soft-power budget.”87 If enacted, </w:t>
      </w:r>
      <w:r w:rsidRPr="00D824D2">
        <w:rPr>
          <w:u w:val="single"/>
        </w:rPr>
        <w:t>this proposal would have severely constrained the civilian activities—diplomacy, development, humanitarian assistance—that Pentagon officials have deemed critical to sustaining any gains by U.S. forces in the counter–Islamic State campaign, Afghanistan, and other areas.</w:t>
      </w:r>
      <w:r w:rsidRPr="0042188D">
        <w:rPr>
          <w:sz w:val="16"/>
        </w:rPr>
        <w:t xml:space="preserve">88 Congressional leaders quickly made clear that Trump’s budget was therefore “dead on arrival,” but White House disdain for soft-power tools was nonetheless evident.89 Meanwhile, the president was tarnishing other aspects of American soft power. </w:t>
      </w:r>
      <w:r w:rsidRPr="00D824D2">
        <w:rPr>
          <w:u w:val="single"/>
        </w:rPr>
        <w:t xml:space="preserve">Trump’s continuing appeals to bigotry and nativism; </w:t>
      </w:r>
      <w:r w:rsidRPr="0042188D">
        <w:rPr>
          <w:rStyle w:val="Emphasis"/>
        </w:rPr>
        <w:t>his evident dishonesty</w:t>
      </w:r>
      <w:r w:rsidRPr="00D824D2">
        <w:rPr>
          <w:u w:val="single"/>
        </w:rPr>
        <w:t xml:space="preserve"> and his </w:t>
      </w:r>
      <w:r w:rsidRPr="0042188D">
        <w:rPr>
          <w:rStyle w:val="Emphasis"/>
        </w:rPr>
        <w:t>contempt for democratic norms</w:t>
      </w:r>
      <w:r w:rsidRPr="00D824D2">
        <w:rPr>
          <w:u w:val="single"/>
        </w:rPr>
        <w:t>; the pervasive conflicts of interest and appearance of official corruption; the entire spectacle of the Trump presidency</w:t>
      </w:r>
      <w:r w:rsidRPr="0042188D">
        <w:rPr>
          <w:sz w:val="16"/>
        </w:rPr>
        <w:t xml:space="preserve">: These issues were already diminishing global esteem for America, even before </w:t>
      </w:r>
      <w:r w:rsidRPr="0042188D">
        <w:rPr>
          <w:rStyle w:val="Emphasis"/>
        </w:rPr>
        <w:t>Trump refused</w:t>
      </w:r>
      <w:r w:rsidRPr="00D824D2">
        <w:rPr>
          <w:u w:val="single"/>
        </w:rPr>
        <w:t xml:space="preserve"> forcefully and consistently </w:t>
      </w:r>
      <w:r w:rsidRPr="0042188D">
        <w:rPr>
          <w:rStyle w:val="Emphasis"/>
        </w:rPr>
        <w:t>to condemn white supremacists</w:t>
      </w:r>
      <w:r w:rsidRPr="00D824D2">
        <w:rPr>
          <w:u w:val="single"/>
        </w:rPr>
        <w:t xml:space="preserve"> responsible for tragic violence in Charlottesville, Virginia, in August 2017.</w:t>
      </w:r>
      <w:r w:rsidRPr="0042188D">
        <w:rPr>
          <w:sz w:val="16"/>
        </w:rPr>
        <w:t xml:space="preserve">90 Likewise, if Thomas Jefferson wrote of paying “a decent respect to the opinions of mankind,” the administration’s pursuit of policies widely deemed offensive overseas (such as its persistent efforts to restrict immigration and refugees from Muslim-majority countries), along with its flaunting of an America First agenda that, by definition, places everyone else second, hardly cast the country in a favorable global light. When the president’s own defense secretary says America must “get the power of inspiration back,” there is undoubtedly a soft-power problem at work.91 </w:t>
      </w:r>
      <w:r w:rsidRPr="00D824D2">
        <w:rPr>
          <w:u w:val="single"/>
        </w:rPr>
        <w:t>Global polling reveals the extent of that problem.</w:t>
      </w:r>
      <w:r w:rsidRPr="0042188D">
        <w:rPr>
          <w:sz w:val="16"/>
        </w:rPr>
        <w:t xml:space="preserve"> Just months into Trump’s presidency, America’s global favorability rating had dropped from 64 percent to 49 percent. Large global majorities described Trump as “intolerant” (65 percent), “arrogant” (75 percent), and “dangerous” (62 percent); even the world’s leading dictators—Xi Jinping and Vladimir Putin—had higher favorability ratings. </w:t>
      </w:r>
      <w:r w:rsidRPr="0042188D">
        <w:rPr>
          <w:u w:val="single"/>
        </w:rPr>
        <w:t>“Confidence in the U.S. president’s ability to do the right thing . . . has plummeted,” the Pew Research Center noted, “back to levels . . . similar to or lower than” George W. Bush’s ratings after the invasion of Iraq.</w:t>
      </w:r>
      <w:r w:rsidRPr="0042188D">
        <w:rPr>
          <w:sz w:val="16"/>
        </w:rPr>
        <w:t>92 Hard power is certainly indispensable in the rougher geopolitical environment now merging. But one suspects the soft-power deficit Trump is creating will prove quite damaging.</w:t>
      </w:r>
    </w:p>
    <w:p w:rsidR="00D064D5" w:rsidRPr="0031278F" w:rsidRDefault="00D064D5" w:rsidP="00D064D5">
      <w:pPr>
        <w:pStyle w:val="Heading3"/>
      </w:pPr>
      <w:r>
        <w:t>--</w:t>
      </w:r>
      <w:proofErr w:type="spellStart"/>
      <w:r>
        <w:t>xt</w:t>
      </w:r>
      <w:proofErr w:type="spellEnd"/>
      <w:r>
        <w:t xml:space="preserve"> Trump Thumps</w:t>
      </w:r>
    </w:p>
    <w:p w:rsidR="00D064D5" w:rsidRDefault="00D064D5" w:rsidP="00D064D5">
      <w:pPr>
        <w:pStyle w:val="Heading4"/>
      </w:pPr>
      <w:r>
        <w:t>Trump’s erosion of US soft power trades off global influence</w:t>
      </w:r>
    </w:p>
    <w:p w:rsidR="00D064D5" w:rsidRDefault="00D064D5" w:rsidP="00D064D5">
      <w:r w:rsidRPr="009D6F4D">
        <w:rPr>
          <w:rStyle w:val="Style13ptBold"/>
        </w:rPr>
        <w:t>Nye 2/6</w:t>
      </w:r>
      <w:r>
        <w:t xml:space="preserve"> (</w:t>
      </w:r>
      <w:r w:rsidRPr="009D6F4D">
        <w:t>Joseph S. Nye</w:t>
      </w:r>
      <w:r>
        <w:t xml:space="preserve"> – </w:t>
      </w:r>
      <w:r w:rsidRPr="000B2E78">
        <w:t>dean of Harvard's Kennedy School of Government</w:t>
      </w:r>
      <w:r w:rsidRPr="009D6F4D">
        <w:t xml:space="preserve">, 2-6-2018, "Donald Trump and the Decline of US Soft Power," Project Syndicate, </w:t>
      </w:r>
      <w:hyperlink r:id="rId56" w:history="1">
        <w:r w:rsidRPr="00745802">
          <w:rPr>
            <w:rStyle w:val="Hyperlink"/>
          </w:rPr>
          <w:t>https://www.project-syndicate.org/commentary/trump-american-soft-power-decline-by-joseph-s--nye-2018-02?barrier=accesspaylog</w:t>
        </w:r>
      </w:hyperlink>
      <w:r>
        <w:t xml:space="preserve">) </w:t>
      </w:r>
      <w:proofErr w:type="spellStart"/>
      <w:r>
        <w:t>jl</w:t>
      </w:r>
      <w:proofErr w:type="spellEnd"/>
    </w:p>
    <w:p w:rsidR="00D064D5" w:rsidRDefault="00D064D5" w:rsidP="00D064D5">
      <w:pPr>
        <w:rPr>
          <w:sz w:val="16"/>
        </w:rPr>
      </w:pPr>
      <w:r w:rsidRPr="009D6F4D">
        <w:rPr>
          <w:rStyle w:val="StyleUnderline"/>
        </w:rPr>
        <w:t>How a government behaves at home</w:t>
      </w:r>
      <w:r w:rsidRPr="009D6F4D">
        <w:rPr>
          <w:sz w:val="16"/>
        </w:rPr>
        <w:t xml:space="preserve">, in international institutions, </w:t>
      </w:r>
      <w:r w:rsidRPr="009D6F4D">
        <w:rPr>
          <w:rStyle w:val="StyleUnderline"/>
        </w:rPr>
        <w:t>and in foreign policy can affect others by the influence of its example</w:t>
      </w:r>
      <w:r w:rsidRPr="009D6F4D">
        <w:rPr>
          <w:sz w:val="16"/>
        </w:rPr>
        <w:t xml:space="preserve">. In all of these areas, Trump has reversed attractive American policies. CAMBRIDGE – The evidence is clear. </w:t>
      </w:r>
      <w:r w:rsidRPr="009D6F4D">
        <w:rPr>
          <w:rStyle w:val="StyleUnderline"/>
        </w:rPr>
        <w:t>Donald Trump’s presidency has eroded America’s soft power</w:t>
      </w:r>
      <w:r w:rsidRPr="009D6F4D">
        <w:rPr>
          <w:sz w:val="16"/>
        </w:rPr>
        <w:t xml:space="preserve">. Only 30% of people recently polled by Gallup in 134 countries held a favorable view of the United States under Trump’s leadership, a drop of almost 20 points since Barack Obama’s presidency. The Pew Research Center found that China, with 30% approval ratings, had reached near-parity with the US. And a British index, The Soft Power 30, showed </w:t>
      </w:r>
      <w:r w:rsidRPr="009D6F4D">
        <w:rPr>
          <w:rStyle w:val="StyleUnderline"/>
        </w:rPr>
        <w:t>America slip</w:t>
      </w:r>
      <w:r w:rsidRPr="009D6F4D">
        <w:rPr>
          <w:sz w:val="16"/>
        </w:rPr>
        <w:t xml:space="preserve">ping </w:t>
      </w:r>
      <w:r w:rsidRPr="009D6F4D">
        <w:rPr>
          <w:rStyle w:val="StyleUnderline"/>
        </w:rPr>
        <w:t>from first place in 2016 to third place last year</w:t>
      </w:r>
      <w:r w:rsidRPr="009D6F4D">
        <w:rPr>
          <w:sz w:val="16"/>
        </w:rPr>
        <w:t xml:space="preserve">. Trump’s </w:t>
      </w:r>
      <w:r w:rsidRPr="009D6F4D">
        <w:rPr>
          <w:rStyle w:val="StyleUnderline"/>
        </w:rPr>
        <w:t>defenders reply that soft power does not matter</w:t>
      </w:r>
      <w:r w:rsidRPr="009D6F4D">
        <w:rPr>
          <w:sz w:val="16"/>
        </w:rPr>
        <w:t xml:space="preserve">. Trump’s budget director, Mick Mulvaney, proclaimed a “hard power budget” as he slashed funds for the State Department and the US Agency for International Development by 30%. For promoters of “America First,” what the rest of the world thinks ranks second. Are they right? </w:t>
      </w:r>
      <w:r w:rsidRPr="009D6F4D">
        <w:rPr>
          <w:rStyle w:val="StyleUnderline"/>
        </w:rPr>
        <w:t>Soft power rests on attraction rather than coercion or payment. It co-opts people rather than coerces them</w:t>
      </w:r>
      <w:r w:rsidRPr="009D6F4D">
        <w:rPr>
          <w:sz w:val="16"/>
        </w:rPr>
        <w:t xml:space="preserve">. At the personal level, wise parents know that their </w:t>
      </w:r>
      <w:r w:rsidRPr="009D6F4D">
        <w:rPr>
          <w:rStyle w:val="StyleUnderline"/>
        </w:rPr>
        <w:t>power will be greater and will last longer if they model sound ethical values</w:t>
      </w:r>
      <w:r w:rsidRPr="009D6F4D">
        <w:rPr>
          <w:sz w:val="16"/>
        </w:rPr>
        <w:t xml:space="preserve"> for their children, rather than relying only on spankings, allowances, or taking away the car keys.</w:t>
      </w:r>
    </w:p>
    <w:p w:rsidR="00D064D5" w:rsidRDefault="00D064D5" w:rsidP="00D064D5">
      <w:pPr>
        <w:pStyle w:val="Heading3"/>
      </w:pPr>
      <w:r>
        <w:t>--</w:t>
      </w:r>
      <w:proofErr w:type="spellStart"/>
      <w:r>
        <w:t>xt</w:t>
      </w:r>
      <w:proofErr w:type="spellEnd"/>
      <w:r>
        <w:t xml:space="preserve"> Alt Causes</w:t>
      </w:r>
    </w:p>
    <w:p w:rsidR="00D064D5" w:rsidRDefault="00D064D5" w:rsidP="00D064D5">
      <w:pPr>
        <w:pStyle w:val="Heading4"/>
      </w:pPr>
      <w:r>
        <w:t xml:space="preserve">So many alt causes to soft power </w:t>
      </w:r>
    </w:p>
    <w:p w:rsidR="00D064D5" w:rsidRPr="002943EC" w:rsidRDefault="00D064D5" w:rsidP="00D064D5">
      <w:proofErr w:type="spellStart"/>
      <w:r w:rsidRPr="002943EC">
        <w:rPr>
          <w:rStyle w:val="Style13ptBold"/>
        </w:rPr>
        <w:t>Betley</w:t>
      </w:r>
      <w:proofErr w:type="spellEnd"/>
      <w:r w:rsidRPr="002943EC">
        <w:rPr>
          <w:rStyle w:val="Style13ptBold"/>
        </w:rPr>
        <w:t xml:space="preserve"> 2017</w:t>
      </w:r>
      <w:r>
        <w:t xml:space="preserve"> - studied philosophy, politics, and economics at St. Olaf College </w:t>
      </w:r>
      <w:r>
        <w:br/>
        <w:t>Alexander M, "The decline of American soft power - will it persist after Trump?," Oct 6, https://www.minnpost.com/community-voices/2017/10/decline-american-soft-power-will-it-persist-after-trump</w:t>
      </w:r>
    </w:p>
    <w:p w:rsidR="00D064D5" w:rsidRDefault="00D064D5" w:rsidP="00D064D5">
      <w:r>
        <w:t>Turmoil, disengagement</w:t>
      </w:r>
    </w:p>
    <w:p w:rsidR="00D064D5" w:rsidRDefault="00D064D5" w:rsidP="00D064D5">
      <w:r>
        <w:t xml:space="preserve">But today, as noted by Mattis, </w:t>
      </w:r>
      <w:r w:rsidRPr="002943EC">
        <w:rPr>
          <w:rStyle w:val="StyleUnderline"/>
        </w:rPr>
        <w:t>the turmoil associated with domestic political discord, as well as a disengagement with the international community on key issues, puts U.S. soft power severely at ris</w:t>
      </w:r>
      <w:r>
        <w:t>k.</w:t>
      </w:r>
    </w:p>
    <w:p w:rsidR="00D064D5" w:rsidRDefault="00D064D5" w:rsidP="00D064D5">
      <w:r>
        <w:t xml:space="preserve">Domestically, </w:t>
      </w:r>
      <w:r w:rsidRPr="002943EC">
        <w:rPr>
          <w:rStyle w:val="StyleUnderline"/>
        </w:rPr>
        <w:t xml:space="preserve">the president’s DACA debacle, as well as his failure to unequivocally denounce the violence instigated and perpetrated by neo-Nazis </w:t>
      </w:r>
      <w:r>
        <w:t>and white supremacists in Charlottesville</w:t>
      </w:r>
      <w:r w:rsidRPr="002943EC">
        <w:rPr>
          <w:rStyle w:val="StyleUnderline"/>
        </w:rPr>
        <w:t>, have left much of the world reeling</w:t>
      </w:r>
      <w:r>
        <w:t xml:space="preserve">. In the instance of Charlottesville, where President Donald Trump resorted to proclaiming that there was “blame on both sides,” it took a foreign leader, German Chancellor Angela Merkel, to rightfully condemn the events as “horrifying,” “racist,” and “evil.” Though Global Trumpism (to use Mark Blyth’s aptly entitled phrase) seems to be sweeping the Western world, basic liberal democratic values remain a fundamental linchpin of global order. </w:t>
      </w:r>
      <w:r w:rsidRPr="002943EC">
        <w:rPr>
          <w:rStyle w:val="StyleUnderline"/>
        </w:rPr>
        <w:t>Trump’s antics, glaringly hypocritical to professed American values, repel foreign actors and damage our image abroad</w:t>
      </w:r>
      <w:r>
        <w:t xml:space="preserve"> — ultimately undermining our soft power.</w:t>
      </w:r>
    </w:p>
    <w:p w:rsidR="00D064D5" w:rsidRDefault="00D064D5" w:rsidP="00D064D5">
      <w:r>
        <w:t xml:space="preserve">Additionally, </w:t>
      </w:r>
      <w:r w:rsidRPr="002943EC">
        <w:rPr>
          <w:rStyle w:val="StyleUnderline"/>
        </w:rPr>
        <w:t>blunders over the support of NATO, withdrawal from the Paris Climate Accord, and bellicose threats</w:t>
      </w:r>
      <w:r>
        <w:t xml:space="preserve"> of meeting the North Korean challenge with “fire and fury like the world has never seen” further </w:t>
      </w:r>
      <w:r w:rsidRPr="002943EC">
        <w:rPr>
          <w:rStyle w:val="StyleUnderline"/>
        </w:rPr>
        <w:t>weaken our international standing</w:t>
      </w:r>
      <w:r>
        <w:t>. Paris has been, more than anything, an acknowledgment of the grave threat climate change poses to human society. Though the accord doesn’t contain binding agreements upon signatory states, the concerted will of the international community to hold strong to Paris leaves the United States isolated from international political consensus on perhaps the most sensitive issue of our time.</w:t>
      </w:r>
    </w:p>
    <w:p w:rsidR="00D064D5" w:rsidRDefault="00D064D5" w:rsidP="00D064D5">
      <w:r>
        <w:t>Taking a serious toll</w:t>
      </w:r>
    </w:p>
    <w:p w:rsidR="00D064D5" w:rsidRDefault="00D064D5" w:rsidP="00D064D5">
      <w:r>
        <w:t xml:space="preserve">Recent polling data from the Pew Research Center suggests these occurrences are having a serious toll on our power of attraction. Whereas only 25 to 30 percent of Europeans polled during Barack Obama's administration felt the U.S. was “on the decline,” recent surveys taken during the Trump administration show this number has spiked to 52 percent. </w:t>
      </w:r>
      <w:r w:rsidRPr="002943EC">
        <w:rPr>
          <w:rStyle w:val="StyleUnderline"/>
        </w:rPr>
        <w:t>Fewer countries than ever before view the United States as the world’s leading economic power</w:t>
      </w:r>
      <w:r>
        <w:t xml:space="preserve"> (many replacing it with China). Nearly </w:t>
      </w:r>
      <w:r w:rsidRPr="002943EC">
        <w:rPr>
          <w:rStyle w:val="StyleUnderline"/>
        </w:rPr>
        <w:t xml:space="preserve">75 percent of the world has given Trump a vote of no confidence in his ability “to do the right thing regarding world affairs.” </w:t>
      </w:r>
      <w:r>
        <w:t>This is in stark contradistinction to Obama’s time in office, where at any given moment the world population believed he would “do the right thing regarding world affairs” over 75 percent of the time.</w:t>
      </w:r>
    </w:p>
    <w:p w:rsidR="00D064D5" w:rsidRDefault="00D064D5" w:rsidP="00D064D5">
      <w:r>
        <w:t>These trends and numbers, however, only confirm what many of us had already feared — President Trump’s unwillingness or inability to protect and advance fundamental U.S. interests due to the political necessity of maintaining his base at home.</w:t>
      </w:r>
    </w:p>
    <w:p w:rsidR="00D064D5" w:rsidRDefault="00D064D5" w:rsidP="00D064D5">
      <w:r>
        <w:t>And although Mattis and Nye are both optimistic of the United States' ability to retain or recover many of her soft power resources in the future, such assurances in an age of pressing political challenges and revisionist international powers are surely no guarantee.</w:t>
      </w:r>
    </w:p>
    <w:p w:rsidR="00D064D5" w:rsidRPr="002943EC" w:rsidRDefault="00D064D5" w:rsidP="00D064D5">
      <w:r>
        <w:t xml:space="preserve">Rather, it is much more likely this cascade begun by the Trump administration, indicative of the deeper and systemic pathologies of American political institutions, will persist far beyond a single presidency. As the ancient Greek historian, Thucydides, once warned, the delusional self-aggrandizement and egoism of a declining power accelerates its demise. Cleon-like, </w:t>
      </w:r>
      <w:r w:rsidRPr="002943EC">
        <w:rPr>
          <w:rStyle w:val="StyleUnderline"/>
        </w:rPr>
        <w:t>Trump is</w:t>
      </w:r>
      <w:r>
        <w:t xml:space="preserve"> accelerating ours, </w:t>
      </w:r>
      <w:r w:rsidRPr="002943EC">
        <w:rPr>
          <w:rStyle w:val="StyleUnderline"/>
        </w:rPr>
        <w:t>ushering in the tragic and untimely decline of American soft power</w:t>
      </w:r>
      <w:r>
        <w:t>.</w:t>
      </w:r>
    </w:p>
    <w:p w:rsidR="00D064D5" w:rsidRDefault="00D064D5">
      <w:pPr>
        <w:rPr>
          <w:rFonts w:asciiTheme="minorHAnsi" w:hAnsiTheme="minorHAnsi" w:cstheme="minorBidi"/>
        </w:rPr>
      </w:pPr>
    </w:p>
    <w:sectPr w:rsidR="00D064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4825A5"/>
    <w:multiLevelType w:val="multilevel"/>
    <w:tmpl w:val="0409001D"/>
    <w:lvl w:ilvl="0">
      <w:start w:val="1"/>
      <w:numFmt w:val="upperRoman"/>
      <w:lvlText w:val="%1)"/>
      <w:lvlJc w:val="left"/>
      <w:pPr>
        <w:ind w:left="360" w:hanging="360"/>
      </w:p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lowerRoman"/>
      <w:lvlText w:val="(%4)"/>
      <w:lvlJc w:val="left"/>
      <w:pPr>
        <w:ind w:left="1440" w:hanging="360"/>
      </w:pPr>
    </w:lvl>
    <w:lvl w:ilvl="4">
      <w:start w:val="1"/>
      <w:numFmt w:val="lowerLetter"/>
      <w:lvlText w:val="(%5)"/>
      <w:lvlJc w:val="left"/>
      <w:pPr>
        <w:ind w:left="1800" w:hanging="360"/>
      </w:pPr>
    </w:lvl>
    <w:lvl w:ilvl="5">
      <w:start w:val="1"/>
      <w:numFmt w:val="upperRoman"/>
      <w:lvlText w:val="(%6)"/>
      <w:lvlJc w:val="left"/>
      <w:pPr>
        <w:ind w:left="2160" w:hanging="360"/>
      </w:pPr>
    </w:lvl>
    <w:lvl w:ilvl="6">
      <w:start w:val="1"/>
      <w:numFmt w:val="upperLetter"/>
      <w:lvlText w:val="%7."/>
      <w:lvlJc w:val="left"/>
      <w:pPr>
        <w:ind w:left="2520" w:hanging="360"/>
      </w:pPr>
    </w:lvl>
    <w:lvl w:ilvl="7">
      <w:start w:val="1"/>
      <w:numFmt w:val="decimal"/>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val="fullPage" w:percent="106"/>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54205872"/>
    <w:docVar w:name="VerbatimVersion" w:val="5.1"/>
  </w:docVars>
  <w:rsids>
    <w:rsidRoot w:val="008B0F21"/>
    <w:rsid w:val="000139A3"/>
    <w:rsid w:val="00021F0E"/>
    <w:rsid w:val="00046810"/>
    <w:rsid w:val="000C01C1"/>
    <w:rsid w:val="000C4282"/>
    <w:rsid w:val="00100833"/>
    <w:rsid w:val="00104529"/>
    <w:rsid w:val="00105942"/>
    <w:rsid w:val="00107396"/>
    <w:rsid w:val="00121CBC"/>
    <w:rsid w:val="00144A4C"/>
    <w:rsid w:val="00176AB0"/>
    <w:rsid w:val="00177B7D"/>
    <w:rsid w:val="0018322D"/>
    <w:rsid w:val="001B5776"/>
    <w:rsid w:val="001E527A"/>
    <w:rsid w:val="001F78CE"/>
    <w:rsid w:val="00251FC7"/>
    <w:rsid w:val="002600AF"/>
    <w:rsid w:val="00276E80"/>
    <w:rsid w:val="002855A7"/>
    <w:rsid w:val="002B146A"/>
    <w:rsid w:val="002B5E17"/>
    <w:rsid w:val="0031278F"/>
    <w:rsid w:val="00315690"/>
    <w:rsid w:val="00316B75"/>
    <w:rsid w:val="00325646"/>
    <w:rsid w:val="003460F2"/>
    <w:rsid w:val="00356315"/>
    <w:rsid w:val="0038158C"/>
    <w:rsid w:val="003902BA"/>
    <w:rsid w:val="003A09E2"/>
    <w:rsid w:val="00407037"/>
    <w:rsid w:val="004605D6"/>
    <w:rsid w:val="00485072"/>
    <w:rsid w:val="004C60E8"/>
    <w:rsid w:val="004E3579"/>
    <w:rsid w:val="004E728B"/>
    <w:rsid w:val="004F39E0"/>
    <w:rsid w:val="00537BD5"/>
    <w:rsid w:val="0054049B"/>
    <w:rsid w:val="0056388E"/>
    <w:rsid w:val="0057268A"/>
    <w:rsid w:val="005A09B0"/>
    <w:rsid w:val="005D2912"/>
    <w:rsid w:val="006065BD"/>
    <w:rsid w:val="00645FA9"/>
    <w:rsid w:val="00647866"/>
    <w:rsid w:val="00665003"/>
    <w:rsid w:val="006821BF"/>
    <w:rsid w:val="006A2AD0"/>
    <w:rsid w:val="006A7C97"/>
    <w:rsid w:val="006C2375"/>
    <w:rsid w:val="006D4ECC"/>
    <w:rsid w:val="00722258"/>
    <w:rsid w:val="007243E5"/>
    <w:rsid w:val="00731F10"/>
    <w:rsid w:val="00766EA0"/>
    <w:rsid w:val="0076717D"/>
    <w:rsid w:val="007A2226"/>
    <w:rsid w:val="007B5EBA"/>
    <w:rsid w:val="007F5B66"/>
    <w:rsid w:val="00813C80"/>
    <w:rsid w:val="00823A1C"/>
    <w:rsid w:val="00826B58"/>
    <w:rsid w:val="0083048C"/>
    <w:rsid w:val="00837B43"/>
    <w:rsid w:val="00845B9D"/>
    <w:rsid w:val="00860984"/>
    <w:rsid w:val="008B0F21"/>
    <w:rsid w:val="008B3ECB"/>
    <w:rsid w:val="008B4E85"/>
    <w:rsid w:val="008C1B2E"/>
    <w:rsid w:val="008C2951"/>
    <w:rsid w:val="0091627E"/>
    <w:rsid w:val="0094414C"/>
    <w:rsid w:val="0097032B"/>
    <w:rsid w:val="009754BA"/>
    <w:rsid w:val="00980D85"/>
    <w:rsid w:val="009D2EAD"/>
    <w:rsid w:val="009D54B2"/>
    <w:rsid w:val="009E1922"/>
    <w:rsid w:val="009E2B0B"/>
    <w:rsid w:val="009F7ED2"/>
    <w:rsid w:val="00A863CE"/>
    <w:rsid w:val="00A93661"/>
    <w:rsid w:val="00A95652"/>
    <w:rsid w:val="00AA2FDB"/>
    <w:rsid w:val="00AC0AB8"/>
    <w:rsid w:val="00AD2FC7"/>
    <w:rsid w:val="00B2680F"/>
    <w:rsid w:val="00B33C6D"/>
    <w:rsid w:val="00B4508F"/>
    <w:rsid w:val="00B55AD5"/>
    <w:rsid w:val="00B8057C"/>
    <w:rsid w:val="00BA1F79"/>
    <w:rsid w:val="00BC0CBD"/>
    <w:rsid w:val="00BD6238"/>
    <w:rsid w:val="00BE1636"/>
    <w:rsid w:val="00BF593B"/>
    <w:rsid w:val="00BF773A"/>
    <w:rsid w:val="00BF7E81"/>
    <w:rsid w:val="00C13773"/>
    <w:rsid w:val="00C158AB"/>
    <w:rsid w:val="00C17CC8"/>
    <w:rsid w:val="00C61BC4"/>
    <w:rsid w:val="00C731A8"/>
    <w:rsid w:val="00C7516C"/>
    <w:rsid w:val="00C83417"/>
    <w:rsid w:val="00C9604F"/>
    <w:rsid w:val="00CA19AA"/>
    <w:rsid w:val="00CC5298"/>
    <w:rsid w:val="00CD736E"/>
    <w:rsid w:val="00CD798D"/>
    <w:rsid w:val="00CE161E"/>
    <w:rsid w:val="00CF1E67"/>
    <w:rsid w:val="00CF59A8"/>
    <w:rsid w:val="00D064D5"/>
    <w:rsid w:val="00D325A9"/>
    <w:rsid w:val="00D36A8A"/>
    <w:rsid w:val="00D61409"/>
    <w:rsid w:val="00D6691E"/>
    <w:rsid w:val="00D71170"/>
    <w:rsid w:val="00DA1C92"/>
    <w:rsid w:val="00DA25D4"/>
    <w:rsid w:val="00DA6538"/>
    <w:rsid w:val="00DE4CD3"/>
    <w:rsid w:val="00DF5191"/>
    <w:rsid w:val="00E00331"/>
    <w:rsid w:val="00E15E75"/>
    <w:rsid w:val="00E462FB"/>
    <w:rsid w:val="00E5262C"/>
    <w:rsid w:val="00EC2B68"/>
    <w:rsid w:val="00EC7DC4"/>
    <w:rsid w:val="00ED30CF"/>
    <w:rsid w:val="00EE0D48"/>
    <w:rsid w:val="00F00ED7"/>
    <w:rsid w:val="00F06D1A"/>
    <w:rsid w:val="00F176EF"/>
    <w:rsid w:val="00F45E10"/>
    <w:rsid w:val="00F6364A"/>
    <w:rsid w:val="00F8237B"/>
    <w:rsid w:val="00F9113A"/>
    <w:rsid w:val="00FA7CE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A09E0"/>
  <w15:chartTrackingRefBased/>
  <w15:docId w15:val="{B3496124-C634-48B8-A478-533954C5A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5A09B0"/>
    <w:rPr>
      <w:rFonts w:ascii="Calibri" w:hAnsi="Calibri" w:cs="Calibri"/>
    </w:rPr>
  </w:style>
  <w:style w:type="paragraph" w:styleId="Heading1">
    <w:name w:val="heading 1"/>
    <w:aliases w:val="Pocket"/>
    <w:basedOn w:val="Normal"/>
    <w:next w:val="Normal"/>
    <w:link w:val="Heading1Char"/>
    <w:qFormat/>
    <w:rsid w:val="005A09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A09B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foldover,no"/>
    <w:basedOn w:val="Normal"/>
    <w:next w:val="Normal"/>
    <w:link w:val="Heading3Char"/>
    <w:uiPriority w:val="2"/>
    <w:unhideWhenUsed/>
    <w:qFormat/>
    <w:rsid w:val="005A09B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Tags,Card,ta"/>
    <w:basedOn w:val="Normal"/>
    <w:next w:val="Normal"/>
    <w:link w:val="Heading4Char"/>
    <w:uiPriority w:val="3"/>
    <w:unhideWhenUsed/>
    <w:qFormat/>
    <w:rsid w:val="005A09B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A09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09B0"/>
  </w:style>
  <w:style w:type="character" w:customStyle="1" w:styleId="Heading1Char">
    <w:name w:val="Heading 1 Char"/>
    <w:aliases w:val="Pocket Char"/>
    <w:basedOn w:val="DefaultParagraphFont"/>
    <w:link w:val="Heading1"/>
    <w:rsid w:val="005A09B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A09B0"/>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no Char"/>
    <w:basedOn w:val="DefaultParagraphFont"/>
    <w:link w:val="Heading3"/>
    <w:uiPriority w:val="2"/>
    <w:rsid w:val="005A09B0"/>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
    <w:basedOn w:val="DefaultParagraphFont"/>
    <w:link w:val="Heading4"/>
    <w:uiPriority w:val="3"/>
    <w:rsid w:val="005A09B0"/>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5A09B0"/>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A09B0"/>
    <w:rPr>
      <w:b/>
      <w:bCs/>
      <w:sz w:val="26"/>
      <w:u w:val="none"/>
    </w:rPr>
  </w:style>
  <w:style w:type="character" w:customStyle="1" w:styleId="StyleUnderline">
    <w:name w:val="Style Underline"/>
    <w:aliases w:val="Underline,Style Bold Underline,Intense Emphasis111,Intense Emphasis11,Intense Emphasis1111,Intense Emphasis3,Intense Emphasis31,Intense Emphasis311,Minimized Char,Heading 3 Char Char Char Char Char,Bo,B,cite,Heading 3 Char1,Citation Char,c"/>
    <w:basedOn w:val="DefaultParagraphFont"/>
    <w:uiPriority w:val="6"/>
    <w:qFormat/>
    <w:rsid w:val="005A09B0"/>
    <w:rPr>
      <w:b w:val="0"/>
      <w:sz w:val="22"/>
      <w:u w:val="single"/>
    </w:rPr>
  </w:style>
  <w:style w:type="character" w:styleId="Hyperlink">
    <w:name w:val="Hyperlink"/>
    <w:basedOn w:val="DefaultParagraphFont"/>
    <w:uiPriority w:val="99"/>
    <w:unhideWhenUsed/>
    <w:rsid w:val="005A09B0"/>
    <w:rPr>
      <w:color w:val="auto"/>
      <w:u w:val="none"/>
    </w:rPr>
  </w:style>
  <w:style w:type="character" w:styleId="FollowedHyperlink">
    <w:name w:val="FollowedHyperlink"/>
    <w:basedOn w:val="DefaultParagraphFont"/>
    <w:uiPriority w:val="99"/>
    <w:semiHidden/>
    <w:unhideWhenUsed/>
    <w:rsid w:val="005A09B0"/>
    <w:rPr>
      <w:color w:val="auto"/>
      <w:u w:val="none"/>
    </w:rPr>
  </w:style>
  <w:style w:type="paragraph" w:customStyle="1" w:styleId="textbold">
    <w:name w:val="text bold"/>
    <w:basedOn w:val="Normal"/>
    <w:link w:val="Emphasis"/>
    <w:uiPriority w:val="7"/>
    <w:qFormat/>
    <w:rsid w:val="00FA7CEA"/>
    <w:pPr>
      <w:ind w:left="720"/>
      <w:jc w:val="both"/>
    </w:pPr>
    <w:rPr>
      <w:b/>
      <w:iCs/>
      <w:u w:val="single"/>
    </w:rPr>
  </w:style>
  <w:style w:type="paragraph" w:customStyle="1" w:styleId="Analytics">
    <w:name w:val="Analytics"/>
    <w:basedOn w:val="Heading4"/>
    <w:link w:val="AnalyticsChar"/>
    <w:autoRedefine/>
    <w:uiPriority w:val="4"/>
    <w:qFormat/>
    <w:rsid w:val="00276E80"/>
    <w:rPr>
      <w:color w:val="C00000"/>
    </w:rPr>
  </w:style>
  <w:style w:type="character" w:customStyle="1" w:styleId="AnalyticsChar">
    <w:name w:val="Analytics Char"/>
    <w:basedOn w:val="DefaultParagraphFont"/>
    <w:link w:val="Analytics"/>
    <w:uiPriority w:val="4"/>
    <w:rsid w:val="00276E80"/>
    <w:rPr>
      <w:rFonts w:ascii="Calibri" w:eastAsiaTheme="majorEastAsia" w:hAnsi="Calibri" w:cstheme="majorBidi"/>
      <w:b/>
      <w:iCs/>
      <w:color w:val="C00000"/>
      <w:sz w:val="26"/>
    </w:rPr>
  </w:style>
  <w:style w:type="paragraph" w:customStyle="1" w:styleId="UnderlinePara">
    <w:name w:val="Underline Para"/>
    <w:basedOn w:val="Normal"/>
    <w:uiPriority w:val="6"/>
    <w:qFormat/>
    <w:rsid w:val="0031278F"/>
    <w:pPr>
      <w:suppressAutoHyphens/>
      <w:spacing w:after="200"/>
      <w:contextualSpacing/>
    </w:pPr>
    <w:rPr>
      <w:rFonts w:asciiTheme="minorHAnsi" w:hAnsiTheme="minorHAnsi" w:cstheme="minorBidi"/>
      <w:u w:val="single"/>
    </w:rPr>
  </w:style>
  <w:style w:type="character" w:styleId="UnresolvedMention">
    <w:name w:val="Unresolved Mention"/>
    <w:basedOn w:val="DefaultParagraphFont"/>
    <w:uiPriority w:val="99"/>
    <w:semiHidden/>
    <w:unhideWhenUsed/>
    <w:rsid w:val="00BC0C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31594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earch.proquest.com/docview/1919451441/9BF58943666B42A8PQ/1?accountid=35396" TargetMode="External"/><Relationship Id="rId18" Type="http://schemas.openxmlformats.org/officeDocument/2006/relationships/hyperlink" Target="http://abcnews.go.com/blogs/headlines/2013/09/researchers-reveal-elite-china-based-hackers-for-hire/" TargetMode="External"/><Relationship Id="rId26" Type="http://schemas.openxmlformats.org/officeDocument/2006/relationships/hyperlink" Target="https://www.wilsoncenter.org/sites/default/files/2018-05-soft_power_-_wu.pdf" TargetMode="External"/><Relationship Id="rId39" Type="http://schemas.openxmlformats.org/officeDocument/2006/relationships/hyperlink" Target="https://www.cbsnews.com/news/text-of-clintons-rwanda-speech/" TargetMode="External"/><Relationship Id="rId21" Type="http://schemas.openxmlformats.org/officeDocument/2006/relationships/hyperlink" Target="http://www.telegraph.co.uk/finance/china-business/9789699/China-says-economy-will-overtake-US-by-2019.html" TargetMode="External"/><Relationship Id="rId34" Type="http://schemas.openxmlformats.org/officeDocument/2006/relationships/hyperlink" Target="https://www.nytimes.com/2018/03/26/business/nato-european-union.html?smid=tw-share" TargetMode="External"/><Relationship Id="rId42" Type="http://schemas.openxmlformats.org/officeDocument/2006/relationships/hyperlink" Target="https://www.cato.org/publications/policy-analysis/world-imagined-nostalgia-liberal-order" TargetMode="External"/><Relationship Id="rId47" Type="http://schemas.openxmlformats.org/officeDocument/2006/relationships/hyperlink" Target="https://www.amazon.com/War-Time-Peace-Clinton-Generals/dp/0743223233" TargetMode="External"/><Relationship Id="rId50" Type="http://schemas.openxmlformats.org/officeDocument/2006/relationships/hyperlink" Target="https://warontherocks.com/2017/12/traditions-quiet-victories-trumps-national-security-strategy/" TargetMode="External"/><Relationship Id="rId55" Type="http://schemas.openxmlformats.org/officeDocument/2006/relationships/hyperlink" Target="https://muse-jhu-edu.proxy.lib.umich.edu/chapter/2061018/pdf" TargetMode="External"/><Relationship Id="rId7" Type="http://schemas.openxmlformats.org/officeDocument/2006/relationships/hyperlink" Target="https://doi-org.proxy.lib.umich.edu/10.1093/cjip/poy002" TargetMode="External"/><Relationship Id="rId12" Type="http://schemas.openxmlformats.org/officeDocument/2006/relationships/hyperlink" Target="https://www.foreignaffairs.com/articles/united-states/2016-06-13/case-offshore-balancing" TargetMode="External"/><Relationship Id="rId17" Type="http://schemas.openxmlformats.org/officeDocument/2006/relationships/hyperlink" Target="http://news.antiwar.com/2013/01/18/france-formally-requests-us-military-aid-for-mali-invasion/" TargetMode="External"/><Relationship Id="rId25" Type="http://schemas.openxmlformats.org/officeDocument/2006/relationships/hyperlink" Target="https://thediplomat.com/2018/06/what-does-chinas-belt-and-road-initiative-mean-for-us-grand-strategy/" TargetMode="External"/><Relationship Id="rId33" Type="http://schemas.openxmlformats.org/officeDocument/2006/relationships/hyperlink" Target="https://www.project-syndicate.org/commentary/end-of-liberal-world-order-by-richard-n--haass-2018-03" TargetMode="External"/><Relationship Id="rId38" Type="http://schemas.openxmlformats.org/officeDocument/2006/relationships/hyperlink" Target="https://www.theatlantic.com/international/archive/2018/04/syria-chemical-weapons-assad-trump/557483/" TargetMode="External"/><Relationship Id="rId46" Type="http://schemas.openxmlformats.org/officeDocument/2006/relationships/hyperlink" Target="https://www.amazon.com/Problem-Hell-America-Age-Genocide/dp/1455879991" TargetMode="External"/><Relationship Id="rId2" Type="http://schemas.openxmlformats.org/officeDocument/2006/relationships/numbering" Target="numbering.xml"/><Relationship Id="rId16" Type="http://schemas.openxmlformats.org/officeDocument/2006/relationships/hyperlink" Target="http://www.scribd.com/doc/115962650/Global-Trends-2030-Alternative-Worlds" TargetMode="External"/><Relationship Id="rId20" Type="http://schemas.openxmlformats.org/officeDocument/2006/relationships/hyperlink" Target="http://www.hrw.org/world-report/2013/country-chapters/china" TargetMode="External"/><Relationship Id="rId29" Type="http://schemas.openxmlformats.org/officeDocument/2006/relationships/hyperlink" Target="https://heinonline-org.proxy.lib.umich.edu/HOL/Page?collection=journals&amp;handle=hein.journals/nclr85&amp;id=786" TargetMode="External"/><Relationship Id="rId41" Type="http://schemas.openxmlformats.org/officeDocument/2006/relationships/hyperlink" Target="https://www.google.com/search?safe=off&amp;client=firefox-b-1-ab&amp;biw=961&amp;bih=520&amp;ei=V9omW46AOIaL5wKhv5O4Bg&amp;q=%22the+end+of+the+end+of+history%22&amp;oq=%22the+end+of+the+end+of+history%25" TargetMode="External"/><Relationship Id="rId54" Type="http://schemas.openxmlformats.org/officeDocument/2006/relationships/hyperlink" Target="http://www.globaltimes.cn/content/1109741.shtml" TargetMode="External"/><Relationship Id="rId1" Type="http://schemas.openxmlformats.org/officeDocument/2006/relationships/customXml" Target="../customXml/item1.xml"/><Relationship Id="rId6" Type="http://schemas.openxmlformats.org/officeDocument/2006/relationships/hyperlink" Target="mailto:kurtfifelski@gmail.com" TargetMode="External"/><Relationship Id="rId11" Type="http://schemas.openxmlformats.org/officeDocument/2006/relationships/hyperlink" Target="https://www.foreignaffairs.com/articles/united-states/2016-06-13/case-offshore-balancing" TargetMode="External"/><Relationship Id="rId24" Type="http://schemas.openxmlformats.org/officeDocument/2006/relationships/hyperlink" Target="https://thediplomat.com/2018/06/toward-a-new-maritime-strategy-in-the-south-china-sea/" TargetMode="External"/><Relationship Id="rId32" Type="http://schemas.openxmlformats.org/officeDocument/2006/relationships/hyperlink" Target="https://warontherocks.com/2018/06/whats-so-disordered-about-your-world-order" TargetMode="External"/><Relationship Id="rId37" Type="http://schemas.openxmlformats.org/officeDocument/2006/relationships/hyperlink" Target="https://www.bloomberg.com/view/articles/2018-03-08/the-american-century-is-over-putin-and-assad-killed-it" TargetMode="External"/><Relationship Id="rId40" Type="http://schemas.openxmlformats.org/officeDocument/2006/relationships/hyperlink" Target="http://www.washingtonpost.com/wp-dyn/content/article/2007/10/28/AR2007102801704_3.html?sid=ST2007102801732" TargetMode="External"/><Relationship Id="rId45" Type="http://schemas.openxmlformats.org/officeDocument/2006/relationships/hyperlink" Target="https://tnsr.org/2018/02/choosing-primacy-u-s-strategy-global-order-dawn-post-cold-war-era-2/" TargetMode="External"/><Relationship Id="rId53" Type="http://schemas.openxmlformats.org/officeDocument/2006/relationships/hyperlink" Target="https://www.brookings.edu/blog/order-from-chaos/2018/06/17/trumps-america-does-not-care/" TargetMode="Externa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pewglobal.org/2011/07/13/china-seen-overtaking-us-as-global-superpower/" TargetMode="External"/><Relationship Id="rId23" Type="http://schemas.openxmlformats.org/officeDocument/2006/relationships/hyperlink" Target="https://muse-jhu-edu.proxy.lib.umich.edu/chapter/2061018/pdf" TargetMode="External"/><Relationship Id="rId28" Type="http://schemas.openxmlformats.org/officeDocument/2006/relationships/hyperlink" Target="https://search-proquest-com.proxy.lib.umich.edu/news/docview/1817659033/99229BFA4D4F4D3FPQ/7?accountid=14667" TargetMode="External"/><Relationship Id="rId36" Type="http://schemas.openxmlformats.org/officeDocument/2006/relationships/hyperlink" Target="http://foreignpolicy.com/2013/08/26/exclusive-cia-files-prove-america-helped-saddam-as-he-gassed-iran/" TargetMode="External"/><Relationship Id="rId49" Type="http://schemas.openxmlformats.org/officeDocument/2006/relationships/hyperlink" Target="https://www.nytimes.com/2013/09/01/world/middleeast/syria.html" TargetMode="External"/><Relationship Id="rId57" Type="http://schemas.openxmlformats.org/officeDocument/2006/relationships/fontTable" Target="fontTable.xml"/><Relationship Id="rId10" Type="http://schemas.openxmlformats.org/officeDocument/2006/relationships/hyperlink" Target="https://www.foreignaffairs.com/articles/united-states/2016-06-13/case-offshore-balancing" TargetMode="External"/><Relationship Id="rId19" Type="http://schemas.openxmlformats.org/officeDocument/2006/relationships/hyperlink" Target="http://www.cnn.com/2013/08/29/world/meast/syria-iran-china-russia-supporters/" TargetMode="External"/><Relationship Id="rId31" Type="http://schemas.openxmlformats.org/officeDocument/2006/relationships/hyperlink" Target="https://www.brookings.edu/blog/up-front/2018/07/13/changing-nature-of-international-order-and-the-role-of-u-s/" TargetMode="External"/><Relationship Id="rId44" Type="http://schemas.openxmlformats.org/officeDocument/2006/relationships/hyperlink" Target="https://www.nytimes.com/2018/03/09/opinion/sunday/donald-trump-foreign-policy.html" TargetMode="External"/><Relationship Id="rId52" Type="http://schemas.openxmlformats.org/officeDocument/2006/relationships/hyperlink" Target="https://twq.elliott.gwu.edu/day-after-trump-american-strategy-new-international-order" TargetMode="External"/><Relationship Id="rId4" Type="http://schemas.openxmlformats.org/officeDocument/2006/relationships/settings" Target="settings.xml"/><Relationship Id="rId9" Type="http://schemas.openxmlformats.org/officeDocument/2006/relationships/hyperlink" Target="https://www.foreignaffairs.com/articles/united-states/2016-06-13/case-offshore-balancing" TargetMode="External"/><Relationship Id="rId14" Type="http://schemas.openxmlformats.org/officeDocument/2006/relationships/hyperlink" Target="https://www.huffingtonpost.com/thomas-white/why-us-hegemony-is-here-t_b_4258264.html" TargetMode="External"/><Relationship Id="rId22" Type="http://schemas.openxmlformats.org/officeDocument/2006/relationships/hyperlink" Target="https://sci-hub.tw/https://onlinelibrary.wiley.com/doi/pdf/10.1111/wusa.12339" TargetMode="External"/><Relationship Id="rId27" Type="http://schemas.openxmlformats.org/officeDocument/2006/relationships/hyperlink" Target="https://www.nature.com/articles/palcomms2016104" TargetMode="External"/><Relationship Id="rId30" Type="http://schemas.openxmlformats.org/officeDocument/2006/relationships/hyperlink" Target="https://search.proquest.com/docview/1972152891/E8368FFE4FAE4C3APQ/3?accountid=35396" TargetMode="External"/><Relationship Id="rId35" Type="http://schemas.openxmlformats.org/officeDocument/2006/relationships/hyperlink" Target="https://www.nytimes.com/2018/06/15/opinion/sunday/trump-china-america-first.html" TargetMode="External"/><Relationship Id="rId43" Type="http://schemas.openxmlformats.org/officeDocument/2006/relationships/hyperlink" Target="https://tnsr.org/roundtable/policy-roundtable-make-trumps-national-security-strategy/" TargetMode="External"/><Relationship Id="rId48" Type="http://schemas.openxmlformats.org/officeDocument/2006/relationships/hyperlink" Target="https://warontherocks.com/2016/10/the-arc-of-history-is-long-but-it-bends-toward-bombing-assad/" TargetMode="External"/><Relationship Id="rId56" Type="http://schemas.openxmlformats.org/officeDocument/2006/relationships/hyperlink" Target="https://www.project-syndicate.org/commentary/trump-american-soft-power-decline-by-joseph-s--nye-2018-02?barrier=accesspaylog" TargetMode="External"/><Relationship Id="rId8" Type="http://schemas.openxmlformats.org/officeDocument/2006/relationships/hyperlink" Target="https://foreignpolicy.com/2018/05/30/the-world-wants-you-to-think-like-a-realist/" TargetMode="External"/><Relationship Id="rId51" Type="http://schemas.openxmlformats.org/officeDocument/2006/relationships/hyperlink" Target="https://foreignpolicy.com/2018/04/20/america-is-having-a-middle-eastern-identity-crisis/"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C5E8CF-A637-4F19-A28B-420B4A2CF3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256</TotalTime>
  <Pages>1</Pages>
  <Words>110397</Words>
  <Characters>629265</Characters>
  <Application>Microsoft Office Word</Application>
  <DocSecurity>0</DocSecurity>
  <Lines>5243</Lines>
  <Paragraphs>1476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5.1.1</cp:keywords>
  <dc:description/>
  <cp:lastModifiedBy>Kurt Fifelski</cp:lastModifiedBy>
  <cp:revision>17</cp:revision>
  <dcterms:created xsi:type="dcterms:W3CDTF">2018-07-04T17:41:00Z</dcterms:created>
  <dcterms:modified xsi:type="dcterms:W3CDTF">2018-07-17T19:23:00Z</dcterms:modified>
</cp:coreProperties>
</file>