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7FD5" w:rsidRDefault="00F87FD5" w:rsidP="00F41FA3"/>
    <w:p w:rsidR="00EB5FAC" w:rsidRDefault="00EB5FAC" w:rsidP="00F41FA3"/>
    <w:p w:rsidR="00EB5FAC" w:rsidRDefault="00EB5FAC" w:rsidP="00F41FA3"/>
    <w:p w:rsidR="00EB5FAC" w:rsidRDefault="00EB5FAC" w:rsidP="00EB5FAC">
      <w:pPr>
        <w:pStyle w:val="Heading1"/>
      </w:pPr>
      <w:r>
        <w:t>Solvency---ISS Mechanism</w:t>
      </w:r>
    </w:p>
    <w:p w:rsidR="00EB5FAC" w:rsidRDefault="00EB5FAC" w:rsidP="00EB5FAC">
      <w:pPr>
        <w:pStyle w:val="Heading2"/>
      </w:pPr>
      <w:r>
        <w:t>Say No</w:t>
      </w:r>
    </w:p>
    <w:p w:rsidR="00EB5FAC" w:rsidRDefault="00EB5FAC" w:rsidP="00EB5FAC">
      <w:pPr>
        <w:pStyle w:val="Heading3"/>
      </w:pPr>
      <w:r>
        <w:t xml:space="preserve">China Says No---ISS </w:t>
      </w:r>
    </w:p>
    <w:p w:rsidR="00EB5FAC" w:rsidRDefault="00EB5FAC" w:rsidP="00EB5FAC">
      <w:pPr>
        <w:pStyle w:val="Heading4"/>
      </w:pPr>
      <w:r>
        <w:t xml:space="preserve">China will say no---the space domain is critical to Chinese leadership---the US is an obstacle for China- 3 reasons </w:t>
      </w:r>
    </w:p>
    <w:p w:rsidR="00EB5FAC" w:rsidRPr="00D43B31" w:rsidRDefault="00EB5FAC" w:rsidP="00EB5FAC">
      <w:r>
        <w:t xml:space="preserve">Richard D. </w:t>
      </w:r>
      <w:r w:rsidRPr="00D43B31">
        <w:rPr>
          <w:rStyle w:val="StyleStyleBold12pt"/>
        </w:rPr>
        <w:t>Fisher</w:t>
      </w:r>
      <w:r>
        <w:t xml:space="preserve"> Jr </w:t>
      </w:r>
      <w:r w:rsidRPr="00D43B31">
        <w:rPr>
          <w:rStyle w:val="StyleStyleBold12pt"/>
        </w:rPr>
        <w:t>15</w:t>
      </w:r>
      <w:r>
        <w:t xml:space="preserve">, Senior Fellow, Asian Military Affairs, International Assessment and Strategy Center, 2/18/15, “China’s Military Ambitions in Space and America’s Response,” </w:t>
      </w:r>
      <w:r w:rsidRPr="00D43B31">
        <w:t>http://www.uscc.gov/sites/default/files/Fisher_Testimony_2.18.15.pdf</w:t>
      </w:r>
    </w:p>
    <w:p w:rsidR="00EB5FAC" w:rsidRDefault="00EB5FAC" w:rsidP="00EB5FAC">
      <w:r>
        <w:t xml:space="preserve">It is also important to consider that </w:t>
      </w:r>
      <w:r w:rsidRPr="005214AE">
        <w:rPr>
          <w:rStyle w:val="StyleBoldUnderline"/>
          <w:highlight w:val="yellow"/>
        </w:rPr>
        <w:t>the</w:t>
      </w:r>
      <w:r w:rsidRPr="00D43B31">
        <w:rPr>
          <w:rStyle w:val="StyleBoldUnderline"/>
        </w:rPr>
        <w:t xml:space="preserve"> PLA’s </w:t>
      </w:r>
      <w:r w:rsidRPr="005214AE">
        <w:rPr>
          <w:rStyle w:val="StyleBoldUnderline"/>
          <w:highlight w:val="yellow"/>
        </w:rPr>
        <w:t>projection into space is an integral part of China’s development of military capabilities to</w:t>
      </w:r>
      <w:r>
        <w:t xml:space="preserve"> dominate the Asia-Pacific region, and then to </w:t>
      </w:r>
      <w:r w:rsidRPr="005214AE">
        <w:rPr>
          <w:rStyle w:val="StyleBoldUnderline"/>
          <w:highlight w:val="yellow"/>
        </w:rPr>
        <w:t>project power globally</w:t>
      </w:r>
      <w:r>
        <w:t xml:space="preserve"> into the 2020s and 2030s. </w:t>
      </w:r>
      <w:r w:rsidRPr="00D43B31">
        <w:rPr>
          <w:rStyle w:val="StyleBoldUnderline"/>
        </w:rPr>
        <w:t xml:space="preserve">The PLA requires increasing space control </w:t>
      </w:r>
      <w:r>
        <w:t>in order to assure that space-based Information Surveillance Reconnaissance (ISR) systems can provide targeting and other and support for missile, air, naval and ground forces, future intercontinental Prompt Global Strike (PSG) forces, and for the forces of client/partner states. Sustaining superiority in LEO, in turn, will require control of the “High Ground,” or the Moon and Deep Space.</w:t>
      </w:r>
    </w:p>
    <w:p w:rsidR="00EB5FAC" w:rsidRDefault="00EB5FAC" w:rsidP="00EB5FAC">
      <w:r w:rsidRPr="005214AE">
        <w:rPr>
          <w:rStyle w:val="StyleBoldUnderline"/>
          <w:highlight w:val="yellow"/>
        </w:rPr>
        <w:t>The</w:t>
      </w:r>
      <w:r>
        <w:t xml:space="preserve"> Chinese Communist Party (</w:t>
      </w:r>
      <w:r w:rsidRPr="005214AE">
        <w:rPr>
          <w:rStyle w:val="StyleBoldUnderline"/>
          <w:highlight w:val="yellow"/>
        </w:rPr>
        <w:t>CCP</w:t>
      </w:r>
      <w:r>
        <w:t xml:space="preserve">) leadership’s intertwined </w:t>
      </w:r>
      <w:r w:rsidRPr="005214AE">
        <w:rPr>
          <w:rStyle w:val="StyleBoldUnderline"/>
          <w:highlight w:val="yellow"/>
        </w:rPr>
        <w:t>pursuit of global military power and dominant space power has three</w:t>
      </w:r>
      <w:r w:rsidRPr="00D43B31">
        <w:rPr>
          <w:rStyle w:val="StyleBoldUnderline"/>
        </w:rPr>
        <w:t xml:space="preserve"> </w:t>
      </w:r>
      <w:r w:rsidRPr="00D43B31">
        <w:t>main</w:t>
      </w:r>
      <w:r w:rsidRPr="00D43B31">
        <w:rPr>
          <w:rStyle w:val="StyleBoldUnderline"/>
        </w:rPr>
        <w:t xml:space="preserve"> </w:t>
      </w:r>
      <w:r w:rsidRPr="005214AE">
        <w:rPr>
          <w:rStyle w:val="StyleBoldUnderline"/>
          <w:highlight w:val="yellow"/>
        </w:rPr>
        <w:t>motivation</w:t>
      </w:r>
      <w:r w:rsidRPr="00D43B31">
        <w:rPr>
          <w:rStyle w:val="StyleBoldUnderline"/>
        </w:rPr>
        <w:t>s</w:t>
      </w:r>
      <w:r>
        <w:t xml:space="preserve">: 1) </w:t>
      </w:r>
      <w:r w:rsidRPr="005214AE">
        <w:rPr>
          <w:rStyle w:val="StyleBoldUnderline"/>
          <w:highlight w:val="yellow"/>
        </w:rPr>
        <w:t>to help sustain the power</w:t>
      </w:r>
      <w:r>
        <w:t xml:space="preserve"> position </w:t>
      </w:r>
      <w:r w:rsidRPr="005214AE">
        <w:rPr>
          <w:rStyle w:val="StyleBoldUnderline"/>
          <w:highlight w:val="yellow"/>
        </w:rPr>
        <w:t>of the CCP; 2) to aid</w:t>
      </w:r>
      <w:r w:rsidRPr="005214AE">
        <w:rPr>
          <w:highlight w:val="yellow"/>
        </w:rPr>
        <w:t xml:space="preserve"> </w:t>
      </w:r>
      <w:r w:rsidRPr="005214AE">
        <w:rPr>
          <w:rStyle w:val="StyleBoldUnderline"/>
          <w:highlight w:val="yellow"/>
        </w:rPr>
        <w:t>the CCP’s pursuit of</w:t>
      </w:r>
      <w:r w:rsidRPr="00D43B31">
        <w:rPr>
          <w:rStyle w:val="StyleBoldUnderline"/>
        </w:rPr>
        <w:t xml:space="preserve"> </w:t>
      </w:r>
      <w:r>
        <w:t xml:space="preserve">economic-political </w:t>
      </w:r>
      <w:r w:rsidRPr="005214AE">
        <w:rPr>
          <w:rStyle w:val="StyleBoldUnderline"/>
          <w:highlight w:val="yellow"/>
        </w:rPr>
        <w:t>dominance in key regions</w:t>
      </w:r>
      <w:r>
        <w:t xml:space="preserve"> to best assure resource/commercial access; </w:t>
      </w:r>
      <w:r w:rsidRPr="005214AE">
        <w:rPr>
          <w:rStyle w:val="StyleBoldUnderline"/>
          <w:highlight w:val="yellow"/>
        </w:rPr>
        <w:t>and, 3) to eventually displace the U</w:t>
      </w:r>
      <w:r>
        <w:t xml:space="preserve">nited </w:t>
      </w:r>
      <w:r w:rsidRPr="005214AE">
        <w:rPr>
          <w:rStyle w:val="StyleBoldUnderline"/>
          <w:highlight w:val="yellow"/>
        </w:rPr>
        <w:t>S</w:t>
      </w:r>
      <w:r>
        <w:t xml:space="preserve">tates </w:t>
      </w:r>
      <w:r w:rsidRPr="005214AE">
        <w:rPr>
          <w:rStyle w:val="StyleBoldUnderline"/>
          <w:highlight w:val="yellow"/>
        </w:rPr>
        <w:t>from its position of global leadership</w:t>
      </w:r>
      <w:r>
        <w:t>. Space power will also be used to support new Chinese-led or promoted anti-U.S./anti-democratic coalitions as it will be used to crush democratic threats to its rule, beginning with the democracy on Taiwan.</w:t>
      </w:r>
    </w:p>
    <w:p w:rsidR="00EB5FAC" w:rsidRDefault="00EB5FAC" w:rsidP="00EB5FAC"/>
    <w:p w:rsidR="00EB5FAC" w:rsidRDefault="00EB5FAC" w:rsidP="00EB5FAC"/>
    <w:p w:rsidR="00EB5FAC" w:rsidRDefault="00EB5FAC" w:rsidP="00EB5FAC"/>
    <w:p w:rsidR="00EB5FAC" w:rsidRDefault="00EB5FAC" w:rsidP="00EB5FAC"/>
    <w:p w:rsidR="00CC7CBC" w:rsidRDefault="00CC7CBC" w:rsidP="00CC7CBC">
      <w:pPr>
        <w:pStyle w:val="Heading1"/>
      </w:pPr>
      <w:r>
        <w:t>Arms Race Advantage</w:t>
      </w:r>
    </w:p>
    <w:p w:rsidR="00CC7CBC" w:rsidRDefault="00CC7CBC" w:rsidP="00CC7CBC">
      <w:pPr>
        <w:pStyle w:val="Heading2"/>
      </w:pPr>
      <w:r>
        <w:t>Impact Defense</w:t>
      </w:r>
    </w:p>
    <w:p w:rsidR="00CC7CBC" w:rsidRDefault="00CC7CBC" w:rsidP="00CC7CBC">
      <w:pPr>
        <w:pStyle w:val="Heading3"/>
      </w:pPr>
      <w:r>
        <w:t>No Space Race</w:t>
      </w:r>
    </w:p>
    <w:p w:rsidR="00CC7CBC" w:rsidRPr="006506BD" w:rsidRDefault="00CC7CBC" w:rsidP="00CC7CBC">
      <w:pPr>
        <w:pStyle w:val="Heading4"/>
      </w:pPr>
      <w:r>
        <w:t>*No space race --- US has no political or economic incentive to dominate space</w:t>
      </w:r>
      <w:r w:rsidRPr="006506BD">
        <w:t xml:space="preserve"> </w:t>
      </w:r>
    </w:p>
    <w:p w:rsidR="00CC7CBC" w:rsidRPr="006506BD" w:rsidRDefault="00CC7CBC" w:rsidP="00CC7CBC">
      <w:pPr>
        <w:rPr>
          <w:rStyle w:val="StyleStyleBold12pt"/>
        </w:rPr>
      </w:pPr>
      <w:r w:rsidRPr="006506BD">
        <w:t xml:space="preserve">Roger </w:t>
      </w:r>
      <w:r w:rsidRPr="006506BD">
        <w:rPr>
          <w:b/>
          <w:sz w:val="28"/>
          <w:szCs w:val="28"/>
        </w:rPr>
        <w:t>Handberg, 15</w:t>
      </w:r>
      <w:r w:rsidRPr="006506BD">
        <w:t>, Chair of Political Science Department at University of Central Florida, specializes in space policy and ballistic missile defense, Ph.D. from University of North Carolina, 02/18/15, “Implications for the United States” at the U.S.-China Economic and Security Review Commission, http://www.uscc.gov/sites/default/files/Handberg_Written%20Statement_2%209%2015.pdf</w:t>
      </w:r>
    </w:p>
    <w:p w:rsidR="00CC7CBC" w:rsidRPr="006041F8" w:rsidRDefault="00CC7CBC" w:rsidP="00CC7CBC">
      <w:pPr>
        <w:rPr>
          <w:sz w:val="16"/>
        </w:rPr>
      </w:pPr>
      <w:r w:rsidRPr="006041F8">
        <w:rPr>
          <w:rStyle w:val="StyleBoldUnderline"/>
        </w:rPr>
        <w:lastRenderedPageBreak/>
        <w:t>Assessing whether there exists a “space race” between the US and China is simple</w:t>
      </w:r>
      <w:r w:rsidRPr="00AC6381">
        <w:rPr>
          <w:rStyle w:val="Emphasis"/>
        </w:rPr>
        <w:t>: no.</w:t>
      </w:r>
      <w:r w:rsidRPr="006041F8">
        <w:rPr>
          <w:sz w:val="16"/>
        </w:rPr>
        <w:t xml:space="preserve"> A </w:t>
      </w:r>
      <w:r w:rsidRPr="00911106">
        <w:rPr>
          <w:rStyle w:val="StyleBoldUnderline"/>
          <w:highlight w:val="cyan"/>
        </w:rPr>
        <w:t>space race implies there are at least two parties involved in the competition</w:t>
      </w:r>
      <w:r w:rsidRPr="006041F8">
        <w:rPr>
          <w:sz w:val="16"/>
        </w:rPr>
        <w:t xml:space="preserve">. </w:t>
      </w:r>
      <w:r w:rsidRPr="00911106">
        <w:rPr>
          <w:rStyle w:val="StyleBoldUnderline"/>
          <w:highlight w:val="cyan"/>
        </w:rPr>
        <w:t>The U</w:t>
      </w:r>
      <w:r w:rsidRPr="006041F8">
        <w:rPr>
          <w:rStyle w:val="StyleBoldUnderline"/>
        </w:rPr>
        <w:t xml:space="preserve">nited </w:t>
      </w:r>
      <w:r w:rsidRPr="00911106">
        <w:rPr>
          <w:rStyle w:val="StyleBoldUnderline"/>
          <w:highlight w:val="cyan"/>
        </w:rPr>
        <w:t>S</w:t>
      </w:r>
      <w:r w:rsidRPr="006041F8">
        <w:rPr>
          <w:rStyle w:val="StyleBoldUnderline"/>
        </w:rPr>
        <w:t xml:space="preserve">tates </w:t>
      </w:r>
      <w:r w:rsidRPr="00911106">
        <w:rPr>
          <w:rStyle w:val="StyleBoldUnderline"/>
          <w:highlight w:val="cyan"/>
        </w:rPr>
        <w:t>does not directly respond</w:t>
      </w:r>
      <w:r w:rsidRPr="00911106">
        <w:rPr>
          <w:rStyle w:val="StyleBoldUnderline"/>
        </w:rPr>
        <w:t xml:space="preserve">ed </w:t>
      </w:r>
      <w:r w:rsidRPr="00911106">
        <w:rPr>
          <w:rStyle w:val="StyleBoldUnderline"/>
          <w:highlight w:val="cyan"/>
        </w:rPr>
        <w:t>to the Chinese space program</w:t>
      </w:r>
      <w:r w:rsidRPr="006041F8">
        <w:rPr>
          <w:rStyle w:val="StyleBoldUnderline"/>
        </w:rPr>
        <w:t>’s expanding activities especially human space activities.</w:t>
      </w:r>
      <w:r w:rsidRPr="006041F8">
        <w:rPr>
          <w:sz w:val="16"/>
        </w:rPr>
        <w:t xml:space="preserve"> Instead, </w:t>
      </w:r>
      <w:r w:rsidRPr="006041F8">
        <w:rPr>
          <w:rStyle w:val="StyleBoldUnderline"/>
        </w:rPr>
        <w:t xml:space="preserve">the </w:t>
      </w:r>
      <w:r w:rsidRPr="00911106">
        <w:rPr>
          <w:rStyle w:val="Emphasis"/>
          <w:highlight w:val="cyan"/>
        </w:rPr>
        <w:t>US posture has been of isolating China</w:t>
      </w:r>
      <w:r w:rsidRPr="006041F8">
        <w:rPr>
          <w:rStyle w:val="StyleBoldUnderline"/>
        </w:rPr>
        <w:t xml:space="preserve"> in terms of participation in the International Space Station (ISS)</w:t>
      </w:r>
      <w:r w:rsidRPr="006041F8">
        <w:rPr>
          <w:sz w:val="16"/>
        </w:rPr>
        <w:t xml:space="preserve">. For the United States, </w:t>
      </w:r>
      <w:r w:rsidRPr="00374EBA">
        <w:rPr>
          <w:rStyle w:val="StyleBoldUnderline"/>
          <w:highlight w:val="cyan"/>
        </w:rPr>
        <w:t>domestic considerations dominate the development of our space program</w:t>
      </w:r>
      <w:r w:rsidRPr="006041F8">
        <w:rPr>
          <w:rStyle w:val="StyleBoldUnderline"/>
        </w:rPr>
        <w:t>.</w:t>
      </w:r>
      <w:r w:rsidRPr="006041F8">
        <w:rPr>
          <w:sz w:val="16"/>
        </w:rPr>
        <w:t xml:space="preserve"> </w:t>
      </w:r>
      <w:r w:rsidRPr="00374EBA">
        <w:rPr>
          <w:rStyle w:val="StyleBoldUnderline"/>
          <w:highlight w:val="cyan"/>
        </w:rPr>
        <w:t>Budget concerns</w:t>
      </w:r>
      <w:r w:rsidRPr="006041F8">
        <w:rPr>
          <w:sz w:val="16"/>
        </w:rPr>
        <w:t xml:space="preserve"> for example </w:t>
      </w:r>
      <w:r w:rsidRPr="006041F8">
        <w:rPr>
          <w:rStyle w:val="StyleBoldUnderline"/>
        </w:rPr>
        <w:t xml:space="preserve">come in two forms: one is a concern with the federal deficit </w:t>
      </w:r>
      <w:r w:rsidRPr="006041F8">
        <w:rPr>
          <w:sz w:val="16"/>
        </w:rPr>
        <w:t xml:space="preserve">which leads to a statist position as </w:t>
      </w:r>
      <w:r w:rsidRPr="006041F8">
        <w:rPr>
          <w:rStyle w:val="StyleBoldUnderline"/>
        </w:rPr>
        <w:t>demonstrated by the NASA budget over the past decades</w:t>
      </w:r>
      <w:r w:rsidRPr="006041F8">
        <w:rPr>
          <w:sz w:val="16"/>
        </w:rPr>
        <w:t xml:space="preserve"> (see attached Table 1); </w:t>
      </w:r>
      <w:r w:rsidRPr="00374EBA">
        <w:rPr>
          <w:rStyle w:val="StyleBoldUnderline"/>
          <w:highlight w:val="cyan"/>
        </w:rPr>
        <w:t>and</w:t>
      </w:r>
      <w:r w:rsidRPr="006041F8">
        <w:rPr>
          <w:sz w:val="16"/>
        </w:rPr>
        <w:t xml:space="preserve"> two, </w:t>
      </w:r>
      <w:r w:rsidRPr="006041F8">
        <w:rPr>
          <w:rStyle w:val="StyleBoldUnderline"/>
        </w:rPr>
        <w:t xml:space="preserve">a </w:t>
      </w:r>
      <w:r w:rsidRPr="00374EBA">
        <w:rPr>
          <w:rStyle w:val="StyleBoldUnderline"/>
          <w:highlight w:val="cyan"/>
        </w:rPr>
        <w:t>continuing political-technical disagreement</w:t>
      </w:r>
      <w:r w:rsidRPr="006041F8">
        <w:rPr>
          <w:rStyle w:val="StyleBoldUnderline"/>
        </w:rPr>
        <w:t xml:space="preserve"> over where the next NASA human launch vehicle</w:t>
      </w:r>
      <w:r w:rsidRPr="006041F8">
        <w:rPr>
          <w:sz w:val="16"/>
        </w:rPr>
        <w:t xml:space="preserve">, the Space Launch System, </w:t>
      </w:r>
      <w:r w:rsidRPr="006041F8">
        <w:rPr>
          <w:rStyle w:val="StyleBoldUnderline"/>
        </w:rPr>
        <w:t>should go</w:t>
      </w:r>
      <w:r w:rsidRPr="006041F8">
        <w:rPr>
          <w:sz w:val="16"/>
        </w:rPr>
        <w:t xml:space="preserve">. The disagreement boils down to the Moon first position and the “flexible path” as embodied in some variant in a crewed mission to an asteroid. </w:t>
      </w:r>
      <w:r w:rsidRPr="00374EBA">
        <w:rPr>
          <w:rStyle w:val="Emphasis"/>
          <w:highlight w:val="cyan"/>
        </w:rPr>
        <w:t>These factors reduce any competitive response to China’s space program</w:t>
      </w:r>
      <w:r w:rsidRPr="006041F8">
        <w:rPr>
          <w:rStyle w:val="StyleBoldUnderline"/>
        </w:rPr>
        <w:t xml:space="preserve"> with the recognition that there appears little political interest in engaging in such a competition</w:t>
      </w:r>
      <w:r w:rsidRPr="006041F8">
        <w:rPr>
          <w:sz w:val="16"/>
        </w:rPr>
        <w:t>. Furthermore, the U.S. is committed to a significant commercial engagement in outer space initially in Low Earth Orbit (LEO) and eventually farther out. So, the U.S. space program may look less capable than China’s program in certain aspects because some has been farmed out to the private sector.</w:t>
      </w:r>
    </w:p>
    <w:p w:rsidR="00CC7CBC" w:rsidRDefault="00CC7CBC" w:rsidP="00CC7CBC"/>
    <w:p w:rsidR="00CC7CBC" w:rsidRDefault="00CC7CBC" w:rsidP="00CC7CBC"/>
    <w:p w:rsidR="00CC7CBC" w:rsidRDefault="00CC7CBC" w:rsidP="00CC7CBC">
      <w:pPr>
        <w:pStyle w:val="Heading2"/>
      </w:pPr>
      <w:r>
        <w:t>Solvency</w:t>
      </w:r>
    </w:p>
    <w:p w:rsidR="001F4EED" w:rsidRDefault="001F4EED" w:rsidP="001F4EED">
      <w:pPr>
        <w:pStyle w:val="Heading3"/>
      </w:pPr>
      <w:r>
        <w:t>Coop Fails---General</w:t>
      </w:r>
    </w:p>
    <w:p w:rsidR="001F4EED" w:rsidRDefault="001F4EED" w:rsidP="001F4EED">
      <w:pPr>
        <w:pStyle w:val="Heading4"/>
      </w:pPr>
      <w:r>
        <w:t>Multiple barriers to cooperation:</w:t>
      </w:r>
    </w:p>
    <w:p w:rsidR="001F4EED" w:rsidRDefault="001F4EED" w:rsidP="001F4EED">
      <w:pPr>
        <w:pStyle w:val="Heading4"/>
        <w:numPr>
          <w:ilvl w:val="0"/>
          <w:numId w:val="1"/>
        </w:numPr>
      </w:pPr>
      <w:r>
        <w:t>Increased expenses</w:t>
      </w:r>
    </w:p>
    <w:p w:rsidR="001F4EED" w:rsidRPr="00EE2077" w:rsidRDefault="001F4EED" w:rsidP="001F4EED">
      <w:r>
        <w:t xml:space="preserve">Erik </w:t>
      </w:r>
      <w:r w:rsidRPr="00EE2077">
        <w:rPr>
          <w:rStyle w:val="StyleStyleBold12pt"/>
        </w:rPr>
        <w:t>Seedhouse 10</w:t>
      </w:r>
      <w:r>
        <w:t xml:space="preserve"> – Assistant Professor, Commercial Space Operations &amp; Manager Suborbital Spaceflight Simulator at Embry-Riddle Aeronautical University, “The New Space Race: China vs. the United States”, pp. 209-218</w:t>
      </w:r>
    </w:p>
    <w:p w:rsidR="001F4EED" w:rsidRDefault="001F4EED" w:rsidP="001F4EED">
      <w:pPr>
        <w:rPr>
          <w:rStyle w:val="StyleBoldUnderline"/>
        </w:rPr>
      </w:pPr>
      <w:r w:rsidRPr="00EE2077">
        <w:rPr>
          <w:sz w:val="16"/>
        </w:rPr>
        <w:t xml:space="preserve">There are </w:t>
      </w:r>
      <w:r w:rsidRPr="00EE2077">
        <w:rPr>
          <w:rStyle w:val="StyleBoldUnderline"/>
        </w:rPr>
        <w:t>space experts</w:t>
      </w:r>
      <w:r w:rsidRPr="00EE2077">
        <w:rPr>
          <w:sz w:val="16"/>
        </w:rPr>
        <w:t xml:space="preserve"> who </w:t>
      </w:r>
      <w:r w:rsidRPr="00EE2077">
        <w:rPr>
          <w:rStyle w:val="StyleBoldUnderline"/>
        </w:rPr>
        <w:t>argue that international cooperation is essential in maintaining a space exploration program and, by collaborating with China, the US will surely save time and money</w:t>
      </w:r>
      <w:r w:rsidRPr="00EE2077">
        <w:rPr>
          <w:sz w:val="16"/>
        </w:rPr>
        <w:t xml:space="preserve"> in pursuing the VSE's goals. </w:t>
      </w:r>
      <w:r w:rsidRPr="00EE2077">
        <w:rPr>
          <w:rStyle w:val="StyleBoldUnderline"/>
        </w:rPr>
        <w:t xml:space="preserve">In reality, </w:t>
      </w:r>
      <w:r w:rsidRPr="00EE2077">
        <w:rPr>
          <w:rStyle w:val="StyleBoldUnderline"/>
          <w:highlight w:val="yellow"/>
        </w:rPr>
        <w:t>the US is already locked into partnerships with more than a dozen nations as a part of the ISS program</w:t>
      </w:r>
      <w:r w:rsidRPr="00EE2077">
        <w:rPr>
          <w:rStyle w:val="StyleBoldUnderline"/>
        </w:rPr>
        <w:t xml:space="preserve">, including most of Europe. </w:t>
      </w:r>
      <w:r w:rsidRPr="00EE2077">
        <w:rPr>
          <w:rStyle w:val="StyleBoldUnderline"/>
          <w:highlight w:val="yellow"/>
        </w:rPr>
        <w:t>Washington has learned</w:t>
      </w:r>
      <w:r w:rsidRPr="00EE2077">
        <w:rPr>
          <w:rStyle w:val="StyleBoldUnderline"/>
        </w:rPr>
        <w:t xml:space="preserve"> from bitter experience </w:t>
      </w:r>
      <w:r w:rsidRPr="00EE2077">
        <w:rPr>
          <w:rStyle w:val="StyleBoldUnderline"/>
          <w:highlight w:val="yellow"/>
        </w:rPr>
        <w:t>that major international projects almost always end up costing more, taking longer, and delivering less than a national program.</w:t>
      </w:r>
      <w:r w:rsidRPr="00EE2077">
        <w:rPr>
          <w:sz w:val="16"/>
        </w:rPr>
        <w:t xml:space="preserve"> While many observers have extolled the benefits of </w:t>
      </w:r>
      <w:r w:rsidRPr="00EE2077">
        <w:rPr>
          <w:rStyle w:val="StyleBoldUnderline"/>
          <w:highlight w:val="yellow"/>
        </w:rPr>
        <w:t>US—Russian cooperation during the ISS program</w:t>
      </w:r>
      <w:r w:rsidRPr="00EE2077">
        <w:rPr>
          <w:sz w:val="16"/>
        </w:rPr>
        <w:t xml:space="preserve">, in reality, the venture </w:t>
      </w:r>
      <w:r w:rsidRPr="00EE2077">
        <w:rPr>
          <w:rStyle w:val="StyleBoldUnderline"/>
          <w:highlight w:val="yellow"/>
        </w:rPr>
        <w:t>was a disaster</w:t>
      </w:r>
      <w:r w:rsidRPr="00EE2077">
        <w:rPr>
          <w:sz w:val="16"/>
          <w:highlight w:val="yellow"/>
        </w:rPr>
        <w:t>.</w:t>
      </w:r>
      <w:r w:rsidRPr="00EE2077">
        <w:rPr>
          <w:sz w:val="16"/>
        </w:rPr>
        <w:t xml:space="preserve"> </w:t>
      </w:r>
      <w:r w:rsidRPr="00EE2077">
        <w:rPr>
          <w:rStyle w:val="StyleBoldUnderline"/>
        </w:rPr>
        <w:t xml:space="preserve">First, because Russian hardware was years late in delivery, </w:t>
      </w:r>
      <w:r w:rsidRPr="00EE2077">
        <w:rPr>
          <w:rStyle w:val="StyleBoldUnderline"/>
          <w:highlight w:val="yellow"/>
        </w:rPr>
        <w:t>NASA's costs spiraled out of control</w:t>
      </w:r>
      <w:r w:rsidRPr="00EE2077">
        <w:rPr>
          <w:rStyle w:val="StyleBoldUnderline"/>
        </w:rPr>
        <w:t xml:space="preserve">. Second, the situation was exacerbated by the </w:t>
      </w:r>
      <w:r w:rsidRPr="00EE2077">
        <w:rPr>
          <w:rStyle w:val="StyleBoldUnderline"/>
          <w:highlight w:val="yellow"/>
        </w:rPr>
        <w:t>billions of dollars wasted in redesigning integration hardware</w:t>
      </w:r>
      <w:r w:rsidRPr="00EE2077">
        <w:rPr>
          <w:rStyle w:val="StyleBoldUnderline"/>
        </w:rPr>
        <w:t>. Third, in exchange for just 5% of the financial contribution, Russia was granted 40% of the station's facilities, in addition to making billions of dollars in foreign sales of space hardware!</w:t>
      </w:r>
      <w:r w:rsidRPr="00EE2077">
        <w:rPr>
          <w:sz w:val="16"/>
        </w:rPr>
        <w:t xml:space="preserve"> Not surprisingly, </w:t>
      </w:r>
      <w:r w:rsidRPr="00EE2077">
        <w:rPr>
          <w:rStyle w:val="StyleBoldUnderline"/>
          <w:highlight w:val="yellow"/>
        </w:rPr>
        <w:t>from a financial perspective, the US—Russian cooperation experience is one that the Americans will not want to repeat by collaborating with the Chinese.</w:t>
      </w:r>
      <w:r w:rsidRPr="00EE2077">
        <w:rPr>
          <w:rStyle w:val="StyleBoldUnderline"/>
        </w:rPr>
        <w:t xml:space="preserve"> </w:t>
      </w:r>
    </w:p>
    <w:p w:rsidR="001F4EED" w:rsidRDefault="001F4EED" w:rsidP="001F4EED">
      <w:pPr>
        <w:pStyle w:val="Heading4"/>
        <w:numPr>
          <w:ilvl w:val="0"/>
          <w:numId w:val="1"/>
        </w:numPr>
        <w:rPr>
          <w:rStyle w:val="StyleStyleBold12pt"/>
          <w:b/>
        </w:rPr>
      </w:pPr>
      <w:r>
        <w:rPr>
          <w:rStyle w:val="StyleStyleBold12pt"/>
        </w:rPr>
        <w:t>No spillover into overall diplomacy</w:t>
      </w:r>
    </w:p>
    <w:p w:rsidR="001F4EED" w:rsidRPr="00EE2077" w:rsidRDefault="001F4EED" w:rsidP="001F4EED">
      <w:r>
        <w:t xml:space="preserve">Erik </w:t>
      </w:r>
      <w:r w:rsidRPr="00EE2077">
        <w:rPr>
          <w:rStyle w:val="StyleStyleBold12pt"/>
        </w:rPr>
        <w:t>Seedhouse 10</w:t>
      </w:r>
      <w:r>
        <w:t xml:space="preserve"> – Assistant Professor, Commercial Space Operations &amp; Manager Suborbital Spaceflight Simulator at Embry-Riddle Aeronautical University, “The New Space Race: China vs. the United States”, pp. 209-218</w:t>
      </w:r>
    </w:p>
    <w:p w:rsidR="001F4EED" w:rsidRDefault="001F4EED" w:rsidP="001F4EED">
      <w:pPr>
        <w:rPr>
          <w:rStyle w:val="StyleBoldUnderline"/>
        </w:rPr>
      </w:pPr>
      <w:r w:rsidRPr="00EE2077">
        <w:rPr>
          <w:sz w:val="16"/>
        </w:rPr>
        <w:t xml:space="preserve">One suggestion made by analysts such as Taylor Dinkerman, a spaceflight observer writing for the space policy site Space Review, has been for the Americans to engage the Chinese in a space project to generate at least a minimal level of political trust. By pursuing this course of action, analysts hope that by cooperating in space, the political relationship between Washington and Beijing can be changed for the better. </w:t>
      </w:r>
      <w:r w:rsidRPr="00EE2077">
        <w:rPr>
          <w:rStyle w:val="StyleBoldUnderline"/>
        </w:rPr>
        <w:t>Unfortunately, despite what people may think about the supposed benefits that occurred as a result of the US—Russia partnership, "</w:t>
      </w:r>
      <w:r w:rsidRPr="00EE2077">
        <w:rPr>
          <w:rStyle w:val="StyleBoldUnderline"/>
          <w:highlight w:val="yellow"/>
        </w:rPr>
        <w:t>handshakes in space" do not compel world leaders to make peace</w:t>
      </w:r>
      <w:r w:rsidRPr="00EE2077">
        <w:rPr>
          <w:rStyle w:val="StyleBoldUnderline"/>
        </w:rPr>
        <w:t xml:space="preserve">, no matter how many speeches astronauts and cosmonauts make, extolling the virtues of cooperation. </w:t>
      </w:r>
      <w:r w:rsidRPr="00EE2077">
        <w:rPr>
          <w:rStyle w:val="StyleBoldUnderline"/>
          <w:highlight w:val="yellow"/>
        </w:rPr>
        <w:t>The reason cooperation in space will never help to overthrow old tensions between Washington and Beijing,</w:t>
      </w:r>
      <w:r w:rsidRPr="00EE2077">
        <w:rPr>
          <w:rStyle w:val="StyleBoldUnderline"/>
        </w:rPr>
        <w:t xml:space="preserve"> no matter how many astronauts and taikonauts hug each other in LEO, </w:t>
      </w:r>
      <w:r w:rsidRPr="00EE2077">
        <w:rPr>
          <w:rStyle w:val="StyleBoldUnderline"/>
          <w:highlight w:val="yellow"/>
        </w:rPr>
        <w:t>is that diplomatic progress always comes first.</w:t>
      </w:r>
    </w:p>
    <w:p w:rsidR="001F4EED" w:rsidRDefault="001F4EED" w:rsidP="001F4EED">
      <w:pPr>
        <w:pStyle w:val="Heading4"/>
        <w:numPr>
          <w:ilvl w:val="0"/>
          <w:numId w:val="1"/>
        </w:numPr>
      </w:pPr>
      <w:r>
        <w:t>Espionage and theft</w:t>
      </w:r>
    </w:p>
    <w:p w:rsidR="001F4EED" w:rsidRPr="00EE2077" w:rsidRDefault="001F4EED" w:rsidP="001F4EED">
      <w:r>
        <w:t xml:space="preserve">Erik </w:t>
      </w:r>
      <w:r w:rsidRPr="00EE2077">
        <w:rPr>
          <w:rStyle w:val="StyleStyleBold12pt"/>
        </w:rPr>
        <w:t>Seedhouse 10</w:t>
      </w:r>
      <w:r>
        <w:t xml:space="preserve"> – Assistant Professor, Commercial Space Operations &amp; Manager Suborbital Spaceflight Simulator at Embry-Riddle Aeronautical University, “The New Space Race: China vs. the United States”, pp. 209-218</w:t>
      </w:r>
    </w:p>
    <w:p w:rsidR="001F4EED" w:rsidRDefault="001F4EED" w:rsidP="001F4EED">
      <w:pPr>
        <w:rPr>
          <w:sz w:val="16"/>
        </w:rPr>
      </w:pPr>
      <w:r w:rsidRPr="00EE2077">
        <w:rPr>
          <w:rStyle w:val="StyleBoldUnderline"/>
          <w:highlight w:val="yellow"/>
        </w:rPr>
        <w:t>China has a long history of acquiring technology by nefarious means</w:t>
      </w:r>
      <w:r w:rsidRPr="00EE2077">
        <w:rPr>
          <w:rStyle w:val="StyleBoldUnderline"/>
        </w:rPr>
        <w:t xml:space="preserve">. </w:t>
      </w:r>
      <w:r w:rsidRPr="00EE2077">
        <w:rPr>
          <w:sz w:val="16"/>
        </w:rPr>
        <w:t xml:space="preserve">A good example is the launch of </w:t>
      </w:r>
      <w:r w:rsidRPr="00EE2077">
        <w:rPr>
          <w:rStyle w:val="StyleBoldUnderline"/>
          <w:highlight w:val="yellow"/>
        </w:rPr>
        <w:t>China's lunar satellite</w:t>
      </w:r>
      <w:r w:rsidRPr="00EE2077">
        <w:rPr>
          <w:rStyle w:val="StyleBoldUnderline"/>
        </w:rPr>
        <w:t xml:space="preserve">, Chang'e, which </w:t>
      </w:r>
      <w:r w:rsidRPr="00EE2077">
        <w:rPr>
          <w:rStyle w:val="StyleBoldUnderline"/>
          <w:highlight w:val="yellow"/>
        </w:rPr>
        <w:t>appears to have been adapted from the design of</w:t>
      </w:r>
      <w:r w:rsidRPr="00EE2077">
        <w:rPr>
          <w:rStyle w:val="StyleBoldUnderline"/>
        </w:rPr>
        <w:t xml:space="preserve"> DFH-3, </w:t>
      </w:r>
      <w:r w:rsidRPr="00EE2077">
        <w:rPr>
          <w:rStyle w:val="StyleBoldUnderline"/>
          <w:highlight w:val="yellow"/>
        </w:rPr>
        <w:t xml:space="preserve">a Chinese communications relay </w:t>
      </w:r>
      <w:r w:rsidRPr="00EE2077">
        <w:rPr>
          <w:rStyle w:val="StyleBoldUnderline"/>
          <w:highlight w:val="yellow"/>
        </w:rPr>
        <w:lastRenderedPageBreak/>
        <w:t>satellite</w:t>
      </w:r>
      <w:r w:rsidRPr="00EE2077">
        <w:rPr>
          <w:rStyle w:val="StyleBoldUnderline"/>
        </w:rPr>
        <w:t xml:space="preserve">. The DFH-3 was </w:t>
      </w:r>
      <w:r w:rsidRPr="00EE2077">
        <w:rPr>
          <w:rStyle w:val="StyleBoldUnderline"/>
          <w:highlight w:val="yellow"/>
        </w:rPr>
        <w:t>developed in record speed thanks to a large number of Western components used</w:t>
      </w:r>
      <w:r w:rsidRPr="00EE2077">
        <w:rPr>
          <w:rStyle w:val="StyleBoldUnderline"/>
        </w:rPr>
        <w:t>.</w:t>
      </w:r>
      <w:r w:rsidRPr="00EE2077">
        <w:rPr>
          <w:sz w:val="16"/>
        </w:rPr>
        <w:t xml:space="preserve">2 These components included elements such as the Matra Marconi-manufactured central processor, the infra-red Earth sensor built by Officine Galileo, and parts of the solar panel built by Messerschmitt—Boelkow—Blohm. </w:t>
      </w:r>
      <w:r w:rsidRPr="00EE2077">
        <w:rPr>
          <w:rStyle w:val="StyleBoldUnderline"/>
        </w:rPr>
        <w:t xml:space="preserve">When </w:t>
      </w:r>
      <w:r w:rsidRPr="00EE2077">
        <w:rPr>
          <w:rStyle w:val="StyleBoldUnderline"/>
          <w:highlight w:val="yellow"/>
        </w:rPr>
        <w:t>the Chinese</w:t>
      </w:r>
      <w:r w:rsidRPr="00EE2077">
        <w:rPr>
          <w:rStyle w:val="StyleBoldUnderline"/>
        </w:rPr>
        <w:t xml:space="preserve"> decided to build the lunar probe, it simply </w:t>
      </w:r>
      <w:r w:rsidRPr="00EE2077">
        <w:rPr>
          <w:rStyle w:val="StyleBoldUnderline"/>
          <w:highlight w:val="yellow"/>
        </w:rPr>
        <w:t>adapted</w:t>
      </w:r>
      <w:r w:rsidRPr="00EE2077">
        <w:rPr>
          <w:rStyle w:val="StyleBoldUnderline"/>
        </w:rPr>
        <w:t xml:space="preserve"> the </w:t>
      </w:r>
      <w:r w:rsidRPr="00EE2077">
        <w:rPr>
          <w:rStyle w:val="StyleBoldUnderline"/>
          <w:highlight w:val="yellow"/>
        </w:rPr>
        <w:t>Western</w:t>
      </w:r>
      <w:r w:rsidRPr="00EE2077">
        <w:rPr>
          <w:rStyle w:val="StyleBoldUnderline"/>
        </w:rPr>
        <w:t xml:space="preserve"> DFH-3 </w:t>
      </w:r>
      <w:r w:rsidRPr="00EE2077">
        <w:rPr>
          <w:rStyle w:val="StyleBoldUnderline"/>
          <w:highlight w:val="yellow"/>
        </w:rPr>
        <w:t>components</w:t>
      </w:r>
      <w:r w:rsidRPr="00EE2077">
        <w:rPr>
          <w:rStyle w:val="StyleBoldUnderline"/>
        </w:rPr>
        <w:t>, enabling them to proceed quickly and reliably</w:t>
      </w:r>
      <w:r w:rsidRPr="00EE2077">
        <w:rPr>
          <w:sz w:val="16"/>
        </w:rPr>
        <w:t xml:space="preserve">. More recently, </w:t>
      </w:r>
      <w:r w:rsidRPr="00EE2077">
        <w:rPr>
          <w:rStyle w:val="StyleBoldUnderline"/>
          <w:highlight w:val="yellow"/>
        </w:rPr>
        <w:t>the FBI</w:t>
      </w:r>
      <w:r w:rsidRPr="00EE2077">
        <w:rPr>
          <w:rStyle w:val="StyleBoldUnderline"/>
        </w:rPr>
        <w:t xml:space="preserve">, in conjunction with other US counter-espionage agencies, </w:t>
      </w:r>
      <w:r w:rsidRPr="00EE2077">
        <w:rPr>
          <w:rStyle w:val="StyleBoldUnderline"/>
          <w:highlight w:val="yellow"/>
        </w:rPr>
        <w:t>have tagged more than 100 people and companies allegedly involved in clandestine aerospace technology transfer benefitting China's space program</w:t>
      </w:r>
      <w:r w:rsidRPr="00EE2077">
        <w:rPr>
          <w:rStyle w:val="StyleBoldUnderline"/>
        </w:rPr>
        <w:t>.</w:t>
      </w:r>
      <w:r w:rsidRPr="00EE2077">
        <w:rPr>
          <w:sz w:val="16"/>
        </w:rPr>
        <w:t xml:space="preserve">3 </w:t>
      </w:r>
      <w:r w:rsidRPr="00EE2077">
        <w:rPr>
          <w:rStyle w:val="StyleBoldUnderline"/>
        </w:rPr>
        <w:t xml:space="preserve">For example, physicist Shu Quan-Sheng, a naturalized US citizen, was arrested on September 24th, 2008, on charges of illegally exporting space launch technical data and services, in addition to offering bribes to Chinese officials concerning the Long March (LM)-5. Shu, </w:t>
      </w:r>
      <w:r w:rsidRPr="00EE2077">
        <w:rPr>
          <w:rStyle w:val="StyleBoldUnderline"/>
          <w:highlight w:val="yellow"/>
        </w:rPr>
        <w:t>a president of a NASA subcontractor</w:t>
      </w:r>
      <w:r w:rsidRPr="00EE2077">
        <w:rPr>
          <w:rStyle w:val="StyleBoldUnderline"/>
        </w:rPr>
        <w:t xml:space="preserve">, </w:t>
      </w:r>
      <w:r w:rsidRPr="00EE2077">
        <w:rPr>
          <w:rStyle w:val="StyleBoldUnderline"/>
          <w:highlight w:val="yellow"/>
        </w:rPr>
        <w:t>provided technical assistance and foreign technology acquisition expertise to several of China's government entities</w:t>
      </w:r>
      <w:r w:rsidRPr="00EE2077">
        <w:rPr>
          <w:rStyle w:val="StyleBoldUnderline"/>
        </w:rPr>
        <w:t xml:space="preserve"> involved in the design and development of the LM-5 space launch facility, an activity that the US alleges began in 2008.4 In another recent case, US citizen, Ping Cheng, and Singaporeans, Kok Tong Lim and Jian Wei Ding, were charged with conspiracy to violate export administration regulations by attempting to illegally export high-modulus carbon fiber to China.</w:t>
      </w:r>
      <w:r w:rsidRPr="00EE2077">
        <w:rPr>
          <w:sz w:val="16"/>
        </w:rPr>
        <w:t xml:space="preserve"> The material, known as Toray M40 and Toray M60, is a corrosion-resistant material used for electromagnetic shielding in rockets and spacecraft. </w:t>
      </w:r>
    </w:p>
    <w:p w:rsidR="001F4EED" w:rsidRDefault="001F4EED" w:rsidP="001F4EED">
      <w:pPr>
        <w:rPr>
          <w:sz w:val="16"/>
        </w:rPr>
      </w:pPr>
    </w:p>
    <w:p w:rsidR="001F4EED" w:rsidRDefault="001F4EED" w:rsidP="001F4EED">
      <w:pPr>
        <w:pStyle w:val="Heading4"/>
        <w:numPr>
          <w:ilvl w:val="0"/>
          <w:numId w:val="1"/>
        </w:numPr>
      </w:pPr>
      <w:r>
        <w:t>Lack of transparency and space competition</w:t>
      </w:r>
    </w:p>
    <w:p w:rsidR="001F4EED" w:rsidRPr="00EE2077" w:rsidRDefault="001F4EED" w:rsidP="001F4EED">
      <w:r>
        <w:t xml:space="preserve">Erik </w:t>
      </w:r>
      <w:r w:rsidRPr="00EE2077">
        <w:rPr>
          <w:rStyle w:val="StyleStyleBold12pt"/>
        </w:rPr>
        <w:t>Seedhouse 10</w:t>
      </w:r>
      <w:r>
        <w:t xml:space="preserve"> – Assistant Professor, Commercial Space Operations &amp; Manager Suborbital Spaceflight Simulator at Embry-Riddle Aeronautical University, “The New Space Race: China vs. the United States”, pp. 209-218</w:t>
      </w:r>
    </w:p>
    <w:p w:rsidR="001F4EED" w:rsidRPr="00EE2077" w:rsidRDefault="001F4EED" w:rsidP="001F4EED">
      <w:pPr>
        <w:rPr>
          <w:sz w:val="16"/>
        </w:rPr>
      </w:pPr>
      <w:r w:rsidRPr="00EE2077">
        <w:rPr>
          <w:rStyle w:val="StyleBoldUnderline"/>
          <w:highlight w:val="yellow"/>
        </w:rPr>
        <w:t>Transparency is</w:t>
      </w:r>
      <w:r w:rsidRPr="00EE2077">
        <w:rPr>
          <w:rStyle w:val="StyleBoldUnderline"/>
        </w:rPr>
        <w:t xml:space="preserve"> a feature notably </w:t>
      </w:r>
      <w:r w:rsidRPr="00EE2077">
        <w:rPr>
          <w:rStyle w:val="StyleBoldUnderline"/>
          <w:highlight w:val="yellow"/>
        </w:rPr>
        <w:t>absent from China's</w:t>
      </w:r>
      <w:r w:rsidRPr="00EE2077">
        <w:rPr>
          <w:rStyle w:val="StyleBoldUnderline"/>
        </w:rPr>
        <w:t xml:space="preserve"> secrecy-bound </w:t>
      </w:r>
      <w:r w:rsidRPr="00EE2077">
        <w:rPr>
          <w:rStyle w:val="StyleBoldUnderline"/>
          <w:highlight w:val="yellow"/>
        </w:rPr>
        <w:t>space program</w:t>
      </w:r>
      <w:r w:rsidRPr="00EE2077">
        <w:rPr>
          <w:rStyle w:val="StyleBoldUnderline"/>
        </w:rPr>
        <w:t xml:space="preserve"> — a situation exacerbated by the control by the People's Liberation Army (PLA) of virtually all Chinese space development. </w:t>
      </w:r>
      <w:r w:rsidRPr="00EE2077">
        <w:rPr>
          <w:rStyle w:val="StyleBoldUnderline"/>
          <w:highlight w:val="yellow"/>
        </w:rPr>
        <w:t>Such control is clearly a counterproductive factor in any potential agreement with international counterparts.</w:t>
      </w:r>
      <w:r w:rsidRPr="00EE2077">
        <w:rPr>
          <w:sz w:val="16"/>
        </w:rPr>
        <w:t xml:space="preserve"> However, even if the PLA wasn't involved, neither Washington nor Beijing believes it confronts a common problem in space that demands mutual collaboration. Furthermore, even if Washington and Beijing investigated the possibility of cooperation and engaged in measures to build transparency into their respective space programs, such an attempt would be futile given the disparity in the technological capabilities between the two countries. </w:t>
      </w:r>
    </w:p>
    <w:p w:rsidR="001F4EED" w:rsidRPr="00CD32FF" w:rsidRDefault="001F4EED" w:rsidP="001F4EED">
      <w:pPr>
        <w:rPr>
          <w:u w:val="single"/>
        </w:rPr>
      </w:pPr>
      <w:r w:rsidRPr="00EE2077">
        <w:rPr>
          <w:rStyle w:val="StyleBoldUnderline"/>
          <w:highlight w:val="yellow"/>
        </w:rPr>
        <w:t xml:space="preserve">Other transparency barriers to collaboration include the obsessive culture of secrecy surrounding the Chinese space program and the reticence of Beijing to reveal </w:t>
      </w:r>
      <w:r w:rsidRPr="00EE2077">
        <w:rPr>
          <w:rStyle w:val="StyleBoldUnderline"/>
        </w:rPr>
        <w:t xml:space="preserve">just </w:t>
      </w:r>
      <w:r w:rsidRPr="00EE2077">
        <w:rPr>
          <w:rStyle w:val="StyleBoldUnderline"/>
          <w:highlight w:val="yellow"/>
        </w:rPr>
        <w:t>how technologically mature their space hardware</w:t>
      </w:r>
      <w:r w:rsidRPr="00EE2077">
        <w:rPr>
          <w:rStyle w:val="StyleBoldUnderline"/>
        </w:rPr>
        <w:t xml:space="preserve"> is. </w:t>
      </w:r>
      <w:r w:rsidRPr="00EE2077">
        <w:rPr>
          <w:rStyle w:val="StyleBoldUnderline"/>
          <w:highlight w:val="yellow"/>
        </w:rPr>
        <w:t>This reluctance towards efforts in transparency and the insular nature of China's security apparatus have resulted in US efforts to encourage greater bilateral exchanges failing miserably.</w:t>
      </w:r>
      <w:r>
        <w:t xml:space="preserve"> </w:t>
      </w:r>
      <w:r w:rsidRPr="00EE2077">
        <w:rPr>
          <w:rStyle w:val="StyleBoldUnderline"/>
        </w:rPr>
        <w:t xml:space="preserve">Furthermore, </w:t>
      </w:r>
      <w:r w:rsidRPr="00EE2077">
        <w:rPr>
          <w:rStyle w:val="StyleBoldUnderline"/>
          <w:highlight w:val="yellow"/>
        </w:rPr>
        <w:t>as long as the US maintains its tremendous technological lead and overwhelming reliance on satellites for military operations and commerce, and as long as China continues to seek parity, the incentives for information exchange will remain slim to non-existent.</w:t>
      </w:r>
    </w:p>
    <w:p w:rsidR="001F4EED" w:rsidRPr="001F4EED" w:rsidRDefault="001F4EED" w:rsidP="001F4EED"/>
    <w:p w:rsidR="00694ED1" w:rsidRDefault="00694ED1" w:rsidP="00694ED1">
      <w:pPr>
        <w:pStyle w:val="Heading3"/>
      </w:pPr>
      <w:r>
        <w:t>Say No---Limits on PLA</w:t>
      </w:r>
    </w:p>
    <w:p w:rsidR="00694ED1" w:rsidRDefault="00694ED1" w:rsidP="00694ED1">
      <w:pPr>
        <w:pStyle w:val="Heading4"/>
      </w:pPr>
      <w:r>
        <w:t xml:space="preserve">China will never agree to limit the PLA’s space capabilities </w:t>
      </w:r>
    </w:p>
    <w:p w:rsidR="00694ED1" w:rsidRPr="009C59D3" w:rsidRDefault="00694ED1" w:rsidP="00694ED1">
      <w:pPr>
        <w:rPr>
          <w:rStyle w:val="StyleStyleBold12pt"/>
        </w:rPr>
      </w:pPr>
      <w:r w:rsidRPr="009C59D3">
        <w:t xml:space="preserve">Richard D. </w:t>
      </w:r>
      <w:r w:rsidRPr="009C59D3">
        <w:rPr>
          <w:b/>
          <w:sz w:val="28"/>
          <w:szCs w:val="28"/>
        </w:rPr>
        <w:t>Fisher, 15</w:t>
      </w:r>
      <w:r w:rsidRPr="009C59D3">
        <w:t xml:space="preserve">, Senior Fellow, Asian Military Affairs, International Assessment and Strategy Center, before the U.S.-China Economic and Security Review Commission, 02/18/15, “China’s Military Ambition in Space and America’s Response,” </w:t>
      </w:r>
      <w:hyperlink r:id="rId10" w:history="1">
        <w:r w:rsidRPr="009C59D3">
          <w:rPr>
            <w:rStyle w:val="Hyperlink"/>
          </w:rPr>
          <w:t>http://www.uscc.gov/sites/default/files/Fisher_Testimony_2.18.15.pdf</w:t>
        </w:r>
      </w:hyperlink>
    </w:p>
    <w:p w:rsidR="00694ED1" w:rsidRPr="00F35BD0" w:rsidRDefault="00694ED1" w:rsidP="00694ED1">
      <w:pPr>
        <w:rPr>
          <w:rStyle w:val="StyleBoldUnderline"/>
        </w:rPr>
      </w:pPr>
      <w:r w:rsidRPr="00F35BD0">
        <w:rPr>
          <w:sz w:val="16"/>
        </w:rPr>
        <w:t xml:space="preserve">Provided the CCP survives to expand its power, </w:t>
      </w:r>
      <w:r w:rsidRPr="0048055F">
        <w:rPr>
          <w:rStyle w:val="StyleBoldUnderline"/>
          <w:highlight w:val="cyan"/>
        </w:rPr>
        <w:t xml:space="preserve">by 2030 China </w:t>
      </w:r>
      <w:r w:rsidRPr="00786040">
        <w:rPr>
          <w:rStyle w:val="StyleBoldUnderline"/>
          <w:highlight w:val="cyan"/>
        </w:rPr>
        <w:t>will</w:t>
      </w:r>
      <w:r w:rsidRPr="00F35BD0">
        <w:rPr>
          <w:rStyle w:val="StyleBoldUnderline"/>
        </w:rPr>
        <w:t xml:space="preserve"> require </w:t>
      </w:r>
      <w:r w:rsidRPr="0048055F">
        <w:rPr>
          <w:rStyle w:val="StyleBoldUnderline"/>
          <w:highlight w:val="cyan"/>
        </w:rPr>
        <w:t>increas</w:t>
      </w:r>
      <w:r w:rsidRPr="00F35BD0">
        <w:rPr>
          <w:rStyle w:val="StyleBoldUnderline"/>
        </w:rPr>
        <w:t xml:space="preserve">ing </w:t>
      </w:r>
      <w:r w:rsidRPr="0048055F">
        <w:rPr>
          <w:rStyle w:val="StyleBoldUnderline"/>
          <w:highlight w:val="cyan"/>
        </w:rPr>
        <w:t>space power</w:t>
      </w:r>
      <w:r w:rsidRPr="00F35BD0">
        <w:rPr>
          <w:rStyle w:val="StyleBoldUnderline"/>
        </w:rPr>
        <w:t xml:space="preserve"> in order to support its expanding global projection forces on Earth, </w:t>
      </w:r>
      <w:r w:rsidRPr="0048055F">
        <w:rPr>
          <w:rStyle w:val="StyleBoldUnderline"/>
          <w:highlight w:val="cyan"/>
        </w:rPr>
        <w:t>and</w:t>
      </w:r>
      <w:r w:rsidRPr="00F35BD0">
        <w:rPr>
          <w:rStyle w:val="StyleBoldUnderline"/>
        </w:rPr>
        <w:t xml:space="preserve"> because </w:t>
      </w:r>
      <w:r w:rsidRPr="0048055F">
        <w:rPr>
          <w:rStyle w:val="StyleBoldUnderline"/>
          <w:highlight w:val="cyan"/>
        </w:rPr>
        <w:t xml:space="preserve">military competition in space will </w:t>
      </w:r>
      <w:r w:rsidRPr="0048055F">
        <w:rPr>
          <w:rStyle w:val="StyleBoldUnderline"/>
        </w:rPr>
        <w:t xml:space="preserve">have </w:t>
      </w:r>
      <w:r w:rsidRPr="0048055F">
        <w:rPr>
          <w:rStyle w:val="StyleBoldUnderline"/>
          <w:highlight w:val="cyan"/>
        </w:rPr>
        <w:t>be</w:t>
      </w:r>
      <w:r w:rsidRPr="0048055F">
        <w:rPr>
          <w:rStyle w:val="StyleBoldUnderline"/>
        </w:rPr>
        <w:t>come</w:t>
      </w:r>
      <w:r w:rsidRPr="0048055F">
        <w:rPr>
          <w:rStyle w:val="StyleBoldUnderline"/>
          <w:highlight w:val="cyan"/>
        </w:rPr>
        <w:t xml:space="preserve"> more intense,</w:t>
      </w:r>
      <w:r w:rsidRPr="00F35BD0">
        <w:rPr>
          <w:rStyle w:val="StyleBoldUnderline"/>
        </w:rPr>
        <w:t xml:space="preserve"> largely </w:t>
      </w:r>
      <w:r w:rsidRPr="0048055F">
        <w:rPr>
          <w:rStyle w:val="StyleBoldUnderline"/>
          <w:highlight w:val="cyan"/>
        </w:rPr>
        <w:t xml:space="preserve">due to </w:t>
      </w:r>
      <w:r w:rsidRPr="0048055F">
        <w:rPr>
          <w:rStyle w:val="StyleBoldUnderline"/>
        </w:rPr>
        <w:t xml:space="preserve">China’s continued </w:t>
      </w:r>
      <w:r w:rsidRPr="0048055F">
        <w:rPr>
          <w:rStyle w:val="StyleBoldUnderline"/>
          <w:highlight w:val="cyan"/>
        </w:rPr>
        <w:t>development of space combat capabilities</w:t>
      </w:r>
      <w:r w:rsidRPr="00F35BD0">
        <w:rPr>
          <w:sz w:val="16"/>
        </w:rPr>
        <w:t xml:space="preserve">. It is likely that </w:t>
      </w:r>
      <w:r w:rsidRPr="00F35BD0">
        <w:rPr>
          <w:rStyle w:val="StyleBoldUnderline"/>
        </w:rPr>
        <w:t xml:space="preserve">an expansion in </w:t>
      </w:r>
      <w:r w:rsidRPr="0048055F">
        <w:rPr>
          <w:rStyle w:val="StyleBoldUnderline"/>
          <w:highlight w:val="cyan"/>
        </w:rPr>
        <w:t>the number of space combat programs</w:t>
      </w:r>
      <w:r w:rsidRPr="00F35BD0">
        <w:rPr>
          <w:rStyle w:val="StyleBoldUnderline"/>
        </w:rPr>
        <w:t xml:space="preserve"> by individual services </w:t>
      </w:r>
      <w:r w:rsidRPr="0048055F">
        <w:rPr>
          <w:rStyle w:val="StyleBoldUnderline"/>
          <w:highlight w:val="cyan"/>
        </w:rPr>
        <w:t>will</w:t>
      </w:r>
      <w:r w:rsidRPr="00F35BD0">
        <w:rPr>
          <w:rStyle w:val="StyleBoldUnderline"/>
        </w:rPr>
        <w:t xml:space="preserve"> have </w:t>
      </w:r>
      <w:r w:rsidRPr="0048055F">
        <w:rPr>
          <w:rStyle w:val="StyleBoldUnderline"/>
          <w:highlight w:val="cyan"/>
        </w:rPr>
        <w:t>prompt</w:t>
      </w:r>
      <w:r w:rsidRPr="00F35BD0">
        <w:rPr>
          <w:rStyle w:val="StyleBoldUnderline"/>
        </w:rPr>
        <w:t xml:space="preserve">ed </w:t>
      </w:r>
      <w:r w:rsidRPr="0048055F">
        <w:rPr>
          <w:rStyle w:val="StyleBoldUnderline"/>
          <w:highlight w:val="cyan"/>
        </w:rPr>
        <w:t>the PLA to create a</w:t>
      </w:r>
      <w:r w:rsidRPr="00F35BD0">
        <w:rPr>
          <w:rStyle w:val="StyleBoldUnderline"/>
        </w:rPr>
        <w:t xml:space="preserve"> unique “</w:t>
      </w:r>
      <w:r w:rsidRPr="0048055F">
        <w:rPr>
          <w:rStyle w:val="StyleBoldUnderline"/>
          <w:highlight w:val="cyan"/>
        </w:rPr>
        <w:t>Space Force</w:t>
      </w:r>
      <w:r w:rsidRPr="00F35BD0">
        <w:rPr>
          <w:rStyle w:val="StyleBoldUnderline"/>
        </w:rPr>
        <w:t>.”</w:t>
      </w:r>
      <w:r w:rsidRPr="00F35BD0">
        <w:rPr>
          <w:sz w:val="16"/>
        </w:rPr>
        <w:t xml:space="preserve"> While China’s first manned forays to the Moon may not occur until soon after 2030, plans will have advanced significantly toward the creation of a permanent Moon Base by 2050 or sooner. A </w:t>
      </w:r>
      <w:r w:rsidRPr="0048055F">
        <w:rPr>
          <w:rStyle w:val="StyleBoldUnderline"/>
          <w:highlight w:val="cyan"/>
        </w:rPr>
        <w:t>prolif</w:t>
      </w:r>
      <w:r w:rsidRPr="00F35BD0">
        <w:rPr>
          <w:rStyle w:val="StyleBoldUnderline"/>
        </w:rPr>
        <w:t xml:space="preserve">eration of its space combat systems around the Earth </w:t>
      </w:r>
      <w:r w:rsidRPr="0048055F">
        <w:rPr>
          <w:rStyle w:val="StyleBoldUnderline"/>
          <w:highlight w:val="cyan"/>
        </w:rPr>
        <w:t>will push China to seek increasing advantage</w:t>
      </w:r>
      <w:r w:rsidRPr="00F35BD0">
        <w:rPr>
          <w:rStyle w:val="StyleBoldUnderline"/>
        </w:rPr>
        <w:t xml:space="preserve">, setting the stage </w:t>
      </w:r>
      <w:r w:rsidRPr="0048055F">
        <w:rPr>
          <w:rStyle w:val="StyleBoldUnderline"/>
          <w:highlight w:val="cyan"/>
        </w:rPr>
        <w:t>for its strategic-military development of the Moon</w:t>
      </w:r>
      <w:r w:rsidRPr="00F35BD0">
        <w:rPr>
          <w:sz w:val="16"/>
        </w:rPr>
        <w:t xml:space="preserve">. As mentioned earlier, </w:t>
      </w:r>
      <w:r w:rsidRPr="00124948">
        <w:rPr>
          <w:rStyle w:val="StyleBoldUnderline"/>
          <w:highlight w:val="cyan"/>
        </w:rPr>
        <w:t>absent a fundamental change in the character of the CCP</w:t>
      </w:r>
      <w:r w:rsidRPr="00F35BD0">
        <w:rPr>
          <w:rStyle w:val="StyleBoldUnderline"/>
        </w:rPr>
        <w:t xml:space="preserve"> or its evolution in a pluralistic direction, </w:t>
      </w:r>
      <w:r w:rsidRPr="00124948">
        <w:rPr>
          <w:rStyle w:val="StyleBoldUnderline"/>
          <w:highlight w:val="cyan"/>
        </w:rPr>
        <w:t>China is unlikely to accept negotiated limits on its expanding space power</w:t>
      </w:r>
      <w:r w:rsidRPr="00F35BD0">
        <w:rPr>
          <w:sz w:val="16"/>
        </w:rPr>
        <w:t xml:space="preserve">. Furthermore, </w:t>
      </w:r>
      <w:r w:rsidRPr="00124948">
        <w:rPr>
          <w:rStyle w:val="StyleBoldUnderline"/>
          <w:highlight w:val="cyan"/>
        </w:rPr>
        <w:t>Russia</w:t>
      </w:r>
      <w:r w:rsidRPr="00F35BD0">
        <w:rPr>
          <w:rStyle w:val="StyleBoldUnderline"/>
        </w:rPr>
        <w:t xml:space="preserve">, provided its authoritarian anti-Western character increases, </w:t>
      </w:r>
      <w:r w:rsidRPr="00124948">
        <w:rPr>
          <w:rStyle w:val="StyleBoldUnderline"/>
          <w:highlight w:val="cyan"/>
        </w:rPr>
        <w:t>may</w:t>
      </w:r>
      <w:r w:rsidRPr="00F35BD0">
        <w:rPr>
          <w:rStyle w:val="StyleBoldUnderline"/>
        </w:rPr>
        <w:t xml:space="preserve"> have to </w:t>
      </w:r>
      <w:r w:rsidRPr="00124948">
        <w:rPr>
          <w:rStyle w:val="StyleBoldUnderline"/>
          <w:highlight w:val="cyan"/>
        </w:rPr>
        <w:t>seek a</w:t>
      </w:r>
      <w:r w:rsidRPr="00F35BD0">
        <w:rPr>
          <w:rStyle w:val="StyleBoldUnderline"/>
        </w:rPr>
        <w:t xml:space="preserve"> far more </w:t>
      </w:r>
      <w:r w:rsidRPr="00124948">
        <w:rPr>
          <w:rStyle w:val="StyleBoldUnderline"/>
          <w:highlight w:val="cyan"/>
        </w:rPr>
        <w:t>deeper military relationship with China</w:t>
      </w:r>
      <w:r w:rsidRPr="00F35BD0">
        <w:rPr>
          <w:rStyle w:val="StyleBoldUnderline"/>
        </w:rPr>
        <w:t>,</w:t>
      </w:r>
      <w:r w:rsidRPr="00F35BD0">
        <w:rPr>
          <w:sz w:val="16"/>
        </w:rPr>
        <w:t xml:space="preserve"> assuming Beijing’s hunger for Russian resources can be satisfied short of taking its territory. 9 Space technology may become Russia strong suit in its military relationship with China, provided it can sustain Chinese funds to insure its space sector remains competitive. Since early in the last decade Russia has been considering its post-ISS future in space, considering alternate space station designs, Moon and initial Mars missions, manned architectures and next generation spaceships, perhaps to include nuclear propulsion. </w:t>
      </w:r>
      <w:r w:rsidRPr="00F35BD0">
        <w:rPr>
          <w:rStyle w:val="StyleBoldUnderline"/>
        </w:rPr>
        <w:t xml:space="preserve">While </w:t>
      </w:r>
      <w:r w:rsidRPr="00124948">
        <w:rPr>
          <w:rStyle w:val="StyleBoldUnderline"/>
          <w:highlight w:val="cyan"/>
        </w:rPr>
        <w:t>China’s</w:t>
      </w:r>
      <w:r w:rsidRPr="00F35BD0">
        <w:rPr>
          <w:rStyle w:val="StyleBoldUnderline"/>
        </w:rPr>
        <w:t xml:space="preserve"> preference </w:t>
      </w:r>
      <w:r w:rsidRPr="00124948">
        <w:rPr>
          <w:rStyle w:val="StyleBoldUnderline"/>
          <w:highlight w:val="cyan"/>
        </w:rPr>
        <w:t>may</w:t>
      </w:r>
      <w:r w:rsidRPr="00F35BD0">
        <w:rPr>
          <w:rStyle w:val="StyleBoldUnderline"/>
        </w:rPr>
        <w:t xml:space="preserve"> be to develop its national space capabilities, as it has done repeatedly regarding weapons technology it could begin broad space technology </w:t>
      </w:r>
      <w:r w:rsidRPr="00124948">
        <w:rPr>
          <w:rStyle w:val="StyleBoldUnderline"/>
          <w:highlight w:val="cyan"/>
        </w:rPr>
        <w:t>cooperat</w:t>
      </w:r>
      <w:r w:rsidRPr="00F35BD0">
        <w:rPr>
          <w:rStyle w:val="StyleBoldUnderline"/>
        </w:rPr>
        <w:t xml:space="preserve">ion </w:t>
      </w:r>
      <w:r w:rsidRPr="00124948">
        <w:rPr>
          <w:rStyle w:val="StyleBoldUnderline"/>
          <w:highlight w:val="cyan"/>
        </w:rPr>
        <w:t>with Russia to accelerate next generation capabiliti</w:t>
      </w:r>
      <w:r w:rsidRPr="00F35BD0">
        <w:rPr>
          <w:rStyle w:val="StyleBoldUnderline"/>
        </w:rPr>
        <w:t>es.</w:t>
      </w:r>
    </w:p>
    <w:p w:rsidR="00694ED1" w:rsidRPr="00694ED1" w:rsidRDefault="00694ED1" w:rsidP="00694ED1"/>
    <w:p w:rsidR="00CC7CBC" w:rsidRDefault="00CC7CBC" w:rsidP="00CC7CBC">
      <w:pPr>
        <w:pStyle w:val="Heading3"/>
      </w:pPr>
      <w:r>
        <w:lastRenderedPageBreak/>
        <w:t xml:space="preserve">Chinese Militarization Inevitable </w:t>
      </w:r>
    </w:p>
    <w:p w:rsidR="00CC7CBC" w:rsidRPr="009C59D3" w:rsidRDefault="00CC7CBC" w:rsidP="00CC7CBC">
      <w:pPr>
        <w:pStyle w:val="Heading4"/>
      </w:pPr>
      <w:r>
        <w:t>*Chinese space militarization is inevitable</w:t>
      </w:r>
    </w:p>
    <w:p w:rsidR="00CC7CBC" w:rsidRPr="009C59D3" w:rsidRDefault="00CC7CBC" w:rsidP="00CC7CBC">
      <w:r w:rsidRPr="009C59D3">
        <w:t xml:space="preserve">Kevin </w:t>
      </w:r>
      <w:r w:rsidRPr="009C59D3">
        <w:rPr>
          <w:b/>
          <w:sz w:val="28"/>
          <w:szCs w:val="28"/>
        </w:rPr>
        <w:t>Pollpeter, 15</w:t>
      </w:r>
      <w:r w:rsidRPr="009C59D3">
        <w:t>, senior research analyst at Defense Group Inc., Deputy Director of the East Asia program at DGI, Deputy Director of IGCC’s project on the Study of Innovation and Technology in China, 05/12/15, “China’s Progress in Space Technologies and Implications for the United States,” http://origin.www.uscc.gov/sites/default/files/Research/China%20Dream%20Space%20Dream_Report.pdf</w:t>
      </w:r>
    </w:p>
    <w:p w:rsidR="00CC7CBC" w:rsidRPr="006D4969" w:rsidRDefault="00CC7CBC" w:rsidP="00CC7CBC">
      <w:pPr>
        <w:rPr>
          <w:rStyle w:val="StyleBoldUnderline"/>
        </w:rPr>
      </w:pPr>
      <w:r w:rsidRPr="001C1A69">
        <w:rPr>
          <w:rStyle w:val="StyleBoldUnderline"/>
        </w:rPr>
        <w:t xml:space="preserve">The </w:t>
      </w:r>
      <w:r w:rsidRPr="00EC6DC2">
        <w:rPr>
          <w:rStyle w:val="StyleBoldUnderline"/>
          <w:highlight w:val="cyan"/>
        </w:rPr>
        <w:t>PLA’s interest in</w:t>
      </w:r>
      <w:r w:rsidRPr="001C1A69">
        <w:rPr>
          <w:rStyle w:val="StyleBoldUnderline"/>
        </w:rPr>
        <w:t xml:space="preserve"> the use of </w:t>
      </w:r>
      <w:r w:rsidRPr="00EC6DC2">
        <w:rPr>
          <w:rStyle w:val="StyleBoldUnderline"/>
          <w:highlight w:val="cyan"/>
        </w:rPr>
        <w:t>space gained momentum after the</w:t>
      </w:r>
      <w:r w:rsidRPr="001C1A69">
        <w:rPr>
          <w:rStyle w:val="StyleBoldUnderline"/>
        </w:rPr>
        <w:t xml:space="preserve"> 1991 </w:t>
      </w:r>
      <w:r w:rsidRPr="00EC6DC2">
        <w:rPr>
          <w:rStyle w:val="StyleBoldUnderline"/>
          <w:highlight w:val="cyan"/>
        </w:rPr>
        <w:t>Gulf War</w:t>
      </w:r>
      <w:r w:rsidRPr="006D4969">
        <w:rPr>
          <w:sz w:val="16"/>
        </w:rPr>
        <w:t xml:space="preserve">, which has been referred to as the first space war, </w:t>
      </w:r>
      <w:r w:rsidRPr="001C1A69">
        <w:rPr>
          <w:rStyle w:val="StyleBoldUnderline"/>
        </w:rPr>
        <w:t>and has only increased since</w:t>
      </w:r>
      <w:r w:rsidRPr="006D4969">
        <w:rPr>
          <w:sz w:val="16"/>
        </w:rPr>
        <w:t>.</w:t>
      </w:r>
      <w:r w:rsidRPr="001C1A69">
        <w:rPr>
          <w:rStyle w:val="StyleBoldUnderline"/>
        </w:rPr>
        <w:t xml:space="preserve"> </w:t>
      </w:r>
      <w:r w:rsidRPr="00EC6DC2">
        <w:rPr>
          <w:rStyle w:val="StyleBoldUnderline"/>
          <w:highlight w:val="cyan"/>
        </w:rPr>
        <w:t>Chinese analysts noticed</w:t>
      </w:r>
      <w:r w:rsidRPr="001C1A69">
        <w:rPr>
          <w:rStyle w:val="StyleBoldUnderline"/>
        </w:rPr>
        <w:t xml:space="preserve"> the increasing </w:t>
      </w:r>
      <w:r w:rsidRPr="00EC6DC2">
        <w:rPr>
          <w:rStyle w:val="StyleBoldUnderline"/>
          <w:highlight w:val="cyan"/>
        </w:rPr>
        <w:t>dependenc</w:t>
      </w:r>
      <w:r w:rsidRPr="001C1A69">
        <w:rPr>
          <w:rStyle w:val="StyleBoldUnderline"/>
        </w:rPr>
        <w:t xml:space="preserve">y </w:t>
      </w:r>
      <w:r w:rsidRPr="00EC6DC2">
        <w:rPr>
          <w:rStyle w:val="StyleBoldUnderline"/>
          <w:highlight w:val="cyan"/>
        </w:rPr>
        <w:t>on</w:t>
      </w:r>
      <w:r w:rsidRPr="001C1A69">
        <w:rPr>
          <w:rStyle w:val="StyleBoldUnderline"/>
        </w:rPr>
        <w:t xml:space="preserve"> </w:t>
      </w:r>
      <w:r w:rsidRPr="00EC6DC2">
        <w:rPr>
          <w:rStyle w:val="StyleBoldUnderline"/>
          <w:highlight w:val="cyan"/>
        </w:rPr>
        <w:t>space by the U.S. military</w:t>
      </w:r>
      <w:r w:rsidRPr="006D4969">
        <w:rPr>
          <w:sz w:val="16"/>
        </w:rPr>
        <w:t xml:space="preserve">. According to some Chinese analysts, the U.S. military relies upon space for 70‒80 percent of its intelligence and 80 percent of its communication.56 Some Chinese writings also attribute </w:t>
      </w:r>
      <w:r w:rsidRPr="001C1A69">
        <w:rPr>
          <w:rStyle w:val="StyleBoldUnderline"/>
        </w:rPr>
        <w:t>an almost omnipotent quality to U.S. space-based intelligence</w:t>
      </w:r>
      <w:r w:rsidRPr="006D4969">
        <w:rPr>
          <w:sz w:val="16"/>
        </w:rPr>
        <w:t xml:space="preserve">, surveillance, and reconnaissance (ISR) </w:t>
      </w:r>
      <w:r w:rsidRPr="00EC6DC2">
        <w:rPr>
          <w:rStyle w:val="StyleBoldUnderline"/>
          <w:highlight w:val="cyan"/>
        </w:rPr>
        <w:t>and conclude that the U.S. receives exquisite intelligence from these platforms</w:t>
      </w:r>
      <w:r w:rsidRPr="006D4969">
        <w:rPr>
          <w:sz w:val="16"/>
        </w:rPr>
        <w:t xml:space="preserve">. Without a doubt, </w:t>
      </w:r>
      <w:r w:rsidRPr="001C1A69">
        <w:rPr>
          <w:rStyle w:val="StyleBoldUnderline"/>
        </w:rPr>
        <w:t>space has become more integrated with U.S. military operations and now plays a vital role at the strategic, operational, and tactical levels of war</w:t>
      </w:r>
      <w:r w:rsidRPr="006D4969">
        <w:rPr>
          <w:sz w:val="16"/>
        </w:rPr>
        <w:t xml:space="preserve">. During the Gulf War, </w:t>
      </w:r>
      <w:r w:rsidRPr="001C1A69">
        <w:rPr>
          <w:rStyle w:val="StyleBoldUnderline"/>
        </w:rPr>
        <w:t>50 satellites supported the U.S. war effort</w:t>
      </w:r>
      <w:r w:rsidRPr="006D4969">
        <w:rPr>
          <w:sz w:val="16"/>
        </w:rPr>
        <w:t>. In the 2003 Iraq War</w:t>
      </w:r>
      <w:r w:rsidRPr="00AC6381">
        <w:rPr>
          <w:rStyle w:val="StyleBoldUnderline"/>
        </w:rPr>
        <w:t>,</w:t>
      </w:r>
      <w:r>
        <w:rPr>
          <w:rStyle w:val="StyleBoldUnderline"/>
        </w:rPr>
        <w:t xml:space="preserve"> </w:t>
      </w:r>
      <w:r w:rsidRPr="00AC6381">
        <w:rPr>
          <w:rStyle w:val="StyleBoldUnderline"/>
        </w:rPr>
        <w:t>that</w:t>
      </w:r>
      <w:r w:rsidRPr="001C1A69">
        <w:rPr>
          <w:rStyle w:val="StyleBoldUnderline"/>
        </w:rPr>
        <w:t xml:space="preserve"> number had increased to more than 74</w:t>
      </w:r>
      <w:r w:rsidRPr="006D4969">
        <w:rPr>
          <w:sz w:val="16"/>
        </w:rPr>
        <w:t xml:space="preserve">.57 </w:t>
      </w:r>
      <w:r w:rsidRPr="001C1A69">
        <w:rPr>
          <w:rStyle w:val="StyleBoldUnderline"/>
        </w:rPr>
        <w:t>The Gulf War was the first conflict to feature the use of the Global Positioning System (GPS) for navigation, which has since become a critical component of precision guided munitions.</w:t>
      </w:r>
      <w:r w:rsidRPr="006D4969">
        <w:rPr>
          <w:sz w:val="16"/>
        </w:rPr>
        <w:t xml:space="preserve"> During the Gulf War, just eight percent of munitions used were precision guided munitions (PGM) and those PGMs used were laser guided. Eight years later, during Operation Allied Force in the former Yugoslavia, three percent of munitions dropped were guided by GPS.58 This percentage had increased to 22 percent during the initial invasion of Iraq with 90 percent of the munitions dropped on Baghdad being precision guided.59 </w:t>
      </w:r>
      <w:r w:rsidRPr="001C1A69">
        <w:rPr>
          <w:rStyle w:val="StyleBoldUnderline"/>
        </w:rPr>
        <w:t>During this time, the U.S. military also acquired a massive need for connectivity</w:t>
      </w:r>
      <w:r w:rsidRPr="006D4969">
        <w:rPr>
          <w:sz w:val="16"/>
        </w:rPr>
        <w:t xml:space="preserve">. During the 1991 Gulf War, the U.S. military used 99 megabits per second (Mbps) of bandwidth. During the Iraq War that number had jumped to 3.63 gigabits per second (Gbps), even though fewer than one-quarter of the troops were involved in that conflict as compared to the Gulf War.60 </w:t>
      </w:r>
      <w:r w:rsidRPr="00D47105">
        <w:rPr>
          <w:rStyle w:val="StyleBoldUnderline"/>
        </w:rPr>
        <w:t>From 2000‒2012, U.S. military satellite capacity usage had increased fivefold</w:t>
      </w:r>
      <w:r w:rsidRPr="006D4969">
        <w:rPr>
          <w:sz w:val="16"/>
        </w:rPr>
        <w:t xml:space="preserve">, due, in part, to an increase in the number of remotely piloted vehicles. Indeed, the number of remotely piloted vehicles the U.S. military is able to deploy may be limited by available satellite bandwidth.61 The need for more bandwidth has resulted in the Defense Department relying on commercial satellite providers for 40 percent of its satellite communication needs.62 </w:t>
      </w:r>
      <w:r w:rsidRPr="00EC6DC2">
        <w:rPr>
          <w:rStyle w:val="StyleBoldUnderline"/>
          <w:highlight w:val="cyan"/>
        </w:rPr>
        <w:t>The increasing reliance on space by the U.S.</w:t>
      </w:r>
      <w:r w:rsidRPr="00D47105">
        <w:rPr>
          <w:rStyle w:val="StyleBoldUnderline"/>
        </w:rPr>
        <w:t xml:space="preserve"> military has </w:t>
      </w:r>
      <w:r w:rsidRPr="00EC6DC2">
        <w:rPr>
          <w:rStyle w:val="StyleBoldUnderline"/>
          <w:highlight w:val="cyan"/>
        </w:rPr>
        <w:t>resulted in an increasing interest by Chinese analysts in counterspace technologies</w:t>
      </w:r>
      <w:r w:rsidRPr="00D47105">
        <w:rPr>
          <w:rStyle w:val="StyleBoldUnderline"/>
        </w:rPr>
        <w:t xml:space="preserve"> to deny potential adversaries the use of space</w:t>
      </w:r>
      <w:r w:rsidRPr="006D4969">
        <w:rPr>
          <w:sz w:val="16"/>
        </w:rPr>
        <w:t xml:space="preserve">. Counterspace </w:t>
      </w:r>
      <w:r w:rsidRPr="00EC6DC2">
        <w:rPr>
          <w:rStyle w:val="StyleBoldUnderline"/>
          <w:highlight w:val="cyan"/>
        </w:rPr>
        <w:t>tech</w:t>
      </w:r>
      <w:r w:rsidRPr="00D47105">
        <w:rPr>
          <w:rStyle w:val="StyleBoldUnderline"/>
        </w:rPr>
        <w:t xml:space="preserve">nologies </w:t>
      </w:r>
      <w:r w:rsidRPr="00EC6DC2">
        <w:rPr>
          <w:rStyle w:val="StyleBoldUnderline"/>
          <w:highlight w:val="cyan"/>
        </w:rPr>
        <w:t>include kinetic- kill vehicles</w:t>
      </w:r>
      <w:r w:rsidRPr="00D47105">
        <w:rPr>
          <w:rStyle w:val="StyleBoldUnderline"/>
        </w:rPr>
        <w:t xml:space="preserve"> that destroy their targets by ramming them at high speeds, directed </w:t>
      </w:r>
      <w:r w:rsidRPr="00EC6DC2">
        <w:rPr>
          <w:rStyle w:val="StyleBoldUnderline"/>
          <w:highlight w:val="cyan"/>
        </w:rPr>
        <w:t xml:space="preserve">energy weapons such as lasers </w:t>
      </w:r>
      <w:r w:rsidRPr="00EC6DC2">
        <w:rPr>
          <w:rStyle w:val="StyleBoldUnderline"/>
        </w:rPr>
        <w:t>that can</w:t>
      </w:r>
      <w:r w:rsidRPr="00D47105">
        <w:rPr>
          <w:rStyle w:val="StyleBoldUnderline"/>
        </w:rPr>
        <w:t xml:space="preserve"> degrade or disable satellites, </w:t>
      </w:r>
      <w:r w:rsidRPr="00EC6DC2">
        <w:rPr>
          <w:rStyle w:val="StyleBoldUnderline"/>
          <w:highlight w:val="cyan"/>
        </w:rPr>
        <w:t>and co-orbital technologies</w:t>
      </w:r>
      <w:r w:rsidRPr="00D47105">
        <w:rPr>
          <w:rStyle w:val="StyleBoldUnderline"/>
        </w:rPr>
        <w:t xml:space="preserve"> that can orbit to a satellite and ram it or grab it for nefarious purposes</w:t>
      </w:r>
      <w:r w:rsidRPr="006D4969">
        <w:rPr>
          <w:sz w:val="16"/>
        </w:rPr>
        <w:t xml:space="preserve">. The most recent </w:t>
      </w:r>
      <w:r w:rsidRPr="00EC6DC2">
        <w:rPr>
          <w:rStyle w:val="StyleBoldUnderline"/>
          <w:highlight w:val="cyan"/>
        </w:rPr>
        <w:t>well-known example</w:t>
      </w:r>
      <w:r w:rsidRPr="00D47105">
        <w:rPr>
          <w:rStyle w:val="StyleBoldUnderline"/>
        </w:rPr>
        <w:t xml:space="preserve"> of an anti-satellite test </w:t>
      </w:r>
      <w:r w:rsidRPr="00EC6DC2">
        <w:rPr>
          <w:rStyle w:val="StyleBoldUnderline"/>
          <w:highlight w:val="cyan"/>
        </w:rPr>
        <w:t>was the 2007 Chinese test of</w:t>
      </w:r>
      <w:r w:rsidRPr="00D47105">
        <w:rPr>
          <w:rStyle w:val="StyleBoldUnderline"/>
        </w:rPr>
        <w:t xml:space="preserve"> a direct ascent </w:t>
      </w:r>
      <w:r w:rsidRPr="00EC6DC2">
        <w:rPr>
          <w:rStyle w:val="StyleBoldUnderline"/>
          <w:highlight w:val="cyan"/>
        </w:rPr>
        <w:t>kinetic-kill vehicle that destroyed a</w:t>
      </w:r>
      <w:r w:rsidRPr="00D47105">
        <w:rPr>
          <w:rStyle w:val="StyleBoldUnderline"/>
        </w:rPr>
        <w:t xml:space="preserve"> defunct </w:t>
      </w:r>
      <w:r w:rsidRPr="00EC6DC2">
        <w:rPr>
          <w:rStyle w:val="StyleBoldUnderline"/>
        </w:rPr>
        <w:t xml:space="preserve">weather </w:t>
      </w:r>
      <w:r w:rsidRPr="00EC6DC2">
        <w:rPr>
          <w:rStyle w:val="StyleBoldUnderline"/>
          <w:highlight w:val="cyan"/>
        </w:rPr>
        <w:t>satellite</w:t>
      </w:r>
      <w:r w:rsidRPr="006D4969">
        <w:rPr>
          <w:sz w:val="16"/>
        </w:rPr>
        <w:t>. Because of this</w:t>
      </w:r>
      <w:r w:rsidRPr="009C180E">
        <w:rPr>
          <w:rStyle w:val="StyleBoldUnderline"/>
        </w:rPr>
        <w:t>, Chinese sources conclude that space warfare will follow the evolution of air warfare</w:t>
      </w:r>
      <w:r w:rsidRPr="006D4969">
        <w:rPr>
          <w:sz w:val="16"/>
        </w:rPr>
        <w:t xml:space="preserve">. Initially air power was used for reconnaissance over the European trenches of World War I. To deny access to this intelligence, airplanes were equipped with weapons to shoot down other aircraft. Other aircraft were assigned to bomb and strafe ground forces. During World War II, air power became more decisive and strategic, with air power playing a key role in naval operations and in the invasion of northern Europe. In recent conflicts, </w:t>
      </w:r>
      <w:r w:rsidRPr="006D4969">
        <w:rPr>
          <w:rStyle w:val="StyleBoldUnderline"/>
        </w:rPr>
        <w:t>air power has played a critical role in achieving victory for the U.S. military</w:t>
      </w:r>
      <w:r w:rsidRPr="006D4969">
        <w:rPr>
          <w:sz w:val="16"/>
        </w:rPr>
        <w:t xml:space="preserve">. According to Chinese sources, </w:t>
      </w:r>
      <w:r w:rsidRPr="006D4969">
        <w:rPr>
          <w:rStyle w:val="StyleBoldUnderline"/>
        </w:rPr>
        <w:t>space warfare is now at the equivalent stage of the state of air power in World War I</w:t>
      </w:r>
      <w:r w:rsidRPr="006D4969">
        <w:rPr>
          <w:sz w:val="16"/>
        </w:rPr>
        <w:t xml:space="preserve"> in which intelligence gathering was the main mission of air forces.63 But just as with air power, </w:t>
      </w:r>
      <w:r w:rsidRPr="00692207">
        <w:rPr>
          <w:rStyle w:val="Emphasis"/>
          <w:highlight w:val="cyan"/>
        </w:rPr>
        <w:t>space power will become</w:t>
      </w:r>
      <w:r w:rsidRPr="00AC6381">
        <w:rPr>
          <w:rStyle w:val="Emphasis"/>
        </w:rPr>
        <w:t xml:space="preserve"> so </w:t>
      </w:r>
      <w:r w:rsidRPr="00692207">
        <w:rPr>
          <w:rStyle w:val="Emphasis"/>
          <w:highlight w:val="cyan"/>
        </w:rPr>
        <w:t>vital to military operations</w:t>
      </w:r>
      <w:r w:rsidRPr="006D4969">
        <w:rPr>
          <w:rStyle w:val="StyleBoldUnderline"/>
        </w:rPr>
        <w:t xml:space="preserve"> that </w:t>
      </w:r>
      <w:r w:rsidRPr="00692207">
        <w:rPr>
          <w:rStyle w:val="StyleBoldUnderline"/>
          <w:highlight w:val="cyan"/>
        </w:rPr>
        <w:t>militaries will seek to control space, resulting in a contest over its supremacy</w:t>
      </w:r>
      <w:r w:rsidRPr="006D4969">
        <w:rPr>
          <w:sz w:val="16"/>
        </w:rPr>
        <w:t xml:space="preserve">. As a result, </w:t>
      </w:r>
      <w:r w:rsidRPr="00AC6381">
        <w:rPr>
          <w:rStyle w:val="Emphasis"/>
        </w:rPr>
        <w:t xml:space="preserve">Chinese analysts conclude that </w:t>
      </w:r>
      <w:r w:rsidRPr="00692207">
        <w:rPr>
          <w:rStyle w:val="Emphasis"/>
          <w:highlight w:val="cyan"/>
        </w:rPr>
        <w:t>space war is inevitable</w:t>
      </w:r>
      <w:r w:rsidRPr="006D4969">
        <w:rPr>
          <w:rStyle w:val="StyleBoldUnderline"/>
        </w:rPr>
        <w:t xml:space="preserve"> and that the Chinese military must not only develop space-based C4ISR assets, but also develop the means to protect those assets and to deny an enemy access to its space-based C4ISR assets</w:t>
      </w:r>
      <w:r w:rsidRPr="006D4969">
        <w:rPr>
          <w:sz w:val="16"/>
        </w:rPr>
        <w:t xml:space="preserve">.64 In this regard, </w:t>
      </w:r>
      <w:r w:rsidRPr="006D4969">
        <w:rPr>
          <w:rStyle w:val="StyleBoldUnderline"/>
        </w:rPr>
        <w:t xml:space="preserve">Chinese </w:t>
      </w:r>
      <w:r w:rsidRPr="00692207">
        <w:rPr>
          <w:rStyle w:val="StyleBoldUnderline"/>
          <w:highlight w:val="cyan"/>
        </w:rPr>
        <w:t>writers</w:t>
      </w:r>
      <w:r w:rsidRPr="006D4969">
        <w:rPr>
          <w:rStyle w:val="StyleBoldUnderline"/>
        </w:rPr>
        <w:t xml:space="preserve"> on space </w:t>
      </w:r>
      <w:r w:rsidRPr="00692207">
        <w:rPr>
          <w:rStyle w:val="StyleBoldUnderline"/>
          <w:highlight w:val="cyan"/>
        </w:rPr>
        <w:t xml:space="preserve">advocate the PLA </w:t>
      </w:r>
      <w:r w:rsidRPr="00692207">
        <w:rPr>
          <w:rStyle w:val="StyleBoldUnderline"/>
        </w:rPr>
        <w:t xml:space="preserve">to prepare </w:t>
      </w:r>
      <w:r w:rsidRPr="00692207">
        <w:rPr>
          <w:rStyle w:val="StyleBoldUnderline"/>
          <w:highlight w:val="cyan"/>
        </w:rPr>
        <w:t>to achieve space supremacy</w:t>
      </w:r>
      <w:r w:rsidRPr="006D4969">
        <w:rPr>
          <w:rStyle w:val="StyleBoldUnderline"/>
        </w:rPr>
        <w:t xml:space="preserve">, defined as the ability to use space and to deny the use of space to its adversaries. </w:t>
      </w:r>
    </w:p>
    <w:p w:rsidR="00CC7CBC" w:rsidRPr="00CC7CBC" w:rsidRDefault="00CC7CBC" w:rsidP="00CC7CBC"/>
    <w:p w:rsidR="00CC7CBC" w:rsidRDefault="00CC7CBC" w:rsidP="00EB5FAC"/>
    <w:p w:rsidR="00EB5FAC" w:rsidRDefault="00EB5FAC" w:rsidP="00EB5FAC">
      <w:pPr>
        <w:pStyle w:val="Heading1"/>
      </w:pPr>
      <w:r>
        <w:lastRenderedPageBreak/>
        <w:t>Relations Advantage</w:t>
      </w:r>
    </w:p>
    <w:p w:rsidR="00EB5FAC" w:rsidRDefault="00EB5FAC" w:rsidP="00EB5FAC">
      <w:pPr>
        <w:pStyle w:val="Heading2"/>
      </w:pPr>
      <w:r>
        <w:t>Solvency</w:t>
      </w:r>
    </w:p>
    <w:p w:rsidR="003046D7" w:rsidRDefault="003046D7" w:rsidP="003046D7">
      <w:pPr>
        <w:pStyle w:val="Heading3"/>
      </w:pPr>
      <w:r>
        <w:t>No Relations Spillover</w:t>
      </w:r>
    </w:p>
    <w:p w:rsidR="003046D7" w:rsidRDefault="003046D7" w:rsidP="003046D7">
      <w:pPr>
        <w:pStyle w:val="Heading4"/>
      </w:pPr>
      <w:r>
        <w:t>Space diplomacy actions like the aff won’t spill over to the entire relationship---other diplomatic progress is prioritized</w:t>
      </w:r>
    </w:p>
    <w:p w:rsidR="003046D7" w:rsidRPr="005D4995" w:rsidRDefault="003046D7" w:rsidP="003046D7">
      <w:r>
        <w:t xml:space="preserve">Erik </w:t>
      </w:r>
      <w:r w:rsidRPr="00E21152">
        <w:rPr>
          <w:rStyle w:val="StyleStyleBold12pt"/>
        </w:rPr>
        <w:t>Seedhouse ??</w:t>
      </w:r>
      <w:r>
        <w:t xml:space="preserve">, Aerospace Scientist, First Degree in Sport Science at Northumbria University, Master’s Degree in Medical Science at Sheffield University, Ph.D at the German Space Agency’s Institute for Space Medicine, Fellow of the British Interplanetary Society, Member of the Aerospace Medical Association, ??/??/???? “The New Space Race,” Springer-Praxis Publishing, John Mason as Subject Advisory Editor with aa M.B.E., B.Sc., Ph.D, </w:t>
      </w:r>
      <w:r w:rsidRPr="00E21152">
        <w:t>http://link.springer.com/chapter/10.1007/978-1-4419-0880-3_9</w:t>
      </w:r>
    </w:p>
    <w:p w:rsidR="003046D7" w:rsidRDefault="003046D7" w:rsidP="003046D7">
      <w:r w:rsidRPr="00F87EB4">
        <w:t>One suggestion made by analysts such as Taylor Dinkemian, a spaceflight observer</w:t>
      </w:r>
      <w:r>
        <w:t xml:space="preserve"> </w:t>
      </w:r>
      <w:r w:rsidRPr="00F87EB4">
        <w:t>writing for the</w:t>
      </w:r>
      <w:r>
        <w:t xml:space="preserve"> space policy site Space Review,</w:t>
      </w:r>
      <w:r w:rsidRPr="00F87EB4">
        <w:t xml:space="preserve"> has been for the Americans to engage</w:t>
      </w:r>
      <w:r>
        <w:t xml:space="preserve"> </w:t>
      </w:r>
      <w:r w:rsidRPr="00F87EB4">
        <w:t>the Chinese in a space project to generate at least a minimal level of political trust.</w:t>
      </w:r>
      <w:r>
        <w:t xml:space="preserve"> </w:t>
      </w:r>
      <w:r w:rsidRPr="00F87EB4">
        <w:t>By pursuing this course of action, analysts hope that by cooperating in space, the</w:t>
      </w:r>
      <w:r>
        <w:t xml:space="preserve"> </w:t>
      </w:r>
      <w:r w:rsidRPr="00F87EB4">
        <w:t>political relationship between Washington and Beijing can be changed for the better.</w:t>
      </w:r>
      <w:r>
        <w:t xml:space="preserve"> </w:t>
      </w:r>
      <w:r w:rsidRPr="00F87EB4">
        <w:t xml:space="preserve">Unfortunately, </w:t>
      </w:r>
      <w:r w:rsidRPr="002F184B">
        <w:rPr>
          <w:rStyle w:val="StyleBoldUnderline"/>
          <w:highlight w:val="cyan"/>
        </w:rPr>
        <w:t>despite what people may think about the supposed benefits that occurred as a result of the US-Russia partnership</w:t>
      </w:r>
      <w:r w:rsidRPr="00F87EB4">
        <w:t>, "</w:t>
      </w:r>
      <w:r w:rsidRPr="002F184B">
        <w:rPr>
          <w:rStyle w:val="Emphasis"/>
          <w:highlight w:val="cyan"/>
        </w:rPr>
        <w:t>handshakes in space" do not compel world leaders to make peace</w:t>
      </w:r>
      <w:r>
        <w:t>,</w:t>
      </w:r>
      <w:r w:rsidRPr="00F87EB4">
        <w:t xml:space="preserve"> </w:t>
      </w:r>
      <w:r w:rsidRPr="00F87EB4">
        <w:rPr>
          <w:rStyle w:val="StyleBoldUnderline"/>
        </w:rPr>
        <w:t>no matter how many speeches astronauts and cosmonauts make</w:t>
      </w:r>
      <w:r w:rsidRPr="00F87EB4">
        <w:t xml:space="preserve">, </w:t>
      </w:r>
      <w:r w:rsidRPr="00F87EB4">
        <w:rPr>
          <w:rStyle w:val="StyleBoldUnderline"/>
        </w:rPr>
        <w:t>extolling the virtues of cooperation</w:t>
      </w:r>
      <w:r w:rsidRPr="00F87EB4">
        <w:t xml:space="preserve">. </w:t>
      </w:r>
      <w:r w:rsidRPr="002F184B">
        <w:rPr>
          <w:rStyle w:val="StyleBoldUnderline"/>
          <w:highlight w:val="cyan"/>
        </w:rPr>
        <w:t>The reason cooperation in space will never</w:t>
      </w:r>
      <w:r w:rsidRPr="00F87EB4">
        <w:t xml:space="preserve"> help to </w:t>
      </w:r>
      <w:r w:rsidRPr="002F184B">
        <w:rPr>
          <w:rStyle w:val="StyleBoldUnderline"/>
          <w:highlight w:val="cyan"/>
        </w:rPr>
        <w:t>overthrow old tensions</w:t>
      </w:r>
      <w:r w:rsidRPr="00F87EB4">
        <w:t xml:space="preserve"> between Washington and Beijing</w:t>
      </w:r>
      <w:r>
        <w:t>,</w:t>
      </w:r>
      <w:r w:rsidRPr="00F87EB4">
        <w:t xml:space="preserve"> </w:t>
      </w:r>
      <w:r w:rsidRPr="002F184B">
        <w:rPr>
          <w:rStyle w:val="StyleBoldUnderline"/>
          <w:highlight w:val="cyan"/>
        </w:rPr>
        <w:t>no matter how many astronauts and taikonauts hug each other in LEO</w:t>
      </w:r>
      <w:r w:rsidRPr="002F184B">
        <w:rPr>
          <w:highlight w:val="cyan"/>
        </w:rPr>
        <w:t xml:space="preserve">, </w:t>
      </w:r>
      <w:r w:rsidRPr="002F184B">
        <w:rPr>
          <w:rStyle w:val="Emphasis"/>
          <w:highlight w:val="cyan"/>
        </w:rPr>
        <w:t>is that diplomatic progress always comes first</w:t>
      </w:r>
      <w:r w:rsidRPr="00F87EB4">
        <w:t>.</w:t>
      </w:r>
      <w:r>
        <w:t xml:space="preserve"> </w:t>
      </w:r>
    </w:p>
    <w:p w:rsidR="003046D7" w:rsidRPr="003046D7" w:rsidRDefault="003046D7" w:rsidP="003046D7"/>
    <w:p w:rsidR="00EB5FAC" w:rsidRDefault="00EB5FAC" w:rsidP="00EB5FAC">
      <w:pPr>
        <w:pStyle w:val="Heading3"/>
      </w:pPr>
      <w:r>
        <w:t>Space Coop Fails---Relations</w:t>
      </w:r>
    </w:p>
    <w:p w:rsidR="00EB5FAC" w:rsidRDefault="00EB5FAC" w:rsidP="00EB5FAC">
      <w:pPr>
        <w:pStyle w:val="Heading4"/>
      </w:pPr>
      <w:r>
        <w:t xml:space="preserve">Space cooperation fails---multiple alt causes </w:t>
      </w:r>
    </w:p>
    <w:p w:rsidR="00EB5FAC" w:rsidRDefault="00EB5FAC" w:rsidP="00EB5FAC">
      <w:r>
        <w:t xml:space="preserve">Chad J. R. </w:t>
      </w:r>
      <w:r w:rsidRPr="00E03E75">
        <w:rPr>
          <w:rStyle w:val="StyleStyleBold12pt"/>
        </w:rPr>
        <w:t>Ohlandt ’14</w:t>
      </w:r>
      <w:r>
        <w:t xml:space="preserve">, Engineer at the RAND Corporation specializing in aerospace policy and national security issues, “Competition and Collaboration in Space between the U.S., China, and Australia,” </w:t>
      </w:r>
      <w:hyperlink r:id="rId11" w:history="1">
        <w:r w:rsidRPr="002728DE">
          <w:rPr>
            <w:rStyle w:val="Hyperlink"/>
          </w:rPr>
          <w:t>http://as.ucpress.edu/content/ucpas/54/2/395.full.pdf</w:t>
        </w:r>
      </w:hyperlink>
      <w:r>
        <w:t xml:space="preserve"> </w:t>
      </w:r>
    </w:p>
    <w:p w:rsidR="00EB5FAC" w:rsidRDefault="00EB5FAC" w:rsidP="00EB5FAC">
      <w:r>
        <w:t>However</w:t>
      </w:r>
      <w:r w:rsidRPr="0076045B">
        <w:rPr>
          <w:rStyle w:val="StyleBoldUnderline"/>
        </w:rPr>
        <w:t xml:space="preserve">, </w:t>
      </w:r>
      <w:r w:rsidRPr="005214AE">
        <w:rPr>
          <w:rStyle w:val="StyleBoldUnderline"/>
          <w:highlight w:val="yellow"/>
        </w:rPr>
        <w:t>the primary barrier to bilateral</w:t>
      </w:r>
      <w:r>
        <w:t xml:space="preserve">, and certainly trilateral, </w:t>
      </w:r>
      <w:r w:rsidRPr="005214AE">
        <w:rPr>
          <w:rStyle w:val="StyleBoldUnderline"/>
          <w:highlight w:val="yellow"/>
        </w:rPr>
        <w:t>space coop</w:t>
      </w:r>
      <w:r>
        <w:t xml:space="preserve">eration </w:t>
      </w:r>
      <w:r w:rsidRPr="005214AE">
        <w:rPr>
          <w:rStyle w:val="StyleBoldUnderline"/>
          <w:highlight w:val="yellow"/>
        </w:rPr>
        <w:t>is trust</w:t>
      </w:r>
      <w:r>
        <w:t xml:space="preserve">. Although direct U.S.-China military collaboration is unlikely for many decades, </w:t>
      </w:r>
      <w:r w:rsidRPr="005214AE">
        <w:rPr>
          <w:rStyle w:val="StyleBoldUnderline"/>
          <w:highlight w:val="yellow"/>
        </w:rPr>
        <w:t>both commercial and civil collaborations have been tried</w:t>
      </w:r>
      <w:r>
        <w:t>. In the 1990s</w:t>
      </w:r>
      <w:r w:rsidRPr="005214AE">
        <w:rPr>
          <w:highlight w:val="yellow"/>
        </w:rPr>
        <w:t xml:space="preserve">, </w:t>
      </w:r>
      <w:r w:rsidRPr="005214AE">
        <w:rPr>
          <w:rStyle w:val="StyleBoldUnderline"/>
          <w:highlight w:val="yellow"/>
        </w:rPr>
        <w:t xml:space="preserve">the launch of U.S. </w:t>
      </w:r>
      <w:r w:rsidRPr="0076045B">
        <w:rPr>
          <w:rStyle w:val="StyleBoldUnderline"/>
        </w:rPr>
        <w:t xml:space="preserve">commercial </w:t>
      </w:r>
      <w:r w:rsidRPr="005214AE">
        <w:rPr>
          <w:rStyle w:val="StyleBoldUnderline"/>
          <w:highlight w:val="yellow"/>
        </w:rPr>
        <w:t>satellites on Chinese rockets led to allegations of unauthorized tech</w:t>
      </w:r>
      <w:r w:rsidRPr="0076045B">
        <w:rPr>
          <w:rStyle w:val="StyleBoldUnderline"/>
        </w:rPr>
        <w:t>nology</w:t>
      </w:r>
      <w:r w:rsidRPr="005214AE">
        <w:rPr>
          <w:rStyle w:val="StyleBoldUnderline"/>
          <w:highlight w:val="yellow"/>
        </w:rPr>
        <w:t xml:space="preserve"> transfer</w:t>
      </w:r>
      <w:r w:rsidRPr="0076045B">
        <w:rPr>
          <w:rStyle w:val="StyleBoldUnderline"/>
        </w:rPr>
        <w:t>s</w:t>
      </w:r>
      <w:r>
        <w:t xml:space="preserve">. </w:t>
      </w:r>
      <w:r w:rsidRPr="005214AE">
        <w:rPr>
          <w:rStyle w:val="StyleBoldUnderline"/>
          <w:highlight w:val="yellow"/>
        </w:rPr>
        <w:t xml:space="preserve">China’s </w:t>
      </w:r>
      <w:r w:rsidRPr="0076045B">
        <w:t xml:space="preserve">civil </w:t>
      </w:r>
      <w:r w:rsidRPr="005214AE">
        <w:rPr>
          <w:rStyle w:val="StyleBoldUnderline"/>
          <w:highlight w:val="yellow"/>
        </w:rPr>
        <w:t>involvement in the EU’s Galileo project ended in competition and intentional frequency overlap</w:t>
      </w:r>
      <w:r>
        <w:t xml:space="preserve">. In addition to historical experience, </w:t>
      </w:r>
      <w:r w:rsidRPr="005214AE">
        <w:rPr>
          <w:rStyle w:val="Emphasis"/>
          <w:highlight w:val="yellow"/>
        </w:rPr>
        <w:t>China’s weak IP protections and military oversight of all space activities suggest that it is a poor partner for space collaboration.</w:t>
      </w:r>
      <w:r>
        <w:t xml:space="preserve"> Lastly, it must be acknowledged that </w:t>
      </w:r>
      <w:r w:rsidRPr="005214AE">
        <w:rPr>
          <w:rStyle w:val="StyleBoldUnderline"/>
          <w:highlight w:val="yellow"/>
        </w:rPr>
        <w:t>authoritarian rule and lack of respect for human rights create even another layer of mistrust</w:t>
      </w:r>
      <w:r>
        <w:t>, although political progress has been made in separating those concerns from other issues. This results in political challenges to U.S.- China space cooperation, such as the language inserted into a U.S. spending bill preventing NASA and the Office of Science and Technology Policy from using any federal funds for any cooperative efforts with China. The congressional law is clearly contradictory to the leadership statements from the Executive Branch cited above, although limited to NASA and the OSTP. The instigator of these restrictions has announced his retirement in 2015, suggesting a possible opening to lift them.</w:t>
      </w:r>
    </w:p>
    <w:p w:rsidR="00EB5FAC" w:rsidRDefault="00EB5FAC" w:rsidP="00EB5FAC">
      <w:pPr>
        <w:pStyle w:val="Heading4"/>
      </w:pPr>
      <w:r>
        <w:t xml:space="preserve">China will not allow transparency---empirics prove </w:t>
      </w:r>
    </w:p>
    <w:p w:rsidR="00EB5FAC" w:rsidRDefault="00EB5FAC" w:rsidP="00EB5FAC">
      <w:r>
        <w:t xml:space="preserve">Richard D. </w:t>
      </w:r>
      <w:r w:rsidRPr="00D43B31">
        <w:rPr>
          <w:rStyle w:val="StyleStyleBold12pt"/>
        </w:rPr>
        <w:t>Fisher</w:t>
      </w:r>
      <w:r>
        <w:t xml:space="preserve"> Jr </w:t>
      </w:r>
      <w:r w:rsidRPr="00D43B31">
        <w:rPr>
          <w:rStyle w:val="StyleStyleBold12pt"/>
        </w:rPr>
        <w:t>15</w:t>
      </w:r>
      <w:r>
        <w:t xml:space="preserve">, Senior Fellow, Asian Military Affairs, International Assessment and Strategy Center, 2/18/15, “China’s Military Ambitions in Space and America’s Response,” </w:t>
      </w:r>
      <w:r w:rsidRPr="00D43B31">
        <w:t>http://www.uscc.gov/sites/default/files/Fisher_Testimony_2.18.15.pdf</w:t>
      </w:r>
    </w:p>
    <w:p w:rsidR="00EB5FAC" w:rsidRDefault="00EB5FAC" w:rsidP="00EB5FAC">
      <w:r>
        <w:t xml:space="preserve">As with the former Soviet Union, </w:t>
      </w:r>
      <w:r w:rsidRPr="005214AE">
        <w:rPr>
          <w:rStyle w:val="StyleBoldUnderline"/>
          <w:highlight w:val="yellow"/>
        </w:rPr>
        <w:t>China’s pursuit of</w:t>
      </w:r>
      <w:r w:rsidRPr="00D43B31">
        <w:rPr>
          <w:rStyle w:val="StyleBoldUnderline"/>
        </w:rPr>
        <w:t xml:space="preserve"> </w:t>
      </w:r>
      <w:r>
        <w:t xml:space="preserve">regional and then </w:t>
      </w:r>
      <w:r w:rsidRPr="005214AE">
        <w:rPr>
          <w:rStyle w:val="StyleBoldUnderline"/>
          <w:highlight w:val="yellow"/>
        </w:rPr>
        <w:t>global military power is</w:t>
      </w:r>
      <w:r w:rsidRPr="00D43B31">
        <w:rPr>
          <w:rStyle w:val="StyleBoldUnderline"/>
        </w:rPr>
        <w:t xml:space="preserve"> </w:t>
      </w:r>
      <w:r>
        <w:t xml:space="preserve">not </w:t>
      </w:r>
      <w:r w:rsidRPr="005214AE">
        <w:rPr>
          <w:rStyle w:val="StyleBoldUnderline"/>
          <w:highlight w:val="yellow"/>
        </w:rPr>
        <w:t>rooted in</w:t>
      </w:r>
      <w:r>
        <w:t xml:space="preserve"> an existential threat, but in </w:t>
      </w:r>
      <w:r w:rsidRPr="00D43B31">
        <w:rPr>
          <w:rStyle w:val="StyleBoldUnderline"/>
        </w:rPr>
        <w:t xml:space="preserve">the </w:t>
      </w:r>
      <w:r w:rsidRPr="005214AE">
        <w:rPr>
          <w:rStyle w:val="StyleBoldUnderline"/>
          <w:highlight w:val="yellow"/>
        </w:rPr>
        <w:t>CCP</w:t>
      </w:r>
      <w:r w:rsidRPr="00D43B31">
        <w:rPr>
          <w:rStyle w:val="StyleBoldUnderline"/>
        </w:rPr>
        <w:t xml:space="preserve">’s </w:t>
      </w:r>
      <w:r w:rsidRPr="005214AE">
        <w:rPr>
          <w:rStyle w:val="StyleBoldUnderline"/>
          <w:highlight w:val="yellow"/>
        </w:rPr>
        <w:t>fear</w:t>
      </w:r>
      <w:r w:rsidRPr="00D43B31">
        <w:rPr>
          <w:rStyle w:val="StyleBoldUnderline"/>
        </w:rPr>
        <w:t xml:space="preserve">s for </w:t>
      </w:r>
      <w:r w:rsidRPr="005214AE">
        <w:rPr>
          <w:rStyle w:val="StyleBoldUnderline"/>
          <w:highlight w:val="yellow"/>
        </w:rPr>
        <w:t>its power position</w:t>
      </w:r>
      <w:r>
        <w:t xml:space="preserve">. This requires a CCP-led “rejuvenation” of China, entailing mobilization for greater power, ever more control over its own people, and then increasing control over </w:t>
      </w:r>
      <w:r>
        <w:lastRenderedPageBreak/>
        <w:t xml:space="preserve">others. </w:t>
      </w:r>
      <w:r w:rsidRPr="005214AE">
        <w:rPr>
          <w:rStyle w:val="StyleBoldUnderline"/>
          <w:highlight w:val="yellow"/>
        </w:rPr>
        <w:t>A</w:t>
      </w:r>
      <w:r w:rsidRPr="00D43B31">
        <w:rPr>
          <w:rStyle w:val="StyleBoldUnderline"/>
        </w:rPr>
        <w:t xml:space="preserve">nother </w:t>
      </w:r>
      <w:r w:rsidRPr="005214AE">
        <w:rPr>
          <w:rStyle w:val="StyleBoldUnderline"/>
          <w:highlight w:val="yellow"/>
        </w:rPr>
        <w:t>result is China’s choice to be hostile to Western</w:t>
      </w:r>
      <w:r w:rsidRPr="00D43B31">
        <w:rPr>
          <w:rStyle w:val="StyleBoldUnderline"/>
        </w:rPr>
        <w:t xml:space="preserve"> </w:t>
      </w:r>
      <w:r w:rsidRPr="005214AE">
        <w:rPr>
          <w:rStyle w:val="StyleBoldUnderline"/>
          <w:highlight w:val="yellow"/>
        </w:rPr>
        <w:t>rules</w:t>
      </w:r>
      <w:r w:rsidRPr="00D43B31">
        <w:rPr>
          <w:rStyle w:val="StyleBoldUnderline"/>
        </w:rPr>
        <w:t xml:space="preserve"> or concepts </w:t>
      </w:r>
      <w:r w:rsidRPr="005214AE">
        <w:rPr>
          <w:rStyle w:val="StyleBoldUnderline"/>
          <w:highlight w:val="yellow"/>
        </w:rPr>
        <w:t>that</w:t>
      </w:r>
      <w:r w:rsidRPr="00D43B31">
        <w:rPr>
          <w:rStyle w:val="StyleBoldUnderline"/>
        </w:rPr>
        <w:t xml:space="preserve"> may </w:t>
      </w:r>
      <w:r w:rsidRPr="005214AE">
        <w:rPr>
          <w:rStyle w:val="StyleBoldUnderline"/>
          <w:highlight w:val="yellow"/>
        </w:rPr>
        <w:t xml:space="preserve">constrain China’s power. </w:t>
      </w:r>
      <w:r w:rsidRPr="005214AE">
        <w:rPr>
          <w:rStyle w:val="Emphasis"/>
          <w:highlight w:val="yellow"/>
        </w:rPr>
        <w:t>This justifies an essential Chinese rejection of American</w:t>
      </w:r>
      <w:r>
        <w:t xml:space="preserve"> or Western </w:t>
      </w:r>
      <w:r w:rsidRPr="005214AE">
        <w:rPr>
          <w:rStyle w:val="Emphasis"/>
          <w:highlight w:val="yellow"/>
        </w:rPr>
        <w:t>conceptions of transparency</w:t>
      </w:r>
      <w:r>
        <w:t xml:space="preserve"> and restraint, or verifiable weapons control in space which might constrain its power.</w:t>
      </w:r>
    </w:p>
    <w:p w:rsidR="00EB5FAC" w:rsidRDefault="00EB5FAC" w:rsidP="00EB5FAC">
      <w:pPr>
        <w:rPr>
          <w:rStyle w:val="StyleBoldUnderline"/>
        </w:rPr>
      </w:pPr>
      <w:r w:rsidRPr="005214AE">
        <w:rPr>
          <w:rStyle w:val="StyleBoldUnderline"/>
          <w:highlight w:val="yellow"/>
        </w:rPr>
        <w:t>This mirrors the CCP</w:t>
      </w:r>
      <w:r>
        <w:t>/PLA</w:t>
      </w:r>
      <w:r w:rsidRPr="005214AE">
        <w:rPr>
          <w:rStyle w:val="StyleBoldUnderline"/>
          <w:highlight w:val="yellow"/>
        </w:rPr>
        <w:t>’s</w:t>
      </w:r>
      <w:r>
        <w:t xml:space="preserve"> </w:t>
      </w:r>
      <w:r w:rsidRPr="00D43B31">
        <w:rPr>
          <w:rStyle w:val="StyleBoldUnderline"/>
        </w:rPr>
        <w:t xml:space="preserve">repeated </w:t>
      </w:r>
      <w:r w:rsidRPr="005214AE">
        <w:rPr>
          <w:rStyle w:val="StyleBoldUnderline"/>
          <w:highlight w:val="yellow"/>
        </w:rPr>
        <w:t>refusal of U.S. requests to consider</w:t>
      </w:r>
      <w:r>
        <w:t xml:space="preserve"> real </w:t>
      </w:r>
      <w:r w:rsidRPr="005214AE">
        <w:rPr>
          <w:rStyle w:val="StyleBoldUnderline"/>
          <w:highlight w:val="yellow"/>
        </w:rPr>
        <w:t>nuclear weapons transparency</w:t>
      </w:r>
      <w:r>
        <w:t xml:space="preserve"> and control, transparency over its nuclear and missile exports, and --from many of its neighbors and Washington -- fair settlement of territorial disputes which threaten war. The latter, especially in the South China Sea, is instructive. As it has gained military power in the South China Sea, </w:t>
      </w:r>
      <w:r w:rsidRPr="00D43B31">
        <w:rPr>
          <w:rStyle w:val="StyleBoldUnderline"/>
        </w:rPr>
        <w:t>China has sought to change the strategic environment and dictate</w:t>
      </w:r>
      <w:r>
        <w:t xml:space="preserve"> new </w:t>
      </w:r>
      <w:r w:rsidRPr="00D43B31">
        <w:rPr>
          <w:rStyle w:val="StyleBoldUnderline"/>
        </w:rPr>
        <w:t xml:space="preserve">rules to increase its security at the expense of others. Once it gains commanding strength and position in space, will China do the same? </w:t>
      </w:r>
    </w:p>
    <w:p w:rsidR="00EB5FAC" w:rsidRDefault="00EB5FAC" w:rsidP="00EB5FAC"/>
    <w:p w:rsidR="00EB5FAC" w:rsidRDefault="00EB5FAC" w:rsidP="00EB5FAC"/>
    <w:p w:rsidR="00EB5FAC" w:rsidRDefault="00EB5FAC" w:rsidP="00EB5FAC">
      <w:pPr>
        <w:pStyle w:val="Heading2"/>
      </w:pPr>
      <w:r>
        <w:t xml:space="preserve">AT: Terrorism Impacts </w:t>
      </w:r>
    </w:p>
    <w:p w:rsidR="00EB5FAC" w:rsidRDefault="00EB5FAC" w:rsidP="00EB5FAC">
      <w:pPr>
        <w:pStyle w:val="Heading3"/>
      </w:pPr>
      <w:r>
        <w:t>No Nuclear Terrorism</w:t>
      </w:r>
    </w:p>
    <w:p w:rsidR="00EB5FAC" w:rsidRDefault="00EB5FAC" w:rsidP="00EB5FAC">
      <w:pPr>
        <w:pStyle w:val="Heading4"/>
      </w:pPr>
      <w:r>
        <w:t>Nuclear terrorism is illegitimate and fearmongering---no terrorist group has ever achieved it---data suggests it will never work</w:t>
      </w:r>
    </w:p>
    <w:p w:rsidR="00EB5FAC" w:rsidRPr="005214AE" w:rsidRDefault="00EB5FAC" w:rsidP="00EB5FAC">
      <w:r w:rsidRPr="005214AE">
        <w:rPr>
          <w:rStyle w:val="StyleStyleBold12pt"/>
        </w:rPr>
        <w:t>B</w:t>
      </w:r>
      <w:r>
        <w:t xml:space="preserve">ulletin of the </w:t>
      </w:r>
      <w:r w:rsidRPr="005214AE">
        <w:rPr>
          <w:rStyle w:val="StyleStyleBold12pt"/>
        </w:rPr>
        <w:t>A</w:t>
      </w:r>
      <w:r>
        <w:t xml:space="preserve">tomic </w:t>
      </w:r>
      <w:r w:rsidRPr="005214AE">
        <w:rPr>
          <w:rStyle w:val="StyleStyleBold12pt"/>
        </w:rPr>
        <w:t>S</w:t>
      </w:r>
      <w:r>
        <w:t xml:space="preserve">cientists </w:t>
      </w:r>
      <w:r w:rsidRPr="005214AE">
        <w:rPr>
          <w:rStyle w:val="StyleStyleBold12pt"/>
        </w:rPr>
        <w:t>15</w:t>
      </w:r>
      <w:r>
        <w:t>, The Bulletin of the Atomic Scientists is a nontechnical academic journal that covers global security and public policy issues related to the dangers posed by nuclear and other weapons of mass destruction, climate change, and emerging technologies and diseases, 2/15, “On fear and nuclear terrorism,” Volume 71, Issue 2</w:t>
      </w:r>
    </w:p>
    <w:p w:rsidR="00EB5FAC" w:rsidRDefault="00EB5FAC" w:rsidP="00EB5FAC">
      <w:pPr>
        <w:rPr>
          <w:rStyle w:val="Emphasis"/>
        </w:rPr>
      </w:pPr>
      <w:r w:rsidRPr="005214AE">
        <w:rPr>
          <w:rStyle w:val="StyleBoldUnderline"/>
          <w:highlight w:val="yellow"/>
        </w:rPr>
        <w:t>Fear of nuclear</w:t>
      </w:r>
      <w:r w:rsidRPr="005214AE">
        <w:rPr>
          <w:rStyle w:val="StyleBoldUnderline"/>
        </w:rPr>
        <w:t xml:space="preserve"> </w:t>
      </w:r>
      <w:r>
        <w:t xml:space="preserve">weapons is rational, but its extension to </w:t>
      </w:r>
      <w:r w:rsidRPr="005214AE">
        <w:rPr>
          <w:rStyle w:val="StyleBoldUnderline"/>
          <w:highlight w:val="yellow"/>
        </w:rPr>
        <w:t>terrorism has been a vehicle for fear-mongering</w:t>
      </w:r>
      <w:r w:rsidRPr="005214AE">
        <w:rPr>
          <w:rStyle w:val="StyleBoldUnderline"/>
        </w:rPr>
        <w:t xml:space="preserve"> </w:t>
      </w:r>
      <w:r w:rsidRPr="005214AE">
        <w:rPr>
          <w:rStyle w:val="StyleBoldUnderline"/>
          <w:highlight w:val="yellow"/>
        </w:rPr>
        <w:t>that is unjustified by available data</w:t>
      </w:r>
      <w:r>
        <w:t xml:space="preserve">. The debate on nuclear terrorism tends to distract from events that raise the risk of nuclear war, the consequences of which would far exceed the results of terrorist attacks. And the historical record shows that the war risk is real. The Cuban Missile Crisis and other confrontations have demonstrated that miscalculation, misinterpretation, and misinformation could lead to a “close call” regarding nuclear war. </w:t>
      </w:r>
      <w:r w:rsidRPr="005214AE">
        <w:rPr>
          <w:rStyle w:val="StyleBoldUnderline"/>
        </w:rPr>
        <w:t>Although there has been much commentary on</w:t>
      </w:r>
      <w:r>
        <w:t xml:space="preserve"> the interest that </w:t>
      </w:r>
      <w:r w:rsidRPr="005214AE">
        <w:rPr>
          <w:rStyle w:val="StyleBoldUnderline"/>
        </w:rPr>
        <w:t>Osama bin Laden</w:t>
      </w:r>
      <w:r>
        <w:t xml:space="preserve">, </w:t>
      </w:r>
      <w:r w:rsidRPr="005214AE">
        <w:rPr>
          <w:rStyle w:val="StyleBoldUnderline"/>
        </w:rPr>
        <w:t>when he was alive</w:t>
      </w:r>
      <w:r>
        <w:t xml:space="preserve">, reportedly expressed in </w:t>
      </w:r>
      <w:r w:rsidRPr="005214AE">
        <w:rPr>
          <w:rStyle w:val="StyleBoldUnderline"/>
        </w:rPr>
        <w:t>obtaining nuclear weapons</w:t>
      </w:r>
      <w:r>
        <w:t xml:space="preserve">, </w:t>
      </w:r>
      <w:r w:rsidRPr="005214AE">
        <w:rPr>
          <w:rStyle w:val="Emphasis"/>
          <w:highlight w:val="yellow"/>
        </w:rPr>
        <w:t>evidence of any terrorist group working</w:t>
      </w:r>
      <w:r w:rsidRPr="005214AE">
        <w:rPr>
          <w:rStyle w:val="Emphasis"/>
        </w:rPr>
        <w:t xml:space="preserve"> seriously </w:t>
      </w:r>
      <w:r w:rsidRPr="005214AE">
        <w:rPr>
          <w:rStyle w:val="Emphasis"/>
          <w:highlight w:val="yellow"/>
        </w:rPr>
        <w:t>toward the theft of nuclear weapons</w:t>
      </w:r>
      <w:r w:rsidRPr="005214AE">
        <w:rPr>
          <w:rStyle w:val="Emphasis"/>
        </w:rPr>
        <w:t xml:space="preserve"> </w:t>
      </w:r>
      <w:r w:rsidRPr="005214AE">
        <w:rPr>
          <w:rStyle w:val="Emphasis"/>
          <w:highlight w:val="yellow"/>
        </w:rPr>
        <w:t>or</w:t>
      </w:r>
      <w:r w:rsidRPr="005214AE">
        <w:rPr>
          <w:rStyle w:val="Emphasis"/>
        </w:rPr>
        <w:t xml:space="preserve"> the </w:t>
      </w:r>
      <w:r w:rsidRPr="005214AE">
        <w:rPr>
          <w:rStyle w:val="Emphasis"/>
          <w:highlight w:val="yellow"/>
        </w:rPr>
        <w:t>acquisition of such weapons by other means is</w:t>
      </w:r>
      <w:r w:rsidRPr="005214AE">
        <w:rPr>
          <w:rStyle w:val="Emphasis"/>
        </w:rPr>
        <w:t xml:space="preserve"> virtually </w:t>
      </w:r>
      <w:r w:rsidRPr="005214AE">
        <w:rPr>
          <w:rStyle w:val="Emphasis"/>
          <w:highlight w:val="yellow"/>
        </w:rPr>
        <w:t>nonexistent.</w:t>
      </w:r>
      <w:r>
        <w:t xml:space="preserve"> </w:t>
      </w:r>
      <w:r w:rsidRPr="005214AE">
        <w:rPr>
          <w:rStyle w:val="StyleBoldUnderline"/>
          <w:highlight w:val="yellow"/>
        </w:rPr>
        <w:t>The acquisition</w:t>
      </w:r>
      <w:r w:rsidRPr="005214AE">
        <w:rPr>
          <w:rStyle w:val="StyleBoldUnderline"/>
        </w:rPr>
        <w:t xml:space="preserve"> of nuclear weapons</w:t>
      </w:r>
      <w:r>
        <w:t xml:space="preserve"> by terrorists </w:t>
      </w:r>
      <w:r w:rsidRPr="005214AE">
        <w:rPr>
          <w:rStyle w:val="StyleBoldUnderline"/>
          <w:highlight w:val="yellow"/>
        </w:rPr>
        <w:t>requires</w:t>
      </w:r>
      <w:r w:rsidRPr="005214AE">
        <w:rPr>
          <w:rStyle w:val="StyleBoldUnderline"/>
        </w:rPr>
        <w:t xml:space="preserve"> significant </w:t>
      </w:r>
      <w:r w:rsidRPr="005214AE">
        <w:rPr>
          <w:rStyle w:val="StyleBoldUnderline"/>
          <w:highlight w:val="yellow"/>
        </w:rPr>
        <w:t>time</w:t>
      </w:r>
      <w:r w:rsidRPr="005214AE">
        <w:rPr>
          <w:rStyle w:val="StyleBoldUnderline"/>
        </w:rPr>
        <w:t xml:space="preserve">, </w:t>
      </w:r>
      <w:r w:rsidRPr="005214AE">
        <w:rPr>
          <w:rStyle w:val="StyleBoldUnderline"/>
          <w:highlight w:val="yellow"/>
        </w:rPr>
        <w:t>planning</w:t>
      </w:r>
      <w:r w:rsidRPr="005214AE">
        <w:rPr>
          <w:rStyle w:val="StyleBoldUnderline"/>
        </w:rPr>
        <w:t xml:space="preserve">, resources, </w:t>
      </w:r>
      <w:r w:rsidRPr="005214AE">
        <w:rPr>
          <w:rStyle w:val="StyleBoldUnderline"/>
          <w:highlight w:val="yellow"/>
        </w:rPr>
        <w:t xml:space="preserve">and expertise, </w:t>
      </w:r>
      <w:r w:rsidRPr="005214AE">
        <w:rPr>
          <w:rStyle w:val="Emphasis"/>
          <w:highlight w:val="yellow"/>
        </w:rPr>
        <w:t>with no guarantees that an acquired device would work</w:t>
      </w:r>
      <w:r w:rsidRPr="005214AE">
        <w:rPr>
          <w:highlight w:val="yellow"/>
        </w:rPr>
        <w:t xml:space="preserve">. </w:t>
      </w:r>
      <w:r w:rsidRPr="005214AE">
        <w:rPr>
          <w:rStyle w:val="StyleBoldUnderline"/>
          <w:highlight w:val="yellow"/>
        </w:rPr>
        <w:t>It requires</w:t>
      </w:r>
      <w:r w:rsidRPr="005214AE">
        <w:rPr>
          <w:rStyle w:val="StyleBoldUnderline"/>
        </w:rPr>
        <w:t xml:space="preserve"> </w:t>
      </w:r>
      <w:r w:rsidRPr="005214AE">
        <w:rPr>
          <w:rStyle w:val="StyleBoldUnderline"/>
          <w:highlight w:val="yellow"/>
        </w:rPr>
        <w:t>putting aside</w:t>
      </w:r>
      <w:r w:rsidRPr="005214AE">
        <w:rPr>
          <w:rStyle w:val="StyleBoldUnderline"/>
        </w:rPr>
        <w:t xml:space="preserve"> at least some aspects of a group’s more </w:t>
      </w:r>
      <w:r w:rsidRPr="005214AE">
        <w:rPr>
          <w:rStyle w:val="StyleBoldUnderline"/>
          <w:highlight w:val="yellow"/>
        </w:rPr>
        <w:t>immediate activities</w:t>
      </w:r>
      <w:r w:rsidRPr="005214AE">
        <w:rPr>
          <w:rStyle w:val="StyleBoldUnderline"/>
        </w:rPr>
        <w:t xml:space="preserve"> and goals </w:t>
      </w:r>
      <w:r w:rsidRPr="005214AE">
        <w:rPr>
          <w:rStyle w:val="StyleBoldUnderline"/>
          <w:highlight w:val="yellow"/>
        </w:rPr>
        <w:t>for an</w:t>
      </w:r>
      <w:r w:rsidRPr="005214AE">
        <w:rPr>
          <w:rStyle w:val="StyleBoldUnderline"/>
        </w:rPr>
        <w:t xml:space="preserve"> attempted </w:t>
      </w:r>
      <w:r w:rsidRPr="005214AE">
        <w:rPr>
          <w:rStyle w:val="StyleBoldUnderline"/>
          <w:highlight w:val="yellow"/>
        </w:rPr>
        <w:t>operation that no terrorist group has accomplished</w:t>
      </w:r>
      <w:r w:rsidRPr="005214AE">
        <w:rPr>
          <w:rStyle w:val="StyleBoldUnderline"/>
        </w:rPr>
        <w:t>.</w:t>
      </w:r>
      <w:r>
        <w:t xml:space="preserve"> While absence of evidence does not mean evidence of absence, </w:t>
      </w:r>
      <w:r w:rsidRPr="005214AE">
        <w:rPr>
          <w:rStyle w:val="Emphasis"/>
          <w:highlight w:val="yellow"/>
        </w:rPr>
        <w:t>it is reasonable to conclude that the fear of nuclear terrorism has swamped realistic consideration of the threat.</w:t>
      </w:r>
    </w:p>
    <w:p w:rsidR="00EB5FAC" w:rsidRDefault="00EB5FAC" w:rsidP="00EB5FAC"/>
    <w:p w:rsidR="00EB5FAC" w:rsidRDefault="00EB5FAC" w:rsidP="00EB5FAC">
      <w:pPr>
        <w:pStyle w:val="Heading3"/>
      </w:pPr>
      <w:r>
        <w:t>No Bioterrorism</w:t>
      </w:r>
    </w:p>
    <w:p w:rsidR="00EB5FAC" w:rsidRPr="00D87DFB" w:rsidRDefault="00EB5FAC" w:rsidP="00EB5FAC">
      <w:pPr>
        <w:pStyle w:val="Heading4"/>
      </w:pPr>
      <w:r w:rsidRPr="00D87DFB">
        <w:t xml:space="preserve">Bioterror risk is low and wouldn’t kill many people anyway. </w:t>
      </w:r>
    </w:p>
    <w:p w:rsidR="00EB5FAC" w:rsidRPr="00D87DFB" w:rsidRDefault="00EB5FAC" w:rsidP="00EB5FAC">
      <w:pPr>
        <w:rPr>
          <w:b/>
          <w:bCs/>
        </w:rPr>
      </w:pPr>
      <w:r w:rsidRPr="00D87DFB">
        <w:t>Rebecc</w:t>
      </w:r>
      <w:r>
        <w:t>a</w:t>
      </w:r>
      <w:r>
        <w:rPr>
          <w:rStyle w:val="StyleStyleBold12pt"/>
        </w:rPr>
        <w:t xml:space="preserve"> </w:t>
      </w:r>
      <w:r w:rsidRPr="00D87DFB">
        <w:rPr>
          <w:rStyle w:val="StyleStyleBold12pt"/>
        </w:rPr>
        <w:t>Keller 13</w:t>
      </w:r>
      <w:r>
        <w:rPr>
          <w:rStyle w:val="StyleStyleBold12pt"/>
        </w:rPr>
        <w:t xml:space="preserve">, </w:t>
      </w:r>
      <w:r w:rsidRPr="00D87DFB">
        <w:t xml:space="preserve">Analyst at Stratfor </w:t>
      </w:r>
      <w:r>
        <w:t>(a Global Intelligence Company), 3/7/13</w:t>
      </w:r>
      <w:r w:rsidRPr="00D87DFB">
        <w:t>, “Bioterrorism and the Pandemic Potential,” http://www.stratfor.com/weekly/bioterrorism-and-pandemic-potential)</w:t>
      </w:r>
    </w:p>
    <w:p w:rsidR="00EB5FAC" w:rsidRDefault="00EB5FAC" w:rsidP="00EB5FAC">
      <w:pPr>
        <w:rPr>
          <w:u w:val="single"/>
        </w:rPr>
      </w:pPr>
      <w:r w:rsidRPr="00D87DFB">
        <w:rPr>
          <w:sz w:val="16"/>
        </w:rPr>
        <w:t xml:space="preserve">The </w:t>
      </w:r>
      <w:r w:rsidRPr="00D87DFB">
        <w:rPr>
          <w:u w:val="single"/>
        </w:rPr>
        <w:t>risk of an accidental release of H5N1 is similar to that of other infectious pathogens</w:t>
      </w:r>
      <w:r w:rsidRPr="00D87DFB">
        <w:rPr>
          <w:sz w:val="16"/>
        </w:rPr>
        <w:t xml:space="preserve"> currently </w:t>
      </w:r>
      <w:r w:rsidRPr="00D87DFB">
        <w:rPr>
          <w:u w:val="single"/>
        </w:rPr>
        <w:t>being studied. Proper safety standards are key</w:t>
      </w:r>
      <w:r w:rsidRPr="00D87DFB">
        <w:rPr>
          <w:sz w:val="16"/>
        </w:rPr>
        <w:t xml:space="preserve">, of course, </w:t>
      </w:r>
      <w:r w:rsidRPr="00D87DFB">
        <w:rPr>
          <w:u w:val="single"/>
        </w:rPr>
        <w:t>and experts in the field have had a year to determine the best way to proceed, balancing safety and research benefits</w:t>
      </w:r>
      <w:r w:rsidRPr="00D87DFB">
        <w:rPr>
          <w:sz w:val="16"/>
        </w:rPr>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D87DFB">
        <w:rPr>
          <w:u w:val="single"/>
        </w:rPr>
        <w:t>The risk of release</w:t>
      </w:r>
      <w:r w:rsidRPr="00D87DFB">
        <w:rPr>
          <w:sz w:val="16"/>
        </w:rPr>
        <w:t xml:space="preserve"> either </w:t>
      </w:r>
      <w:r w:rsidRPr="00D87DFB">
        <w:rPr>
          <w:u w:val="single"/>
        </w:rPr>
        <w:t xml:space="preserve">through accident or theft cannot be completely eliminated, but given the established parameters </w:t>
      </w:r>
      <w:r w:rsidRPr="005214AE">
        <w:rPr>
          <w:rStyle w:val="Emphasis"/>
          <w:highlight w:val="yellow"/>
        </w:rPr>
        <w:t>the risk is minimal</w:t>
      </w:r>
      <w:r w:rsidRPr="005214AE">
        <w:rPr>
          <w:highlight w:val="yellow"/>
          <w:u w:val="single"/>
        </w:rPr>
        <w:t>.</w:t>
      </w:r>
      <w:r w:rsidRPr="00D87DFB">
        <w:rPr>
          <w:u w:val="single"/>
        </w:rPr>
        <w:t xml:space="preserve"> </w:t>
      </w:r>
    </w:p>
    <w:p w:rsidR="00EB5FAC" w:rsidRDefault="00EB5FAC" w:rsidP="00EB5FAC">
      <w:pPr>
        <w:rPr>
          <w:u w:val="single"/>
        </w:rPr>
      </w:pPr>
      <w:r w:rsidRPr="005214AE">
        <w:rPr>
          <w:highlight w:val="yellow"/>
          <w:u w:val="single"/>
        </w:rPr>
        <w:t>The use of the pathogen as a biological weapon requires an assessment of whether a non-state actor would have the capabilities</w:t>
      </w:r>
      <w:r w:rsidRPr="00D87DFB">
        <w:rPr>
          <w:u w:val="single"/>
        </w:rPr>
        <w:t xml:space="preserve"> to isolate the virulent strain, then weaponize and distribute it.</w:t>
      </w:r>
      <w:r w:rsidRPr="00D87DFB">
        <w:rPr>
          <w:sz w:val="16"/>
        </w:rPr>
        <w:t xml:space="preserve"> Stratfor has long held the position that </w:t>
      </w:r>
      <w:r w:rsidRPr="00D87DFB">
        <w:rPr>
          <w:u w:val="single"/>
        </w:rPr>
        <w:t xml:space="preserve">while </w:t>
      </w:r>
      <w:r w:rsidRPr="00D87DFB">
        <w:rPr>
          <w:u w:val="single"/>
        </w:rPr>
        <w:lastRenderedPageBreak/>
        <w:t xml:space="preserve">terrorist organizations may have rudimentary capabilities regarding biological weapons, </w:t>
      </w:r>
      <w:r w:rsidRPr="005214AE">
        <w:rPr>
          <w:highlight w:val="yellow"/>
          <w:u w:val="single"/>
        </w:rPr>
        <w:t xml:space="preserve">the </w:t>
      </w:r>
      <w:r w:rsidRPr="005214AE">
        <w:rPr>
          <w:rStyle w:val="Emphasis"/>
          <w:highlight w:val="yellow"/>
        </w:rPr>
        <w:t>likelihood</w:t>
      </w:r>
      <w:r w:rsidRPr="005214AE">
        <w:rPr>
          <w:highlight w:val="yellow"/>
          <w:u w:val="single"/>
        </w:rPr>
        <w:t xml:space="preserve"> of a </w:t>
      </w:r>
      <w:r w:rsidRPr="005214AE">
        <w:rPr>
          <w:rStyle w:val="Emphasis"/>
          <w:highlight w:val="yellow"/>
        </w:rPr>
        <w:t>successful attack</w:t>
      </w:r>
      <w:r w:rsidRPr="005214AE">
        <w:rPr>
          <w:highlight w:val="yellow"/>
          <w:u w:val="single"/>
        </w:rPr>
        <w:t xml:space="preserve"> is </w:t>
      </w:r>
      <w:r w:rsidRPr="005214AE">
        <w:rPr>
          <w:rStyle w:val="Emphasis"/>
          <w:highlight w:val="yellow"/>
        </w:rPr>
        <w:t>very low</w:t>
      </w:r>
      <w:r>
        <w:rPr>
          <w:u w:val="single"/>
        </w:rPr>
        <w:t>.</w:t>
      </w:r>
    </w:p>
    <w:p w:rsidR="00EB5FAC" w:rsidRDefault="00EB5FAC" w:rsidP="00EB5FAC">
      <w:pPr>
        <w:rPr>
          <w:u w:val="single"/>
        </w:rPr>
      </w:pPr>
      <w:r w:rsidRPr="00D87DFB">
        <w:rPr>
          <w:u w:val="single"/>
        </w:rPr>
        <w:t>Given that the laboratory version of H5N1 -- or any</w:t>
      </w:r>
      <w:r w:rsidRPr="00D87DFB">
        <w:rPr>
          <w:sz w:val="16"/>
        </w:rPr>
        <w:t xml:space="preserve"> influenza </w:t>
      </w:r>
      <w:r w:rsidRPr="00D87DFB">
        <w:rPr>
          <w:u w:val="single"/>
        </w:rPr>
        <w:t>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w:t>
      </w:r>
      <w:r w:rsidRPr="00D87DFB">
        <w:rPr>
          <w:sz w:val="16"/>
        </w:rPr>
        <w:t xml:space="preserve"> freely circulate </w:t>
      </w:r>
      <w:r w:rsidRPr="00D87DFB">
        <w:rPr>
          <w:u w:val="single"/>
        </w:rPr>
        <w:t xml:space="preserve">within </w:t>
      </w:r>
      <w:r>
        <w:rPr>
          <w:u w:val="single"/>
        </w:rPr>
        <w:t>a population.</w:t>
      </w:r>
    </w:p>
    <w:p w:rsidR="00EB5FAC" w:rsidRPr="00D87DFB" w:rsidRDefault="00EB5FAC" w:rsidP="00EB5FAC">
      <w:pPr>
        <w:rPr>
          <w:sz w:val="16"/>
        </w:rPr>
      </w:pPr>
      <w:r w:rsidRPr="005214AE">
        <w:rPr>
          <w:highlight w:val="yellow"/>
          <w:u w:val="single"/>
        </w:rPr>
        <w:t xml:space="preserve">There are </w:t>
      </w:r>
      <w:r w:rsidRPr="005214AE">
        <w:rPr>
          <w:rStyle w:val="Emphasis"/>
          <w:highlight w:val="yellow"/>
        </w:rPr>
        <w:t>severe constraints</w:t>
      </w:r>
      <w:r w:rsidRPr="005214AE">
        <w:rPr>
          <w:highlight w:val="yellow"/>
          <w:u w:val="single"/>
        </w:rPr>
        <w:t xml:space="preserve"> that make </w:t>
      </w:r>
      <w:r w:rsidRPr="005214AE">
        <w:rPr>
          <w:rStyle w:val="Emphasis"/>
          <w:highlight w:val="yellow"/>
        </w:rPr>
        <w:t>success</w:t>
      </w:r>
      <w:r w:rsidRPr="00D87DFB">
        <w:rPr>
          <w:u w:val="single"/>
        </w:rPr>
        <w:t xml:space="preserve"> using either of these methods </w:t>
      </w:r>
      <w:r w:rsidRPr="005214AE">
        <w:rPr>
          <w:rStyle w:val="StyleBoldUnderline"/>
          <w:highlight w:val="yellow"/>
        </w:rPr>
        <w:t>unlikely. The technology needed to refine and aerosolize a pathogen for a biological attack is beyond the capability of most non-state actors</w:t>
      </w:r>
      <w:r w:rsidRPr="00D87DFB">
        <w:rPr>
          <w:u w:val="single"/>
        </w:rPr>
        <w:t xml:space="preserve">. </w:t>
      </w:r>
      <w:r w:rsidRPr="005214AE">
        <w:rPr>
          <w:rStyle w:val="StyleBoldUnderline"/>
          <w:highlight w:val="yellow"/>
        </w:rPr>
        <w:t>Even if they were able to develop a weapon, other factors such as wind patterns and humidity can render an attack ineffective</w:t>
      </w:r>
      <w:r w:rsidRPr="00D87DFB">
        <w:rPr>
          <w:sz w:val="16"/>
        </w:rPr>
        <w:t xml:space="preserve">. </w:t>
      </w:r>
      <w:r w:rsidRPr="00D87DFB">
        <w:rPr>
          <w:u w:val="single"/>
        </w:rPr>
        <w:t>Using a human carrier is</w:t>
      </w:r>
      <w:r w:rsidRPr="00D87DFB">
        <w:rPr>
          <w:sz w:val="16"/>
        </w:rPr>
        <w:t xml:space="preserve"> a </w:t>
      </w:r>
      <w:r w:rsidRPr="00D87DFB">
        <w:rPr>
          <w:u w:val="single"/>
        </w:rPr>
        <w:t>less expensive</w:t>
      </w:r>
      <w:r w:rsidRPr="00D87DFB">
        <w:rPr>
          <w:sz w:val="16"/>
        </w:rPr>
        <w:t xml:space="preserve"> method, </w:t>
      </w:r>
      <w:r w:rsidRPr="00D87DFB">
        <w:rPr>
          <w:u w:val="single"/>
        </w:rPr>
        <w:t>but it requires that the biological agent be a contagion</w:t>
      </w:r>
      <w:r w:rsidRPr="00D87DFB">
        <w:rPr>
          <w:sz w:val="16"/>
        </w:rPr>
        <w:t xml:space="preserve">. Additionally, </w:t>
      </w:r>
      <w:r w:rsidRPr="00D87DFB">
        <w:rPr>
          <w:u w:val="single"/>
        </w:rPr>
        <w:t xml:space="preserve">in order to infect the large number of people necessary to start an outbreak, the infected carrier must be mobile while contagious, something that is </w:t>
      </w:r>
      <w:r w:rsidRPr="00D87DFB">
        <w:rPr>
          <w:rStyle w:val="Emphasis"/>
        </w:rPr>
        <w:t>doubtful</w:t>
      </w:r>
      <w:r w:rsidRPr="00D87DFB">
        <w:rPr>
          <w:u w:val="single"/>
        </w:rPr>
        <w:t xml:space="preserve"> with a </w:t>
      </w:r>
      <w:r w:rsidRPr="00D87DFB">
        <w:rPr>
          <w:rStyle w:val="Emphasis"/>
        </w:rPr>
        <w:t>serious disease</w:t>
      </w:r>
      <w:r w:rsidRPr="00D87DFB">
        <w:rPr>
          <w:sz w:val="16"/>
        </w:rPr>
        <w:t xml:space="preserve"> like small pox. </w:t>
      </w:r>
      <w:r w:rsidRPr="00D87DFB">
        <w:rPr>
          <w:u w:val="single"/>
        </w:rPr>
        <w:t>The carrier</w:t>
      </w:r>
      <w:r w:rsidRPr="00D87DFB">
        <w:rPr>
          <w:sz w:val="16"/>
        </w:rPr>
        <w:t xml:space="preserve"> also </w:t>
      </w:r>
      <w:r w:rsidRPr="00D87DFB">
        <w:rPr>
          <w:u w:val="single"/>
        </w:rPr>
        <w:t>cannot be visibly ill because that would limit the necessary human contact</w:t>
      </w:r>
      <w:r w:rsidRPr="00D87DFB">
        <w:rPr>
          <w:sz w:val="16"/>
        </w:rPr>
        <w:t>.</w:t>
      </w:r>
    </w:p>
    <w:p w:rsidR="00EB5FAC" w:rsidRDefault="00EB5FAC" w:rsidP="00EB5FAC"/>
    <w:p w:rsidR="00EB5FAC" w:rsidRPr="00EA053C" w:rsidRDefault="00EB5FAC" w:rsidP="00EB5FAC">
      <w:pPr>
        <w:pStyle w:val="Heading4"/>
      </w:pPr>
      <w:r>
        <w:t xml:space="preserve">No impact - </w:t>
      </w:r>
      <w:r w:rsidRPr="00EA053C">
        <w:t>Terrorist can’t obtain and correctly deploy bioweapons</w:t>
      </w:r>
    </w:p>
    <w:p w:rsidR="00EB5FAC" w:rsidRPr="00EA053C" w:rsidRDefault="00EB5FAC" w:rsidP="00EB5FAC">
      <w:r w:rsidRPr="00EA053C">
        <w:t xml:space="preserve">Sonia Ben </w:t>
      </w:r>
      <w:r w:rsidRPr="005214AE">
        <w:rPr>
          <w:rStyle w:val="StyleStyleBold12pt"/>
        </w:rPr>
        <w:t>Ouagrham-Gormley 14</w:t>
      </w:r>
      <w:r>
        <w:t xml:space="preserve">, </w:t>
      </w:r>
      <w:r w:rsidRPr="00EA053C">
        <w:t>Assistant Professor of Public and International Affairs at George Mason University</w:t>
      </w:r>
      <w:r>
        <w:t xml:space="preserve">, 11/14, “Barriers to Bioweapons,” </w:t>
      </w:r>
      <w:r w:rsidRPr="00EA053C">
        <w:t>http://www.cornellpress.cornell.edu/book/?GCOI=80140100857780</w:t>
      </w:r>
    </w:p>
    <w:p w:rsidR="00EB5FAC" w:rsidRDefault="00EB5FAC" w:rsidP="00EB5FAC">
      <w:r w:rsidRPr="00EA053C">
        <w:t xml:space="preserve">In both the popular imagination and among lawmakers and national security experts, there exists the belief that with sufficient motivation and material resources, states or terrorist groups can produce bioweapons easily, cheaply, and successfully. In Barriers to Bioweapons, Sonia Ben Ouagrham-Gormley challenges this perception by showing that </w:t>
      </w:r>
      <w:r w:rsidRPr="005214AE">
        <w:rPr>
          <w:rStyle w:val="StyleBoldUnderline"/>
          <w:highlight w:val="yellow"/>
        </w:rPr>
        <w:t>bioweapons development is a difficult, protracted, and expensive endeavor, rarely achieving</w:t>
      </w:r>
      <w:r w:rsidRPr="00EA053C">
        <w:t xml:space="preserve"> the expected </w:t>
      </w:r>
      <w:r w:rsidRPr="005214AE">
        <w:rPr>
          <w:rStyle w:val="StyleBoldUnderline"/>
          <w:highlight w:val="yellow"/>
        </w:rPr>
        <w:t>results whatever the magnitude of investment</w:t>
      </w:r>
      <w:r w:rsidRPr="00EA053C">
        <w:t>. Her findings are based on extensive interviews she conducted with former U.S. and Soviet-era bioweapons scientists and on careful analysis of archival data and other historical documents related to various state and</w:t>
      </w:r>
      <w:r>
        <w:t xml:space="preserve"> terrorist bioweapons programs.</w:t>
      </w:r>
    </w:p>
    <w:p w:rsidR="00EB5FAC" w:rsidRPr="00EA053C" w:rsidRDefault="00EB5FAC" w:rsidP="00EB5FAC">
      <w:r w:rsidRPr="00EA053C">
        <w:t xml:space="preserve">Bioweapons development relies on </w:t>
      </w:r>
      <w:r w:rsidRPr="005214AE">
        <w:rPr>
          <w:rStyle w:val="StyleBoldUnderline"/>
          <w:highlight w:val="yellow"/>
        </w:rPr>
        <w:t>living organisms</w:t>
      </w:r>
      <w:r w:rsidRPr="00EA053C">
        <w:t xml:space="preserve"> that </w:t>
      </w:r>
      <w:r w:rsidRPr="005214AE">
        <w:rPr>
          <w:rStyle w:val="StyleBoldUnderline"/>
          <w:highlight w:val="yellow"/>
        </w:rPr>
        <w:t>are sensitive to their environment</w:t>
      </w:r>
      <w:r w:rsidRPr="00EA053C">
        <w:t xml:space="preserve"> and handling conditions, </w:t>
      </w:r>
      <w:r w:rsidRPr="005214AE">
        <w:rPr>
          <w:rStyle w:val="StyleBoldUnderline"/>
          <w:highlight w:val="yellow"/>
        </w:rPr>
        <w:t>and therefore behave unpredictably</w:t>
      </w:r>
      <w:r w:rsidRPr="00EA053C">
        <w:t xml:space="preserve">. </w:t>
      </w:r>
      <w:r w:rsidRPr="005214AE">
        <w:rPr>
          <w:rStyle w:val="StyleBoldUnderline"/>
          <w:highlight w:val="yellow"/>
        </w:rPr>
        <w:t>These features place a greater premium on specialized knowledge.</w:t>
      </w:r>
      <w:r w:rsidRPr="00EA053C">
        <w:t xml:space="preserve"> Ben Ouagrham-Gormley posits that </w:t>
      </w:r>
      <w:r w:rsidRPr="005214AE">
        <w:rPr>
          <w:rStyle w:val="StyleBoldUnderline"/>
          <w:highlight w:val="yellow"/>
        </w:rPr>
        <w:t>lack of access to</w:t>
      </w:r>
      <w:r w:rsidRPr="00EA053C">
        <w:t xml:space="preserve"> such </w:t>
      </w:r>
      <w:r w:rsidRPr="005214AE">
        <w:rPr>
          <w:rStyle w:val="StyleBoldUnderline"/>
          <w:highlight w:val="yellow"/>
        </w:rPr>
        <w:t>intellectual capital constitutes the greatest barrier to</w:t>
      </w:r>
      <w:r w:rsidRPr="00EA053C">
        <w:t xml:space="preserve"> the </w:t>
      </w:r>
      <w:r w:rsidRPr="005214AE">
        <w:rPr>
          <w:rStyle w:val="StyleBoldUnderline"/>
          <w:highlight w:val="yellow"/>
        </w:rPr>
        <w:t>making of bioweapons</w:t>
      </w:r>
      <w:r w:rsidRPr="00EA053C">
        <w:t xml:space="preserve">. She integrates theories drawn from economics, the sociology of science, organization, and management with her empirical research. The resulting theoretical framework rests on the idea that the pace and success of a bioweapons development program can be measured by its ability to ensure the creation and transfer of scientific and technical knowledge. </w:t>
      </w:r>
      <w:r w:rsidRPr="005214AE">
        <w:rPr>
          <w:rStyle w:val="StyleBoldUnderline"/>
          <w:highlight w:val="yellow"/>
        </w:rPr>
        <w:t>The specific organizational</w:t>
      </w:r>
      <w:r w:rsidRPr="00EA053C">
        <w:t xml:space="preserve">, managerial, social, political, and economic </w:t>
      </w:r>
      <w:r w:rsidRPr="005214AE">
        <w:rPr>
          <w:rStyle w:val="StyleBoldUnderline"/>
          <w:highlight w:val="yellow"/>
        </w:rPr>
        <w:t>conditions necessary for success are difficult to achieve, particularly in covert programs</w:t>
      </w:r>
      <w:r w:rsidRPr="00EA053C">
        <w:t xml:space="preserve"> where the need to prevent detection imposes managerial and organizational conditions that conflict with knowledge production.</w:t>
      </w:r>
    </w:p>
    <w:p w:rsidR="00EB5FAC" w:rsidRDefault="00EB5FAC" w:rsidP="00EB5FAC"/>
    <w:p w:rsidR="00B10C2F" w:rsidRDefault="00B10C2F" w:rsidP="00EB5FAC"/>
    <w:p w:rsidR="00B10C2F" w:rsidRDefault="00B10C2F" w:rsidP="00EB5FAC"/>
    <w:p w:rsidR="00B10C2F" w:rsidRDefault="00B10C2F" w:rsidP="00B10C2F">
      <w:pPr>
        <w:pStyle w:val="Heading1"/>
      </w:pPr>
      <w:r>
        <w:t>Exploration/Mars Advantage</w:t>
      </w:r>
    </w:p>
    <w:p w:rsidR="00B10C2F" w:rsidRDefault="00B10C2F" w:rsidP="00B10C2F">
      <w:pPr>
        <w:pStyle w:val="Heading2"/>
      </w:pPr>
      <w:r>
        <w:t>Status Quo Solves</w:t>
      </w:r>
    </w:p>
    <w:p w:rsidR="00B10C2F" w:rsidRDefault="00B10C2F" w:rsidP="00B10C2F">
      <w:pPr>
        <w:pStyle w:val="Heading3"/>
      </w:pPr>
      <w:r>
        <w:t xml:space="preserve">Squo Solves---NASA Budget </w:t>
      </w:r>
    </w:p>
    <w:p w:rsidR="00B10C2F" w:rsidRPr="00817BFC" w:rsidRDefault="00B10C2F" w:rsidP="00B10C2F">
      <w:pPr>
        <w:pStyle w:val="Heading4"/>
      </w:pPr>
      <w:r>
        <w:t xml:space="preserve">Obama’s NASA budget cuts won’t pass through, Congress and Senate has given NASA more funds than needed </w:t>
      </w:r>
    </w:p>
    <w:p w:rsidR="00B10C2F" w:rsidRDefault="00B10C2F" w:rsidP="00B10C2F">
      <w:pPr>
        <w:widowControl w:val="0"/>
        <w:autoSpaceDE w:val="0"/>
        <w:autoSpaceDN w:val="0"/>
        <w:adjustRightInd w:val="0"/>
        <w:rPr>
          <w:rFonts w:cs="Arial"/>
          <w:bCs/>
          <w:color w:val="1D2427"/>
        </w:rPr>
      </w:pPr>
      <w:r>
        <w:rPr>
          <w:rFonts w:cs="Arial"/>
          <w:color w:val="1D2427"/>
        </w:rPr>
        <w:t xml:space="preserve">Eric </w:t>
      </w:r>
      <w:r w:rsidRPr="00817BFC">
        <w:rPr>
          <w:rFonts w:cs="Arial"/>
          <w:b/>
          <w:color w:val="1D2427"/>
          <w:sz w:val="28"/>
          <w:szCs w:val="28"/>
        </w:rPr>
        <w:t>Breger 16,</w:t>
      </w:r>
      <w:r>
        <w:rPr>
          <w:rFonts w:cs="Arial"/>
          <w:color w:val="1D2427"/>
        </w:rPr>
        <w:t xml:space="preserve"> </w:t>
      </w:r>
      <w:r w:rsidRPr="00817BFC">
        <w:rPr>
          <w:rFonts w:cs="Arial"/>
          <w:color w:val="1D2427"/>
        </w:rPr>
        <w:t>senior space editor at Ars Technica</w:t>
      </w:r>
      <w:r>
        <w:rPr>
          <w:rFonts w:cs="Arial"/>
          <w:color w:val="1D2427"/>
        </w:rPr>
        <w:t>, 4/22/16, “</w:t>
      </w:r>
      <w:r w:rsidRPr="00817BFC">
        <w:rPr>
          <w:rFonts w:cs="Arial"/>
          <w:bCs/>
          <w:color w:val="1D2427"/>
        </w:rPr>
        <w:t>New NASA budget eats the seed corn of its Journey to Mars,”</w:t>
      </w:r>
      <w:r>
        <w:rPr>
          <w:rFonts w:cs="Arial"/>
          <w:bCs/>
          <w:color w:val="1D2427"/>
        </w:rPr>
        <w:t xml:space="preserve"> </w:t>
      </w:r>
      <w:hyperlink r:id="rId12" w:history="1">
        <w:r w:rsidRPr="00792CA4">
          <w:rPr>
            <w:rStyle w:val="Hyperlink"/>
            <w:rFonts w:cs="Arial"/>
            <w:bCs/>
          </w:rPr>
          <w:t>http://arstechnica.com/science/2016/04/new-nasa-budget-eats-the-seed-corn-of-its-journey-to-mars/</w:t>
        </w:r>
      </w:hyperlink>
    </w:p>
    <w:p w:rsidR="00B10C2F" w:rsidRPr="00817BFC" w:rsidRDefault="00B10C2F" w:rsidP="00B10C2F">
      <w:pPr>
        <w:widowControl w:val="0"/>
        <w:autoSpaceDE w:val="0"/>
        <w:autoSpaceDN w:val="0"/>
        <w:adjustRightInd w:val="0"/>
        <w:rPr>
          <w:rFonts w:cs="Arial"/>
          <w:color w:val="1D2427"/>
        </w:rPr>
      </w:pPr>
    </w:p>
    <w:p w:rsidR="00B10C2F" w:rsidRPr="00B91147" w:rsidRDefault="00B10C2F" w:rsidP="00B10C2F">
      <w:pPr>
        <w:widowControl w:val="0"/>
        <w:autoSpaceDE w:val="0"/>
        <w:autoSpaceDN w:val="0"/>
        <w:adjustRightInd w:val="0"/>
        <w:rPr>
          <w:rFonts w:cs="Arial"/>
          <w:color w:val="1D2427"/>
        </w:rPr>
      </w:pPr>
      <w:r w:rsidRPr="00B91147">
        <w:rPr>
          <w:rFonts w:cs="Arial"/>
          <w:color w:val="1D2427"/>
        </w:rPr>
        <w:lastRenderedPageBreak/>
        <w:t xml:space="preserve">It was </w:t>
      </w:r>
      <w:r w:rsidRPr="00817BFC">
        <w:rPr>
          <w:rFonts w:cs="Arial"/>
          <w:color w:val="1D2427"/>
          <w:highlight w:val="yellow"/>
        </w:rPr>
        <w:t xml:space="preserve">Congress </w:t>
      </w:r>
      <w:r w:rsidRPr="00817BFC">
        <w:rPr>
          <w:rFonts w:cs="Arial"/>
          <w:color w:val="1D2427"/>
        </w:rPr>
        <w:t>that</w:t>
      </w:r>
      <w:r w:rsidRPr="00817BFC">
        <w:rPr>
          <w:rFonts w:cs="Arial"/>
          <w:color w:val="1D2427"/>
          <w:highlight w:val="yellow"/>
        </w:rPr>
        <w:t xml:space="preserve"> directed NASA to build</w:t>
      </w:r>
      <w:r w:rsidRPr="00B91147">
        <w:rPr>
          <w:rFonts w:cs="Arial"/>
          <w:color w:val="1D2427"/>
        </w:rPr>
        <w:t xml:space="preserve"> the </w:t>
      </w:r>
      <w:r w:rsidRPr="00817BFC">
        <w:rPr>
          <w:rFonts w:cs="Arial"/>
          <w:color w:val="1D2427"/>
          <w:highlight w:val="yellow"/>
        </w:rPr>
        <w:t>S</w:t>
      </w:r>
      <w:r w:rsidRPr="00B91147">
        <w:rPr>
          <w:rFonts w:cs="Arial"/>
          <w:color w:val="1D2427"/>
        </w:rPr>
        <w:t xml:space="preserve">pace </w:t>
      </w:r>
      <w:r w:rsidRPr="00817BFC">
        <w:rPr>
          <w:rFonts w:cs="Arial"/>
          <w:color w:val="1D2427"/>
          <w:highlight w:val="yellow"/>
        </w:rPr>
        <w:t>L</w:t>
      </w:r>
      <w:r w:rsidRPr="00B91147">
        <w:rPr>
          <w:rFonts w:cs="Arial"/>
          <w:color w:val="1D2427"/>
        </w:rPr>
        <w:t xml:space="preserve">aunch </w:t>
      </w:r>
      <w:r w:rsidRPr="00817BFC">
        <w:rPr>
          <w:rFonts w:cs="Arial"/>
          <w:color w:val="1D2427"/>
          <w:highlight w:val="yellow"/>
        </w:rPr>
        <w:t>S</w:t>
      </w:r>
      <w:r w:rsidRPr="00B91147">
        <w:rPr>
          <w:rFonts w:cs="Arial"/>
          <w:color w:val="1D2427"/>
        </w:rPr>
        <w:t xml:space="preserve">ystem in 2010 </w:t>
      </w:r>
      <w:r w:rsidRPr="00817BFC">
        <w:rPr>
          <w:rFonts w:cs="Arial"/>
          <w:color w:val="1D2427"/>
          <w:highlight w:val="yellow"/>
        </w:rPr>
        <w:t>over the objections of</w:t>
      </w:r>
      <w:r w:rsidRPr="00B91147">
        <w:rPr>
          <w:rFonts w:cs="Arial"/>
          <w:color w:val="1D2427"/>
        </w:rPr>
        <w:t xml:space="preserve"> an </w:t>
      </w:r>
      <w:r w:rsidRPr="00817BFC">
        <w:rPr>
          <w:rFonts w:cs="Arial"/>
          <w:color w:val="1D2427"/>
          <w:highlight w:val="yellow"/>
        </w:rPr>
        <w:t>Obama</w:t>
      </w:r>
      <w:r w:rsidRPr="00B91147">
        <w:rPr>
          <w:rFonts w:cs="Arial"/>
          <w:color w:val="1D2427"/>
        </w:rPr>
        <w:t xml:space="preserve"> White House. Since then, </w:t>
      </w:r>
      <w:r w:rsidRPr="00817BFC">
        <w:rPr>
          <w:rFonts w:cs="Arial"/>
          <w:color w:val="1D2427"/>
          <w:highlight w:val="yellow"/>
          <w:u w:val="single"/>
        </w:rPr>
        <w:t>Congress has typically given NASA more than it requested for the program</w:t>
      </w:r>
      <w:r w:rsidRPr="00B91147">
        <w:rPr>
          <w:rFonts w:cs="Arial"/>
          <w:color w:val="1D2427"/>
          <w:u w:val="single"/>
        </w:rPr>
        <w:t>.</w:t>
      </w:r>
      <w:r w:rsidRPr="00B91147">
        <w:rPr>
          <w:rFonts w:cs="Arial"/>
          <w:color w:val="1D2427"/>
        </w:rPr>
        <w:t xml:space="preserve"> In fiscal year 2016, for example, Congress topped up this line item by $650 million. </w:t>
      </w:r>
      <w:r w:rsidRPr="00817BFC">
        <w:rPr>
          <w:rFonts w:cs="Arial"/>
          <w:color w:val="1D2427"/>
          <w:highlight w:val="yellow"/>
        </w:rPr>
        <w:t>For</w:t>
      </w:r>
      <w:r w:rsidRPr="00B91147">
        <w:rPr>
          <w:rFonts w:cs="Arial"/>
          <w:color w:val="1D2427"/>
        </w:rPr>
        <w:t xml:space="preserve"> fiscal year </w:t>
      </w:r>
      <w:r w:rsidRPr="00817BFC">
        <w:rPr>
          <w:rFonts w:cs="Arial"/>
          <w:color w:val="1D2427"/>
          <w:highlight w:val="yellow"/>
        </w:rPr>
        <w:t>2017</w:t>
      </w:r>
      <w:r w:rsidRPr="00B91147">
        <w:rPr>
          <w:rFonts w:cs="Arial"/>
          <w:color w:val="1D2427"/>
        </w:rPr>
        <w:t xml:space="preserve">, the </w:t>
      </w:r>
      <w:r w:rsidRPr="00817BFC">
        <w:rPr>
          <w:rFonts w:cs="Arial"/>
          <w:color w:val="1D2427"/>
          <w:highlight w:val="yellow"/>
          <w:u w:val="single"/>
        </w:rPr>
        <w:t xml:space="preserve">Senate budget has increased funding by $840 million, </w:t>
      </w:r>
      <w:r w:rsidRPr="00817BFC">
        <w:rPr>
          <w:rFonts w:cs="Arial"/>
          <w:color w:val="1D2427"/>
          <w:u w:val="single"/>
        </w:rPr>
        <w:t>a staggering 60 percent bump above the president's request.</w:t>
      </w:r>
    </w:p>
    <w:p w:rsidR="00B10C2F" w:rsidRPr="00B91147" w:rsidRDefault="00B10C2F" w:rsidP="00B10C2F">
      <w:pPr>
        <w:widowControl w:val="0"/>
        <w:autoSpaceDE w:val="0"/>
        <w:autoSpaceDN w:val="0"/>
        <w:adjustRightInd w:val="0"/>
        <w:rPr>
          <w:rFonts w:cs="Arial"/>
          <w:color w:val="1D2427"/>
        </w:rPr>
      </w:pPr>
      <w:r w:rsidRPr="00B91147">
        <w:rPr>
          <w:rFonts w:cs="Arial"/>
          <w:color w:val="1D2427"/>
        </w:rPr>
        <w:t>"</w:t>
      </w:r>
      <w:r w:rsidRPr="00817BFC">
        <w:rPr>
          <w:rFonts w:cs="Arial"/>
          <w:color w:val="1D2427"/>
          <w:highlight w:val="yellow"/>
          <w:u w:val="single"/>
        </w:rPr>
        <w:t>The Committee has repeatedly</w:t>
      </w:r>
      <w:r w:rsidRPr="00B91147">
        <w:rPr>
          <w:rFonts w:cs="Arial"/>
          <w:color w:val="1D2427"/>
          <w:u w:val="single"/>
        </w:rPr>
        <w:t xml:space="preserve"> been </w:t>
      </w:r>
      <w:r w:rsidRPr="00817BFC">
        <w:rPr>
          <w:rFonts w:cs="Arial"/>
          <w:color w:val="1D2427"/>
          <w:highlight w:val="yellow"/>
          <w:u w:val="single"/>
        </w:rPr>
        <w:t>compelled to provide appropriate funding to keep the human exploration program</w:t>
      </w:r>
      <w:r w:rsidRPr="00B91147">
        <w:rPr>
          <w:rFonts w:cs="Arial"/>
          <w:color w:val="1D2427"/>
          <w:u w:val="single"/>
        </w:rPr>
        <w:t xml:space="preserve"> from incurring costly setbacks and to maintain development schedules,"</w:t>
      </w:r>
      <w:r w:rsidRPr="00B91147">
        <w:rPr>
          <w:rFonts w:cs="Arial"/>
          <w:color w:val="1D2427"/>
        </w:rPr>
        <w:t xml:space="preserve"> Senate appropriators noted in the bill.</w:t>
      </w:r>
    </w:p>
    <w:p w:rsidR="00B10C2F" w:rsidRDefault="00B10C2F" w:rsidP="00B10C2F">
      <w:pPr>
        <w:rPr>
          <w:color w:val="000000" w:themeColor="text1"/>
          <w:u w:val="single"/>
        </w:rPr>
      </w:pPr>
    </w:p>
    <w:p w:rsidR="00B10C2F" w:rsidRDefault="00B10C2F" w:rsidP="00B10C2F">
      <w:pPr>
        <w:pStyle w:val="Heading4"/>
      </w:pPr>
      <w:r>
        <w:t>NASA’s zero-budget accountability causes its budget cringe not because the lack of budget</w:t>
      </w:r>
    </w:p>
    <w:p w:rsidR="00B10C2F" w:rsidRPr="00883249" w:rsidRDefault="00B10C2F" w:rsidP="00B10C2F">
      <w:pPr>
        <w:widowControl w:val="0"/>
        <w:autoSpaceDE w:val="0"/>
        <w:autoSpaceDN w:val="0"/>
        <w:adjustRightInd w:val="0"/>
        <w:rPr>
          <w:rFonts w:cs="Helvetica"/>
          <w:bCs/>
        </w:rPr>
      </w:pPr>
      <w:r w:rsidRPr="00C03FF0">
        <w:rPr>
          <w:rFonts w:cs="PT Sans"/>
          <w:color w:val="000000" w:themeColor="text1"/>
        </w:rPr>
        <w:t xml:space="preserve">Ian </w:t>
      </w:r>
      <w:r w:rsidRPr="00C03FF0">
        <w:rPr>
          <w:rFonts w:cs="PT Sans"/>
          <w:b/>
          <w:color w:val="000000" w:themeColor="text1"/>
        </w:rPr>
        <w:t xml:space="preserve">O’Neill 16, </w:t>
      </w:r>
      <w:r w:rsidRPr="00883249">
        <w:rPr>
          <w:rFonts w:cs="Helvetica"/>
          <w:bCs/>
        </w:rPr>
        <w:t>DNews Senior Producer for Space, Seeker.com</w:t>
      </w:r>
      <w:r>
        <w:rPr>
          <w:rFonts w:cs="Helvetica"/>
          <w:bCs/>
        </w:rPr>
        <w:t>, 4/26/16, “</w:t>
      </w:r>
      <w:r w:rsidRPr="00883249">
        <w:rPr>
          <w:rFonts w:cs="Helvetica"/>
          <w:bCs/>
        </w:rPr>
        <w:t>WHAT ABOUT THE SPACE EXPLORATION CRISIS? NASA BUDGET COULD BE CUT TO SAVE MONEY</w:t>
      </w:r>
      <w:r>
        <w:rPr>
          <w:rFonts w:cs="Helvetica"/>
          <w:bCs/>
        </w:rPr>
        <w:t xml:space="preserve">,” </w:t>
      </w:r>
      <w:r w:rsidRPr="00883249">
        <w:rPr>
          <w:rFonts w:cs="Helvetica"/>
          <w:bCs/>
        </w:rPr>
        <w:t>http://www.universetoday.com/22271/what-about-the-space-exploration-crisis-nasa-budget-could-be-cut-to-save-money/</w:t>
      </w:r>
    </w:p>
    <w:p w:rsidR="00B10C2F" w:rsidRDefault="00B10C2F" w:rsidP="00B10C2F">
      <w:pPr>
        <w:widowControl w:val="0"/>
        <w:autoSpaceDE w:val="0"/>
        <w:autoSpaceDN w:val="0"/>
        <w:adjustRightInd w:val="0"/>
        <w:rPr>
          <w:rFonts w:cs="PT Sans"/>
          <w:color w:val="262626"/>
        </w:rPr>
      </w:pPr>
    </w:p>
    <w:p w:rsidR="00B10C2F" w:rsidRDefault="00B10C2F" w:rsidP="00B10C2F">
      <w:pPr>
        <w:widowControl w:val="0"/>
        <w:autoSpaceDE w:val="0"/>
        <w:autoSpaceDN w:val="0"/>
        <w:adjustRightInd w:val="0"/>
        <w:rPr>
          <w:rFonts w:cs="PT Sans"/>
          <w:color w:val="262626"/>
          <w:u w:val="single"/>
        </w:rPr>
      </w:pPr>
      <w:r w:rsidRPr="00301255">
        <w:rPr>
          <w:rFonts w:cs="PT Sans"/>
          <w:color w:val="262626"/>
        </w:rPr>
        <w:t xml:space="preserve">This could be the symptom of </w:t>
      </w:r>
      <w:r w:rsidRPr="00301255">
        <w:rPr>
          <w:rFonts w:cs="PT Sans"/>
          <w:color w:val="000000" w:themeColor="text1"/>
        </w:rPr>
        <w:t xml:space="preserve">recent accusations by Alan Stern, ex-NASA Associate Administrator for Science, </w:t>
      </w:r>
      <w:r w:rsidRPr="00A75012">
        <w:rPr>
          <w:rFonts w:cs="PT Sans"/>
          <w:color w:val="000000" w:themeColor="text1"/>
          <w:u w:val="single"/>
        </w:rPr>
        <w:t xml:space="preserve">that </w:t>
      </w:r>
      <w:r w:rsidRPr="00883249">
        <w:rPr>
          <w:rFonts w:cs="PT Sans"/>
          <w:color w:val="000000" w:themeColor="text1"/>
          <w:highlight w:val="yellow"/>
          <w:u w:val="single"/>
        </w:rPr>
        <w:t>there</w:t>
      </w:r>
      <w:r w:rsidRPr="00A75012">
        <w:rPr>
          <w:rFonts w:cs="PT Sans"/>
          <w:color w:val="000000" w:themeColor="text1"/>
          <w:u w:val="single"/>
        </w:rPr>
        <w:t xml:space="preserve"> was a “cancer” in the administration’s management structure.</w:t>
      </w:r>
      <w:r w:rsidRPr="00301255">
        <w:rPr>
          <w:rFonts w:cs="PT Sans"/>
          <w:color w:val="000000" w:themeColor="text1"/>
        </w:rPr>
        <w:t xml:space="preserve"> According to Stern, the result of this “cancer</w:t>
      </w:r>
      <w:r w:rsidRPr="00883249">
        <w:rPr>
          <w:rFonts w:cs="PT Sans"/>
          <w:color w:val="000000" w:themeColor="text1"/>
          <w:highlight w:val="yellow"/>
        </w:rPr>
        <w:t xml:space="preserve">” is </w:t>
      </w:r>
      <w:r w:rsidRPr="00883249">
        <w:rPr>
          <w:rFonts w:cs="PT Sans"/>
          <w:color w:val="000000" w:themeColor="text1"/>
          <w:highlight w:val="yellow"/>
          <w:u w:val="single"/>
        </w:rPr>
        <w:t>zero-accountability for project budget overspending and wasteful practices.</w:t>
      </w:r>
      <w:r w:rsidRPr="00301255">
        <w:rPr>
          <w:rFonts w:cs="PT Sans"/>
          <w:color w:val="000000" w:themeColor="text1"/>
        </w:rPr>
        <w:t xml:space="preserve"> His words came </w:t>
      </w:r>
      <w:r w:rsidRPr="00883249">
        <w:rPr>
          <w:rFonts w:cs="PT Sans"/>
          <w:color w:val="000000" w:themeColor="text1"/>
          <w:highlight w:val="yellow"/>
        </w:rPr>
        <w:t xml:space="preserve">when </w:t>
      </w:r>
      <w:r w:rsidRPr="00883249">
        <w:rPr>
          <w:rFonts w:cs="PT Sans"/>
          <w:color w:val="000000" w:themeColor="text1"/>
          <w:highlight w:val="yellow"/>
          <w:u w:val="single"/>
        </w:rPr>
        <w:t xml:space="preserve">NASA announced it would be removing a sample storage box from </w:t>
      </w:r>
      <w:r w:rsidRPr="00883249">
        <w:rPr>
          <w:rFonts w:cs="PT Sans"/>
          <w:color w:val="262626"/>
          <w:highlight w:val="yellow"/>
          <w:u w:val="single"/>
        </w:rPr>
        <w:t>the Mars Science Laboratory after it had been developed and constructed (</w:t>
      </w:r>
      <w:r w:rsidRPr="00883249">
        <w:rPr>
          <w:rFonts w:cs="PT Sans"/>
          <w:color w:val="262626"/>
          <w:u w:val="single"/>
        </w:rPr>
        <w:t>thereby</w:t>
      </w:r>
      <w:r w:rsidRPr="00883249">
        <w:rPr>
          <w:rFonts w:cs="PT Sans"/>
          <w:color w:val="262626"/>
          <w:highlight w:val="yellow"/>
          <w:u w:val="single"/>
        </w:rPr>
        <w:t xml:space="preserve"> throwing away $2 million</w:t>
      </w:r>
      <w:r w:rsidRPr="00301255">
        <w:rPr>
          <w:rFonts w:cs="PT Sans"/>
          <w:color w:val="262626"/>
        </w:rPr>
        <w:t>), then followed by an announcement about a two year postponement of the mission. Needless to say, Stern is highly critical of the mission, prompting him to say that the “</w:t>
      </w:r>
      <w:r w:rsidRPr="00883249">
        <w:rPr>
          <w:rFonts w:cs="PT Sans"/>
          <w:i/>
          <w:iCs/>
          <w:color w:val="262626"/>
          <w:highlight w:val="yellow"/>
          <w:u w:val="single"/>
        </w:rPr>
        <w:t>Mars Program is slowly committing suicide before our very eyes</w:t>
      </w:r>
      <w:r w:rsidRPr="00883249">
        <w:rPr>
          <w:rFonts w:cs="PT Sans"/>
          <w:color w:val="262626"/>
          <w:highlight w:val="yellow"/>
          <w:u w:val="single"/>
        </w:rPr>
        <w:t>.”</w:t>
      </w:r>
    </w:p>
    <w:p w:rsidR="00B10C2F" w:rsidRDefault="00B10C2F" w:rsidP="00B10C2F">
      <w:pPr>
        <w:widowControl w:val="0"/>
        <w:autoSpaceDE w:val="0"/>
        <w:autoSpaceDN w:val="0"/>
        <w:adjustRightInd w:val="0"/>
        <w:rPr>
          <w:rFonts w:cs="PT Sans"/>
          <w:color w:val="262626"/>
          <w:u w:val="single"/>
        </w:rPr>
      </w:pPr>
    </w:p>
    <w:p w:rsidR="00B10C2F" w:rsidRDefault="00B10C2F" w:rsidP="00B10C2F">
      <w:pPr>
        <w:pStyle w:val="Heading4"/>
      </w:pPr>
      <w:r>
        <w:t>Senate Cut other NASA programs to fund SLS and Orion</w:t>
      </w:r>
    </w:p>
    <w:p w:rsidR="00B10C2F" w:rsidRPr="00D05A28" w:rsidRDefault="00B10C2F" w:rsidP="00B10C2F">
      <w:r>
        <w:t xml:space="preserve">Jeff </w:t>
      </w:r>
      <w:r w:rsidRPr="00D05A28">
        <w:rPr>
          <w:b/>
          <w:sz w:val="28"/>
          <w:szCs w:val="28"/>
        </w:rPr>
        <w:t>Fourst 16</w:t>
      </w:r>
      <w:r>
        <w:t>, senior staff writer for SpaceNews, 4/22/16, “</w:t>
      </w:r>
      <w:r w:rsidRPr="00D05A28">
        <w:t>Senate bill cuts other NASA programs to fund</w:t>
      </w:r>
      <w:r>
        <w:t xml:space="preserve"> SLS and Orion,”</w:t>
      </w:r>
      <w:r w:rsidRPr="00D05A28">
        <w:t xml:space="preserve"> http://spacenews.com/senate-bill-cuts-other-nasa-programs-to-fund-sls-and-orion/#sthash.saL3nzpm.dpuf</w:t>
      </w:r>
    </w:p>
    <w:p w:rsidR="00B10C2F" w:rsidRPr="00C24DF4" w:rsidRDefault="00B10C2F" w:rsidP="00B10C2F">
      <w:pPr>
        <w:rPr>
          <w:color w:val="000000" w:themeColor="text1"/>
          <w:sz w:val="8"/>
          <w:szCs w:val="8"/>
        </w:rPr>
      </w:pPr>
      <w:r w:rsidRPr="002F11E7">
        <w:rPr>
          <w:color w:val="000000" w:themeColor="text1"/>
        </w:rPr>
        <w:t xml:space="preserve">The bill provides $19.306 billion for NASA, an increase of more than $280 million from the administration’s request for fiscal year 2017 released in February. </w:t>
      </w:r>
      <w:r w:rsidRPr="00EB1966">
        <w:rPr>
          <w:color w:val="000000" w:themeColor="text1"/>
          <w:u w:val="single"/>
        </w:rPr>
        <w:t xml:space="preserve">However, </w:t>
      </w:r>
      <w:r w:rsidRPr="00C24DF4">
        <w:rPr>
          <w:color w:val="000000" w:themeColor="text1"/>
          <w:highlight w:val="yellow"/>
          <w:u w:val="single"/>
        </w:rPr>
        <w:t>NASA’s exploration account</w:t>
      </w:r>
      <w:r w:rsidRPr="00EB1966">
        <w:rPr>
          <w:color w:val="000000" w:themeColor="text1"/>
          <w:u w:val="single"/>
        </w:rPr>
        <w:t xml:space="preserve">, which </w:t>
      </w:r>
      <w:r w:rsidRPr="00C24DF4">
        <w:rPr>
          <w:color w:val="000000" w:themeColor="text1"/>
          <w:u w:val="single"/>
        </w:rPr>
        <w:t>includes SLS and Orion</w:t>
      </w:r>
      <w:r w:rsidRPr="00EB1966">
        <w:rPr>
          <w:color w:val="000000" w:themeColor="text1"/>
          <w:u w:val="single"/>
        </w:rPr>
        <w:t xml:space="preserve">, </w:t>
      </w:r>
      <w:r w:rsidRPr="00C24DF4">
        <w:rPr>
          <w:color w:val="000000" w:themeColor="text1"/>
          <w:highlight w:val="yellow"/>
          <w:u w:val="single"/>
        </w:rPr>
        <w:t>is increased by</w:t>
      </w:r>
      <w:r w:rsidRPr="00EB1966">
        <w:rPr>
          <w:color w:val="000000" w:themeColor="text1"/>
          <w:u w:val="single"/>
        </w:rPr>
        <w:t xml:space="preserve"> nearly </w:t>
      </w:r>
      <w:r w:rsidRPr="00C24DF4">
        <w:rPr>
          <w:color w:val="000000" w:themeColor="text1"/>
          <w:highlight w:val="yellow"/>
          <w:u w:val="single"/>
        </w:rPr>
        <w:t>$1 billion from the request</w:t>
      </w:r>
      <w:r w:rsidRPr="00EB1966">
        <w:rPr>
          <w:color w:val="000000" w:themeColor="text1"/>
          <w:u w:val="single"/>
        </w:rPr>
        <w:t>.</w:t>
      </w:r>
      <w:r w:rsidRPr="00C24DF4">
        <w:rPr>
          <w:color w:val="000000" w:themeColor="text1"/>
          <w:sz w:val="12"/>
          <w:u w:val="single"/>
        </w:rPr>
        <w:t xml:space="preserve">∂ </w:t>
      </w:r>
      <w:r w:rsidRPr="002F11E7">
        <w:rPr>
          <w:color w:val="000000" w:themeColor="text1"/>
        </w:rPr>
        <w:t>That increase includes about $840 million for the SLS, to $2.15 billion, and $180 million for Orion, to $1.3 billion</w:t>
      </w:r>
      <w:r w:rsidRPr="00C24DF4">
        <w:rPr>
          <w:color w:val="000000" w:themeColor="text1"/>
          <w:u w:val="single"/>
        </w:rPr>
        <w:t xml:space="preserve">. Exploration ground systems to support </w:t>
      </w:r>
      <w:r w:rsidRPr="00C24DF4">
        <w:rPr>
          <w:color w:val="000000" w:themeColor="text1"/>
          <w:highlight w:val="yellow"/>
          <w:u w:val="single"/>
        </w:rPr>
        <w:t xml:space="preserve">SLS and Orion </w:t>
      </w:r>
      <w:r w:rsidRPr="00C24DF4">
        <w:rPr>
          <w:color w:val="000000" w:themeColor="text1"/>
          <w:u w:val="single"/>
        </w:rPr>
        <w:t>also</w:t>
      </w:r>
      <w:r w:rsidRPr="00C24DF4">
        <w:rPr>
          <w:color w:val="000000" w:themeColor="text1"/>
          <w:highlight w:val="yellow"/>
          <w:u w:val="single"/>
        </w:rPr>
        <w:t xml:space="preserve"> see a $55 million increase,</w:t>
      </w:r>
      <w:r w:rsidRPr="002F11E7">
        <w:rPr>
          <w:color w:val="000000" w:themeColor="text1"/>
        </w:rPr>
        <w:t xml:space="preserve"> </w:t>
      </w:r>
      <w:r w:rsidRPr="00C24DF4">
        <w:rPr>
          <w:color w:val="000000" w:themeColor="text1"/>
          <w:sz w:val="8"/>
          <w:szCs w:val="8"/>
        </w:rPr>
        <w:t>although research and development activities are cut by more than $80 million.∂ The report accompanying the spending bill reiterated previous criticism by committee members of NASA’s budget requests for SLS and Orion. “The Committee continues to be disappointed that funding requested by NASA for SLS and Orion once again bears little relation to necessary funding levels or to amounts provided in previous years,” the report stated.</w:t>
      </w:r>
      <w:r w:rsidRPr="00C24DF4">
        <w:rPr>
          <w:color w:val="000000" w:themeColor="text1"/>
          <w:sz w:val="12"/>
        </w:rPr>
        <w:t xml:space="preserve">∂ </w:t>
      </w:r>
      <w:r w:rsidRPr="00C24DF4">
        <w:rPr>
          <w:color w:val="000000" w:themeColor="text1"/>
          <w:highlight w:val="yellow"/>
          <w:u w:val="single"/>
        </w:rPr>
        <w:t>The increase in exploration funding means that most other major NASA accounts suffered cuts</w:t>
      </w:r>
      <w:r w:rsidRPr="00C24DF4">
        <w:rPr>
          <w:color w:val="000000" w:themeColor="text1"/>
          <w:u w:val="single"/>
        </w:rPr>
        <w:t xml:space="preserve"> from the administration’s request in the bill. Science,</w:t>
      </w:r>
      <w:r w:rsidRPr="002F11E7">
        <w:rPr>
          <w:color w:val="000000" w:themeColor="text1"/>
        </w:rPr>
        <w:t xml:space="preserve"> </w:t>
      </w:r>
      <w:r w:rsidRPr="00C24DF4">
        <w:rPr>
          <w:color w:val="000000" w:themeColor="text1"/>
          <w:highlight w:val="yellow"/>
          <w:u w:val="single"/>
        </w:rPr>
        <w:t>aeronautics, space technology and space operations were cut by a combined $660 million from the request</w:t>
      </w:r>
      <w:r w:rsidRPr="002F11E7">
        <w:rPr>
          <w:color w:val="000000" w:themeColor="text1"/>
        </w:rPr>
        <w:t>. The aeronautics account suffered the largest cut on a percentage basis, seeing its request for $790 million cut by nearly 25 percent.</w:t>
      </w:r>
      <w:r w:rsidRPr="00C24DF4">
        <w:rPr>
          <w:color w:val="000000" w:themeColor="text1"/>
          <w:sz w:val="12"/>
        </w:rPr>
        <w:t xml:space="preserve">∂ </w:t>
      </w:r>
      <w:r w:rsidRPr="00C24DF4">
        <w:rPr>
          <w:color w:val="000000" w:themeColor="text1"/>
          <w:highlight w:val="yellow"/>
          <w:u w:val="single"/>
        </w:rPr>
        <w:t xml:space="preserve">Within the $5.4 billion provided to science, </w:t>
      </w:r>
      <w:r w:rsidRPr="00C24DF4">
        <w:rPr>
          <w:color w:val="000000" w:themeColor="text1"/>
          <w:u w:val="single"/>
        </w:rPr>
        <w:t xml:space="preserve">$200 million less than the request, </w:t>
      </w:r>
      <w:r w:rsidRPr="00C24DF4">
        <w:rPr>
          <w:color w:val="000000" w:themeColor="text1"/>
          <w:highlight w:val="yellow"/>
          <w:u w:val="single"/>
        </w:rPr>
        <w:t xml:space="preserve">planetary science suffered the largest cut, of more than $160 million. </w:t>
      </w:r>
      <w:r w:rsidRPr="00C24DF4">
        <w:rPr>
          <w:color w:val="000000" w:themeColor="text1"/>
          <w:sz w:val="8"/>
          <w:szCs w:val="8"/>
        </w:rPr>
        <w:t>The bill and report did not specify a funding level for a mission to Europa, although it did state it “remains supportive” of such a mission. The bulk of the support for a Europa mission, and the enhanced funding it has received in recent years, has come from the House.</w:t>
      </w:r>
    </w:p>
    <w:p w:rsidR="00B10C2F" w:rsidRPr="00B10C2F" w:rsidRDefault="00B10C2F" w:rsidP="00B10C2F"/>
    <w:p w:rsidR="00B10C2F" w:rsidRDefault="00B10C2F" w:rsidP="00B10C2F">
      <w:pPr>
        <w:pStyle w:val="Heading2"/>
      </w:pPr>
      <w:r>
        <w:t>China Not Key</w:t>
      </w:r>
    </w:p>
    <w:p w:rsidR="00B10C2F" w:rsidRDefault="00B10C2F" w:rsidP="00B10C2F">
      <w:pPr>
        <w:pStyle w:val="Heading3"/>
      </w:pPr>
      <w:r>
        <w:t xml:space="preserve">China Not Key---Exploration </w:t>
      </w:r>
    </w:p>
    <w:p w:rsidR="00B10C2F" w:rsidRDefault="00B10C2F" w:rsidP="00B10C2F">
      <w:pPr>
        <w:pStyle w:val="Heading4"/>
      </w:pPr>
      <w:r>
        <w:t xml:space="preserve">US doesn’t need the plan—We beat China at moon already </w:t>
      </w:r>
    </w:p>
    <w:p w:rsidR="00B10C2F" w:rsidRPr="00C52FBE" w:rsidRDefault="00B10C2F" w:rsidP="00B10C2F">
      <w:r>
        <w:t xml:space="preserve">Rick </w:t>
      </w:r>
      <w:r w:rsidRPr="00C52FBE">
        <w:rPr>
          <w:b/>
          <w:sz w:val="28"/>
          <w:szCs w:val="28"/>
        </w:rPr>
        <w:t>Boozer 11</w:t>
      </w:r>
      <w:r>
        <w:t>,</w:t>
      </w:r>
      <w:r w:rsidRPr="00C52FBE">
        <w:t xml:space="preserve"> member of Foothills Astronomical Society,</w:t>
      </w:r>
      <w:r>
        <w:t xml:space="preserve"> pursuing a PhD in astrophysics, </w:t>
      </w:r>
      <w:r w:rsidRPr="00C52FBE">
        <w:t>5/19/2011, "United States Will Beat China in Newest Space Race,"</w:t>
      </w:r>
      <w:r>
        <w:t xml:space="preserve"> </w:t>
      </w:r>
      <w:r w:rsidRPr="00C52FBE">
        <w:t>http://web.archive.org/web/20111219142813/http://www.marssociety.org/home/press/news/unitedstateswillbeatchinainnewestspacerace</w:t>
      </w:r>
    </w:p>
    <w:p w:rsidR="00B10C2F" w:rsidRDefault="00B10C2F" w:rsidP="00B10C2F">
      <w:pPr>
        <w:rPr>
          <w:b/>
        </w:rPr>
      </w:pPr>
      <w:r w:rsidRPr="00C52FBE">
        <w:rPr>
          <w:b/>
        </w:rPr>
        <w:t xml:space="preserve">COMMENTARY </w:t>
      </w:r>
      <w:r w:rsidRPr="00324FD0">
        <w:rPr>
          <w:b/>
          <w:u w:val="single"/>
        </w:rPr>
        <w:t xml:space="preserve">| </w:t>
      </w:r>
      <w:r w:rsidRPr="00324FD0">
        <w:rPr>
          <w:highlight w:val="yellow"/>
          <w:u w:val="single"/>
        </w:rPr>
        <w:t>America is laying the groundwork for its greatest space endeavor since sending astronauts to the Moon</w:t>
      </w:r>
      <w:r w:rsidRPr="008078AC">
        <w:rPr>
          <w:u w:val="single"/>
        </w:rPr>
        <w:t>.</w:t>
      </w:r>
      <w:r w:rsidRPr="00C52FBE">
        <w:t xml:space="preserve"> But that's not the story you will hear from a few senators and congressional representatives who are more concerned with bringing home pork than significantly advancing U.S. spaceflight prowess. Exaggerating China's future spaceflight plans is one of their favorite strategies.</w:t>
      </w:r>
      <w:r w:rsidRPr="00324FD0">
        <w:rPr>
          <w:sz w:val="12"/>
        </w:rPr>
        <w:t xml:space="preserve">∂ </w:t>
      </w:r>
      <w:r w:rsidRPr="008078AC">
        <w:rPr>
          <w:u w:val="single"/>
        </w:rPr>
        <w:t xml:space="preserve">In fact </w:t>
      </w:r>
      <w:r w:rsidRPr="00324FD0">
        <w:rPr>
          <w:highlight w:val="yellow"/>
          <w:u w:val="single"/>
        </w:rPr>
        <w:t>Chinese space ambitions are modest. Their yet-to-</w:t>
      </w:r>
      <w:r w:rsidRPr="00324FD0">
        <w:rPr>
          <w:highlight w:val="yellow"/>
          <w:u w:val="single"/>
        </w:rPr>
        <w:lastRenderedPageBreak/>
        <w:t>be-started space station won't be complete until 2020 at the earliest</w:t>
      </w:r>
      <w:r w:rsidRPr="00C52FBE">
        <w:t xml:space="preserve">. </w:t>
      </w:r>
      <w:r w:rsidRPr="00324FD0">
        <w:rPr>
          <w:sz w:val="8"/>
          <w:szCs w:val="8"/>
        </w:rPr>
        <w:t xml:space="preserve">It will weigh only 60 tons compared to the International Space Station's 400 tons and less than half the defunct Russian MIR station's 130 tons.∂ China's state news announced they are </w:t>
      </w:r>
      <w:r w:rsidRPr="00324FD0">
        <w:rPr>
          <w:i/>
          <w:iCs/>
          <w:sz w:val="8"/>
          <w:szCs w:val="8"/>
        </w:rPr>
        <w:t>tentatively</w:t>
      </w:r>
      <w:r w:rsidRPr="00324FD0">
        <w:rPr>
          <w:sz w:val="8"/>
          <w:szCs w:val="8"/>
        </w:rPr>
        <w:t xml:space="preserve"> considering a gigantic super rocket. It prompted Rep. Frank Wolf of Virginia to say, "The announcement made clear that if the United States does not get serious about its own Exploration Program, the next flag planted on the moon may be a Chinese flag." Even before the announcement, Rep. Bill Posey of Florida made similar dire predictions about future Chinese space accomplishments.∂</w:t>
      </w:r>
      <w:r w:rsidRPr="00324FD0">
        <w:rPr>
          <w:sz w:val="12"/>
        </w:rPr>
        <w:t xml:space="preserve"> </w:t>
      </w:r>
      <w:r w:rsidRPr="00C52FBE">
        <w:t>However</w:t>
      </w:r>
      <w:r w:rsidRPr="00324FD0">
        <w:rPr>
          <w:highlight w:val="yellow"/>
        </w:rPr>
        <w:t xml:space="preserve">, </w:t>
      </w:r>
      <w:r w:rsidRPr="00324FD0">
        <w:rPr>
          <w:highlight w:val="yellow"/>
          <w:u w:val="single"/>
        </w:rPr>
        <w:t xml:space="preserve">careful reading of the Chinese article reveals it is a preliminary </w:t>
      </w:r>
      <w:r w:rsidRPr="00324FD0">
        <w:rPr>
          <w:i/>
          <w:iCs/>
          <w:highlight w:val="yellow"/>
          <w:u w:val="single"/>
        </w:rPr>
        <w:t>feasibility study</w:t>
      </w:r>
      <w:r w:rsidRPr="00324FD0">
        <w:rPr>
          <w:highlight w:val="yellow"/>
          <w:u w:val="single"/>
        </w:rPr>
        <w:t>, NOT any actual plan to build the rocket</w:t>
      </w:r>
      <w:r w:rsidRPr="00324FD0">
        <w:rPr>
          <w:u w:val="single"/>
        </w:rPr>
        <w:t>.</w:t>
      </w:r>
      <w:r w:rsidRPr="00C52FBE">
        <w:t xml:space="preserve"> Furthermore, given that the rocket would carry a 130-ton payload, which is exactly the same payload weight as the super rocket demanded by certain U.S. Senators, the </w:t>
      </w:r>
      <w:r w:rsidRPr="00324FD0">
        <w:rPr>
          <w:highlight w:val="yellow"/>
          <w:u w:val="single"/>
        </w:rPr>
        <w:t xml:space="preserve">Chinese study is </w:t>
      </w:r>
      <w:r w:rsidRPr="00324FD0">
        <w:rPr>
          <w:u w:val="single"/>
        </w:rPr>
        <w:t>probably</w:t>
      </w:r>
      <w:r w:rsidRPr="00324FD0">
        <w:rPr>
          <w:highlight w:val="yellow"/>
          <w:u w:val="single"/>
        </w:rPr>
        <w:t xml:space="preserve"> just a knee-jerk response to the Senators' efforts.</w:t>
      </w:r>
    </w:p>
    <w:p w:rsidR="00B10C2F" w:rsidRDefault="00B10C2F" w:rsidP="00B10C2F">
      <w:pPr>
        <w:rPr>
          <w:u w:val="thick"/>
        </w:rPr>
      </w:pPr>
    </w:p>
    <w:p w:rsidR="00B10C2F" w:rsidRDefault="00B10C2F" w:rsidP="00B10C2F">
      <w:pPr>
        <w:pStyle w:val="Heading4"/>
      </w:pPr>
      <w:r>
        <w:t xml:space="preserve">Cooperation fails—US fear technology and military insecurity </w:t>
      </w:r>
    </w:p>
    <w:p w:rsidR="00B10C2F" w:rsidRPr="006E44DD" w:rsidRDefault="00B10C2F" w:rsidP="00B10C2F">
      <w:r>
        <w:t xml:space="preserve">Michael </w:t>
      </w:r>
      <w:r w:rsidRPr="006E44DD">
        <w:rPr>
          <w:b/>
          <w:sz w:val="28"/>
          <w:szCs w:val="28"/>
        </w:rPr>
        <w:t>Marina 11,</w:t>
      </w:r>
      <w:r>
        <w:rPr>
          <w:b/>
        </w:rPr>
        <w:t xml:space="preserve"> </w:t>
      </w:r>
      <w:r>
        <w:t>editor at Reuter, 4/19/11, “</w:t>
      </w:r>
      <w:r w:rsidRPr="006E44DD">
        <w:t>China astronaut calls for U.S. cooperation</w:t>
      </w:r>
      <w:r>
        <w:t xml:space="preserve">,” </w:t>
      </w:r>
      <w:r w:rsidRPr="006E44DD">
        <w:t>http://www.reuters.com/article/us-china-space-idUSTRE73S4BS20110429</w:t>
      </w:r>
    </w:p>
    <w:p w:rsidR="00B10C2F" w:rsidRPr="00324FD0" w:rsidRDefault="00B10C2F" w:rsidP="00B10C2F">
      <w:pPr>
        <w:rPr>
          <w:u w:val="single"/>
        </w:rPr>
      </w:pPr>
      <w:r w:rsidRPr="00324FD0">
        <w:rPr>
          <w:u w:val="single"/>
        </w:rPr>
        <w:t xml:space="preserve">Efforts at </w:t>
      </w:r>
      <w:r w:rsidRPr="00324FD0">
        <w:rPr>
          <w:highlight w:val="yellow"/>
          <w:u w:val="single"/>
        </w:rPr>
        <w:t>U.S.-China cooperation in space have failed in the past decade, stymied by economic, diplomatic and security tensions</w:t>
      </w:r>
      <w:r w:rsidRPr="00324FD0">
        <w:t xml:space="preserve">, despite a 2009 attempt by President Barack Obama and his Chinese counterpart, Hu Jintao, to launch collaboration. Obama and Hu, in a statement in November 2009, called for "the initiation of a joint dialogue on human spaceflight and space exploration, based on the principles of transparency, reciprocity and mutual benefit." </w:t>
      </w:r>
      <w:r w:rsidRPr="00324FD0">
        <w:rPr>
          <w:highlight w:val="yellow"/>
          <w:u w:val="single"/>
        </w:rPr>
        <w:t>U.S. fears over national defense and inadvertent technology transfer have proven to be major roadblocks</w:t>
      </w:r>
      <w:r w:rsidRPr="00324FD0">
        <w:rPr>
          <w:highlight w:val="yellow"/>
        </w:rPr>
        <w:t>,</w:t>
      </w:r>
      <w:r w:rsidRPr="00324FD0">
        <w:t xml:space="preserve"> </w:t>
      </w:r>
      <w:r w:rsidRPr="00324FD0">
        <w:rPr>
          <w:u w:val="single"/>
        </w:rPr>
        <w:t>particularly after Beijing carried out an anti-satellite test in January 2007,</w:t>
      </w:r>
      <w:r w:rsidRPr="00324FD0">
        <w:t xml:space="preserve"> using a ground-based missile to destroy one of its inactive weather satellites. Yang, considered a hero of China's ambitious space program and the first from his country to enter space, made the statement during a carefully controlled media visit to China's astronaut training facility in the western suburbs of Beijing. There, journalists were ushered through an echoing hall housing three new space flight training simulators, none in use by China's 24 astronauts. But </w:t>
      </w:r>
      <w:r w:rsidRPr="00324FD0">
        <w:rPr>
          <w:highlight w:val="yellow"/>
          <w:u w:val="single"/>
        </w:rPr>
        <w:t>China is pushing forward without</w:t>
      </w:r>
      <w:r w:rsidRPr="00324FD0">
        <w:rPr>
          <w:u w:val="single"/>
        </w:rPr>
        <w:t xml:space="preserve"> the </w:t>
      </w:r>
      <w:r w:rsidRPr="00324FD0">
        <w:rPr>
          <w:highlight w:val="yellow"/>
          <w:u w:val="single"/>
        </w:rPr>
        <w:t>U</w:t>
      </w:r>
      <w:r w:rsidRPr="00324FD0">
        <w:rPr>
          <w:u w:val="single"/>
        </w:rPr>
        <w:t xml:space="preserve">nited </w:t>
      </w:r>
      <w:r w:rsidRPr="00324FD0">
        <w:rPr>
          <w:highlight w:val="yellow"/>
          <w:u w:val="single"/>
        </w:rPr>
        <w:t>S</w:t>
      </w:r>
      <w:r w:rsidRPr="00324FD0">
        <w:rPr>
          <w:u w:val="single"/>
        </w:rPr>
        <w:t xml:space="preserve">tates, </w:t>
      </w:r>
      <w:r w:rsidRPr="00324FD0">
        <w:rPr>
          <w:highlight w:val="yellow"/>
          <w:u w:val="single"/>
        </w:rPr>
        <w:t>its funding in the face of NASA scale-backs and its cooperative efforts with Russia and other countries possibly constituting the next best hope for the future of space exploration.</w:t>
      </w:r>
    </w:p>
    <w:p w:rsidR="00B10C2F" w:rsidRDefault="00B10C2F" w:rsidP="00B10C2F">
      <w:pPr>
        <w:pStyle w:val="Heading4"/>
      </w:pPr>
      <w:r>
        <w:t>No space cooperation—technology tension and China’s lack of interest</w:t>
      </w:r>
    </w:p>
    <w:p w:rsidR="00B10C2F" w:rsidRDefault="00B10C2F" w:rsidP="00B10C2F">
      <w:r>
        <w:t xml:space="preserve">Jim </w:t>
      </w:r>
      <w:r w:rsidRPr="00731431">
        <w:rPr>
          <w:b/>
          <w:sz w:val="28"/>
          <w:szCs w:val="28"/>
        </w:rPr>
        <w:t>Wolf 11,</w:t>
      </w:r>
      <w:r w:rsidRPr="00731431">
        <w:rPr>
          <w:sz w:val="28"/>
          <w:szCs w:val="28"/>
        </w:rPr>
        <w:t xml:space="preserve"> </w:t>
      </w:r>
      <w:r w:rsidRPr="00731431">
        <w:t xml:space="preserve">writer for MSNBC news, </w:t>
      </w:r>
      <w:r>
        <w:t xml:space="preserve">1/3/11 </w:t>
      </w:r>
      <w:r w:rsidRPr="00731431">
        <w:t>“Space: A frontier too far for U.S.-China cooperation</w:t>
      </w:r>
      <w:r>
        <w:t xml:space="preserve">,” </w:t>
      </w:r>
      <w:r w:rsidRPr="006E44DD">
        <w:t>https://www.coursehero.com/file/p3v9ds9/there-are-fears-that-states-might-someday-attack-US-satellites-to-cripple-its/</w:t>
      </w:r>
    </w:p>
    <w:p w:rsidR="00B10C2F" w:rsidRPr="00731431" w:rsidRDefault="00B10C2F" w:rsidP="00B10C2F">
      <w:pPr>
        <w:rPr>
          <w:u w:val="single"/>
        </w:rPr>
      </w:pPr>
      <w:r w:rsidRPr="006E44DD">
        <w:t xml:space="preserve">WASHINGTON — </w:t>
      </w:r>
      <w:r w:rsidRPr="00731431">
        <w:rPr>
          <w:highlight w:val="yellow"/>
          <w:u w:val="single"/>
        </w:rPr>
        <w:t>The prospects for cooperation between</w:t>
      </w:r>
      <w:r w:rsidRPr="006E44DD">
        <w:rPr>
          <w:u w:val="single"/>
        </w:rPr>
        <w:t xml:space="preserve"> the </w:t>
      </w:r>
      <w:r w:rsidRPr="00731431">
        <w:rPr>
          <w:highlight w:val="yellow"/>
          <w:u w:val="single"/>
        </w:rPr>
        <w:t>U</w:t>
      </w:r>
      <w:r w:rsidRPr="006E44DD">
        <w:rPr>
          <w:u w:val="single"/>
        </w:rPr>
        <w:t xml:space="preserve">nited </w:t>
      </w:r>
      <w:r w:rsidRPr="00731431">
        <w:rPr>
          <w:highlight w:val="yellow"/>
          <w:u w:val="single"/>
        </w:rPr>
        <w:t>S</w:t>
      </w:r>
      <w:r w:rsidRPr="006E44DD">
        <w:rPr>
          <w:u w:val="single"/>
        </w:rPr>
        <w:t xml:space="preserve">tates </w:t>
      </w:r>
      <w:r w:rsidRPr="00731431">
        <w:rPr>
          <w:highlight w:val="yellow"/>
          <w:u w:val="single"/>
        </w:rPr>
        <w:t>and China in space are fading even as proponents say working together</w:t>
      </w:r>
      <w:r w:rsidRPr="00731431">
        <w:rPr>
          <w:u w:val="single"/>
        </w:rPr>
        <w:t xml:space="preserve"> in</w:t>
      </w:r>
      <w:r w:rsidRPr="00731431">
        <w:rPr>
          <w:highlight w:val="yellow"/>
          <w:u w:val="single"/>
        </w:rPr>
        <w:t xml:space="preserve"> </w:t>
      </w:r>
      <w:r w:rsidRPr="00731431">
        <w:rPr>
          <w:u w:val="single"/>
        </w:rPr>
        <w:t xml:space="preserve">the heavens </w:t>
      </w:r>
      <w:r w:rsidRPr="00731431">
        <w:rPr>
          <w:highlight w:val="yellow"/>
          <w:u w:val="single"/>
        </w:rPr>
        <w:t xml:space="preserve">could help build </w:t>
      </w:r>
      <w:r w:rsidRPr="00731431">
        <w:rPr>
          <w:u w:val="single"/>
        </w:rPr>
        <w:t xml:space="preserve">bridges in often-testy </w:t>
      </w:r>
      <w:r w:rsidRPr="00731431">
        <w:rPr>
          <w:highlight w:val="yellow"/>
          <w:u w:val="single"/>
        </w:rPr>
        <w:t>relations on Earth</w:t>
      </w:r>
      <w:r w:rsidRPr="006E44DD">
        <w:rPr>
          <w:u w:val="single"/>
        </w:rPr>
        <w:t xml:space="preserve">. </w:t>
      </w:r>
      <w:r w:rsidRPr="006E44DD">
        <w:t xml:space="preserve">The idea of joint ventures in space, including spacewalks, explorations and symbolic "feelgood" projects, have been floated from time to time by leaders on both sides. </w:t>
      </w:r>
      <w:r w:rsidRPr="00731431">
        <w:rPr>
          <w:highlight w:val="yellow"/>
          <w:u w:val="single"/>
        </w:rPr>
        <w:t>Efforts have gone nowhere over the past decade, swamped by economic, diplomatic and security tensions</w:t>
      </w:r>
      <w:r w:rsidRPr="006E44DD">
        <w:rPr>
          <w:u w:val="single"/>
        </w:rPr>
        <w:t xml:space="preserve">, </w:t>
      </w:r>
      <w:r w:rsidRPr="006E44DD">
        <w:t xml:space="preserve">despite a 2009 attempt by President Barack Obama and his Chinese counterpart, Hu Jintao, to kick-start the bureaucracies. U.S. domestic politics make the issue unlikely to advance when Obama hosts Hu at the White House on Jan. 19. </w:t>
      </w:r>
      <w:r w:rsidRPr="00731431">
        <w:rPr>
          <w:highlight w:val="yellow"/>
          <w:u w:val="single"/>
        </w:rPr>
        <w:t>Washington is at odds with Beijing over its currency policies and huge trade surplus</w:t>
      </w:r>
      <w:r w:rsidRPr="006E44DD">
        <w:t xml:space="preserve"> but needs China's help to deter North Korea and Iran's nuclear ambitions and advance global climate and trade talks, among other matters. Hu's state visit will highlight the importance of expanding cooperation on "bilateral, regional and global issues," the White House said. </w:t>
      </w:r>
      <w:r w:rsidRPr="00731431">
        <w:rPr>
          <w:highlight w:val="yellow"/>
        </w:rPr>
        <w:t xml:space="preserve">But </w:t>
      </w:r>
      <w:r w:rsidRPr="00731431">
        <w:rPr>
          <w:highlight w:val="yellow"/>
          <w:u w:val="single"/>
        </w:rPr>
        <w:t xml:space="preserve">space appears to be a frontier too far for now, </w:t>
      </w:r>
      <w:r w:rsidRPr="00731431">
        <w:rPr>
          <w:u w:val="single"/>
        </w:rPr>
        <w:t>partly</w:t>
      </w:r>
      <w:r w:rsidRPr="00731431">
        <w:rPr>
          <w:highlight w:val="yellow"/>
          <w:u w:val="single"/>
        </w:rPr>
        <w:t xml:space="preserve"> due to U.S. fears of </w:t>
      </w:r>
      <w:r w:rsidRPr="00731431">
        <w:rPr>
          <w:u w:val="single"/>
        </w:rPr>
        <w:t xml:space="preserve">an inadvertent </w:t>
      </w:r>
      <w:r w:rsidRPr="00731431">
        <w:rPr>
          <w:highlight w:val="yellow"/>
          <w:u w:val="single"/>
        </w:rPr>
        <w:t>technology transfer</w:t>
      </w:r>
      <w:r w:rsidRPr="00731431">
        <w:rPr>
          <w:b/>
          <w:highlight w:val="yellow"/>
          <w:u w:val="single"/>
        </w:rPr>
        <w:t>. China may no longer be much interested in any event, reckoning it does not need U.S. expertise for its space program</w:t>
      </w:r>
      <w:r w:rsidRPr="00731431">
        <w:rPr>
          <w:u w:val="single"/>
        </w:rPr>
        <w:t>.</w:t>
      </w:r>
    </w:p>
    <w:p w:rsidR="00B10C2F" w:rsidRDefault="00B10C2F" w:rsidP="00B10C2F">
      <w:pPr>
        <w:rPr>
          <w:lang w:eastAsia="zh-CN"/>
        </w:rPr>
      </w:pPr>
    </w:p>
    <w:p w:rsidR="00B10C2F" w:rsidRDefault="00B10C2F" w:rsidP="00B10C2F"/>
    <w:p w:rsidR="00B10C2F" w:rsidRDefault="00B10C2F" w:rsidP="00B10C2F">
      <w:pPr>
        <w:pStyle w:val="Heading4"/>
      </w:pPr>
      <w:r>
        <w:t>No benefit in space co-op with China</w:t>
      </w:r>
    </w:p>
    <w:p w:rsidR="00B10C2F" w:rsidRDefault="00B10C2F" w:rsidP="00B10C2F">
      <w:r w:rsidRPr="001B4264">
        <w:t xml:space="preserve">Ronald E. </w:t>
      </w:r>
      <w:r w:rsidRPr="001B4264">
        <w:rPr>
          <w:b/>
          <w:sz w:val="28"/>
          <w:szCs w:val="28"/>
        </w:rPr>
        <w:t>Turner 15</w:t>
      </w:r>
      <w:r>
        <w:t xml:space="preserve">, Ph.D. of </w:t>
      </w:r>
      <w:r w:rsidRPr="001B4264">
        <w:t>Analytic Services</w:t>
      </w:r>
      <w:r>
        <w:t xml:space="preserve"> Inc, 5/6/15, “</w:t>
      </w:r>
      <w:r w:rsidRPr="001B4264">
        <w:t>Should the United States Cooperate with China in Space?</w:t>
      </w:r>
      <w:r>
        <w:t xml:space="preserve">” </w:t>
      </w:r>
      <w:r w:rsidRPr="001B4264">
        <w:t>http://www.anser.org/babrief-us-china-space-coop</w:t>
      </w:r>
    </w:p>
    <w:p w:rsidR="00B10C2F" w:rsidRPr="001B4264" w:rsidRDefault="00B10C2F" w:rsidP="00B10C2F">
      <w:pPr>
        <w:rPr>
          <w:lang w:eastAsia="zh-CN"/>
        </w:rPr>
      </w:pPr>
      <w:r w:rsidRPr="001B4264">
        <w:rPr>
          <w:lang w:eastAsia="zh-CN"/>
        </w:rPr>
        <w:t>The reasons Rep. Wolf gave for imposing the restrictions on NASA, and the reasons Rep. Culberson gives for extending them, are straightforward and threefold:</w:t>
      </w:r>
    </w:p>
    <w:p w:rsidR="00B10C2F" w:rsidRPr="001B4264" w:rsidRDefault="00B10C2F" w:rsidP="00B10C2F">
      <w:pPr>
        <w:rPr>
          <w:u w:val="single"/>
          <w:lang w:eastAsia="zh-CN"/>
        </w:rPr>
      </w:pPr>
      <w:r w:rsidRPr="001B4264">
        <w:rPr>
          <w:lang w:eastAsia="zh-CN"/>
        </w:rPr>
        <w:t>-</w:t>
      </w:r>
      <w:r w:rsidRPr="001B4264">
        <w:rPr>
          <w:highlight w:val="yellow"/>
          <w:u w:val="single"/>
          <w:lang w:eastAsia="zh-CN"/>
        </w:rPr>
        <w:t>China is militarily a threat to</w:t>
      </w:r>
      <w:r w:rsidRPr="001B4264">
        <w:rPr>
          <w:u w:val="single"/>
          <w:lang w:eastAsia="zh-CN"/>
        </w:rPr>
        <w:t xml:space="preserve"> the </w:t>
      </w:r>
      <w:r w:rsidRPr="001B4264">
        <w:rPr>
          <w:highlight w:val="yellow"/>
          <w:u w:val="single"/>
          <w:lang w:eastAsia="zh-CN"/>
        </w:rPr>
        <w:t>U</w:t>
      </w:r>
      <w:r w:rsidRPr="001B4264">
        <w:rPr>
          <w:u w:val="single"/>
          <w:lang w:eastAsia="zh-CN"/>
        </w:rPr>
        <w:t xml:space="preserve">nited </w:t>
      </w:r>
      <w:r w:rsidRPr="001B4264">
        <w:rPr>
          <w:highlight w:val="yellow"/>
          <w:u w:val="single"/>
          <w:lang w:eastAsia="zh-CN"/>
        </w:rPr>
        <w:t>S</w:t>
      </w:r>
      <w:r w:rsidRPr="001B4264">
        <w:rPr>
          <w:u w:val="single"/>
          <w:lang w:eastAsia="zh-CN"/>
        </w:rPr>
        <w:t>tates</w:t>
      </w:r>
    </w:p>
    <w:p w:rsidR="00B10C2F" w:rsidRPr="001B4264" w:rsidRDefault="00B10C2F" w:rsidP="00B10C2F">
      <w:pPr>
        <w:rPr>
          <w:lang w:eastAsia="zh-CN"/>
        </w:rPr>
      </w:pPr>
      <w:r w:rsidRPr="001B4264">
        <w:rPr>
          <w:lang w:eastAsia="zh-CN"/>
        </w:rPr>
        <w:t xml:space="preserve">China’s military is growing more sophisticated and is increasing its reliance on space assets as a force multiplier. In addition, it is developing counterspace weapons to deny potential adversaries access to their military space assets. </w:t>
      </w:r>
      <w:r w:rsidRPr="001B4264">
        <w:rPr>
          <w:highlight w:val="yellow"/>
          <w:u w:val="single"/>
          <w:lang w:eastAsia="zh-CN"/>
        </w:rPr>
        <w:t>Shutting down the flow of</w:t>
      </w:r>
      <w:r w:rsidRPr="001B4264">
        <w:rPr>
          <w:u w:val="single"/>
          <w:lang w:eastAsia="zh-CN"/>
        </w:rPr>
        <w:t xml:space="preserve"> </w:t>
      </w:r>
      <w:r w:rsidRPr="001B4264">
        <w:rPr>
          <w:highlight w:val="yellow"/>
          <w:u w:val="single"/>
          <w:lang w:eastAsia="zh-CN"/>
        </w:rPr>
        <w:t>space technology</w:t>
      </w:r>
      <w:r w:rsidRPr="001B4264">
        <w:rPr>
          <w:u w:val="single"/>
          <w:lang w:eastAsia="zh-CN"/>
        </w:rPr>
        <w:t xml:space="preserve"> is intended to</w:t>
      </w:r>
      <w:r w:rsidRPr="001B4264">
        <w:rPr>
          <w:highlight w:val="yellow"/>
          <w:u w:val="single"/>
          <w:lang w:eastAsia="zh-CN"/>
        </w:rPr>
        <w:t xml:space="preserve"> increase the cost and limit the capability of Chinese military space systems</w:t>
      </w:r>
      <w:r w:rsidRPr="001B4264">
        <w:rPr>
          <w:u w:val="single"/>
          <w:lang w:eastAsia="zh-CN"/>
        </w:rPr>
        <w:t>.</w:t>
      </w:r>
    </w:p>
    <w:p w:rsidR="00B10C2F" w:rsidRPr="001B4264" w:rsidRDefault="00B10C2F" w:rsidP="00B10C2F">
      <w:pPr>
        <w:rPr>
          <w:u w:val="single"/>
          <w:lang w:eastAsia="zh-CN"/>
        </w:rPr>
      </w:pPr>
      <w:r w:rsidRPr="001B4264">
        <w:rPr>
          <w:lang w:eastAsia="zh-CN"/>
        </w:rPr>
        <w:t>-</w:t>
      </w:r>
      <w:r w:rsidRPr="001B4264">
        <w:rPr>
          <w:u w:val="single"/>
          <w:lang w:eastAsia="zh-CN"/>
        </w:rPr>
        <w:t xml:space="preserve">The </w:t>
      </w:r>
      <w:r w:rsidRPr="001B4264">
        <w:rPr>
          <w:highlight w:val="yellow"/>
          <w:u w:val="single"/>
          <w:lang w:eastAsia="zh-CN"/>
        </w:rPr>
        <w:t>U</w:t>
      </w:r>
      <w:r w:rsidRPr="001B4264">
        <w:rPr>
          <w:u w:val="single"/>
          <w:lang w:eastAsia="zh-CN"/>
        </w:rPr>
        <w:t xml:space="preserve">nited </w:t>
      </w:r>
      <w:r w:rsidRPr="001B4264">
        <w:rPr>
          <w:highlight w:val="yellow"/>
          <w:u w:val="single"/>
          <w:lang w:eastAsia="zh-CN"/>
        </w:rPr>
        <w:t>S</w:t>
      </w:r>
      <w:r w:rsidRPr="001B4264">
        <w:rPr>
          <w:u w:val="single"/>
          <w:lang w:eastAsia="zh-CN"/>
        </w:rPr>
        <w:t xml:space="preserve">tates </w:t>
      </w:r>
      <w:r w:rsidRPr="001B4264">
        <w:rPr>
          <w:highlight w:val="yellow"/>
          <w:u w:val="single"/>
          <w:lang w:eastAsia="zh-CN"/>
        </w:rPr>
        <w:t>has nothing to gain by cooperating with China</w:t>
      </w:r>
    </w:p>
    <w:p w:rsidR="00B10C2F" w:rsidRPr="001B4264" w:rsidRDefault="00B10C2F" w:rsidP="00B10C2F">
      <w:pPr>
        <w:rPr>
          <w:u w:val="single"/>
          <w:lang w:eastAsia="zh-CN"/>
        </w:rPr>
      </w:pPr>
      <w:r w:rsidRPr="001B4264">
        <w:rPr>
          <w:lang w:eastAsia="zh-CN"/>
        </w:rPr>
        <w:t xml:space="preserve">China’s civil space program is intended to be a source of pride for the Chinese people and evidence to the international community that China has emerged from its Third World, technologically stunted past. However, China is just now duplicating what other nations accomplished in the 1960s and 1970s. Limiting cooperation with China makes it difficult for the Chinese to innovate and make significant advances. Further, </w:t>
      </w:r>
      <w:r w:rsidRPr="001B4264">
        <w:rPr>
          <w:highlight w:val="yellow"/>
          <w:u w:val="single"/>
          <w:lang w:eastAsia="zh-CN"/>
        </w:rPr>
        <w:t xml:space="preserve">cooperation with China </w:t>
      </w:r>
      <w:r w:rsidRPr="001B4264">
        <w:rPr>
          <w:highlight w:val="yellow"/>
          <w:u w:val="single"/>
          <w:lang w:eastAsia="zh-CN"/>
        </w:rPr>
        <w:lastRenderedPageBreak/>
        <w:t>would be a one-way street: the Chinese would gain technology and stature, while the U</w:t>
      </w:r>
      <w:r w:rsidRPr="00154843">
        <w:rPr>
          <w:u w:val="single"/>
          <w:lang w:eastAsia="zh-CN"/>
        </w:rPr>
        <w:t>nited</w:t>
      </w:r>
      <w:r w:rsidRPr="001B4264">
        <w:rPr>
          <w:highlight w:val="yellow"/>
          <w:u w:val="single"/>
          <w:lang w:eastAsia="zh-CN"/>
        </w:rPr>
        <w:t xml:space="preserve"> S</w:t>
      </w:r>
      <w:r w:rsidRPr="00154843">
        <w:rPr>
          <w:u w:val="single"/>
          <w:lang w:eastAsia="zh-CN"/>
        </w:rPr>
        <w:t>tates</w:t>
      </w:r>
      <w:r w:rsidRPr="001B4264">
        <w:rPr>
          <w:highlight w:val="yellow"/>
          <w:u w:val="single"/>
          <w:lang w:eastAsia="zh-CN"/>
        </w:rPr>
        <w:t xml:space="preserve"> would give up its technical advantage and cede its leadership role. </w:t>
      </w:r>
      <w:r w:rsidRPr="001B4264">
        <w:rPr>
          <w:u w:val="single"/>
          <w:lang w:eastAsia="zh-CN"/>
        </w:rPr>
        <w:t xml:space="preserve">In addition, </w:t>
      </w:r>
      <w:r w:rsidRPr="001B4264">
        <w:rPr>
          <w:highlight w:val="yellow"/>
          <w:u w:val="single"/>
          <w:lang w:eastAsia="zh-CN"/>
        </w:rPr>
        <w:t>cooperation would increase China’s economic competitiveness to the detriment of the U.S. space industry.</w:t>
      </w:r>
    </w:p>
    <w:p w:rsidR="00B10C2F" w:rsidRPr="001B4264" w:rsidRDefault="00B10C2F" w:rsidP="00B10C2F">
      <w:pPr>
        <w:rPr>
          <w:u w:val="single"/>
          <w:lang w:eastAsia="zh-CN"/>
        </w:rPr>
      </w:pPr>
      <w:r w:rsidRPr="001B4264">
        <w:rPr>
          <w:u w:val="single"/>
          <w:lang w:eastAsia="zh-CN"/>
        </w:rPr>
        <w:t>-China’s government does not respect basic human rights for its people</w:t>
      </w:r>
    </w:p>
    <w:p w:rsidR="00B10C2F" w:rsidRPr="001B4264" w:rsidRDefault="00B10C2F" w:rsidP="00B10C2F">
      <w:pPr>
        <w:rPr>
          <w:u w:val="single"/>
          <w:lang w:eastAsia="zh-CN"/>
        </w:rPr>
      </w:pPr>
      <w:r w:rsidRPr="00154843">
        <w:rPr>
          <w:highlight w:val="yellow"/>
          <w:u w:val="single"/>
          <w:lang w:eastAsia="zh-CN"/>
        </w:rPr>
        <w:t>China’s restrictive policies are severe and do not reflect Western values of human rights. Cooperation would imply tolerance of these policies.</w:t>
      </w:r>
    </w:p>
    <w:p w:rsidR="00B10C2F" w:rsidRDefault="00B10C2F" w:rsidP="00B10C2F"/>
    <w:p w:rsidR="00B10C2F" w:rsidRDefault="00B10C2F" w:rsidP="00B10C2F"/>
    <w:p w:rsidR="00B10C2F" w:rsidRDefault="00B10C2F" w:rsidP="00B10C2F">
      <w:pPr>
        <w:pStyle w:val="Heading2"/>
      </w:pPr>
      <w:r>
        <w:t>Exploration Solvency</w:t>
      </w:r>
    </w:p>
    <w:p w:rsidR="005120FF" w:rsidRDefault="005120FF" w:rsidP="005120FF">
      <w:pPr>
        <w:pStyle w:val="Heading3"/>
      </w:pPr>
      <w:r>
        <w:t>No Cost Savings</w:t>
      </w:r>
    </w:p>
    <w:p w:rsidR="005120FF" w:rsidRDefault="005120FF" w:rsidP="005120FF">
      <w:pPr>
        <w:pStyle w:val="Heading4"/>
      </w:pPr>
      <w:r>
        <w:t>International cooperation with China would cost more, take longer, and deliver less---turns the aff</w:t>
      </w:r>
    </w:p>
    <w:p w:rsidR="005120FF" w:rsidRPr="00E21152" w:rsidRDefault="005120FF" w:rsidP="005120FF">
      <w:r>
        <w:t xml:space="preserve">Erik </w:t>
      </w:r>
      <w:r w:rsidRPr="00E21152">
        <w:rPr>
          <w:rStyle w:val="StyleStyleBold12pt"/>
        </w:rPr>
        <w:t>Seedhouse ??</w:t>
      </w:r>
      <w:r>
        <w:t xml:space="preserve">, Aerospace Scientist, First Degree in Sport Science at Northumbria University, Master’s Degree in Medical Science at Sheffield University, Ph.D at the German Space Agency’s Institute for Space Medicine, Fellow of the British Interplanetary Society, Member of the Aerospace Medical Association, ??/??/???? “The New Space Race,” Springer-Praxis Publishing, John Mason as Subject Advisory Editor with aa M.B.E., B.Sc., Ph.D, </w:t>
      </w:r>
      <w:r w:rsidRPr="00E21152">
        <w:t>http://link.springer.com/chapter/10.1007/978-1-4419-0880-3_9</w:t>
      </w:r>
    </w:p>
    <w:p w:rsidR="005120FF" w:rsidRPr="00F87EB4" w:rsidRDefault="005120FF" w:rsidP="005120FF">
      <w:r w:rsidRPr="00F87EB4">
        <w:t>There are space experts who argue that international cooperation is essential in</w:t>
      </w:r>
      <w:r>
        <w:t xml:space="preserve"> </w:t>
      </w:r>
      <w:r w:rsidRPr="00F87EB4">
        <w:t>maintaining a space exploration program and, by collaborating with China, the US</w:t>
      </w:r>
      <w:r>
        <w:t xml:space="preserve"> </w:t>
      </w:r>
      <w:r w:rsidRPr="00F87EB4">
        <w:t xml:space="preserve">will surely save time and money in pursuing the VSE's goals. In reality, </w:t>
      </w:r>
      <w:r w:rsidRPr="002F184B">
        <w:rPr>
          <w:rStyle w:val="StyleBoldUnderline"/>
          <w:highlight w:val="cyan"/>
        </w:rPr>
        <w:t>the US is</w:t>
      </w:r>
      <w:r w:rsidRPr="00E2220D">
        <w:rPr>
          <w:rStyle w:val="StyleBoldUnderline"/>
        </w:rPr>
        <w:t xml:space="preserve"> already </w:t>
      </w:r>
      <w:r w:rsidRPr="002F184B">
        <w:rPr>
          <w:rStyle w:val="StyleBoldUnderline"/>
          <w:highlight w:val="cyan"/>
        </w:rPr>
        <w:t>locked in</w:t>
      </w:r>
      <w:r w:rsidRPr="00E2220D">
        <w:rPr>
          <w:rStyle w:val="StyleBoldUnderline"/>
        </w:rPr>
        <w:t xml:space="preserve">to </w:t>
      </w:r>
      <w:r w:rsidRPr="002F184B">
        <w:rPr>
          <w:rStyle w:val="StyleBoldUnderline"/>
          <w:highlight w:val="cyan"/>
        </w:rPr>
        <w:t>partnerships with more than a dozen nations</w:t>
      </w:r>
      <w:r w:rsidRPr="00E2220D">
        <w:rPr>
          <w:rStyle w:val="StyleBoldUnderline"/>
        </w:rPr>
        <w:t xml:space="preserve"> as a part of the ISS program</w:t>
      </w:r>
      <w:r w:rsidRPr="00F87EB4">
        <w:t xml:space="preserve">, including most of Europe. </w:t>
      </w:r>
      <w:r w:rsidRPr="002F184B">
        <w:rPr>
          <w:rStyle w:val="StyleBoldUnderline"/>
          <w:highlight w:val="cyan"/>
        </w:rPr>
        <w:t>Washington has learned</w:t>
      </w:r>
      <w:r w:rsidRPr="00E2220D">
        <w:rPr>
          <w:rStyle w:val="StyleBoldUnderline"/>
        </w:rPr>
        <w:t xml:space="preserve"> from bitter experience </w:t>
      </w:r>
      <w:r w:rsidRPr="002F184B">
        <w:rPr>
          <w:rStyle w:val="StyleBoldUnderline"/>
          <w:highlight w:val="cyan"/>
        </w:rPr>
        <w:t>that</w:t>
      </w:r>
      <w:r w:rsidRPr="00E2220D">
        <w:rPr>
          <w:rStyle w:val="StyleBoldUnderline"/>
        </w:rPr>
        <w:t xml:space="preserve"> major </w:t>
      </w:r>
      <w:r w:rsidRPr="002F184B">
        <w:rPr>
          <w:rStyle w:val="StyleBoldUnderline"/>
          <w:highlight w:val="cyan"/>
        </w:rPr>
        <w:t>international projects</w:t>
      </w:r>
      <w:r w:rsidRPr="00E2220D">
        <w:rPr>
          <w:rStyle w:val="StyleBoldUnderline"/>
        </w:rPr>
        <w:t xml:space="preserve"> almost always </w:t>
      </w:r>
      <w:r w:rsidRPr="002F184B">
        <w:rPr>
          <w:rStyle w:val="StyleBoldUnderline"/>
          <w:highlight w:val="cyan"/>
        </w:rPr>
        <w:t xml:space="preserve">end up </w:t>
      </w:r>
      <w:r w:rsidRPr="002F184B">
        <w:rPr>
          <w:rStyle w:val="Emphasis"/>
          <w:highlight w:val="cyan"/>
        </w:rPr>
        <w:t>costing more, taking longer, and delivering less than a national program</w:t>
      </w:r>
      <w:r w:rsidRPr="00F87EB4">
        <w:t>. While many observers have extolled the</w:t>
      </w:r>
      <w:r>
        <w:t xml:space="preserve"> </w:t>
      </w:r>
      <w:r w:rsidRPr="00F87EB4">
        <w:t xml:space="preserve">benefits </w:t>
      </w:r>
      <w:r w:rsidRPr="00E2220D">
        <w:t>of</w:t>
      </w:r>
      <w:r w:rsidRPr="00E2220D">
        <w:rPr>
          <w:rStyle w:val="StyleBoldUnderline"/>
        </w:rPr>
        <w:t xml:space="preserve"> </w:t>
      </w:r>
      <w:r w:rsidRPr="002F184B">
        <w:rPr>
          <w:rStyle w:val="StyleBoldUnderline"/>
          <w:highlight w:val="cyan"/>
        </w:rPr>
        <w:t>US-Russian cooperation during the ISS</w:t>
      </w:r>
      <w:r w:rsidRPr="00F87EB4">
        <w:t xml:space="preserve"> program, in reality, the venture</w:t>
      </w:r>
      <w:r>
        <w:t xml:space="preserve"> </w:t>
      </w:r>
      <w:r w:rsidRPr="002F184B">
        <w:rPr>
          <w:rStyle w:val="StyleBoldUnderline"/>
          <w:highlight w:val="cyan"/>
        </w:rPr>
        <w:t xml:space="preserve">was a </w:t>
      </w:r>
      <w:r w:rsidRPr="002F184B">
        <w:rPr>
          <w:rStyle w:val="Emphasis"/>
          <w:highlight w:val="cyan"/>
        </w:rPr>
        <w:t>disaster</w:t>
      </w:r>
      <w:r w:rsidRPr="00F87EB4">
        <w:t xml:space="preserve">. First, </w:t>
      </w:r>
      <w:r w:rsidRPr="002F184B">
        <w:rPr>
          <w:rStyle w:val="StyleBoldUnderline"/>
          <w:highlight w:val="cyan"/>
        </w:rPr>
        <w:t xml:space="preserve">because Russian hardware was </w:t>
      </w:r>
      <w:r w:rsidRPr="002F184B">
        <w:rPr>
          <w:rStyle w:val="Emphasis"/>
          <w:highlight w:val="cyan"/>
        </w:rPr>
        <w:t>years late</w:t>
      </w:r>
      <w:r w:rsidRPr="00F87EB4">
        <w:t xml:space="preserve"> in delivery, </w:t>
      </w:r>
      <w:r w:rsidRPr="002F184B">
        <w:rPr>
          <w:rStyle w:val="StyleBoldUnderline"/>
          <w:highlight w:val="cyan"/>
        </w:rPr>
        <w:t xml:space="preserve">NASA's costs </w:t>
      </w:r>
      <w:r w:rsidRPr="002F184B">
        <w:rPr>
          <w:rStyle w:val="Emphasis"/>
          <w:highlight w:val="cyan"/>
        </w:rPr>
        <w:t>spiraled out of control</w:t>
      </w:r>
      <w:r w:rsidRPr="00F87EB4">
        <w:t xml:space="preserve">. Second, </w:t>
      </w:r>
      <w:r w:rsidRPr="002F184B">
        <w:rPr>
          <w:rStyle w:val="StyleBoldUnderline"/>
          <w:highlight w:val="cyan"/>
        </w:rPr>
        <w:t xml:space="preserve">the situation was exacerbated by the </w:t>
      </w:r>
      <w:r w:rsidRPr="002F184B">
        <w:rPr>
          <w:rStyle w:val="Emphasis"/>
          <w:highlight w:val="cyan"/>
        </w:rPr>
        <w:t>billions of dollars wasted</w:t>
      </w:r>
      <w:r w:rsidRPr="002F184B">
        <w:rPr>
          <w:rStyle w:val="StyleBoldUnderline"/>
          <w:highlight w:val="cyan"/>
        </w:rPr>
        <w:t xml:space="preserve"> in redesigning integration hardware</w:t>
      </w:r>
      <w:r w:rsidRPr="00F87EB4">
        <w:t xml:space="preserve">. Third, </w:t>
      </w:r>
      <w:r w:rsidRPr="002F184B">
        <w:rPr>
          <w:rStyle w:val="StyleBoldUnderline"/>
          <w:highlight w:val="cyan"/>
        </w:rPr>
        <w:t xml:space="preserve">in exchange for just </w:t>
      </w:r>
      <w:r w:rsidRPr="002F184B">
        <w:rPr>
          <w:rStyle w:val="Emphasis"/>
          <w:highlight w:val="cyan"/>
        </w:rPr>
        <w:t>5% of the financial contribution</w:t>
      </w:r>
      <w:r w:rsidRPr="002F184B">
        <w:rPr>
          <w:rStyle w:val="StyleBoldUnderline"/>
          <w:highlight w:val="cyan"/>
        </w:rPr>
        <w:t xml:space="preserve">, </w:t>
      </w:r>
      <w:r w:rsidRPr="002F184B">
        <w:rPr>
          <w:rStyle w:val="Emphasis"/>
          <w:highlight w:val="cyan"/>
        </w:rPr>
        <w:t>Russia was granted 40%</w:t>
      </w:r>
      <w:r w:rsidRPr="002F184B">
        <w:rPr>
          <w:rStyle w:val="StyleBoldUnderline"/>
          <w:highlight w:val="cyan"/>
        </w:rPr>
        <w:t xml:space="preserve"> of the station's facilities</w:t>
      </w:r>
      <w:r w:rsidRPr="00F87EB4">
        <w:t>, in</w:t>
      </w:r>
      <w:r>
        <w:t xml:space="preserve"> </w:t>
      </w:r>
      <w:r w:rsidRPr="00F87EB4">
        <w:t>addition to making billions of dollars in foreign sales of space hardware! Not</w:t>
      </w:r>
      <w:r>
        <w:t xml:space="preserve"> </w:t>
      </w:r>
      <w:r w:rsidRPr="00F87EB4">
        <w:t>surprisingly</w:t>
      </w:r>
      <w:r w:rsidRPr="002F184B">
        <w:rPr>
          <w:highlight w:val="cyan"/>
        </w:rPr>
        <w:t xml:space="preserve">, </w:t>
      </w:r>
      <w:r w:rsidRPr="002F184B">
        <w:rPr>
          <w:rStyle w:val="StyleBoldUnderline"/>
          <w:highlight w:val="cyan"/>
        </w:rPr>
        <w:t>from a financial perspective,</w:t>
      </w:r>
      <w:r w:rsidRPr="00E2220D">
        <w:rPr>
          <w:rStyle w:val="StyleBoldUnderline"/>
        </w:rPr>
        <w:t xml:space="preserve"> </w:t>
      </w:r>
      <w:r w:rsidRPr="002F184B">
        <w:rPr>
          <w:rStyle w:val="StyleBoldUnderline"/>
          <w:highlight w:val="cyan"/>
        </w:rPr>
        <w:t>the US-Russian cooperation experience is one that</w:t>
      </w:r>
      <w:r w:rsidRPr="00E2220D">
        <w:rPr>
          <w:rStyle w:val="StyleBoldUnderline"/>
        </w:rPr>
        <w:t xml:space="preserve"> the </w:t>
      </w:r>
      <w:r w:rsidRPr="002F184B">
        <w:rPr>
          <w:rStyle w:val="StyleBoldUnderline"/>
          <w:highlight w:val="cyan"/>
        </w:rPr>
        <w:t>America</w:t>
      </w:r>
      <w:r w:rsidRPr="00E2220D">
        <w:rPr>
          <w:rStyle w:val="StyleBoldUnderline"/>
        </w:rPr>
        <w:t xml:space="preserve">ns </w:t>
      </w:r>
      <w:r w:rsidRPr="002F184B">
        <w:rPr>
          <w:rStyle w:val="StyleBoldUnderline"/>
          <w:highlight w:val="cyan"/>
        </w:rPr>
        <w:t>will not want to repeat by collaborating with the Chinese</w:t>
      </w:r>
      <w:r w:rsidRPr="00F87EB4">
        <w:t>.</w:t>
      </w:r>
      <w:r>
        <w:t xml:space="preserve"> </w:t>
      </w:r>
    </w:p>
    <w:p w:rsidR="005120FF" w:rsidRPr="005120FF" w:rsidRDefault="005120FF" w:rsidP="005120FF"/>
    <w:p w:rsidR="00B10C2F" w:rsidRDefault="00B10C2F" w:rsidP="00B10C2F">
      <w:pPr>
        <w:pStyle w:val="Heading3"/>
      </w:pPr>
      <w:r>
        <w:t xml:space="preserve">Alt Causes </w:t>
      </w:r>
    </w:p>
    <w:p w:rsidR="00B10C2F" w:rsidRDefault="00B10C2F" w:rsidP="00B10C2F">
      <w:pPr>
        <w:pStyle w:val="Heading4"/>
      </w:pPr>
      <w:r>
        <w:t xml:space="preserve">NASA’s lack of safety transparency kills Journey to Mars </w:t>
      </w:r>
    </w:p>
    <w:p w:rsidR="00B10C2F" w:rsidRPr="00C03FF0" w:rsidRDefault="00B10C2F" w:rsidP="00B10C2F">
      <w:r>
        <w:rPr>
          <w:b/>
        </w:rPr>
        <w:t xml:space="preserve">ASAP 16, </w:t>
      </w:r>
      <w:r>
        <w:t>committee that evaluate NASA’s safety performance, 1/13/16, “</w:t>
      </w:r>
      <w:r w:rsidRPr="00C03FF0">
        <w:rPr>
          <w:bCs/>
        </w:rPr>
        <w:t>NASA Aerospace Safety Advisory Panel Annual Report 2015,” http://spaceref.com/news/viewsr.html?pid=48343</w:t>
      </w:r>
    </w:p>
    <w:p w:rsidR="00B10C2F" w:rsidRDefault="00B10C2F" w:rsidP="00B10C2F">
      <w:pPr>
        <w:rPr>
          <w:color w:val="000000" w:themeColor="text1"/>
          <w:u w:val="single"/>
        </w:rPr>
      </w:pPr>
      <w:r w:rsidRPr="00661D0A">
        <w:rPr>
          <w:color w:val="000000" w:themeColor="text1"/>
        </w:rPr>
        <w:t xml:space="preserve">Over the past year, </w:t>
      </w:r>
      <w:r w:rsidRPr="00661D0A">
        <w:rPr>
          <w:color w:val="000000" w:themeColor="text1"/>
          <w:u w:val="single"/>
        </w:rPr>
        <w:t xml:space="preserve">the </w:t>
      </w:r>
      <w:r w:rsidRPr="00C03FF0">
        <w:rPr>
          <w:color w:val="000000" w:themeColor="text1"/>
          <w:highlight w:val="yellow"/>
          <w:u w:val="single"/>
        </w:rPr>
        <w:t>Panel has noted a continuing and unacknowledged accretion of risk in space flight programs</w:t>
      </w:r>
      <w:r w:rsidRPr="00661D0A">
        <w:rPr>
          <w:color w:val="000000" w:themeColor="text1"/>
          <w:u w:val="single"/>
        </w:rPr>
        <w:t xml:space="preserve"> that we believe has the potential to significantly impact crew safety and the safe execution of human space missions. </w:t>
      </w:r>
      <w:r w:rsidRPr="00C24DF4">
        <w:rPr>
          <w:color w:val="000000" w:themeColor="text1"/>
          <w:sz w:val="8"/>
          <w:szCs w:val="8"/>
        </w:rPr>
        <w:t xml:space="preserve">The Panel's concern is not the result of singular action but the accumulated impact of decisions made and risks assume deither explicitly or tacitly, in small or large stepsthat have mounted up and led to an apparent erosion of safety. </w:t>
      </w:r>
      <w:r w:rsidRPr="00C03FF0">
        <w:rPr>
          <w:color w:val="000000" w:themeColor="text1"/>
          <w:u w:val="single"/>
        </w:rPr>
        <w:t xml:space="preserve">While the </w:t>
      </w:r>
      <w:r w:rsidRPr="00C03FF0">
        <w:rPr>
          <w:color w:val="000000" w:themeColor="text1"/>
          <w:highlight w:val="yellow"/>
          <w:u w:val="single"/>
        </w:rPr>
        <w:t>ASAP does not assume that</w:t>
      </w:r>
      <w:r w:rsidRPr="00C03FF0">
        <w:rPr>
          <w:color w:val="000000" w:themeColor="text1"/>
          <w:u w:val="single"/>
        </w:rPr>
        <w:t xml:space="preserve"> a challenging endeavor such as </w:t>
      </w:r>
      <w:r w:rsidRPr="00C03FF0">
        <w:rPr>
          <w:color w:val="000000" w:themeColor="text1"/>
          <w:highlight w:val="yellow"/>
          <w:u w:val="single"/>
        </w:rPr>
        <w:t>space exploration can be undertaken free of risk</w:t>
      </w:r>
      <w:r w:rsidRPr="00C03FF0">
        <w:rPr>
          <w:color w:val="000000" w:themeColor="text1"/>
          <w:u w:val="single"/>
        </w:rPr>
        <w:t xml:space="preserve">, we have consistently stated that, in a healthy, risk-management environment, </w:t>
      </w:r>
      <w:r w:rsidRPr="00C03FF0">
        <w:rPr>
          <w:color w:val="000000" w:themeColor="text1"/>
          <w:highlight w:val="yellow"/>
          <w:u w:val="single"/>
        </w:rPr>
        <w:t>risks should be</w:t>
      </w:r>
      <w:r w:rsidRPr="00C03FF0">
        <w:rPr>
          <w:color w:val="000000" w:themeColor="text1"/>
          <w:u w:val="single"/>
        </w:rPr>
        <w:t xml:space="preserve"> deliberately and thoroughly vetted, balanced against the expected gain from taking the risk, and </w:t>
      </w:r>
      <w:r w:rsidRPr="00C03FF0">
        <w:rPr>
          <w:color w:val="000000" w:themeColor="text1"/>
          <w:highlight w:val="yellow"/>
          <w:u w:val="single"/>
        </w:rPr>
        <w:t>acknowledged candidly and with clear accountability and documentation</w:t>
      </w:r>
      <w:r w:rsidRPr="00C03FF0">
        <w:rPr>
          <w:color w:val="000000" w:themeColor="text1"/>
          <w:u w:val="single"/>
        </w:rPr>
        <w:t>.</w:t>
      </w:r>
      <w:r w:rsidRPr="00C24DF4">
        <w:rPr>
          <w:color w:val="000000" w:themeColor="text1"/>
          <w:sz w:val="12"/>
        </w:rPr>
        <w:t xml:space="preserve">∂ </w:t>
      </w:r>
      <w:r w:rsidRPr="00C24DF4">
        <w:rPr>
          <w:color w:val="000000" w:themeColor="text1"/>
        </w:rPr>
        <w:t>While the programs appear to recognize and accept risk growth in many individual situations, we are not convinced that NASA recognizes or clearly communicates the aggregated impact of individually accepted component risks.</w:t>
      </w:r>
      <w:r w:rsidRPr="00661D0A">
        <w:rPr>
          <w:color w:val="000000" w:themeColor="text1"/>
        </w:rPr>
        <w:t xml:space="preserve"> Despite the ASAP's long-standing recommendation</w:t>
      </w:r>
      <w:r w:rsidRPr="00C03FF0">
        <w:rPr>
          <w:color w:val="000000" w:themeColor="text1"/>
          <w:highlight w:val="yellow"/>
        </w:rPr>
        <w:t xml:space="preserve">, </w:t>
      </w:r>
      <w:r w:rsidRPr="00C03FF0">
        <w:rPr>
          <w:color w:val="000000" w:themeColor="text1"/>
          <w:highlight w:val="yellow"/>
          <w:u w:val="single"/>
        </w:rPr>
        <w:t>NASA is not clearly and transparently communicating the recognition of the accreted risk, its impact to overall safety, and the rationale of why the increased risk is acceptable.</w:t>
      </w:r>
      <w:r w:rsidRPr="00661D0A">
        <w:rPr>
          <w:color w:val="000000" w:themeColor="text1"/>
        </w:rPr>
        <w:t xml:space="preserve"> </w:t>
      </w:r>
      <w:r w:rsidRPr="00C24DF4">
        <w:rPr>
          <w:color w:val="000000" w:themeColor="text1"/>
        </w:rPr>
        <w:t xml:space="preserve">This leaves the ASAP uncertain as to whether this accretion of risk is prudent or not. In some situations, NASA has characterized the changes as negligible and portrayed them as necessary and prudent actions that must be taken to maintain a schedule that appears to us to be an overly restrictive and internally imposed constraint.∂ </w:t>
      </w:r>
      <w:r w:rsidRPr="00661D0A">
        <w:rPr>
          <w:color w:val="000000" w:themeColor="text1"/>
        </w:rPr>
        <w:t xml:space="preserve">We are concerned </w:t>
      </w:r>
      <w:r w:rsidRPr="00C03FF0">
        <w:rPr>
          <w:color w:val="000000" w:themeColor="text1"/>
        </w:rPr>
        <w:t>that</w:t>
      </w:r>
      <w:r w:rsidRPr="00C03FF0">
        <w:rPr>
          <w:color w:val="000000" w:themeColor="text1"/>
          <w:highlight w:val="yellow"/>
        </w:rPr>
        <w:t xml:space="preserve"> </w:t>
      </w:r>
      <w:r w:rsidRPr="00C03FF0">
        <w:rPr>
          <w:color w:val="000000" w:themeColor="text1"/>
          <w:highlight w:val="yellow"/>
          <w:u w:val="single"/>
        </w:rPr>
        <w:t xml:space="preserve">without clearly defined acceptance of risk </w:t>
      </w:r>
      <w:r w:rsidRPr="00C03FF0">
        <w:rPr>
          <w:color w:val="000000" w:themeColor="text1"/>
          <w:u w:val="single"/>
        </w:rPr>
        <w:t>that takes into consideration and documents all alternatives and the potential consequences of the assumed risk</w:t>
      </w:r>
      <w:r w:rsidRPr="00C03FF0">
        <w:rPr>
          <w:color w:val="000000" w:themeColor="text1"/>
          <w:highlight w:val="yellow"/>
          <w:u w:val="single"/>
        </w:rPr>
        <w:t xml:space="preserve">, the likelihood of </w:t>
      </w:r>
      <w:r w:rsidRPr="00C03FF0">
        <w:rPr>
          <w:color w:val="000000" w:themeColor="text1"/>
          <w:highlight w:val="yellow"/>
          <w:u w:val="single"/>
        </w:rPr>
        <w:lastRenderedPageBreak/>
        <w:t>successful and safe execution of NASA's human space flight mission will be diminished.</w:t>
      </w:r>
      <w:r w:rsidRPr="00661D0A">
        <w:rPr>
          <w:color w:val="000000" w:themeColor="text1"/>
        </w:rPr>
        <w:t xml:space="preserve"> </w:t>
      </w:r>
      <w:r w:rsidRPr="00C24DF4">
        <w:rPr>
          <w:color w:val="000000" w:themeColor="text1"/>
        </w:rPr>
        <w:t>This situation can also become detrimental to sustaining a safety culture that encourages free and open dialog concerning risk among all Agency levels. In addition, it can unfavorably impact the perception of and confidence in NASA. The Panel has raised this issue of risk accretion and acceptance in previous Annual Reports but unfortunately has not noted improvement.</w:t>
      </w:r>
      <w:r w:rsidRPr="00C24DF4">
        <w:rPr>
          <w:color w:val="000000" w:themeColor="text1"/>
          <w:sz w:val="8"/>
          <w:szCs w:val="8"/>
        </w:rPr>
        <w:t xml:space="preserve"> </w:t>
      </w:r>
      <w:r w:rsidRPr="00C03FF0">
        <w:rPr>
          <w:color w:val="000000" w:themeColor="text1"/>
          <w:highlight w:val="yellow"/>
          <w:u w:val="single"/>
        </w:rPr>
        <w:t>In fact, the unacknowledged accumulation of risk appears to be increasing.</w:t>
      </w:r>
    </w:p>
    <w:p w:rsidR="00B10C2F" w:rsidRPr="00A75012" w:rsidRDefault="00B10C2F" w:rsidP="00B10C2F">
      <w:pPr>
        <w:widowControl w:val="0"/>
        <w:autoSpaceDE w:val="0"/>
        <w:autoSpaceDN w:val="0"/>
        <w:adjustRightInd w:val="0"/>
        <w:rPr>
          <w:rFonts w:cs="PT Sans"/>
          <w:color w:val="262626"/>
          <w:u w:val="single"/>
        </w:rPr>
      </w:pPr>
    </w:p>
    <w:p w:rsidR="00B10C2F" w:rsidRDefault="00B10C2F" w:rsidP="00B10C2F">
      <w:pPr>
        <w:pStyle w:val="Heading4"/>
      </w:pPr>
      <w:r>
        <w:t>Tech issues delay the developments of SLS not funds</w:t>
      </w:r>
    </w:p>
    <w:p w:rsidR="00B10C2F" w:rsidRPr="001837C8" w:rsidRDefault="00B10C2F" w:rsidP="00B10C2F">
      <w:pPr>
        <w:rPr>
          <w:b/>
          <w:bCs/>
        </w:rPr>
      </w:pPr>
      <w:r w:rsidRPr="001837C8">
        <w:t xml:space="preserve">Christian </w:t>
      </w:r>
      <w:r w:rsidRPr="00C24DF4">
        <w:rPr>
          <w:b/>
          <w:sz w:val="28"/>
          <w:szCs w:val="28"/>
        </w:rPr>
        <w:t>Davenport 14</w:t>
      </w:r>
      <w:r>
        <w:t xml:space="preserve">, Reporter that </w:t>
      </w:r>
      <w:r w:rsidRPr="001837C8">
        <w:t>covers the defense and space industrie</w:t>
      </w:r>
      <w:r>
        <w:t>s for The Washington Post's Financial desk, 12/10/16, “</w:t>
      </w:r>
      <w:r w:rsidRPr="001837C8">
        <w:rPr>
          <w:bCs/>
        </w:rPr>
        <w:t>After historic Orion flight, NASA still faces challenges, GAO says,</w:t>
      </w:r>
      <w:r>
        <w:rPr>
          <w:bCs/>
        </w:rPr>
        <w:t xml:space="preserve">” </w:t>
      </w:r>
      <w:r w:rsidRPr="001837C8">
        <w:rPr>
          <w:bCs/>
        </w:rPr>
        <w:t>https://www.washingtonpost.com/business/economy/after-historic-orion-flight-nasa-still-faces-challenges-gao-says/2014/12/10/f0620bb6-809d-11e4-9f38-95a187e4c1f7_story.html</w:t>
      </w:r>
    </w:p>
    <w:p w:rsidR="00B10C2F" w:rsidRPr="009373E4" w:rsidRDefault="00B10C2F" w:rsidP="00B10C2F">
      <w:pPr>
        <w:rPr>
          <w:color w:val="000000" w:themeColor="text1"/>
          <w:u w:val="single"/>
        </w:rPr>
      </w:pPr>
      <w:r w:rsidRPr="009373E4">
        <w:rPr>
          <w:color w:val="000000" w:themeColor="text1"/>
        </w:rPr>
        <w:t>Rep. Dana Rohrabacher (R-Calif.) said it could cost at least $10 billion to develop “</w:t>
      </w:r>
      <w:r w:rsidRPr="009373E4">
        <w:rPr>
          <w:color w:val="000000" w:themeColor="text1"/>
          <w:highlight w:val="yellow"/>
          <w:u w:val="single"/>
        </w:rPr>
        <w:t>this monstrous rocket</w:t>
      </w:r>
      <w:r w:rsidRPr="009373E4">
        <w:rPr>
          <w:color w:val="000000" w:themeColor="text1"/>
          <w:u w:val="single"/>
        </w:rPr>
        <w:t xml:space="preserve"> project.” Even then, he said, it “</w:t>
      </w:r>
      <w:r w:rsidRPr="009373E4">
        <w:rPr>
          <w:color w:val="000000" w:themeColor="text1"/>
          <w:highlight w:val="yellow"/>
          <w:u w:val="single"/>
        </w:rPr>
        <w:t>won’t have a</w:t>
      </w:r>
      <w:r w:rsidRPr="009373E4">
        <w:rPr>
          <w:color w:val="000000" w:themeColor="text1"/>
          <w:u w:val="single"/>
        </w:rPr>
        <w:t xml:space="preserve"> real </w:t>
      </w:r>
      <w:r w:rsidRPr="009373E4">
        <w:rPr>
          <w:color w:val="000000" w:themeColor="text1"/>
          <w:highlight w:val="yellow"/>
          <w:u w:val="single"/>
        </w:rPr>
        <w:t>mission until we go to Mars</w:t>
      </w:r>
      <w:r w:rsidRPr="009373E4">
        <w:rPr>
          <w:color w:val="000000" w:themeColor="text1"/>
          <w:u w:val="single"/>
        </w:rPr>
        <w:t xml:space="preserve">, which could be two decades or three decades from now, </w:t>
      </w:r>
      <w:r w:rsidRPr="009373E4">
        <w:rPr>
          <w:color w:val="000000" w:themeColor="text1"/>
          <w:highlight w:val="yellow"/>
          <w:u w:val="single"/>
        </w:rPr>
        <w:t>depending on if we can ever get over the technological hurdles</w:t>
      </w:r>
      <w:r w:rsidRPr="009373E4">
        <w:rPr>
          <w:color w:val="000000" w:themeColor="text1"/>
          <w:u w:val="single"/>
        </w:rPr>
        <w:t xml:space="preserve"> we haven’t gotten over yet.”</w:t>
      </w:r>
    </w:p>
    <w:p w:rsidR="00B10C2F" w:rsidRPr="009373E4" w:rsidRDefault="00B10C2F" w:rsidP="00B10C2F">
      <w:pPr>
        <w:rPr>
          <w:color w:val="000000" w:themeColor="text1"/>
        </w:rPr>
      </w:pPr>
      <w:r w:rsidRPr="009373E4">
        <w:rPr>
          <w:color w:val="000000" w:themeColor="text1"/>
          <w:highlight w:val="yellow"/>
          <w:u w:val="single"/>
        </w:rPr>
        <w:t>Meanwhile, the program would continue to eat up much of the budget and take away from other endeavors,</w:t>
      </w:r>
      <w:r w:rsidRPr="009373E4">
        <w:rPr>
          <w:color w:val="000000" w:themeColor="text1"/>
        </w:rPr>
        <w:t xml:space="preserve"> Rohrabacher said.</w:t>
      </w:r>
    </w:p>
    <w:p w:rsidR="00B10C2F" w:rsidRPr="009373E4" w:rsidRDefault="00B10C2F" w:rsidP="00B10C2F">
      <w:pPr>
        <w:rPr>
          <w:color w:val="000000" w:themeColor="text1"/>
        </w:rPr>
      </w:pPr>
      <w:r w:rsidRPr="009373E4">
        <w:rPr>
          <w:color w:val="000000" w:themeColor="text1"/>
        </w:rPr>
        <w:t>“</w:t>
      </w:r>
      <w:r w:rsidRPr="009373E4">
        <w:rPr>
          <w:color w:val="000000" w:themeColor="text1"/>
          <w:u w:val="single"/>
        </w:rPr>
        <w:t>We made a wrong decision when we went down this road,</w:t>
      </w:r>
      <w:r w:rsidRPr="009373E4">
        <w:rPr>
          <w:color w:val="000000" w:themeColor="text1"/>
        </w:rPr>
        <w:t>” he said.</w:t>
      </w:r>
    </w:p>
    <w:p w:rsidR="00B10C2F" w:rsidRPr="009373E4" w:rsidRDefault="00B10C2F" w:rsidP="00B10C2F">
      <w:pPr>
        <w:rPr>
          <w:color w:val="000000" w:themeColor="text1"/>
          <w:u w:val="single"/>
        </w:rPr>
      </w:pPr>
      <w:r w:rsidRPr="009373E4">
        <w:rPr>
          <w:color w:val="000000" w:themeColor="text1"/>
        </w:rPr>
        <w:t xml:space="preserve">But William H. Gerstenmaier, NASA’s associate administrator for human exploration and operations, said that </w:t>
      </w:r>
      <w:r w:rsidRPr="009373E4">
        <w:rPr>
          <w:color w:val="000000" w:themeColor="text1"/>
          <w:highlight w:val="yellow"/>
          <w:u w:val="single"/>
        </w:rPr>
        <w:t>despite the funding challenges, the agency has made significant progress and</w:t>
      </w:r>
      <w:r w:rsidRPr="009373E4">
        <w:rPr>
          <w:color w:val="000000" w:themeColor="text1"/>
          <w:u w:val="single"/>
        </w:rPr>
        <w:t xml:space="preserve"> that</w:t>
      </w:r>
      <w:r w:rsidRPr="009373E4">
        <w:rPr>
          <w:color w:val="000000" w:themeColor="text1"/>
          <w:highlight w:val="yellow"/>
          <w:u w:val="single"/>
        </w:rPr>
        <w:t xml:space="preserve"> each development gets NASA closer to </w:t>
      </w:r>
      <w:r w:rsidRPr="009373E4">
        <w:rPr>
          <w:color w:val="000000" w:themeColor="text1"/>
          <w:u w:val="single"/>
        </w:rPr>
        <w:t>its ultimate mission:</w:t>
      </w:r>
      <w:r w:rsidRPr="009373E4">
        <w:rPr>
          <w:color w:val="000000" w:themeColor="text1"/>
          <w:highlight w:val="yellow"/>
          <w:u w:val="single"/>
        </w:rPr>
        <w:t xml:space="preserve"> Mars</w:t>
      </w:r>
      <w:r w:rsidRPr="009373E4">
        <w:rPr>
          <w:color w:val="000000" w:themeColor="text1"/>
          <w:u w:val="single"/>
        </w:rPr>
        <w:t>.</w:t>
      </w:r>
    </w:p>
    <w:p w:rsidR="00B10C2F" w:rsidRDefault="00B10C2F" w:rsidP="00B10C2F">
      <w:pPr>
        <w:rPr>
          <w:color w:val="000000" w:themeColor="text1"/>
          <w:lang w:eastAsia="zh-CN"/>
        </w:rPr>
      </w:pPr>
      <w:r w:rsidRPr="009373E4">
        <w:rPr>
          <w:color w:val="000000" w:themeColor="text1"/>
          <w:highlight w:val="yellow"/>
        </w:rPr>
        <w:t>“</w:t>
      </w:r>
      <w:r w:rsidRPr="009373E4">
        <w:rPr>
          <w:color w:val="000000" w:themeColor="text1"/>
          <w:highlight w:val="yellow"/>
          <w:u w:val="single"/>
        </w:rPr>
        <w:t>The results of the test flight show that we’re making significant and substantial progress as we move forward</w:t>
      </w:r>
      <w:r w:rsidRPr="009373E4">
        <w:rPr>
          <w:color w:val="000000" w:themeColor="text1"/>
          <w:highlight w:val="yellow"/>
        </w:rPr>
        <w:t>,”</w:t>
      </w:r>
      <w:r w:rsidRPr="009373E4">
        <w:rPr>
          <w:color w:val="000000" w:themeColor="text1"/>
        </w:rPr>
        <w:t xml:space="preserve"> he said, adding that O</w:t>
      </w:r>
      <w:r>
        <w:rPr>
          <w:color w:val="000000" w:themeColor="text1"/>
        </w:rPr>
        <w:t>rion’s flight went “flawlessly.”</w:t>
      </w:r>
    </w:p>
    <w:p w:rsidR="00B10C2F" w:rsidRDefault="00B10C2F" w:rsidP="00B10C2F"/>
    <w:p w:rsidR="00B10C2F" w:rsidRPr="001779C9" w:rsidRDefault="00B10C2F" w:rsidP="00B10C2F"/>
    <w:p w:rsidR="00B10C2F" w:rsidRDefault="00B10C2F" w:rsidP="00B10C2F"/>
    <w:p w:rsidR="002D74ED" w:rsidRDefault="002D74ED" w:rsidP="002D74ED">
      <w:pPr>
        <w:pStyle w:val="Heading1"/>
      </w:pPr>
      <w:r>
        <w:t>Election DA</w:t>
      </w:r>
    </w:p>
    <w:p w:rsidR="002D74ED" w:rsidRDefault="002D74ED" w:rsidP="002D74ED">
      <w:pPr>
        <w:pStyle w:val="Heading2"/>
      </w:pPr>
      <w:r>
        <w:t>Link</w:t>
      </w:r>
    </w:p>
    <w:p w:rsidR="002D74ED" w:rsidRDefault="002D74ED" w:rsidP="002D74ED">
      <w:pPr>
        <w:pStyle w:val="Heading3"/>
      </w:pPr>
      <w:r>
        <w:t>Election Link---Space Coop</w:t>
      </w:r>
    </w:p>
    <w:p w:rsidR="002D74ED" w:rsidRDefault="002D74ED" w:rsidP="002D74ED">
      <w:pPr>
        <w:pStyle w:val="Heading4"/>
      </w:pPr>
      <w:r>
        <w:t xml:space="preserve">The public views space cooperation with China with a high degree of controversy  </w:t>
      </w:r>
    </w:p>
    <w:p w:rsidR="002D74ED" w:rsidRPr="00E957D3" w:rsidRDefault="002D74ED" w:rsidP="002D74ED">
      <w:pPr>
        <w:rPr>
          <w:rStyle w:val="StyleStyleBold12pt"/>
          <w:b w:val="0"/>
          <w:sz w:val="22"/>
        </w:rPr>
      </w:pPr>
      <w:r w:rsidRPr="00E957D3">
        <w:rPr>
          <w:rStyle w:val="StyleStyleBold12pt"/>
          <w:sz w:val="22"/>
        </w:rPr>
        <w:t xml:space="preserve">Cheryl </w:t>
      </w:r>
      <w:r w:rsidRPr="00E957D3">
        <w:rPr>
          <w:rStyle w:val="StyleStyleBold12pt"/>
          <w:sz w:val="28"/>
          <w:szCs w:val="28"/>
        </w:rPr>
        <w:t>Hanewicz, 13</w:t>
      </w:r>
      <w:r w:rsidRPr="00E957D3">
        <w:rPr>
          <w:rStyle w:val="StyleStyleBold12pt"/>
          <w:sz w:val="22"/>
        </w:rPr>
        <w:t>, Associate Professor and Department Chair in the Technology Management Department at Utah Valley University, “The Future of United States – Chinese Space Relations,” 04/1/13, http://ncurproceedings.org/ojs/index.php/NCUR2013/article/viewFile/336/330</w:t>
      </w:r>
    </w:p>
    <w:p w:rsidR="002D74ED" w:rsidRDefault="002D74ED" w:rsidP="002D74ED">
      <w:pPr>
        <w:rPr>
          <w:sz w:val="16"/>
        </w:rPr>
      </w:pPr>
      <w:r w:rsidRPr="0052049A">
        <w:rPr>
          <w:sz w:val="16"/>
        </w:rPr>
        <w:t xml:space="preserve">The results of this survey showed that </w:t>
      </w:r>
      <w:r w:rsidRPr="0052049A">
        <w:rPr>
          <w:rStyle w:val="StyleBoldUnderline"/>
        </w:rPr>
        <w:t>90% of the participants in the space group were supportive of collaboration</w:t>
      </w:r>
      <w:r w:rsidRPr="0052049A">
        <w:rPr>
          <w:sz w:val="16"/>
        </w:rPr>
        <w:t>.</w:t>
      </w:r>
      <w:r w:rsidRPr="0052049A">
        <w:rPr>
          <w:sz w:val="12"/>
        </w:rPr>
        <w:t>¶</w:t>
      </w:r>
      <w:r w:rsidRPr="0052049A">
        <w:rPr>
          <w:sz w:val="16"/>
        </w:rPr>
        <w:t xml:space="preserve"> </w:t>
      </w:r>
      <w:r w:rsidRPr="0052049A">
        <w:rPr>
          <w:rStyle w:val="StyleBoldUnderline"/>
        </w:rPr>
        <w:t>In the military group, 60% were against collaboration</w:t>
      </w:r>
      <w:r w:rsidRPr="0052049A">
        <w:rPr>
          <w:sz w:val="16"/>
        </w:rPr>
        <w:t xml:space="preserve"> while </w:t>
      </w:r>
      <w:r w:rsidRPr="0052049A">
        <w:rPr>
          <w:rStyle w:val="StyleBoldUnderline"/>
        </w:rPr>
        <w:t>70% of the general public expressed an unwillingness to</w:t>
      </w:r>
      <w:r w:rsidRPr="0052049A">
        <w:rPr>
          <w:rStyle w:val="StyleBoldUnderline"/>
          <w:sz w:val="12"/>
        </w:rPr>
        <w:t>¶</w:t>
      </w:r>
      <w:r w:rsidRPr="0052049A">
        <w:rPr>
          <w:rStyle w:val="StyleBoldUnderline"/>
        </w:rPr>
        <w:t xml:space="preserve"> participate with the Chinese</w:t>
      </w:r>
      <w:r w:rsidRPr="0052049A">
        <w:rPr>
          <w:sz w:val="16"/>
        </w:rPr>
        <w:t>. Though the responses from the space group were expected, those from the military and</w:t>
      </w:r>
      <w:r w:rsidRPr="0052049A">
        <w:rPr>
          <w:sz w:val="12"/>
        </w:rPr>
        <w:t>¶</w:t>
      </w:r>
      <w:r w:rsidRPr="0052049A">
        <w:rPr>
          <w:sz w:val="16"/>
        </w:rPr>
        <w:t xml:space="preserve"> general public were contrary to the original hypothesis. While </w:t>
      </w:r>
      <w:r w:rsidRPr="0052049A">
        <w:rPr>
          <w:rStyle w:val="StyleBoldUnderline"/>
        </w:rPr>
        <w:t>the general public did express a positive attitude</w:t>
      </w:r>
      <w:r w:rsidRPr="0052049A">
        <w:rPr>
          <w:rStyle w:val="StyleBoldUnderline"/>
          <w:sz w:val="12"/>
        </w:rPr>
        <w:t>¶</w:t>
      </w:r>
      <w:r w:rsidRPr="0052049A">
        <w:rPr>
          <w:rStyle w:val="StyleBoldUnderline"/>
        </w:rPr>
        <w:t xml:space="preserve"> toward the space program itself, </w:t>
      </w:r>
      <w:r w:rsidRPr="00692207">
        <w:rPr>
          <w:rStyle w:val="Emphasis"/>
        </w:rPr>
        <w:t>distrust of the Chinese and their motives</w:t>
      </w:r>
      <w:r w:rsidRPr="0052049A">
        <w:rPr>
          <w:rStyle w:val="StyleBoldUnderline"/>
        </w:rPr>
        <w:t xml:space="preserve"> was a major concern</w:t>
      </w:r>
      <w:r w:rsidRPr="0052049A">
        <w:rPr>
          <w:sz w:val="16"/>
        </w:rPr>
        <w:t>. (See Chart 1.)</w:t>
      </w:r>
      <w:r w:rsidRPr="0052049A">
        <w:rPr>
          <w:sz w:val="12"/>
        </w:rPr>
        <w:t>¶</w:t>
      </w:r>
      <w:r w:rsidRPr="0052049A">
        <w:rPr>
          <w:sz w:val="16"/>
        </w:rPr>
        <w:t xml:space="preserve"> Chart 1: Complete survey results for all groups</w:t>
      </w:r>
      <w:r w:rsidRPr="0052049A">
        <w:rPr>
          <w:sz w:val="12"/>
        </w:rPr>
        <w:t>¶</w:t>
      </w:r>
      <w:r w:rsidRPr="0052049A">
        <w:rPr>
          <w:sz w:val="16"/>
        </w:rPr>
        <w:t xml:space="preserve"> As can be seen from the chart, the </w:t>
      </w:r>
      <w:r w:rsidRPr="0052049A">
        <w:rPr>
          <w:rStyle w:val="StyleBoldUnderline"/>
        </w:rPr>
        <w:t>participants in the space program and those of the military program are not totally</w:t>
      </w:r>
      <w:r w:rsidRPr="0052049A">
        <w:rPr>
          <w:rStyle w:val="StyleBoldUnderline"/>
          <w:sz w:val="12"/>
        </w:rPr>
        <w:t>¶</w:t>
      </w:r>
      <w:r w:rsidRPr="0052049A">
        <w:rPr>
          <w:rStyle w:val="StyleBoldUnderline"/>
        </w:rPr>
        <w:t xml:space="preserve"> opposed to each other as predicted</w:t>
      </w:r>
      <w:r w:rsidRPr="0052049A">
        <w:rPr>
          <w:sz w:val="16"/>
        </w:rPr>
        <w:t>. Of the participants polled in the spaceflight group, 90% would welcome</w:t>
      </w:r>
      <w:r w:rsidRPr="0052049A">
        <w:rPr>
          <w:sz w:val="12"/>
        </w:rPr>
        <w:t>¶</w:t>
      </w:r>
      <w:r w:rsidRPr="0052049A">
        <w:rPr>
          <w:sz w:val="16"/>
        </w:rPr>
        <w:t xml:space="preserve"> interaction with the Chinese compared to 40% of the military personnel. </w:t>
      </w:r>
      <w:r w:rsidRPr="0052049A">
        <w:rPr>
          <w:rStyle w:val="StyleBoldUnderline"/>
        </w:rPr>
        <w:t>One of the military proponents of</w:t>
      </w:r>
      <w:r w:rsidRPr="0052049A">
        <w:rPr>
          <w:rStyle w:val="StyleBoldUnderline"/>
          <w:sz w:val="12"/>
        </w:rPr>
        <w:t>¶</w:t>
      </w:r>
      <w:r w:rsidRPr="0052049A">
        <w:rPr>
          <w:rStyle w:val="StyleBoldUnderline"/>
        </w:rPr>
        <w:t xml:space="preserve"> collaboration said that the best way to make sure China doesn’t try to pull a military takeover of space is to work</w:t>
      </w:r>
      <w:r w:rsidRPr="0052049A">
        <w:rPr>
          <w:rStyle w:val="StyleBoldUnderline"/>
          <w:sz w:val="12"/>
        </w:rPr>
        <w:t>¶</w:t>
      </w:r>
      <w:r w:rsidRPr="0052049A">
        <w:rPr>
          <w:rStyle w:val="StyleBoldUnderline"/>
        </w:rPr>
        <w:t xml:space="preserve"> with them.</w:t>
      </w:r>
      <w:r w:rsidRPr="0052049A">
        <w:rPr>
          <w:sz w:val="16"/>
        </w:rPr>
        <w:t xml:space="preserve"> He stated that we need to “keep our friends close and our enemies closer.” Another participant stated</w:t>
      </w:r>
      <w:r w:rsidRPr="0052049A">
        <w:rPr>
          <w:sz w:val="12"/>
        </w:rPr>
        <w:t>¶</w:t>
      </w:r>
      <w:r w:rsidRPr="0052049A">
        <w:rPr>
          <w:sz w:val="16"/>
        </w:rPr>
        <w:t xml:space="preserve"> that the Chinese are going to develop their space program with or without the U.S., so collaboration should limit</w:t>
      </w:r>
      <w:r w:rsidRPr="0052049A">
        <w:rPr>
          <w:sz w:val="12"/>
        </w:rPr>
        <w:t>¶</w:t>
      </w:r>
      <w:r w:rsidRPr="0052049A">
        <w:rPr>
          <w:sz w:val="16"/>
        </w:rPr>
        <w:t xml:space="preserve"> their military plans for space and reallocate the money and talent for missions to the moon and possibly to Mars.</w:t>
      </w:r>
      <w:r w:rsidRPr="0052049A">
        <w:rPr>
          <w:sz w:val="12"/>
        </w:rPr>
        <w:t>¶</w:t>
      </w:r>
      <w:r w:rsidRPr="0052049A">
        <w:rPr>
          <w:sz w:val="16"/>
        </w:rPr>
        <w:t xml:space="preserve"> </w:t>
      </w:r>
      <w:r w:rsidRPr="0052049A">
        <w:rPr>
          <w:rStyle w:val="StyleBoldUnderline"/>
        </w:rPr>
        <w:t>One unexpected result of this survey was the expression of the general public’s opposition to collaboration</w:t>
      </w:r>
      <w:r w:rsidRPr="0052049A">
        <w:rPr>
          <w:sz w:val="16"/>
        </w:rPr>
        <w:t>,</w:t>
      </w:r>
      <w:r w:rsidRPr="0052049A">
        <w:rPr>
          <w:sz w:val="12"/>
        </w:rPr>
        <w:t>¶</w:t>
      </w:r>
      <w:r w:rsidRPr="0052049A">
        <w:rPr>
          <w:sz w:val="16"/>
        </w:rPr>
        <w:t xml:space="preserve"> </w:t>
      </w:r>
      <w:r w:rsidRPr="0052049A">
        <w:rPr>
          <w:rStyle w:val="StyleBoldUnderline"/>
        </w:rPr>
        <w:t>especially in light of the job opportunities that such an alliance would create</w:t>
      </w:r>
      <w:r w:rsidRPr="0052049A">
        <w:rPr>
          <w:sz w:val="16"/>
        </w:rPr>
        <w:t>. For example, during the Space Shuttle</w:t>
      </w:r>
      <w:r w:rsidRPr="0052049A">
        <w:rPr>
          <w:sz w:val="12"/>
        </w:rPr>
        <w:t>¶</w:t>
      </w:r>
      <w:r w:rsidRPr="0052049A">
        <w:rPr>
          <w:sz w:val="16"/>
        </w:rPr>
        <w:t xml:space="preserve"> era, NASA was able to provide over 25,000 high paying jobs.</w:t>
      </w:r>
      <w:r w:rsidRPr="0052049A">
        <w:rPr>
          <w:sz w:val="12"/>
        </w:rPr>
        <w:t>¶</w:t>
      </w:r>
      <w:r w:rsidRPr="0052049A">
        <w:rPr>
          <w:sz w:val="16"/>
        </w:rPr>
        <w:t xml:space="preserve"> 5 A joint mission to the moon or Mars would most</w:t>
      </w:r>
      <w:r w:rsidRPr="0052049A">
        <w:rPr>
          <w:sz w:val="12"/>
        </w:rPr>
        <w:t>¶</w:t>
      </w:r>
      <w:r w:rsidRPr="0052049A">
        <w:rPr>
          <w:sz w:val="16"/>
        </w:rPr>
        <w:t xml:space="preserve"> likely provide at least as many. </w:t>
      </w:r>
      <w:r w:rsidRPr="0052049A">
        <w:rPr>
          <w:rStyle w:val="StyleBoldUnderline"/>
        </w:rPr>
        <w:lastRenderedPageBreak/>
        <w:t>One survey question was used to determine what reasons influenced the decisions</w:t>
      </w:r>
      <w:r w:rsidRPr="0052049A">
        <w:rPr>
          <w:sz w:val="12"/>
        </w:rPr>
        <w:t>¶</w:t>
      </w:r>
      <w:r w:rsidRPr="0052049A">
        <w:rPr>
          <w:sz w:val="16"/>
        </w:rPr>
        <w:t xml:space="preserve"> for or against collaboration. </w:t>
      </w:r>
      <w:r w:rsidRPr="00B54C3B">
        <w:rPr>
          <w:rStyle w:val="StyleBoldUnderline"/>
        </w:rPr>
        <w:t>Tho</w:t>
      </w:r>
      <w:r w:rsidRPr="0052049A">
        <w:rPr>
          <w:rStyle w:val="StyleBoldUnderline"/>
        </w:rPr>
        <w:t>se reasons range from technology transfer concerns to a general mistrust of the</w:t>
      </w:r>
      <w:r w:rsidRPr="0052049A">
        <w:rPr>
          <w:rStyle w:val="StyleBoldUnderline"/>
          <w:sz w:val="12"/>
        </w:rPr>
        <w:t>¶</w:t>
      </w:r>
      <w:r w:rsidRPr="0052049A">
        <w:rPr>
          <w:rStyle w:val="StyleBoldUnderline"/>
        </w:rPr>
        <w:t xml:space="preserve"> People’s Liberation Army’s involvement in their space program</w:t>
      </w:r>
      <w:r w:rsidRPr="0052049A">
        <w:rPr>
          <w:sz w:val="16"/>
        </w:rPr>
        <w:t>. (See Chart 2.)</w:t>
      </w:r>
      <w:r w:rsidRPr="0052049A">
        <w:rPr>
          <w:sz w:val="12"/>
        </w:rPr>
        <w:t>¶</w:t>
      </w:r>
      <w:r w:rsidRPr="0052049A">
        <w:rPr>
          <w:sz w:val="16"/>
        </w:rPr>
        <w:t xml:space="preserve"> 345</w:t>
      </w:r>
      <w:r w:rsidRPr="0052049A">
        <w:rPr>
          <w:sz w:val="12"/>
        </w:rPr>
        <w:t>¶</w:t>
      </w:r>
      <w:r w:rsidRPr="0052049A">
        <w:rPr>
          <w:sz w:val="16"/>
        </w:rPr>
        <w:t xml:space="preserve"> Chart 2: Reasons against collaboration</w:t>
      </w:r>
      <w:r w:rsidRPr="0052049A">
        <w:rPr>
          <w:sz w:val="12"/>
        </w:rPr>
        <w:t>¶</w:t>
      </w:r>
      <w:r w:rsidRPr="0052049A">
        <w:rPr>
          <w:sz w:val="16"/>
        </w:rPr>
        <w:t xml:space="preserve"> As can be seen, </w:t>
      </w:r>
      <w:r w:rsidRPr="0052049A">
        <w:rPr>
          <w:rStyle w:val="StyleBoldUnderline"/>
        </w:rPr>
        <w:t>the top overall reason for non-collaboration is the fear of U.S. space technology being stolen or</w:t>
      </w:r>
      <w:r w:rsidRPr="0052049A">
        <w:rPr>
          <w:rStyle w:val="StyleBoldUnderline"/>
          <w:sz w:val="12"/>
        </w:rPr>
        <w:t>¶</w:t>
      </w:r>
      <w:r w:rsidRPr="0052049A">
        <w:rPr>
          <w:rStyle w:val="StyleBoldUnderline"/>
        </w:rPr>
        <w:t xml:space="preserve"> compromised</w:t>
      </w:r>
      <w:r w:rsidRPr="0052049A">
        <w:rPr>
          <w:sz w:val="16"/>
        </w:rPr>
        <w:t xml:space="preserve">. </w:t>
      </w:r>
      <w:r w:rsidRPr="0052049A">
        <w:rPr>
          <w:rStyle w:val="StyleBoldUnderline"/>
        </w:rPr>
        <w:t>The feeling among 40% of the participants is that the technology the U.S. has developed over the</w:t>
      </w:r>
      <w:r w:rsidRPr="0052049A">
        <w:rPr>
          <w:rStyle w:val="StyleBoldUnderline"/>
          <w:sz w:val="12"/>
        </w:rPr>
        <w:t>¶</w:t>
      </w:r>
      <w:r w:rsidRPr="0052049A">
        <w:rPr>
          <w:rStyle w:val="StyleBoldUnderline"/>
        </w:rPr>
        <w:t xml:space="preserve"> past 50 years for spaceflight should be proprietary and not shared with China. Another 30% of the participants</w:t>
      </w:r>
      <w:r w:rsidRPr="0052049A">
        <w:rPr>
          <w:rStyle w:val="StyleBoldUnderline"/>
          <w:sz w:val="12"/>
        </w:rPr>
        <w:t>¶</w:t>
      </w:r>
      <w:r w:rsidRPr="0052049A">
        <w:rPr>
          <w:rStyle w:val="StyleBoldUnderline"/>
        </w:rPr>
        <w:t xml:space="preserve"> believe that the Chinese will take the shared technology and use it against the U.S. militarily</w:t>
      </w:r>
      <w:r w:rsidRPr="0052049A">
        <w:rPr>
          <w:sz w:val="16"/>
        </w:rPr>
        <w:t>. For example, one</w:t>
      </w:r>
      <w:r w:rsidRPr="0052049A">
        <w:rPr>
          <w:sz w:val="12"/>
        </w:rPr>
        <w:t>¶</w:t>
      </w:r>
      <w:r w:rsidRPr="0052049A">
        <w:rPr>
          <w:sz w:val="16"/>
        </w:rPr>
        <w:t xml:space="preserve"> participant stated, “Clearly, technology transfers on a space program could be used directly in either espionage or</w:t>
      </w:r>
      <w:r w:rsidRPr="0052049A">
        <w:rPr>
          <w:sz w:val="12"/>
        </w:rPr>
        <w:t>¶</w:t>
      </w:r>
      <w:r w:rsidRPr="0052049A">
        <w:rPr>
          <w:sz w:val="16"/>
        </w:rPr>
        <w:t xml:space="preserve"> weapons technology.” Another participant agreed that “The U.S. must be careful of the space technologies exposed</w:t>
      </w:r>
      <w:r w:rsidRPr="0052049A">
        <w:rPr>
          <w:sz w:val="12"/>
        </w:rPr>
        <w:t>¶</w:t>
      </w:r>
      <w:r w:rsidRPr="0052049A">
        <w:rPr>
          <w:sz w:val="16"/>
        </w:rPr>
        <w:t xml:space="preserve"> to the Chinese because they can and probably will reverse engineer the technology to improve their military</w:t>
      </w:r>
      <w:r w:rsidRPr="0052049A">
        <w:rPr>
          <w:sz w:val="12"/>
        </w:rPr>
        <w:t>¶</w:t>
      </w:r>
      <w:r w:rsidRPr="0052049A">
        <w:rPr>
          <w:sz w:val="16"/>
        </w:rPr>
        <w:t xml:space="preserve"> capabilities.” </w:t>
      </w:r>
    </w:p>
    <w:p w:rsidR="002D74ED" w:rsidRPr="002D74ED" w:rsidRDefault="002D74ED" w:rsidP="002D74ED"/>
    <w:p w:rsidR="00B10C2F" w:rsidRDefault="00B10C2F" w:rsidP="00B10C2F"/>
    <w:p w:rsidR="00B10C2F" w:rsidRDefault="00B10C2F" w:rsidP="00B10C2F">
      <w:pPr>
        <w:pStyle w:val="Heading1"/>
      </w:pPr>
      <w:r>
        <w:t>Espionage DA</w:t>
      </w:r>
    </w:p>
    <w:p w:rsidR="00B10C2F" w:rsidRDefault="00B10C2F" w:rsidP="00B10C2F">
      <w:pPr>
        <w:pStyle w:val="Heading2"/>
      </w:pPr>
      <w:r>
        <w:t>1NC</w:t>
      </w:r>
    </w:p>
    <w:p w:rsidR="00B10C2F" w:rsidRDefault="00B10C2F" w:rsidP="00B10C2F">
      <w:pPr>
        <w:pStyle w:val="Heading3"/>
      </w:pPr>
      <w:r>
        <w:t xml:space="preserve">Espionage DA---1NC </w:t>
      </w:r>
    </w:p>
    <w:p w:rsidR="00B10C2F" w:rsidRDefault="00B10C2F" w:rsidP="00B10C2F">
      <w:pPr>
        <w:pStyle w:val="Heading4"/>
        <w:rPr>
          <w:lang w:eastAsia="zh-CN"/>
        </w:rPr>
      </w:pPr>
      <w:r>
        <w:rPr>
          <w:lang w:eastAsia="zh-CN"/>
        </w:rPr>
        <w:t>Increase US China space co-op results in proliferation in Iran and North Korea</w:t>
      </w:r>
    </w:p>
    <w:p w:rsidR="00B10C2F" w:rsidRPr="002E4D58" w:rsidRDefault="00B10C2F" w:rsidP="00B10C2F">
      <w:pPr>
        <w:rPr>
          <w:lang w:eastAsia="zh-CN"/>
        </w:rPr>
      </w:pPr>
      <w:r w:rsidRPr="00034EBC">
        <w:t xml:space="preserve">Jeff </w:t>
      </w:r>
      <w:r w:rsidRPr="00034EBC">
        <w:rPr>
          <w:rStyle w:val="Author-Date"/>
        </w:rPr>
        <w:t>Foust</w:t>
      </w:r>
      <w:r>
        <w:rPr>
          <w:rStyle w:val="Author-Date"/>
          <w:lang w:eastAsia="zh-CN"/>
        </w:rPr>
        <w:t xml:space="preserve"> 09</w:t>
      </w:r>
      <w:r w:rsidRPr="00034EBC">
        <w:t>, Editor and publisher of the Space Review online journal,</w:t>
      </w:r>
      <w:r>
        <w:t xml:space="preserve"> 11/30/</w:t>
      </w:r>
      <w:r w:rsidRPr="002E4D58">
        <w:rPr>
          <w:rStyle w:val="Author-Date"/>
          <w:b w:val="0"/>
        </w:rPr>
        <w:t>09</w:t>
      </w:r>
      <w:r w:rsidRPr="002E4D58">
        <w:rPr>
          <w:b/>
        </w:rPr>
        <w:t>,</w:t>
      </w:r>
      <w:r>
        <w:t xml:space="preserve"> “</w:t>
      </w:r>
      <w:r w:rsidRPr="00034EBC">
        <w:t>Caution about US-China space cooperation</w:t>
      </w:r>
      <w:r>
        <w:rPr>
          <w:lang w:eastAsia="zh-CN"/>
        </w:rPr>
        <w:t>,</w:t>
      </w:r>
      <w:r>
        <w:t>”</w:t>
      </w:r>
      <w:r>
        <w:rPr>
          <w:lang w:eastAsia="zh-CN"/>
        </w:rPr>
        <w:t xml:space="preserve"> </w:t>
      </w:r>
      <w:r w:rsidRPr="002E4D58">
        <w:rPr>
          <w:lang w:eastAsia="zh-CN"/>
        </w:rPr>
        <w:t>http://www.spacepolitics.com/2009/11/30/caution-about-us-china-space-cooperation/</w:t>
      </w:r>
    </w:p>
    <w:p w:rsidR="00B10C2F" w:rsidRPr="004D58D0" w:rsidRDefault="00B10C2F" w:rsidP="00B10C2F">
      <w:pPr>
        <w:rPr>
          <w:lang w:eastAsia="zh-CN"/>
        </w:rPr>
      </w:pPr>
      <w:r w:rsidRPr="004D58D0">
        <w:rPr>
          <w:u w:val="single"/>
          <w:lang w:eastAsia="zh-CN"/>
        </w:rPr>
        <w:t xml:space="preserve">When President Obama visited China earlier this month, </w:t>
      </w:r>
      <w:r w:rsidRPr="004D58D0">
        <w:rPr>
          <w:highlight w:val="yellow"/>
          <w:u w:val="single"/>
          <w:lang w:eastAsia="zh-CN"/>
        </w:rPr>
        <w:t>the US and China issued a joint statement</w:t>
      </w:r>
      <w:r w:rsidRPr="004D58D0">
        <w:rPr>
          <w:u w:val="single"/>
          <w:lang w:eastAsia="zh-CN"/>
        </w:rPr>
        <w:t xml:space="preserve"> that included a passage about space cooperation, </w:t>
      </w:r>
      <w:r w:rsidRPr="004D58D0">
        <w:rPr>
          <w:highlight w:val="yellow"/>
          <w:u w:val="single"/>
          <w:lang w:eastAsia="zh-CN"/>
        </w:rPr>
        <w:t>including “starting a dialogue on human space flight and space exploration</w:t>
      </w:r>
      <w:r w:rsidRPr="004D58D0">
        <w:rPr>
          <w:highlight w:val="yellow"/>
          <w:lang w:eastAsia="zh-CN"/>
        </w:rPr>
        <w:t>”</w:t>
      </w:r>
      <w:r w:rsidRPr="004D58D0">
        <w:rPr>
          <w:lang w:eastAsia="zh-CN"/>
        </w:rPr>
        <w:t>. Cooperation would be a good thing, right? Not necessarily, according to some.</w:t>
      </w:r>
    </w:p>
    <w:p w:rsidR="00B10C2F" w:rsidRPr="004D58D0" w:rsidRDefault="00B10C2F" w:rsidP="00B10C2F">
      <w:pPr>
        <w:rPr>
          <w:u w:val="single"/>
          <w:lang w:eastAsia="zh-CN"/>
        </w:rPr>
      </w:pPr>
      <w:r w:rsidRPr="004D58D0">
        <w:rPr>
          <w:lang w:eastAsia="zh-CN"/>
        </w:rPr>
        <w:t xml:space="preserve">In an Aviation Week op-ed last week, </w:t>
      </w:r>
      <w:r w:rsidRPr="004D58D0">
        <w:rPr>
          <w:u w:val="single"/>
          <w:lang w:eastAsia="zh-CN"/>
        </w:rPr>
        <w:t xml:space="preserve">Eric </w:t>
      </w:r>
      <w:r w:rsidRPr="004D58D0">
        <w:rPr>
          <w:highlight w:val="yellow"/>
          <w:u w:val="single"/>
          <w:lang w:eastAsia="zh-CN"/>
        </w:rPr>
        <w:t>Sterner warns cooperation could lead to more technology transfer</w:t>
      </w:r>
      <w:r w:rsidRPr="004D58D0">
        <w:rPr>
          <w:lang w:eastAsia="zh-CN"/>
        </w:rPr>
        <w:t xml:space="preserve">, something that, in the 1990s, led to stiffened export control regulations that transferred commercial satellites and their components to the US Munitions List. </w:t>
      </w:r>
      <w:r w:rsidRPr="004D58D0">
        <w:rPr>
          <w:highlight w:val="yellow"/>
          <w:u w:val="single"/>
          <w:lang w:eastAsia="zh-CN"/>
        </w:rPr>
        <w:t>Such transfer is worrisome</w:t>
      </w:r>
      <w:r w:rsidRPr="004D58D0">
        <w:rPr>
          <w:u w:val="single"/>
          <w:lang w:eastAsia="zh-CN"/>
        </w:rPr>
        <w:t xml:space="preserve">, he argues, not only because </w:t>
      </w:r>
      <w:r w:rsidRPr="004D58D0">
        <w:rPr>
          <w:highlight w:val="yellow"/>
          <w:u w:val="single"/>
          <w:lang w:eastAsia="zh-CN"/>
        </w:rPr>
        <w:t>it could aid Chinese military modernization</w:t>
      </w:r>
      <w:r w:rsidRPr="004D58D0">
        <w:rPr>
          <w:u w:val="single"/>
          <w:lang w:eastAsia="zh-CN"/>
        </w:rPr>
        <w:t xml:space="preserve"> but also because </w:t>
      </w:r>
      <w:r w:rsidRPr="004D58D0">
        <w:rPr>
          <w:highlight w:val="yellow"/>
          <w:u w:val="single"/>
          <w:lang w:eastAsia="zh-CN"/>
        </w:rPr>
        <w:t>China is a “serial proliferator” who could then transfer such technologies to places like Iran and North Korea.</w:t>
      </w:r>
      <w:r w:rsidRPr="004D58D0">
        <w:rPr>
          <w:u w:val="single"/>
          <w:lang w:eastAsia="zh-CN"/>
        </w:rPr>
        <w:t xml:space="preserve"> “</w:t>
      </w:r>
      <w:r w:rsidRPr="00787424">
        <w:rPr>
          <w:highlight w:val="yellow"/>
          <w:u w:val="single"/>
          <w:lang w:eastAsia="zh-CN"/>
        </w:rPr>
        <w:t>Until China’s intentions are clearer</w:t>
      </w:r>
      <w:r w:rsidRPr="004D58D0">
        <w:rPr>
          <w:u w:val="single"/>
          <w:lang w:eastAsia="zh-CN"/>
        </w:rPr>
        <w:t xml:space="preserve"> and its behavior has verifiably and persistently changed,” he concludes, “</w:t>
      </w:r>
      <w:r w:rsidRPr="00787424">
        <w:rPr>
          <w:highlight w:val="yellow"/>
          <w:u w:val="single"/>
          <w:lang w:eastAsia="zh-CN"/>
        </w:rPr>
        <w:t>close cooperation entails risks that far exceed the potential benefits</w:t>
      </w:r>
      <w:r w:rsidRPr="004D58D0">
        <w:rPr>
          <w:u w:val="single"/>
          <w:lang w:eastAsia="zh-CN"/>
        </w:rPr>
        <w:t>.”</w:t>
      </w:r>
    </w:p>
    <w:p w:rsidR="00B10C2F" w:rsidRPr="004D58D0" w:rsidRDefault="00B10C2F" w:rsidP="00B10C2F">
      <w:pPr>
        <w:rPr>
          <w:lang w:eastAsia="zh-CN"/>
        </w:rPr>
      </w:pPr>
      <w:r w:rsidRPr="004D58D0">
        <w:rPr>
          <w:lang w:eastAsia="zh-CN"/>
        </w:rPr>
        <w:t xml:space="preserve">In this week’s issue of The Space Review, Taylor </w:t>
      </w:r>
      <w:r w:rsidRPr="00787424">
        <w:rPr>
          <w:highlight w:val="yellow"/>
          <w:u w:val="single"/>
          <w:lang w:eastAsia="zh-CN"/>
        </w:rPr>
        <w:t xml:space="preserve">Dinerman </w:t>
      </w:r>
      <w:hyperlink r:id="rId13" w:history="1">
        <w:r w:rsidRPr="00787424">
          <w:rPr>
            <w:rStyle w:val="Hyperlink"/>
            <w:highlight w:val="yellow"/>
            <w:u w:val="single"/>
            <w:lang w:eastAsia="zh-CN"/>
          </w:rPr>
          <w:t>raises concerns about the appearance of cooperation between the US and China</w:t>
        </w:r>
      </w:hyperlink>
      <w:r w:rsidRPr="004D58D0">
        <w:rPr>
          <w:u w:val="single"/>
          <w:lang w:eastAsia="zh-CN"/>
        </w:rPr>
        <w:t xml:space="preserve">. If the </w:t>
      </w:r>
      <w:r w:rsidRPr="00787424">
        <w:rPr>
          <w:highlight w:val="yellow"/>
          <w:u w:val="single"/>
          <w:lang w:eastAsia="zh-CN"/>
        </w:rPr>
        <w:t>US</w:t>
      </w:r>
      <w:r w:rsidRPr="004D58D0">
        <w:rPr>
          <w:u w:val="single"/>
          <w:lang w:eastAsia="zh-CN"/>
        </w:rPr>
        <w:t xml:space="preserve"> looks like it’s trying too hard to cooperate with China </w:t>
      </w:r>
      <w:r w:rsidRPr="004D58D0">
        <w:rPr>
          <w:lang w:eastAsia="zh-CN"/>
        </w:rPr>
        <w:t>(or other countries, for that matter</w:t>
      </w:r>
      <w:r w:rsidRPr="00787424">
        <w:rPr>
          <w:lang w:eastAsia="zh-CN"/>
        </w:rPr>
        <w:t>),</w:t>
      </w:r>
      <w:r w:rsidRPr="00787424">
        <w:rPr>
          <w:u w:val="single"/>
          <w:lang w:eastAsia="zh-CN"/>
        </w:rPr>
        <w:t xml:space="preserve"> it </w:t>
      </w:r>
      <w:r w:rsidRPr="00787424">
        <w:rPr>
          <w:highlight w:val="yellow"/>
          <w:u w:val="single"/>
          <w:lang w:eastAsia="zh-CN"/>
        </w:rPr>
        <w:t>could give the appearance of weakness</w:t>
      </w:r>
      <w:r w:rsidRPr="004D58D0">
        <w:rPr>
          <w:lang w:eastAsia="zh-CN"/>
        </w:rPr>
        <w:t xml:space="preserve">. He also notes that </w:t>
      </w:r>
      <w:r w:rsidRPr="00787424">
        <w:rPr>
          <w:highlight w:val="yellow"/>
          <w:u w:val="single"/>
          <w:lang w:eastAsia="zh-CN"/>
        </w:rPr>
        <w:t>previous models for international cooperation</w:t>
      </w:r>
      <w:r w:rsidRPr="004D58D0">
        <w:rPr>
          <w:u w:val="single"/>
          <w:lang w:eastAsia="zh-CN"/>
        </w:rPr>
        <w:t xml:space="preserve">, such as Apollo-Soyuz and ISS, </w:t>
      </w:r>
      <w:r w:rsidRPr="00787424">
        <w:rPr>
          <w:highlight w:val="yellow"/>
          <w:u w:val="single"/>
          <w:lang w:eastAsia="zh-CN"/>
        </w:rPr>
        <w:t>don’t fit the current situation</w:t>
      </w:r>
      <w:r w:rsidRPr="004D58D0">
        <w:rPr>
          <w:u w:val="single"/>
          <w:lang w:eastAsia="zh-CN"/>
        </w:rPr>
        <w:t xml:space="preserve">, in part </w:t>
      </w:r>
      <w:r w:rsidRPr="00787424">
        <w:rPr>
          <w:highlight w:val="yellow"/>
          <w:u w:val="single"/>
          <w:lang w:eastAsia="zh-CN"/>
        </w:rPr>
        <w:t xml:space="preserve">because of the lack of knowledge about </w:t>
      </w:r>
      <w:r w:rsidRPr="00787424">
        <w:rPr>
          <w:u w:val="single"/>
          <w:lang w:eastAsia="zh-CN"/>
        </w:rPr>
        <w:t xml:space="preserve">what is motivating </w:t>
      </w:r>
      <w:r w:rsidRPr="00787424">
        <w:rPr>
          <w:highlight w:val="yellow"/>
          <w:u w:val="single"/>
          <w:lang w:eastAsia="zh-CN"/>
        </w:rPr>
        <w:t>China’s human spaceflight program</w:t>
      </w:r>
      <w:r w:rsidRPr="004D58D0">
        <w:rPr>
          <w:u w:val="single"/>
          <w:lang w:eastAsia="zh-CN"/>
        </w:rPr>
        <w:t>.</w:t>
      </w:r>
      <w:r w:rsidRPr="004D58D0">
        <w:rPr>
          <w:lang w:eastAsia="zh-CN"/>
        </w:rPr>
        <w:t xml:space="preserve"> “If the US presents itself as too eager for partnership agreements or too weak to explore the solar system without assistance, then the world and the American people will only see softness.”</w:t>
      </w:r>
    </w:p>
    <w:p w:rsidR="00B10C2F" w:rsidRDefault="00B10C2F" w:rsidP="00B10C2F"/>
    <w:p w:rsidR="00B10C2F" w:rsidRDefault="00B10C2F" w:rsidP="00B10C2F"/>
    <w:p w:rsidR="00B10C2F" w:rsidRDefault="00B10C2F" w:rsidP="00B10C2F">
      <w:pPr>
        <w:pStyle w:val="Heading2"/>
      </w:pPr>
      <w:r>
        <w:lastRenderedPageBreak/>
        <w:t>Link</w:t>
      </w:r>
    </w:p>
    <w:p w:rsidR="00B10C2F" w:rsidRDefault="00B10C2F" w:rsidP="00B10C2F">
      <w:pPr>
        <w:pStyle w:val="Heading3"/>
      </w:pPr>
      <w:r>
        <w:t>Link---2NC</w:t>
      </w:r>
    </w:p>
    <w:p w:rsidR="00AC6551" w:rsidRDefault="00AC6551" w:rsidP="00AC6551">
      <w:pPr>
        <w:pStyle w:val="Heading3"/>
      </w:pPr>
      <w:r>
        <w:t>Technology Transfer</w:t>
      </w:r>
    </w:p>
    <w:p w:rsidR="00AC6551" w:rsidRDefault="00AC6551" w:rsidP="00AC6551">
      <w:pPr>
        <w:pStyle w:val="Heading4"/>
      </w:pPr>
      <w:r>
        <w:t>China uses any access to US tech to transfer it to the Chinese space program---empirically proven</w:t>
      </w:r>
    </w:p>
    <w:p w:rsidR="00AC6551" w:rsidRPr="00E21152" w:rsidRDefault="00AC6551" w:rsidP="00AC6551">
      <w:r>
        <w:t xml:space="preserve">Erik </w:t>
      </w:r>
      <w:r w:rsidRPr="00E21152">
        <w:rPr>
          <w:rStyle w:val="StyleStyleBold12pt"/>
        </w:rPr>
        <w:t>Seedhouse ??</w:t>
      </w:r>
      <w:r>
        <w:t xml:space="preserve">, Aerospace Scientist, First Degree in Sport Science at Northumbria University, Master’s Degree in Medical Science at Sheffield University, Ph.D at the German Space Agency’s Institute for Space Medicine, Fellow of the British Interplanetary Society, Member of the Aerospace Medical Association, ??/??/???? “The New Space Race,” Springer-Praxis Publishing, John Mason as Subject Advisory Editor with aa M.B.E., B.Sc., Ph.D, </w:t>
      </w:r>
      <w:r w:rsidRPr="00E21152">
        <w:t>http://link.springer.com/chapter/10.1007/978-1-4419-0880-3_9</w:t>
      </w:r>
    </w:p>
    <w:p w:rsidR="00AC6551" w:rsidRDefault="00AC6551" w:rsidP="00AC6551">
      <w:r w:rsidRPr="002F184B">
        <w:rPr>
          <w:rStyle w:val="StyleBoldUnderline"/>
          <w:highlight w:val="cyan"/>
        </w:rPr>
        <w:t>China has a long history of acquiring technology by nefarious means</w:t>
      </w:r>
      <w:r w:rsidRPr="00F87EB4">
        <w:t xml:space="preserve">. </w:t>
      </w:r>
      <w:r w:rsidRPr="002F184B">
        <w:rPr>
          <w:rStyle w:val="StyleBoldUnderline"/>
          <w:highlight w:val="cyan"/>
        </w:rPr>
        <w:t xml:space="preserve">A good example is </w:t>
      </w:r>
      <w:r w:rsidRPr="00544A54">
        <w:rPr>
          <w:rStyle w:val="StyleBoldUnderline"/>
        </w:rPr>
        <w:t>the launch of China's lunar satellite</w:t>
      </w:r>
      <w:r>
        <w:t>, Chang'e,</w:t>
      </w:r>
      <w:r w:rsidRPr="00F87EB4">
        <w:t xml:space="preserve"> </w:t>
      </w:r>
      <w:r w:rsidRPr="00544A54">
        <w:rPr>
          <w:rStyle w:val="StyleBoldUnderline"/>
        </w:rPr>
        <w:t>which appears to have been adapted from</w:t>
      </w:r>
      <w:r w:rsidRPr="005D4995">
        <w:t xml:space="preserve"> the design of DFH-3</w:t>
      </w:r>
      <w:r w:rsidRPr="005D4995">
        <w:rPr>
          <w:rStyle w:val="StyleBoldUnderline"/>
        </w:rPr>
        <w:t xml:space="preserve">, </w:t>
      </w:r>
      <w:r w:rsidRPr="002F184B">
        <w:rPr>
          <w:rStyle w:val="StyleBoldUnderline"/>
          <w:highlight w:val="cyan"/>
        </w:rPr>
        <w:t>a Chinese communications relay satellite</w:t>
      </w:r>
      <w:r w:rsidRPr="00F87EB4">
        <w:t xml:space="preserve">. </w:t>
      </w:r>
      <w:r w:rsidRPr="002F184B">
        <w:rPr>
          <w:rStyle w:val="StyleBoldUnderline"/>
          <w:highlight w:val="cyan"/>
        </w:rPr>
        <w:t>The DFH-3 was developed</w:t>
      </w:r>
      <w:r w:rsidRPr="005D4995">
        <w:rPr>
          <w:rStyle w:val="StyleBoldUnderline"/>
        </w:rPr>
        <w:t xml:space="preserve"> in record speed </w:t>
      </w:r>
      <w:r w:rsidRPr="002F184B">
        <w:rPr>
          <w:rStyle w:val="StyleBoldUnderline"/>
          <w:highlight w:val="cyan"/>
        </w:rPr>
        <w:t>thanks to a large number of Western components used</w:t>
      </w:r>
      <w:r>
        <w:t>.</w:t>
      </w:r>
      <w:r w:rsidRPr="00F87EB4">
        <w:t xml:space="preserve"> </w:t>
      </w:r>
      <w:r w:rsidRPr="005D4995">
        <w:t>These components included elements</w:t>
      </w:r>
      <w:r w:rsidRPr="00F87EB4">
        <w:t xml:space="preserve"> such as the Matter Marconi-</w:t>
      </w:r>
      <w:r>
        <w:t xml:space="preserve"> manufactured central processor,</w:t>
      </w:r>
      <w:r w:rsidRPr="00F87EB4">
        <w:t xml:space="preserve"> the infra-red Earth sensor built by Officine Galileo,</w:t>
      </w:r>
      <w:r>
        <w:t xml:space="preserve"> </w:t>
      </w:r>
      <w:r w:rsidRPr="00F87EB4">
        <w:t xml:space="preserve">and parts of the solar panel built by Messerschmitt-Boelkow-Blohm. </w:t>
      </w:r>
      <w:r w:rsidRPr="005D4995">
        <w:rPr>
          <w:rStyle w:val="StyleBoldUnderline"/>
        </w:rPr>
        <w:t xml:space="preserve">When the Chinese decided to build the lunar probe, </w:t>
      </w:r>
      <w:r w:rsidRPr="002F184B">
        <w:rPr>
          <w:rStyle w:val="StyleBoldUnderline"/>
          <w:highlight w:val="cyan"/>
        </w:rPr>
        <w:t>it simply adapted the Western DF</w:t>
      </w:r>
      <w:r w:rsidRPr="005D4995">
        <w:rPr>
          <w:rStyle w:val="StyleBoldUnderline"/>
        </w:rPr>
        <w:t xml:space="preserve"> H-3 </w:t>
      </w:r>
      <w:r w:rsidRPr="002F184B">
        <w:rPr>
          <w:rStyle w:val="StyleBoldUnderline"/>
          <w:highlight w:val="cyan"/>
        </w:rPr>
        <w:t>components, enabling them to proceed quickly and reliably</w:t>
      </w:r>
      <w:r w:rsidRPr="002F184B">
        <w:rPr>
          <w:highlight w:val="cyan"/>
        </w:rPr>
        <w:t>.</w:t>
      </w:r>
      <w:r>
        <w:t xml:space="preserve"> </w:t>
      </w:r>
    </w:p>
    <w:p w:rsidR="00AC6551" w:rsidRDefault="00AC6551" w:rsidP="00AC6551">
      <w:r>
        <w:t>More recently,</w:t>
      </w:r>
      <w:r w:rsidRPr="00F87EB4">
        <w:t xml:space="preserve"> </w:t>
      </w:r>
      <w:r w:rsidRPr="002F184B">
        <w:rPr>
          <w:rStyle w:val="StyleBoldUnderline"/>
          <w:highlight w:val="cyan"/>
        </w:rPr>
        <w:t>the FBI</w:t>
      </w:r>
      <w:r w:rsidRPr="00F87EB4">
        <w:t>, in co</w:t>
      </w:r>
      <w:r>
        <w:t>njunction with other US counter-es</w:t>
      </w:r>
      <w:r w:rsidRPr="00F87EB4">
        <w:t>pionage agencies</w:t>
      </w:r>
      <w:r>
        <w:t xml:space="preserve">, </w:t>
      </w:r>
      <w:r w:rsidRPr="002F184B">
        <w:rPr>
          <w:rStyle w:val="StyleBoldUnderline"/>
          <w:highlight w:val="cyan"/>
        </w:rPr>
        <w:t>have tagged more than 100 people and companies</w:t>
      </w:r>
      <w:r w:rsidRPr="005D4995">
        <w:rPr>
          <w:rStyle w:val="StyleBoldUnderline"/>
        </w:rPr>
        <w:t xml:space="preserve"> allegedly </w:t>
      </w:r>
      <w:r w:rsidRPr="002F184B">
        <w:rPr>
          <w:rStyle w:val="StyleBoldUnderline"/>
          <w:highlight w:val="cyan"/>
        </w:rPr>
        <w:t>involved in</w:t>
      </w:r>
      <w:r w:rsidRPr="005D4995">
        <w:rPr>
          <w:rStyle w:val="StyleBoldUnderline"/>
        </w:rPr>
        <w:t xml:space="preserve"> clandestine </w:t>
      </w:r>
      <w:r w:rsidRPr="002F184B">
        <w:rPr>
          <w:rStyle w:val="StyleBoldUnderline"/>
          <w:highlight w:val="cyan"/>
        </w:rPr>
        <w:t>aerospace technology transfer benefitting China's space program</w:t>
      </w:r>
      <w:r w:rsidRPr="00F87EB4">
        <w:t>.' For example,</w:t>
      </w:r>
      <w:r>
        <w:t xml:space="preserve"> </w:t>
      </w:r>
      <w:r w:rsidRPr="00F87EB4">
        <w:t xml:space="preserve">physicist Shu Quan-Sheng, </w:t>
      </w:r>
      <w:r w:rsidRPr="002F184B">
        <w:rPr>
          <w:rStyle w:val="StyleBoldUnderline"/>
          <w:highlight w:val="cyan"/>
        </w:rPr>
        <w:t>a naturalized US citizen</w:t>
      </w:r>
      <w:r w:rsidRPr="002F184B">
        <w:rPr>
          <w:highlight w:val="cyan"/>
        </w:rPr>
        <w:t xml:space="preserve">, </w:t>
      </w:r>
      <w:r w:rsidRPr="002F184B">
        <w:rPr>
          <w:rStyle w:val="StyleBoldUnderline"/>
          <w:highlight w:val="cyan"/>
        </w:rPr>
        <w:t>was arrested</w:t>
      </w:r>
      <w:r w:rsidRPr="00F87EB4">
        <w:t xml:space="preserve"> on September</w:t>
      </w:r>
      <w:r>
        <w:t xml:space="preserve"> </w:t>
      </w:r>
      <w:r w:rsidRPr="00F87EB4">
        <w:t xml:space="preserve">24th, 2008, </w:t>
      </w:r>
      <w:r w:rsidRPr="002F184B">
        <w:rPr>
          <w:rStyle w:val="StyleBoldUnderline"/>
          <w:highlight w:val="cyan"/>
        </w:rPr>
        <w:t>on charges of illegally exporting space launch technical data and services</w:t>
      </w:r>
      <w:r w:rsidRPr="005D4995">
        <w:rPr>
          <w:rStyle w:val="StyleBoldUnderline"/>
        </w:rPr>
        <w:t>, in addition to offering bribes to Chinese officials</w:t>
      </w:r>
      <w:r w:rsidRPr="00F87EB4">
        <w:t xml:space="preserve"> concerning the Long March (LM)-</w:t>
      </w:r>
      <w:r>
        <w:t>5. Shu,</w:t>
      </w:r>
      <w:r w:rsidRPr="00F87EB4">
        <w:t xml:space="preserve"> </w:t>
      </w:r>
      <w:r w:rsidRPr="002F184B">
        <w:rPr>
          <w:rStyle w:val="StyleBoldUnderline"/>
          <w:highlight w:val="cyan"/>
        </w:rPr>
        <w:t>a president of a NASA subcontractor</w:t>
      </w:r>
      <w:r>
        <w:t>,</w:t>
      </w:r>
      <w:r w:rsidRPr="00F87EB4">
        <w:t xml:space="preserve"> </w:t>
      </w:r>
      <w:r w:rsidRPr="002F184B">
        <w:rPr>
          <w:rStyle w:val="StyleBoldUnderline"/>
          <w:highlight w:val="cyan"/>
        </w:rPr>
        <w:t xml:space="preserve">provided </w:t>
      </w:r>
      <w:r w:rsidRPr="00544A54">
        <w:rPr>
          <w:rStyle w:val="StyleBoldUnderline"/>
        </w:rPr>
        <w:t>technical assistance and foreign technology</w:t>
      </w:r>
      <w:r w:rsidRPr="005D4995">
        <w:rPr>
          <w:rStyle w:val="StyleBoldUnderline"/>
        </w:rPr>
        <w:t xml:space="preserve"> acquisition expe</w:t>
      </w:r>
      <w:r w:rsidRPr="002F184B">
        <w:rPr>
          <w:rStyle w:val="StyleBoldUnderline"/>
          <w:highlight w:val="cyan"/>
        </w:rPr>
        <w:t>rtise to several of</w:t>
      </w:r>
      <w:r w:rsidRPr="005D4995">
        <w:rPr>
          <w:rStyle w:val="StyleBoldUnderline"/>
        </w:rPr>
        <w:t xml:space="preserve"> </w:t>
      </w:r>
      <w:r w:rsidRPr="002F184B">
        <w:rPr>
          <w:rStyle w:val="StyleBoldUnderline"/>
          <w:highlight w:val="cyan"/>
        </w:rPr>
        <w:t>China's government entities</w:t>
      </w:r>
      <w:r w:rsidRPr="005D4995">
        <w:rPr>
          <w:rStyle w:val="StyleBoldUnderline"/>
        </w:rPr>
        <w:t xml:space="preserve"> involved in the design and development of</w:t>
      </w:r>
      <w:r w:rsidRPr="00F87EB4">
        <w:t xml:space="preserve"> the LM-S </w:t>
      </w:r>
      <w:r w:rsidRPr="005D4995">
        <w:rPr>
          <w:rStyle w:val="StyleBoldUnderline"/>
        </w:rPr>
        <w:t>space launch facility</w:t>
      </w:r>
      <w:r w:rsidRPr="00F87EB4">
        <w:t>, an activity</w:t>
      </w:r>
      <w:r>
        <w:t xml:space="preserve"> </w:t>
      </w:r>
      <w:r w:rsidRPr="00F87EB4">
        <w:t>tha</w:t>
      </w:r>
      <w:r>
        <w:t>t the US alleges began in 2008.</w:t>
      </w:r>
    </w:p>
    <w:p w:rsidR="00AC6551" w:rsidRPr="00F87EB4" w:rsidRDefault="00AC6551" w:rsidP="00AC6551">
      <w:r w:rsidRPr="00F87EB4">
        <w:t>In another recent case</w:t>
      </w:r>
      <w:r>
        <w:t xml:space="preserve">, </w:t>
      </w:r>
      <w:r w:rsidRPr="002F184B">
        <w:rPr>
          <w:rStyle w:val="StyleBoldUnderline"/>
          <w:highlight w:val="cyan"/>
        </w:rPr>
        <w:t>US citizen</w:t>
      </w:r>
      <w:r>
        <w:t>,</w:t>
      </w:r>
      <w:r w:rsidRPr="00F87EB4">
        <w:t xml:space="preserve"> Ping Cheng</w:t>
      </w:r>
      <w:r>
        <w:t xml:space="preserve">, </w:t>
      </w:r>
      <w:r w:rsidRPr="002F184B">
        <w:rPr>
          <w:rStyle w:val="StyleBoldUnderline"/>
          <w:highlight w:val="cyan"/>
        </w:rPr>
        <w:t>and Singaporeans</w:t>
      </w:r>
      <w:r>
        <w:t>,</w:t>
      </w:r>
      <w:r w:rsidRPr="00F87EB4">
        <w:t xml:space="preserve"> Kok Tong Lim</w:t>
      </w:r>
      <w:r>
        <w:t xml:space="preserve"> </w:t>
      </w:r>
      <w:r w:rsidRPr="00F87EB4">
        <w:t xml:space="preserve">and Jian Wei Ding, </w:t>
      </w:r>
      <w:r w:rsidRPr="002F184B">
        <w:rPr>
          <w:rStyle w:val="StyleBoldUnderline"/>
          <w:highlight w:val="cyan"/>
        </w:rPr>
        <w:t>were charged with conspiracy</w:t>
      </w:r>
      <w:r w:rsidRPr="005D4995">
        <w:rPr>
          <w:rStyle w:val="StyleBoldUnderline"/>
        </w:rPr>
        <w:t xml:space="preserve"> to violate export administration regulations </w:t>
      </w:r>
      <w:r w:rsidRPr="002F184B">
        <w:rPr>
          <w:rStyle w:val="StyleBoldUnderline"/>
          <w:highlight w:val="cyan"/>
        </w:rPr>
        <w:t>by</w:t>
      </w:r>
      <w:r w:rsidRPr="005D4995">
        <w:rPr>
          <w:rStyle w:val="StyleBoldUnderline"/>
        </w:rPr>
        <w:t xml:space="preserve"> attempting to </w:t>
      </w:r>
      <w:r w:rsidRPr="002F184B">
        <w:rPr>
          <w:rStyle w:val="StyleBoldUnderline"/>
          <w:highlight w:val="cyan"/>
        </w:rPr>
        <w:t>illegally export high-modulus carbon fiber to China</w:t>
      </w:r>
      <w:r w:rsidRPr="00F87EB4">
        <w:t>.</w:t>
      </w:r>
      <w:r>
        <w:t xml:space="preserve"> </w:t>
      </w:r>
      <w:r w:rsidRPr="002F184B">
        <w:rPr>
          <w:rStyle w:val="StyleBoldUnderline"/>
          <w:highlight w:val="cyan"/>
        </w:rPr>
        <w:t>The material</w:t>
      </w:r>
      <w:r w:rsidRPr="00F87EB4">
        <w:t>, k</w:t>
      </w:r>
      <w:r>
        <w:t>nown as Toray M40 and Toray M60,</w:t>
      </w:r>
      <w:r w:rsidRPr="00F87EB4">
        <w:t xml:space="preserve"> </w:t>
      </w:r>
      <w:r w:rsidRPr="002F184B">
        <w:rPr>
          <w:rStyle w:val="StyleBoldUnderline"/>
          <w:highlight w:val="cyan"/>
        </w:rPr>
        <w:t>is</w:t>
      </w:r>
      <w:r w:rsidRPr="005D4995">
        <w:rPr>
          <w:rStyle w:val="StyleBoldUnderline"/>
        </w:rPr>
        <w:t xml:space="preserve"> a corrosion-resistant material </w:t>
      </w:r>
      <w:r w:rsidRPr="002F184B">
        <w:rPr>
          <w:rStyle w:val="StyleBoldUnderline"/>
          <w:highlight w:val="cyan"/>
        </w:rPr>
        <w:t>used for</w:t>
      </w:r>
      <w:r w:rsidRPr="005D4995">
        <w:rPr>
          <w:rStyle w:val="StyleBoldUnderline"/>
        </w:rPr>
        <w:t xml:space="preserve"> electromagnetic shielding in </w:t>
      </w:r>
      <w:r w:rsidRPr="002F184B">
        <w:rPr>
          <w:rStyle w:val="StyleBoldUnderline"/>
          <w:highlight w:val="cyan"/>
        </w:rPr>
        <w:t>rockets and spacecraft</w:t>
      </w:r>
      <w:r w:rsidRPr="00F87EB4">
        <w:t>.</w:t>
      </w:r>
      <w:r>
        <w:t xml:space="preserve"> </w:t>
      </w:r>
    </w:p>
    <w:p w:rsidR="00AC6551" w:rsidRPr="005D4995" w:rsidRDefault="00AC6551" w:rsidP="00AC6551"/>
    <w:p w:rsidR="00AC6551" w:rsidRDefault="00AC6551" w:rsidP="00AC6551">
      <w:pPr>
        <w:pStyle w:val="Heading4"/>
      </w:pPr>
      <w:r>
        <w:t>Cooperation only results in espionage---empirically proven //or// China’s military ambitions will never be separated form land---they can’t get their relations spill over claim</w:t>
      </w:r>
    </w:p>
    <w:p w:rsidR="00AC6551" w:rsidRPr="006012E8" w:rsidRDefault="00AC6551" w:rsidP="00AC6551">
      <w:r>
        <w:t xml:space="preserve">Rick </w:t>
      </w:r>
      <w:r w:rsidRPr="006012E8">
        <w:rPr>
          <w:rStyle w:val="StyleStyleBold12pt"/>
        </w:rPr>
        <w:t>Fisher 15</w:t>
      </w:r>
      <w:r>
        <w:t xml:space="preserve">, Senior Fellow on Asian Military Affairs, Recognized authority on the PRC military and the Asian military balance and their implications for Asia and the US, Asian Studies Director at the Heritage Foundation, Consultant on PLA issues for the Congressionally chartered US China Security &amp; Economic Review, Studied at Georgetown University, BA with Honors at Eisenhower College, President of Pacific Strategies Inc., 2/18/2015, “China’s Military Ambitions in Space and America’s Response,” </w:t>
      </w:r>
      <w:r w:rsidRPr="006012E8">
        <w:t>http://www.uscc.gov/sites/default/files/Fisher_Testimony_2.18.15.pdf</w:t>
      </w:r>
    </w:p>
    <w:p w:rsidR="00AC6551" w:rsidRDefault="00AC6551" w:rsidP="00AC6551">
      <w:r>
        <w:t xml:space="preserve">To boot, </w:t>
      </w:r>
      <w:r w:rsidRPr="002F184B">
        <w:rPr>
          <w:rStyle w:val="StyleBoldUnderline"/>
          <w:highlight w:val="cyan"/>
        </w:rPr>
        <w:t>the U.S., Russia and Europe</w:t>
      </w:r>
      <w:r w:rsidRPr="00B9510E">
        <w:rPr>
          <w:rStyle w:val="StyleBoldUnderline"/>
        </w:rPr>
        <w:t xml:space="preserve"> all have </w:t>
      </w:r>
      <w:r w:rsidRPr="002F184B">
        <w:rPr>
          <w:rStyle w:val="StyleBoldUnderline"/>
          <w:highlight w:val="cyan"/>
        </w:rPr>
        <w:t xml:space="preserve">had their sad experiences with </w:t>
      </w:r>
      <w:r w:rsidRPr="002F184B">
        <w:rPr>
          <w:rStyle w:val="Emphasis"/>
          <w:highlight w:val="cyan"/>
        </w:rPr>
        <w:t>Chinese espionage targeting</w:t>
      </w:r>
      <w:r w:rsidRPr="002F184B">
        <w:rPr>
          <w:rStyle w:val="StyleBoldUnderline"/>
          <w:highlight w:val="cyan"/>
        </w:rPr>
        <w:t xml:space="preserve"> their</w:t>
      </w:r>
      <w:r w:rsidRPr="00B9510E">
        <w:rPr>
          <w:rStyle w:val="StyleBoldUnderline"/>
        </w:rPr>
        <w:t xml:space="preserve"> respective </w:t>
      </w:r>
      <w:r w:rsidRPr="002F184B">
        <w:rPr>
          <w:rStyle w:val="StyleBoldUnderline"/>
          <w:highlight w:val="cyan"/>
        </w:rPr>
        <w:t>space sectors</w:t>
      </w:r>
      <w:r>
        <w:t xml:space="preserve">. According to the testimony of a Chinese solid fuel rocket motor engineer interviewed by this analyst, </w:t>
      </w:r>
      <w:r w:rsidRPr="002F184B">
        <w:rPr>
          <w:rStyle w:val="StyleBoldUnderline"/>
          <w:highlight w:val="cyan"/>
        </w:rPr>
        <w:t>what they learned from the</w:t>
      </w:r>
      <w:r w:rsidRPr="00B9510E">
        <w:rPr>
          <w:rStyle w:val="StyleBoldUnderline"/>
        </w:rPr>
        <w:t xml:space="preserve"> Martin Marietta </w:t>
      </w:r>
      <w:r w:rsidRPr="002F184B">
        <w:rPr>
          <w:rStyle w:val="StyleBoldUnderline"/>
          <w:highlight w:val="cyan"/>
        </w:rPr>
        <w:t>solid satellite kick motor used on a Chinese SLV in the</w:t>
      </w:r>
      <w:r w:rsidRPr="00B9510E">
        <w:rPr>
          <w:rStyle w:val="StyleBoldUnderline"/>
        </w:rPr>
        <w:t xml:space="preserve"> early </w:t>
      </w:r>
      <w:r w:rsidRPr="002F184B">
        <w:rPr>
          <w:rStyle w:val="StyleBoldUnderline"/>
          <w:highlight w:val="cyan"/>
        </w:rPr>
        <w:t>1990s</w:t>
      </w:r>
      <w:r w:rsidRPr="00B9510E">
        <w:rPr>
          <w:rStyle w:val="StyleBoldUnderline"/>
        </w:rPr>
        <w:t xml:space="preserve"> has </w:t>
      </w:r>
      <w:r w:rsidRPr="002F184B">
        <w:rPr>
          <w:rStyle w:val="StyleBoldUnderline"/>
          <w:highlight w:val="cyan"/>
        </w:rPr>
        <w:t>enabled all of their solid rocket motors for their</w:t>
      </w:r>
      <w:r w:rsidRPr="00B9510E">
        <w:rPr>
          <w:rStyle w:val="StyleBoldUnderline"/>
        </w:rPr>
        <w:t xml:space="preserve"> new </w:t>
      </w:r>
      <w:r w:rsidRPr="002F184B">
        <w:rPr>
          <w:rStyle w:val="StyleBoldUnderline"/>
          <w:highlight w:val="cyan"/>
        </w:rPr>
        <w:t>ballistic missiles now targeting the</w:t>
      </w:r>
      <w:r w:rsidRPr="00B9510E">
        <w:rPr>
          <w:rStyle w:val="StyleBoldUnderline"/>
        </w:rPr>
        <w:t xml:space="preserve"> </w:t>
      </w:r>
      <w:r w:rsidRPr="002F184B">
        <w:rPr>
          <w:rStyle w:val="StyleBoldUnderline"/>
          <w:highlight w:val="cyan"/>
        </w:rPr>
        <w:t>U</w:t>
      </w:r>
      <w:r w:rsidRPr="00B9510E">
        <w:rPr>
          <w:rStyle w:val="StyleBoldUnderline"/>
        </w:rPr>
        <w:t xml:space="preserve">nited </w:t>
      </w:r>
      <w:r w:rsidRPr="002F184B">
        <w:rPr>
          <w:rStyle w:val="StyleBoldUnderline"/>
          <w:highlight w:val="cyan"/>
        </w:rPr>
        <w:t>S</w:t>
      </w:r>
      <w:r w:rsidRPr="00B9510E">
        <w:rPr>
          <w:rStyle w:val="StyleBoldUnderline"/>
        </w:rPr>
        <w:t xml:space="preserve">tates </w:t>
      </w:r>
      <w:r w:rsidRPr="002F184B">
        <w:rPr>
          <w:rStyle w:val="StyleBoldUnderline"/>
          <w:highlight w:val="cyan"/>
        </w:rPr>
        <w:t>and its allies with nuclear weapons</w:t>
      </w:r>
      <w:r>
        <w:t xml:space="preserve">. </w:t>
      </w:r>
      <w:r w:rsidRPr="002F184B">
        <w:rPr>
          <w:rStyle w:val="StyleBoldUnderline"/>
          <w:highlight w:val="cyan"/>
        </w:rPr>
        <w:t>Europe’s Galileo navigation satellite program wanted China to be a partner</w:t>
      </w:r>
      <w:r>
        <w:t xml:space="preserve">, </w:t>
      </w:r>
      <w:r w:rsidRPr="002F184B">
        <w:rPr>
          <w:rStyle w:val="StyleBoldUnderline"/>
          <w:highlight w:val="cyan"/>
        </w:rPr>
        <w:t>but</w:t>
      </w:r>
      <w:r w:rsidRPr="00B9510E">
        <w:rPr>
          <w:rStyle w:val="StyleBoldUnderline"/>
        </w:rPr>
        <w:t xml:space="preserve"> </w:t>
      </w:r>
      <w:r w:rsidRPr="002F184B">
        <w:rPr>
          <w:rStyle w:val="StyleBoldUnderline"/>
          <w:highlight w:val="cyan"/>
        </w:rPr>
        <w:t>when China obtained the</w:t>
      </w:r>
      <w:r w:rsidRPr="00B9510E">
        <w:rPr>
          <w:rStyle w:val="StyleBoldUnderline"/>
        </w:rPr>
        <w:t xml:space="preserve"> </w:t>
      </w:r>
      <w:r w:rsidRPr="002F184B">
        <w:rPr>
          <w:rStyle w:val="StyleBoldUnderline"/>
          <w:highlight w:val="cyan"/>
        </w:rPr>
        <w:t>tech</w:t>
      </w:r>
      <w:r w:rsidRPr="00B9510E">
        <w:rPr>
          <w:rStyle w:val="StyleBoldUnderline"/>
        </w:rPr>
        <w:t>nology it needed</w:t>
      </w:r>
      <w:r w:rsidRPr="002F184B">
        <w:rPr>
          <w:rStyle w:val="StyleBoldUnderline"/>
          <w:highlight w:val="cyan"/>
        </w:rPr>
        <w:t>, it left and built its Compass system</w:t>
      </w:r>
      <w:r w:rsidRPr="002F184B">
        <w:rPr>
          <w:highlight w:val="cyan"/>
        </w:rPr>
        <w:t>.</w:t>
      </w:r>
      <w:r>
        <w:t xml:space="preserve"> At the 2007 Moscow Airshow, </w:t>
      </w:r>
      <w:r w:rsidRPr="002F184B">
        <w:rPr>
          <w:rStyle w:val="StyleBoldUnderline"/>
          <w:highlight w:val="cyan"/>
        </w:rPr>
        <w:t>Russian space officials</w:t>
      </w:r>
      <w:r>
        <w:t xml:space="preserve"> explained their attempt circa 1998 to promote business and cooperation by </w:t>
      </w:r>
      <w:r w:rsidRPr="002F184B">
        <w:rPr>
          <w:rStyle w:val="StyleBoldUnderline"/>
          <w:highlight w:val="cyan"/>
        </w:rPr>
        <w:t>sell</w:t>
      </w:r>
      <w:r>
        <w:t>ing “</w:t>
      </w:r>
      <w:r w:rsidRPr="002F184B">
        <w:rPr>
          <w:rStyle w:val="StyleBoldUnderline"/>
          <w:highlight w:val="cyan"/>
        </w:rPr>
        <w:t>internships</w:t>
      </w:r>
      <w:r w:rsidRPr="00B9510E">
        <w:rPr>
          <w:rStyle w:val="StyleBoldUnderline"/>
        </w:rPr>
        <w:t>” or access</w:t>
      </w:r>
      <w:r w:rsidRPr="002F184B">
        <w:rPr>
          <w:rStyle w:val="StyleBoldUnderline"/>
          <w:highlight w:val="cyan"/>
        </w:rPr>
        <w:t xml:space="preserve">, to </w:t>
      </w:r>
      <w:r w:rsidRPr="00B9510E">
        <w:rPr>
          <w:rStyle w:val="StyleBoldUnderline"/>
        </w:rPr>
        <w:t xml:space="preserve">some </w:t>
      </w:r>
      <w:r w:rsidRPr="002F184B">
        <w:rPr>
          <w:rStyle w:val="StyleBoldUnderline"/>
          <w:highlight w:val="cyan"/>
        </w:rPr>
        <w:t>200 Chinese engineers</w:t>
      </w:r>
      <w:r w:rsidRPr="00B9510E">
        <w:rPr>
          <w:rStyle w:val="StyleBoldUnderline"/>
        </w:rPr>
        <w:t>, to 15 Russian space companies</w:t>
      </w:r>
      <w:r>
        <w:t xml:space="preserve">. The Russians did not sell space station tech to China, but </w:t>
      </w:r>
      <w:r w:rsidRPr="002F184B">
        <w:rPr>
          <w:rStyle w:val="StyleBoldUnderline"/>
          <w:highlight w:val="cyan"/>
        </w:rPr>
        <w:t>they now know why the Chinese space station looks like theirs</w:t>
      </w:r>
      <w:r>
        <w:t>.</w:t>
      </w:r>
    </w:p>
    <w:p w:rsidR="00AC6551" w:rsidRPr="00544A54" w:rsidRDefault="00AC6551" w:rsidP="00AC6551">
      <w:r>
        <w:t xml:space="preserve">A simple reality for U.S. policy makers to keep in mind is that </w:t>
      </w:r>
      <w:r w:rsidRPr="002F184B">
        <w:rPr>
          <w:rStyle w:val="Emphasis"/>
          <w:highlight w:val="cyan"/>
        </w:rPr>
        <w:t>cooperation in space with China cannot be separated from China’s ambitions on</w:t>
      </w:r>
      <w:r w:rsidRPr="002F184B">
        <w:rPr>
          <w:rStyle w:val="StyleBoldUnderline"/>
          <w:highlight w:val="cyan"/>
        </w:rPr>
        <w:t xml:space="preserve"> Earth or </w:t>
      </w:r>
      <w:r w:rsidRPr="00B9510E">
        <w:rPr>
          <w:rStyle w:val="StyleBoldUnderline"/>
        </w:rPr>
        <w:t xml:space="preserve">out </w:t>
      </w:r>
      <w:r w:rsidRPr="002F184B">
        <w:rPr>
          <w:rStyle w:val="StyleBoldUnderline"/>
          <w:highlight w:val="cyan"/>
        </w:rPr>
        <w:t>in</w:t>
      </w:r>
      <w:r w:rsidRPr="00B9510E">
        <w:rPr>
          <w:rStyle w:val="StyleBoldUnderline"/>
        </w:rPr>
        <w:t>to</w:t>
      </w:r>
      <w:r w:rsidRPr="002F184B">
        <w:rPr>
          <w:rStyle w:val="StyleBoldUnderline"/>
          <w:highlight w:val="cyan"/>
        </w:rPr>
        <w:t xml:space="preserve"> space</w:t>
      </w:r>
      <w:r>
        <w:t xml:space="preserve">. Likewise, for the United States to “wall off” space cooperation with China and to treat it as a “special” realm only plays into China’s game. </w:t>
      </w:r>
      <w:r w:rsidRPr="002F184B">
        <w:rPr>
          <w:rStyle w:val="StyleBoldUnderline"/>
          <w:highlight w:val="cyan"/>
        </w:rPr>
        <w:t>As long as it is ruled by the CCP</w:t>
      </w:r>
      <w:r>
        <w:t xml:space="preserve">, </w:t>
      </w:r>
      <w:r w:rsidRPr="002F184B">
        <w:rPr>
          <w:rStyle w:val="StyleBoldUnderline"/>
          <w:highlight w:val="cyan"/>
        </w:rPr>
        <w:t xml:space="preserve">China is not likely to alter its ambitions </w:t>
      </w:r>
      <w:r w:rsidRPr="002F184B">
        <w:rPr>
          <w:rStyle w:val="Emphasis"/>
          <w:highlight w:val="cyan"/>
        </w:rPr>
        <w:t>to</w:t>
      </w:r>
      <w:r w:rsidRPr="006012E8">
        <w:rPr>
          <w:rStyle w:val="Emphasis"/>
        </w:rPr>
        <w:t xml:space="preserve"> end the democracy on </w:t>
      </w:r>
      <w:r w:rsidRPr="002F184B">
        <w:rPr>
          <w:rStyle w:val="Emphasis"/>
          <w:highlight w:val="cyan"/>
        </w:rPr>
        <w:t>Taiwan</w:t>
      </w:r>
      <w:r w:rsidRPr="006012E8">
        <w:rPr>
          <w:rStyle w:val="Emphasis"/>
        </w:rPr>
        <w:t xml:space="preserve">, </w:t>
      </w:r>
      <w:r w:rsidRPr="002F184B">
        <w:rPr>
          <w:rStyle w:val="Emphasis"/>
          <w:highlight w:val="cyan"/>
        </w:rPr>
        <w:t>militarily consolidate</w:t>
      </w:r>
      <w:r w:rsidRPr="006012E8">
        <w:rPr>
          <w:rStyle w:val="Emphasis"/>
        </w:rPr>
        <w:t xml:space="preserve"> </w:t>
      </w:r>
      <w:r w:rsidRPr="002F184B">
        <w:rPr>
          <w:rStyle w:val="Emphasis"/>
          <w:highlight w:val="cyan"/>
        </w:rPr>
        <w:t>the</w:t>
      </w:r>
      <w:r w:rsidRPr="006012E8">
        <w:rPr>
          <w:rStyle w:val="Emphasis"/>
        </w:rPr>
        <w:t xml:space="preserve"> </w:t>
      </w:r>
      <w:r w:rsidRPr="002F184B">
        <w:rPr>
          <w:rStyle w:val="Emphasis"/>
          <w:highlight w:val="cyan"/>
        </w:rPr>
        <w:t>S</w:t>
      </w:r>
      <w:r w:rsidRPr="006012E8">
        <w:rPr>
          <w:rStyle w:val="Emphasis"/>
        </w:rPr>
        <w:t xml:space="preserve">outh </w:t>
      </w:r>
      <w:r w:rsidRPr="002F184B">
        <w:rPr>
          <w:rStyle w:val="Emphasis"/>
          <w:highlight w:val="cyan"/>
        </w:rPr>
        <w:t>C</w:t>
      </w:r>
      <w:r w:rsidRPr="006012E8">
        <w:rPr>
          <w:rStyle w:val="Emphasis"/>
        </w:rPr>
        <w:t xml:space="preserve">hina </w:t>
      </w:r>
      <w:r w:rsidRPr="002F184B">
        <w:rPr>
          <w:rStyle w:val="Emphasis"/>
          <w:highlight w:val="cyan"/>
        </w:rPr>
        <w:t>S</w:t>
      </w:r>
      <w:r w:rsidRPr="006012E8">
        <w:rPr>
          <w:rStyle w:val="Emphasis"/>
        </w:rPr>
        <w:t xml:space="preserve">ea, </w:t>
      </w:r>
      <w:r w:rsidRPr="002F184B">
        <w:rPr>
          <w:rStyle w:val="Emphasis"/>
          <w:highlight w:val="cyan"/>
        </w:rPr>
        <w:lastRenderedPageBreak/>
        <w:t>ensure</w:t>
      </w:r>
      <w:r w:rsidRPr="006012E8">
        <w:rPr>
          <w:rStyle w:val="Emphasis"/>
        </w:rPr>
        <w:t xml:space="preserve"> that </w:t>
      </w:r>
      <w:r w:rsidRPr="002F184B">
        <w:rPr>
          <w:rStyle w:val="Emphasis"/>
          <w:highlight w:val="cyan"/>
        </w:rPr>
        <w:t>Iran and North Korea</w:t>
      </w:r>
      <w:r w:rsidRPr="006012E8">
        <w:rPr>
          <w:rStyle w:val="Emphasis"/>
        </w:rPr>
        <w:t xml:space="preserve">, like Pakistan, </w:t>
      </w:r>
      <w:r w:rsidRPr="002F184B">
        <w:rPr>
          <w:rStyle w:val="Emphasis"/>
          <w:highlight w:val="cyan"/>
        </w:rPr>
        <w:t>become nuclear</w:t>
      </w:r>
      <w:r w:rsidRPr="006012E8">
        <w:rPr>
          <w:rStyle w:val="Emphasis"/>
        </w:rPr>
        <w:t xml:space="preserve"> missile </w:t>
      </w:r>
      <w:r w:rsidRPr="002F184B">
        <w:rPr>
          <w:rStyle w:val="Emphasis"/>
          <w:highlight w:val="cyan"/>
        </w:rPr>
        <w:t>states</w:t>
      </w:r>
      <w:r w:rsidRPr="006012E8">
        <w:rPr>
          <w:rStyle w:val="Emphasis"/>
        </w:rPr>
        <w:t xml:space="preserve">, </w:t>
      </w:r>
      <w:r w:rsidRPr="002F184B">
        <w:rPr>
          <w:rStyle w:val="Emphasis"/>
          <w:highlight w:val="cyan"/>
        </w:rPr>
        <w:t xml:space="preserve">or facilitate wars which challenge U.S. </w:t>
      </w:r>
      <w:r w:rsidRPr="006012E8">
        <w:rPr>
          <w:rStyle w:val="Emphasis"/>
        </w:rPr>
        <w:t xml:space="preserve">and Western </w:t>
      </w:r>
      <w:r w:rsidRPr="002F184B">
        <w:rPr>
          <w:rStyle w:val="Emphasis"/>
          <w:highlight w:val="cyan"/>
        </w:rPr>
        <w:t>security interests</w:t>
      </w:r>
      <w:r w:rsidRPr="00B9510E">
        <w:rPr>
          <w:rStyle w:val="StyleBoldUnderline"/>
        </w:rPr>
        <w:t xml:space="preserve">, </w:t>
      </w:r>
      <w:r w:rsidRPr="002F184B">
        <w:rPr>
          <w:rStyle w:val="StyleBoldUnderline"/>
          <w:highlight w:val="cyan"/>
        </w:rPr>
        <w:t>merely to advance cooperation in space</w:t>
      </w:r>
      <w:r>
        <w:t xml:space="preserve">. </w:t>
      </w:r>
      <w:r w:rsidRPr="00B9510E">
        <w:rPr>
          <w:rStyle w:val="StyleBoldUnderline"/>
        </w:rPr>
        <w:t xml:space="preserve">It is imperative for U.S. leaders to accept that each of these challenges -- and </w:t>
      </w:r>
      <w:r w:rsidRPr="002F184B">
        <w:rPr>
          <w:rStyle w:val="StyleBoldUnderline"/>
          <w:highlight w:val="cyan"/>
        </w:rPr>
        <w:t>countering China’s expanding military ambitions in space</w:t>
      </w:r>
      <w:r w:rsidRPr="00B9510E">
        <w:rPr>
          <w:rStyle w:val="StyleBoldUnderline"/>
        </w:rPr>
        <w:t xml:space="preserve"> --, </w:t>
      </w:r>
      <w:r w:rsidRPr="002F184B">
        <w:rPr>
          <w:rStyle w:val="StyleBoldUnderline"/>
          <w:highlight w:val="cyan"/>
        </w:rPr>
        <w:t>are more important to U.S. security than is space cooperation with China</w:t>
      </w:r>
      <w:r>
        <w:t>.</w:t>
      </w:r>
    </w:p>
    <w:p w:rsidR="00AC6551" w:rsidRPr="00AC6551" w:rsidRDefault="00AC6551" w:rsidP="00AC6551">
      <w:bookmarkStart w:id="0" w:name="_GoBack"/>
      <w:bookmarkEnd w:id="0"/>
    </w:p>
    <w:p w:rsidR="00794CEA" w:rsidRDefault="00794CEA" w:rsidP="00794CEA">
      <w:pPr>
        <w:pStyle w:val="Heading4"/>
      </w:pPr>
      <w:r>
        <w:t xml:space="preserve">Err neg---cooperation has </w:t>
      </w:r>
      <w:r>
        <w:rPr>
          <w:u w:val="single"/>
        </w:rPr>
        <w:t>no tangible benefit</w:t>
      </w:r>
      <w:r>
        <w:t xml:space="preserve"> for the U.S. and </w:t>
      </w:r>
      <w:r>
        <w:rPr>
          <w:u w:val="single"/>
        </w:rPr>
        <w:t>only</w:t>
      </w:r>
      <w:r>
        <w:t xml:space="preserve"> risks espionage and economic harm </w:t>
      </w:r>
    </w:p>
    <w:p w:rsidR="00794CEA" w:rsidRPr="006506BD" w:rsidRDefault="00794CEA" w:rsidP="00794CEA">
      <w:pPr>
        <w:rPr>
          <w:rStyle w:val="StyleStyleBold12pt"/>
        </w:rPr>
      </w:pPr>
      <w:r w:rsidRPr="006506BD">
        <w:t xml:space="preserve">Michael </w:t>
      </w:r>
      <w:r w:rsidRPr="006506BD">
        <w:rPr>
          <w:b/>
          <w:sz w:val="28"/>
          <w:szCs w:val="28"/>
        </w:rPr>
        <w:t>Listner and</w:t>
      </w:r>
      <w:r w:rsidRPr="006506BD">
        <w:t xml:space="preserve"> Joan </w:t>
      </w:r>
      <w:r w:rsidRPr="006506BD">
        <w:rPr>
          <w:b/>
          <w:sz w:val="28"/>
          <w:szCs w:val="28"/>
        </w:rPr>
        <w:t>Johnson-Freese, 14</w:t>
      </w:r>
      <w:r w:rsidRPr="006506BD">
        <w:t>, Listner is an attorney and founder and principal of Space Law and Policy Solutions; Freese is a professor of national security affairs at the Naval War College, 07/14/14, “Two Perspectives on U.S.-China Space Cooperation,”http://spacenews.com/41256two-perspectives-on-us-china-space-cooperation/</w:t>
      </w:r>
    </w:p>
    <w:p w:rsidR="00794CEA" w:rsidRPr="006041F8" w:rsidRDefault="00794CEA" w:rsidP="00794CEA">
      <w:pPr>
        <w:rPr>
          <w:sz w:val="16"/>
        </w:rPr>
      </w:pPr>
      <w:r w:rsidRPr="006041F8">
        <w:rPr>
          <w:rStyle w:val="StyleBoldUnderline"/>
        </w:rPr>
        <w:t>China has made significant strides in its space program, and its accomplishments follow in the footsteps of the outer space activities performed by the United States</w:t>
      </w:r>
      <w:r w:rsidRPr="006041F8">
        <w:rPr>
          <w:sz w:val="16"/>
        </w:rPr>
        <w:t xml:space="preserve">. </w:t>
      </w:r>
      <w:r w:rsidRPr="00FC6014">
        <w:rPr>
          <w:rStyle w:val="StyleBoldUnderline"/>
          <w:highlight w:val="cyan"/>
        </w:rPr>
        <w:t>China does have</w:t>
      </w:r>
      <w:r w:rsidRPr="006041F8">
        <w:rPr>
          <w:rStyle w:val="StyleBoldUnderline"/>
        </w:rPr>
        <w:t xml:space="preserve"> the perception of </w:t>
      </w:r>
      <w:r w:rsidRPr="00FC6014">
        <w:rPr>
          <w:rStyle w:val="StyleBoldUnderline"/>
          <w:highlight w:val="cyan"/>
        </w:rPr>
        <w:t>momentum in its space program</w:t>
      </w:r>
      <w:r w:rsidRPr="006041F8">
        <w:rPr>
          <w:rStyle w:val="StyleBoldUnderline"/>
        </w:rPr>
        <w:t xml:space="preserve"> and uses current technology to facilitate its </w:t>
      </w:r>
      <w:r w:rsidRPr="00FC6014">
        <w:rPr>
          <w:rStyle w:val="StyleBoldUnderline"/>
        </w:rPr>
        <w:t xml:space="preserve">achievements, </w:t>
      </w:r>
      <w:r w:rsidRPr="00FC6014">
        <w:rPr>
          <w:rStyle w:val="StyleBoldUnderline"/>
          <w:highlight w:val="cyan"/>
        </w:rPr>
        <w:t xml:space="preserve">but it still lags behind. </w:t>
      </w:r>
      <w:r w:rsidRPr="00FC6014">
        <w:rPr>
          <w:rStyle w:val="Emphasis"/>
          <w:highlight w:val="cyan"/>
        </w:rPr>
        <w:t>Cooperation with China would reap no tangible benefits</w:t>
      </w:r>
      <w:r w:rsidRPr="006041F8">
        <w:rPr>
          <w:rStyle w:val="StyleBoldUnderline"/>
        </w:rPr>
        <w:t xml:space="preserve"> in terms of technology for the United States </w:t>
      </w:r>
      <w:r w:rsidRPr="00FC6014">
        <w:rPr>
          <w:rStyle w:val="Emphasis"/>
          <w:highlight w:val="cyan"/>
        </w:rPr>
        <w:t>and</w:t>
      </w:r>
      <w:r w:rsidRPr="003A7341">
        <w:rPr>
          <w:rStyle w:val="Emphasis"/>
        </w:rPr>
        <w:t xml:space="preserve"> in fact </w:t>
      </w:r>
      <w:r w:rsidRPr="00FC6014">
        <w:rPr>
          <w:rStyle w:val="Emphasis"/>
          <w:highlight w:val="cyan"/>
        </w:rPr>
        <w:t>would risk exposing outer space technology</w:t>
      </w:r>
      <w:r w:rsidRPr="006041F8">
        <w:rPr>
          <w:rStyle w:val="StyleBoldUnderline"/>
        </w:rPr>
        <w:t xml:space="preserve"> and methodologies </w:t>
      </w:r>
      <w:r w:rsidRPr="00FC6014">
        <w:rPr>
          <w:rStyle w:val="StyleBoldUnderline"/>
          <w:highlight w:val="cyan"/>
        </w:rPr>
        <w:t>that China could appropriate</w:t>
      </w:r>
      <w:r w:rsidRPr="006041F8">
        <w:rPr>
          <w:rStyle w:val="StyleBoldUnderline"/>
        </w:rPr>
        <w:t xml:space="preserve"> under the guise of cooperation and incorporate into its own space and military programs</w:t>
      </w:r>
      <w:r w:rsidRPr="006041F8">
        <w:rPr>
          <w:sz w:val="16"/>
        </w:rPr>
        <w:t xml:space="preserve">. </w:t>
      </w:r>
      <w:r w:rsidRPr="00FC6014">
        <w:rPr>
          <w:rStyle w:val="StyleBoldUnderline"/>
          <w:highlight w:val="cyan"/>
        </w:rPr>
        <w:t>There is precedent for this concern</w:t>
      </w:r>
      <w:r w:rsidRPr="006041F8">
        <w:rPr>
          <w:sz w:val="16"/>
        </w:rPr>
        <w:t xml:space="preserve"> from China’s participation in </w:t>
      </w:r>
      <w:r w:rsidRPr="00FC6014">
        <w:rPr>
          <w:rStyle w:val="StyleBoldUnderline"/>
          <w:highlight w:val="cyan"/>
        </w:rPr>
        <w:t>the Galileo</w:t>
      </w:r>
      <w:r w:rsidRPr="006041F8">
        <w:rPr>
          <w:rStyle w:val="StyleBoldUnderline"/>
        </w:rPr>
        <w:t xml:space="preserve"> satellite </w:t>
      </w:r>
      <w:r w:rsidRPr="00FC6014">
        <w:rPr>
          <w:rStyle w:val="StyleBoldUnderline"/>
          <w:highlight w:val="cyan"/>
        </w:rPr>
        <w:t>navigation system</w:t>
      </w:r>
      <w:r w:rsidRPr="006041F8">
        <w:rPr>
          <w:sz w:val="16"/>
        </w:rPr>
        <w:t xml:space="preserve">. China’s technical partnership with the European Union on the Galileo </w:t>
      </w:r>
      <w:r w:rsidRPr="006041F8">
        <w:rPr>
          <w:rStyle w:val="StyleBoldUnderline"/>
        </w:rPr>
        <w:t xml:space="preserve">project </w:t>
      </w:r>
      <w:r w:rsidRPr="00FC6014">
        <w:rPr>
          <w:rStyle w:val="StyleBoldUnderline"/>
          <w:highlight w:val="cyan"/>
        </w:rPr>
        <w:t>led to its application on China’s</w:t>
      </w:r>
      <w:r w:rsidRPr="006041F8">
        <w:rPr>
          <w:rStyle w:val="StyleBoldUnderline"/>
        </w:rPr>
        <w:t xml:space="preserve"> indigenous Beidou </w:t>
      </w:r>
      <w:r w:rsidRPr="00FC6014">
        <w:rPr>
          <w:rStyle w:val="StyleBoldUnderline"/>
          <w:highlight w:val="cyan"/>
        </w:rPr>
        <w:t>Phase 2 satellite</w:t>
      </w:r>
      <w:r w:rsidRPr="006041F8">
        <w:rPr>
          <w:rStyle w:val="StyleBoldUnderline"/>
        </w:rPr>
        <w:t xml:space="preserve"> navigation </w:t>
      </w:r>
      <w:r w:rsidRPr="00FC6014">
        <w:rPr>
          <w:rStyle w:val="StyleBoldUnderline"/>
          <w:highlight w:val="cyan"/>
        </w:rPr>
        <w:t>system</w:t>
      </w:r>
      <w:r w:rsidRPr="006041F8">
        <w:rPr>
          <w:sz w:val="16"/>
        </w:rPr>
        <w:t xml:space="preserve">. The accuracy of the Beidou signal came as a surprise to its European partners as such accuracy was unlikely to be obtained without taking shortcuts. Thus, </w:t>
      </w:r>
      <w:r w:rsidRPr="00FC6014">
        <w:rPr>
          <w:rStyle w:val="StyleBoldUnderline"/>
          <w:highlight w:val="cyan"/>
        </w:rPr>
        <w:t>what began as a cooperative effort</w:t>
      </w:r>
      <w:r w:rsidRPr="006041F8">
        <w:rPr>
          <w:rStyle w:val="StyleBoldUnderline"/>
        </w:rPr>
        <w:t xml:space="preserve"> between the European Union and China </w:t>
      </w:r>
      <w:r w:rsidRPr="00FC6014">
        <w:rPr>
          <w:rStyle w:val="StyleBoldUnderline"/>
          <w:highlight w:val="cyan"/>
        </w:rPr>
        <w:t xml:space="preserve">led to China reaping </w:t>
      </w:r>
      <w:r w:rsidRPr="00FC6014">
        <w:rPr>
          <w:rStyle w:val="StyleBoldUnderline"/>
        </w:rPr>
        <w:t xml:space="preserve">the </w:t>
      </w:r>
      <w:r w:rsidRPr="00FC6014">
        <w:rPr>
          <w:rStyle w:val="StyleBoldUnderline"/>
          <w:highlight w:val="cyan"/>
        </w:rPr>
        <w:t>technological benefit with</w:t>
      </w:r>
      <w:r w:rsidRPr="006041F8">
        <w:rPr>
          <w:rStyle w:val="StyleBoldUnderline"/>
        </w:rPr>
        <w:t xml:space="preserve"> the resultant </w:t>
      </w:r>
      <w:r w:rsidRPr="00FC6014">
        <w:rPr>
          <w:rStyle w:val="StyleBoldUnderline"/>
          <w:highlight w:val="cyan"/>
        </w:rPr>
        <w:t>national security implications</w:t>
      </w:r>
      <w:r w:rsidRPr="006041F8">
        <w:rPr>
          <w:rStyle w:val="StyleBoldUnderline"/>
        </w:rPr>
        <w:t>. Such would be the case with a cooperative effort with the United States</w:t>
      </w:r>
      <w:r w:rsidRPr="00FC6014">
        <w:rPr>
          <w:rStyle w:val="StyleBoldUnderline"/>
        </w:rPr>
        <w:t xml:space="preserve">. </w:t>
      </w:r>
      <w:r w:rsidRPr="00FC6014">
        <w:rPr>
          <w:rStyle w:val="Emphasis"/>
          <w:highlight w:val="cyan"/>
        </w:rPr>
        <w:t>Any effort would expose U.S. technology</w:t>
      </w:r>
      <w:r w:rsidRPr="006041F8">
        <w:rPr>
          <w:rStyle w:val="StyleBoldUnderline"/>
        </w:rPr>
        <w:t xml:space="preserve">, and it stands to reason that </w:t>
      </w:r>
      <w:r w:rsidRPr="00FC6014">
        <w:rPr>
          <w:rStyle w:val="StyleBoldUnderline"/>
          <w:highlight w:val="cyan"/>
        </w:rPr>
        <w:t>no matter what safeguards were put in place</w:t>
      </w:r>
      <w:r w:rsidRPr="006041F8">
        <w:rPr>
          <w:rStyle w:val="StyleBoldUnderline"/>
        </w:rPr>
        <w:t xml:space="preserve"> China would acquire and benefit from that technology.</w:t>
      </w:r>
      <w:r w:rsidRPr="006041F8">
        <w:rPr>
          <w:sz w:val="16"/>
        </w:rPr>
        <w:t xml:space="preserve"> Not only would </w:t>
      </w:r>
      <w:r w:rsidRPr="00FC6014">
        <w:rPr>
          <w:rStyle w:val="StyleBoldUnderline"/>
          <w:highlight w:val="cyan"/>
        </w:rPr>
        <w:t>the U</w:t>
      </w:r>
      <w:r w:rsidRPr="006041F8">
        <w:rPr>
          <w:rStyle w:val="StyleBoldUnderline"/>
        </w:rPr>
        <w:t xml:space="preserve">nited </w:t>
      </w:r>
      <w:r w:rsidRPr="00FC6014">
        <w:rPr>
          <w:rStyle w:val="StyleBoldUnderline"/>
          <w:highlight w:val="cyan"/>
        </w:rPr>
        <w:t>S</w:t>
      </w:r>
      <w:r w:rsidRPr="006041F8">
        <w:rPr>
          <w:rStyle w:val="StyleBoldUnderline"/>
        </w:rPr>
        <w:t>tates</w:t>
      </w:r>
      <w:r w:rsidRPr="006041F8">
        <w:rPr>
          <w:sz w:val="16"/>
        </w:rPr>
        <w:t xml:space="preserve"> not benefit from a cooperative effort it </w:t>
      </w:r>
      <w:r w:rsidRPr="00FC6014">
        <w:rPr>
          <w:rStyle w:val="StyleBoldUnderline"/>
          <w:highlight w:val="cyan"/>
        </w:rPr>
        <w:t>would</w:t>
      </w:r>
      <w:r w:rsidRPr="006041F8">
        <w:rPr>
          <w:rStyle w:val="StyleBoldUnderline"/>
        </w:rPr>
        <w:t xml:space="preserve"> also </w:t>
      </w:r>
      <w:r w:rsidRPr="00FC6014">
        <w:rPr>
          <w:rStyle w:val="StyleBoldUnderline"/>
          <w:highlight w:val="cyan"/>
        </w:rPr>
        <w:t xml:space="preserve">sacrifice its technological advantage </w:t>
      </w:r>
      <w:r w:rsidRPr="00FC6014">
        <w:rPr>
          <w:rStyle w:val="Emphasis"/>
          <w:highlight w:val="cyan"/>
        </w:rPr>
        <w:t>and</w:t>
      </w:r>
      <w:r w:rsidRPr="00AC6381">
        <w:rPr>
          <w:rStyle w:val="Emphasis"/>
        </w:rPr>
        <w:t xml:space="preserve"> compromise its </w:t>
      </w:r>
      <w:r w:rsidRPr="00FC6014">
        <w:rPr>
          <w:rStyle w:val="Emphasis"/>
          <w:highlight w:val="cyan"/>
        </w:rPr>
        <w:t>national security</w:t>
      </w:r>
      <w:r w:rsidRPr="006041F8">
        <w:rPr>
          <w:rStyle w:val="StyleBoldUnderline"/>
        </w:rPr>
        <w:t>.</w:t>
      </w:r>
      <w:r w:rsidRPr="006041F8">
        <w:rPr>
          <w:sz w:val="16"/>
        </w:rPr>
        <w:t xml:space="preserve"> The same rationale applies to funding. Past </w:t>
      </w:r>
      <w:r w:rsidRPr="00FC6014">
        <w:rPr>
          <w:rStyle w:val="StyleBoldUnderline"/>
          <w:highlight w:val="cyan"/>
        </w:rPr>
        <w:t>cooperative efforts</w:t>
      </w:r>
      <w:r w:rsidRPr="006041F8">
        <w:rPr>
          <w:rStyle w:val="StyleBoldUnderline"/>
        </w:rPr>
        <w:t xml:space="preserve"> with geopolitical competitors has </w:t>
      </w:r>
      <w:r w:rsidRPr="00FC6014">
        <w:rPr>
          <w:rStyle w:val="StyleBoldUnderline"/>
          <w:highlight w:val="cyan"/>
        </w:rPr>
        <w:t>left the U</w:t>
      </w:r>
      <w:r w:rsidRPr="006041F8">
        <w:rPr>
          <w:rStyle w:val="StyleBoldUnderline"/>
        </w:rPr>
        <w:t xml:space="preserve">nited </w:t>
      </w:r>
      <w:r w:rsidRPr="00FC6014">
        <w:rPr>
          <w:rStyle w:val="StyleBoldUnderline"/>
          <w:highlight w:val="cyan"/>
        </w:rPr>
        <w:t>S</w:t>
      </w:r>
      <w:r w:rsidRPr="006041F8">
        <w:rPr>
          <w:rStyle w:val="StyleBoldUnderline"/>
        </w:rPr>
        <w:t xml:space="preserve">tates </w:t>
      </w:r>
      <w:r w:rsidRPr="00FC6014">
        <w:rPr>
          <w:rStyle w:val="StyleBoldUnderline"/>
          <w:highlight w:val="cyan"/>
        </w:rPr>
        <w:t xml:space="preserve">footing a </w:t>
      </w:r>
      <w:r w:rsidRPr="00FC6014">
        <w:rPr>
          <w:rStyle w:val="Emphasis"/>
          <w:highlight w:val="cyan"/>
        </w:rPr>
        <w:t>substantial amount of the bill</w:t>
      </w:r>
      <w:r w:rsidRPr="006041F8">
        <w:rPr>
          <w:sz w:val="16"/>
        </w:rPr>
        <w:t xml:space="preserve">. Cooperative efforts with the Soviet Union and then the Russian Federation have been and continue to be funded substantially by the United States with the other party to the cooperative agreement reaping most of the benefit. </w:t>
      </w:r>
      <w:r w:rsidRPr="00FC6014">
        <w:rPr>
          <w:rStyle w:val="StyleBoldUnderline"/>
          <w:highlight w:val="cyan"/>
        </w:rPr>
        <w:t>Projects</w:t>
      </w:r>
      <w:r w:rsidRPr="006041F8">
        <w:rPr>
          <w:rStyle w:val="StyleBoldUnderline"/>
        </w:rPr>
        <w:t xml:space="preserve"> such as the Apollo/Soyuz rendezvous mission </w:t>
      </w:r>
      <w:r w:rsidRPr="00FC6014">
        <w:rPr>
          <w:rStyle w:val="StyleBoldUnderline"/>
          <w:highlight w:val="cyan"/>
        </w:rPr>
        <w:t>during the Cold War and</w:t>
      </w:r>
      <w:r w:rsidRPr="006041F8">
        <w:rPr>
          <w:rStyle w:val="StyleBoldUnderline"/>
        </w:rPr>
        <w:t xml:space="preserve"> the current engagement with </w:t>
      </w:r>
      <w:r w:rsidRPr="00FC6014">
        <w:rPr>
          <w:rStyle w:val="StyleBoldUnderline"/>
          <w:highlight w:val="cyan"/>
        </w:rPr>
        <w:t>the i</w:t>
      </w:r>
      <w:r w:rsidRPr="006041F8">
        <w:rPr>
          <w:rStyle w:val="StyleBoldUnderline"/>
        </w:rPr>
        <w:t xml:space="preserve">nternational </w:t>
      </w:r>
      <w:r w:rsidRPr="00FC6014">
        <w:rPr>
          <w:rStyle w:val="StyleBoldUnderline"/>
          <w:highlight w:val="cyan"/>
        </w:rPr>
        <w:t>s</w:t>
      </w:r>
      <w:r w:rsidRPr="006041F8">
        <w:rPr>
          <w:rStyle w:val="StyleBoldUnderline"/>
        </w:rPr>
        <w:t xml:space="preserve">pace </w:t>
      </w:r>
      <w:r w:rsidRPr="00FC6014">
        <w:rPr>
          <w:rStyle w:val="StyleBoldUnderline"/>
          <w:highlight w:val="cyan"/>
        </w:rPr>
        <w:t>s</w:t>
      </w:r>
      <w:r w:rsidRPr="006041F8">
        <w:rPr>
          <w:rStyle w:val="StyleBoldUnderline"/>
        </w:rPr>
        <w:t xml:space="preserve">tation </w:t>
      </w:r>
      <w:r w:rsidRPr="00FC6014">
        <w:rPr>
          <w:rStyle w:val="StyleBoldUnderline"/>
          <w:highlight w:val="cyan"/>
        </w:rPr>
        <w:t>are examples where the U</w:t>
      </w:r>
      <w:r w:rsidRPr="006041F8">
        <w:rPr>
          <w:rStyle w:val="StyleBoldUnderline"/>
        </w:rPr>
        <w:t xml:space="preserve">nited </w:t>
      </w:r>
      <w:r w:rsidRPr="00FC6014">
        <w:rPr>
          <w:rStyle w:val="StyleBoldUnderline"/>
          <w:highlight w:val="cyan"/>
        </w:rPr>
        <w:t>S</w:t>
      </w:r>
      <w:r w:rsidRPr="006041F8">
        <w:rPr>
          <w:rStyle w:val="StyleBoldUnderline"/>
        </w:rPr>
        <w:t xml:space="preserve">tates </w:t>
      </w:r>
      <w:r w:rsidRPr="00FC6014">
        <w:rPr>
          <w:rStyle w:val="StyleBoldUnderline"/>
          <w:highlight w:val="cyan"/>
        </w:rPr>
        <w:t>has provided a disproportionate amount of funding</w:t>
      </w:r>
      <w:r w:rsidRPr="006041F8">
        <w:rPr>
          <w:sz w:val="16"/>
        </w:rPr>
        <w:t xml:space="preserve">. The current arrangement with </w:t>
      </w:r>
      <w:r w:rsidRPr="006041F8">
        <w:rPr>
          <w:rStyle w:val="StyleBoldUnderline"/>
        </w:rPr>
        <w:t>the ISS in particular has seen the Russian Federation receiving substantial economic benefit from funding of modules,</w:t>
      </w:r>
      <w:r w:rsidRPr="006041F8">
        <w:rPr>
          <w:sz w:val="16"/>
        </w:rPr>
        <w:t xml:space="preserve"> revenue generated from commercial activities, including space tourism, and revenue received from ferrying of NASA astronauts. </w:t>
      </w:r>
      <w:r w:rsidRPr="006041F8">
        <w:rPr>
          <w:rStyle w:val="StyleBoldUnderline"/>
        </w:rPr>
        <w:t xml:space="preserve">It is conceivable that </w:t>
      </w:r>
      <w:r w:rsidRPr="00FC6014">
        <w:rPr>
          <w:rStyle w:val="StyleBoldUnderline"/>
          <w:highlight w:val="cyan"/>
        </w:rPr>
        <w:t>China would reap a similar economic benefit</w:t>
      </w:r>
      <w:r w:rsidRPr="006041F8">
        <w:rPr>
          <w:rStyle w:val="StyleBoldUnderline"/>
        </w:rPr>
        <w:t xml:space="preserve"> </w:t>
      </w:r>
      <w:r w:rsidRPr="00AC6381">
        <w:rPr>
          <w:rStyle w:val="Emphasis"/>
        </w:rPr>
        <w:t>to the detriment of the United States</w:t>
      </w:r>
      <w:r w:rsidRPr="006041F8">
        <w:rPr>
          <w:rStyle w:val="StyleBoldUnderline"/>
        </w:rPr>
        <w:t xml:space="preserve"> in cooperative outer space activities. The likelihood is great that China would insist that any arrangement entered into be funded disproportionately by the United States</w:t>
      </w:r>
      <w:r w:rsidRPr="006041F8">
        <w:rPr>
          <w:sz w:val="16"/>
        </w:rPr>
        <w:t xml:space="preserve">. </w:t>
      </w:r>
      <w:r w:rsidRPr="00FC6014">
        <w:rPr>
          <w:rStyle w:val="Emphasis"/>
          <w:highlight w:val="cyan"/>
        </w:rPr>
        <w:t>This</w:t>
      </w:r>
      <w:r w:rsidRPr="00AC6381">
        <w:rPr>
          <w:rStyle w:val="Emphasis"/>
        </w:rPr>
        <w:t xml:space="preserve"> in turn </w:t>
      </w:r>
      <w:r w:rsidRPr="00FC6014">
        <w:rPr>
          <w:rStyle w:val="Emphasis"/>
          <w:highlight w:val="cyan"/>
        </w:rPr>
        <w:t>would take away from other programs</w:t>
      </w:r>
      <w:r w:rsidRPr="00AC6381">
        <w:rPr>
          <w:rStyle w:val="StyleBoldUnderline"/>
        </w:rPr>
        <w:t>, in</w:t>
      </w:r>
      <w:r w:rsidRPr="006041F8">
        <w:rPr>
          <w:rStyle w:val="StyleBoldUnderline"/>
        </w:rPr>
        <w:t xml:space="preserve">flate the national deficit </w:t>
      </w:r>
      <w:r w:rsidRPr="00FC6014">
        <w:rPr>
          <w:rStyle w:val="StyleBoldUnderline"/>
          <w:highlight w:val="cyan"/>
        </w:rPr>
        <w:t>and even require more borrowing from China</w:t>
      </w:r>
      <w:r w:rsidRPr="006041F8">
        <w:rPr>
          <w:rStyle w:val="StyleBoldUnderline"/>
        </w:rPr>
        <w:t xml:space="preserve">, which would have a cumulative effect on the national and economic security of the United States </w:t>
      </w:r>
      <w:r w:rsidRPr="006041F8">
        <w:rPr>
          <w:sz w:val="16"/>
        </w:rPr>
        <w:t>with little or no benefit.</w:t>
      </w:r>
    </w:p>
    <w:p w:rsidR="00794CEA" w:rsidRDefault="00794CEA" w:rsidP="00794CEA"/>
    <w:p w:rsidR="00071B3B" w:rsidRPr="00E032D0" w:rsidRDefault="00071B3B" w:rsidP="00071B3B">
      <w:pPr>
        <w:pStyle w:val="Heading4"/>
      </w:pPr>
      <w:r w:rsidRPr="00E032D0">
        <w:t>China will exploit US cooperation and gain access to dangerous technology</w:t>
      </w:r>
    </w:p>
    <w:p w:rsidR="00071B3B" w:rsidRDefault="00071B3B" w:rsidP="00071B3B">
      <w:pPr>
        <w:rPr>
          <w:rStyle w:val="StyleBoldUnderline"/>
        </w:rPr>
      </w:pPr>
      <w:r w:rsidRPr="006506BD">
        <w:t xml:space="preserve">Richard D. </w:t>
      </w:r>
      <w:r w:rsidRPr="006506BD">
        <w:rPr>
          <w:b/>
          <w:sz w:val="28"/>
          <w:szCs w:val="28"/>
        </w:rPr>
        <w:t>Fisher, 15</w:t>
      </w:r>
      <w:r w:rsidRPr="006506BD">
        <w:t xml:space="preserve">, Senior Fellow, Asian Military Affairs, International Assessment and Strategy Center, before the U.S.-China Economic and Security Review Commission, 02/18/15, “China’s Military Ambition in Space and America’s Response,” </w:t>
      </w:r>
      <w:hyperlink r:id="rId14" w:history="1">
        <w:r w:rsidRPr="006506BD">
          <w:rPr>
            <w:rStyle w:val="Hyperlink"/>
          </w:rPr>
          <w:t>http://www.uscc.gov/sites/default/files/Fisher_Testimony_2.18.15.pdf</w:t>
        </w:r>
      </w:hyperlink>
    </w:p>
    <w:p w:rsidR="00071B3B" w:rsidRDefault="00071B3B" w:rsidP="00071B3B">
      <w:pPr>
        <w:rPr>
          <w:rStyle w:val="StyleBoldUnderline"/>
        </w:rPr>
      </w:pPr>
      <w:r w:rsidRPr="00D161CF">
        <w:rPr>
          <w:rStyle w:val="StyleBoldUnderline"/>
        </w:rPr>
        <w:t>The Chinese Communist Party (</w:t>
      </w:r>
      <w:r w:rsidRPr="009655BC">
        <w:rPr>
          <w:rStyle w:val="StyleBoldUnderline"/>
          <w:highlight w:val="cyan"/>
        </w:rPr>
        <w:t>CCP)</w:t>
      </w:r>
      <w:r w:rsidRPr="00D161CF">
        <w:rPr>
          <w:rStyle w:val="StyleBoldUnderline"/>
        </w:rPr>
        <w:t xml:space="preserve"> leadership’s intertwined pursuit of global military power</w:t>
      </w:r>
      <w:r w:rsidRPr="00D161CF">
        <w:rPr>
          <w:sz w:val="12"/>
        </w:rPr>
        <w:t>¶</w:t>
      </w:r>
      <w:r w:rsidRPr="00D161CF">
        <w:rPr>
          <w:sz w:val="16"/>
        </w:rPr>
        <w:t xml:space="preserve"> and dominant space power </w:t>
      </w:r>
      <w:r w:rsidRPr="009655BC">
        <w:rPr>
          <w:rStyle w:val="StyleBoldUnderline"/>
          <w:highlight w:val="cyan"/>
        </w:rPr>
        <w:t>has three main motivations</w:t>
      </w:r>
      <w:r w:rsidRPr="00D161CF">
        <w:rPr>
          <w:sz w:val="16"/>
        </w:rPr>
        <w:t xml:space="preserve">: 1) </w:t>
      </w:r>
      <w:r w:rsidRPr="009655BC">
        <w:rPr>
          <w:rStyle w:val="StyleBoldUnderline"/>
          <w:highlight w:val="cyan"/>
        </w:rPr>
        <w:t>to help sustain the power</w:t>
      </w:r>
      <w:r w:rsidRPr="00D161CF">
        <w:rPr>
          <w:rStyle w:val="StyleBoldUnderline"/>
        </w:rPr>
        <w:t xml:space="preserve"> position </w:t>
      </w:r>
      <w:r w:rsidRPr="009655BC">
        <w:rPr>
          <w:rStyle w:val="StyleBoldUnderline"/>
          <w:highlight w:val="cyan"/>
        </w:rPr>
        <w:t>of</w:t>
      </w:r>
      <w:r w:rsidRPr="009655BC">
        <w:rPr>
          <w:sz w:val="12"/>
          <w:highlight w:val="cyan"/>
        </w:rPr>
        <w:t>¶</w:t>
      </w:r>
      <w:r w:rsidRPr="009655BC">
        <w:rPr>
          <w:rStyle w:val="StyleBoldUnderline"/>
          <w:highlight w:val="cyan"/>
        </w:rPr>
        <w:t xml:space="preserve"> the CCP</w:t>
      </w:r>
      <w:r w:rsidRPr="00D161CF">
        <w:rPr>
          <w:sz w:val="16"/>
        </w:rPr>
        <w:t>; 2</w:t>
      </w:r>
      <w:r w:rsidRPr="00D161CF">
        <w:rPr>
          <w:rStyle w:val="StyleBoldUnderline"/>
        </w:rPr>
        <w:t xml:space="preserve">) </w:t>
      </w:r>
      <w:r w:rsidRPr="009655BC">
        <w:rPr>
          <w:rStyle w:val="StyleBoldUnderline"/>
          <w:highlight w:val="cyan"/>
        </w:rPr>
        <w:t>to aid the CCP’s pursuit of economic-political dominance</w:t>
      </w:r>
      <w:r w:rsidRPr="00D161CF">
        <w:rPr>
          <w:rStyle w:val="StyleBoldUnderline"/>
        </w:rPr>
        <w:t xml:space="preserve"> in key regions</w:t>
      </w:r>
      <w:r w:rsidRPr="00D161CF">
        <w:rPr>
          <w:sz w:val="16"/>
        </w:rPr>
        <w:t xml:space="preserve"> to best</w:t>
      </w:r>
      <w:r w:rsidRPr="00D161CF">
        <w:rPr>
          <w:sz w:val="12"/>
        </w:rPr>
        <w:t>¶</w:t>
      </w:r>
      <w:r w:rsidRPr="00D161CF">
        <w:rPr>
          <w:sz w:val="16"/>
        </w:rPr>
        <w:t xml:space="preserve"> assure resource/commercial access; and, 3) </w:t>
      </w:r>
      <w:r w:rsidRPr="009655BC">
        <w:rPr>
          <w:sz w:val="16"/>
          <w:highlight w:val="cyan"/>
        </w:rPr>
        <w:t>t</w:t>
      </w:r>
      <w:r w:rsidRPr="009655BC">
        <w:rPr>
          <w:rStyle w:val="StyleBoldUnderline"/>
          <w:highlight w:val="cyan"/>
        </w:rPr>
        <w:t>o</w:t>
      </w:r>
      <w:r w:rsidRPr="00D161CF">
        <w:rPr>
          <w:rStyle w:val="StyleBoldUnderline"/>
        </w:rPr>
        <w:t xml:space="preserve"> eventually </w:t>
      </w:r>
      <w:r w:rsidRPr="009655BC">
        <w:rPr>
          <w:rStyle w:val="StyleBoldUnderline"/>
          <w:highlight w:val="cyan"/>
        </w:rPr>
        <w:t>displace the U</w:t>
      </w:r>
      <w:r w:rsidRPr="00D161CF">
        <w:rPr>
          <w:rStyle w:val="StyleBoldUnderline"/>
        </w:rPr>
        <w:t xml:space="preserve">nited </w:t>
      </w:r>
      <w:r w:rsidRPr="009655BC">
        <w:rPr>
          <w:rStyle w:val="StyleBoldUnderline"/>
          <w:highlight w:val="cyan"/>
        </w:rPr>
        <w:t>S</w:t>
      </w:r>
      <w:r w:rsidRPr="00D161CF">
        <w:rPr>
          <w:rStyle w:val="StyleBoldUnderline"/>
        </w:rPr>
        <w:t xml:space="preserve">tates </w:t>
      </w:r>
      <w:r w:rsidRPr="009655BC">
        <w:rPr>
          <w:rStyle w:val="StyleBoldUnderline"/>
          <w:highlight w:val="cyan"/>
        </w:rPr>
        <w:t>from its</w:t>
      </w:r>
      <w:r w:rsidRPr="00D161CF">
        <w:rPr>
          <w:sz w:val="12"/>
        </w:rPr>
        <w:t>¶</w:t>
      </w:r>
      <w:r w:rsidRPr="00D161CF">
        <w:rPr>
          <w:rStyle w:val="StyleBoldUnderline"/>
        </w:rPr>
        <w:t xml:space="preserve"> position of </w:t>
      </w:r>
      <w:r w:rsidRPr="009655BC">
        <w:rPr>
          <w:rStyle w:val="StyleBoldUnderline"/>
          <w:highlight w:val="cyan"/>
        </w:rPr>
        <w:t>global leadership</w:t>
      </w:r>
      <w:r w:rsidRPr="00D161CF">
        <w:rPr>
          <w:rStyle w:val="StyleBoldUnderline"/>
        </w:rPr>
        <w:t>.</w:t>
      </w:r>
      <w:r w:rsidRPr="00D161CF">
        <w:rPr>
          <w:sz w:val="16"/>
        </w:rPr>
        <w:t xml:space="preserve"> </w:t>
      </w:r>
      <w:r w:rsidRPr="00D161CF">
        <w:rPr>
          <w:rStyle w:val="StyleBoldUnderline"/>
        </w:rPr>
        <w:t>Space power will also be used to support new Chinese-led or</w:t>
      </w:r>
      <w:r w:rsidRPr="00D161CF">
        <w:rPr>
          <w:rStyle w:val="StyleBoldUnderline"/>
          <w:sz w:val="12"/>
        </w:rPr>
        <w:t>¶</w:t>
      </w:r>
      <w:r w:rsidRPr="00D161CF">
        <w:rPr>
          <w:rStyle w:val="StyleBoldUnderline"/>
        </w:rPr>
        <w:t xml:space="preserve"> promoted anti-U.S./anti-democratic coalitions as it will be used to crush democratic threats </w:t>
      </w:r>
      <w:r w:rsidRPr="00D161CF">
        <w:rPr>
          <w:sz w:val="16"/>
        </w:rPr>
        <w:t>to its</w:t>
      </w:r>
      <w:r w:rsidRPr="00D161CF">
        <w:rPr>
          <w:sz w:val="12"/>
        </w:rPr>
        <w:t>¶</w:t>
      </w:r>
      <w:r w:rsidRPr="00D161CF">
        <w:rPr>
          <w:sz w:val="16"/>
        </w:rPr>
        <w:t xml:space="preserve"> rule, beginning with the democracy on Taiwan.</w:t>
      </w:r>
      <w:r w:rsidRPr="00D161CF">
        <w:rPr>
          <w:sz w:val="12"/>
        </w:rPr>
        <w:t>¶</w:t>
      </w:r>
      <w:r w:rsidRPr="00D161CF">
        <w:rPr>
          <w:sz w:val="16"/>
        </w:rPr>
        <w:t xml:space="preserve"> As with the former Soviet Union, China’s pursuit of regional and then global military power is</w:t>
      </w:r>
      <w:r w:rsidRPr="00D161CF">
        <w:rPr>
          <w:sz w:val="12"/>
        </w:rPr>
        <w:t>¶</w:t>
      </w:r>
      <w:r w:rsidRPr="00D161CF">
        <w:rPr>
          <w:sz w:val="16"/>
        </w:rPr>
        <w:t xml:space="preserve"> not rooted in an existential threat, but in the CCP’s fears for its power position. This requires a</w:t>
      </w:r>
      <w:r w:rsidRPr="00D161CF">
        <w:rPr>
          <w:sz w:val="12"/>
        </w:rPr>
        <w:t>¶</w:t>
      </w:r>
      <w:r w:rsidRPr="00D161CF">
        <w:rPr>
          <w:sz w:val="16"/>
        </w:rPr>
        <w:t xml:space="preserve"> </w:t>
      </w:r>
      <w:r w:rsidRPr="00D161CF">
        <w:rPr>
          <w:rStyle w:val="StyleBoldUnderline"/>
        </w:rPr>
        <w:t>CCP-led “rejuvenation” of China, entailing mobilization for greater power</w:t>
      </w:r>
      <w:r w:rsidRPr="00D161CF">
        <w:rPr>
          <w:sz w:val="16"/>
        </w:rPr>
        <w:t>, ever more control</w:t>
      </w:r>
      <w:r w:rsidRPr="00D161CF">
        <w:rPr>
          <w:sz w:val="12"/>
        </w:rPr>
        <w:t>¶</w:t>
      </w:r>
      <w:r w:rsidRPr="00D161CF">
        <w:rPr>
          <w:sz w:val="16"/>
        </w:rPr>
        <w:t xml:space="preserve"> over its own people, </w:t>
      </w:r>
      <w:r w:rsidRPr="00D161CF">
        <w:rPr>
          <w:rStyle w:val="StyleBoldUnderline"/>
        </w:rPr>
        <w:t>and</w:t>
      </w:r>
      <w:r w:rsidRPr="00D161CF">
        <w:rPr>
          <w:sz w:val="16"/>
        </w:rPr>
        <w:t xml:space="preserve"> then </w:t>
      </w:r>
      <w:r w:rsidRPr="00D161CF">
        <w:rPr>
          <w:rStyle w:val="StyleBoldUnderline"/>
        </w:rPr>
        <w:t>increasing control over others</w:t>
      </w:r>
      <w:r w:rsidRPr="00D161CF">
        <w:rPr>
          <w:sz w:val="16"/>
        </w:rPr>
        <w:t xml:space="preserve">. </w:t>
      </w:r>
      <w:r w:rsidRPr="009655BC">
        <w:rPr>
          <w:rStyle w:val="StyleBoldUnderline"/>
          <w:highlight w:val="cyan"/>
        </w:rPr>
        <w:t>Another result is</w:t>
      </w:r>
      <w:r w:rsidRPr="00D161CF">
        <w:rPr>
          <w:rStyle w:val="StyleBoldUnderline"/>
        </w:rPr>
        <w:t xml:space="preserve"> China’s choice to</w:t>
      </w:r>
      <w:r w:rsidRPr="00D161CF">
        <w:rPr>
          <w:rStyle w:val="StyleBoldUnderline"/>
          <w:sz w:val="12"/>
        </w:rPr>
        <w:t>¶</w:t>
      </w:r>
      <w:r w:rsidRPr="00D161CF">
        <w:rPr>
          <w:rStyle w:val="StyleBoldUnderline"/>
        </w:rPr>
        <w:t xml:space="preserve"> be hostile to Western rules or concepts that may constrain China’s power. </w:t>
      </w:r>
      <w:r w:rsidRPr="00D161CF">
        <w:rPr>
          <w:sz w:val="16"/>
        </w:rPr>
        <w:t xml:space="preserve">This </w:t>
      </w:r>
      <w:r w:rsidRPr="00D161CF">
        <w:rPr>
          <w:rStyle w:val="StyleBoldUnderline"/>
        </w:rPr>
        <w:t xml:space="preserve">justifies </w:t>
      </w:r>
      <w:r w:rsidRPr="009655BC">
        <w:rPr>
          <w:rStyle w:val="StyleBoldUnderline"/>
          <w:highlight w:val="cyan"/>
        </w:rPr>
        <w:t>an</w:t>
      </w:r>
      <w:r w:rsidRPr="009655BC">
        <w:rPr>
          <w:rStyle w:val="StyleBoldUnderline"/>
          <w:sz w:val="12"/>
          <w:highlight w:val="cyan"/>
        </w:rPr>
        <w:t>¶</w:t>
      </w:r>
      <w:r w:rsidRPr="009655BC">
        <w:rPr>
          <w:rStyle w:val="StyleBoldUnderline"/>
          <w:highlight w:val="cyan"/>
        </w:rPr>
        <w:t xml:space="preserve"> essential Chinese rejection of</w:t>
      </w:r>
      <w:r w:rsidRPr="00D161CF">
        <w:rPr>
          <w:rStyle w:val="StyleBoldUnderline"/>
        </w:rPr>
        <w:t xml:space="preserve"> American or Western </w:t>
      </w:r>
      <w:r w:rsidRPr="009655BC">
        <w:rPr>
          <w:rStyle w:val="StyleBoldUnderline"/>
          <w:highlight w:val="cyan"/>
        </w:rPr>
        <w:t>conceptions of transparency</w:t>
      </w:r>
      <w:r w:rsidRPr="00D161CF">
        <w:rPr>
          <w:rStyle w:val="StyleBoldUnderline"/>
        </w:rPr>
        <w:t xml:space="preserve"> and restraint</w:t>
      </w:r>
      <w:r w:rsidRPr="009655BC">
        <w:rPr>
          <w:rStyle w:val="StyleBoldUnderline"/>
        </w:rPr>
        <w:t xml:space="preserve">, </w:t>
      </w:r>
      <w:r w:rsidRPr="009655BC">
        <w:rPr>
          <w:rStyle w:val="StyleBoldUnderline"/>
          <w:highlight w:val="cyan"/>
        </w:rPr>
        <w:t>or</w:t>
      </w:r>
      <w:r w:rsidRPr="009655BC">
        <w:rPr>
          <w:rStyle w:val="StyleBoldUnderline"/>
        </w:rPr>
        <w:t xml:space="preserve">¶ verifiable weapons </w:t>
      </w:r>
      <w:r w:rsidRPr="009655BC">
        <w:rPr>
          <w:rStyle w:val="StyleBoldUnderline"/>
          <w:highlight w:val="cyan"/>
        </w:rPr>
        <w:t>control in space which might constrain</w:t>
      </w:r>
      <w:r w:rsidRPr="009655BC">
        <w:rPr>
          <w:rStyle w:val="StyleBoldUnderline"/>
        </w:rPr>
        <w:t xml:space="preserve"> its </w:t>
      </w:r>
      <w:r w:rsidRPr="009655BC">
        <w:rPr>
          <w:rStyle w:val="StyleBoldUnderline"/>
          <w:highlight w:val="cyan"/>
        </w:rPr>
        <w:t>power</w:t>
      </w:r>
      <w:r w:rsidRPr="009655BC">
        <w:rPr>
          <w:rStyle w:val="StyleBoldUnderline"/>
        </w:rPr>
        <w:t>.¶ This</w:t>
      </w:r>
      <w:r w:rsidRPr="00D161CF">
        <w:rPr>
          <w:rStyle w:val="StyleBoldUnderline"/>
        </w:rPr>
        <w:t xml:space="preserve"> mirrors the CCP/PLA’s repeated refusal of U.S. requests to consider real nuclear weapons</w:t>
      </w:r>
      <w:r w:rsidRPr="00D161CF">
        <w:rPr>
          <w:rStyle w:val="StyleBoldUnderline"/>
          <w:sz w:val="12"/>
        </w:rPr>
        <w:t>¶</w:t>
      </w:r>
      <w:r w:rsidRPr="00D161CF">
        <w:rPr>
          <w:rStyle w:val="StyleBoldUnderline"/>
        </w:rPr>
        <w:t xml:space="preserve"> transparency and control</w:t>
      </w:r>
      <w:r w:rsidRPr="00D161CF">
        <w:rPr>
          <w:sz w:val="16"/>
        </w:rPr>
        <w:t>, transparency over its nuclear and missile exports, and --from many of</w:t>
      </w:r>
      <w:r w:rsidRPr="00D161CF">
        <w:rPr>
          <w:sz w:val="12"/>
        </w:rPr>
        <w:t>¶</w:t>
      </w:r>
      <w:r w:rsidRPr="00D161CF">
        <w:rPr>
          <w:sz w:val="16"/>
        </w:rPr>
        <w:t xml:space="preserve"> its neighbors and Washington -- fair settlement of territorial disputes which threaten war. </w:t>
      </w:r>
      <w:r w:rsidRPr="009655BC">
        <w:rPr>
          <w:rStyle w:val="StyleBoldUnderline"/>
          <w:highlight w:val="cyan"/>
        </w:rPr>
        <w:t>The</w:t>
      </w:r>
      <w:r w:rsidRPr="009655BC">
        <w:rPr>
          <w:rStyle w:val="StyleBoldUnderline"/>
          <w:sz w:val="12"/>
          <w:highlight w:val="cyan"/>
        </w:rPr>
        <w:t>¶</w:t>
      </w:r>
      <w:r w:rsidRPr="009655BC">
        <w:rPr>
          <w:rStyle w:val="StyleBoldUnderline"/>
          <w:highlight w:val="cyan"/>
        </w:rPr>
        <w:t xml:space="preserve"> latter</w:t>
      </w:r>
      <w:r w:rsidRPr="00D161CF">
        <w:rPr>
          <w:rStyle w:val="StyleBoldUnderline"/>
        </w:rPr>
        <w:t xml:space="preserve">, especially in the </w:t>
      </w:r>
      <w:r w:rsidRPr="00D161CF">
        <w:rPr>
          <w:rStyle w:val="StyleBoldUnderline"/>
        </w:rPr>
        <w:lastRenderedPageBreak/>
        <w:t xml:space="preserve">South China Sea, </w:t>
      </w:r>
      <w:r w:rsidRPr="009655BC">
        <w:rPr>
          <w:rStyle w:val="StyleBoldUnderline"/>
          <w:highlight w:val="cyan"/>
        </w:rPr>
        <w:t>is instructive</w:t>
      </w:r>
      <w:r w:rsidRPr="00D161CF">
        <w:rPr>
          <w:rStyle w:val="StyleBoldUnderline"/>
        </w:rPr>
        <w:t>. As it has gained military power in the</w:t>
      </w:r>
      <w:r w:rsidRPr="00D161CF">
        <w:rPr>
          <w:rStyle w:val="StyleBoldUnderline"/>
          <w:sz w:val="12"/>
        </w:rPr>
        <w:t>¶</w:t>
      </w:r>
      <w:r w:rsidRPr="00D161CF">
        <w:rPr>
          <w:rStyle w:val="StyleBoldUnderline"/>
        </w:rPr>
        <w:t xml:space="preserve"> South China Sea, China has sought to change the strategic environment and dictate new rules to</w:t>
      </w:r>
      <w:r w:rsidRPr="00D161CF">
        <w:rPr>
          <w:rStyle w:val="StyleBoldUnderline"/>
          <w:sz w:val="12"/>
        </w:rPr>
        <w:t>¶</w:t>
      </w:r>
      <w:r w:rsidRPr="00D161CF">
        <w:rPr>
          <w:rStyle w:val="StyleBoldUnderline"/>
        </w:rPr>
        <w:t xml:space="preserve"> increase its security at the expense of others</w:t>
      </w:r>
      <w:r w:rsidRPr="00D161CF">
        <w:rPr>
          <w:sz w:val="16"/>
        </w:rPr>
        <w:t>. Once it gains commanding strength and position in</w:t>
      </w:r>
      <w:r w:rsidRPr="00D161CF">
        <w:rPr>
          <w:sz w:val="12"/>
        </w:rPr>
        <w:t>¶</w:t>
      </w:r>
      <w:r w:rsidRPr="00D161CF">
        <w:rPr>
          <w:sz w:val="16"/>
        </w:rPr>
        <w:t xml:space="preserve"> space, will China do the same?</w:t>
      </w:r>
      <w:r w:rsidRPr="00D161CF">
        <w:rPr>
          <w:sz w:val="12"/>
        </w:rPr>
        <w:t>¶</w:t>
      </w:r>
      <w:r w:rsidRPr="00D161CF">
        <w:rPr>
          <w:sz w:val="16"/>
        </w:rPr>
        <w:t xml:space="preserve"> </w:t>
      </w:r>
      <w:r w:rsidRPr="00D161CF">
        <w:rPr>
          <w:rStyle w:val="StyleBoldUnderline"/>
        </w:rPr>
        <w:t>For the United States, cooperation with China</w:t>
      </w:r>
      <w:r w:rsidRPr="00D161CF">
        <w:rPr>
          <w:sz w:val="16"/>
        </w:rPr>
        <w:t xml:space="preserve"> in space may yield some benefits, but it likely </w:t>
      </w:r>
      <w:r w:rsidRPr="00D161CF">
        <w:rPr>
          <w:rStyle w:val="StyleBoldUnderline"/>
        </w:rPr>
        <w:t>will</w:t>
      </w:r>
      <w:r w:rsidRPr="00D161CF">
        <w:rPr>
          <w:rStyle w:val="StyleBoldUnderline"/>
          <w:sz w:val="12"/>
        </w:rPr>
        <w:t>¶</w:t>
      </w:r>
      <w:r w:rsidRPr="00D161CF">
        <w:rPr>
          <w:rStyle w:val="StyleBoldUnderline"/>
        </w:rPr>
        <w:t xml:space="preserve"> have little impact on the direction and severity of terrestrial conflicts which will dominate</w:t>
      </w:r>
      <w:r w:rsidRPr="00D161CF">
        <w:rPr>
          <w:rStyle w:val="StyleBoldUnderline"/>
          <w:sz w:val="12"/>
        </w:rPr>
        <w:t>¶</w:t>
      </w:r>
      <w:r w:rsidRPr="00D161CF">
        <w:rPr>
          <w:rStyle w:val="StyleBoldUnderline"/>
        </w:rPr>
        <w:t xml:space="preserve"> relations with China</w:t>
      </w:r>
      <w:r w:rsidRPr="00D161CF">
        <w:rPr>
          <w:sz w:val="16"/>
        </w:rPr>
        <w:t>. One can see the value of meeting with Chinese space officials, especially</w:t>
      </w:r>
      <w:r w:rsidRPr="00D161CF">
        <w:rPr>
          <w:sz w:val="12"/>
        </w:rPr>
        <w:t>¶</w:t>
      </w:r>
      <w:r w:rsidRPr="00D161CF">
        <w:rPr>
          <w:sz w:val="16"/>
        </w:rPr>
        <w:t xml:space="preserve"> higher CCP and PLA leaders, to advance concerns over their actions in space and to promote</w:t>
      </w:r>
      <w:r w:rsidRPr="00D161CF">
        <w:rPr>
          <w:sz w:val="12"/>
        </w:rPr>
        <w:t>¶</w:t>
      </w:r>
      <w:r w:rsidRPr="00D161CF">
        <w:rPr>
          <w:sz w:val="16"/>
        </w:rPr>
        <w:t xml:space="preserve"> transparency. But at this juncture, </w:t>
      </w:r>
      <w:r w:rsidRPr="00D161CF">
        <w:rPr>
          <w:rStyle w:val="StyleBoldUnderline"/>
        </w:rPr>
        <w:t>before China has achieved levels of “space dominance”, it is</w:t>
      </w:r>
      <w:r w:rsidRPr="00D161CF">
        <w:rPr>
          <w:rStyle w:val="StyleBoldUnderline"/>
          <w:sz w:val="12"/>
        </w:rPr>
        <w:t>¶</w:t>
      </w:r>
      <w:r w:rsidRPr="00D161CF">
        <w:rPr>
          <w:rStyle w:val="StyleBoldUnderline"/>
        </w:rPr>
        <w:t xml:space="preserve"> crucial to link any real cooperation with China to its behavior in space and elsewhere which</w:t>
      </w:r>
      <w:r w:rsidRPr="00D161CF">
        <w:rPr>
          <w:rStyle w:val="StyleBoldUnderline"/>
          <w:sz w:val="12"/>
        </w:rPr>
        <w:t>¶</w:t>
      </w:r>
      <w:r w:rsidRPr="00D161CF">
        <w:rPr>
          <w:rStyle w:val="StyleBoldUnderline"/>
        </w:rPr>
        <w:t xml:space="preserve"> threatens U.S. security</w:t>
      </w:r>
      <w:r w:rsidRPr="00D161CF">
        <w:rPr>
          <w:sz w:val="16"/>
        </w:rPr>
        <w:t>.</w:t>
      </w:r>
      <w:r w:rsidRPr="00D161CF">
        <w:rPr>
          <w:sz w:val="12"/>
        </w:rPr>
        <w:t>¶</w:t>
      </w:r>
      <w:r w:rsidRPr="00D161CF">
        <w:rPr>
          <w:sz w:val="16"/>
        </w:rPr>
        <w:t xml:space="preserve"> Furthermore, </w:t>
      </w:r>
      <w:r w:rsidRPr="00D161CF">
        <w:rPr>
          <w:rStyle w:val="StyleBoldUnderline"/>
        </w:rPr>
        <w:t>allowing China increasing access to U.S. space technology</w:t>
      </w:r>
      <w:r w:rsidRPr="00D161CF">
        <w:rPr>
          <w:sz w:val="16"/>
        </w:rPr>
        <w:t>, space corporations, or</w:t>
      </w:r>
      <w:r w:rsidRPr="00D161CF">
        <w:rPr>
          <w:sz w:val="12"/>
        </w:rPr>
        <w:t>¶</w:t>
      </w:r>
      <w:r w:rsidRPr="00D161CF">
        <w:rPr>
          <w:sz w:val="16"/>
        </w:rPr>
        <w:t xml:space="preserve"> government institutions at this time </w:t>
      </w:r>
      <w:r w:rsidRPr="00D161CF">
        <w:rPr>
          <w:rStyle w:val="StyleBoldUnderline"/>
        </w:rPr>
        <w:t>presents two risks. First it could encourage China to advance</w:t>
      </w:r>
      <w:r w:rsidRPr="00D161CF">
        <w:rPr>
          <w:rStyle w:val="StyleBoldUnderline"/>
          <w:sz w:val="12"/>
        </w:rPr>
        <w:t>¶</w:t>
      </w:r>
      <w:r w:rsidRPr="00D161CF">
        <w:rPr>
          <w:rStyle w:val="StyleBoldUnderline"/>
        </w:rPr>
        <w:t xml:space="preserve"> an illusion of cooperation with the U.S. and the West while differences on Earth become sharper</w:t>
      </w:r>
      <w:r w:rsidRPr="00D161CF">
        <w:rPr>
          <w:sz w:val="16"/>
        </w:rPr>
        <w:t>.</w:t>
      </w:r>
      <w:r w:rsidRPr="00D161CF">
        <w:rPr>
          <w:sz w:val="12"/>
        </w:rPr>
        <w:t>¶</w:t>
      </w:r>
      <w:r w:rsidRPr="00D161CF">
        <w:rPr>
          <w:sz w:val="16"/>
        </w:rPr>
        <w:t xml:space="preserve"> This could become useful for Beijing to deflect criticism on other issues, or even to obtain</w:t>
      </w:r>
      <w:r w:rsidRPr="00D161CF">
        <w:rPr>
          <w:sz w:val="12"/>
        </w:rPr>
        <w:t>¶</w:t>
      </w:r>
      <w:r w:rsidRPr="00D161CF">
        <w:rPr>
          <w:sz w:val="16"/>
        </w:rPr>
        <w:t xml:space="preserve"> leverage over U.S. options and actions. </w:t>
      </w:r>
      <w:r w:rsidRPr="00D161CF">
        <w:rPr>
          <w:rStyle w:val="StyleBoldUnderline"/>
        </w:rPr>
        <w:t>Second, as has been proven repeatedly, China will</w:t>
      </w:r>
      <w:r w:rsidRPr="00D161CF">
        <w:rPr>
          <w:rStyle w:val="StyleBoldUnderline"/>
          <w:sz w:val="12"/>
        </w:rPr>
        <w:t>¶</w:t>
      </w:r>
      <w:r w:rsidRPr="00D161CF">
        <w:rPr>
          <w:rStyle w:val="StyleBoldUnderline"/>
        </w:rPr>
        <w:t xml:space="preserve"> exploit any new access for espionage gains to strengthen its own space and military sectors</w:t>
      </w:r>
      <w:r>
        <w:rPr>
          <w:rStyle w:val="StyleBoldUnderline"/>
        </w:rPr>
        <w:t>.</w:t>
      </w:r>
    </w:p>
    <w:p w:rsidR="00071B3B" w:rsidRPr="00794CEA" w:rsidRDefault="00071B3B" w:rsidP="00794CEA"/>
    <w:p w:rsidR="00B10C2F" w:rsidRDefault="00B10C2F" w:rsidP="00B10C2F">
      <w:pPr>
        <w:pStyle w:val="Heading4"/>
      </w:pPr>
      <w:r>
        <w:t>China will take advantage of the co-op and steal US technology and info</w:t>
      </w:r>
    </w:p>
    <w:p w:rsidR="00B10C2F" w:rsidRPr="00CB053B" w:rsidRDefault="00B10C2F" w:rsidP="00B10C2F">
      <w:r w:rsidRPr="000C7CE3">
        <w:t>H</w:t>
      </w:r>
      <w:r>
        <w:t>annah</w:t>
      </w:r>
      <w:r w:rsidRPr="000C7CE3">
        <w:t xml:space="preserve"> </w:t>
      </w:r>
      <w:r w:rsidRPr="000C7CE3">
        <w:rPr>
          <w:b/>
          <w:sz w:val="28"/>
          <w:szCs w:val="28"/>
        </w:rPr>
        <w:t>Kohler 15,</w:t>
      </w:r>
      <w:r>
        <w:t xml:space="preserve"> George Law JD, n.d, “</w:t>
      </w:r>
      <w:r w:rsidRPr="000C7CE3">
        <w:rPr>
          <w:bCs/>
        </w:rPr>
        <w:t>The Eagle and the Hare: U.S.–Chinese Relations, the Wolf Amendment, and the Future of International Cooperation in Space,”</w:t>
      </w:r>
      <w:r>
        <w:rPr>
          <w:b/>
          <w:bCs/>
        </w:rPr>
        <w:t xml:space="preserve"> </w:t>
      </w:r>
      <w:r w:rsidRPr="000C7CE3">
        <w:t xml:space="preserve"> http://georgetownlawjournal.org/files/2015/04/Kohler-TheEagleandtheHare.pdf</w:t>
      </w:r>
    </w:p>
    <w:p w:rsidR="00B10C2F" w:rsidRPr="00CB053B" w:rsidRDefault="00B10C2F" w:rsidP="00B10C2F">
      <w:r w:rsidRPr="00CB053B">
        <w:t xml:space="preserve">A major concern—and </w:t>
      </w:r>
      <w:r w:rsidRPr="00CB053B">
        <w:rPr>
          <w:highlight w:val="yellow"/>
          <w:u w:val="single"/>
        </w:rPr>
        <w:t>one that sets China apart from other nations</w:t>
      </w:r>
      <w:r w:rsidRPr="00CB053B">
        <w:rPr>
          <w:u w:val="single"/>
        </w:rPr>
        <w:t xml:space="preserve"> that might otherwise be considered threatening—</w:t>
      </w:r>
      <w:r w:rsidRPr="00CB053B">
        <w:rPr>
          <w:highlight w:val="yellow"/>
          <w:u w:val="single"/>
        </w:rPr>
        <w:t>is the high suspicion of technological espionage, especially with regard to ballistics, communications, and observation technology developed by the U</w:t>
      </w:r>
      <w:r w:rsidRPr="00CB053B">
        <w:rPr>
          <w:u w:val="single"/>
        </w:rPr>
        <w:t>nited</w:t>
      </w:r>
      <w:r w:rsidRPr="00CB053B">
        <w:rPr>
          <w:highlight w:val="yellow"/>
          <w:u w:val="single"/>
        </w:rPr>
        <w:t xml:space="preserve"> S</w:t>
      </w:r>
      <w:r w:rsidRPr="00CB053B">
        <w:rPr>
          <w:u w:val="single"/>
        </w:rPr>
        <w:t>tates</w:t>
      </w:r>
      <w:r w:rsidRPr="00CB053B">
        <w:t xml:space="preserve"> (and by </w:t>
      </w:r>
      <w:r w:rsidRPr="00CB053B">
        <w:rPr>
          <w:u w:val="single"/>
        </w:rPr>
        <w:t>NASA in particular</w:t>
      </w:r>
      <w:r w:rsidRPr="00CB053B">
        <w:t xml:space="preserve">). In addition to the Hughes and Loral gaffe, </w:t>
      </w:r>
      <w:r w:rsidRPr="00CB053B">
        <w:rPr>
          <w:highlight w:val="yellow"/>
          <w:u w:val="single"/>
        </w:rPr>
        <w:t>Chinese nationals have several times been</w:t>
      </w:r>
      <w:r w:rsidRPr="00CB053B">
        <w:rPr>
          <w:u w:val="single"/>
        </w:rPr>
        <w:t xml:space="preserve"> accused of—</w:t>
      </w:r>
      <w:r w:rsidRPr="00CB053B">
        <w:rPr>
          <w:highlight w:val="yellow"/>
          <w:u w:val="single"/>
        </w:rPr>
        <w:t>or caught—smuggling confidential or sensitive information from NASA out of the country</w:t>
      </w:r>
      <w:r w:rsidRPr="00CB053B">
        <w:rPr>
          <w:u w:val="single"/>
        </w:rPr>
        <w:t xml:space="preserve">. </w:t>
      </w:r>
      <w:r w:rsidRPr="00CB053B">
        <w:t>In one especially vivid recent case, Dr. Bo Jiang, a Chinese citizen and contractor with the National Institute of Aerospace (NIA) working at NASA’s Langley Research Center, was apprehended while trying to leave the country suddenly on a one-way plane ticket to China.75 On his person, agents recovered a NASA-issued l</w:t>
      </w:r>
      <w:r>
        <w:t>aptop and other computer equip</w:t>
      </w:r>
      <w:r w:rsidRPr="00CB053B">
        <w:t xml:space="preserve">ment.76 Jiang had been working on a new, high-tech observation and mapping system that NASA had been developing, and he was already under suspicion for violating the Arms Export Control Act for bringing a NASA laptop to China on a previous trip.77 His status as a foreign national subjected Dr. Jiang to special NASA regulations meant to preserve information security, but his supervisors allegedly waived these to allow him to work more easily.78 Jiang was eventually released when it was discovered that he had sexually explicit material—but no sensitive NASA technology—on his laptop.79 </w:t>
      </w:r>
      <w:r w:rsidRPr="00CB053B">
        <w:rPr>
          <w:highlight w:val="yellow"/>
          <w:u w:val="single"/>
        </w:rPr>
        <w:t>This</w:t>
      </w:r>
      <w:r w:rsidRPr="00CB053B">
        <w:rPr>
          <w:u w:val="single"/>
        </w:rPr>
        <w:t xml:space="preserve"> embarrassing—but </w:t>
      </w:r>
      <w:r w:rsidRPr="00CB053B">
        <w:rPr>
          <w:highlight w:val="yellow"/>
          <w:u w:val="single"/>
        </w:rPr>
        <w:t>sadly not unique—event highlights the strangeness of the modern U.S.–China space- policy relationship, and grants a glimpse into the suspicion and uncertainty with which each nation views the other</w:t>
      </w:r>
      <w:r w:rsidRPr="00CB053B">
        <w:rPr>
          <w:u w:val="single"/>
        </w:rPr>
        <w:t>.</w:t>
      </w:r>
      <w:r w:rsidRPr="00CB053B">
        <w:t xml:space="preserve"> </w:t>
      </w:r>
    </w:p>
    <w:p w:rsidR="00B10C2F" w:rsidRDefault="00B10C2F" w:rsidP="00B10C2F"/>
    <w:p w:rsidR="00071B3B" w:rsidRPr="00E032D0" w:rsidRDefault="00071B3B" w:rsidP="00071B3B">
      <w:pPr>
        <w:pStyle w:val="Heading4"/>
      </w:pPr>
      <w:r w:rsidRPr="00E032D0">
        <w:t xml:space="preserve">China acquires US space tech  </w:t>
      </w:r>
    </w:p>
    <w:p w:rsidR="00071B3B" w:rsidRPr="00E032D0" w:rsidRDefault="00071B3B" w:rsidP="00071B3B">
      <w:r w:rsidRPr="00E032D0">
        <w:t xml:space="preserve">Eric R. </w:t>
      </w:r>
      <w:r w:rsidRPr="00E032D0">
        <w:rPr>
          <w:rStyle w:val="StyleStyleBold12pt"/>
        </w:rPr>
        <w:t>Sterner, 09</w:t>
      </w:r>
      <w:r w:rsidRPr="00E032D0">
        <w:t>, Fellow at the George C. Marshall Institute, previously senior staff position at the House Armed Services and Science Committee, 03/06/09, “U.S.-China Space Relations: Maintaining an Arm’s Length,” http://spacenews.com/oped-us-china-space-relations-maintaining-arms-length/</w:t>
      </w:r>
    </w:p>
    <w:p w:rsidR="00071B3B" w:rsidRDefault="00071B3B" w:rsidP="00071B3B">
      <w:pPr>
        <w:rPr>
          <w:rStyle w:val="StyleBoldUnderline"/>
        </w:rPr>
      </w:pPr>
      <w:r w:rsidRPr="00FA1A85">
        <w:rPr>
          <w:rStyle w:val="StyleBoldUnderline"/>
        </w:rPr>
        <w:t>It is tempting to hold out space partnership as a tool to influence the broader U.S.- PRC relationship</w:t>
      </w:r>
      <w:r w:rsidRPr="00FA1A85">
        <w:rPr>
          <w:sz w:val="16"/>
        </w:rPr>
        <w:t xml:space="preserve">. In particular, those who view space as a means of influencing terrestrial politics will push for a partnership. By learning to live and work together in space, we can better live and work together on Earth, or so the theory goes. But, </w:t>
      </w:r>
      <w:r w:rsidRPr="00FA1A85">
        <w:rPr>
          <w:rStyle w:val="StyleBoldUnderline"/>
        </w:rPr>
        <w:t>such an approach fails to grasp the nature of international politics, in which space policy is a tool of broader goals, and not the other way around</w:t>
      </w:r>
      <w:r w:rsidRPr="00FA1A85">
        <w:rPr>
          <w:sz w:val="16"/>
        </w:rPr>
        <w:t xml:space="preserve">. As a result, </w:t>
      </w:r>
      <w:r w:rsidRPr="00FA1A85">
        <w:rPr>
          <w:rStyle w:val="StyleBoldUnderline"/>
        </w:rPr>
        <w:t>the broad U.S.-PRC relationship will affect how the two countries interact with one another in space, and not vice versa</w:t>
      </w:r>
      <w:r w:rsidRPr="00FA1A85">
        <w:rPr>
          <w:sz w:val="16"/>
        </w:rPr>
        <w:t>.</w:t>
      </w:r>
      <w:r w:rsidRPr="00FA1A85">
        <w:rPr>
          <w:sz w:val="12"/>
        </w:rPr>
        <w:t>¶</w:t>
      </w:r>
      <w:r w:rsidRPr="00FA1A85">
        <w:rPr>
          <w:sz w:val="16"/>
        </w:rPr>
        <w:t xml:space="preserve"> In that context, </w:t>
      </w:r>
      <w:r w:rsidRPr="00FA1A85">
        <w:rPr>
          <w:rStyle w:val="StyleBoldUnderline"/>
        </w:rPr>
        <w:t>it makes little sense to seek a space partnership</w:t>
      </w:r>
      <w:r w:rsidRPr="00FA1A85">
        <w:rPr>
          <w:sz w:val="16"/>
        </w:rPr>
        <w:t xml:space="preserve"> with . </w:t>
      </w:r>
      <w:r w:rsidRPr="00FA1A85">
        <w:rPr>
          <w:rStyle w:val="StyleBoldUnderline"/>
        </w:rPr>
        <w:t>The bilateral relationship is simply too unsettled with too many potential flashpoints, ranging from and human rights to labor practices and currency manipulation.</w:t>
      </w:r>
      <w:r w:rsidRPr="00FA1A85">
        <w:rPr>
          <w:sz w:val="16"/>
        </w:rPr>
        <w:t xml:space="preserve"> Thus, a space </w:t>
      </w:r>
      <w:r w:rsidRPr="00FA1A85">
        <w:rPr>
          <w:rStyle w:val="StyleBoldUnderline"/>
        </w:rPr>
        <w:t>partnership would only import all of the burdens of the broader geopolitical relationship into the space program, without necessarily benefiting the program in a meaningful way</w:t>
      </w:r>
      <w:r w:rsidRPr="00FA1A85">
        <w:rPr>
          <w:sz w:val="16"/>
        </w:rPr>
        <w:t xml:space="preserve">. Instead, sophisticated, multiyear cooperative projects would be at risk when </w:t>
      </w:r>
      <w:r w:rsidRPr="00FA1A85">
        <w:rPr>
          <w:rStyle w:val="StyleBoldUnderline"/>
        </w:rPr>
        <w:t>Chinese</w:t>
      </w:r>
      <w:r w:rsidRPr="00FA1A85">
        <w:rPr>
          <w:sz w:val="16"/>
        </w:rPr>
        <w:t xml:space="preserve"> behavior on human rights, toward its neighbors, in currency manipulation, or in proliferating dangerous technologies clash with American values, ideals or interests. Similarly, </w:t>
      </w:r>
      <w:r w:rsidRPr="00FA1A85">
        <w:rPr>
          <w:rStyle w:val="StyleBoldUnderline"/>
        </w:rPr>
        <w:t>may counter moves to preserve a strategic balance in by imposing consequences on any bilateral space project, essentially holding American space interests hostage to broader issues</w:t>
      </w:r>
      <w:r w:rsidRPr="00FA1A85">
        <w:rPr>
          <w:sz w:val="16"/>
        </w:rPr>
        <w:t>.</w:t>
      </w:r>
      <w:r w:rsidRPr="00FA1A85">
        <w:rPr>
          <w:sz w:val="12"/>
        </w:rPr>
        <w:t>¶</w:t>
      </w:r>
      <w:r w:rsidRPr="00FA1A85">
        <w:rPr>
          <w:sz w:val="16"/>
        </w:rPr>
        <w:t xml:space="preserve"> </w:t>
      </w:r>
      <w:r w:rsidRPr="00FA1A85">
        <w:rPr>
          <w:rStyle w:val="StyleBoldUnderline"/>
        </w:rPr>
        <w:t>Any potential partnership with also raises more specific concerns</w:t>
      </w:r>
      <w:r w:rsidRPr="00FA1A85">
        <w:rPr>
          <w:sz w:val="16"/>
        </w:rPr>
        <w:t xml:space="preserve">. Chinese </w:t>
      </w:r>
      <w:r w:rsidRPr="00FA1A85">
        <w:rPr>
          <w:rStyle w:val="StyleBoldUnderline"/>
        </w:rPr>
        <w:t>espionage activities against high- tech American targets are well documented</w:t>
      </w:r>
      <w:r w:rsidRPr="00FA1A85">
        <w:rPr>
          <w:sz w:val="16"/>
        </w:rPr>
        <w:t>.</w:t>
      </w:r>
      <w:r w:rsidRPr="00FA1A85">
        <w:rPr>
          <w:sz w:val="12"/>
        </w:rPr>
        <w:t>¶</w:t>
      </w:r>
      <w:r w:rsidRPr="00FA1A85">
        <w:rPr>
          <w:sz w:val="16"/>
        </w:rPr>
        <w:t xml:space="preserve"> Michelle Van Cleave, the nation’s first national coordinator for counterintelligence, recently noted: “</w:t>
      </w:r>
      <w:r w:rsidRPr="00FA1A85">
        <w:rPr>
          <w:rStyle w:val="StyleBoldUnderline"/>
        </w:rPr>
        <w:t>The Chinese stole the design secrets to all</w:t>
      </w:r>
      <w:r w:rsidRPr="00FA1A85">
        <w:rPr>
          <w:sz w:val="16"/>
        </w:rPr>
        <w:t xml:space="preserve"> – repeat, all – </w:t>
      </w:r>
      <w:r w:rsidRPr="00FA1A85">
        <w:rPr>
          <w:rStyle w:val="StyleBoldUnderline"/>
        </w:rPr>
        <w:t>U.S. nuclear weapons, enabling them to leapfrog generations of technology development</w:t>
      </w:r>
      <w:r w:rsidRPr="00FA1A85">
        <w:rPr>
          <w:sz w:val="16"/>
        </w:rPr>
        <w:t xml:space="preserve"> and put our nuclear arsenal, the country’s last line of defense, at risk. To this day, we don’t know quite when or how they did it, but we do know that </w:t>
      </w:r>
      <w:r w:rsidRPr="00FA1A85">
        <w:rPr>
          <w:rStyle w:val="StyleBoldUnderline"/>
        </w:rPr>
        <w:t>Chinese intelligence operatives are still at work, systematically targeting not only ‘s defense secrets but our industries’ valuable proprietary information</w:t>
      </w:r>
      <w:r w:rsidRPr="00FA1A85">
        <w:rPr>
          <w:sz w:val="16"/>
        </w:rPr>
        <w:t>.”</w:t>
      </w:r>
      <w:r w:rsidRPr="00FA1A85">
        <w:rPr>
          <w:sz w:val="12"/>
        </w:rPr>
        <w:t>¶</w:t>
      </w:r>
      <w:r w:rsidRPr="00FA1A85">
        <w:rPr>
          <w:sz w:val="16"/>
        </w:rPr>
        <w:t xml:space="preserve"> Unfortunately, </w:t>
      </w:r>
      <w:r w:rsidRPr="00FA1A85">
        <w:rPr>
          <w:rStyle w:val="StyleBoldUnderline"/>
        </w:rPr>
        <w:t xml:space="preserve">NASA is a </w:t>
      </w:r>
      <w:r w:rsidRPr="00FA1A85">
        <w:rPr>
          <w:rStyle w:val="StyleBoldUnderline"/>
        </w:rPr>
        <w:lastRenderedPageBreak/>
        <w:t>soft target compared with the nation’s nuclear labs</w:t>
      </w:r>
      <w:r w:rsidRPr="00FA1A85">
        <w:rPr>
          <w:sz w:val="16"/>
        </w:rPr>
        <w:t xml:space="preserve">. The U.S.- China Economic and Security Review Commission’s most recent report noted that </w:t>
      </w:r>
      <w:r w:rsidRPr="00FA1A85">
        <w:rPr>
          <w:rStyle w:val="StyleBoldUnderline"/>
        </w:rPr>
        <w:t>in 2005 Chinese hackers targeted NASA and stole files on spacecraft propulsion, solar panels and fuel tanks – all useful for military systems</w:t>
      </w:r>
      <w:r w:rsidRPr="00FA1A85">
        <w:rPr>
          <w:sz w:val="16"/>
        </w:rPr>
        <w:t xml:space="preserve">. More recently, a contract engineer was indicted last year for stealing technologies associated with the space shuttle and Delta 4 launch vehicle on behalf of the People’s Republic of </w:t>
      </w:r>
      <w:r w:rsidRPr="00FA1A85">
        <w:rPr>
          <w:rStyle w:val="StyleBoldUnderline"/>
        </w:rPr>
        <w:t xml:space="preserve">. A close partnership would only increase the potential for greater technology transfer, to the net harm of the national security interests of the United States </w:t>
      </w:r>
    </w:p>
    <w:p w:rsidR="00071B3B" w:rsidRDefault="00071B3B" w:rsidP="00B10C2F"/>
    <w:p w:rsidR="00B10C2F" w:rsidRDefault="00B10C2F" w:rsidP="00B10C2F">
      <w:pPr>
        <w:pStyle w:val="Heading4"/>
      </w:pPr>
      <w:r>
        <w:t>Space co-op will just give China opportunities to take advantage of US tech</w:t>
      </w:r>
    </w:p>
    <w:p w:rsidR="00B10C2F" w:rsidRDefault="00B10C2F" w:rsidP="00B10C2F">
      <w:pPr>
        <w:widowControl w:val="0"/>
        <w:autoSpaceDE w:val="0"/>
        <w:autoSpaceDN w:val="0"/>
        <w:adjustRightInd w:val="0"/>
        <w:rPr>
          <w:rFonts w:cs="Georgia"/>
        </w:rPr>
      </w:pPr>
      <w:r>
        <w:rPr>
          <w:rFonts w:cs="Georgia"/>
        </w:rPr>
        <w:t xml:space="preserve">William </w:t>
      </w:r>
      <w:r w:rsidRPr="000837C0">
        <w:rPr>
          <w:rFonts w:cs="Georgia"/>
          <w:b/>
          <w:sz w:val="28"/>
          <w:szCs w:val="28"/>
        </w:rPr>
        <w:t>Pentland 11,</w:t>
      </w:r>
      <w:r>
        <w:rPr>
          <w:rFonts w:cs="Georgia"/>
        </w:rPr>
        <w:t xml:space="preserve"> Principle of Brooklyn Strategies, LLC, 5/7/11, “</w:t>
      </w:r>
      <w:r w:rsidRPr="000837C0">
        <w:rPr>
          <w:rFonts w:cs="Georgia"/>
        </w:rPr>
        <w:t>Congress Bans Scientific Collaboration with China, Cites High Espionage Risks</w:t>
      </w:r>
      <w:r>
        <w:rPr>
          <w:rFonts w:cs="Georgia"/>
        </w:rPr>
        <w:t xml:space="preserve">,” </w:t>
      </w:r>
      <w:hyperlink r:id="rId15" w:anchor="6869c5262b86" w:history="1">
        <w:r w:rsidRPr="00792CA4">
          <w:rPr>
            <w:rStyle w:val="Hyperlink"/>
            <w:rFonts w:cs="Georgia"/>
          </w:rPr>
          <w:t>http://www.forbes.com/sites/williampentland/2011/05/07/congress-bans-scientific-collaboration-with-china-cites-high-espionage-risks/#6869c5262b86</w:t>
        </w:r>
      </w:hyperlink>
    </w:p>
    <w:p w:rsidR="00B10C2F" w:rsidRDefault="00B10C2F" w:rsidP="00B10C2F">
      <w:pPr>
        <w:widowControl w:val="0"/>
        <w:autoSpaceDE w:val="0"/>
        <w:autoSpaceDN w:val="0"/>
        <w:adjustRightInd w:val="0"/>
        <w:rPr>
          <w:rFonts w:cs="Georgia"/>
        </w:rPr>
      </w:pPr>
    </w:p>
    <w:p w:rsidR="00B10C2F" w:rsidRPr="000837C0" w:rsidRDefault="00B10C2F" w:rsidP="00B10C2F">
      <w:pPr>
        <w:widowControl w:val="0"/>
        <w:autoSpaceDE w:val="0"/>
        <w:autoSpaceDN w:val="0"/>
        <w:adjustRightInd w:val="0"/>
        <w:rPr>
          <w:rFonts w:cs="Georgia"/>
        </w:rPr>
      </w:pPr>
      <w:r w:rsidRPr="000837C0">
        <w:rPr>
          <w:rFonts w:cs="Georgia"/>
          <w:highlight w:val="yellow"/>
        </w:rPr>
        <w:t xml:space="preserve">By prohibiting </w:t>
      </w:r>
      <w:r w:rsidRPr="000837C0">
        <w:rPr>
          <w:rFonts w:cs="Georgia"/>
        </w:rPr>
        <w:t>the</w:t>
      </w:r>
      <w:r w:rsidRPr="000837C0">
        <w:rPr>
          <w:rFonts w:cs="Georgia"/>
          <w:highlight w:val="yellow"/>
        </w:rPr>
        <w:t xml:space="preserve"> OSTP</w:t>
      </w:r>
      <w:r w:rsidRPr="000837C0">
        <w:rPr>
          <w:rFonts w:cs="Georgia"/>
        </w:rPr>
        <w:t xml:space="preserve"> from</w:t>
      </w:r>
      <w:r w:rsidRPr="000837C0">
        <w:rPr>
          <w:rFonts w:cs="Georgia"/>
          <w:highlight w:val="yellow"/>
        </w:rPr>
        <w:t xml:space="preserve"> working with China</w:t>
      </w:r>
      <w:r w:rsidRPr="000837C0">
        <w:rPr>
          <w:rFonts w:cs="Georgia"/>
        </w:rPr>
        <w:t xml:space="preserve">, Wolf </w:t>
      </w:r>
      <w:r w:rsidRPr="000837C0">
        <w:rPr>
          <w:rFonts w:cs="Georgia"/>
          <w:highlight w:val="yellow"/>
        </w:rPr>
        <w:t>claims the ban will bear on “</w:t>
      </w:r>
      <w:r w:rsidRPr="000837C0">
        <w:rPr>
          <w:rFonts w:cs="Georgia"/>
          <w:highlight w:val="yellow"/>
          <w:u w:val="single"/>
        </w:rPr>
        <w:t>the entire bilateral relationship on science and technology</w:t>
      </w:r>
      <w:r w:rsidRPr="000837C0">
        <w:rPr>
          <w:rFonts w:cs="Georgia"/>
          <w:u w:val="single"/>
        </w:rPr>
        <w:t>.</w:t>
      </w:r>
      <w:r w:rsidRPr="000837C0">
        <w:rPr>
          <w:rFonts w:cs="Georgia"/>
        </w:rPr>
        <w:t>”</w:t>
      </w:r>
    </w:p>
    <w:p w:rsidR="00B10C2F" w:rsidRPr="000837C0" w:rsidRDefault="00B10C2F" w:rsidP="00B10C2F">
      <w:pPr>
        <w:widowControl w:val="0"/>
        <w:autoSpaceDE w:val="0"/>
        <w:autoSpaceDN w:val="0"/>
        <w:adjustRightInd w:val="0"/>
        <w:rPr>
          <w:rFonts w:cs="Georgia"/>
        </w:rPr>
      </w:pPr>
      <w:r w:rsidRPr="000837C0">
        <w:rPr>
          <w:rFonts w:cs="Georgia"/>
        </w:rPr>
        <w:t xml:space="preserve">“It’s the whole ball of wax,” said Wolf in an interview with </w:t>
      </w:r>
      <w:r w:rsidRPr="000837C0">
        <w:rPr>
          <w:rFonts w:cs="Georgia"/>
          <w:color w:val="000000" w:themeColor="text1"/>
        </w:rPr>
        <w:t>Science Insider.</w:t>
      </w:r>
    </w:p>
    <w:p w:rsidR="00B10C2F" w:rsidRPr="000837C0" w:rsidRDefault="00B10C2F" w:rsidP="00B10C2F">
      <w:pPr>
        <w:widowControl w:val="0"/>
        <w:autoSpaceDE w:val="0"/>
        <w:autoSpaceDN w:val="0"/>
        <w:adjustRightInd w:val="0"/>
        <w:rPr>
          <w:rFonts w:cs="Georgia"/>
          <w:u w:val="single"/>
        </w:rPr>
      </w:pPr>
      <w:r w:rsidRPr="000837C0">
        <w:rPr>
          <w:rFonts w:cs="Georgia"/>
        </w:rPr>
        <w:t xml:space="preserve">Although the ban will expire at the end of the current fiscal year in October, </w:t>
      </w:r>
      <w:r w:rsidRPr="000837C0">
        <w:rPr>
          <w:rFonts w:cs="Georgia"/>
          <w:u w:val="single"/>
        </w:rPr>
        <w:t>Wolf will seek to make the prohibition on any scientific collaboration between U.S. research agencies and China permanent.</w:t>
      </w:r>
    </w:p>
    <w:p w:rsidR="00B10C2F" w:rsidRPr="000837C0" w:rsidRDefault="00B10C2F" w:rsidP="00B10C2F">
      <w:pPr>
        <w:pStyle w:val="Heading4"/>
        <w:rPr>
          <w:b w:val="0"/>
          <w:sz w:val="22"/>
        </w:rPr>
      </w:pPr>
      <w:r w:rsidRPr="000837C0">
        <w:rPr>
          <w:rFonts w:cs="Georgia"/>
          <w:b w:val="0"/>
          <w:sz w:val="22"/>
          <w:highlight w:val="yellow"/>
        </w:rPr>
        <w:t>“</w:t>
      </w:r>
      <w:r w:rsidRPr="000837C0">
        <w:rPr>
          <w:rFonts w:cs="Georgia"/>
          <w:b w:val="0"/>
          <w:sz w:val="22"/>
          <w:highlight w:val="yellow"/>
          <w:u w:val="single"/>
        </w:rPr>
        <w:t>We don’t want to give them the opportunity to take advantage of our technology, and we have nothing to gain from dealing with them</w:t>
      </w:r>
      <w:r w:rsidRPr="000837C0">
        <w:rPr>
          <w:rFonts w:cs="Georgia"/>
          <w:b w:val="0"/>
          <w:sz w:val="22"/>
          <w:u w:val="single"/>
        </w:rPr>
        <w:t>,</w:t>
      </w:r>
      <w:r w:rsidRPr="000837C0">
        <w:rPr>
          <w:rFonts w:cs="Georgia"/>
          <w:b w:val="0"/>
          <w:sz w:val="22"/>
        </w:rPr>
        <w:t>” said Wolf. “</w:t>
      </w:r>
      <w:r w:rsidRPr="000837C0">
        <w:rPr>
          <w:rFonts w:cs="Georgia"/>
          <w:b w:val="0"/>
          <w:sz w:val="22"/>
          <w:highlight w:val="yellow"/>
          <w:u w:val="single"/>
        </w:rPr>
        <w:t>China is spying against us, and every U.S. government agency has been hit by cyber-attacks. They are stealing technology from every major U.S. company. They have taken technology from NASA, and they have hit the NSF computers .</w:t>
      </w:r>
      <w:r w:rsidRPr="000837C0">
        <w:rPr>
          <w:rFonts w:cs="Georgia"/>
          <w:b w:val="0"/>
          <w:sz w:val="22"/>
          <w:u w:val="single"/>
        </w:rPr>
        <w:t xml:space="preserve"> . . . You name the company, and the Chinese are trying to get its secrets.”</w:t>
      </w:r>
    </w:p>
    <w:p w:rsidR="00B10C2F" w:rsidRPr="00B10C2F" w:rsidRDefault="00B10C2F" w:rsidP="00B10C2F"/>
    <w:sectPr w:rsidR="00B10C2F" w:rsidRPr="00B10C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765F" w:rsidRDefault="008C765F" w:rsidP="005F5576">
      <w:r>
        <w:separator/>
      </w:r>
    </w:p>
  </w:endnote>
  <w:endnote w:type="continuationSeparator" w:id="0">
    <w:p w:rsidR="008C765F" w:rsidRDefault="008C765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PT Sans">
    <w:charset w:val="00"/>
    <w:family w:val="auto"/>
    <w:pitch w:val="variable"/>
    <w:sig w:usb0="A00002EF" w:usb1="5000204B" w:usb2="00000000" w:usb3="00000000" w:csb0="00000097"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765F" w:rsidRDefault="008C765F" w:rsidP="005F5576">
      <w:r>
        <w:separator/>
      </w:r>
    </w:p>
  </w:footnote>
  <w:footnote w:type="continuationSeparator" w:id="0">
    <w:p w:rsidR="008C765F" w:rsidRDefault="008C765F" w:rsidP="005F5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1657E4"/>
    <w:multiLevelType w:val="hybridMultilevel"/>
    <w:tmpl w:val="59AEC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4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0A9"/>
    <w:rsid w:val="00000A64"/>
    <w:rsid w:val="000022F2"/>
    <w:rsid w:val="0000459F"/>
    <w:rsid w:val="00004EB4"/>
    <w:rsid w:val="0002196C"/>
    <w:rsid w:val="00021F29"/>
    <w:rsid w:val="0002329F"/>
    <w:rsid w:val="00027EED"/>
    <w:rsid w:val="0003041D"/>
    <w:rsid w:val="00031157"/>
    <w:rsid w:val="00033028"/>
    <w:rsid w:val="000360A7"/>
    <w:rsid w:val="000412A2"/>
    <w:rsid w:val="00052A1D"/>
    <w:rsid w:val="00055E12"/>
    <w:rsid w:val="00064A59"/>
    <w:rsid w:val="0007162E"/>
    <w:rsid w:val="00071B3B"/>
    <w:rsid w:val="00073B9A"/>
    <w:rsid w:val="00090287"/>
    <w:rsid w:val="00090BA2"/>
    <w:rsid w:val="000978A3"/>
    <w:rsid w:val="00097D7E"/>
    <w:rsid w:val="000A1D39"/>
    <w:rsid w:val="000A4FA5"/>
    <w:rsid w:val="000B61C8"/>
    <w:rsid w:val="000C5970"/>
    <w:rsid w:val="000C767D"/>
    <w:rsid w:val="000D0B76"/>
    <w:rsid w:val="000D2AE5"/>
    <w:rsid w:val="000D3A26"/>
    <w:rsid w:val="000D3D8D"/>
    <w:rsid w:val="000E41A3"/>
    <w:rsid w:val="000F37E7"/>
    <w:rsid w:val="000F4559"/>
    <w:rsid w:val="00103AD9"/>
    <w:rsid w:val="00113C68"/>
    <w:rsid w:val="00114663"/>
    <w:rsid w:val="001153F2"/>
    <w:rsid w:val="0012057B"/>
    <w:rsid w:val="00126D92"/>
    <w:rsid w:val="001301AC"/>
    <w:rsid w:val="001304DF"/>
    <w:rsid w:val="00140397"/>
    <w:rsid w:val="0014072D"/>
    <w:rsid w:val="00141F7D"/>
    <w:rsid w:val="00141FBF"/>
    <w:rsid w:val="001421B6"/>
    <w:rsid w:val="0016509D"/>
    <w:rsid w:val="0016711C"/>
    <w:rsid w:val="00167A9F"/>
    <w:rsid w:val="001711E1"/>
    <w:rsid w:val="00175018"/>
    <w:rsid w:val="00177828"/>
    <w:rsid w:val="00177A1E"/>
    <w:rsid w:val="00182D51"/>
    <w:rsid w:val="0018565A"/>
    <w:rsid w:val="0019587B"/>
    <w:rsid w:val="001A0004"/>
    <w:rsid w:val="001A4F0E"/>
    <w:rsid w:val="001B0A04"/>
    <w:rsid w:val="001B3CEC"/>
    <w:rsid w:val="001C1D82"/>
    <w:rsid w:val="001C2147"/>
    <w:rsid w:val="001C587E"/>
    <w:rsid w:val="001C7C90"/>
    <w:rsid w:val="001D0D51"/>
    <w:rsid w:val="001F4EED"/>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D74ED"/>
    <w:rsid w:val="002E3803"/>
    <w:rsid w:val="002E4DD9"/>
    <w:rsid w:val="002E6D8C"/>
    <w:rsid w:val="002F0314"/>
    <w:rsid w:val="002F64F0"/>
    <w:rsid w:val="003046D7"/>
    <w:rsid w:val="0031182D"/>
    <w:rsid w:val="00314B9D"/>
    <w:rsid w:val="00315CA2"/>
    <w:rsid w:val="00316FEB"/>
    <w:rsid w:val="00326EEB"/>
    <w:rsid w:val="0033078A"/>
    <w:rsid w:val="00331559"/>
    <w:rsid w:val="00334533"/>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A4C44"/>
    <w:rsid w:val="003B024E"/>
    <w:rsid w:val="003B0C84"/>
    <w:rsid w:val="003B183E"/>
    <w:rsid w:val="003B2F3E"/>
    <w:rsid w:val="003B55B7"/>
    <w:rsid w:val="003C756E"/>
    <w:rsid w:val="003D2C33"/>
    <w:rsid w:val="003D2FB5"/>
    <w:rsid w:val="003E4831"/>
    <w:rsid w:val="003E48DE"/>
    <w:rsid w:val="003E7E8B"/>
    <w:rsid w:val="003F3030"/>
    <w:rsid w:val="003F47AE"/>
    <w:rsid w:val="00403971"/>
    <w:rsid w:val="00407386"/>
    <w:rsid w:val="004138EF"/>
    <w:rsid w:val="004319DE"/>
    <w:rsid w:val="00435232"/>
    <w:rsid w:val="004361F9"/>
    <w:rsid w:val="004400EA"/>
    <w:rsid w:val="00450882"/>
    <w:rsid w:val="00451C20"/>
    <w:rsid w:val="00452001"/>
    <w:rsid w:val="0045442E"/>
    <w:rsid w:val="004564E2"/>
    <w:rsid w:val="004567C6"/>
    <w:rsid w:val="00456E22"/>
    <w:rsid w:val="004609A1"/>
    <w:rsid w:val="00462418"/>
    <w:rsid w:val="00471A70"/>
    <w:rsid w:val="00473A79"/>
    <w:rsid w:val="00475E03"/>
    <w:rsid w:val="00476723"/>
    <w:rsid w:val="0047798D"/>
    <w:rsid w:val="00483F18"/>
    <w:rsid w:val="0048434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0FD"/>
    <w:rsid w:val="004F33F3"/>
    <w:rsid w:val="004F45B0"/>
    <w:rsid w:val="005020C3"/>
    <w:rsid w:val="005111F8"/>
    <w:rsid w:val="005120FF"/>
    <w:rsid w:val="00513FA2"/>
    <w:rsid w:val="00514387"/>
    <w:rsid w:val="00516459"/>
    <w:rsid w:val="00520153"/>
    <w:rsid w:val="005349E1"/>
    <w:rsid w:val="00537EF5"/>
    <w:rsid w:val="005420CC"/>
    <w:rsid w:val="00542FCA"/>
    <w:rsid w:val="005434D0"/>
    <w:rsid w:val="0054437C"/>
    <w:rsid w:val="00546D61"/>
    <w:rsid w:val="005579BF"/>
    <w:rsid w:val="00560C3E"/>
    <w:rsid w:val="00563468"/>
    <w:rsid w:val="00564EC2"/>
    <w:rsid w:val="00565EAE"/>
    <w:rsid w:val="00573677"/>
    <w:rsid w:val="00575F7D"/>
    <w:rsid w:val="00580383"/>
    <w:rsid w:val="00580E40"/>
    <w:rsid w:val="00590731"/>
    <w:rsid w:val="0059634E"/>
    <w:rsid w:val="005A4213"/>
    <w:rsid w:val="005A4895"/>
    <w:rsid w:val="005A506B"/>
    <w:rsid w:val="005A69BB"/>
    <w:rsid w:val="005A701C"/>
    <w:rsid w:val="005B2444"/>
    <w:rsid w:val="005B2D14"/>
    <w:rsid w:val="005B3140"/>
    <w:rsid w:val="005C0B05"/>
    <w:rsid w:val="005C1E36"/>
    <w:rsid w:val="005C5B4F"/>
    <w:rsid w:val="005D1156"/>
    <w:rsid w:val="005E0681"/>
    <w:rsid w:val="005E3B08"/>
    <w:rsid w:val="005E3FE4"/>
    <w:rsid w:val="005E572E"/>
    <w:rsid w:val="005F32F4"/>
    <w:rsid w:val="005F4626"/>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94ED1"/>
    <w:rsid w:val="006B302F"/>
    <w:rsid w:val="006B4CF6"/>
    <w:rsid w:val="006C64D4"/>
    <w:rsid w:val="006E53F0"/>
    <w:rsid w:val="006F46C3"/>
    <w:rsid w:val="006F7CDF"/>
    <w:rsid w:val="00700BDB"/>
    <w:rsid w:val="0070121B"/>
    <w:rsid w:val="00701E73"/>
    <w:rsid w:val="00711FE2"/>
    <w:rsid w:val="00712649"/>
    <w:rsid w:val="00714BC9"/>
    <w:rsid w:val="00717BCD"/>
    <w:rsid w:val="00723F91"/>
    <w:rsid w:val="00725623"/>
    <w:rsid w:val="00741C75"/>
    <w:rsid w:val="00743059"/>
    <w:rsid w:val="00744F58"/>
    <w:rsid w:val="00750CED"/>
    <w:rsid w:val="0075591E"/>
    <w:rsid w:val="00757F28"/>
    <w:rsid w:val="00760A29"/>
    <w:rsid w:val="00771E18"/>
    <w:rsid w:val="007739F1"/>
    <w:rsid w:val="007745C6"/>
    <w:rsid w:val="007755F6"/>
    <w:rsid w:val="007761AD"/>
    <w:rsid w:val="00777387"/>
    <w:rsid w:val="007815E5"/>
    <w:rsid w:val="00787343"/>
    <w:rsid w:val="00790BFA"/>
    <w:rsid w:val="00791121"/>
    <w:rsid w:val="00791C88"/>
    <w:rsid w:val="00794CEA"/>
    <w:rsid w:val="00797B76"/>
    <w:rsid w:val="007A3D06"/>
    <w:rsid w:val="007B383B"/>
    <w:rsid w:val="007C350D"/>
    <w:rsid w:val="007C3689"/>
    <w:rsid w:val="007C3C9B"/>
    <w:rsid w:val="007D3012"/>
    <w:rsid w:val="007D65A7"/>
    <w:rsid w:val="007D70A9"/>
    <w:rsid w:val="007E3F59"/>
    <w:rsid w:val="007E5043"/>
    <w:rsid w:val="007E5183"/>
    <w:rsid w:val="008133F9"/>
    <w:rsid w:val="008150AF"/>
    <w:rsid w:val="00821FD1"/>
    <w:rsid w:val="00823AAC"/>
    <w:rsid w:val="00836D1A"/>
    <w:rsid w:val="00851BAC"/>
    <w:rsid w:val="00854C66"/>
    <w:rsid w:val="008553E1"/>
    <w:rsid w:val="0087643B"/>
    <w:rsid w:val="00877669"/>
    <w:rsid w:val="008848A0"/>
    <w:rsid w:val="00897F92"/>
    <w:rsid w:val="008A187D"/>
    <w:rsid w:val="008A64C9"/>
    <w:rsid w:val="008B180A"/>
    <w:rsid w:val="008B24B7"/>
    <w:rsid w:val="008B4EF3"/>
    <w:rsid w:val="008C2CD8"/>
    <w:rsid w:val="008C5743"/>
    <w:rsid w:val="008C68EE"/>
    <w:rsid w:val="008C765F"/>
    <w:rsid w:val="008C7F44"/>
    <w:rsid w:val="008D224E"/>
    <w:rsid w:val="008D4273"/>
    <w:rsid w:val="008D4EF3"/>
    <w:rsid w:val="008D78CB"/>
    <w:rsid w:val="008E0E4F"/>
    <w:rsid w:val="008E1FD5"/>
    <w:rsid w:val="008E4139"/>
    <w:rsid w:val="008F322F"/>
    <w:rsid w:val="008F6246"/>
    <w:rsid w:val="00907DFE"/>
    <w:rsid w:val="00914596"/>
    <w:rsid w:val="009146BF"/>
    <w:rsid w:val="00915AD4"/>
    <w:rsid w:val="00915EF1"/>
    <w:rsid w:val="00924C08"/>
    <w:rsid w:val="00925D30"/>
    <w:rsid w:val="00927D88"/>
    <w:rsid w:val="00930D1F"/>
    <w:rsid w:val="00935127"/>
    <w:rsid w:val="0094025E"/>
    <w:rsid w:val="0094256C"/>
    <w:rsid w:val="0094734F"/>
    <w:rsid w:val="00953F11"/>
    <w:rsid w:val="00955028"/>
    <w:rsid w:val="009647CA"/>
    <w:rsid w:val="009673F7"/>
    <w:rsid w:val="009706C1"/>
    <w:rsid w:val="009718A9"/>
    <w:rsid w:val="00976675"/>
    <w:rsid w:val="00976FBF"/>
    <w:rsid w:val="009842CA"/>
    <w:rsid w:val="00984B38"/>
    <w:rsid w:val="00990ED4"/>
    <w:rsid w:val="00995CF8"/>
    <w:rsid w:val="009A0636"/>
    <w:rsid w:val="009A6FF5"/>
    <w:rsid w:val="009B2B47"/>
    <w:rsid w:val="009B35DB"/>
    <w:rsid w:val="009C4298"/>
    <w:rsid w:val="009D318C"/>
    <w:rsid w:val="009D6EB8"/>
    <w:rsid w:val="009E1A68"/>
    <w:rsid w:val="00A10B8B"/>
    <w:rsid w:val="00A12998"/>
    <w:rsid w:val="00A20D78"/>
    <w:rsid w:val="00A2174A"/>
    <w:rsid w:val="00A26733"/>
    <w:rsid w:val="00A3595E"/>
    <w:rsid w:val="00A46C7F"/>
    <w:rsid w:val="00A509B5"/>
    <w:rsid w:val="00A73245"/>
    <w:rsid w:val="00A77145"/>
    <w:rsid w:val="00A82989"/>
    <w:rsid w:val="00A904FE"/>
    <w:rsid w:val="00A9262C"/>
    <w:rsid w:val="00A92A7E"/>
    <w:rsid w:val="00AB3B76"/>
    <w:rsid w:val="00AB61DD"/>
    <w:rsid w:val="00AC222F"/>
    <w:rsid w:val="00AC2CC7"/>
    <w:rsid w:val="00AC6551"/>
    <w:rsid w:val="00AC7B3B"/>
    <w:rsid w:val="00AD3CE6"/>
    <w:rsid w:val="00AE0E8C"/>
    <w:rsid w:val="00AE1307"/>
    <w:rsid w:val="00AE7586"/>
    <w:rsid w:val="00AF7A65"/>
    <w:rsid w:val="00B06710"/>
    <w:rsid w:val="00B07EBF"/>
    <w:rsid w:val="00B10C2F"/>
    <w:rsid w:val="00B166CB"/>
    <w:rsid w:val="00B235E1"/>
    <w:rsid w:val="00B272CF"/>
    <w:rsid w:val="00B3145D"/>
    <w:rsid w:val="00B357BA"/>
    <w:rsid w:val="00B45D0B"/>
    <w:rsid w:val="00B54387"/>
    <w:rsid w:val="00B564DB"/>
    <w:rsid w:val="00B768B6"/>
    <w:rsid w:val="00B816A3"/>
    <w:rsid w:val="00B908D1"/>
    <w:rsid w:val="00B940D1"/>
    <w:rsid w:val="00BB2A6E"/>
    <w:rsid w:val="00BB372D"/>
    <w:rsid w:val="00BB58BD"/>
    <w:rsid w:val="00BB6A26"/>
    <w:rsid w:val="00BC1034"/>
    <w:rsid w:val="00BD035D"/>
    <w:rsid w:val="00BE2408"/>
    <w:rsid w:val="00BE3EC6"/>
    <w:rsid w:val="00BE5BEB"/>
    <w:rsid w:val="00BE6528"/>
    <w:rsid w:val="00C0087A"/>
    <w:rsid w:val="00C05F9D"/>
    <w:rsid w:val="00C23012"/>
    <w:rsid w:val="00C27212"/>
    <w:rsid w:val="00C34185"/>
    <w:rsid w:val="00C42DD6"/>
    <w:rsid w:val="00C532B6"/>
    <w:rsid w:val="00C545E7"/>
    <w:rsid w:val="00C5695C"/>
    <w:rsid w:val="00C66858"/>
    <w:rsid w:val="00C72E69"/>
    <w:rsid w:val="00C7411E"/>
    <w:rsid w:val="00C76782"/>
    <w:rsid w:val="00C84988"/>
    <w:rsid w:val="00C86948"/>
    <w:rsid w:val="00CA4AF6"/>
    <w:rsid w:val="00CA59CA"/>
    <w:rsid w:val="00CB2356"/>
    <w:rsid w:val="00CB4075"/>
    <w:rsid w:val="00CB4E6D"/>
    <w:rsid w:val="00CC23DE"/>
    <w:rsid w:val="00CC7CBC"/>
    <w:rsid w:val="00CD28FB"/>
    <w:rsid w:val="00CD3E3A"/>
    <w:rsid w:val="00CD6A5B"/>
    <w:rsid w:val="00CD7459"/>
    <w:rsid w:val="00CE1203"/>
    <w:rsid w:val="00CE5592"/>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7E6D"/>
    <w:rsid w:val="00D71CFC"/>
    <w:rsid w:val="00D75637"/>
    <w:rsid w:val="00D86024"/>
    <w:rsid w:val="00D94CA3"/>
    <w:rsid w:val="00D96595"/>
    <w:rsid w:val="00DA018C"/>
    <w:rsid w:val="00DA3C9D"/>
    <w:rsid w:val="00DB0F7E"/>
    <w:rsid w:val="00DB5489"/>
    <w:rsid w:val="00DB6C98"/>
    <w:rsid w:val="00DC68FF"/>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19E"/>
    <w:rsid w:val="00E674DB"/>
    <w:rsid w:val="00E70912"/>
    <w:rsid w:val="00E75F28"/>
    <w:rsid w:val="00E90AA6"/>
    <w:rsid w:val="00E977B8"/>
    <w:rsid w:val="00E97AD1"/>
    <w:rsid w:val="00EA109B"/>
    <w:rsid w:val="00EA15A8"/>
    <w:rsid w:val="00EA2926"/>
    <w:rsid w:val="00EB2CDE"/>
    <w:rsid w:val="00EB3171"/>
    <w:rsid w:val="00EB5FAC"/>
    <w:rsid w:val="00EC1A81"/>
    <w:rsid w:val="00EC7E5C"/>
    <w:rsid w:val="00ED54AA"/>
    <w:rsid w:val="00ED78F1"/>
    <w:rsid w:val="00EE4DCA"/>
    <w:rsid w:val="00EF0F62"/>
    <w:rsid w:val="00F007E1"/>
    <w:rsid w:val="00F0134E"/>
    <w:rsid w:val="00F057C6"/>
    <w:rsid w:val="00F1506A"/>
    <w:rsid w:val="00F17D96"/>
    <w:rsid w:val="00F22565"/>
    <w:rsid w:val="00F3380E"/>
    <w:rsid w:val="00F40837"/>
    <w:rsid w:val="00F41FA3"/>
    <w:rsid w:val="00F42F79"/>
    <w:rsid w:val="00F47773"/>
    <w:rsid w:val="00F5019D"/>
    <w:rsid w:val="00F5105D"/>
    <w:rsid w:val="00F56308"/>
    <w:rsid w:val="00F62D4D"/>
    <w:rsid w:val="00F634D6"/>
    <w:rsid w:val="00F64385"/>
    <w:rsid w:val="00F6473F"/>
    <w:rsid w:val="00F76366"/>
    <w:rsid w:val="00F805C0"/>
    <w:rsid w:val="00F87FD5"/>
    <w:rsid w:val="00F94F36"/>
    <w:rsid w:val="00FB4261"/>
    <w:rsid w:val="00FB43B1"/>
    <w:rsid w:val="00FC0608"/>
    <w:rsid w:val="00FC2155"/>
    <w:rsid w:val="00FC41A7"/>
    <w:rsid w:val="00FD36EC"/>
    <w:rsid w:val="00FD675B"/>
    <w:rsid w:val="00FD7483"/>
    <w:rsid w:val="00FE352F"/>
    <w:rsid w:val="00FE380E"/>
    <w:rsid w:val="00FE4404"/>
    <w:rsid w:val="00FF3D19"/>
    <w:rsid w:val="00FF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91E4B"/>
  <w15:docId w15:val="{DEF9AEA5-2987-447C-8364-B61C9FD6A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3046D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3046D7"/>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046D7"/>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046D7"/>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4"/>
    <w:qFormat/>
    <w:rsid w:val="003046D7"/>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3046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46D7"/>
  </w:style>
  <w:style w:type="character" w:customStyle="1" w:styleId="Heading1Char">
    <w:name w:val="Heading 1 Char"/>
    <w:aliases w:val="Pocket Char"/>
    <w:basedOn w:val="DefaultParagraphFont"/>
    <w:link w:val="Heading1"/>
    <w:uiPriority w:val="1"/>
    <w:rsid w:val="003046D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3046D7"/>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
    <w:basedOn w:val="DefaultParagraphFont"/>
    <w:link w:val="textbold"/>
    <w:uiPriority w:val="6"/>
    <w:qFormat/>
    <w:rsid w:val="003046D7"/>
    <w:rPr>
      <w:rFonts w:ascii="Times New Roman" w:hAnsi="Times New Roman" w:cs="Times New Roman"/>
      <w:b w:val="0"/>
      <w:i w:val="0"/>
      <w:iCs/>
      <w:sz w:val="20"/>
      <w:u w:val="single"/>
      <w:bdr w:val="single" w:sz="4" w:space="0" w:color="auto"/>
    </w:rPr>
  </w:style>
  <w:style w:type="character" w:customStyle="1" w:styleId="StyleBold">
    <w:name w:val="Style Bold"/>
    <w:basedOn w:val="DefaultParagraphFont"/>
    <w:uiPriority w:val="9"/>
    <w:semiHidden/>
    <w:rsid w:val="003046D7"/>
    <w:rPr>
      <w:b/>
      <w:bCs/>
    </w:rPr>
  </w:style>
  <w:style w:type="character" w:customStyle="1" w:styleId="Heading3Char">
    <w:name w:val="Heading 3 Char"/>
    <w:aliases w:val="Block Char"/>
    <w:basedOn w:val="DefaultParagraphFont"/>
    <w:link w:val="Heading3"/>
    <w:uiPriority w:val="3"/>
    <w:rsid w:val="003046D7"/>
    <w:rPr>
      <w:rFonts w:ascii="Georgia" w:eastAsiaTheme="majorEastAsia" w:hAnsi="Georgia" w:cstheme="majorBidi"/>
      <w:b/>
      <w:bCs/>
      <w:sz w:val="28"/>
      <w:u w:val="single"/>
    </w:rPr>
  </w:style>
  <w:style w:type="character" w:customStyle="1" w:styleId="StyleBoldUnderline">
    <w:name w:val="Style Bold Underline"/>
    <w:aliases w:val="Underline,Style Underline,Intense Emphasis1,Style,apple-style-span + 6 pt,Bold,Kern at 16 pt,Intense Emphasis11,Intense Emphasis2,HHeading 3 + 12 pt,Underline Char,Bold Cite Char,Citation Char Char Char,ci,c,Bo,Title Cha,B,cite,9.5 "/>
    <w:basedOn w:val="DefaultParagraphFont"/>
    <w:uiPriority w:val="5"/>
    <w:qFormat/>
    <w:rsid w:val="003046D7"/>
    <w:rPr>
      <w:b w:val="0"/>
      <w:bCs/>
      <w:sz w:val="20"/>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StyleBold"/>
    <w:uiPriority w:val="5"/>
    <w:qFormat/>
    <w:rsid w:val="003046D7"/>
    <w:rPr>
      <w:b/>
      <w:bCs/>
      <w:sz w:val="24"/>
      <w:u w:val="none"/>
    </w:rPr>
  </w:style>
  <w:style w:type="paragraph" w:styleId="Header">
    <w:name w:val="header"/>
    <w:basedOn w:val="Normal"/>
    <w:link w:val="HeaderChar"/>
    <w:uiPriority w:val="99"/>
    <w:semiHidden/>
    <w:rsid w:val="003046D7"/>
    <w:pPr>
      <w:tabs>
        <w:tab w:val="center" w:pos="4680"/>
        <w:tab w:val="right" w:pos="9360"/>
      </w:tabs>
    </w:pPr>
  </w:style>
  <w:style w:type="character" w:customStyle="1" w:styleId="HeaderChar">
    <w:name w:val="Header Char"/>
    <w:basedOn w:val="DefaultParagraphFont"/>
    <w:link w:val="Header"/>
    <w:uiPriority w:val="99"/>
    <w:semiHidden/>
    <w:rsid w:val="003046D7"/>
    <w:rPr>
      <w:rFonts w:ascii="Times New Roman" w:hAnsi="Times New Roman" w:cs="Times New Roman"/>
      <w:sz w:val="20"/>
    </w:rPr>
  </w:style>
  <w:style w:type="paragraph" w:styleId="Footer">
    <w:name w:val="footer"/>
    <w:basedOn w:val="Normal"/>
    <w:link w:val="FooterChar"/>
    <w:uiPriority w:val="99"/>
    <w:semiHidden/>
    <w:rsid w:val="003046D7"/>
    <w:pPr>
      <w:tabs>
        <w:tab w:val="center" w:pos="4680"/>
        <w:tab w:val="right" w:pos="9360"/>
      </w:tabs>
    </w:pPr>
  </w:style>
  <w:style w:type="character" w:customStyle="1" w:styleId="FooterChar">
    <w:name w:val="Footer Char"/>
    <w:basedOn w:val="DefaultParagraphFont"/>
    <w:link w:val="Footer"/>
    <w:uiPriority w:val="99"/>
    <w:semiHidden/>
    <w:rsid w:val="003046D7"/>
    <w:rPr>
      <w:rFonts w:ascii="Times New Roman" w:hAnsi="Times New Roman" w:cs="Times New Roman"/>
      <w:sz w:val="20"/>
    </w:rPr>
  </w:style>
  <w:style w:type="character" w:styleId="Hyperlink">
    <w:name w:val="Hyperlink"/>
    <w:basedOn w:val="DefaultParagraphFont"/>
    <w:uiPriority w:val="99"/>
    <w:rsid w:val="003046D7"/>
    <w:rPr>
      <w:color w:val="auto"/>
      <w:u w:val="none"/>
    </w:rPr>
  </w:style>
  <w:style w:type="character" w:styleId="FollowedHyperlink">
    <w:name w:val="FollowedHyperlink"/>
    <w:basedOn w:val="DefaultParagraphFont"/>
    <w:uiPriority w:val="99"/>
    <w:semiHidden/>
    <w:rsid w:val="003046D7"/>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3046D7"/>
    <w:rPr>
      <w:rFonts w:ascii="Times New Roman" w:eastAsiaTheme="majorEastAsia" w:hAnsi="Times New Roman" w:cstheme="majorBidi"/>
      <w:b/>
      <w:bCs/>
      <w:iCs/>
      <w:sz w:val="24"/>
    </w:rPr>
  </w:style>
  <w:style w:type="paragraph" w:customStyle="1" w:styleId="cardtext">
    <w:name w:val="card text"/>
    <w:basedOn w:val="Normal"/>
    <w:link w:val="cardtextChar"/>
    <w:qFormat/>
    <w:rsid w:val="003046D7"/>
    <w:pPr>
      <w:ind w:left="288" w:right="288"/>
    </w:pPr>
    <w:rPr>
      <w:rFonts w:cstheme="minorBidi"/>
    </w:rPr>
  </w:style>
  <w:style w:type="character" w:customStyle="1" w:styleId="cardtextChar">
    <w:name w:val="card text Char"/>
    <w:basedOn w:val="DefaultParagraphFont"/>
    <w:link w:val="cardtext"/>
    <w:rsid w:val="003046D7"/>
    <w:rPr>
      <w:rFonts w:ascii="Times New Roman" w:hAnsi="Times New Roman"/>
      <w:sz w:val="20"/>
    </w:rPr>
  </w:style>
  <w:style w:type="paragraph" w:customStyle="1" w:styleId="textbold">
    <w:name w:val="text bold"/>
    <w:basedOn w:val="Normal"/>
    <w:link w:val="Emphasis"/>
    <w:uiPriority w:val="6"/>
    <w:qFormat/>
    <w:rsid w:val="00EB5FAC"/>
    <w:pPr>
      <w:ind w:left="720"/>
      <w:jc w:val="both"/>
    </w:pPr>
    <w:rPr>
      <w:iCs/>
      <w:u w:val="single"/>
      <w:bdr w:val="single" w:sz="4" w:space="0" w:color="auto"/>
    </w:rPr>
  </w:style>
  <w:style w:type="character" w:customStyle="1" w:styleId="Author-Date">
    <w:name w:val="Author-Date"/>
    <w:qFormat/>
    <w:rsid w:val="00B10C2F"/>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thespacereview.com/article/1519/1"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arstechnica.com/science/2016/04/new-nasa-budget-eats-the-seed-corn-of-its-journey-to-mar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as.ucpress.edu/content/ucpas/54/2/395.full.pdf" TargetMode="External"/><Relationship Id="rId5" Type="http://schemas.openxmlformats.org/officeDocument/2006/relationships/styles" Target="styles.xml"/><Relationship Id="rId15" Type="http://schemas.openxmlformats.org/officeDocument/2006/relationships/hyperlink" Target="http://www.forbes.com/sites/williampentland/2011/05/07/congress-bans-scientific-collaboration-with-china-cites-high-espionage-risks/" TargetMode="External"/><Relationship Id="rId10" Type="http://schemas.openxmlformats.org/officeDocument/2006/relationships/hyperlink" Target="http://www.uscc.gov/sites/default/files/Fisher_Testimony_2.18.15.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uscc.gov/sites/default/files/Fisher_Testimony_2.18.1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1312</TotalTime>
  <Pages>16</Pages>
  <Words>10487</Words>
  <Characters>59779</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buntinjp</dc:creator>
  <cp:keywords/>
  <dc:description/>
  <cp:lastModifiedBy>buntinjp@gmail.com</cp:lastModifiedBy>
  <cp:revision>10</cp:revision>
  <dcterms:created xsi:type="dcterms:W3CDTF">2016-07-14T15:19:00Z</dcterms:created>
  <dcterms:modified xsi:type="dcterms:W3CDTF">2016-07-16T03:32:00Z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