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7FD5" w:rsidRDefault="00F87FD5" w:rsidP="00F41FA3"/>
    <w:p w:rsidR="00FF6163" w:rsidRDefault="00FF6163" w:rsidP="00F41FA3"/>
    <w:p w:rsidR="00AC0EEA" w:rsidRDefault="00AC0EEA" w:rsidP="00F41FA3"/>
    <w:p w:rsidR="00AC0EEA" w:rsidRDefault="00AC0EEA" w:rsidP="00AC0EEA"/>
    <w:p w:rsidR="00AC0EEA" w:rsidRDefault="00AC0EEA" w:rsidP="00AC0EEA"/>
    <w:p w:rsidR="00AC0EEA" w:rsidRDefault="00AC0EEA" w:rsidP="00AC0EEA"/>
    <w:p w:rsidR="00AC0EEA" w:rsidRDefault="00AC0EEA" w:rsidP="00AC0EEA">
      <w:pPr>
        <w:pStyle w:val="Heading1"/>
      </w:pPr>
      <w:r>
        <w:t>1AC V1 – TCBMs w/Crisis Stability, Relations</w:t>
      </w:r>
    </w:p>
    <w:p w:rsidR="00AC0EEA" w:rsidRDefault="00AC0EEA" w:rsidP="00AC0EEA">
      <w:pPr>
        <w:pStyle w:val="Heading2"/>
      </w:pPr>
      <w:r>
        <w:t xml:space="preserve">Plan Ideas </w:t>
      </w:r>
    </w:p>
    <w:p w:rsidR="00AC0EEA" w:rsidRDefault="00AC0EEA" w:rsidP="00AC0EEA"/>
    <w:p w:rsidR="00AC0EEA" w:rsidRPr="007A560D" w:rsidRDefault="00AC0EEA" w:rsidP="00AC0EEA">
      <w:pPr>
        <w:pStyle w:val="Heading4"/>
      </w:pPr>
      <w:r>
        <w:t xml:space="preserve">The United States federal government should substantially increase diplomatic transparency and confidence building measures with the People’s Republic of China regarding outer space activities. </w:t>
      </w:r>
    </w:p>
    <w:p w:rsidR="00AC0EEA" w:rsidRDefault="00AC0EEA" w:rsidP="00AC0EEA"/>
    <w:p w:rsidR="00AC0EEA" w:rsidRDefault="00AC0EEA" w:rsidP="00AC0EEA"/>
    <w:p w:rsidR="00AC0EEA" w:rsidRDefault="00AC0EEA" w:rsidP="00AC0EEA">
      <w:pPr>
        <w:pStyle w:val="Heading2"/>
      </w:pPr>
      <w:r>
        <w:t>Crisis Stability/Arms Race Advantage</w:t>
      </w:r>
    </w:p>
    <w:p w:rsidR="00AC0EEA" w:rsidRDefault="00AC0EEA" w:rsidP="00AC0EEA"/>
    <w:p w:rsidR="00AC0EEA" w:rsidRPr="004A48A4" w:rsidRDefault="00AC0EEA" w:rsidP="00AC0EEA">
      <w:pPr>
        <w:pStyle w:val="Heading4"/>
      </w:pPr>
      <w:r>
        <w:t xml:space="preserve">Current U.S.-China space interactions set the stage for crises and conflicts---engagement is necessary to stabilize the space domain which </w:t>
      </w:r>
      <w:r>
        <w:rPr>
          <w:u w:val="single"/>
        </w:rPr>
        <w:t>spills over</w:t>
      </w:r>
      <w:r>
        <w:t xml:space="preserve"> to strengthen the </w:t>
      </w:r>
      <w:r>
        <w:rPr>
          <w:u w:val="single"/>
        </w:rPr>
        <w:t>overall</w:t>
      </w:r>
      <w:r>
        <w:t xml:space="preserve"> relationship </w:t>
      </w:r>
    </w:p>
    <w:p w:rsidR="00AC0EEA" w:rsidRDefault="00AC0EEA" w:rsidP="00AC0EEA">
      <w:r>
        <w:t xml:space="preserve">Brian </w:t>
      </w:r>
      <w:r w:rsidRPr="004A48A4">
        <w:rPr>
          <w:rStyle w:val="StyleStyleBold12pt"/>
        </w:rPr>
        <w:t>Weeden 16</w:t>
      </w:r>
      <w:r>
        <w:t xml:space="preserve">, the Technical Adviser at the Secure World Foundation; and Xiao He, Assistant Research Fellow at the Institute of World Economics and Politics in the Chinese Academy of Social Sciences, 4/26/16, “USE OUTER SPACE TO STRENGTHEN U.S.-CHINA TIES,” </w:t>
      </w:r>
      <w:hyperlink r:id="rId10" w:history="1">
        <w:r w:rsidRPr="002F2C25">
          <w:rPr>
            <w:rStyle w:val="Hyperlink"/>
          </w:rPr>
          <w:t>http://warontherocks.com/2016/04/use-outer-space-to-strengthen-u-s-china-ties/</w:t>
        </w:r>
      </w:hyperlink>
    </w:p>
    <w:p w:rsidR="00AC0EEA" w:rsidRDefault="00AC0EEA" w:rsidP="00AC0EEA">
      <w:r>
        <w:t xml:space="preserve">With the end of the Cold War, outer space activities lost much of their urgency and hipness. But today </w:t>
      </w:r>
      <w:r w:rsidRPr="006C2B81">
        <w:rPr>
          <w:highlight w:val="yellow"/>
        </w:rPr>
        <w:t>space is</w:t>
      </w:r>
      <w:r>
        <w:t xml:space="preserve"> back, and </w:t>
      </w:r>
      <w:r w:rsidRPr="006C2B81">
        <w:rPr>
          <w:highlight w:val="yellow"/>
        </w:rPr>
        <w:t xml:space="preserve">more important than ever. Modern militaries and the global economy are </w:t>
      </w:r>
      <w:r w:rsidRPr="006C2B81">
        <w:rPr>
          <w:rStyle w:val="Emphasis"/>
          <w:highlight w:val="yellow"/>
        </w:rPr>
        <w:t>dependent on space capabilities</w:t>
      </w:r>
      <w:r>
        <w:t xml:space="preserve">. Private companies are daring to take on challenges that were once the domain of superpowers. And in national security circles, </w:t>
      </w:r>
      <w:r w:rsidRPr="006C2B81">
        <w:rPr>
          <w:rStyle w:val="StyleBoldUnderline"/>
          <w:highlight w:val="yellow"/>
        </w:rPr>
        <w:t>there is</w:t>
      </w:r>
      <w:r>
        <w:t xml:space="preserve"> discussion of a </w:t>
      </w:r>
      <w:r w:rsidRPr="006C2B81">
        <w:rPr>
          <w:rStyle w:val="Emphasis"/>
          <w:highlight w:val="yellow"/>
        </w:rPr>
        <w:t>renewed strategic competition in space</w:t>
      </w:r>
      <w:r w:rsidRPr="006C2B81">
        <w:rPr>
          <w:highlight w:val="yellow"/>
        </w:rPr>
        <w:t xml:space="preserve"> that could pit the</w:t>
      </w:r>
      <w:r>
        <w:t xml:space="preserve"> winner of the last space race, the </w:t>
      </w:r>
      <w:r w:rsidRPr="006C2B81">
        <w:rPr>
          <w:rStyle w:val="Emphasis"/>
          <w:highlight w:val="yellow"/>
        </w:rPr>
        <w:t>U</w:t>
      </w:r>
      <w:r>
        <w:t xml:space="preserve">nited </w:t>
      </w:r>
      <w:r w:rsidRPr="006C2B81">
        <w:rPr>
          <w:rStyle w:val="Emphasis"/>
          <w:highlight w:val="yellow"/>
        </w:rPr>
        <w:t>S</w:t>
      </w:r>
      <w:r>
        <w:t xml:space="preserve">tates, </w:t>
      </w:r>
      <w:r w:rsidRPr="006C2B81">
        <w:rPr>
          <w:highlight w:val="yellow"/>
        </w:rPr>
        <w:t>against</w:t>
      </w:r>
      <w:r>
        <w:t xml:space="preserve"> the rising power of </w:t>
      </w:r>
      <w:r w:rsidRPr="006C2B81">
        <w:rPr>
          <w:rStyle w:val="Emphasis"/>
          <w:highlight w:val="yellow"/>
        </w:rPr>
        <w:t>China</w:t>
      </w:r>
      <w:r>
        <w:t>.</w:t>
      </w:r>
    </w:p>
    <w:p w:rsidR="00AC0EEA" w:rsidRDefault="00AC0EEA" w:rsidP="00AC0EEA">
      <w:r>
        <w:t xml:space="preserve">The United States and China have identified space as a strategic domain that is critical to their national interests and development. </w:t>
      </w:r>
      <w:r w:rsidRPr="006C2B81">
        <w:rPr>
          <w:rStyle w:val="StyleBoldUnderline"/>
          <w:highlight w:val="yellow"/>
        </w:rPr>
        <w:t>Both</w:t>
      </w:r>
      <w:r>
        <w:t xml:space="preserve"> nations </w:t>
      </w:r>
      <w:r w:rsidRPr="006C2B81">
        <w:rPr>
          <w:highlight w:val="yellow"/>
        </w:rPr>
        <w:t>are dedicating considerable resources to</w:t>
      </w:r>
      <w:r>
        <w:t xml:space="preserve"> developing </w:t>
      </w:r>
      <w:r w:rsidRPr="006C2B81">
        <w:rPr>
          <w:highlight w:val="yellow"/>
        </w:rPr>
        <w:t>their</w:t>
      </w:r>
      <w:r>
        <w:t xml:space="preserve"> civil, </w:t>
      </w:r>
      <w:r w:rsidRPr="006C2B81">
        <w:rPr>
          <w:rStyle w:val="Emphasis"/>
          <w:highlight w:val="yellow"/>
        </w:rPr>
        <w:t>military, and commercial space sectors</w:t>
      </w:r>
      <w:r>
        <w:t xml:space="preserve">. Beijing and Washington see their space accomplishments as important to boosting national pride and international prestige. Over time, what happens in </w:t>
      </w:r>
      <w:r w:rsidRPr="006C2B81">
        <w:rPr>
          <w:highlight w:val="yellow"/>
        </w:rPr>
        <w:t>space could serve as either a source of instability, or a means of strengthening the U.S.-China relationship</w:t>
      </w:r>
      <w:r>
        <w:t>.</w:t>
      </w:r>
    </w:p>
    <w:p w:rsidR="00AC0EEA" w:rsidRDefault="00AC0EEA" w:rsidP="00AC0EEA">
      <w:r w:rsidRPr="006C2B81">
        <w:rPr>
          <w:highlight w:val="yellow"/>
        </w:rPr>
        <w:t>The U</w:t>
      </w:r>
      <w:r>
        <w:t xml:space="preserve">nited </w:t>
      </w:r>
      <w:r w:rsidRPr="006C2B81">
        <w:rPr>
          <w:highlight w:val="yellow"/>
        </w:rPr>
        <w:t>S</w:t>
      </w:r>
      <w:r>
        <w:t xml:space="preserve">tates </w:t>
      </w:r>
      <w:r w:rsidRPr="006C2B81">
        <w:rPr>
          <w:highlight w:val="yellow"/>
        </w:rPr>
        <w:t>and China have differing</w:t>
      </w:r>
      <w:r>
        <w:t xml:space="preserve"> goals and </w:t>
      </w:r>
      <w:r w:rsidRPr="006C2B81">
        <w:rPr>
          <w:highlight w:val="yellow"/>
        </w:rPr>
        <w:t>priorities</w:t>
      </w:r>
      <w:r>
        <w:t xml:space="preserve"> in space. The United States is focused on assuring continued access to space and sees it as a critical domain to its security and prosperity.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w:t>
      </w:r>
      <w:r w:rsidRPr="006C2B81">
        <w:rPr>
          <w:highlight w:val="yellow"/>
        </w:rPr>
        <w:t>Space capabilities are</w:t>
      </w:r>
      <w:r>
        <w:t xml:space="preserve"> also </w:t>
      </w:r>
      <w:r w:rsidRPr="006C2B81">
        <w:rPr>
          <w:rStyle w:val="StyleBoldUnderline"/>
          <w:highlight w:val="yellow"/>
        </w:rPr>
        <w:t xml:space="preserve">a </w:t>
      </w:r>
      <w:r w:rsidRPr="006C2B81">
        <w:rPr>
          <w:rStyle w:val="Emphasis"/>
          <w:highlight w:val="yellow"/>
        </w:rPr>
        <w:t>critical piece of the</w:t>
      </w:r>
      <w:r>
        <w:t xml:space="preserve"> U.S. — and the </w:t>
      </w:r>
      <w:r w:rsidRPr="006C2B81">
        <w:rPr>
          <w:rStyle w:val="Emphasis"/>
          <w:highlight w:val="yellow"/>
        </w:rPr>
        <w:t>global — economy</w:t>
      </w:r>
      <w:r>
        <w:t>.</w:t>
      </w:r>
    </w:p>
    <w:p w:rsidR="00AC0EEA" w:rsidRDefault="00AC0EEA" w:rsidP="00AC0EEA">
      <w:r>
        <w:lastRenderedPageBreak/>
        <w:t xml:space="preserve">China is focused on developing its own capabilities in the space domain, and increasingly depends on space-based assets for both economic and military aims that may be partly incompatible, and even in competition, with other key players, especially the United States. </w:t>
      </w:r>
      <w:r w:rsidRPr="006C2B81">
        <w:rPr>
          <w:highlight w:val="yellow"/>
        </w:rPr>
        <w:t>China sees space as critical to</w:t>
      </w:r>
      <w:r>
        <w:t xml:space="preserve"> defending </w:t>
      </w:r>
      <w:r w:rsidRPr="006C2B81">
        <w:rPr>
          <w:highlight w:val="yellow"/>
        </w:rPr>
        <w:t>its national security and securing its role as a rising power</w:t>
      </w:r>
      <w:r>
        <w:t xml:space="preserve">. From China’s perspective, </w:t>
      </w:r>
      <w:r w:rsidRPr="006C2B81">
        <w:rPr>
          <w:highlight w:val="yellow"/>
        </w:rPr>
        <w:t>the most urgent problem is</w:t>
      </w:r>
      <w:r>
        <w:t xml:space="preserve"> that </w:t>
      </w:r>
      <w:r w:rsidRPr="006C2B81">
        <w:rPr>
          <w:rStyle w:val="Emphasis"/>
          <w:highlight w:val="yellow"/>
        </w:rPr>
        <w:t>the space capability gap</w:t>
      </w:r>
      <w:r>
        <w:t xml:space="preserve"> between the United States and China is growing. </w:t>
      </w:r>
      <w:r w:rsidRPr="006C2B81">
        <w:rPr>
          <w:highlight w:val="yellow"/>
        </w:rPr>
        <w:t>China</w:t>
      </w:r>
      <w:r>
        <w:t xml:space="preserve"> also </w:t>
      </w:r>
      <w:r w:rsidRPr="006C2B81">
        <w:rPr>
          <w:rStyle w:val="Emphasis"/>
          <w:highlight w:val="yellow"/>
        </w:rPr>
        <w:t>seeks a voice in the creation of international norms and institutions</w:t>
      </w:r>
      <w:r>
        <w:t xml:space="preserve"> — particularly </w:t>
      </w:r>
      <w:r w:rsidRPr="006C2B81">
        <w:rPr>
          <w:highlight w:val="yellow"/>
        </w:rPr>
        <w:t>because it perceives</w:t>
      </w:r>
      <w:r>
        <w:t xml:space="preserve"> that </w:t>
      </w:r>
      <w:r w:rsidRPr="006C2B81">
        <w:rPr>
          <w:highlight w:val="yellow"/>
        </w:rPr>
        <w:t xml:space="preserve">it must accept rules that have been </w:t>
      </w:r>
      <w:r w:rsidRPr="006C2B81">
        <w:rPr>
          <w:rStyle w:val="Emphasis"/>
          <w:highlight w:val="yellow"/>
        </w:rPr>
        <w:t>decided</w:t>
      </w:r>
      <w:r>
        <w:t xml:space="preserve"> mainly </w:t>
      </w:r>
      <w:r w:rsidRPr="006C2B81">
        <w:rPr>
          <w:rStyle w:val="Emphasis"/>
          <w:highlight w:val="yellow"/>
        </w:rPr>
        <w:t>by the U</w:t>
      </w:r>
      <w:r>
        <w:t xml:space="preserve">nited </w:t>
      </w:r>
      <w:r w:rsidRPr="006C2B81">
        <w:rPr>
          <w:rStyle w:val="Emphasis"/>
          <w:highlight w:val="yellow"/>
        </w:rPr>
        <w:t>S</w:t>
      </w:r>
      <w:r>
        <w:t>tates.</w:t>
      </w:r>
    </w:p>
    <w:p w:rsidR="00AC0EEA" w:rsidRDefault="00AC0EEA" w:rsidP="00AC0EEA">
      <w:r>
        <w:t xml:space="preserve">As the two nations act on these differing priorities and goals, </w:t>
      </w:r>
      <w:r w:rsidRPr="006C2B81">
        <w:rPr>
          <w:rStyle w:val="StyleBoldUnderline"/>
          <w:highlight w:val="yellow"/>
        </w:rPr>
        <w:t xml:space="preserve">tensions in the space domain have had </w:t>
      </w:r>
      <w:r w:rsidRPr="006C2B81">
        <w:rPr>
          <w:rStyle w:val="Emphasis"/>
          <w:sz w:val="24"/>
          <w:highlight w:val="yellow"/>
        </w:rPr>
        <w:t>ramifications for the overall bilateral relationship</w:t>
      </w:r>
      <w:r>
        <w:t xml:space="preserve">. Recent testing and </w:t>
      </w:r>
      <w:r w:rsidRPr="006C2B81">
        <w:rPr>
          <w:rStyle w:val="StyleBoldUnderline"/>
          <w:highlight w:val="yellow"/>
        </w:rPr>
        <w:t xml:space="preserve">development of </w:t>
      </w:r>
      <w:r w:rsidRPr="006C2B81">
        <w:rPr>
          <w:rStyle w:val="Emphasis"/>
          <w:highlight w:val="yellow"/>
        </w:rPr>
        <w:t>a</w:t>
      </w:r>
      <w:r>
        <w:t>nti-</w:t>
      </w:r>
      <w:r w:rsidRPr="006C2B81">
        <w:rPr>
          <w:rStyle w:val="Emphasis"/>
          <w:highlight w:val="yellow"/>
        </w:rPr>
        <w:t>sat</w:t>
      </w:r>
      <w:r>
        <w:t xml:space="preserve">ellite </w:t>
      </w:r>
      <w:r w:rsidRPr="006C2B81">
        <w:rPr>
          <w:highlight w:val="yellow"/>
        </w:rPr>
        <w:t>capabilities</w:t>
      </w:r>
      <w:r>
        <w:t xml:space="preserve"> by China, and a doctrinal focus on “active defense” have </w:t>
      </w:r>
      <w:r w:rsidRPr="006C2B81">
        <w:rPr>
          <w:rStyle w:val="StyleBoldUnderline"/>
          <w:highlight w:val="yellow"/>
        </w:rPr>
        <w:t>caused the U</w:t>
      </w:r>
      <w:r>
        <w:t xml:space="preserve">nited </w:t>
      </w:r>
      <w:r w:rsidRPr="006C2B81">
        <w:rPr>
          <w:rStyle w:val="StyleBoldUnderline"/>
          <w:highlight w:val="yellow"/>
        </w:rPr>
        <w:t>S</w:t>
      </w:r>
      <w:r>
        <w:t xml:space="preserve">tates </w:t>
      </w:r>
      <w:r w:rsidRPr="006C2B81">
        <w:rPr>
          <w:highlight w:val="yellow"/>
        </w:rPr>
        <w:t>to</w:t>
      </w:r>
      <w:r>
        <w:t xml:space="preserve"> openly </w:t>
      </w:r>
      <w:r w:rsidRPr="006C2B81">
        <w:rPr>
          <w:highlight w:val="yellow"/>
        </w:rPr>
        <w:t>call for a stronger focus on space protection</w:t>
      </w:r>
      <w:r>
        <w:t xml:space="preserve"> and warfighting. From the Chinese perspective, it is necessary to develop such capabilities to support national security, close the power gap, and defend itself from American aggression.,</w:t>
      </w:r>
    </w:p>
    <w:p w:rsidR="00AC0EEA" w:rsidRDefault="00AC0EEA" w:rsidP="00AC0EEA">
      <w:r w:rsidRPr="006C2B81">
        <w:rPr>
          <w:highlight w:val="yellow"/>
        </w:rPr>
        <w:t xml:space="preserve">Failure to reconcile their differences in this domain could lead to a </w:t>
      </w:r>
      <w:r w:rsidRPr="006C2B81">
        <w:rPr>
          <w:rStyle w:val="Emphasis"/>
          <w:sz w:val="24"/>
          <w:highlight w:val="yellow"/>
        </w:rPr>
        <w:t>renewed arms race</w:t>
      </w:r>
      <w:r w:rsidRPr="006C2B81">
        <w:rPr>
          <w:sz w:val="24"/>
        </w:rPr>
        <w:t xml:space="preserve"> </w:t>
      </w:r>
      <w:r>
        <w:t xml:space="preserve">that could be to the detriment of both sides. </w:t>
      </w:r>
      <w:r w:rsidRPr="006C2B81">
        <w:rPr>
          <w:highlight w:val="yellow"/>
        </w:rPr>
        <w:t>Both</w:t>
      </w:r>
      <w:r>
        <w:t xml:space="preserve"> countries </w:t>
      </w:r>
      <w:r w:rsidRPr="006C2B81">
        <w:rPr>
          <w:highlight w:val="yellow"/>
        </w:rPr>
        <w:t>have acknowledged</w:t>
      </w:r>
      <w:r>
        <w:t xml:space="preserve"> the </w:t>
      </w:r>
      <w:r w:rsidRPr="006C2B81">
        <w:rPr>
          <w:highlight w:val="yellow"/>
        </w:rPr>
        <w:t>importance of</w:t>
      </w:r>
      <w:r>
        <w:t xml:space="preserve"> developing </w:t>
      </w:r>
      <w:r w:rsidRPr="006C2B81">
        <w:rPr>
          <w:highlight w:val="yellow"/>
        </w:rPr>
        <w:t xml:space="preserve">a </w:t>
      </w:r>
      <w:r w:rsidRPr="006C2B81">
        <w:rPr>
          <w:rStyle w:val="Emphasis"/>
          <w:sz w:val="24"/>
          <w:highlight w:val="yellow"/>
        </w:rPr>
        <w:t>more stable, cooperative, and long-lasting bilateral relationship in space</w:t>
      </w:r>
      <w:r>
        <w:t xml:space="preserve">. Washington still hopes that Beijing can be a constructive partner for greater international space security. While </w:t>
      </w:r>
      <w:r w:rsidRPr="006C2B81">
        <w:rPr>
          <w:highlight w:val="yellow"/>
        </w:rPr>
        <w:t>China</w:t>
      </w:r>
      <w:r>
        <w:t xml:space="preserve"> still chafes at the largely American constructed rules-based order, it likewise </w:t>
      </w:r>
      <w:r w:rsidRPr="006C2B81">
        <w:rPr>
          <w:highlight w:val="yellow"/>
        </w:rPr>
        <w:t>has a clear interest in using its</w:t>
      </w:r>
      <w:r>
        <w:t xml:space="preserve"> development of </w:t>
      </w:r>
      <w:r w:rsidRPr="006C2B81">
        <w:rPr>
          <w:highlight w:val="yellow"/>
        </w:rPr>
        <w:t xml:space="preserve">space capabilities to </w:t>
      </w:r>
      <w:r w:rsidRPr="006C2B81">
        <w:rPr>
          <w:rStyle w:val="Emphasis"/>
          <w:highlight w:val="yellow"/>
        </w:rPr>
        <w:t>promote bilateral cooperation</w:t>
      </w:r>
      <w:r>
        <w:t xml:space="preserve"> and to play a role the formation of new international regimes. Both of these dynamics were evident in recent United Nations discussions on space governance, with an isolated Russia attempting to undermine international consensus on new guidelines for enhancing the long-term sustainability of space activities.</w:t>
      </w:r>
    </w:p>
    <w:p w:rsidR="00AC0EEA" w:rsidRDefault="00AC0EEA" w:rsidP="00AC0EEA">
      <w:r>
        <w:t xml:space="preserve">Thus, </w:t>
      </w:r>
      <w:r w:rsidRPr="006C2B81">
        <w:rPr>
          <w:highlight w:val="yellow"/>
        </w:rPr>
        <w:t xml:space="preserve">the two sides have overlapping interests that present </w:t>
      </w:r>
      <w:r w:rsidRPr="006C2B81">
        <w:rPr>
          <w:rStyle w:val="Emphasis"/>
          <w:sz w:val="24"/>
          <w:highlight w:val="yellow"/>
        </w:rPr>
        <w:t>opportunities for cooperation and bilateral engagement</w:t>
      </w:r>
      <w:r>
        <w:t xml:space="preserve">. Accordingly, </w:t>
      </w:r>
      <w:r w:rsidRPr="006C2B81">
        <w:rPr>
          <w:rStyle w:val="StyleBoldUnderline"/>
          <w:highlight w:val="yellow"/>
        </w:rPr>
        <w:t>the U</w:t>
      </w:r>
      <w:r>
        <w:t xml:space="preserve">nited </w:t>
      </w:r>
      <w:r w:rsidRPr="006C2B81">
        <w:rPr>
          <w:rStyle w:val="StyleBoldUnderline"/>
          <w:highlight w:val="yellow"/>
        </w:rPr>
        <w:t>S</w:t>
      </w:r>
      <w:r>
        <w:t xml:space="preserve">tates </w:t>
      </w:r>
      <w:r w:rsidRPr="006C2B81">
        <w:rPr>
          <w:rStyle w:val="StyleBoldUnderline"/>
          <w:highlight w:val="yellow"/>
        </w:rPr>
        <w:t>and China should</w:t>
      </w:r>
      <w:r>
        <w:t xml:space="preserve"> </w:t>
      </w:r>
      <w:r w:rsidRPr="006C2B81">
        <w:rPr>
          <w:rStyle w:val="Emphasis"/>
          <w:highlight w:val="yellow"/>
        </w:rPr>
        <w:t>continue to engage in</w:t>
      </w:r>
      <w:r>
        <w:t xml:space="preserve"> both </w:t>
      </w:r>
      <w:r w:rsidRPr="006C2B81">
        <w:rPr>
          <w:rStyle w:val="Emphasis"/>
          <w:highlight w:val="yellow"/>
        </w:rPr>
        <w:t>bilateral</w:t>
      </w:r>
      <w:r>
        <w:t xml:space="preserve"> and multilateral </w:t>
      </w:r>
      <w:r w:rsidRPr="006C2B81">
        <w:rPr>
          <w:rStyle w:val="Emphasis"/>
          <w:highlight w:val="yellow"/>
        </w:rPr>
        <w:t>initiatives</w:t>
      </w:r>
      <w:r w:rsidRPr="006C2B81">
        <w:rPr>
          <w:rStyle w:val="StyleBoldUnderline"/>
        </w:rPr>
        <w:t xml:space="preserve"> </w:t>
      </w:r>
      <w:r w:rsidRPr="006C2B81">
        <w:rPr>
          <w:rStyle w:val="StyleBoldUnderline"/>
          <w:highlight w:val="yellow"/>
        </w:rPr>
        <w:t>that enhance</w:t>
      </w:r>
      <w:r>
        <w:t xml:space="preserve"> the long-term </w:t>
      </w:r>
      <w:r w:rsidRPr="006C2B81">
        <w:rPr>
          <w:rStyle w:val="StyleBoldUnderline"/>
          <w:highlight w:val="yellow"/>
        </w:rPr>
        <w:t>sustainability and security of space</w:t>
      </w:r>
      <w:r>
        <w:t xml:space="preserve">. </w:t>
      </w:r>
      <w:r w:rsidRPr="006C2B81">
        <w:rPr>
          <w:highlight w:val="yellow"/>
        </w:rPr>
        <w:t>Working together</w:t>
      </w:r>
      <w:r>
        <w:t xml:space="preserve">, and with other stakeholders, </w:t>
      </w:r>
      <w:r w:rsidRPr="006C2B81">
        <w:rPr>
          <w:highlight w:val="yellow"/>
        </w:rPr>
        <w:t>to</w:t>
      </w:r>
      <w:r>
        <w:t xml:space="preserve"> help </w:t>
      </w:r>
      <w:r w:rsidRPr="006C2B81">
        <w:rPr>
          <w:highlight w:val="yellow"/>
        </w:rPr>
        <w:t>ensure</w:t>
      </w:r>
      <w:r>
        <w:t xml:space="preserve"> the </w:t>
      </w:r>
      <w:r w:rsidRPr="006C2B81">
        <w:rPr>
          <w:highlight w:val="yellow"/>
        </w:rPr>
        <w:t xml:space="preserve">success of these initiatives would </w:t>
      </w:r>
      <w:r w:rsidRPr="006C2B81">
        <w:rPr>
          <w:rStyle w:val="Emphasis"/>
          <w:highlight w:val="yellow"/>
        </w:rPr>
        <w:t>go a long way</w:t>
      </w:r>
      <w:r>
        <w:t xml:space="preserve"> </w:t>
      </w:r>
      <w:r w:rsidRPr="006C2B81">
        <w:rPr>
          <w:highlight w:val="yellow"/>
        </w:rPr>
        <w:t>toward reinforcing</w:t>
      </w:r>
      <w:r>
        <w:t xml:space="preserve"> the desire of </w:t>
      </w:r>
      <w:r w:rsidRPr="006C2B81">
        <w:rPr>
          <w:highlight w:val="yellow"/>
        </w:rPr>
        <w:t>both countries</w:t>
      </w:r>
      <w:r>
        <w:t xml:space="preserve"> to be seen </w:t>
      </w:r>
      <w:r w:rsidRPr="006C2B81">
        <w:rPr>
          <w:highlight w:val="yellow"/>
        </w:rPr>
        <w:t>as playing  leading roles in space governance and being responsible space powers</w:t>
      </w:r>
      <w:r>
        <w:t xml:space="preserve">. </w:t>
      </w:r>
      <w:r w:rsidRPr="006C2B81">
        <w:rPr>
          <w:highlight w:val="yellow"/>
        </w:rPr>
        <w:t>The U</w:t>
      </w:r>
      <w:r>
        <w:t xml:space="preserve">nited </w:t>
      </w:r>
      <w:r w:rsidRPr="006C2B81">
        <w:rPr>
          <w:highlight w:val="yellow"/>
        </w:rPr>
        <w:t>S</w:t>
      </w:r>
      <w:r>
        <w:t xml:space="preserve">tates </w:t>
      </w:r>
      <w:r w:rsidRPr="006C2B81">
        <w:rPr>
          <w:highlight w:val="yellow"/>
        </w:rPr>
        <w:t>and China</w:t>
      </w:r>
      <w:r>
        <w:t xml:space="preserve">, as well as the private sectors of the two countries, </w:t>
      </w:r>
      <w:r w:rsidRPr="006C2B81">
        <w:rPr>
          <w:highlight w:val="yellow"/>
        </w:rPr>
        <w:t>should</w:t>
      </w:r>
      <w:r>
        <w:t xml:space="preserve"> also find a way to </w:t>
      </w:r>
      <w:r w:rsidRPr="006C2B81">
        <w:rPr>
          <w:rStyle w:val="Emphasis"/>
          <w:highlight w:val="yellow"/>
        </w:rPr>
        <w:t>engage in bilateral</w:t>
      </w:r>
      <w:r>
        <w:t xml:space="preserve"> and multilateral </w:t>
      </w:r>
      <w:r w:rsidRPr="006C2B81">
        <w:rPr>
          <w:rStyle w:val="Emphasis"/>
          <w:highlight w:val="yellow"/>
        </w:rPr>
        <w:t>civil space projects</w:t>
      </w:r>
      <w:r>
        <w:t>, including science and human exploration, though doing so will need to overcome strong political challenges.</w:t>
      </w:r>
    </w:p>
    <w:p w:rsidR="00AC0EEA" w:rsidRDefault="00AC0EEA" w:rsidP="00AC0EEA">
      <w:r>
        <w:t xml:space="preserve">At the same time, </w:t>
      </w:r>
      <w:r w:rsidRPr="006C2B81">
        <w:rPr>
          <w:highlight w:val="yellow"/>
        </w:rPr>
        <w:t>both</w:t>
      </w:r>
      <w:r>
        <w:t xml:space="preserve"> the United States and China </w:t>
      </w:r>
      <w:r w:rsidRPr="006C2B81">
        <w:rPr>
          <w:highlight w:val="yellow"/>
        </w:rPr>
        <w:t>should</w:t>
      </w:r>
      <w:r>
        <w:t xml:space="preserve"> be cognizant of where their interests differ in space and </w:t>
      </w:r>
      <w:r w:rsidRPr="006C2B81">
        <w:t xml:space="preserve">look to </w:t>
      </w:r>
      <w:r w:rsidRPr="006C2B81">
        <w:rPr>
          <w:rStyle w:val="Emphasis"/>
          <w:sz w:val="24"/>
          <w:highlight w:val="yellow"/>
        </w:rPr>
        <w:t>enact confidence-building measures to reduce tensions and the risk of a crisis escalating into outright conflict</w:t>
      </w:r>
      <w:r>
        <w:t xml:space="preserve">. While the prospects for legally binding arms control measures are slim at this stage, </w:t>
      </w:r>
      <w:r w:rsidRPr="006C2B81">
        <w:rPr>
          <w:highlight w:val="yellow"/>
        </w:rPr>
        <w:t>they could put in place</w:t>
      </w:r>
      <w:r>
        <w:t xml:space="preserve"> unilateral and </w:t>
      </w:r>
      <w:r w:rsidRPr="006C2B81">
        <w:rPr>
          <w:highlight w:val="yellow"/>
        </w:rPr>
        <w:t xml:space="preserve">bilateral measures to </w:t>
      </w:r>
      <w:r w:rsidRPr="006C2B81">
        <w:rPr>
          <w:rStyle w:val="Emphasis"/>
          <w:highlight w:val="yellow"/>
        </w:rPr>
        <w:t>reduce tensions</w:t>
      </w:r>
      <w:r>
        <w:t xml:space="preserve"> and development of direct ascent kinetic-kill and rendezvous and proximity operations (RPO) capabilities. Finally, </w:t>
      </w:r>
      <w:r w:rsidRPr="006C2B81">
        <w:rPr>
          <w:highlight w:val="yellow"/>
        </w:rPr>
        <w:t>both</w:t>
      </w:r>
      <w:r>
        <w:t xml:space="preserve"> countries </w:t>
      </w:r>
      <w:r w:rsidRPr="006C2B81">
        <w:rPr>
          <w:highlight w:val="yellow"/>
        </w:rPr>
        <w:t>would benefit</w:t>
      </w:r>
      <w:r>
        <w:t xml:space="preserve"> significantly </w:t>
      </w:r>
      <w:r w:rsidRPr="006C2B81">
        <w:rPr>
          <w:highlight w:val="yellow"/>
        </w:rPr>
        <w:t>from improving their</w:t>
      </w:r>
      <w:r>
        <w:t xml:space="preserve"> national space situational awareness (</w:t>
      </w:r>
      <w:r w:rsidRPr="006C2B81">
        <w:rPr>
          <w:highlight w:val="yellow"/>
        </w:rPr>
        <w:t xml:space="preserve">SSA) capabilities, and </w:t>
      </w:r>
      <w:r w:rsidRPr="006C2B81">
        <w:rPr>
          <w:rStyle w:val="Emphasis"/>
          <w:highlight w:val="yellow"/>
        </w:rPr>
        <w:t>increasing data sharing</w:t>
      </w:r>
      <w:r>
        <w:t xml:space="preserve"> with each other and the spacefaring community.</w:t>
      </w:r>
    </w:p>
    <w:p w:rsidR="00AC0EEA" w:rsidRDefault="00AC0EEA" w:rsidP="00AC0EEA"/>
    <w:p w:rsidR="00AC0EEA" w:rsidRDefault="00AC0EEA" w:rsidP="00AC0EEA">
      <w:pPr>
        <w:pStyle w:val="Heading4"/>
      </w:pPr>
      <w:r>
        <w:t>The US is rapidly increasing its space military capabilities to the increasingly power and sporadic developments of foreign nations --- recent technology means that escalation of the arms race is uniquely likely now</w:t>
      </w:r>
    </w:p>
    <w:p w:rsidR="00AC0EEA" w:rsidRPr="005527E9" w:rsidRDefault="00AC0EEA" w:rsidP="00AC0EEA">
      <w:r>
        <w:t xml:space="preserve">(Greg </w:t>
      </w:r>
      <w:r w:rsidRPr="005527E9">
        <w:rPr>
          <w:rStyle w:val="StyleStyleBold12pt"/>
        </w:rPr>
        <w:t>Walters 16</w:t>
      </w:r>
      <w:r>
        <w:t xml:space="preserve">, Journalist for high-quality sources, Consultant at Credit Suisse, Previous Staff Reporter for Bloomberg LP and Dow Jones Newswire, Previous Reporter for the Moscow Times, He sites multiple professionals in the US military/space realm in this article, 2/12/2016, “The Pentagon Is Betting Big on Space Warfare – Against China and Russia,” </w:t>
      </w:r>
      <w:r w:rsidRPr="005527E9">
        <w:t>https://news.vice.com/article/the-pentagon-is-betting-big-on-space-warfare-against-china-and-russia</w:t>
      </w:r>
      <w:r>
        <w:t xml:space="preserve">) </w:t>
      </w:r>
    </w:p>
    <w:p w:rsidR="00AC0EEA" w:rsidRPr="00DC1CC5" w:rsidRDefault="00AC0EEA" w:rsidP="00AC0EEA">
      <w:r w:rsidRPr="00DC1CC5">
        <w:t xml:space="preserve">The US Defense Department has asked Congress for $108 million to fund a new facility in Colorado dedicated to drawing up plans and running experiments for war in outer space, as </w:t>
      </w:r>
      <w:r w:rsidRPr="002F184B">
        <w:rPr>
          <w:rStyle w:val="StyleBoldUnderline"/>
          <w:highlight w:val="cyan"/>
        </w:rPr>
        <w:t>anxiety grows about the possibility of extraterrestrial conflict with China</w:t>
      </w:r>
      <w:r w:rsidRPr="00DC1CC5">
        <w:rPr>
          <w:rStyle w:val="StyleBoldUnderline"/>
        </w:rPr>
        <w:t xml:space="preserve"> or Russia</w:t>
      </w:r>
      <w:r w:rsidRPr="00DC1CC5">
        <w:t>.</w:t>
      </w:r>
    </w:p>
    <w:p w:rsidR="00AC0EEA" w:rsidRPr="00DC1CC5" w:rsidRDefault="00AC0EEA" w:rsidP="00AC0EEA">
      <w:r w:rsidRPr="00DC1CC5">
        <w:t>"</w:t>
      </w:r>
      <w:r w:rsidRPr="00DC1CC5">
        <w:rPr>
          <w:rStyle w:val="StyleBoldUnderline"/>
        </w:rPr>
        <w:t xml:space="preserve">Potential </w:t>
      </w:r>
      <w:r w:rsidRPr="002F184B">
        <w:rPr>
          <w:rStyle w:val="StyleBoldUnderline"/>
          <w:highlight w:val="cyan"/>
        </w:rPr>
        <w:t>adversaries are rapidly developing capabilities to deny the US</w:t>
      </w:r>
      <w:r w:rsidRPr="00DC1CC5">
        <w:rPr>
          <w:rStyle w:val="StyleBoldUnderline"/>
        </w:rPr>
        <w:t xml:space="preserve"> and its allies' </w:t>
      </w:r>
      <w:r w:rsidRPr="002F184B">
        <w:rPr>
          <w:rStyle w:val="StyleBoldUnderline"/>
          <w:highlight w:val="cyan"/>
        </w:rPr>
        <w:t>use of space during a conflict</w:t>
      </w:r>
      <w:r w:rsidRPr="00DC1CC5">
        <w:t>," US Air Force Major General Robert D. Rego, the US Strategic Command official responsible for the center, told VICE News.</w:t>
      </w:r>
    </w:p>
    <w:p w:rsidR="00AC0EEA" w:rsidRPr="00DC1CC5" w:rsidRDefault="00AC0EEA" w:rsidP="00AC0EEA">
      <w:r w:rsidRPr="00DC1CC5">
        <w:lastRenderedPageBreak/>
        <w:t>The facility he'll run is called the Joint Interagency Combined Space Operations Center, which goes by the awkward military handle JICSpOC (pronounced jick-SPOCK). Its job, he said, will be to "better integrate our space operations in response to these threats."</w:t>
      </w:r>
    </w:p>
    <w:p w:rsidR="00AC0EEA" w:rsidRPr="00DC1CC5" w:rsidRDefault="00AC0EEA" w:rsidP="00AC0EEA">
      <w:r w:rsidRPr="00DC1CC5">
        <w:t>The funding request follows Defense Secretary Ash Carter's preview last week of the Pentagon's budget for fiscal year 2017, which he promised would enhance America's "ability to identify, attribute, and negate all threatening actions in space."</w:t>
      </w:r>
    </w:p>
    <w:p w:rsidR="00AC0EEA" w:rsidRPr="00DC1CC5" w:rsidRDefault="00AC0EEA" w:rsidP="00AC0EEA">
      <w:r w:rsidRPr="002F184B">
        <w:rPr>
          <w:rStyle w:val="Emphasis"/>
          <w:highlight w:val="cyan"/>
        </w:rPr>
        <w:t>'Space was</w:t>
      </w:r>
      <w:r w:rsidRPr="00DC1CC5">
        <w:rPr>
          <w:rStyle w:val="Emphasis"/>
        </w:rPr>
        <w:t xml:space="preserve"> seen as </w:t>
      </w:r>
      <w:r w:rsidRPr="002F184B">
        <w:rPr>
          <w:rStyle w:val="Emphasis"/>
          <w:highlight w:val="cyan"/>
        </w:rPr>
        <w:t>a sanctuary</w:t>
      </w:r>
      <w:r w:rsidRPr="00DC1CC5">
        <w:rPr>
          <w:rStyle w:val="Emphasis"/>
        </w:rPr>
        <w:t xml:space="preserve">. </w:t>
      </w:r>
      <w:r w:rsidRPr="002F184B">
        <w:rPr>
          <w:rStyle w:val="Emphasis"/>
          <w:highlight w:val="cyan"/>
        </w:rPr>
        <w:t>New and emerging threats make clear</w:t>
      </w:r>
      <w:r w:rsidRPr="00DC1CC5">
        <w:rPr>
          <w:rStyle w:val="Emphasis"/>
        </w:rPr>
        <w:t xml:space="preserve"> that </w:t>
      </w:r>
      <w:r w:rsidRPr="002F184B">
        <w:rPr>
          <w:rStyle w:val="Emphasis"/>
          <w:highlight w:val="cyan"/>
        </w:rPr>
        <w:t>that's not the case anymore</w:t>
      </w:r>
      <w:r w:rsidRPr="00DC1CC5">
        <w:t>.'</w:t>
      </w:r>
    </w:p>
    <w:p w:rsidR="00AC0EEA" w:rsidRPr="00DC1CC5" w:rsidRDefault="00AC0EEA" w:rsidP="00AC0EEA">
      <w:r w:rsidRPr="00DC1CC5">
        <w:t>In the budget proposal, published Tuesday, the Defense Department also </w:t>
      </w:r>
      <w:hyperlink r:id="rId11" w:tgtFrame="_blank" w:history="1">
        <w:r w:rsidRPr="00DC1CC5">
          <w:rPr>
            <w:rStyle w:val="Hyperlink"/>
          </w:rPr>
          <w:t>requested</w:t>
        </w:r>
      </w:hyperlink>
      <w:r w:rsidRPr="00DC1CC5">
        <w:t> $1.8 billion in funding for space launch activities, as well as hundreds of millions for research into "space technology" and things like "counterspace systems." Congress had last year already authorized an additional $5 billion for Pentagon space programs through 2020.</w:t>
      </w:r>
    </w:p>
    <w:p w:rsidR="00AC0EEA" w:rsidRPr="00DC1CC5" w:rsidRDefault="00AC0EEA" w:rsidP="00AC0EEA">
      <w:r w:rsidRPr="00DC1CC5">
        <w:t>There's a good reason why Washington is pouring that kind of money into space.</w:t>
      </w:r>
    </w:p>
    <w:p w:rsidR="00AC0EEA" w:rsidRPr="00DC1CC5" w:rsidRDefault="00AC0EEA" w:rsidP="00AC0EEA">
      <w:r w:rsidRPr="00DC1CC5">
        <w:t>"</w:t>
      </w:r>
      <w:r w:rsidRPr="002F184B">
        <w:rPr>
          <w:rStyle w:val="Emphasis"/>
          <w:highlight w:val="cyan"/>
        </w:rPr>
        <w:t>The US</w:t>
      </w:r>
      <w:r w:rsidRPr="00DC1CC5">
        <w:rPr>
          <w:rStyle w:val="Emphasis"/>
        </w:rPr>
        <w:t xml:space="preserve">, Russia, </w:t>
      </w:r>
      <w:r w:rsidRPr="002F184B">
        <w:rPr>
          <w:rStyle w:val="Emphasis"/>
          <w:highlight w:val="cyan"/>
        </w:rPr>
        <w:t>and China are engaged in an arms race in space</w:t>
      </w:r>
      <w:r w:rsidRPr="00DC1CC5">
        <w:t>," explained Peter W. Singer, a senior fellow at the New America Foundation in Washington, DC who specializes in 21st Century security issues. "Ash Carter isn't just announcing billions of dollars of spending in space because he saw the new Force Awakens movie."</w:t>
      </w:r>
    </w:p>
    <w:p w:rsidR="00AC0EEA" w:rsidRPr="00DC1CC5" w:rsidRDefault="00AC0EEA" w:rsidP="00AC0EEA">
      <w:r w:rsidRPr="00DC1CC5">
        <w:rPr>
          <w:rStyle w:val="StyleBoldUnderline"/>
        </w:rPr>
        <w:t xml:space="preserve">Military analysts said that the </w:t>
      </w:r>
      <w:r w:rsidRPr="002F184B">
        <w:rPr>
          <w:rStyle w:val="StyleBoldUnderline"/>
          <w:highlight w:val="cyan"/>
        </w:rPr>
        <w:t>new funding reflects continuing unease about the vulnerability of America's satellite network</w:t>
      </w:r>
      <w:r w:rsidRPr="00DC1CC5">
        <w:rPr>
          <w:rStyle w:val="StyleBoldUnderline"/>
        </w:rPr>
        <w:t xml:space="preserve"> at a time </w:t>
      </w:r>
      <w:r w:rsidRPr="002F184B">
        <w:rPr>
          <w:rStyle w:val="StyleBoldUnderline"/>
          <w:highlight w:val="cyan"/>
        </w:rPr>
        <w:t>when China and Russia are increasingly asserting themselves in space</w:t>
      </w:r>
      <w:r w:rsidRPr="00DC1CC5">
        <w:t>.</w:t>
      </w:r>
    </w:p>
    <w:p w:rsidR="00AC0EEA" w:rsidRPr="00DC1CC5" w:rsidRDefault="00AC0EEA" w:rsidP="00AC0EEA">
      <w:r w:rsidRPr="00DC1CC5">
        <w:t xml:space="preserve">"At times in the past, space was seen as a sanctuary. New and emerging threats make clear that that's not the case anymore and </w:t>
      </w:r>
      <w:r w:rsidRPr="002F184B">
        <w:rPr>
          <w:rStyle w:val="StyleBoldUnderline"/>
          <w:highlight w:val="cyan"/>
        </w:rPr>
        <w:t>we must</w:t>
      </w:r>
      <w:r w:rsidRPr="00DC1CC5">
        <w:rPr>
          <w:rStyle w:val="StyleBoldUnderline"/>
        </w:rPr>
        <w:t xml:space="preserve"> be </w:t>
      </w:r>
      <w:r w:rsidRPr="002F184B">
        <w:rPr>
          <w:rStyle w:val="StyleBoldUnderline"/>
          <w:highlight w:val="cyan"/>
        </w:rPr>
        <w:t>prepare</w:t>
      </w:r>
      <w:r w:rsidRPr="00DC1CC5">
        <w:rPr>
          <w:rStyle w:val="StyleBoldUnderline"/>
        </w:rPr>
        <w:t xml:space="preserve">d </w:t>
      </w:r>
      <w:r w:rsidRPr="002F184B">
        <w:rPr>
          <w:rStyle w:val="StyleBoldUnderline"/>
          <w:highlight w:val="cyan"/>
        </w:rPr>
        <w:t>for</w:t>
      </w:r>
      <w:r w:rsidRPr="00DC1CC5">
        <w:rPr>
          <w:rStyle w:val="StyleBoldUnderline"/>
        </w:rPr>
        <w:t xml:space="preserve"> the possibility of </w:t>
      </w:r>
      <w:r w:rsidRPr="002F184B">
        <w:rPr>
          <w:rStyle w:val="StyleBoldUnderline"/>
          <w:highlight w:val="cyan"/>
        </w:rPr>
        <w:t xml:space="preserve">a conflict </w:t>
      </w:r>
      <w:r w:rsidRPr="008D7D0D">
        <w:rPr>
          <w:rStyle w:val="StyleBoldUnderline"/>
        </w:rPr>
        <w:t xml:space="preserve">that extends </w:t>
      </w:r>
      <w:r w:rsidRPr="002F184B">
        <w:rPr>
          <w:rStyle w:val="StyleBoldUnderline"/>
          <w:highlight w:val="cyan"/>
        </w:rPr>
        <w:t>in space</w:t>
      </w:r>
      <w:r w:rsidRPr="00DC1CC5">
        <w:t>," Carter </w:t>
      </w:r>
      <w:hyperlink r:id="rId12" w:tgtFrame="_blank" w:history="1">
        <w:r w:rsidRPr="00DC1CC5">
          <w:rPr>
            <w:rStyle w:val="Hyperlink"/>
          </w:rPr>
          <w:t>remarked</w:t>
        </w:r>
      </w:hyperlink>
      <w:r w:rsidRPr="00DC1CC5">
        <w:t xml:space="preserve">. "For so many commercial space endeavors, </w:t>
      </w:r>
      <w:r w:rsidRPr="008D7D0D">
        <w:rPr>
          <w:rStyle w:val="StyleBoldUnderline"/>
        </w:rPr>
        <w:t>we want this domain to be</w:t>
      </w:r>
      <w:r w:rsidRPr="00DC1CC5">
        <w:rPr>
          <w:rStyle w:val="StyleBoldUnderline"/>
        </w:rPr>
        <w:t xml:space="preserve"> just like the oceans and the internet: </w:t>
      </w:r>
      <w:r w:rsidRPr="008D7D0D">
        <w:rPr>
          <w:rStyle w:val="StyleBoldUnderline"/>
        </w:rPr>
        <w:t>free and safe</w:t>
      </w:r>
      <w:r w:rsidRPr="00DC1CC5">
        <w:rPr>
          <w:rStyle w:val="StyleBoldUnderline"/>
        </w:rPr>
        <w:t xml:space="preserve"> for all</w:t>
      </w:r>
      <w:r w:rsidRPr="00DC1CC5">
        <w:t>. There are some in this world who don't want that to happen."</w:t>
      </w:r>
    </w:p>
    <w:p w:rsidR="00AC0EEA" w:rsidRPr="00DC1CC5" w:rsidRDefault="00AC0EEA" w:rsidP="00AC0EEA">
      <w:r w:rsidRPr="002F184B">
        <w:rPr>
          <w:rStyle w:val="StyleBoldUnderline"/>
          <w:highlight w:val="cyan"/>
        </w:rPr>
        <w:t>China and Russia's "</w:t>
      </w:r>
      <w:r w:rsidRPr="00DC1CC5">
        <w:rPr>
          <w:rStyle w:val="StyleBoldUnderline"/>
        </w:rPr>
        <w:t xml:space="preserve">sophisticated </w:t>
      </w:r>
      <w:r w:rsidRPr="002F184B">
        <w:rPr>
          <w:rStyle w:val="StyleBoldUnderline"/>
          <w:highlight w:val="cyan"/>
        </w:rPr>
        <w:t>military uses of space</w:t>
      </w:r>
      <w:r w:rsidRPr="00DC1CC5">
        <w:rPr>
          <w:rStyle w:val="StyleBoldUnderline"/>
        </w:rPr>
        <w:t xml:space="preserve"> services" </w:t>
      </w:r>
      <w:r w:rsidRPr="002F184B">
        <w:rPr>
          <w:rStyle w:val="StyleBoldUnderline"/>
          <w:highlight w:val="cyan"/>
        </w:rPr>
        <w:t>and "counterspace weapon systems to</w:t>
      </w:r>
      <w:r w:rsidRPr="00DC1CC5">
        <w:rPr>
          <w:rStyle w:val="StyleBoldUnderline"/>
        </w:rPr>
        <w:t xml:space="preserve"> deny, degrade, or </w:t>
      </w:r>
      <w:r w:rsidRPr="002F184B">
        <w:rPr>
          <w:rStyle w:val="StyleBoldUnderline"/>
          <w:highlight w:val="cyan"/>
        </w:rPr>
        <w:t>disrupt US space systems</w:t>
      </w:r>
      <w:r w:rsidRPr="00DC1CC5">
        <w:rPr>
          <w:rStyle w:val="StyleBoldUnderline"/>
        </w:rPr>
        <w:t xml:space="preserve">" </w:t>
      </w:r>
      <w:r w:rsidRPr="002F184B">
        <w:rPr>
          <w:rStyle w:val="StyleBoldUnderline"/>
          <w:highlight w:val="cyan"/>
        </w:rPr>
        <w:t>were</w:t>
      </w:r>
      <w:r w:rsidRPr="00DC1CC5">
        <w:rPr>
          <w:rStyle w:val="StyleBoldUnderline"/>
        </w:rPr>
        <w:t xml:space="preserve"> also </w:t>
      </w:r>
      <w:r w:rsidRPr="002F184B">
        <w:rPr>
          <w:rStyle w:val="StyleBoldUnderline"/>
          <w:highlight w:val="cyan"/>
        </w:rPr>
        <w:t>part of a "litany of doom</w:t>
      </w:r>
      <w:r w:rsidRPr="00DC1CC5">
        <w:t>" </w:t>
      </w:r>
      <w:hyperlink r:id="rId13" w:history="1">
        <w:r w:rsidRPr="00DC1CC5">
          <w:rPr>
            <w:rStyle w:val="Hyperlink"/>
          </w:rPr>
          <w:t>outlined</w:t>
        </w:r>
      </w:hyperlink>
      <w:r w:rsidRPr="00DC1CC5">
        <w:t> by US Director of National Intelligence James Clapper in a speech to Congress on Tuesday, laying bare the strategic challenges at stake.</w:t>
      </w:r>
    </w:p>
    <w:p w:rsidR="00AC0EEA" w:rsidRPr="00DC1CC5" w:rsidRDefault="00AC0EEA" w:rsidP="00AC0EEA">
      <w:r w:rsidRPr="00DC1CC5">
        <w:t>"</w:t>
      </w:r>
      <w:r w:rsidRPr="002F184B">
        <w:rPr>
          <w:rStyle w:val="StyleBoldUnderline"/>
          <w:highlight w:val="cyan"/>
        </w:rPr>
        <w:t>We</w:t>
      </w:r>
      <w:r w:rsidRPr="00DC1CC5">
        <w:t xml:space="preserve">… </w:t>
      </w:r>
      <w:r w:rsidRPr="002F184B">
        <w:rPr>
          <w:rStyle w:val="StyleBoldUnderline"/>
          <w:highlight w:val="cyan"/>
        </w:rPr>
        <w:t>remain concerned with</w:t>
      </w:r>
      <w:r w:rsidRPr="002F184B">
        <w:rPr>
          <w:highlight w:val="cyan"/>
        </w:rPr>
        <w:t xml:space="preserve"> </w:t>
      </w:r>
      <w:r w:rsidRPr="002F184B">
        <w:rPr>
          <w:rStyle w:val="Emphasis"/>
          <w:highlight w:val="cyan"/>
        </w:rPr>
        <w:t>growing space capabilities around the globe, particularly those of China and Russia</w:t>
      </w:r>
      <w:r w:rsidRPr="00DC1CC5">
        <w:t>," said Lieutenant Colonel Martin O'Donnell, spokesman for US Strategic Command, which oversees the American military's space operations. "</w:t>
      </w:r>
      <w:r w:rsidRPr="002F184B">
        <w:rPr>
          <w:rStyle w:val="StyleBoldUnderline"/>
          <w:highlight w:val="cyan"/>
        </w:rPr>
        <w:t>Both countries have</w:t>
      </w:r>
      <w:r w:rsidRPr="00DC1CC5">
        <w:rPr>
          <w:rStyle w:val="StyleBoldUnderline"/>
        </w:rPr>
        <w:t xml:space="preserve"> advanced directed-energy </w:t>
      </w:r>
      <w:r w:rsidRPr="002F184B">
        <w:rPr>
          <w:rStyle w:val="StyleBoldUnderline"/>
          <w:highlight w:val="cyan"/>
        </w:rPr>
        <w:t>capabilities that could</w:t>
      </w:r>
      <w:r w:rsidRPr="00DC1CC5">
        <w:rPr>
          <w:rStyle w:val="StyleBoldUnderline"/>
        </w:rPr>
        <w:t xml:space="preserve"> be used to track or </w:t>
      </w:r>
      <w:r w:rsidRPr="002F184B">
        <w:rPr>
          <w:rStyle w:val="StyleBoldUnderline"/>
          <w:highlight w:val="cyan"/>
        </w:rPr>
        <w:t>blind satellites</w:t>
      </w:r>
      <w:r w:rsidRPr="00DC1CC5">
        <w:rPr>
          <w:rStyle w:val="StyleBoldUnderline"/>
        </w:rPr>
        <w:t xml:space="preserve">, </w:t>
      </w:r>
      <w:r w:rsidRPr="002F184B">
        <w:rPr>
          <w:rStyle w:val="StyleBoldUnderline"/>
          <w:highlight w:val="cyan"/>
        </w:rPr>
        <w:t>disrupt</w:t>
      </w:r>
      <w:r w:rsidRPr="00DC1CC5">
        <w:rPr>
          <w:rStyle w:val="StyleBoldUnderline"/>
        </w:rPr>
        <w:t xml:space="preserve">ing key </w:t>
      </w:r>
      <w:r w:rsidRPr="002F184B">
        <w:rPr>
          <w:rStyle w:val="StyleBoldUnderline"/>
          <w:highlight w:val="cyan"/>
        </w:rPr>
        <w:t>operations</w:t>
      </w:r>
      <w:r w:rsidRPr="00DC1CC5">
        <w:rPr>
          <w:rStyle w:val="StyleBoldUnderline"/>
        </w:rPr>
        <w:t xml:space="preserve">, </w:t>
      </w:r>
      <w:r w:rsidRPr="002F184B">
        <w:rPr>
          <w:rStyle w:val="StyleBoldUnderline"/>
          <w:highlight w:val="cyan"/>
        </w:rPr>
        <w:t>and</w:t>
      </w:r>
      <w:r w:rsidRPr="00DC1CC5">
        <w:rPr>
          <w:rStyle w:val="StyleBoldUnderline"/>
        </w:rPr>
        <w:t xml:space="preserve"> both have demonstrated the ability to </w:t>
      </w:r>
      <w:r w:rsidRPr="002F184B">
        <w:rPr>
          <w:rStyle w:val="StyleBoldUnderline"/>
          <w:highlight w:val="cyan"/>
        </w:rPr>
        <w:t>perform complex maneuvers</w:t>
      </w:r>
      <w:r w:rsidRPr="00DC1CC5">
        <w:rPr>
          <w:rStyle w:val="StyleBoldUnderline"/>
        </w:rPr>
        <w:t xml:space="preserve"> in space</w:t>
      </w:r>
      <w:r w:rsidRPr="00DC1CC5">
        <w:t>."</w:t>
      </w:r>
    </w:p>
    <w:p w:rsidR="00AC0EEA" w:rsidRPr="00DC1CC5" w:rsidRDefault="00AC0EEA" w:rsidP="00AC0EEA">
      <w:pPr>
        <w:tabs>
          <w:tab w:val="left" w:pos="12690"/>
        </w:tabs>
      </w:pPr>
      <w:r w:rsidRPr="00DC1CC5">
        <w:t>War… in space! </w:t>
      </w:r>
      <w:r>
        <w:tab/>
      </w:r>
      <w:r w:rsidRPr="00DC1CC5">
        <w:br/>
      </w:r>
      <w:r w:rsidRPr="002F184B">
        <w:rPr>
          <w:rStyle w:val="StyleBoldUnderline"/>
          <w:highlight w:val="cyan"/>
        </w:rPr>
        <w:t>America's</w:t>
      </w:r>
      <w:r w:rsidRPr="00DC1CC5">
        <w:rPr>
          <w:rStyle w:val="StyleBoldUnderline"/>
        </w:rPr>
        <w:t xml:space="preserve"> vast, orbiting </w:t>
      </w:r>
      <w:r w:rsidRPr="002F184B">
        <w:rPr>
          <w:rStyle w:val="StyleBoldUnderline"/>
          <w:highlight w:val="cyan"/>
        </w:rPr>
        <w:t>infrastructure of satellites allows the military to project power</w:t>
      </w:r>
      <w:r w:rsidRPr="00DC1CC5">
        <w:rPr>
          <w:rStyle w:val="StyleBoldUnderline"/>
        </w:rPr>
        <w:t xml:space="preserve"> around the globe</w:t>
      </w:r>
      <w:r w:rsidRPr="00DC1CC5">
        <w:t>, guiding warships across the ocean and sending missiles slamming into remote terrorist training camps. It also plays a critical role in communications, reconnaissance, and the piloting of drones.</w:t>
      </w:r>
    </w:p>
    <w:p w:rsidR="00AC0EEA" w:rsidRPr="00DC1CC5" w:rsidRDefault="00AC0EEA" w:rsidP="00AC0EEA">
      <w:r w:rsidRPr="002F184B">
        <w:rPr>
          <w:rStyle w:val="StyleBoldUnderline"/>
          <w:highlight w:val="cyan"/>
        </w:rPr>
        <w:t>But the country's reliance</w:t>
      </w:r>
      <w:r w:rsidRPr="00DC1CC5">
        <w:rPr>
          <w:rStyle w:val="StyleBoldUnderline"/>
        </w:rPr>
        <w:t xml:space="preserve"> on</w:t>
      </w:r>
      <w:r w:rsidRPr="00DC1CC5">
        <w:t xml:space="preserve"> this constellation of </w:t>
      </w:r>
      <w:r w:rsidRPr="00DC1CC5">
        <w:rPr>
          <w:rStyle w:val="StyleBoldUnderline"/>
        </w:rPr>
        <w:t>fragile</w:t>
      </w:r>
      <w:r w:rsidRPr="00DC1CC5">
        <w:t xml:space="preserve">, multimillion-dollar flying </w:t>
      </w:r>
      <w:r w:rsidRPr="00DC1CC5">
        <w:rPr>
          <w:rStyle w:val="StyleBoldUnderline"/>
        </w:rPr>
        <w:t xml:space="preserve">computers </w:t>
      </w:r>
      <w:r w:rsidRPr="002F184B">
        <w:rPr>
          <w:rStyle w:val="StyleBoldUnderline"/>
          <w:highlight w:val="cyan"/>
        </w:rPr>
        <w:t>may</w:t>
      </w:r>
      <w:r w:rsidRPr="00DC1CC5">
        <w:rPr>
          <w:rStyle w:val="StyleBoldUnderline"/>
        </w:rPr>
        <w:t xml:space="preserve"> also </w:t>
      </w:r>
      <w:r w:rsidRPr="002F184B">
        <w:rPr>
          <w:rStyle w:val="StyleBoldUnderline"/>
          <w:highlight w:val="cyan"/>
        </w:rPr>
        <w:t>be an Achilles heel</w:t>
      </w:r>
      <w:r w:rsidRPr="00DC1CC5">
        <w:t xml:space="preserve">, </w:t>
      </w:r>
      <w:r w:rsidRPr="00DC1CC5">
        <w:rPr>
          <w:rStyle w:val="StyleBoldUnderline"/>
        </w:rPr>
        <w:t>presenting potential enemies with targets that are hard to defend and nearly impossible to repair</w:t>
      </w:r>
      <w:r w:rsidRPr="00DC1CC5">
        <w:t>.</w:t>
      </w:r>
    </w:p>
    <w:p w:rsidR="00AC0EEA" w:rsidRPr="00DC1CC5" w:rsidRDefault="00AC0EEA" w:rsidP="00AC0EEA">
      <w:r w:rsidRPr="00DC1CC5">
        <w:t>"</w:t>
      </w:r>
      <w:r w:rsidRPr="002F184B">
        <w:rPr>
          <w:rStyle w:val="Emphasis"/>
          <w:highlight w:val="cyan"/>
        </w:rPr>
        <w:t>The US military is the most reliant on satellite capabilities of any military in the world,</w:t>
      </w:r>
      <w:r w:rsidRPr="002F184B">
        <w:rPr>
          <w:highlight w:val="cyan"/>
        </w:rPr>
        <w:t>"</w:t>
      </w:r>
      <w:r w:rsidRPr="00DC1CC5">
        <w:t xml:space="preserve"> noted Theresa Hitchens, an expert on space and cyber security at the Center for International and Security Studies at the University of Maryland. "Russia and China look at US space capabilities and say, 'You know what? </w:t>
      </w:r>
      <w:r w:rsidRPr="002F184B">
        <w:rPr>
          <w:rStyle w:val="Emphasis"/>
          <w:highlight w:val="cyan"/>
        </w:rPr>
        <w:t>That's a vulnerability</w:t>
      </w:r>
      <w:r w:rsidRPr="00DC1CC5">
        <w:t>.' "</w:t>
      </w:r>
    </w:p>
    <w:p w:rsidR="00AC0EEA" w:rsidRPr="00DC1CC5" w:rsidRDefault="00AC0EEA" w:rsidP="00AC0EEA">
      <w:pPr>
        <w:tabs>
          <w:tab w:val="left" w:pos="4965"/>
        </w:tabs>
      </w:pPr>
      <w:r w:rsidRPr="00DC1CC5">
        <w:t>A potentially devastating vulnerability.</w:t>
      </w:r>
      <w:r>
        <w:tab/>
      </w:r>
    </w:p>
    <w:p w:rsidR="00AC0EEA" w:rsidRPr="00DC1CC5" w:rsidRDefault="00AC0EEA" w:rsidP="00AC0EEA">
      <w:r w:rsidRPr="002F184B">
        <w:rPr>
          <w:rStyle w:val="StyleBoldUnderline"/>
          <w:highlight w:val="cyan"/>
        </w:rPr>
        <w:t>Taking out those satellites would throw American forces back into the "pre-digital age</w:t>
      </w:r>
      <w:r w:rsidRPr="00DC1CC5">
        <w:t>," Singer said. "After that, the battles may look more like the battles of WWI or WWII, where you're struggling to find the enemy first, and they're struggling to find you."</w:t>
      </w:r>
    </w:p>
    <w:p w:rsidR="00AC0EEA" w:rsidRPr="00DC1CC5" w:rsidRDefault="00AC0EEA" w:rsidP="00AC0EEA">
      <w:r w:rsidRPr="00DC1CC5">
        <w:t>The US military is looking to forestall that scenario and envision the battleground of the future.</w:t>
      </w:r>
    </w:p>
    <w:p w:rsidR="00AC0EEA" w:rsidRPr="00DC1CC5" w:rsidRDefault="00AC0EEA" w:rsidP="00AC0EEA">
      <w:r w:rsidRPr="00DC1CC5">
        <w:t>In December, US military and civilian specialists gathered at the Schriever Air Force Base in Colorado for a large-scale war game set in outer space in the year 2025. The event brought together 200 experts from 27 US agencies as well as representatives from the UK, Canada, and Australia.</w:t>
      </w:r>
    </w:p>
    <w:p w:rsidR="00AC0EEA" w:rsidRPr="00DC1CC5" w:rsidRDefault="00AC0EEA" w:rsidP="00AC0EEA">
      <w:r w:rsidRPr="00DC1CC5">
        <w:t>While details are classified, a statement by the US Air Force Space Command said the game "included full spectrum threats across diverse operating environments that challenged civilian and military leaders, planners, and space system operators."</w:t>
      </w:r>
    </w:p>
    <w:p w:rsidR="00AC0EEA" w:rsidRPr="00DC1CC5" w:rsidRDefault="00AC0EEA" w:rsidP="00AC0EEA">
      <w:r w:rsidRPr="002F184B">
        <w:rPr>
          <w:rStyle w:val="StyleBoldUnderline"/>
          <w:highlight w:val="cyan"/>
        </w:rPr>
        <w:t>The goal of a war in space would be for each side to take out its competitor's satellites as quickly as possible</w:t>
      </w:r>
      <w:r w:rsidRPr="00DC1CC5">
        <w:t xml:space="preserve"> — using any means available.</w:t>
      </w:r>
    </w:p>
    <w:p w:rsidR="00AC0EEA" w:rsidRPr="00DC1CC5" w:rsidRDefault="00AC0EEA" w:rsidP="00AC0EEA">
      <w:r w:rsidRPr="002F184B">
        <w:rPr>
          <w:rStyle w:val="Emphasis"/>
          <w:highlight w:val="cyan"/>
        </w:rPr>
        <w:lastRenderedPageBreak/>
        <w:t>A</w:t>
      </w:r>
      <w:r w:rsidRPr="00DC1CC5">
        <w:rPr>
          <w:rStyle w:val="Emphasis"/>
        </w:rPr>
        <w:t xml:space="preserve"> blinding </w:t>
      </w:r>
      <w:r w:rsidRPr="002F184B">
        <w:rPr>
          <w:rStyle w:val="Emphasis"/>
          <w:highlight w:val="cyan"/>
        </w:rPr>
        <w:t>assault on enemy satellites could</w:t>
      </w:r>
      <w:r w:rsidRPr="00DC1CC5">
        <w:rPr>
          <w:rStyle w:val="Emphasis"/>
        </w:rPr>
        <w:t xml:space="preserve"> well </w:t>
      </w:r>
      <w:r w:rsidRPr="002F184B">
        <w:rPr>
          <w:rStyle w:val="Emphasis"/>
          <w:highlight w:val="cyan"/>
        </w:rPr>
        <w:t>be the</w:t>
      </w:r>
      <w:r w:rsidRPr="00DC1CC5">
        <w:rPr>
          <w:rStyle w:val="Emphasis"/>
        </w:rPr>
        <w:t xml:space="preserve"> very </w:t>
      </w:r>
      <w:r w:rsidRPr="002F184B">
        <w:rPr>
          <w:rStyle w:val="Emphasis"/>
          <w:highlight w:val="cyan"/>
        </w:rPr>
        <w:t>first step of a military conflict between great powers</w:t>
      </w:r>
      <w:r w:rsidRPr="00DC1CC5">
        <w:t>, said professor Bhupendra Jasani, an expert in the militarization of outer space at the department of war studies at King's College London.</w:t>
      </w:r>
    </w:p>
    <w:p w:rsidR="00AC0EEA" w:rsidRPr="00DC1CC5" w:rsidRDefault="00AC0EEA" w:rsidP="00AC0EEA">
      <w:pPr>
        <w:rPr>
          <w:rStyle w:val="StyleBoldUnderline"/>
        </w:rPr>
      </w:pPr>
      <w:r w:rsidRPr="00DC1CC5">
        <w:rPr>
          <w:rStyle w:val="StyleBoldUnderline"/>
        </w:rPr>
        <w:t xml:space="preserve">Some </w:t>
      </w:r>
      <w:r w:rsidRPr="002F184B">
        <w:rPr>
          <w:rStyle w:val="StyleBoldUnderline"/>
          <w:highlight w:val="cyan"/>
        </w:rPr>
        <w:t>satellites would be jammed by radio waves</w:t>
      </w:r>
      <w:r w:rsidRPr="00DC1CC5">
        <w:t xml:space="preserve">. </w:t>
      </w:r>
      <w:r w:rsidRPr="002F184B">
        <w:rPr>
          <w:rStyle w:val="StyleBoldUnderline"/>
          <w:highlight w:val="cyan"/>
        </w:rPr>
        <w:t>Others might be blown to smithereens</w:t>
      </w:r>
      <w:r w:rsidRPr="00DC1CC5">
        <w:rPr>
          <w:rStyle w:val="StyleBoldUnderline"/>
        </w:rPr>
        <w:t xml:space="preserve"> by rockets fired from earth</w:t>
      </w:r>
      <w:r w:rsidRPr="00DC1CC5">
        <w:t>. </w:t>
      </w:r>
      <w:r w:rsidRPr="002F184B">
        <w:rPr>
          <w:rStyle w:val="StyleBoldUnderline"/>
          <w:highlight w:val="cyan"/>
        </w:rPr>
        <w:t>This</w:t>
      </w:r>
      <w:r w:rsidRPr="00DC1CC5">
        <w:rPr>
          <w:rStyle w:val="StyleBoldUnderline"/>
        </w:rPr>
        <w:t xml:space="preserve"> kind of </w:t>
      </w:r>
      <w:r w:rsidRPr="002F184B">
        <w:rPr>
          <w:rStyle w:val="StyleBoldUnderline"/>
          <w:highlight w:val="cyan"/>
        </w:rPr>
        <w:t xml:space="preserve">kinetic attack has enormous implications for </w:t>
      </w:r>
      <w:r w:rsidRPr="002F184B">
        <w:rPr>
          <w:rStyle w:val="Emphasis"/>
          <w:highlight w:val="cyan"/>
        </w:rPr>
        <w:t>space debris</w:t>
      </w:r>
      <w:r w:rsidRPr="00DC1CC5">
        <w:t xml:space="preserve">. </w:t>
      </w:r>
      <w:r w:rsidRPr="002F184B">
        <w:rPr>
          <w:rStyle w:val="StyleBoldUnderline"/>
          <w:highlight w:val="cyan"/>
        </w:rPr>
        <w:t>It could</w:t>
      </w:r>
      <w:r w:rsidRPr="00DC1CC5">
        <w:rPr>
          <w:rStyle w:val="StyleBoldUnderline"/>
        </w:rPr>
        <w:t xml:space="preserve"> be a relatively trivial matter to </w:t>
      </w:r>
      <w:r w:rsidRPr="002F184B">
        <w:rPr>
          <w:rStyle w:val="StyleBoldUnderline"/>
          <w:highlight w:val="cyan"/>
        </w:rPr>
        <w:t>create enough debris to set off a chain reaction of collisions that could</w:t>
      </w:r>
      <w:r w:rsidRPr="00DC1CC5">
        <w:rPr>
          <w:rStyle w:val="StyleBoldUnderline"/>
        </w:rPr>
        <w:t xml:space="preserve"> eventually </w:t>
      </w:r>
      <w:r w:rsidRPr="002F184B">
        <w:rPr>
          <w:rStyle w:val="StyleBoldUnderline"/>
          <w:highlight w:val="cyan"/>
        </w:rPr>
        <w:t>clear out an entire orbit.</w:t>
      </w:r>
    </w:p>
    <w:p w:rsidR="00AC0EEA" w:rsidRPr="00DC1CC5" w:rsidRDefault="00AC0EEA" w:rsidP="00AC0EEA">
      <w:r w:rsidRPr="00DC1CC5">
        <w:rPr>
          <w:rStyle w:val="StyleBoldUnderline"/>
        </w:rPr>
        <w:t xml:space="preserve">Attack </w:t>
      </w:r>
      <w:r w:rsidRPr="002F184B">
        <w:rPr>
          <w:rStyle w:val="StyleBoldUnderline"/>
          <w:highlight w:val="cyan"/>
        </w:rPr>
        <w:t>drones</w:t>
      </w:r>
      <w:r w:rsidRPr="00DC1CC5">
        <w:rPr>
          <w:rStyle w:val="StyleBoldUnderline"/>
        </w:rPr>
        <w:t xml:space="preserve"> might</w:t>
      </w:r>
      <w:r w:rsidRPr="00DC1CC5">
        <w:t xml:space="preserve"> also </w:t>
      </w:r>
      <w:r w:rsidRPr="002F184B">
        <w:rPr>
          <w:rStyle w:val="StyleBoldUnderline"/>
          <w:highlight w:val="cyan"/>
        </w:rPr>
        <w:t>spray paint onto surveillance satellites</w:t>
      </w:r>
      <w:r w:rsidRPr="00DC1CC5">
        <w:t xml:space="preserve">, blinding their lenses. </w:t>
      </w:r>
      <w:r w:rsidRPr="002F184B">
        <w:rPr>
          <w:rStyle w:val="StyleBoldUnderline"/>
          <w:highlight w:val="cyan"/>
        </w:rPr>
        <w:t>Kamikaze</w:t>
      </w:r>
      <w:r w:rsidRPr="00DC1CC5">
        <w:rPr>
          <w:rStyle w:val="StyleBoldUnderline"/>
        </w:rPr>
        <w:t xml:space="preserve"> space-</w:t>
      </w:r>
      <w:r w:rsidRPr="002F184B">
        <w:rPr>
          <w:rStyle w:val="StyleBoldUnderline"/>
          <w:highlight w:val="cyan"/>
        </w:rPr>
        <w:t>bots</w:t>
      </w:r>
      <w:r w:rsidRPr="00DC1CC5">
        <w:rPr>
          <w:rStyle w:val="StyleBoldUnderline"/>
        </w:rPr>
        <w:t xml:space="preserve"> might </w:t>
      </w:r>
      <w:r w:rsidRPr="002F184B">
        <w:rPr>
          <w:rStyle w:val="StyleBoldUnderline"/>
          <w:highlight w:val="cyan"/>
        </w:rPr>
        <w:t>collide into satellites</w:t>
      </w:r>
      <w:r w:rsidRPr="00DC1CC5">
        <w:t>, ramming them off course.</w:t>
      </w:r>
    </w:p>
    <w:p w:rsidR="00AC0EEA" w:rsidRPr="00DC1CC5" w:rsidRDefault="00AC0EEA" w:rsidP="00AC0EEA">
      <w:pPr>
        <w:rPr>
          <w:rStyle w:val="Emphasis"/>
        </w:rPr>
      </w:pPr>
      <w:r w:rsidRPr="002F184B">
        <w:rPr>
          <w:rStyle w:val="StyleBoldUnderline"/>
          <w:highlight w:val="cyan"/>
        </w:rPr>
        <w:t>Lasers and directed-energy beams would</w:t>
      </w:r>
      <w:r w:rsidRPr="00DC1CC5">
        <w:rPr>
          <w:rStyle w:val="StyleBoldUnderline"/>
        </w:rPr>
        <w:t xml:space="preserve"> likely </w:t>
      </w:r>
      <w:r w:rsidRPr="002F184B">
        <w:rPr>
          <w:rStyle w:val="StyleBoldUnderline"/>
          <w:highlight w:val="cyan"/>
        </w:rPr>
        <w:t>be used in space combat</w:t>
      </w:r>
      <w:r w:rsidRPr="00DC1CC5">
        <w:rPr>
          <w:rStyle w:val="StyleBoldUnderline"/>
        </w:rPr>
        <w:t xml:space="preserve"> to blind surveillance equipment or fry satellite components</w:t>
      </w:r>
      <w:r w:rsidRPr="00DC1CC5">
        <w:t xml:space="preserve">. Actually </w:t>
      </w:r>
      <w:r w:rsidRPr="00DC1CC5">
        <w:rPr>
          <w:rStyle w:val="StyleBoldUnderline"/>
        </w:rPr>
        <w:t xml:space="preserve">mounting </w:t>
      </w:r>
      <w:r w:rsidRPr="002F184B">
        <w:rPr>
          <w:rStyle w:val="StyleBoldUnderline"/>
          <w:highlight w:val="cyan"/>
        </w:rPr>
        <w:t>laser weapons on spacecraft is</w:t>
      </w:r>
      <w:r w:rsidRPr="00DC1CC5">
        <w:rPr>
          <w:rStyle w:val="StyleBoldUnderline"/>
        </w:rPr>
        <w:t xml:space="preserve"> probably </w:t>
      </w:r>
      <w:r w:rsidRPr="002F184B">
        <w:rPr>
          <w:rStyle w:val="StyleBoldUnderline"/>
          <w:highlight w:val="cyan"/>
        </w:rPr>
        <w:t>no more than a decade away</w:t>
      </w:r>
      <w:r w:rsidRPr="00DC1CC5">
        <w:t xml:space="preserve">, according to Jasani, but until then </w:t>
      </w:r>
      <w:r w:rsidRPr="002F184B">
        <w:rPr>
          <w:rStyle w:val="StyleBoldUnderline"/>
          <w:highlight w:val="cyan"/>
        </w:rPr>
        <w:t>they would</w:t>
      </w:r>
      <w:r w:rsidRPr="00DC1CC5">
        <w:rPr>
          <w:rStyle w:val="StyleBoldUnderline"/>
        </w:rPr>
        <w:t xml:space="preserve"> probably </w:t>
      </w:r>
      <w:r w:rsidRPr="002F184B">
        <w:rPr>
          <w:rStyle w:val="StyleBoldUnderline"/>
          <w:highlight w:val="cyan"/>
        </w:rPr>
        <w:t>be fired from the earth's surface</w:t>
      </w:r>
      <w:r w:rsidRPr="00DC1CC5">
        <w:t xml:space="preserve">. </w:t>
      </w:r>
      <w:r w:rsidRPr="002F184B">
        <w:rPr>
          <w:rStyle w:val="Emphasis"/>
          <w:highlight w:val="cyan"/>
        </w:rPr>
        <w:t>Russia, China, and the US are all thought to</w:t>
      </w:r>
      <w:r w:rsidRPr="00DC1CC5">
        <w:rPr>
          <w:rStyle w:val="Emphasis"/>
        </w:rPr>
        <w:t xml:space="preserve"> already </w:t>
      </w:r>
      <w:r w:rsidRPr="002F184B">
        <w:rPr>
          <w:rStyle w:val="Emphasis"/>
          <w:highlight w:val="cyan"/>
        </w:rPr>
        <w:t>have this capability</w:t>
      </w:r>
      <w:r w:rsidRPr="00DC1CC5">
        <w:rPr>
          <w:rStyle w:val="Emphasis"/>
        </w:rPr>
        <w:t>.</w:t>
      </w:r>
    </w:p>
    <w:p w:rsidR="00AC0EEA" w:rsidRPr="00DC1CC5" w:rsidRDefault="00AC0EEA" w:rsidP="00AC0EEA">
      <w:r w:rsidRPr="00DC1CC5">
        <w:t>Another element of assault would be to hack or reprogram an opposing military's satellites and use them to send false signals to its forces, sowing chaos. An attacking army could slip past enemy lines on the ground as early warning systems give false all-clear readouts to defenders.</w:t>
      </w:r>
    </w:p>
    <w:p w:rsidR="00AC0EEA" w:rsidRPr="00DC1CC5" w:rsidRDefault="00AC0EEA" w:rsidP="00AC0EEA">
      <w:r w:rsidRPr="00DC1CC5">
        <w:t>Compromised satellites could even allow an enemy to redirect deployed missiles against the side that launched them, said Singer.</w:t>
      </w:r>
    </w:p>
    <w:p w:rsidR="00AC0EEA" w:rsidRPr="00DC1CC5" w:rsidRDefault="00AC0EEA" w:rsidP="00AC0EEA">
      <w:r w:rsidRPr="00DC1CC5">
        <w:t>A prime target for any would-be adversary taking on the US would be the Global Positioning System, or GPS, which lets users pinpoint exact locations on the earth's surface.</w:t>
      </w:r>
    </w:p>
    <w:p w:rsidR="00AC0EEA" w:rsidRPr="00DC1CC5" w:rsidRDefault="00AC0EEA" w:rsidP="00AC0EEA">
      <w:r w:rsidRPr="00DC1CC5">
        <w:t>GPS is a network of satellites developed and maintained by the US Air Force. The same system that helps college undergrads road trip during spring break is also used to drop bombs on the heads of Islamic State militants in Syria.</w:t>
      </w:r>
    </w:p>
    <w:p w:rsidR="00AC0EEA" w:rsidRPr="00DC1CC5" w:rsidRDefault="00AC0EEA" w:rsidP="00AC0EEA">
      <w:r w:rsidRPr="00DC1CC5">
        <w:t>That's one reason China set alarm bells ringing in the halls of Washington, DC in 2013 when it launched a rocket 30,000 kilometers into space — far enough to hit one of the GPS satellites, which hang in orbit about 20,000 kilometers from earth, or other key communications satellites even farther out.</w:t>
      </w:r>
    </w:p>
    <w:p w:rsidR="00AC0EEA" w:rsidRPr="00DC1CC5" w:rsidRDefault="00AC0EEA" w:rsidP="00AC0EEA">
      <w:r w:rsidRPr="00DC1CC5">
        <w:t>China had previously knocked one of its own satellites out of the sky from a height of 865 kilometers using a missile launched from earth in 2007.</w:t>
      </w:r>
    </w:p>
    <w:p w:rsidR="00AC0EEA" w:rsidRPr="00DC1CC5" w:rsidRDefault="00AC0EEA" w:rsidP="00AC0EEA">
      <w:r w:rsidRPr="00DC1CC5">
        <w:t>"</w:t>
      </w:r>
      <w:r w:rsidRPr="002F184B">
        <w:rPr>
          <w:rStyle w:val="Emphasis"/>
          <w:highlight w:val="cyan"/>
        </w:rPr>
        <w:t>China needs to be more forthcoming about missile tests that appear to be more focused on the development of destructive space weapons</w:t>
      </w:r>
      <w:r w:rsidRPr="00DC1CC5">
        <w:t>," US Admiral Cecil D. Haney </w:t>
      </w:r>
      <w:hyperlink r:id="rId14" w:tgtFrame="_blank" w:history="1">
        <w:r w:rsidRPr="00DC1CC5">
          <w:rPr>
            <w:rStyle w:val="Hyperlink"/>
          </w:rPr>
          <w:t>told</w:t>
        </w:r>
      </w:hyperlink>
      <w:r w:rsidRPr="00DC1CC5">
        <w:t> the US Senate Committee on Armed Services last March.</w:t>
      </w:r>
    </w:p>
    <w:p w:rsidR="00AC0EEA" w:rsidRPr="00DC1CC5" w:rsidRDefault="00AC0EEA" w:rsidP="00AC0EEA">
      <w:r w:rsidRPr="00DC1CC5">
        <w:t>That time America almost nuked the Moon</w:t>
      </w:r>
      <w:r w:rsidRPr="00DC1CC5">
        <w:br/>
        <w:t>Concern over an arms race in space dates back to the Cold War, when the US and the Soviet Union eyed each other's extraterrestrial ambitions warily.</w:t>
      </w:r>
    </w:p>
    <w:p w:rsidR="00AC0EEA" w:rsidRPr="00DC1CC5" w:rsidRDefault="00AC0EEA" w:rsidP="00AC0EEA">
      <w:r w:rsidRPr="00DC1CC5">
        <w:t>In the late 1950s, American military planners drew up a plan to detonate a nuclear weapon on the surface of the moon to intimidate the Soviet Union, which had just launched the first satellite, Sputnik, in 1957.</w:t>
      </w:r>
    </w:p>
    <w:p w:rsidR="00AC0EEA" w:rsidRPr="00DC1CC5" w:rsidRDefault="00AC0EEA" w:rsidP="00AC0EEA">
      <w:r w:rsidRPr="00DC1CC5">
        <w:t>The top-secret plan was codenamed Project A119 and referred to as "A Study of Lunar Research Flights." Military officials intended to explode a bomb just behind the visible ridge of the moon, so that the blast would be brilliantly illuminated by the sun as terrified Soviet citizens watched from below.</w:t>
      </w:r>
    </w:p>
    <w:p w:rsidR="00AC0EEA" w:rsidRPr="00DC1CC5" w:rsidRDefault="00AC0EEA" w:rsidP="00AC0EEA">
      <w:r w:rsidRPr="00DC1CC5">
        <w:t>"It was clear the main aim of the proposed detonation was a PR exercise and a show of one-upmanship," said Dr. Leonard Reiffel, the physicist who directed the project and later</w:t>
      </w:r>
      <w:hyperlink r:id="rId15" w:tgtFrame="_blank" w:history="1">
        <w:r w:rsidRPr="00DC1CC5">
          <w:rPr>
            <w:rStyle w:val="Hyperlink"/>
          </w:rPr>
          <w:t>detailed</w:t>
        </w:r>
      </w:hyperlink>
      <w:r w:rsidRPr="00DC1CC5">
        <w:t> it in an interview with Britain's The Observer in 2000. "The Air Force wanted a mushroom cloud so large it would be visible on earth."</w:t>
      </w:r>
    </w:p>
    <w:p w:rsidR="00AC0EEA" w:rsidRPr="00DC1CC5" w:rsidRDefault="00AC0EEA" w:rsidP="00AC0EEA">
      <w:r w:rsidRPr="00DC1CC5">
        <w:t>But the idea was never carried out.</w:t>
      </w:r>
    </w:p>
    <w:p w:rsidR="00AC0EEA" w:rsidRPr="00DC1CC5" w:rsidRDefault="00AC0EEA" w:rsidP="00AC0EEA">
      <w:r w:rsidRPr="00DC1CC5">
        <w:t>In 1983, President Ronald Reagan scared Soviet military planners half to death by unveiling plans for a space-based anti-missile system called the Strategic Defense Initiative, popularly known as Star Wars. While that program didn't survive either, historians have said it spooked the Soviets into ramping up military spending, further unbalancing their already-teetering economy.</w:t>
      </w:r>
    </w:p>
    <w:p w:rsidR="00AC0EEA" w:rsidRPr="00DC1CC5" w:rsidRDefault="00AC0EEA" w:rsidP="00AC0EEA">
      <w:r w:rsidRPr="00DC1CC5">
        <w:t>Today, analysts and press reports suggest America's real military spending on space programs could well be much bigger than the $5 billion through 2020 announced last year. A recent report on CBS's 60 Minutes citing documents from the White House put the figure at $25 billion a year, including money for spy satellites and other space-related projects.</w:t>
      </w:r>
    </w:p>
    <w:p w:rsidR="00AC0EEA" w:rsidRPr="00DC1CC5" w:rsidRDefault="00AC0EEA" w:rsidP="00AC0EEA">
      <w:r w:rsidRPr="00DC1CC5">
        <w:t>"</w:t>
      </w:r>
      <w:r w:rsidRPr="002F184B">
        <w:rPr>
          <w:rStyle w:val="StyleBoldUnderline"/>
          <w:highlight w:val="cyan"/>
        </w:rPr>
        <w:t>The</w:t>
      </w:r>
      <w:r w:rsidRPr="005527E9">
        <w:rPr>
          <w:rStyle w:val="StyleBoldUnderline"/>
        </w:rPr>
        <w:t xml:space="preserve"> bottom line is the </w:t>
      </w:r>
      <w:r w:rsidRPr="002F184B">
        <w:rPr>
          <w:rStyle w:val="StyleBoldUnderline"/>
          <w:highlight w:val="cyan"/>
        </w:rPr>
        <w:t>U</w:t>
      </w:r>
      <w:r w:rsidRPr="005527E9">
        <w:rPr>
          <w:rStyle w:val="StyleBoldUnderline"/>
        </w:rPr>
        <w:t xml:space="preserve">nited </w:t>
      </w:r>
      <w:r w:rsidRPr="002F184B">
        <w:rPr>
          <w:rStyle w:val="StyleBoldUnderline"/>
          <w:highlight w:val="cyan"/>
        </w:rPr>
        <w:t>St</w:t>
      </w:r>
      <w:r w:rsidRPr="005527E9">
        <w:rPr>
          <w:rStyle w:val="StyleBoldUnderline"/>
        </w:rPr>
        <w:t xml:space="preserve">ates </w:t>
      </w:r>
      <w:r w:rsidRPr="002F184B">
        <w:rPr>
          <w:rStyle w:val="StyleBoldUnderline"/>
          <w:highlight w:val="cyan"/>
        </w:rPr>
        <w:t>does not want conflict in</w:t>
      </w:r>
      <w:r w:rsidRPr="005527E9">
        <w:rPr>
          <w:rStyle w:val="StyleBoldUnderline"/>
        </w:rPr>
        <w:t xml:space="preserve"> outer </w:t>
      </w:r>
      <w:r w:rsidRPr="002F184B">
        <w:rPr>
          <w:rStyle w:val="StyleBoldUnderline"/>
          <w:highlight w:val="cyan"/>
        </w:rPr>
        <w:t>space</w:t>
      </w:r>
      <w:r w:rsidRPr="00DC1CC5">
        <w:t>," Frank Rose, assistant secretary of state for arms control, verification, and compliance, </w:t>
      </w:r>
      <w:hyperlink r:id="rId16" w:anchor="q=%E2%80%9CThe+bottom+line+is+the+United+States+does+not+want+conflict+in+outer+space%2C%E2%80%9D+" w:tgtFrame="_blank" w:history="1">
        <w:r w:rsidRPr="00DC1CC5">
          <w:rPr>
            <w:rStyle w:val="Hyperlink"/>
          </w:rPr>
          <w:t>told</w:t>
        </w:r>
      </w:hyperlink>
      <w:r w:rsidRPr="00DC1CC5">
        <w:t> Scientific American last summer. "</w:t>
      </w:r>
      <w:r w:rsidRPr="002F184B">
        <w:rPr>
          <w:rStyle w:val="Emphasis"/>
          <w:highlight w:val="cyan"/>
        </w:rPr>
        <w:t>But</w:t>
      </w:r>
      <w:r w:rsidRPr="005527E9">
        <w:rPr>
          <w:rStyle w:val="Emphasis"/>
        </w:rPr>
        <w:t xml:space="preserve"> let me make it very clear: </w:t>
      </w:r>
      <w:r w:rsidRPr="002F184B">
        <w:rPr>
          <w:rStyle w:val="Emphasis"/>
          <w:highlight w:val="cyan"/>
        </w:rPr>
        <w:t>we will defend our space assets if attacked</w:t>
      </w:r>
      <w:r w:rsidRPr="00DC1CC5">
        <w:t>."</w:t>
      </w:r>
    </w:p>
    <w:p w:rsidR="00AC0EEA" w:rsidRPr="00DC1CC5" w:rsidRDefault="00AC0EEA" w:rsidP="00AC0EEA">
      <w:r w:rsidRPr="00DC1CC5">
        <w:t xml:space="preserve">Yet some analysts said that </w:t>
      </w:r>
      <w:r w:rsidRPr="002F184B">
        <w:rPr>
          <w:rStyle w:val="Emphasis"/>
          <w:highlight w:val="cyan"/>
        </w:rPr>
        <w:t>kicking off an arms race in space would serve to make the planet less secure</w:t>
      </w:r>
      <w:r w:rsidRPr="00DC1CC5">
        <w:t xml:space="preserve">. </w:t>
      </w:r>
      <w:r w:rsidRPr="002F184B">
        <w:rPr>
          <w:rStyle w:val="StyleBoldUnderline"/>
          <w:highlight w:val="cyan"/>
        </w:rPr>
        <w:t>An incidental collision between a satellite and an asteroid could be misinterpreted as an attack, kicking off a chain reaction of escalation, confusion, and danger</w:t>
      </w:r>
      <w:r w:rsidRPr="005527E9">
        <w:rPr>
          <w:rStyle w:val="StyleBoldUnderline"/>
        </w:rPr>
        <w:t>.</w:t>
      </w:r>
    </w:p>
    <w:p w:rsidR="00AC0EEA" w:rsidRDefault="00AC0EEA" w:rsidP="00AC0EEA">
      <w:pPr>
        <w:rPr>
          <w:rStyle w:val="StyleBoldUnderline"/>
        </w:rPr>
      </w:pPr>
      <w:r w:rsidRPr="00DC1CC5">
        <w:lastRenderedPageBreak/>
        <w:t>"</w:t>
      </w:r>
      <w:r w:rsidRPr="005527E9">
        <w:rPr>
          <w:rStyle w:val="StyleBoldUnderline"/>
        </w:rPr>
        <w:t>Even if conflict never breaks out, there's still a certain sadness in all of this</w:t>
      </w:r>
      <w:r w:rsidRPr="00DC1CC5">
        <w:t>," said Singer. "</w:t>
      </w:r>
      <w:r w:rsidRPr="005527E9">
        <w:rPr>
          <w:rStyle w:val="StyleBoldUnderline"/>
        </w:rPr>
        <w:t>Reaching into space is one of human kind's greatest accomplishments. The fact that we can't leave our conflict behind us shows we have a long way to go."</w:t>
      </w:r>
    </w:p>
    <w:p w:rsidR="00AC0EEA" w:rsidRDefault="00AC0EEA" w:rsidP="00AC0EEA"/>
    <w:p w:rsidR="00AC0EEA" w:rsidRDefault="00AC0EEA" w:rsidP="00AC0EEA">
      <w:pPr>
        <w:pStyle w:val="Heading4"/>
        <w:tabs>
          <w:tab w:val="left" w:pos="2475"/>
        </w:tabs>
      </w:pPr>
      <w:r>
        <w:t>*I rly like this card*An arms race in space is the most probable impact --- our impact is uniquely true due to recent weapons tests and failure of previous diplomatic attempts --- the plan is pivotal to space conflict which spills over into conflict on the ground</w:t>
      </w:r>
    </w:p>
    <w:p w:rsidR="00AC0EEA" w:rsidRDefault="00AC0EEA" w:rsidP="00AC0EEA">
      <w:r w:rsidRPr="00D92176">
        <w:t xml:space="preserve">(Lee </w:t>
      </w:r>
      <w:r w:rsidRPr="00D92176">
        <w:rPr>
          <w:rStyle w:val="StyleStyleBold12pt"/>
        </w:rPr>
        <w:t>Billings 15</w:t>
      </w:r>
      <w:r w:rsidRPr="00D92176">
        <w:t xml:space="preserve">, </w:t>
      </w:r>
      <w:r>
        <w:t>E</w:t>
      </w:r>
      <w:r w:rsidRPr="00D92176">
        <w:t>ditor at Scientific American </w:t>
      </w:r>
      <w:r>
        <w:t xml:space="preserve">covering space and physics; also </w:t>
      </w:r>
      <w:r w:rsidRPr="00D92176">
        <w:t>writes about the intersections of science, technology, and culture for Nature, Nautilus, New Scientist, Popular Mechanics, Scientific American</w:t>
      </w:r>
      <w:r>
        <w:t>, and many other pub</w:t>
      </w:r>
      <w:r w:rsidRPr="00D92176">
        <w:t>lications; Author of Five Billion Years of Solitude</w:t>
      </w:r>
      <w:r>
        <w:t xml:space="preserve">, 8/10/2015, “War in Space May Be Closer Than Ever,” </w:t>
      </w:r>
      <w:hyperlink r:id="rId17" w:history="1">
        <w:r w:rsidRPr="00375F31">
          <w:rPr>
            <w:rStyle w:val="Hyperlink"/>
          </w:rPr>
          <w:t>http://www.scientificamerican.com/article/war-in-space-may-be-closer-than-ever/</w:t>
        </w:r>
      </w:hyperlink>
      <w:r>
        <w:t>)</w:t>
      </w:r>
    </w:p>
    <w:p w:rsidR="00AC0EEA" w:rsidRPr="00D92176" w:rsidRDefault="00AC0EEA" w:rsidP="00AC0EEA">
      <w:r>
        <w:t>*We have edited this article for the author’s use of ablest language.</w:t>
      </w:r>
    </w:p>
    <w:p w:rsidR="00AC0EEA" w:rsidRPr="009C2773" w:rsidRDefault="00AC0EEA" w:rsidP="00AC0EEA">
      <w:r w:rsidRPr="002F184B">
        <w:rPr>
          <w:rStyle w:val="Emphasis"/>
          <w:highlight w:val="cyan"/>
        </w:rPr>
        <w:t>The world’s most worrisome military flashpoint is</w:t>
      </w:r>
      <w:r w:rsidRPr="009C2773">
        <w:rPr>
          <w:rStyle w:val="Emphasis"/>
        </w:rPr>
        <w:t xml:space="preserve"> arguably </w:t>
      </w:r>
      <w:r w:rsidRPr="002F184B">
        <w:rPr>
          <w:rStyle w:val="Emphasis"/>
          <w:highlight w:val="cyan"/>
        </w:rPr>
        <w:t>not in</w:t>
      </w:r>
      <w:r w:rsidRPr="009C2773">
        <w:rPr>
          <w:rStyle w:val="Emphasis"/>
        </w:rPr>
        <w:t xml:space="preserve"> </w:t>
      </w:r>
      <w:r w:rsidRPr="009C2773">
        <w:t xml:space="preserve">the Strait of </w:t>
      </w:r>
      <w:r w:rsidRPr="002F184B">
        <w:rPr>
          <w:rStyle w:val="Emphasis"/>
          <w:highlight w:val="cyan"/>
        </w:rPr>
        <w:t>Taiwan</w:t>
      </w:r>
      <w:r w:rsidRPr="009C2773">
        <w:t xml:space="preserve">, the </w:t>
      </w:r>
      <w:r w:rsidRPr="002F184B">
        <w:rPr>
          <w:rStyle w:val="Emphasis"/>
          <w:highlight w:val="cyan"/>
        </w:rPr>
        <w:t>Korea</w:t>
      </w:r>
      <w:r w:rsidRPr="00C03F8D">
        <w:t>n</w:t>
      </w:r>
      <w:r w:rsidRPr="009C2773">
        <w:t xml:space="preserve"> Peninsula, </w:t>
      </w:r>
      <w:r w:rsidRPr="002F184B">
        <w:rPr>
          <w:rStyle w:val="Emphasis"/>
          <w:highlight w:val="cyan"/>
        </w:rPr>
        <w:t>Iran, Israel, Kashmir or Ukraine</w:t>
      </w:r>
      <w:r w:rsidRPr="009C2773">
        <w:t xml:space="preserve">. In fact, it cannot be located on any map of Earth, even though it is very easy to find. To see it, just </w:t>
      </w:r>
      <w:r w:rsidRPr="002F184B">
        <w:rPr>
          <w:rStyle w:val="StyleBoldUnderline"/>
          <w:highlight w:val="cyan"/>
        </w:rPr>
        <w:t>look</w:t>
      </w:r>
      <w:r w:rsidRPr="009C2773">
        <w:rPr>
          <w:rStyle w:val="StyleBoldUnderline"/>
        </w:rPr>
        <w:t xml:space="preserve"> up </w:t>
      </w:r>
      <w:r w:rsidRPr="002F184B">
        <w:rPr>
          <w:rStyle w:val="StyleBoldUnderline"/>
          <w:highlight w:val="cyan"/>
        </w:rPr>
        <w:t>into</w:t>
      </w:r>
      <w:r w:rsidRPr="009C2773">
        <w:t xml:space="preserve"> a clear sky, to </w:t>
      </w:r>
      <w:r w:rsidRPr="009C2773">
        <w:rPr>
          <w:rStyle w:val="StyleBoldUnderline"/>
        </w:rPr>
        <w:t>the</w:t>
      </w:r>
      <w:r w:rsidRPr="009C2773">
        <w:t xml:space="preserve"> no-man’s-land of </w:t>
      </w:r>
      <w:r w:rsidRPr="00C03F8D">
        <w:rPr>
          <w:rStyle w:val="StyleBoldUnderline"/>
        </w:rPr>
        <w:t xml:space="preserve">Earth </w:t>
      </w:r>
      <w:r w:rsidRPr="002F184B">
        <w:rPr>
          <w:rStyle w:val="StyleBoldUnderline"/>
          <w:highlight w:val="cyan"/>
        </w:rPr>
        <w:t>orbit</w:t>
      </w:r>
      <w:r w:rsidRPr="009C2773">
        <w:t xml:space="preserve">, </w:t>
      </w:r>
      <w:r w:rsidRPr="002F184B">
        <w:rPr>
          <w:rStyle w:val="StyleBoldUnderline"/>
          <w:highlight w:val="cyan"/>
        </w:rPr>
        <w:t>where a conflict is unfolding</w:t>
      </w:r>
      <w:r w:rsidRPr="009C2773">
        <w:rPr>
          <w:rStyle w:val="StyleBoldUnderline"/>
        </w:rPr>
        <w:t xml:space="preserve"> </w:t>
      </w:r>
      <w:r w:rsidRPr="002F184B">
        <w:rPr>
          <w:rStyle w:val="StyleBoldUnderline"/>
          <w:highlight w:val="cyan"/>
        </w:rPr>
        <w:t xml:space="preserve">that is an </w:t>
      </w:r>
      <w:r w:rsidRPr="002F184B">
        <w:rPr>
          <w:rStyle w:val="Emphasis"/>
          <w:highlight w:val="cyan"/>
        </w:rPr>
        <w:t>arms race</w:t>
      </w:r>
      <w:r w:rsidRPr="009C2773">
        <w:t xml:space="preserve"> in all but name.</w:t>
      </w:r>
    </w:p>
    <w:p w:rsidR="00AC0EEA" w:rsidRPr="009C2773" w:rsidRDefault="00AC0EEA" w:rsidP="00AC0EEA">
      <w:r w:rsidRPr="009C2773">
        <w:t xml:space="preserve">The emptiness of outer space might be the last place you’d expect militaries to vie over contested territory, except that outer </w:t>
      </w:r>
      <w:r w:rsidRPr="009C2773">
        <w:rPr>
          <w:rStyle w:val="StyleBoldUnderline"/>
        </w:rPr>
        <w:t>space isn’t so empty</w:t>
      </w:r>
      <w:r w:rsidRPr="009C2773">
        <w:t xml:space="preserve"> anymore. About 1,300 active satellites wreathe the globe in a crowded nest of orbits, providing worldwide communications, GPS navigation, weather forecasting and planetary surveillance. For militaries that rely on some of those satellites for modern warfare, </w:t>
      </w:r>
      <w:r w:rsidRPr="002F184B">
        <w:rPr>
          <w:rStyle w:val="Emphasis"/>
          <w:highlight w:val="cyan"/>
        </w:rPr>
        <w:t>space has become the ultimate high ground</w:t>
      </w:r>
      <w:r w:rsidRPr="009C2773">
        <w:t xml:space="preserve">, </w:t>
      </w:r>
      <w:r w:rsidRPr="009C2773">
        <w:rPr>
          <w:rStyle w:val="StyleBoldUnderline"/>
        </w:rPr>
        <w:t>with the U.S. as the undisputed king of the hill</w:t>
      </w:r>
      <w:r w:rsidRPr="009C2773">
        <w:t xml:space="preserve">. Now, as </w:t>
      </w:r>
      <w:r w:rsidRPr="002F184B">
        <w:rPr>
          <w:rStyle w:val="Emphasis"/>
          <w:highlight w:val="cyan"/>
        </w:rPr>
        <w:t>China and Russia aggressively seek to challenge U.S. superiority in space with</w:t>
      </w:r>
      <w:r w:rsidRPr="009C2773">
        <w:rPr>
          <w:rStyle w:val="Emphasis"/>
        </w:rPr>
        <w:t xml:space="preserve"> ambitious </w:t>
      </w:r>
      <w:r w:rsidRPr="002F184B">
        <w:rPr>
          <w:rStyle w:val="Emphasis"/>
          <w:highlight w:val="cyan"/>
        </w:rPr>
        <w:t>military space programs of their own</w:t>
      </w:r>
      <w:r w:rsidRPr="009C2773">
        <w:rPr>
          <w:rStyle w:val="Emphasis"/>
        </w:rPr>
        <w:t xml:space="preserve">, </w:t>
      </w:r>
      <w:r w:rsidRPr="002F184B">
        <w:rPr>
          <w:rStyle w:val="Emphasis"/>
          <w:highlight w:val="cyan"/>
        </w:rPr>
        <w:t>the power struggle risks sparking a conflict that could</w:t>
      </w:r>
      <w:r w:rsidRPr="009C2773">
        <w:rPr>
          <w:rStyle w:val="Emphasis"/>
        </w:rPr>
        <w:t xml:space="preserve"> </w:t>
      </w:r>
      <w:r w:rsidRPr="009C2773">
        <w:rPr>
          <w:rStyle w:val="Emphasis"/>
          <w:strike/>
        </w:rPr>
        <w:t>cripple</w:t>
      </w:r>
      <w:r>
        <w:rPr>
          <w:rStyle w:val="Emphasis"/>
        </w:rPr>
        <w:t>[</w:t>
      </w:r>
      <w:r w:rsidRPr="002F184B">
        <w:rPr>
          <w:rStyle w:val="Emphasis"/>
          <w:highlight w:val="cyan"/>
        </w:rPr>
        <w:t>harm</w:t>
      </w:r>
      <w:r>
        <w:rPr>
          <w:rStyle w:val="Emphasis"/>
        </w:rPr>
        <w:t>]</w:t>
      </w:r>
      <w:r w:rsidRPr="009C2773">
        <w:rPr>
          <w:rStyle w:val="Emphasis"/>
        </w:rPr>
        <w:t xml:space="preserve"> </w:t>
      </w:r>
      <w:r w:rsidRPr="002F184B">
        <w:rPr>
          <w:rStyle w:val="Emphasis"/>
          <w:highlight w:val="cyan"/>
        </w:rPr>
        <w:t>the entire planet’s space-based infrastructure</w:t>
      </w:r>
      <w:r w:rsidRPr="009C2773">
        <w:t xml:space="preserve">. </w:t>
      </w:r>
      <w:r w:rsidRPr="002F184B">
        <w:rPr>
          <w:rStyle w:val="Emphasis"/>
          <w:highlight w:val="cyan"/>
        </w:rPr>
        <w:t>And though it might begin in space, such a conflict could easily ignite full-blown war on Earth</w:t>
      </w:r>
      <w:r w:rsidRPr="002F184B">
        <w:rPr>
          <w:highlight w:val="cyan"/>
        </w:rPr>
        <w:t>.</w:t>
      </w:r>
    </w:p>
    <w:p w:rsidR="00AC0EEA" w:rsidRPr="009C2773" w:rsidRDefault="00AC0EEA" w:rsidP="00AC0EEA">
      <w:r w:rsidRPr="009C2773">
        <w:t xml:space="preserve">The long-simmering </w:t>
      </w:r>
      <w:r w:rsidRPr="002F184B">
        <w:rPr>
          <w:rStyle w:val="StyleBoldUnderline"/>
          <w:highlight w:val="cyan"/>
        </w:rPr>
        <w:t>tensions are</w:t>
      </w:r>
      <w:r w:rsidRPr="009C2773">
        <w:rPr>
          <w:rStyle w:val="StyleBoldUnderline"/>
        </w:rPr>
        <w:t xml:space="preserve"> now </w:t>
      </w:r>
      <w:r w:rsidRPr="002F184B">
        <w:rPr>
          <w:rStyle w:val="StyleBoldUnderline"/>
          <w:highlight w:val="cyan"/>
        </w:rPr>
        <w:t xml:space="preserve">approaching a </w:t>
      </w:r>
      <w:r w:rsidRPr="002F184B">
        <w:rPr>
          <w:rStyle w:val="Emphasis"/>
          <w:highlight w:val="cyan"/>
        </w:rPr>
        <w:t>boiling point</w:t>
      </w:r>
      <w:r w:rsidRPr="009C2773">
        <w:t xml:space="preserve"> </w:t>
      </w:r>
      <w:r w:rsidRPr="002F184B">
        <w:rPr>
          <w:rStyle w:val="StyleBoldUnderline"/>
          <w:highlight w:val="cyan"/>
        </w:rPr>
        <w:t>due to</w:t>
      </w:r>
      <w:r w:rsidRPr="009C2773">
        <w:t xml:space="preserve"> several events, including recent and ongoing </w:t>
      </w:r>
      <w:r w:rsidRPr="002F184B">
        <w:rPr>
          <w:rStyle w:val="Emphasis"/>
          <w:highlight w:val="cyan"/>
        </w:rPr>
        <w:t>tests of</w:t>
      </w:r>
      <w:r w:rsidRPr="009C2773">
        <w:rPr>
          <w:rStyle w:val="Emphasis"/>
        </w:rPr>
        <w:t xml:space="preserve"> possible anti-satellite </w:t>
      </w:r>
      <w:r w:rsidRPr="002F184B">
        <w:rPr>
          <w:rStyle w:val="Emphasis"/>
          <w:highlight w:val="cyan"/>
        </w:rPr>
        <w:t>weapons</w:t>
      </w:r>
      <w:r w:rsidRPr="009C2773">
        <w:t xml:space="preserve"> by China and Russia, </w:t>
      </w:r>
      <w:r w:rsidRPr="002F184B">
        <w:rPr>
          <w:rStyle w:val="StyleBoldUnderline"/>
          <w:highlight w:val="cyan"/>
        </w:rPr>
        <w:t>as well as</w:t>
      </w:r>
      <w:r w:rsidRPr="009C2773">
        <w:t xml:space="preserve"> last month’s </w:t>
      </w:r>
      <w:r w:rsidRPr="002F184B">
        <w:rPr>
          <w:rStyle w:val="Emphasis"/>
          <w:highlight w:val="cyan"/>
        </w:rPr>
        <w:t>failure</w:t>
      </w:r>
      <w:r w:rsidRPr="002F184B">
        <w:rPr>
          <w:highlight w:val="cyan"/>
        </w:rPr>
        <w:t xml:space="preserve"> </w:t>
      </w:r>
      <w:r w:rsidRPr="002F184B">
        <w:rPr>
          <w:rStyle w:val="StyleBoldUnderline"/>
          <w:highlight w:val="cyan"/>
        </w:rPr>
        <w:t>of tension-easing talks</w:t>
      </w:r>
      <w:r w:rsidRPr="009C2773">
        <w:t xml:space="preserve"> at the United Nations.</w:t>
      </w:r>
    </w:p>
    <w:p w:rsidR="00AC0EEA" w:rsidRPr="009C2773" w:rsidRDefault="00AC0EEA" w:rsidP="00AC0EEA">
      <w:r w:rsidRPr="009C2773">
        <w:t xml:space="preserve">Testifying before Congress earlier this year, Director of National Intelligence James Clapper echoed the concerns held by many senior government officials about the growing threat to U.S. satellites, saying that </w:t>
      </w:r>
      <w:r w:rsidRPr="002F184B">
        <w:rPr>
          <w:rStyle w:val="StyleBoldUnderline"/>
          <w:highlight w:val="cyan"/>
        </w:rPr>
        <w:t>China and Russia are</w:t>
      </w:r>
      <w:r w:rsidRPr="009C2773">
        <w:rPr>
          <w:rStyle w:val="StyleBoldUnderline"/>
        </w:rPr>
        <w:t xml:space="preserve"> both “</w:t>
      </w:r>
      <w:r w:rsidRPr="002F184B">
        <w:rPr>
          <w:rStyle w:val="StyleBoldUnderline"/>
          <w:highlight w:val="cyan"/>
        </w:rPr>
        <w:t>developing capabilities to deny access in a conflict</w:t>
      </w:r>
      <w:r w:rsidRPr="009C2773">
        <w:t xml:space="preserve">,” </w:t>
      </w:r>
      <w:r w:rsidRPr="002F184B">
        <w:rPr>
          <w:rStyle w:val="StyleBoldUnderline"/>
          <w:highlight w:val="cyan"/>
        </w:rPr>
        <w:t>such as</w:t>
      </w:r>
      <w:r w:rsidRPr="009C2773">
        <w:t xml:space="preserve"> those that might erupt over </w:t>
      </w:r>
      <w:r w:rsidRPr="002F184B">
        <w:rPr>
          <w:rStyle w:val="StyleBoldUnderline"/>
          <w:highlight w:val="cyan"/>
        </w:rPr>
        <w:t>China’s military activities in the</w:t>
      </w:r>
      <w:r w:rsidRPr="009C2773">
        <w:rPr>
          <w:rStyle w:val="StyleBoldUnderline"/>
        </w:rPr>
        <w:t xml:space="preserve"> </w:t>
      </w:r>
      <w:r w:rsidRPr="002F184B">
        <w:rPr>
          <w:rStyle w:val="StyleBoldUnderline"/>
          <w:highlight w:val="cyan"/>
        </w:rPr>
        <w:t>S</w:t>
      </w:r>
      <w:r w:rsidRPr="009C2773">
        <w:rPr>
          <w:rStyle w:val="StyleBoldUnderline"/>
        </w:rPr>
        <w:t xml:space="preserve">outh </w:t>
      </w:r>
      <w:r w:rsidRPr="002F184B">
        <w:rPr>
          <w:rStyle w:val="StyleBoldUnderline"/>
          <w:highlight w:val="cyan"/>
        </w:rPr>
        <w:t>C</w:t>
      </w:r>
      <w:r w:rsidRPr="009C2773">
        <w:rPr>
          <w:rStyle w:val="StyleBoldUnderline"/>
        </w:rPr>
        <w:t xml:space="preserve">hina </w:t>
      </w:r>
      <w:r w:rsidRPr="002F184B">
        <w:rPr>
          <w:rStyle w:val="StyleBoldUnderline"/>
          <w:highlight w:val="cyan"/>
        </w:rPr>
        <w:t>S</w:t>
      </w:r>
      <w:r w:rsidRPr="009C2773">
        <w:rPr>
          <w:rStyle w:val="StyleBoldUnderline"/>
        </w:rPr>
        <w:t>ea or Russia’s in Ukraine</w:t>
      </w:r>
      <w:r w:rsidRPr="009C2773">
        <w:t xml:space="preserve">. </w:t>
      </w:r>
      <w:r w:rsidRPr="002F184B">
        <w:rPr>
          <w:rStyle w:val="Emphasis"/>
          <w:highlight w:val="cyan"/>
        </w:rPr>
        <w:t>China in particular</w:t>
      </w:r>
      <w:r w:rsidRPr="009C2773">
        <w:t xml:space="preserve">, Clapper said, </w:t>
      </w:r>
      <w:r w:rsidRPr="002F184B">
        <w:rPr>
          <w:rStyle w:val="Emphasis"/>
          <w:highlight w:val="cyan"/>
        </w:rPr>
        <w:t>has demonstrated “the need to interfere with, damage and destroy</w:t>
      </w:r>
      <w:r w:rsidRPr="002F184B">
        <w:rPr>
          <w:highlight w:val="cyan"/>
        </w:rPr>
        <w:t xml:space="preserve">” </w:t>
      </w:r>
      <w:r w:rsidRPr="002F184B">
        <w:rPr>
          <w:rStyle w:val="Emphasis"/>
          <w:highlight w:val="cyan"/>
        </w:rPr>
        <w:t>U.S. satellites</w:t>
      </w:r>
      <w:r w:rsidRPr="009C2773">
        <w:t>, referring to a series of Chinese anti-satellite missile tests that began in 2007.</w:t>
      </w:r>
    </w:p>
    <w:p w:rsidR="00AC0EEA" w:rsidRPr="009C2773" w:rsidRDefault="00AC0EEA" w:rsidP="00AC0EEA">
      <w:r w:rsidRPr="009C2773">
        <w:t>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w:t>
      </w:r>
    </w:p>
    <w:p w:rsidR="00AC0EEA" w:rsidRPr="009C2773" w:rsidRDefault="00AC0EEA" w:rsidP="00AC0EEA">
      <w:r w:rsidRPr="009C2773">
        <w:t xml:space="preserve">In response to these possible threats, </w:t>
      </w:r>
      <w:r w:rsidRPr="002F184B">
        <w:rPr>
          <w:rStyle w:val="StyleBoldUnderline"/>
          <w:highlight w:val="cyan"/>
        </w:rPr>
        <w:t>the Obama administration has budgeted at least $5 billion to be spent</w:t>
      </w:r>
      <w:r w:rsidRPr="009C2773">
        <w:rPr>
          <w:rStyle w:val="StyleBoldUnderline"/>
        </w:rPr>
        <w:t xml:space="preserve"> over the next five years </w:t>
      </w:r>
      <w:r w:rsidRPr="002F184B">
        <w:rPr>
          <w:rStyle w:val="StyleBoldUnderline"/>
          <w:highlight w:val="cyan"/>
        </w:rPr>
        <w:t>to enhance</w:t>
      </w:r>
      <w:r w:rsidRPr="009C2773">
        <w:rPr>
          <w:rStyle w:val="StyleBoldUnderline"/>
        </w:rPr>
        <w:t xml:space="preserve"> both the </w:t>
      </w:r>
      <w:r w:rsidRPr="002F184B">
        <w:rPr>
          <w:rStyle w:val="StyleBoldUnderline"/>
          <w:highlight w:val="cyan"/>
        </w:rPr>
        <w:t>defensive and offensive capabilities of the U.S. military space program</w:t>
      </w:r>
      <w:r w:rsidRPr="009C2773">
        <w:t xml:space="preserve">. </w:t>
      </w:r>
      <w:r w:rsidRPr="002F184B">
        <w:rPr>
          <w:rStyle w:val="StyleBoldUnderline"/>
          <w:highlight w:val="cyan"/>
        </w:rPr>
        <w:t>The U.S. is</w:t>
      </w:r>
      <w:r w:rsidRPr="00C03F8D">
        <w:rPr>
          <w:rStyle w:val="StyleBoldUnderline"/>
        </w:rPr>
        <w:t xml:space="preserve"> also </w:t>
      </w:r>
      <w:r w:rsidRPr="002F184B">
        <w:rPr>
          <w:rStyle w:val="StyleBoldUnderline"/>
          <w:highlight w:val="cyan"/>
        </w:rPr>
        <w:t>attempting to tackle the problem through diplomacy</w:t>
      </w:r>
      <w:r w:rsidRPr="009C2773">
        <w:t xml:space="preserve">, although with minimal success; in late July at the United Nations, long-awaited discussions stalled on a European Union-drafted code of conduct for spacefaring nations due to opposition from Russia, China and several other countries including Brazil, India, South Africa and Iran. </w:t>
      </w:r>
      <w:r w:rsidRPr="002F184B">
        <w:rPr>
          <w:rStyle w:val="StyleBoldUnderline"/>
          <w:highlight w:val="cyan"/>
        </w:rPr>
        <w:t>The failure has placed diplomatic solutions for the growing threat in limbo</w:t>
      </w:r>
      <w:r w:rsidRPr="00C03F8D">
        <w:rPr>
          <w:rStyle w:val="StyleBoldUnderline"/>
        </w:rPr>
        <w:t>, likely leading to years of further debate within the UN’s General Assembly</w:t>
      </w:r>
      <w:r w:rsidRPr="009C2773">
        <w:t>.</w:t>
      </w:r>
    </w:p>
    <w:p w:rsidR="00AC0EEA" w:rsidRDefault="00AC0EEA" w:rsidP="00AC0EEA">
      <w:r w:rsidRPr="009C2773">
        <w:t xml:space="preserve">“The bottom line is the United States does not want conflict in outer space,” says Frank Rose, assistant secretary of state for arms control, verification and compliance, who has led American diplomatic efforts to prevent a space arms race. </w:t>
      </w:r>
      <w:r w:rsidRPr="002F184B">
        <w:rPr>
          <w:rStyle w:val="StyleBoldUnderline"/>
          <w:highlight w:val="cyan"/>
        </w:rPr>
        <w:t>The U.S.,</w:t>
      </w:r>
      <w:r w:rsidRPr="009C2773">
        <w:t xml:space="preserve"> he says, is willing to work with Russia and China to keep space secure. “But let me make it very clear: we </w:t>
      </w:r>
      <w:r w:rsidRPr="002F184B">
        <w:rPr>
          <w:rStyle w:val="StyleBoldUnderline"/>
          <w:highlight w:val="cyan"/>
        </w:rPr>
        <w:t>will defend</w:t>
      </w:r>
      <w:r w:rsidRPr="00C03F8D">
        <w:rPr>
          <w:rStyle w:val="StyleBoldUnderline"/>
        </w:rPr>
        <w:t xml:space="preserve"> </w:t>
      </w:r>
      <w:r w:rsidRPr="00C03F8D">
        <w:t>our</w:t>
      </w:r>
      <w:r w:rsidRPr="00C03F8D">
        <w:rPr>
          <w:rStyle w:val="StyleBoldUnderline"/>
        </w:rPr>
        <w:t xml:space="preserve"> </w:t>
      </w:r>
      <w:r w:rsidRPr="002F184B">
        <w:rPr>
          <w:rStyle w:val="StyleBoldUnderline"/>
          <w:highlight w:val="cyan"/>
        </w:rPr>
        <w:t>space assets if attacked</w:t>
      </w:r>
      <w:r w:rsidRPr="009C2773">
        <w:t>.”</w:t>
      </w:r>
    </w:p>
    <w:p w:rsidR="00AC0EEA" w:rsidRDefault="00AC0EEA" w:rsidP="00AC0EEA">
      <w:pPr>
        <w:pStyle w:val="Heading4"/>
      </w:pPr>
      <w:r>
        <w:t>Offensive dominance means this is an impact filter---all conflicts are likely to spiral out of control if space is not addressed—specifically makes nuclear escalation more likely</w:t>
      </w:r>
    </w:p>
    <w:p w:rsidR="00AC0EEA" w:rsidRPr="00C17F86" w:rsidRDefault="00AC0EEA" w:rsidP="00AC0EEA">
      <w:r>
        <w:t xml:space="preserve">James </w:t>
      </w:r>
      <w:r w:rsidRPr="00C17F86">
        <w:rPr>
          <w:rStyle w:val="StyleStyleBold12pt"/>
        </w:rPr>
        <w:t>Finch 14</w:t>
      </w:r>
      <w:r w:rsidRPr="00C17F86">
        <w:t>, James P. Finch is the Principal Director for Countering Weapons of Mass Destruction, Office of the Under Secretary of Defense for Policy, where he previously acted as the Princ</w:t>
      </w:r>
      <w:r>
        <w:t xml:space="preserve">ipal Director for Space Policy; </w:t>
      </w:r>
      <w:r w:rsidRPr="00C17F86">
        <w:t xml:space="preserve">He </w:t>
      </w:r>
      <w:r w:rsidRPr="00C17F86">
        <w:lastRenderedPageBreak/>
        <w:t xml:space="preserve">has held space-related leadership positions in the Office of the Secretary of Defense and </w:t>
      </w:r>
      <w:r>
        <w:t xml:space="preserve">Headquarters U.S. Air Force, 12/30/2014, “Bringing Space Crisis Stability Down To Earth,” Joint Force Quarterly 76, National Defense University Press, </w:t>
      </w:r>
      <w:r w:rsidRPr="00ED7BEA">
        <w:t>http://ndupress.ndu.edu/Media/News/News-Article-View/Article/577582/jfq-76-bringing-space-crisis-stability-down-to-earth/</w:t>
      </w:r>
    </w:p>
    <w:p w:rsidR="00AC0EEA" w:rsidRPr="00AD0AA2" w:rsidRDefault="00AC0EEA" w:rsidP="00AC0EEA">
      <w:pPr>
        <w:rPr>
          <w:rStyle w:val="StyleBoldUnderline"/>
        </w:rPr>
      </w:pPr>
      <w:r w:rsidRPr="00AD0AA2">
        <w:rPr>
          <w:rStyle w:val="StyleBoldUnderline"/>
        </w:rPr>
        <w:t xml:space="preserve">Such shared </w:t>
      </w:r>
      <w:r w:rsidRPr="002F184B">
        <w:rPr>
          <w:rStyle w:val="Emphasis"/>
          <w:highlight w:val="cyan"/>
        </w:rPr>
        <w:t>understandings are largely nonexistent in space</w:t>
      </w:r>
      <w:r w:rsidRPr="00AD0AA2">
        <w:rPr>
          <w:rStyle w:val="StyleBoldUnderline"/>
        </w:rPr>
        <w:t xml:space="preserve">. Not only do </w:t>
      </w:r>
      <w:r w:rsidRPr="002F184B">
        <w:rPr>
          <w:rStyle w:val="StyleBoldUnderline"/>
          <w:highlight w:val="cyan"/>
        </w:rPr>
        <w:t>nations have less experience operating in the domain</w:t>
      </w:r>
      <w:r w:rsidRPr="00AD0AA2">
        <w:rPr>
          <w:rStyle w:val="StyleBoldUnderline"/>
        </w:rPr>
        <w:t xml:space="preserve">, but </w:t>
      </w:r>
      <w:r w:rsidRPr="002F184B">
        <w:rPr>
          <w:rStyle w:val="StyleBoldUnderline"/>
          <w:highlight w:val="cyan"/>
        </w:rPr>
        <w:t>the criticality of space systems</w:t>
      </w:r>
      <w:r w:rsidRPr="00AD0AA2">
        <w:rPr>
          <w:rStyle w:val="StyleBoldUnderline"/>
        </w:rPr>
        <w:t xml:space="preserve"> to broader operational objectives also may </w:t>
      </w:r>
      <w:r w:rsidRPr="002F184B">
        <w:rPr>
          <w:rStyle w:val="Emphasis"/>
          <w:highlight w:val="cyan"/>
        </w:rPr>
        <w:t>create a tempting target early in a crisis</w:t>
      </w:r>
      <w:r w:rsidRPr="00AD0AA2">
        <w:rPr>
          <w:rStyle w:val="StyleBoldUnderline"/>
        </w:rPr>
        <w:t xml:space="preserve">. </w:t>
      </w:r>
      <w:r w:rsidRPr="002F184B">
        <w:rPr>
          <w:rStyle w:val="StyleBoldUnderline"/>
          <w:highlight w:val="cyan"/>
        </w:rPr>
        <w:t>Combined with the lack of potential human casualties</w:t>
      </w:r>
      <w:r w:rsidRPr="00AD0AA2">
        <w:rPr>
          <w:rStyle w:val="StyleBoldUnderline"/>
        </w:rPr>
        <w:t xml:space="preserve"> from engagements in space, </w:t>
      </w:r>
      <w:r w:rsidRPr="002F184B">
        <w:rPr>
          <w:rStyle w:val="Emphasis"/>
          <w:highlight w:val="cyan"/>
        </w:rPr>
        <w:t>this lack of common understanding may create a growing risk of miscalculation in a terrestrial political crisis</w:t>
      </w:r>
      <w:r w:rsidRPr="00AD0AA2">
        <w:rPr>
          <w:rStyle w:val="StyleBoldUnderline"/>
        </w:rPr>
        <w:t xml:space="preserve">. </w:t>
      </w:r>
      <w:r w:rsidRPr="002F184B">
        <w:rPr>
          <w:rStyle w:val="StyleBoldUnderline"/>
          <w:highlight w:val="cyan"/>
        </w:rPr>
        <w:t>If not</w:t>
      </w:r>
      <w:r w:rsidRPr="00AD0AA2">
        <w:rPr>
          <w:rStyle w:val="StyleBoldUnderline"/>
        </w:rPr>
        <w:t xml:space="preserve"> explicitly </w:t>
      </w:r>
      <w:r w:rsidRPr="002F184B">
        <w:rPr>
          <w:rStyle w:val="StyleBoldUnderline"/>
          <w:highlight w:val="cyan"/>
        </w:rPr>
        <w:t>addressed</w:t>
      </w:r>
      <w:r w:rsidRPr="00AD0AA2">
        <w:rPr>
          <w:rStyle w:val="StyleBoldUnderline"/>
        </w:rPr>
        <w:t xml:space="preserve">, </w:t>
      </w:r>
      <w:r w:rsidRPr="002F184B">
        <w:rPr>
          <w:rStyle w:val="StyleBoldUnderline"/>
          <w:highlight w:val="cyan"/>
        </w:rPr>
        <w:t xml:space="preserve">this </w:t>
      </w:r>
      <w:r w:rsidRPr="002F184B">
        <w:rPr>
          <w:rStyle w:val="Emphasis"/>
          <w:highlight w:val="cyan"/>
        </w:rPr>
        <w:t>instability in space could</w:t>
      </w:r>
      <w:r w:rsidRPr="00AD0AA2">
        <w:rPr>
          <w:rStyle w:val="Emphasis"/>
        </w:rPr>
        <w:t xml:space="preserve"> even </w:t>
      </w:r>
      <w:r w:rsidRPr="002F184B">
        <w:rPr>
          <w:rStyle w:val="Emphasis"/>
          <w:highlight w:val="cyan"/>
        </w:rPr>
        <w:t>create a chasm that undermines</w:t>
      </w:r>
      <w:r w:rsidRPr="00AD0AA2">
        <w:rPr>
          <w:rStyle w:val="Emphasis"/>
        </w:rPr>
        <w:t xml:space="preserve"> the otherwise well-crafted tenets of strategic or </w:t>
      </w:r>
      <w:r w:rsidRPr="002F184B">
        <w:rPr>
          <w:rStyle w:val="Emphasis"/>
          <w:highlight w:val="cyan"/>
        </w:rPr>
        <w:t>nuclear stability</w:t>
      </w:r>
      <w:r w:rsidRPr="00AD0AA2">
        <w:rPr>
          <w:rStyle w:val="StyleBoldUnderline"/>
        </w:rPr>
        <w:t>.</w:t>
      </w:r>
    </w:p>
    <w:p w:rsidR="00AC0EEA" w:rsidRPr="00AD0AA2" w:rsidRDefault="00AC0EEA" w:rsidP="00AC0EEA">
      <w:r w:rsidRPr="00AD0AA2">
        <w:t xml:space="preserve">While much has been written about how nuclear weapons contribute to, or detract from, crisis stability, </w:t>
      </w:r>
      <w:r w:rsidRPr="002F184B">
        <w:rPr>
          <w:rStyle w:val="StyleBoldUnderline"/>
          <w:highlight w:val="cyan"/>
        </w:rPr>
        <w:t>space</w:t>
      </w:r>
      <w:r w:rsidRPr="00AD0AA2">
        <w:t xml:space="preserve">, in some ways, </w:t>
      </w:r>
      <w:r w:rsidRPr="002F184B">
        <w:rPr>
          <w:rStyle w:val="Emphasis"/>
          <w:highlight w:val="cyan"/>
        </w:rPr>
        <w:t>is more complex than nuclear stability</w:t>
      </w:r>
      <w:r w:rsidRPr="00AD0AA2">
        <w:t xml:space="preserve">. First, </w:t>
      </w:r>
      <w:r w:rsidRPr="00AD0AA2">
        <w:rPr>
          <w:rStyle w:val="StyleBoldUnderline"/>
        </w:rPr>
        <w:t xml:space="preserve">today </w:t>
      </w:r>
      <w:r w:rsidRPr="002F184B">
        <w:rPr>
          <w:rStyle w:val="StyleBoldUnderline"/>
          <w:highlight w:val="cyan"/>
        </w:rPr>
        <w:t xml:space="preserve">a clear </w:t>
      </w:r>
      <w:r w:rsidRPr="002F184B">
        <w:rPr>
          <w:rStyle w:val="Emphasis"/>
          <w:highlight w:val="cyan"/>
        </w:rPr>
        <w:t>taboo exists against the use of nuclear weapons</w:t>
      </w:r>
      <w:r w:rsidRPr="00AD0AA2">
        <w:t xml:space="preserve">. </w:t>
      </w:r>
      <w:r w:rsidRPr="00AD0AA2">
        <w:rPr>
          <w:rStyle w:val="StyleBoldUnderline"/>
        </w:rPr>
        <w:t>Crossing that firebreak at any level has immediately recognizable and significant implications</w:t>
      </w:r>
      <w:r w:rsidRPr="00AD0AA2">
        <w:t xml:space="preserve">. Second, </w:t>
      </w:r>
      <w:r w:rsidRPr="00AD0AA2">
        <w:rPr>
          <w:rStyle w:val="StyleBoldUnderline"/>
        </w:rPr>
        <w:t>in the context of nuclear weapons</w:t>
      </w:r>
      <w:r w:rsidRPr="00AD0AA2">
        <w:t xml:space="preserve">, </w:t>
      </w:r>
      <w:r w:rsidRPr="002F184B">
        <w:rPr>
          <w:rStyle w:val="StyleBoldUnderline"/>
          <w:highlight w:val="cyan"/>
        </w:rPr>
        <w:t>theorists can</w:t>
      </w:r>
      <w:r w:rsidRPr="00AD0AA2">
        <w:t xml:space="preserve"> (at least arguably) </w:t>
      </w:r>
      <w:r w:rsidRPr="002F184B">
        <w:rPr>
          <w:rStyle w:val="StyleBoldUnderline"/>
          <w:highlight w:val="cyan"/>
        </w:rPr>
        <w:t>discriminate among escalatory motives based on the type of weapon</w:t>
      </w:r>
      <w:r w:rsidRPr="00AD0AA2">
        <w:t>— strategic or tactical—</w:t>
      </w:r>
      <w:r w:rsidRPr="002F184B">
        <w:rPr>
          <w:rStyle w:val="StyleBoldUnderline"/>
          <w:highlight w:val="cyan"/>
        </w:rPr>
        <w:t>and</w:t>
      </w:r>
      <w:r w:rsidRPr="00AD0AA2">
        <w:rPr>
          <w:rStyle w:val="StyleBoldUnderline"/>
        </w:rPr>
        <w:t xml:space="preserve"> based on the type of </w:t>
      </w:r>
      <w:r w:rsidRPr="002F184B">
        <w:rPr>
          <w:rStyle w:val="StyleBoldUnderline"/>
          <w:highlight w:val="cyan"/>
        </w:rPr>
        <w:t>target</w:t>
      </w:r>
      <w:r w:rsidRPr="00AD0AA2">
        <w:t>—counterforce or countervalue targeting. This was most famously sketched out in the form of an escalation ladder in Herman Kahn’s 1965 book, On Escalation.7</w:t>
      </w:r>
    </w:p>
    <w:p w:rsidR="00AC0EEA" w:rsidRPr="00AD0AA2" w:rsidRDefault="00AC0EEA" w:rsidP="00AC0EEA">
      <w:r w:rsidRPr="002F184B">
        <w:rPr>
          <w:rStyle w:val="StyleBoldUnderline"/>
          <w:highlight w:val="cyan"/>
        </w:rPr>
        <w:t>This</w:t>
      </w:r>
      <w:r w:rsidRPr="00AD0AA2">
        <w:t xml:space="preserve"> convenient heuristic </w:t>
      </w:r>
      <w:r w:rsidRPr="002F184B">
        <w:rPr>
          <w:rStyle w:val="StyleBoldUnderline"/>
          <w:highlight w:val="cyan"/>
        </w:rPr>
        <w:t>method for understanding escalation</w:t>
      </w:r>
      <w:r w:rsidRPr="00AD0AA2">
        <w:t xml:space="preserve"> based on the target and the weapon type </w:t>
      </w:r>
      <w:r w:rsidRPr="002F184B">
        <w:rPr>
          <w:rStyle w:val="StyleBoldUnderline"/>
          <w:highlight w:val="cyan"/>
        </w:rPr>
        <w:t>is</w:t>
      </w:r>
      <w:r w:rsidRPr="00AD0AA2">
        <w:t xml:space="preserve"> arguably </w:t>
      </w:r>
      <w:r w:rsidRPr="002F184B">
        <w:rPr>
          <w:rStyle w:val="StyleBoldUnderline"/>
          <w:highlight w:val="cyan"/>
        </w:rPr>
        <w:t>more complex for space</w:t>
      </w:r>
      <w:r w:rsidRPr="00AD0AA2">
        <w:t xml:space="preserve">. </w:t>
      </w:r>
      <w:r w:rsidRPr="00AD0AA2">
        <w:rPr>
          <w:rStyle w:val="StyleBoldUnderline"/>
        </w:rPr>
        <w:t>This is a byproduct of the lack of mutual understanding on the implications of the weapon and the value of the target</w:t>
      </w:r>
      <w:r w:rsidRPr="00AD0AA2">
        <w:t xml:space="preserve">. </w:t>
      </w:r>
      <w:r w:rsidRPr="002F184B">
        <w:rPr>
          <w:rStyle w:val="StyleBoldUnderline"/>
          <w:highlight w:val="cyan"/>
        </w:rPr>
        <w:t>These factors deserve detailed consideration because they describe the playing field on which a terrestrial crisis could spiral into space conflict</w:t>
      </w:r>
      <w:r w:rsidRPr="00AD0AA2">
        <w:t xml:space="preserve">. </w:t>
      </w:r>
      <w:r w:rsidRPr="002F184B">
        <w:rPr>
          <w:rStyle w:val="StyleBoldUnderline"/>
          <w:highlight w:val="cyan"/>
        </w:rPr>
        <w:t>Efforts to manage crises</w:t>
      </w:r>
      <w:r w:rsidRPr="00AD0AA2">
        <w:t xml:space="preserve">, therefore, </w:t>
      </w:r>
      <w:r w:rsidRPr="002F184B">
        <w:rPr>
          <w:rStyle w:val="Emphasis"/>
          <w:highlight w:val="cyan"/>
        </w:rPr>
        <w:t>must account for these complexities.</w:t>
      </w:r>
    </w:p>
    <w:p w:rsidR="00AC0EEA" w:rsidRPr="00AD0AA2" w:rsidRDefault="00AC0EEA" w:rsidP="00AC0EEA">
      <w:r w:rsidRPr="00AD0AA2">
        <w:t xml:space="preserve">To begin, </w:t>
      </w:r>
      <w:r w:rsidRPr="002F184B">
        <w:rPr>
          <w:rStyle w:val="Emphasis"/>
          <w:highlight w:val="cyan"/>
        </w:rPr>
        <w:t>there is no taboo against many types of counterspace systems</w:t>
      </w:r>
      <w:r w:rsidRPr="00AD0AA2">
        <w:t xml:space="preserve">. Starting a framework with weapon type, </w:t>
      </w:r>
      <w:r w:rsidRPr="00AD0AA2">
        <w:rPr>
          <w:rStyle w:val="StyleBoldUnderline"/>
        </w:rPr>
        <w:t>the threshold for use of temporary and reversible counterspace weapons appears much lower</w:t>
      </w:r>
      <w:r w:rsidRPr="00AD0AA2">
        <w:t xml:space="preserve">. There are documented instances of electronic jamming happening all over the world today, and the number of actors who possess counterspace weapons such as communications jammers is much higher. </w:t>
      </w:r>
      <w:r w:rsidRPr="00AD0AA2">
        <w:rPr>
          <w:rStyle w:val="StyleBoldUnderline"/>
        </w:rPr>
        <w:t>Given the low cost and relative simplicity of some counterspace weapons, even nonstate actors have found utility in employing them</w:t>
      </w:r>
      <w:r w:rsidRPr="00AD0AA2">
        <w:t>. As former Deputy Secretary of Defense William Lynn noted, “</w:t>
      </w:r>
      <w:r w:rsidRPr="002F184B">
        <w:rPr>
          <w:rStyle w:val="Emphasis"/>
          <w:highlight w:val="cyan"/>
        </w:rPr>
        <w:t>Irregular warfare has come to space</w:t>
      </w:r>
      <w:r w:rsidRPr="00AD0AA2">
        <w:t xml:space="preserve">.”8 Consequently, </w:t>
      </w:r>
      <w:r w:rsidRPr="00AD0AA2">
        <w:rPr>
          <w:rStyle w:val="StyleBoldUnderline"/>
        </w:rPr>
        <w:t>this</w:t>
      </w:r>
      <w:r w:rsidRPr="00AD0AA2">
        <w:t xml:space="preserve"> type of </w:t>
      </w:r>
      <w:r w:rsidRPr="00AD0AA2">
        <w:rPr>
          <w:rStyle w:val="StyleBoldUnderline"/>
        </w:rPr>
        <w:t>weapon</w:t>
      </w:r>
      <w:r w:rsidRPr="00AD0AA2">
        <w:t>—temporary and reversible—</w:t>
      </w:r>
      <w:r w:rsidRPr="00AD0AA2">
        <w:rPr>
          <w:rStyle w:val="StyleBoldUnderline"/>
        </w:rPr>
        <w:t xml:space="preserve">may appear at first glance to be less escalatory and less prone to miscalculation </w:t>
      </w:r>
      <w:r w:rsidRPr="00AD0AA2">
        <w:t>than kinetic weapons.</w:t>
      </w:r>
    </w:p>
    <w:p w:rsidR="00AC0EEA" w:rsidRPr="00AD0AA2" w:rsidRDefault="00AC0EEA" w:rsidP="00AC0EEA">
      <w:r w:rsidRPr="00AD0AA2">
        <w:rPr>
          <w:rStyle w:val="StyleBoldUnderline"/>
        </w:rPr>
        <w:t>At the other end of the weapons spectrum are weapons that have permanent and irreversible effects</w:t>
      </w:r>
      <w:r w:rsidRPr="00AD0AA2">
        <w:t xml:space="preserve">. </w:t>
      </w:r>
      <w:r w:rsidRPr="00AD0AA2">
        <w:rPr>
          <w:rStyle w:val="StyleBoldUnderline"/>
        </w:rPr>
        <w:t>The extreme version of such a weapon would be a debris-generating kinetic kill device such as the kind that was tested</w:t>
      </w:r>
      <w:r w:rsidRPr="00AD0AA2">
        <w:t xml:space="preserve"> by the United States and Soviet Union during the Cold War and </w:t>
      </w:r>
      <w:r w:rsidRPr="00AD0AA2">
        <w:rPr>
          <w:rStyle w:val="StyleBoldUnderline"/>
        </w:rPr>
        <w:t>by China in 2007</w:t>
      </w:r>
      <w:r w:rsidRPr="00AD0AA2">
        <w:t>. These weapons are particularly insidious because they generate large amounts of debris that indiscriminately threatens satellites and other space systems for decades into the future.</w:t>
      </w:r>
    </w:p>
    <w:p w:rsidR="00AC0EEA" w:rsidRPr="00C17F86" w:rsidRDefault="00AC0EEA" w:rsidP="00AC0EEA">
      <w:pPr>
        <w:rPr>
          <w:rStyle w:val="Emphasis"/>
        </w:rPr>
      </w:pPr>
      <w:r w:rsidRPr="00AD0AA2">
        <w:t xml:space="preserve">One additional dimension to the weapons spectrum that merits consideration in the context of crisis stability relates to the survivability of a weapon. It is commonly accepted that </w:t>
      </w:r>
      <w:r w:rsidRPr="002F184B">
        <w:rPr>
          <w:rStyle w:val="Emphasis"/>
          <w:highlight w:val="cyan"/>
        </w:rPr>
        <w:t>space is an offense-dominant domain</w:t>
      </w:r>
      <w:r w:rsidRPr="00AD0AA2">
        <w:t xml:space="preserve">, which is to say that </w:t>
      </w:r>
      <w:r w:rsidRPr="002F184B">
        <w:rPr>
          <w:rStyle w:val="Emphasis"/>
          <w:highlight w:val="cyan"/>
        </w:rPr>
        <w:t>holding space targets at risk is</w:t>
      </w:r>
      <w:r w:rsidRPr="00AD0AA2">
        <w:rPr>
          <w:rStyle w:val="Emphasis"/>
        </w:rPr>
        <w:t xml:space="preserve"> far </w:t>
      </w:r>
      <w:r w:rsidRPr="002F184B">
        <w:rPr>
          <w:rStyle w:val="Emphasis"/>
          <w:highlight w:val="cyan"/>
        </w:rPr>
        <w:t>easier and cheaper than defending them.</w:t>
      </w:r>
      <w:r w:rsidRPr="00AD0AA2">
        <w:t xml:space="preserve"> </w:t>
      </w:r>
      <w:r w:rsidRPr="002F184B">
        <w:rPr>
          <w:rStyle w:val="StyleBoldUnderline"/>
          <w:highlight w:val="cyan"/>
        </w:rPr>
        <w:t xml:space="preserve">This could lead to </w:t>
      </w:r>
      <w:r w:rsidRPr="002F184B">
        <w:rPr>
          <w:rStyle w:val="Emphasis"/>
          <w:highlight w:val="cyan"/>
        </w:rPr>
        <w:t>first-strike instability</w:t>
      </w:r>
      <w:r w:rsidRPr="002F184B">
        <w:rPr>
          <w:rStyle w:val="StyleBoldUnderline"/>
          <w:highlight w:val="cyan"/>
        </w:rPr>
        <w:t xml:space="preserve"> by creating pressure for early action at the conventional level</w:t>
      </w:r>
      <w:r w:rsidRPr="00AD0AA2">
        <w:rPr>
          <w:rStyle w:val="StyleBoldUnderline"/>
        </w:rPr>
        <w:t xml:space="preserve"> here </w:t>
      </w:r>
      <w:r w:rsidRPr="002F184B">
        <w:rPr>
          <w:rStyle w:val="StyleBoldUnderline"/>
          <w:highlight w:val="cyan"/>
        </w:rPr>
        <w:t>on Earth</w:t>
      </w:r>
      <w:r w:rsidRPr="00AD0AA2">
        <w:rPr>
          <w:rStyle w:val="StyleBoldUnderline"/>
        </w:rPr>
        <w:t xml:space="preserve"> before counterspace attacks could undermine the capability for power projection</w:t>
      </w:r>
      <w:r w:rsidRPr="00AD0AA2">
        <w:t xml:space="preserve">. But the </w:t>
      </w:r>
      <w:r w:rsidRPr="00C17F86">
        <w:rPr>
          <w:rStyle w:val="StyleBoldUnderline"/>
        </w:rPr>
        <w:t>offense-dominant nature</w:t>
      </w:r>
      <w:r w:rsidRPr="00AD0AA2">
        <w:rPr>
          <w:rStyle w:val="StyleBoldUnderline"/>
        </w:rPr>
        <w:t xml:space="preserve"> of the domain has implications for both peaceful satellites as well as space-based weapons</w:t>
      </w:r>
      <w:r w:rsidRPr="00AD0AA2">
        <w:t xml:space="preserve">. </w:t>
      </w:r>
      <w:r w:rsidRPr="002F184B">
        <w:rPr>
          <w:rStyle w:val="StyleBoldUnderline"/>
          <w:highlight w:val="cyan"/>
        </w:rPr>
        <w:t>This could</w:t>
      </w:r>
      <w:r w:rsidRPr="00AD0AA2">
        <w:rPr>
          <w:rStyle w:val="StyleBoldUnderline"/>
        </w:rPr>
        <w:t xml:space="preserve"> also </w:t>
      </w:r>
      <w:r w:rsidRPr="002F184B">
        <w:rPr>
          <w:rStyle w:val="Emphasis"/>
          <w:highlight w:val="cyan"/>
        </w:rPr>
        <w:t>create first-strike instability</w:t>
      </w:r>
      <w:r w:rsidRPr="00AD0AA2">
        <w:rPr>
          <w:rStyle w:val="StyleBoldUnderline"/>
        </w:rPr>
        <w:t xml:space="preserve"> </w:t>
      </w:r>
      <w:r w:rsidRPr="002F184B">
        <w:rPr>
          <w:rStyle w:val="StyleBoldUnderline"/>
          <w:highlight w:val="cyan"/>
        </w:rPr>
        <w:t xml:space="preserve">regarding space-based weapons since the advantage would go to the belligerents who </w:t>
      </w:r>
      <w:r w:rsidRPr="002F184B">
        <w:rPr>
          <w:rStyle w:val="Emphasis"/>
          <w:highlight w:val="cyan"/>
        </w:rPr>
        <w:t>use their space weapon first</w:t>
      </w:r>
      <w:r w:rsidRPr="002F184B">
        <w:rPr>
          <w:highlight w:val="cyan"/>
        </w:rPr>
        <w:t>.</w:t>
      </w:r>
      <w:r w:rsidRPr="00AD0AA2">
        <w:t xml:space="preserve"> In this way, </w:t>
      </w:r>
      <w:r w:rsidRPr="002F184B">
        <w:rPr>
          <w:rStyle w:val="Emphasis"/>
          <w:highlight w:val="cyan"/>
        </w:rPr>
        <w:t>space-based weapons may be uniquely destabilizing in ways that their more survivable, ground-based relatives are not.</w:t>
      </w:r>
    </w:p>
    <w:p w:rsidR="00AC0EEA" w:rsidRPr="00AD0AA2" w:rsidRDefault="00AC0EEA" w:rsidP="00AC0EEA">
      <w:r w:rsidRPr="002F184B">
        <w:rPr>
          <w:rStyle w:val="StyleBoldUnderline"/>
          <w:highlight w:val="cyan"/>
        </w:rPr>
        <w:t>Adding complexity</w:t>
      </w:r>
      <w:r w:rsidRPr="00AD0AA2">
        <w:t xml:space="preserve"> to Kahn’s heuristic, however</w:t>
      </w:r>
      <w:r w:rsidRPr="00C17F86">
        <w:rPr>
          <w:rStyle w:val="StyleBoldUnderline"/>
        </w:rPr>
        <w:t xml:space="preserve">, </w:t>
      </w:r>
      <w:r w:rsidRPr="002F184B">
        <w:rPr>
          <w:rStyle w:val="StyleBoldUnderline"/>
          <w:highlight w:val="cyan"/>
        </w:rPr>
        <w:t>is the</w:t>
      </w:r>
      <w:r w:rsidRPr="00C17F86">
        <w:rPr>
          <w:rStyle w:val="StyleBoldUnderline"/>
        </w:rPr>
        <w:t xml:space="preserve"> situational </w:t>
      </w:r>
      <w:r w:rsidRPr="002F184B">
        <w:rPr>
          <w:rStyle w:val="StyleBoldUnderline"/>
          <w:highlight w:val="cyan"/>
        </w:rPr>
        <w:t>context surrounding the employment</w:t>
      </w:r>
      <w:r w:rsidRPr="00C17F86">
        <w:rPr>
          <w:rStyle w:val="StyleBoldUnderline"/>
        </w:rPr>
        <w:t xml:space="preserve"> of counterspace systems</w:t>
      </w:r>
      <w:r w:rsidRPr="00AD0AA2">
        <w:t xml:space="preserve">. In the space context, strategists will have to consider weapon type, the nature of the target, and also the terrestrial context. Today’s </w:t>
      </w:r>
      <w:r w:rsidRPr="002F184B">
        <w:rPr>
          <w:rStyle w:val="StyleBoldUnderline"/>
          <w:highlight w:val="cyan"/>
        </w:rPr>
        <w:t>electronic jamming has</w:t>
      </w:r>
      <w:r w:rsidRPr="00C17F86">
        <w:rPr>
          <w:rStyle w:val="StyleBoldUnderline"/>
        </w:rPr>
        <w:t xml:space="preserve"> primarily </w:t>
      </w:r>
      <w:r w:rsidRPr="002F184B">
        <w:rPr>
          <w:rStyle w:val="StyleBoldUnderline"/>
          <w:highlight w:val="cyan"/>
        </w:rPr>
        <w:t>been</w:t>
      </w:r>
      <w:r w:rsidRPr="00C17F86">
        <w:rPr>
          <w:rStyle w:val="StyleBoldUnderline"/>
        </w:rPr>
        <w:t xml:space="preserve"> </w:t>
      </w:r>
      <w:r w:rsidRPr="002F184B">
        <w:rPr>
          <w:rStyle w:val="StyleBoldUnderline"/>
          <w:highlight w:val="cyan"/>
        </w:rPr>
        <w:t>witnessed in the Middle East</w:t>
      </w:r>
      <w:r w:rsidRPr="00AD0AA2">
        <w:t xml:space="preserve">, where regimes have sought to deny freedom of information to their populations by jamming commercial communications satellites. </w:t>
      </w:r>
      <w:r w:rsidRPr="002F184B">
        <w:rPr>
          <w:rStyle w:val="StyleBoldUnderline"/>
          <w:highlight w:val="cyan"/>
        </w:rPr>
        <w:t>The same weapon type</w:t>
      </w:r>
      <w:r w:rsidRPr="00AD0AA2">
        <w:t xml:space="preserve">—a satellite communications jammer—applied </w:t>
      </w:r>
      <w:r w:rsidRPr="002F184B">
        <w:rPr>
          <w:rStyle w:val="StyleBoldUnderline"/>
          <w:highlight w:val="cyan"/>
        </w:rPr>
        <w:t>against a satellite carrying strategic nuclear command and control communications during a crisis could be perceived much differently</w:t>
      </w:r>
      <w:r w:rsidRPr="00AD0AA2">
        <w:t xml:space="preserve">. In such an instance, </w:t>
      </w:r>
      <w:r w:rsidRPr="002F184B">
        <w:rPr>
          <w:rStyle w:val="StyleBoldUnderline"/>
          <w:highlight w:val="cyan"/>
        </w:rPr>
        <w:t>decisionmakers might conclude that the other side is attempting to deprive them of nuclear command and control as a prelude to escalation</w:t>
      </w:r>
      <w:r w:rsidRPr="00C17F86">
        <w:rPr>
          <w:rStyle w:val="StyleBoldUnderline"/>
        </w:rPr>
        <w:t>.</w:t>
      </w:r>
    </w:p>
    <w:p w:rsidR="00AC0EEA" w:rsidRPr="00AD0AA2" w:rsidRDefault="00AC0EEA" w:rsidP="00AC0EEA">
      <w:r w:rsidRPr="00AD0AA2">
        <w:t xml:space="preserve">Similarly, </w:t>
      </w:r>
      <w:r w:rsidRPr="002F184B">
        <w:rPr>
          <w:rStyle w:val="StyleBoldUnderline"/>
          <w:highlight w:val="cyan"/>
        </w:rPr>
        <w:t>the application of permanent, irreversible force against a</w:t>
      </w:r>
      <w:r w:rsidRPr="00C17F86">
        <w:rPr>
          <w:rStyle w:val="StyleBoldUnderline"/>
        </w:rPr>
        <w:t xml:space="preserve"> commercial or </w:t>
      </w:r>
      <w:r w:rsidRPr="002F184B">
        <w:rPr>
          <w:rStyle w:val="StyleBoldUnderline"/>
          <w:highlight w:val="cyan"/>
        </w:rPr>
        <w:t>third party satellite</w:t>
      </w:r>
      <w:r w:rsidRPr="00C17F86">
        <w:rPr>
          <w:rStyle w:val="StyleBoldUnderline"/>
        </w:rPr>
        <w:t xml:space="preserve"> would have a much different effect on crisis dynamics than mere jamming</w:t>
      </w:r>
      <w:r w:rsidRPr="00AD0AA2">
        <w:t xml:space="preserve">. Physically </w:t>
      </w:r>
      <w:r w:rsidRPr="00C17F86">
        <w:rPr>
          <w:rStyle w:val="StyleBoldUnderline"/>
        </w:rPr>
        <w:t>destroying</w:t>
      </w:r>
      <w:r w:rsidRPr="00AD0AA2">
        <w:t xml:space="preserve"> or otherwise rendering </w:t>
      </w:r>
      <w:r w:rsidRPr="00AD0AA2">
        <w:lastRenderedPageBreak/>
        <w:t xml:space="preserve">inoperable </w:t>
      </w:r>
      <w:r w:rsidRPr="00C17F86">
        <w:rPr>
          <w:rStyle w:val="StyleBoldUnderline"/>
        </w:rPr>
        <w:t xml:space="preserve">such assets </w:t>
      </w:r>
      <w:r w:rsidRPr="002F184B">
        <w:rPr>
          <w:rStyle w:val="StyleBoldUnderline"/>
          <w:highlight w:val="cyan"/>
        </w:rPr>
        <w:t>could raise a party’s stake in the conflict</w:t>
      </w:r>
      <w:r w:rsidRPr="00AD0AA2">
        <w:t xml:space="preserve">, </w:t>
      </w:r>
      <w:r w:rsidRPr="002F184B">
        <w:rPr>
          <w:rStyle w:val="Emphasis"/>
          <w:highlight w:val="cyan"/>
        </w:rPr>
        <w:t>by threatening either its power projection</w:t>
      </w:r>
      <w:r w:rsidRPr="00C17F86">
        <w:rPr>
          <w:rStyle w:val="Emphasis"/>
        </w:rPr>
        <w:t xml:space="preserve"> capabilities globally </w:t>
      </w:r>
      <w:r w:rsidRPr="002F184B">
        <w:rPr>
          <w:rStyle w:val="Emphasis"/>
          <w:highlight w:val="cyan"/>
        </w:rPr>
        <w:t>or its assured ability to retaliate against a nuclear strike</w:t>
      </w:r>
      <w:r w:rsidRPr="00AD0AA2">
        <w:t xml:space="preserve">. </w:t>
      </w:r>
      <w:r w:rsidRPr="002F184B">
        <w:rPr>
          <w:rStyle w:val="StyleBoldUnderline"/>
          <w:highlight w:val="cyan"/>
        </w:rPr>
        <w:t>Many militaries use commercial assets to communicate with deployed forces</w:t>
      </w:r>
      <w:r w:rsidRPr="00C17F86">
        <w:rPr>
          <w:rStyle w:val="StyleBoldUnderline"/>
        </w:rPr>
        <w:t xml:space="preserve">, </w:t>
      </w:r>
      <w:r w:rsidRPr="002F184B">
        <w:rPr>
          <w:rStyle w:val="StyleBoldUnderline"/>
          <w:highlight w:val="cyan"/>
        </w:rPr>
        <w:t>and a “show of force” strike against a commercial satellite could</w:t>
      </w:r>
      <w:r w:rsidRPr="00C17F86">
        <w:rPr>
          <w:rStyle w:val="StyleBoldUnderline"/>
        </w:rPr>
        <w:t xml:space="preserve"> inadvertently </w:t>
      </w:r>
      <w:r w:rsidRPr="002F184B">
        <w:rPr>
          <w:rStyle w:val="Emphasis"/>
          <w:highlight w:val="cyan"/>
        </w:rPr>
        <w:t>engage an adversary’s vital interests</w:t>
      </w:r>
      <w:r w:rsidRPr="00AD0AA2">
        <w:t>.</w:t>
      </w:r>
    </w:p>
    <w:p w:rsidR="00AC0EEA" w:rsidRPr="00C17F86" w:rsidRDefault="00AC0EEA" w:rsidP="00AC0EEA">
      <w:pPr>
        <w:rPr>
          <w:rStyle w:val="Emphasis"/>
        </w:rPr>
      </w:pPr>
      <w:r w:rsidRPr="00AD0AA2">
        <w:t xml:space="preserve">Simply put, the weapon, target, and context all contribute to the perceived intent and effects of a counterspace attack. Unlike in other domains, </w:t>
      </w:r>
      <w:r w:rsidRPr="002F184B">
        <w:rPr>
          <w:rStyle w:val="StyleBoldUnderline"/>
          <w:highlight w:val="cyan"/>
        </w:rPr>
        <w:t>tremendous ambiguity exists regarding the use of counterspace weapons</w:t>
      </w:r>
      <w:r w:rsidRPr="00AD0AA2">
        <w:t xml:space="preserve">. This means that all of these variables would be open to interpretation in crises, and it should be remembered that </w:t>
      </w:r>
      <w:r w:rsidRPr="002F184B">
        <w:rPr>
          <w:rStyle w:val="Emphasis"/>
          <w:highlight w:val="cyan"/>
        </w:rPr>
        <w:t>an inherent characteristic of crises is a short timeframe for decisionmaking</w:t>
      </w:r>
      <w:r w:rsidRPr="00AD0AA2">
        <w:t xml:space="preserve">. </w:t>
      </w:r>
      <w:r w:rsidRPr="002F184B">
        <w:rPr>
          <w:rStyle w:val="Emphasis"/>
          <w:highlight w:val="cyan"/>
        </w:rPr>
        <w:t>When time is short and the potential cost of inaction is significant, or even catastrophic, decisionmakers tend to lean toward worst-case interpretations of an adversary’s actions. This is a clear recipe for inadvertent miscalculation.</w:t>
      </w:r>
    </w:p>
    <w:p w:rsidR="00AC0EEA" w:rsidRDefault="00AC0EEA" w:rsidP="00AC0EEA"/>
    <w:p w:rsidR="00AC0EEA" w:rsidRDefault="00AC0EEA" w:rsidP="00AC0EEA">
      <w:pPr>
        <w:pStyle w:val="Heading4"/>
      </w:pPr>
      <w:r>
        <w:t xml:space="preserve">Solvency! </w:t>
      </w:r>
    </w:p>
    <w:p w:rsidR="00AC0EEA" w:rsidRPr="00C32A60" w:rsidRDefault="00AC0EEA" w:rsidP="00AC0EEA">
      <w:r>
        <w:t xml:space="preserve">James </w:t>
      </w:r>
      <w:r w:rsidRPr="00C17F86">
        <w:rPr>
          <w:rStyle w:val="StyleStyleBold12pt"/>
        </w:rPr>
        <w:t>Finch 14</w:t>
      </w:r>
      <w:r w:rsidRPr="00C17F86">
        <w:t>, James P. Finch is the Principal Director for Countering Weapons of Mass Destruction, Office of the Under Secretary of Defense for Policy, where he previously acted as the Princ</w:t>
      </w:r>
      <w:r>
        <w:t xml:space="preserve">ipal Director for Space Policy; </w:t>
      </w:r>
      <w:r w:rsidRPr="00C17F86">
        <w:t xml:space="preserve">He has held space-related leadership positions in the Office of the Secretary of Defense and </w:t>
      </w:r>
      <w:r>
        <w:t xml:space="preserve">Headquarters U.S. Air Force, 12/30/2014, “Bringing Space Crisis Stability Down To Earth,” Joint Force Quarterly 76, National Defense University Press, </w:t>
      </w:r>
      <w:r w:rsidRPr="00ED7BEA">
        <w:t>http://ndupress.ndu.edu/Media/News/News-Article-View/Article/577582/jfq-76-bringing-space-crisis-stability-down-to-earth/</w:t>
      </w:r>
    </w:p>
    <w:p w:rsidR="00AC0EEA" w:rsidRPr="00C32A60" w:rsidRDefault="00AC0EEA" w:rsidP="00AC0EEA">
      <w:r w:rsidRPr="00C32A60">
        <w:rPr>
          <w:rStyle w:val="StyleBoldUnderline"/>
          <w:highlight w:val="cyan"/>
        </w:rPr>
        <w:t>At the</w:t>
      </w:r>
      <w:r w:rsidRPr="00C32A60">
        <w:rPr>
          <w:rStyle w:val="StyleBoldUnderline"/>
        </w:rPr>
        <w:t xml:space="preserve"> </w:t>
      </w:r>
      <w:r w:rsidRPr="00C32A60">
        <w:t xml:space="preserve">government-to-government (so-called </w:t>
      </w:r>
      <w:r w:rsidRPr="00C32A60">
        <w:rPr>
          <w:rStyle w:val="StyleBoldUnderline"/>
          <w:highlight w:val="cyan"/>
        </w:rPr>
        <w:t>Track 1</w:t>
      </w:r>
      <w:r w:rsidRPr="00C32A60">
        <w:t>)</w:t>
      </w:r>
      <w:r w:rsidRPr="00C32A60">
        <w:rPr>
          <w:highlight w:val="cyan"/>
        </w:rPr>
        <w:t xml:space="preserve"> </w:t>
      </w:r>
      <w:r w:rsidRPr="00C32A60">
        <w:rPr>
          <w:rStyle w:val="StyleBoldUnderline"/>
          <w:highlight w:val="cyan"/>
        </w:rPr>
        <w:t>level</w:t>
      </w:r>
      <w:r w:rsidRPr="00C32A60">
        <w:t xml:space="preserve">, </w:t>
      </w:r>
      <w:r w:rsidRPr="00C32A60">
        <w:rPr>
          <w:rStyle w:val="StyleBoldUnderline"/>
          <w:highlight w:val="cyan"/>
        </w:rPr>
        <w:t>there is</w:t>
      </w:r>
      <w:r w:rsidRPr="00C32A60">
        <w:rPr>
          <w:rStyle w:val="StyleBoldUnderline"/>
        </w:rPr>
        <w:t xml:space="preserve"> </w:t>
      </w:r>
      <w:r w:rsidRPr="00C32A60">
        <w:rPr>
          <w:rStyle w:val="StyleBoldUnderline"/>
          <w:highlight w:val="cyan"/>
        </w:rPr>
        <w:t>no</w:t>
      </w:r>
      <w:r w:rsidRPr="00C32A60">
        <w:rPr>
          <w:rStyle w:val="StyleBoldUnderline"/>
        </w:rPr>
        <w:t xml:space="preserve">t currently a productive </w:t>
      </w:r>
      <w:r w:rsidRPr="00C32A60">
        <w:rPr>
          <w:rStyle w:val="StyleBoldUnderline"/>
          <w:highlight w:val="cyan"/>
        </w:rPr>
        <w:t>venue for the</w:t>
      </w:r>
      <w:r w:rsidRPr="00C32A60">
        <w:rPr>
          <w:rStyle w:val="StyleBoldUnderline"/>
        </w:rPr>
        <w:t xml:space="preserve"> </w:t>
      </w:r>
      <w:r w:rsidRPr="00C32A60">
        <w:rPr>
          <w:rStyle w:val="StyleBoldUnderline"/>
          <w:highlight w:val="cyan"/>
        </w:rPr>
        <w:t>U</w:t>
      </w:r>
      <w:r w:rsidRPr="00C32A60">
        <w:rPr>
          <w:rStyle w:val="StyleBoldUnderline"/>
        </w:rPr>
        <w:t xml:space="preserve">nited </w:t>
      </w:r>
      <w:r w:rsidRPr="00C32A60">
        <w:rPr>
          <w:rStyle w:val="StyleBoldUnderline"/>
          <w:highlight w:val="cyan"/>
        </w:rPr>
        <w:t>S</w:t>
      </w:r>
      <w:r w:rsidRPr="00C32A60">
        <w:rPr>
          <w:rStyle w:val="StyleBoldUnderline"/>
        </w:rPr>
        <w:t xml:space="preserve">tates </w:t>
      </w:r>
      <w:r w:rsidRPr="00C32A60">
        <w:rPr>
          <w:rStyle w:val="StyleBoldUnderline"/>
          <w:highlight w:val="cyan"/>
        </w:rPr>
        <w:t>and China to develop a mutual understanding of how space plays into crisis stability</w:t>
      </w:r>
      <w:r w:rsidRPr="00C32A60">
        <w:t xml:space="preserve">. While space security has been incorporated into existing diplomatic and defense dialogues, these </w:t>
      </w:r>
      <w:r w:rsidRPr="00C32A60">
        <w:rPr>
          <w:rStyle w:val="StyleBoldUnderline"/>
          <w:highlight w:val="cyan"/>
        </w:rPr>
        <w:t xml:space="preserve">steps in the right direction have been slow </w:t>
      </w:r>
      <w:r w:rsidRPr="00C32A60">
        <w:rPr>
          <w:rStyle w:val="StyleBoldUnderline"/>
        </w:rPr>
        <w:t xml:space="preserve">and tentative, </w:t>
      </w:r>
      <w:r w:rsidRPr="00C32A60">
        <w:rPr>
          <w:rStyle w:val="StyleBoldUnderline"/>
          <w:highlight w:val="cyan"/>
        </w:rPr>
        <w:t xml:space="preserve">and there is </w:t>
      </w:r>
      <w:r w:rsidRPr="00C32A60">
        <w:rPr>
          <w:rStyle w:val="Emphasis"/>
          <w:highlight w:val="cyan"/>
        </w:rPr>
        <w:t>much work to be done</w:t>
      </w:r>
      <w:r w:rsidRPr="00C32A60">
        <w:t>.</w:t>
      </w:r>
    </w:p>
    <w:p w:rsidR="00AC0EEA" w:rsidRPr="00C32A60" w:rsidRDefault="00AC0EEA" w:rsidP="00AC0EEA">
      <w:r w:rsidRPr="00C32A60">
        <w:t xml:space="preserve">Recently, some engagements led by think tanks (known as Track 1.5 dialogues due to mixed delegations of government and academics) have begun to explore the issue, and </w:t>
      </w:r>
      <w:r w:rsidRPr="00C32A60">
        <w:rPr>
          <w:rStyle w:val="StyleBoldUnderline"/>
          <w:highlight w:val="cyan"/>
        </w:rPr>
        <w:t xml:space="preserve">it is clear that both sides harbor a lot of </w:t>
      </w:r>
      <w:r w:rsidRPr="00C32A60">
        <w:rPr>
          <w:rStyle w:val="Emphasis"/>
          <w:highlight w:val="cyan"/>
        </w:rPr>
        <w:t>mistrust and misperception</w:t>
      </w:r>
      <w:r w:rsidRPr="00C32A60">
        <w:t xml:space="preserve">. </w:t>
      </w:r>
      <w:r w:rsidRPr="00C32A60">
        <w:rPr>
          <w:rStyle w:val="StyleBoldUnderline"/>
          <w:highlight w:val="cyan"/>
        </w:rPr>
        <w:t>The</w:t>
      </w:r>
      <w:r w:rsidRPr="00C32A60">
        <w:rPr>
          <w:rStyle w:val="StyleBoldUnderline"/>
        </w:rPr>
        <w:t xml:space="preserve"> </w:t>
      </w:r>
      <w:r w:rsidRPr="00C32A60">
        <w:rPr>
          <w:rStyle w:val="StyleBoldUnderline"/>
          <w:highlight w:val="cyan"/>
        </w:rPr>
        <w:t>U</w:t>
      </w:r>
      <w:r w:rsidRPr="00C32A60">
        <w:rPr>
          <w:rStyle w:val="StyleBoldUnderline"/>
        </w:rPr>
        <w:t xml:space="preserve">nited </w:t>
      </w:r>
      <w:r w:rsidRPr="00C32A60">
        <w:rPr>
          <w:rStyle w:val="StyleBoldUnderline"/>
          <w:highlight w:val="cyan"/>
        </w:rPr>
        <w:t>S</w:t>
      </w:r>
      <w:r w:rsidRPr="00C32A60">
        <w:rPr>
          <w:rStyle w:val="StyleBoldUnderline"/>
        </w:rPr>
        <w:t xml:space="preserve">tates continues to </w:t>
      </w:r>
      <w:r w:rsidRPr="00C32A60">
        <w:rPr>
          <w:rStyle w:val="StyleBoldUnderline"/>
          <w:highlight w:val="cyan"/>
        </w:rPr>
        <w:t>raise questions about China’s military modernization</w:t>
      </w:r>
      <w:r w:rsidRPr="00C32A60">
        <w:rPr>
          <w:rStyle w:val="StyleBoldUnderline"/>
        </w:rPr>
        <w:t xml:space="preserve"> and its potential coercion of regional neighbors over contested territory</w:t>
      </w:r>
      <w:r w:rsidRPr="00C32A60">
        <w:t xml:space="preserve">. </w:t>
      </w:r>
      <w:r w:rsidRPr="00C32A60">
        <w:rPr>
          <w:rStyle w:val="StyleBoldUnderline"/>
          <w:highlight w:val="cyan"/>
        </w:rPr>
        <w:t>China</w:t>
      </w:r>
      <w:r w:rsidRPr="00C32A60">
        <w:rPr>
          <w:rStyle w:val="StyleBoldUnderline"/>
        </w:rPr>
        <w:t xml:space="preserve"> continues to </w:t>
      </w:r>
      <w:r w:rsidRPr="00C32A60">
        <w:rPr>
          <w:rStyle w:val="StyleBoldUnderline"/>
          <w:highlight w:val="cyan"/>
        </w:rPr>
        <w:t>question the implications of expanding U.S. missile defenses and</w:t>
      </w:r>
      <w:r w:rsidRPr="00C32A60">
        <w:t xml:space="preserve">, to a lesser extent, </w:t>
      </w:r>
      <w:r w:rsidRPr="00C32A60">
        <w:rPr>
          <w:rStyle w:val="StyleBoldUnderline"/>
        </w:rPr>
        <w:t xml:space="preserve">the U.S. </w:t>
      </w:r>
      <w:r w:rsidRPr="00C32A60">
        <w:rPr>
          <w:rStyle w:val="StyleBoldUnderline"/>
          <w:highlight w:val="cyan"/>
        </w:rPr>
        <w:t>rebalance to the Asia-Pacific</w:t>
      </w:r>
      <w:r w:rsidRPr="00C32A60">
        <w:rPr>
          <w:rStyle w:val="StyleBoldUnderline"/>
        </w:rPr>
        <w:t xml:space="preserve"> region</w:t>
      </w:r>
      <w:r w:rsidRPr="00C32A60">
        <w:t>.</w:t>
      </w:r>
    </w:p>
    <w:p w:rsidR="00AC0EEA" w:rsidRPr="00C32A60" w:rsidRDefault="00AC0EEA" w:rsidP="00AC0EEA">
      <w:r w:rsidRPr="00FF00BE">
        <w:rPr>
          <w:rStyle w:val="StyleBoldUnderline"/>
          <w:highlight w:val="cyan"/>
        </w:rPr>
        <w:t>Suspicions about space activities fit within this</w:t>
      </w:r>
      <w:r w:rsidRPr="00C32A60">
        <w:rPr>
          <w:rStyle w:val="StyleBoldUnderline"/>
        </w:rPr>
        <w:t xml:space="preserve"> broader geopolitical </w:t>
      </w:r>
      <w:r w:rsidRPr="00FF00BE">
        <w:rPr>
          <w:rStyle w:val="StyleBoldUnderline"/>
          <w:highlight w:val="cyan"/>
        </w:rPr>
        <w:t>mistrust</w:t>
      </w:r>
      <w:r w:rsidRPr="00C32A60">
        <w:t xml:space="preserve">. </w:t>
      </w:r>
      <w:r w:rsidRPr="00FF00BE">
        <w:rPr>
          <w:rStyle w:val="StyleBoldUnderline"/>
          <w:highlight w:val="cyan"/>
        </w:rPr>
        <w:t>The</w:t>
      </w:r>
      <w:r w:rsidRPr="00C32A60">
        <w:t xml:space="preserve"> </w:t>
      </w:r>
      <w:r w:rsidRPr="00FF00BE">
        <w:rPr>
          <w:rStyle w:val="StyleBoldUnderline"/>
          <w:highlight w:val="cyan"/>
        </w:rPr>
        <w:t>U</w:t>
      </w:r>
      <w:r w:rsidRPr="00C32A60">
        <w:t xml:space="preserve">nited </w:t>
      </w:r>
      <w:r w:rsidRPr="00FF00BE">
        <w:rPr>
          <w:rStyle w:val="StyleBoldUnderline"/>
          <w:highlight w:val="cyan"/>
        </w:rPr>
        <w:t>S</w:t>
      </w:r>
      <w:r w:rsidRPr="00FF00BE">
        <w:t>t</w:t>
      </w:r>
      <w:r w:rsidRPr="00C32A60">
        <w:t xml:space="preserve">ates </w:t>
      </w:r>
      <w:r w:rsidRPr="00C32A60">
        <w:rPr>
          <w:rStyle w:val="StyleBoldUnderline"/>
        </w:rPr>
        <w:t xml:space="preserve">continues to </w:t>
      </w:r>
      <w:r w:rsidRPr="00FF00BE">
        <w:rPr>
          <w:rStyle w:val="StyleBoldUnderline"/>
          <w:highlight w:val="cyan"/>
        </w:rPr>
        <w:t>express concern about Chinese space activities and China’s lack of transparency when it comes to</w:t>
      </w:r>
      <w:r w:rsidRPr="00C32A60">
        <w:rPr>
          <w:rStyle w:val="StyleBoldUnderline"/>
        </w:rPr>
        <w:t xml:space="preserve"> unique space </w:t>
      </w:r>
      <w:r w:rsidRPr="00FF00BE">
        <w:rPr>
          <w:rStyle w:val="StyleBoldUnderline"/>
          <w:highlight w:val="cyan"/>
        </w:rPr>
        <w:t>launch</w:t>
      </w:r>
      <w:r w:rsidRPr="00C32A60">
        <w:rPr>
          <w:rStyle w:val="StyleBoldUnderline"/>
        </w:rPr>
        <w:t xml:space="preserve"> profiles </w:t>
      </w:r>
      <w:r w:rsidRPr="00FF00BE">
        <w:rPr>
          <w:rStyle w:val="StyleBoldUnderline"/>
          <w:highlight w:val="cyan"/>
        </w:rPr>
        <w:t>or</w:t>
      </w:r>
      <w:r w:rsidRPr="00C32A60">
        <w:rPr>
          <w:rStyle w:val="StyleBoldUnderline"/>
        </w:rPr>
        <w:t xml:space="preserve"> robotics </w:t>
      </w:r>
      <w:r w:rsidRPr="00FF00BE">
        <w:rPr>
          <w:rStyle w:val="StyleBoldUnderline"/>
          <w:highlight w:val="cyan"/>
        </w:rPr>
        <w:t>experiments</w:t>
      </w:r>
      <w:r w:rsidRPr="00C32A60">
        <w:t xml:space="preserve">. </w:t>
      </w:r>
      <w:r w:rsidRPr="00FF00BE">
        <w:rPr>
          <w:rStyle w:val="StyleBoldUnderline"/>
          <w:highlight w:val="cyan"/>
        </w:rPr>
        <w:t>China</w:t>
      </w:r>
      <w:r w:rsidRPr="00C32A60">
        <w:t xml:space="preserve">, for its part, </w:t>
      </w:r>
      <w:r w:rsidRPr="00FF00BE">
        <w:rPr>
          <w:rStyle w:val="StyleBoldUnderline"/>
          <w:highlight w:val="cyan"/>
        </w:rPr>
        <w:t>expresses concerns about U.S. activities</w:t>
      </w:r>
      <w:r w:rsidRPr="00C32A60">
        <w:t xml:space="preserve">, such as the reusable experimental test platform known as the X-37B. </w:t>
      </w:r>
      <w:r w:rsidRPr="00C32A60">
        <w:rPr>
          <w:rStyle w:val="StyleBoldUnderline"/>
        </w:rPr>
        <w:t xml:space="preserve">These </w:t>
      </w:r>
      <w:r w:rsidRPr="00FF00BE">
        <w:rPr>
          <w:rStyle w:val="StyleBoldUnderline"/>
          <w:highlight w:val="cyan"/>
        </w:rPr>
        <w:t>misperceptions are hard to resolve</w:t>
      </w:r>
      <w:r w:rsidRPr="00C32A60">
        <w:t xml:space="preserve">, </w:t>
      </w:r>
      <w:r w:rsidRPr="00FF00BE">
        <w:rPr>
          <w:rStyle w:val="StyleBoldUnderline"/>
          <w:highlight w:val="cyan"/>
        </w:rPr>
        <w:t>both</w:t>
      </w:r>
      <w:r w:rsidRPr="00C32A60">
        <w:t xml:space="preserve"> </w:t>
      </w:r>
      <w:r w:rsidRPr="00FF00BE">
        <w:rPr>
          <w:rStyle w:val="StyleBoldUnderline"/>
          <w:highlight w:val="cyan"/>
        </w:rPr>
        <w:t xml:space="preserve">because </w:t>
      </w:r>
      <w:r w:rsidRPr="00FF00BE">
        <w:rPr>
          <w:rStyle w:val="StyleBoldUnderline"/>
        </w:rPr>
        <w:t>of</w:t>
      </w:r>
      <w:r w:rsidRPr="00C32A60">
        <w:rPr>
          <w:rStyle w:val="StyleBoldUnderline"/>
        </w:rPr>
        <w:t xml:space="preserve"> </w:t>
      </w:r>
      <w:r w:rsidRPr="00FF00BE">
        <w:rPr>
          <w:rStyle w:val="StyleBoldUnderline"/>
          <w:highlight w:val="cyan"/>
        </w:rPr>
        <w:t>the</w:t>
      </w:r>
      <w:r w:rsidRPr="00C32A60">
        <w:t xml:space="preserve"> </w:t>
      </w:r>
      <w:r w:rsidRPr="00C32A60">
        <w:rPr>
          <w:rStyle w:val="StyleBoldUnderline"/>
        </w:rPr>
        <w:t xml:space="preserve">inherent </w:t>
      </w:r>
      <w:r w:rsidRPr="00FF00BE">
        <w:rPr>
          <w:rStyle w:val="StyleBoldUnderline"/>
          <w:highlight w:val="cyan"/>
        </w:rPr>
        <w:t>dual-use nature</w:t>
      </w:r>
      <w:r w:rsidRPr="00C32A60">
        <w:rPr>
          <w:rStyle w:val="StyleBoldUnderline"/>
        </w:rPr>
        <w:t xml:space="preserve"> of space systems </w:t>
      </w:r>
      <w:r w:rsidRPr="00FF00BE">
        <w:rPr>
          <w:rStyle w:val="StyleBoldUnderline"/>
          <w:highlight w:val="cyan"/>
        </w:rPr>
        <w:t>and the difficulty in creating transparency</w:t>
      </w:r>
      <w:r w:rsidRPr="00C32A60">
        <w:rPr>
          <w:rStyle w:val="StyleBoldUnderline"/>
        </w:rPr>
        <w:t xml:space="preserve"> for a regime so far removed from terra firma</w:t>
      </w:r>
      <w:r w:rsidRPr="00C32A60">
        <w:t xml:space="preserve">. </w:t>
      </w:r>
      <w:r w:rsidRPr="00FF00BE">
        <w:rPr>
          <w:rStyle w:val="StyleBoldUnderline"/>
          <w:highlight w:val="cyan"/>
        </w:rPr>
        <w:t>Resolving</w:t>
      </w:r>
      <w:r w:rsidRPr="00C32A60">
        <w:rPr>
          <w:rStyle w:val="StyleBoldUnderline"/>
        </w:rPr>
        <w:t xml:space="preserve"> such </w:t>
      </w:r>
      <w:r w:rsidRPr="00FF00BE">
        <w:rPr>
          <w:rStyle w:val="StyleBoldUnderline"/>
          <w:highlight w:val="cyan"/>
        </w:rPr>
        <w:t>suspicions and building trust take time</w:t>
      </w:r>
      <w:r w:rsidRPr="00C32A60">
        <w:rPr>
          <w:rStyle w:val="StyleBoldUnderline"/>
        </w:rPr>
        <w:t xml:space="preserve"> </w:t>
      </w:r>
      <w:r w:rsidRPr="00FF00BE">
        <w:rPr>
          <w:rStyle w:val="StyleBoldUnderline"/>
          <w:highlight w:val="cyan"/>
        </w:rPr>
        <w:t>and require a</w:t>
      </w:r>
      <w:r w:rsidRPr="00C32A60">
        <w:rPr>
          <w:rStyle w:val="StyleBoldUnderline"/>
        </w:rPr>
        <w:t xml:space="preserve"> </w:t>
      </w:r>
      <w:r w:rsidRPr="00FF00BE">
        <w:rPr>
          <w:rStyle w:val="StyleBoldUnderline"/>
          <w:highlight w:val="cyan"/>
        </w:rPr>
        <w:t>common understanding</w:t>
      </w:r>
      <w:r w:rsidRPr="00C32A60">
        <w:rPr>
          <w:rStyle w:val="StyleBoldUnderline"/>
        </w:rPr>
        <w:t xml:space="preserve"> of the nature </w:t>
      </w:r>
      <w:r w:rsidRPr="00FF00BE">
        <w:rPr>
          <w:rStyle w:val="StyleBoldUnderline"/>
          <w:highlight w:val="cyan"/>
        </w:rPr>
        <w:t>of the space domain</w:t>
      </w:r>
      <w:r w:rsidRPr="00C32A60">
        <w:rPr>
          <w:rStyle w:val="StyleBoldUnderline"/>
        </w:rPr>
        <w:t xml:space="preserve"> and space systems</w:t>
      </w:r>
      <w:r w:rsidRPr="00C32A60">
        <w:t>.</w:t>
      </w:r>
    </w:p>
    <w:p w:rsidR="00AC0EEA" w:rsidRPr="00C32A60" w:rsidRDefault="00AC0EEA" w:rsidP="00AC0EEA">
      <w:r w:rsidRPr="00C32A60">
        <w:t xml:space="preserve">Returning to the formulation of Colby, recall that “in a stable situation . . . major war would only come about because one party truly sought it, not because of miscalculation.” </w:t>
      </w:r>
      <w:r w:rsidRPr="00FF00BE">
        <w:rPr>
          <w:rStyle w:val="StyleBoldUnderline"/>
          <w:highlight w:val="cyan"/>
        </w:rPr>
        <w:t>Miscalculation is best avoided when each side understands the implications of its actions and understands how the other side will</w:t>
      </w:r>
      <w:r w:rsidRPr="00C32A60">
        <w:rPr>
          <w:rStyle w:val="StyleBoldUnderline"/>
        </w:rPr>
        <w:t xml:space="preserve"> interpret and </w:t>
      </w:r>
      <w:r w:rsidRPr="00FF00BE">
        <w:rPr>
          <w:rStyle w:val="StyleBoldUnderline"/>
          <w:highlight w:val="cyan"/>
        </w:rPr>
        <w:t>react</w:t>
      </w:r>
      <w:r w:rsidRPr="00C32A60">
        <w:rPr>
          <w:rStyle w:val="StyleBoldUnderline"/>
        </w:rPr>
        <w:t xml:space="preserve"> to those actions</w:t>
      </w:r>
      <w:r w:rsidRPr="00C32A60">
        <w:t xml:space="preserve">. This situation does not exist in today’s environment regarding space systems and space weapons. </w:t>
      </w:r>
      <w:r w:rsidRPr="00FF00BE">
        <w:rPr>
          <w:rStyle w:val="StyleBoldUnderline"/>
          <w:highlight w:val="cyan"/>
        </w:rPr>
        <w:t>We lack a common understanding of how space will contribute to</w:t>
      </w:r>
      <w:r w:rsidRPr="00C32A60">
        <w:t xml:space="preserve">, or come to define, </w:t>
      </w:r>
      <w:r w:rsidRPr="00FF00BE">
        <w:rPr>
          <w:rStyle w:val="StyleBoldUnderline"/>
          <w:highlight w:val="cyan"/>
        </w:rPr>
        <w:t>potential crises between the</w:t>
      </w:r>
      <w:r w:rsidRPr="00C32A60">
        <w:rPr>
          <w:rStyle w:val="StyleBoldUnderline"/>
        </w:rPr>
        <w:t xml:space="preserve"> </w:t>
      </w:r>
      <w:r w:rsidRPr="00FF00BE">
        <w:rPr>
          <w:rStyle w:val="StyleBoldUnderline"/>
          <w:highlight w:val="cyan"/>
        </w:rPr>
        <w:t>U</w:t>
      </w:r>
      <w:r w:rsidRPr="00C32A60">
        <w:rPr>
          <w:rStyle w:val="StyleBoldUnderline"/>
        </w:rPr>
        <w:t xml:space="preserve">nited </w:t>
      </w:r>
      <w:r w:rsidRPr="00FF00BE">
        <w:rPr>
          <w:rStyle w:val="StyleBoldUnderline"/>
          <w:highlight w:val="cyan"/>
        </w:rPr>
        <w:t>S</w:t>
      </w:r>
      <w:r w:rsidRPr="00C32A60">
        <w:rPr>
          <w:rStyle w:val="StyleBoldUnderline"/>
        </w:rPr>
        <w:t>tates and China</w:t>
      </w:r>
      <w:r w:rsidRPr="00C32A60">
        <w:t xml:space="preserve">. As both countries seek to define a “new type of great power relationship,” </w:t>
      </w:r>
      <w:r w:rsidRPr="0060762E">
        <w:rPr>
          <w:rStyle w:val="StyleBoldUnderline"/>
          <w:highlight w:val="yellow"/>
        </w:rPr>
        <w:t>it would be wise to consider how new tech</w:t>
      </w:r>
      <w:r w:rsidRPr="00C32A60">
        <w:rPr>
          <w:rStyle w:val="StyleBoldUnderline"/>
        </w:rPr>
        <w:t xml:space="preserve">nologies </w:t>
      </w:r>
      <w:r w:rsidRPr="0060762E">
        <w:rPr>
          <w:rStyle w:val="StyleBoldUnderline"/>
          <w:highlight w:val="yellow"/>
        </w:rPr>
        <w:t>and operational concepts are best managed during crises</w:t>
      </w:r>
      <w:r w:rsidRPr="00C32A60">
        <w:t>. Given both sides’ growing reliance on space systems to achieve their future military and political aims</w:t>
      </w:r>
      <w:r w:rsidRPr="00C32A60">
        <w:rPr>
          <w:rStyle w:val="StyleBoldUnderline"/>
        </w:rPr>
        <w:t xml:space="preserve">, a </w:t>
      </w:r>
      <w:r w:rsidRPr="0060762E">
        <w:rPr>
          <w:rStyle w:val="StyleBoldUnderline"/>
          <w:highlight w:val="yellow"/>
        </w:rPr>
        <w:t>lack of understanding comes with great peril</w:t>
      </w:r>
      <w:r w:rsidRPr="0060762E">
        <w:rPr>
          <w:highlight w:val="yellow"/>
        </w:rPr>
        <w:t xml:space="preserve">. </w:t>
      </w:r>
      <w:r w:rsidRPr="0060762E">
        <w:rPr>
          <w:rStyle w:val="StyleBoldUnderline"/>
          <w:highlight w:val="yellow"/>
        </w:rPr>
        <w:t>We should</w:t>
      </w:r>
      <w:r w:rsidRPr="00C32A60">
        <w:rPr>
          <w:rStyle w:val="StyleBoldUnderline"/>
        </w:rPr>
        <w:t xml:space="preserve"> strive to </w:t>
      </w:r>
      <w:r w:rsidRPr="0060762E">
        <w:rPr>
          <w:rStyle w:val="StyleBoldUnderline"/>
          <w:highlight w:val="yellow"/>
        </w:rPr>
        <w:t>build a common framework now, using dialogues during peacetime,</w:t>
      </w:r>
      <w:r w:rsidRPr="00C32A60">
        <w:rPr>
          <w:rStyle w:val="StyleBoldUnderline"/>
        </w:rPr>
        <w:t xml:space="preserve"> </w:t>
      </w:r>
      <w:r w:rsidRPr="0060762E">
        <w:rPr>
          <w:rStyle w:val="Emphasis"/>
          <w:highlight w:val="yellow"/>
        </w:rPr>
        <w:t>before provocative actions in space during a crisis imperil stability here on Earth</w:t>
      </w:r>
      <w:r w:rsidRPr="00C32A60">
        <w:t>.</w:t>
      </w:r>
    </w:p>
    <w:p w:rsidR="00D4444C" w:rsidRDefault="00D4444C" w:rsidP="00AC0EEA"/>
    <w:p w:rsidR="00AC0EEA" w:rsidRDefault="00AC0EEA" w:rsidP="00AC0EEA">
      <w:pPr>
        <w:pStyle w:val="Heading4"/>
      </w:pPr>
      <w:r>
        <w:t>TCBMs are pivotal to manage tensions and crises</w:t>
      </w:r>
    </w:p>
    <w:p w:rsidR="00AC0EEA" w:rsidRPr="0070657B" w:rsidRDefault="00AC0EEA" w:rsidP="00AC0EEA">
      <w:r>
        <w:t xml:space="preserve">(Brian </w:t>
      </w:r>
      <w:r w:rsidRPr="00CD4846">
        <w:rPr>
          <w:rStyle w:val="StyleStyleBold12pt"/>
        </w:rPr>
        <w:t>Weeden</w:t>
      </w:r>
      <w:r>
        <w:t xml:space="preserve"> and Xiao </w:t>
      </w:r>
      <w:r w:rsidRPr="00CD4846">
        <w:rPr>
          <w:rStyle w:val="StyleStyleBold12pt"/>
        </w:rPr>
        <w:t>He 16</w:t>
      </w:r>
      <w:r>
        <w:t xml:space="preserve">, </w:t>
      </w:r>
      <w:r w:rsidRPr="00CD4846">
        <w:rPr>
          <w:i/>
        </w:rPr>
        <w:t>Brian Weeden</w:t>
      </w:r>
      <w:r>
        <w:t xml:space="preserve"> is the Technical Advisor at the Secure World Foundation in Washington, D.C., </w:t>
      </w:r>
      <w:r w:rsidRPr="00CD4846">
        <w:rPr>
          <w:i/>
        </w:rPr>
        <w:t>Xiao He</w:t>
      </w:r>
      <w:r>
        <w:t xml:space="preserve"> is an Assistant Research Fellow at the Institute of World Economics and Politics in the Chinese Academy of Social Sciences, NBR Special Report #57, April 2016, “U.S.-China Strategic Relations In Space,” </w:t>
      </w:r>
      <w:r w:rsidRPr="00CD4846">
        <w:t>http://www.nbr.org/publications/specialreport/pdf/Free/06192016/SR57_US-China_April2016.pdf</w:t>
      </w:r>
      <w:r>
        <w:t xml:space="preserve">) </w:t>
      </w:r>
    </w:p>
    <w:p w:rsidR="00AC0EEA" w:rsidRDefault="00AC0EEA" w:rsidP="00AC0EEA">
      <w:r w:rsidRPr="002F184B">
        <w:rPr>
          <w:rStyle w:val="StyleBoldUnderline"/>
          <w:highlight w:val="cyan"/>
        </w:rPr>
        <w:t>Transparency and confidence-building mechanisms</w:t>
      </w:r>
      <w:r w:rsidRPr="003E36CC">
        <w:t xml:space="preserve"> for </w:t>
      </w:r>
      <w:r w:rsidRPr="002F184B">
        <w:rPr>
          <w:rStyle w:val="StyleBoldUnderline"/>
          <w:highlight w:val="cyan"/>
        </w:rPr>
        <w:t>manag</w:t>
      </w:r>
      <w:r w:rsidRPr="003E36CC">
        <w:t xml:space="preserve">ing </w:t>
      </w:r>
      <w:r w:rsidRPr="002F184B">
        <w:rPr>
          <w:rStyle w:val="StyleBoldUnderline"/>
          <w:highlight w:val="cyan"/>
        </w:rPr>
        <w:t>tensions and crises</w:t>
      </w:r>
      <w:r w:rsidRPr="003E36CC">
        <w:t xml:space="preserve">. </w:t>
      </w:r>
      <w:r w:rsidRPr="002F184B">
        <w:rPr>
          <w:rStyle w:val="StyleBoldUnderline"/>
          <w:highlight w:val="cyan"/>
        </w:rPr>
        <w:t>The prospects of banning or prohibiting</w:t>
      </w:r>
      <w:r w:rsidRPr="003E36CC">
        <w:t xml:space="preserve"> the development of direct ascent kinetic-kill and RPO technologies </w:t>
      </w:r>
      <w:r w:rsidRPr="002F184B">
        <w:rPr>
          <w:rStyle w:val="StyleBoldUnderline"/>
          <w:highlight w:val="cyan"/>
        </w:rPr>
        <w:t>are slim</w:t>
      </w:r>
      <w:r w:rsidRPr="003E36CC">
        <w:t xml:space="preserve">. RPO technology has many legitimate peaceful uses and potentially significant commercial applications. Both the United States and China are likewise developing their direct ascent kinetic-kill technologies as a result of strong, but different, national interests </w:t>
      </w:r>
      <w:r w:rsidRPr="003E36CC">
        <w:lastRenderedPageBreak/>
        <w:t xml:space="preserve">that are unlikely to disappear in the foreseeable future. Moreover, </w:t>
      </w:r>
      <w:r w:rsidRPr="002F184B">
        <w:rPr>
          <w:rStyle w:val="StyleBoldUnderline"/>
          <w:highlight w:val="cyan"/>
        </w:rPr>
        <w:t>verification challenges</w:t>
      </w:r>
      <w:r w:rsidRPr="00A2655F">
        <w:rPr>
          <w:rStyle w:val="StyleBoldUnderline"/>
        </w:rPr>
        <w:t xml:space="preserve"> associated with the space domain will continue to </w:t>
      </w:r>
      <w:r w:rsidRPr="002F184B">
        <w:rPr>
          <w:rStyle w:val="StyleBoldUnderline"/>
          <w:highlight w:val="cyan"/>
        </w:rPr>
        <w:t>impede any arms control initiative</w:t>
      </w:r>
      <w:r w:rsidRPr="00A2655F">
        <w:rPr>
          <w:rStyle w:val="StyleBoldUnderline"/>
        </w:rPr>
        <w:t xml:space="preserve"> that is built on bans or limits on deployment of technology or capabilities</w:t>
      </w:r>
      <w:r w:rsidRPr="003E36CC">
        <w:t xml:space="preserve">. </w:t>
      </w:r>
      <w:r w:rsidRPr="002F184B">
        <w:rPr>
          <w:rStyle w:val="Emphasis"/>
          <w:highlight w:val="cyan"/>
        </w:rPr>
        <w:t>A more promising approach is to focus on transparency and confidence-building measures</w:t>
      </w:r>
      <w:r w:rsidRPr="003E36CC">
        <w:t xml:space="preserve"> for both direct ascent and RPO. </w:t>
      </w:r>
      <w:r w:rsidRPr="002F184B">
        <w:rPr>
          <w:rStyle w:val="Emphasis"/>
          <w:highlight w:val="cyan"/>
        </w:rPr>
        <w:t>TCBMs are a means by which governments can share info</w:t>
      </w:r>
      <w:r w:rsidRPr="00A2655F">
        <w:rPr>
          <w:rStyle w:val="Emphasis"/>
        </w:rPr>
        <w:t xml:space="preserve">rmation </w:t>
      </w:r>
      <w:r w:rsidRPr="002F184B">
        <w:rPr>
          <w:rStyle w:val="Emphasis"/>
          <w:highlight w:val="cyan"/>
        </w:rPr>
        <w:t>to</w:t>
      </w:r>
      <w:r w:rsidRPr="00A2655F">
        <w:rPr>
          <w:rStyle w:val="Emphasis"/>
        </w:rPr>
        <w:t xml:space="preserve"> help </w:t>
      </w:r>
      <w:r w:rsidRPr="002F184B">
        <w:rPr>
          <w:rStyle w:val="Emphasis"/>
          <w:highlight w:val="cyan"/>
        </w:rPr>
        <w:t>create mutual understanding and trust and reduce misperceptions and miscalculations</w:t>
      </w:r>
      <w:r w:rsidRPr="003E36CC">
        <w:t xml:space="preserve">. Although not new, TCBMs represent a shift for the space world, which has long focused its efforts on pushing for legally binding arms control agreements and treaties. The recent report from the UN Group of Governmental Experts, in which the United States and China both participated, highlights </w:t>
      </w:r>
      <w:r w:rsidRPr="002F184B">
        <w:rPr>
          <w:rStyle w:val="StyleBoldUnderline"/>
          <w:highlight w:val="cyan"/>
        </w:rPr>
        <w:t>several areas for space TCBMs</w:t>
      </w:r>
      <w:r w:rsidRPr="003E36CC">
        <w:t xml:space="preserve">: </w:t>
      </w:r>
      <w:r w:rsidRPr="002F184B">
        <w:rPr>
          <w:rStyle w:val="Emphasis"/>
          <w:highlight w:val="cyan"/>
        </w:rPr>
        <w:t>info</w:t>
      </w:r>
      <w:r w:rsidRPr="00A2655F">
        <w:rPr>
          <w:rStyle w:val="Emphasis"/>
        </w:rPr>
        <w:t xml:space="preserve">rmation </w:t>
      </w:r>
      <w:r w:rsidRPr="002F184B">
        <w:rPr>
          <w:rStyle w:val="Emphasis"/>
          <w:highlight w:val="cyan"/>
        </w:rPr>
        <w:t>exchange on space policies</w:t>
      </w:r>
      <w:r w:rsidRPr="00A2655F">
        <w:rPr>
          <w:rStyle w:val="Emphasis"/>
        </w:rPr>
        <w:t xml:space="preserve">, </w:t>
      </w:r>
      <w:r w:rsidRPr="002F184B">
        <w:rPr>
          <w:rStyle w:val="Emphasis"/>
          <w:highlight w:val="cyan"/>
        </w:rPr>
        <w:t>info</w:t>
      </w:r>
      <w:r w:rsidRPr="00A2655F">
        <w:rPr>
          <w:rStyle w:val="Emphasis"/>
        </w:rPr>
        <w:t xml:space="preserve">rmation </w:t>
      </w:r>
      <w:r w:rsidRPr="002F184B">
        <w:rPr>
          <w:rStyle w:val="Emphasis"/>
          <w:highlight w:val="cyan"/>
        </w:rPr>
        <w:t>exchange</w:t>
      </w:r>
      <w:r w:rsidRPr="00A2655F">
        <w:rPr>
          <w:rStyle w:val="Emphasis"/>
        </w:rPr>
        <w:t xml:space="preserve"> and notifications </w:t>
      </w:r>
      <w:r w:rsidRPr="002F184B">
        <w:rPr>
          <w:rStyle w:val="Emphasis"/>
          <w:highlight w:val="cyan"/>
        </w:rPr>
        <w:t>related to outer space activities</w:t>
      </w:r>
      <w:r w:rsidRPr="00A2655F">
        <w:rPr>
          <w:rStyle w:val="Emphasis"/>
        </w:rPr>
        <w:t xml:space="preserve">, </w:t>
      </w:r>
      <w:r w:rsidRPr="002F184B">
        <w:rPr>
          <w:rStyle w:val="Emphasis"/>
          <w:highlight w:val="cyan"/>
        </w:rPr>
        <w:t>risk reduction notifications</w:t>
      </w:r>
      <w:r w:rsidRPr="00A2655F">
        <w:rPr>
          <w:rStyle w:val="Emphasis"/>
        </w:rPr>
        <w:t xml:space="preserve">, </w:t>
      </w:r>
      <w:r w:rsidRPr="002F184B">
        <w:rPr>
          <w:rStyle w:val="Emphasis"/>
          <w:highlight w:val="cyan"/>
        </w:rPr>
        <w:t>and</w:t>
      </w:r>
      <w:r w:rsidRPr="00A2655F">
        <w:rPr>
          <w:rStyle w:val="Emphasis"/>
        </w:rPr>
        <w:t xml:space="preserve"> contact and </w:t>
      </w:r>
      <w:r w:rsidRPr="002F184B">
        <w:rPr>
          <w:rStyle w:val="Emphasis"/>
          <w:highlight w:val="cyan"/>
        </w:rPr>
        <w:t xml:space="preserve">visits to space </w:t>
      </w:r>
      <w:r w:rsidRPr="007D5B86">
        <w:rPr>
          <w:rStyle w:val="Emphasis"/>
        </w:rPr>
        <w:t>launch</w:t>
      </w:r>
      <w:r w:rsidRPr="00A2655F">
        <w:rPr>
          <w:rStyle w:val="Emphasis"/>
        </w:rPr>
        <w:t xml:space="preserve"> sites and </w:t>
      </w:r>
      <w:r w:rsidRPr="002F184B">
        <w:rPr>
          <w:rStyle w:val="Emphasis"/>
          <w:highlight w:val="cyan"/>
        </w:rPr>
        <w:t>facilities</w:t>
      </w:r>
      <w:r w:rsidRPr="003E36CC">
        <w:t xml:space="preserve">.70 </w:t>
      </w:r>
      <w:r w:rsidRPr="002F184B">
        <w:rPr>
          <w:rStyle w:val="StyleBoldUnderline"/>
          <w:highlight w:val="cyan"/>
        </w:rPr>
        <w:t>Improving information on activities in space</w:t>
      </w:r>
      <w:r w:rsidRPr="007D5B86">
        <w:rPr>
          <w:rStyle w:val="StyleBoldUnderline"/>
        </w:rPr>
        <w:t xml:space="preserve"> likely </w:t>
      </w:r>
      <w:r w:rsidRPr="002F184B">
        <w:rPr>
          <w:rStyle w:val="StyleBoldUnderline"/>
          <w:highlight w:val="cyan"/>
        </w:rPr>
        <w:t>holds the most promise for mitigating tensions in the U.S.-China relationship</w:t>
      </w:r>
      <w:r w:rsidRPr="007D5B86">
        <w:rPr>
          <w:rStyle w:val="StyleBoldUnderline"/>
        </w:rPr>
        <w:t xml:space="preserve"> in this domain</w:t>
      </w:r>
      <w:r w:rsidRPr="003E36CC">
        <w:t xml:space="preserve">. While determining a satellite’s exact capabilities and function is still difficult, </w:t>
      </w:r>
      <w:r w:rsidRPr="007D5B86">
        <w:rPr>
          <w:rStyle w:val="StyleBoldUnderline"/>
        </w:rPr>
        <w:t>SSA capabilities have developed to the point where it is becoming possible to verify actions and activities in space.</w:t>
      </w:r>
      <w:r w:rsidRPr="003E36CC">
        <w:t xml:space="preserve"> The U.S. military already maintains a catalog of more than 22,000 human-generated space objects in earth orbit, much of which is available publicly and also shared with all satellite operators.71 China is currently developing its own SSA capabilities and, presumably, its own catalog of space objects. Russia, several European countries, India, and many other spacefaring nations are also increasing their own SSA capabilities, and most recently actors in the private sector have started to develop such capabilities as well.72 </w:t>
      </w:r>
      <w:r w:rsidRPr="007D5B86">
        <w:rPr>
          <w:rStyle w:val="StyleBoldUnderline"/>
        </w:rPr>
        <w:t>As SSA capabilities continue to improve and proliferate to other countries, it becomes increasingly possible that they may be able to serve as a new type of national technical means to underpin bilateral and multilateral political agreements on responsible and irresponsible behavior in space</w:t>
      </w:r>
      <w:r w:rsidRPr="003E36CC">
        <w:t xml:space="preserve">.73 Such </w:t>
      </w:r>
      <w:r w:rsidRPr="002F184B">
        <w:rPr>
          <w:rStyle w:val="StyleBoldUnderline"/>
          <w:highlight w:val="cyan"/>
        </w:rPr>
        <w:t>agreements should be aimed at limiting dangerous</w:t>
      </w:r>
      <w:r w:rsidRPr="007D5B86">
        <w:rPr>
          <w:rStyle w:val="StyleBoldUnderline"/>
        </w:rPr>
        <w:t xml:space="preserve"> or provocative </w:t>
      </w:r>
      <w:r w:rsidRPr="002F184B">
        <w:rPr>
          <w:rStyle w:val="StyleBoldUnderline"/>
          <w:highlight w:val="cyan"/>
        </w:rPr>
        <w:t>actions</w:t>
      </w:r>
      <w:r w:rsidRPr="007D5B86">
        <w:rPr>
          <w:rStyle w:val="StyleBoldUnderline"/>
        </w:rPr>
        <w:t>, such as close approaches of national security satellites;74 signaling restraint for kinetic testing and deployment of new capabilities; and making political pledges to refrain from first use of destructive counter-space weapons.</w:t>
      </w:r>
      <w:r w:rsidRPr="003E36CC">
        <w:t xml:space="preserve">75 A key challenge in developing these agreements will be overcoming cultural and bureaucratic incentives for opacity on both sides. In the United States, the national security community has a deeply rooted culture of secrecy and unilateralism in the space domain that results from policy decisions made during the Kennedy administration as well as the consideration that space remains the last domain where the United States has a decisive advantage. For China, which sees itself as significantly inferior to the United States, opacity in space activities and programs is seen as one of the few tools to offset overwhelming U.S. capabilities and resources. Both countries also have the usual organizational silos and impediments to sharing information internally that are inherent to all large bureaucracies and undermine bilateral sharing. </w:t>
      </w:r>
      <w:r w:rsidRPr="007D5B86">
        <w:rPr>
          <w:rStyle w:val="StyleBoldUnderline"/>
        </w:rPr>
        <w:t>Both countries need to come to the realization that enhancing SSA capabilities and increasing transparency on activities in space are in their national interests</w:t>
      </w:r>
      <w:r w:rsidRPr="003E36CC">
        <w:t xml:space="preserve">. While some more exquisite national SSA capabilities should be reserved for security uses, there is a much broader set of basic SSA capabilities that are relatively common among all spacefaring nations and essential to safe space activities, including those of commercial satellite operators. </w:t>
      </w:r>
      <w:r w:rsidRPr="002F184B">
        <w:rPr>
          <w:rStyle w:val="StyleBoldUnderline"/>
          <w:highlight w:val="cyan"/>
        </w:rPr>
        <w:t xml:space="preserve">Increased sharing of data </w:t>
      </w:r>
      <w:r w:rsidRPr="007D5B86">
        <w:rPr>
          <w:rStyle w:val="StyleBoldUnderline"/>
        </w:rPr>
        <w:t xml:space="preserve">from these capabilities </w:t>
      </w:r>
      <w:r w:rsidRPr="002F184B">
        <w:rPr>
          <w:rStyle w:val="StyleBoldUnderline"/>
          <w:highlight w:val="cyan"/>
        </w:rPr>
        <w:t>and collaboration on enhancing and improving them will result in positive externalities that will benefit all countries</w:t>
      </w:r>
      <w:r w:rsidRPr="003E36CC">
        <w:t>.</w:t>
      </w:r>
    </w:p>
    <w:p w:rsidR="00AC0EEA" w:rsidRPr="002A2508" w:rsidRDefault="00AC0EEA" w:rsidP="00AC0EEA"/>
    <w:p w:rsidR="00AC0EEA" w:rsidRDefault="00AC0EEA" w:rsidP="00AC0EEA"/>
    <w:p w:rsidR="00AC0EEA" w:rsidRDefault="00AC0EEA" w:rsidP="00AC0EEA"/>
    <w:p w:rsidR="00AC0EEA" w:rsidRDefault="00AC0EEA" w:rsidP="00AC0EEA">
      <w:pPr>
        <w:pStyle w:val="Heading2"/>
      </w:pPr>
      <w:r>
        <w:t xml:space="preserve">Relations/Cooperation Advantage </w:t>
      </w:r>
    </w:p>
    <w:p w:rsidR="00AC0EEA" w:rsidRDefault="00AC0EEA" w:rsidP="00AC0EEA"/>
    <w:p w:rsidR="00AC0EEA" w:rsidRDefault="00AC0EEA" w:rsidP="00AC0EEA">
      <w:pPr>
        <w:pStyle w:val="Heading4"/>
      </w:pPr>
      <w:r>
        <w:t xml:space="preserve">US China space coop stops conflict---spills over to entire relationship </w:t>
      </w:r>
    </w:p>
    <w:p w:rsidR="00AC0EEA" w:rsidRPr="00097870" w:rsidRDefault="00AC0EEA" w:rsidP="00AC0EEA">
      <w:pPr>
        <w:rPr>
          <w:rStyle w:val="StyleStyleBold12pt"/>
        </w:rPr>
      </w:pPr>
      <w:r>
        <w:rPr>
          <w:rStyle w:val="StyleStyleBold12pt"/>
        </w:rPr>
        <w:t xml:space="preserve">NBR 4/16, </w:t>
      </w:r>
      <w:r>
        <w:t xml:space="preserve">The National Bureau of Asian Research (non-profit research institution), 4/16, “U.S.-China Relations in Strategic Domains,” </w:t>
      </w:r>
      <w:r w:rsidRPr="00E4316B">
        <w:t>http://www.nbr.org/publications/specialreport/pdf/Free/06192016/SR57_US-China_April2016.pdf</w:t>
      </w:r>
    </w:p>
    <w:p w:rsidR="00AC0EEA" w:rsidRDefault="00AC0EEA" w:rsidP="00AC0EEA">
      <w:pPr>
        <w:rPr>
          <w:rStyle w:val="StyleBoldUnderline"/>
        </w:rPr>
      </w:pPr>
      <w:r w:rsidRPr="005214AE">
        <w:rPr>
          <w:rStyle w:val="StyleBoldUnderline"/>
          <w:highlight w:val="yellow"/>
        </w:rPr>
        <w:t>The space domain will have a significant impact on the future of U.S.-China relations</w:t>
      </w:r>
      <w:r>
        <w:t xml:space="preserve">. Both countries see space as a domain that is critical to their national and economic security. </w:t>
      </w:r>
      <w:r w:rsidRPr="00097870">
        <w:rPr>
          <w:rStyle w:val="StyleBoldUnderline"/>
        </w:rPr>
        <w:t>The U.S. is focused on securing continued access to space</w:t>
      </w:r>
      <w:r>
        <w:t xml:space="preserve"> and recapitalizing its space capabilities, </w:t>
      </w:r>
      <w:r w:rsidRPr="00097870">
        <w:rPr>
          <w:rStyle w:val="StyleBoldUnderline"/>
        </w:rPr>
        <w:t>while China is focused on developing its</w:t>
      </w:r>
      <w:r>
        <w:t xml:space="preserve"> own </w:t>
      </w:r>
      <w:r w:rsidRPr="00097870">
        <w:rPr>
          <w:rStyle w:val="StyleBoldUnderline"/>
        </w:rPr>
        <w:t>capabilities</w:t>
      </w:r>
      <w:r>
        <w:t xml:space="preserve"> in this domain. Although it is tempting to use </w:t>
      </w:r>
      <w:r w:rsidRPr="005214AE">
        <w:rPr>
          <w:rStyle w:val="StyleBoldUnderline"/>
          <w:highlight w:val="yellow"/>
        </w:rPr>
        <w:t>the U.S.-Soviet competitive relationship in space</w:t>
      </w:r>
      <w:r w:rsidRPr="005214AE">
        <w:rPr>
          <w:highlight w:val="yellow"/>
        </w:rPr>
        <w:t xml:space="preserve"> </w:t>
      </w:r>
      <w:r w:rsidRPr="005214AE">
        <w:rPr>
          <w:rStyle w:val="StyleBoldUnderline"/>
          <w:highlight w:val="yellow"/>
        </w:rPr>
        <w:t>as a model for the U.S.-China relationship</w:t>
      </w:r>
      <w:r>
        <w:t xml:space="preserve">, the analogy </w:t>
      </w:r>
      <w:r w:rsidRPr="005214AE">
        <w:rPr>
          <w:rStyle w:val="StyleBoldUnderline"/>
          <w:highlight w:val="yellow"/>
        </w:rPr>
        <w:t>falls short due to</w:t>
      </w:r>
      <w:r w:rsidRPr="00097870">
        <w:rPr>
          <w:rStyle w:val="StyleBoldUnderline"/>
        </w:rPr>
        <w:t xml:space="preserve"> the significant </w:t>
      </w:r>
      <w:r w:rsidRPr="005214AE">
        <w:rPr>
          <w:rStyle w:val="StyleBoldUnderline"/>
          <w:highlight w:val="yellow"/>
        </w:rPr>
        <w:t>differences in context and</w:t>
      </w:r>
      <w:r w:rsidRPr="00097870">
        <w:rPr>
          <w:rStyle w:val="StyleBoldUnderline"/>
        </w:rPr>
        <w:t xml:space="preserve"> the </w:t>
      </w:r>
      <w:r w:rsidRPr="005214AE">
        <w:rPr>
          <w:rStyle w:val="StyleBoldUnderline"/>
          <w:highlight w:val="yellow"/>
        </w:rPr>
        <w:t>facts</w:t>
      </w:r>
      <w:r w:rsidRPr="00097870">
        <w:rPr>
          <w:rStyle w:val="StyleBoldUnderline"/>
        </w:rPr>
        <w:t xml:space="preserve"> on the ground</w:t>
      </w:r>
      <w:r>
        <w:t>.</w:t>
      </w:r>
      <w:r w:rsidRPr="00097870">
        <w:rPr>
          <w:rStyle w:val="StyleBoldUnderline"/>
        </w:rPr>
        <w:t xml:space="preserve"> </w:t>
      </w:r>
      <w:r w:rsidRPr="005214AE">
        <w:rPr>
          <w:rStyle w:val="Emphasis"/>
          <w:highlight w:val="yellow"/>
        </w:rPr>
        <w:t>At the very least</w:t>
      </w:r>
      <w:r w:rsidRPr="00097870">
        <w:rPr>
          <w:rStyle w:val="StyleBoldUnderline"/>
        </w:rPr>
        <w:t xml:space="preserve">, both </w:t>
      </w:r>
      <w:r w:rsidRPr="005214AE">
        <w:rPr>
          <w:rStyle w:val="StyleBoldUnderline"/>
          <w:highlight w:val="yellow"/>
        </w:rPr>
        <w:t>the U.S. and China can</w:t>
      </w:r>
      <w:r w:rsidRPr="00097870">
        <w:rPr>
          <w:rStyle w:val="StyleBoldUnderline"/>
        </w:rPr>
        <w:t xml:space="preserve"> </w:t>
      </w:r>
      <w:r w:rsidRPr="005214AE">
        <w:rPr>
          <w:rStyle w:val="StyleBoldUnderline"/>
          <w:highlight w:val="yellow"/>
        </w:rPr>
        <w:t>take steps in</w:t>
      </w:r>
      <w:r w:rsidRPr="00097870">
        <w:rPr>
          <w:rStyle w:val="StyleBoldUnderline"/>
        </w:rPr>
        <w:t xml:space="preserve"> the </w:t>
      </w:r>
      <w:r w:rsidRPr="005214AE">
        <w:rPr>
          <w:rStyle w:val="StyleBoldUnderline"/>
          <w:highlight w:val="yellow"/>
        </w:rPr>
        <w:t>space</w:t>
      </w:r>
      <w:r w:rsidRPr="00097870">
        <w:rPr>
          <w:rStyle w:val="StyleBoldUnderline"/>
        </w:rPr>
        <w:t xml:space="preserve"> domain </w:t>
      </w:r>
      <w:r w:rsidRPr="005214AE">
        <w:rPr>
          <w:rStyle w:val="StyleBoldUnderline"/>
          <w:highlight w:val="yellow"/>
        </w:rPr>
        <w:t>to</w:t>
      </w:r>
      <w:r w:rsidRPr="00097870">
        <w:rPr>
          <w:rStyle w:val="StyleBoldUnderline"/>
        </w:rPr>
        <w:t xml:space="preserve"> help </w:t>
      </w:r>
      <w:r w:rsidRPr="005214AE">
        <w:rPr>
          <w:rStyle w:val="StyleBoldUnderline"/>
          <w:highlight w:val="yellow"/>
        </w:rPr>
        <w:t>stabilize their relationship</w:t>
      </w:r>
      <w:r w:rsidRPr="00097870">
        <w:rPr>
          <w:rStyle w:val="StyleBoldUnderline"/>
        </w:rPr>
        <w:t xml:space="preserve"> </w:t>
      </w:r>
      <w:r w:rsidRPr="005214AE">
        <w:rPr>
          <w:rStyle w:val="StyleBoldUnderline"/>
          <w:highlight w:val="yellow"/>
        </w:rPr>
        <w:t>and</w:t>
      </w:r>
      <w:r w:rsidRPr="00097870">
        <w:rPr>
          <w:rStyle w:val="StyleBoldUnderline"/>
        </w:rPr>
        <w:t xml:space="preserve"> mitigate the worst-case scenario of armed conflict. But their efforts should not stop there: the ultimate goal should </w:t>
      </w:r>
      <w:r w:rsidRPr="00097870">
        <w:rPr>
          <w:rStyle w:val="StyleBoldUnderline"/>
        </w:rPr>
        <w:lastRenderedPageBreak/>
        <w:t xml:space="preserve">be to </w:t>
      </w:r>
      <w:r w:rsidRPr="005214AE">
        <w:rPr>
          <w:rStyle w:val="StyleBoldUnderline"/>
          <w:highlight w:val="yellow"/>
        </w:rPr>
        <w:t xml:space="preserve">use space as a vehicle for positive </w:t>
      </w:r>
      <w:r w:rsidRPr="005214AE">
        <w:rPr>
          <w:rStyle w:val="Emphasis"/>
          <w:highlight w:val="yellow"/>
        </w:rPr>
        <w:t>engagement</w:t>
      </w:r>
      <w:r w:rsidRPr="005214AE">
        <w:rPr>
          <w:rStyle w:val="StyleBoldUnderline"/>
          <w:highlight w:val="yellow"/>
        </w:rPr>
        <w:t xml:space="preserve"> that</w:t>
      </w:r>
      <w:r w:rsidRPr="00097870">
        <w:rPr>
          <w:rStyle w:val="StyleBoldUnderline"/>
        </w:rPr>
        <w:t xml:space="preserve"> helps </w:t>
      </w:r>
      <w:r w:rsidRPr="005214AE">
        <w:rPr>
          <w:rStyle w:val="StyleBoldUnderline"/>
          <w:highlight w:val="yellow"/>
        </w:rPr>
        <w:t xml:space="preserve">shift the overall U.S.-China relationship toward </w:t>
      </w:r>
      <w:r w:rsidRPr="005214AE">
        <w:rPr>
          <w:rStyle w:val="Emphasis"/>
          <w:highlight w:val="yellow"/>
        </w:rPr>
        <w:t>cooperation</w:t>
      </w:r>
      <w:r w:rsidRPr="005214AE">
        <w:rPr>
          <w:rStyle w:val="StyleBoldUnderline"/>
          <w:highlight w:val="yellow"/>
        </w:rPr>
        <w:t xml:space="preserve"> and reduces the risk of conflict.</w:t>
      </w:r>
    </w:p>
    <w:p w:rsidR="00AC0EEA" w:rsidRDefault="00AC0EEA" w:rsidP="00AC0EEA">
      <w:pPr>
        <w:rPr>
          <w:rStyle w:val="StyleBoldUnderline"/>
        </w:rPr>
      </w:pPr>
    </w:p>
    <w:p w:rsidR="00AC0EEA" w:rsidRDefault="00AC0EEA" w:rsidP="00AC0EEA">
      <w:pPr>
        <w:pStyle w:val="Heading4"/>
      </w:pPr>
      <w:r>
        <w:t xml:space="preserve">Space cooperation is critical to soft power---it strengthens the relationship between the US and China by increasing transparency, trust and reducing tensions---empirics prove </w:t>
      </w:r>
    </w:p>
    <w:p w:rsidR="00AC0EEA" w:rsidRPr="006A51FA" w:rsidRDefault="00AC0EEA" w:rsidP="00AC0EEA">
      <w:pPr>
        <w:rPr>
          <w:b/>
          <w:bCs/>
          <w:sz w:val="26"/>
        </w:rPr>
      </w:pPr>
      <w:r>
        <w:rPr>
          <w:rStyle w:val="StyleStyleBold12pt"/>
        </w:rPr>
        <w:t xml:space="preserve">NBR 4/16, </w:t>
      </w:r>
      <w:r>
        <w:t>The National Bureau of Asian Research (non-profit research institution), 4/16, “U.S.-China Relations in Strategic Domains,”</w:t>
      </w:r>
      <w:r w:rsidRPr="00E4316B">
        <w:t xml:space="preserve"> http://www.nbr.org/publications/specialreport/pdf/Free/06192016/SR57_US-China_April2016.pdf</w:t>
      </w:r>
    </w:p>
    <w:p w:rsidR="00AC0EEA" w:rsidRDefault="00AC0EEA" w:rsidP="00AC0EEA">
      <w:r>
        <w:t xml:space="preserve">Innovations and </w:t>
      </w:r>
      <w:r w:rsidRPr="006A51FA">
        <w:rPr>
          <w:rStyle w:val="StyleBoldUnderline"/>
        </w:rPr>
        <w:t>activities in space will have a significant impact on the future of the U.S.-China relationship.</w:t>
      </w:r>
      <w:r>
        <w:t xml:space="preserve"> Both countries have identified space as a strategic domain that is critical to their national interests and development.1 Both are dedicating considerable resources to developing their civil, military, and commercial space sectors. </w:t>
      </w:r>
      <w:r w:rsidRPr="005214AE">
        <w:rPr>
          <w:rStyle w:val="StyleBoldUnderline"/>
          <w:highlight w:val="yellow"/>
        </w:rPr>
        <w:t>Both countries</w:t>
      </w:r>
      <w:r>
        <w:t xml:space="preserve"> also </w:t>
      </w:r>
      <w:r w:rsidRPr="005214AE">
        <w:rPr>
          <w:rStyle w:val="StyleBoldUnderline"/>
          <w:highlight w:val="yellow"/>
        </w:rPr>
        <w:t>see</w:t>
      </w:r>
      <w:r>
        <w:t xml:space="preserve"> their </w:t>
      </w:r>
      <w:r w:rsidRPr="005214AE">
        <w:rPr>
          <w:rStyle w:val="StyleBoldUnderline"/>
          <w:highlight w:val="yellow"/>
        </w:rPr>
        <w:t>space</w:t>
      </w:r>
      <w:r>
        <w:t xml:space="preserve"> accomplishments as critical to boosting national pride and </w:t>
      </w:r>
      <w:r w:rsidRPr="006A51FA">
        <w:t xml:space="preserve">international prestige, in addition to serving </w:t>
      </w:r>
      <w:r w:rsidRPr="005214AE">
        <w:rPr>
          <w:rStyle w:val="Emphasis"/>
          <w:highlight w:val="yellow"/>
        </w:rPr>
        <w:t>as a diplomatic tool to enhance soft power</w:t>
      </w:r>
      <w:r w:rsidRPr="005214AE">
        <w:rPr>
          <w:highlight w:val="yellow"/>
        </w:rPr>
        <w:t>.</w:t>
      </w:r>
      <w:r w:rsidRPr="006A51FA">
        <w:t xml:space="preserve"> Over time, </w:t>
      </w:r>
      <w:r w:rsidRPr="005214AE">
        <w:rPr>
          <w:rStyle w:val="Emphasis"/>
          <w:highlight w:val="yellow"/>
        </w:rPr>
        <w:t>space will increasingly play an important role in U.S.-China relations and could serve as either a source of instability or a means of strengthening the relationship</w:t>
      </w:r>
      <w:r w:rsidRPr="006A51FA">
        <w:t xml:space="preserve">. </w:t>
      </w:r>
      <w:r w:rsidRPr="005214AE">
        <w:rPr>
          <w:rStyle w:val="StyleBoldUnderline"/>
          <w:highlight w:val="yellow"/>
        </w:rPr>
        <w:t>The most significant historical example</w:t>
      </w:r>
      <w:r w:rsidRPr="006A51FA">
        <w:t xml:space="preserve"> of how space affected a relationship</w:t>
      </w:r>
      <w:r>
        <w:t xml:space="preserve"> between major powers </w:t>
      </w:r>
      <w:r w:rsidRPr="005214AE">
        <w:rPr>
          <w:rStyle w:val="StyleBoldUnderline"/>
          <w:highlight w:val="yellow"/>
        </w:rPr>
        <w:t>was the</w:t>
      </w:r>
      <w:r>
        <w:t xml:space="preserve"> Cold War </w:t>
      </w:r>
      <w:r w:rsidRPr="005214AE">
        <w:rPr>
          <w:rStyle w:val="StyleBoldUnderline"/>
          <w:highlight w:val="yellow"/>
        </w:rPr>
        <w:t>relationship between the U</w:t>
      </w:r>
      <w:r>
        <w:t xml:space="preserve">nited </w:t>
      </w:r>
      <w:r w:rsidRPr="005214AE">
        <w:rPr>
          <w:rStyle w:val="StyleBoldUnderline"/>
          <w:highlight w:val="yellow"/>
        </w:rPr>
        <w:t>S</w:t>
      </w:r>
      <w:r>
        <w:t xml:space="preserve">tates </w:t>
      </w:r>
      <w:r w:rsidRPr="005214AE">
        <w:rPr>
          <w:rStyle w:val="StyleBoldUnderline"/>
          <w:highlight w:val="yellow"/>
        </w:rPr>
        <w:t>and</w:t>
      </w:r>
      <w:r w:rsidRPr="006A51FA">
        <w:rPr>
          <w:rStyle w:val="StyleBoldUnderline"/>
        </w:rPr>
        <w:t xml:space="preserve"> the </w:t>
      </w:r>
      <w:r w:rsidRPr="005214AE">
        <w:rPr>
          <w:rStyle w:val="StyleBoldUnderline"/>
          <w:highlight w:val="yellow"/>
        </w:rPr>
        <w:t>Soviet Union</w:t>
      </w:r>
      <w:r>
        <w:t xml:space="preserve">.2 During that period, outer space emerged first as a domain for intense political and military competition and potential conflict. But in the 1960s and 1970s, </w:t>
      </w:r>
      <w:r w:rsidRPr="005214AE">
        <w:rPr>
          <w:rStyle w:val="StyleBoldUnderline"/>
          <w:highlight w:val="yellow"/>
        </w:rPr>
        <w:t>agreements were made</w:t>
      </w:r>
      <w:r w:rsidRPr="006A51FA">
        <w:rPr>
          <w:rStyle w:val="StyleBoldUnderline"/>
        </w:rPr>
        <w:t xml:space="preserve"> between the U</w:t>
      </w:r>
      <w:r>
        <w:t xml:space="preserve">nited </w:t>
      </w:r>
      <w:r w:rsidRPr="006A51FA">
        <w:rPr>
          <w:rStyle w:val="StyleBoldUnderline"/>
        </w:rPr>
        <w:t xml:space="preserve">States and Soviet Union </w:t>
      </w:r>
      <w:r w:rsidRPr="005214AE">
        <w:rPr>
          <w:rStyle w:val="StyleBoldUnderline"/>
          <w:highlight w:val="yellow"/>
        </w:rPr>
        <w:t xml:space="preserve">that reduced the most serious tensions, and </w:t>
      </w:r>
      <w:r w:rsidRPr="006A51FA">
        <w:rPr>
          <w:rStyle w:val="StyleBoldUnderline"/>
        </w:rPr>
        <w:t xml:space="preserve">over time the space domain became more of </w:t>
      </w:r>
      <w:r w:rsidRPr="005214AE">
        <w:rPr>
          <w:rStyle w:val="StyleBoldUnderline"/>
          <w:highlight w:val="yellow"/>
        </w:rPr>
        <w:t>a stabilizing force in their relationship and eventually an avenue for cooperation after the fall of the Soviet Union</w:t>
      </w:r>
      <w:r w:rsidRPr="006A51FA">
        <w:rPr>
          <w:rStyle w:val="StyleBoldUnderline"/>
        </w:rPr>
        <w:t>.</w:t>
      </w:r>
      <w:r>
        <w:t xml:space="preserve"> Both countries developed their own space-based technical capabilities to conduct intelligence and surveillance of each other. </w:t>
      </w:r>
      <w:r w:rsidRPr="005214AE">
        <w:rPr>
          <w:rStyle w:val="StyleBoldUnderline"/>
          <w:highlight w:val="yellow"/>
        </w:rPr>
        <w:t>This</w:t>
      </w:r>
      <w:r>
        <w:t xml:space="preserve"> </w:t>
      </w:r>
      <w:r w:rsidRPr="005214AE">
        <w:rPr>
          <w:rStyle w:val="StyleBoldUnderline"/>
          <w:highlight w:val="yellow"/>
        </w:rPr>
        <w:t>allowed each side to</w:t>
      </w:r>
      <w:r>
        <w:t xml:space="preserve"> develop a better understanding of the other’s activities and </w:t>
      </w:r>
      <w:r w:rsidRPr="006A51FA">
        <w:rPr>
          <w:rStyle w:val="StyleBoldUnderline"/>
        </w:rPr>
        <w:t xml:space="preserve">enabled verification mechanisms to underpin arms control treaties and agreements, </w:t>
      </w:r>
      <w:r w:rsidRPr="005214AE">
        <w:rPr>
          <w:rStyle w:val="StyleBoldUnderline"/>
          <w:highlight w:val="yellow"/>
        </w:rPr>
        <w:t>increase transparency, and reduce tensions</w:t>
      </w:r>
      <w:r>
        <w:t>.3 The United States and Soviet Union also developed collaborative exchanges between scientists, and even cooperated on human spaceflight with the Apollo-Soyuz program and eventually the International Space Station (ISS).4 Along the way, they needed to overcome significant differences in perception of their relative power. The Soviet Union saw itself as an equal to the United States and pursued a parallel status in all the important domains, including space. But in the eyes of the United States, the two were not equals.5 Partly as a result of this, much of the U.S.-Soviet relationship in space was not true cooperation but rather crisis management: attempting to prevent direct military collision and avoiding intervention in the other’s sphere of influence.</w:t>
      </w:r>
    </w:p>
    <w:p w:rsidR="00AC0EEA" w:rsidRDefault="00AC0EEA" w:rsidP="00AC0EEA">
      <w:pPr>
        <w:pStyle w:val="Heading4"/>
        <w:numPr>
          <w:ilvl w:val="0"/>
          <w:numId w:val="1"/>
        </w:numPr>
      </w:pPr>
      <w:r>
        <w:t>Scenario 1 is Diffusion of Conflicts</w:t>
      </w:r>
    </w:p>
    <w:p w:rsidR="00AC0EEA" w:rsidRDefault="00AC0EEA" w:rsidP="00AC0EEA"/>
    <w:p w:rsidR="00AC0EEA" w:rsidRDefault="00AC0EEA" w:rsidP="00AC0EEA">
      <w:pPr>
        <w:pStyle w:val="Heading4"/>
      </w:pPr>
      <w:r>
        <w:t xml:space="preserve">US China trust solves a plethora of security issues---WMD equipped terrorists, Islamic Fundamentalism, and Indo-Pak war </w:t>
      </w:r>
    </w:p>
    <w:p w:rsidR="00AC0EEA" w:rsidRPr="008754F9" w:rsidRDefault="00AC0EEA" w:rsidP="00AC0EEA">
      <w:r>
        <w:t xml:space="preserve">Hui </w:t>
      </w:r>
      <w:r w:rsidRPr="00E9346A">
        <w:rPr>
          <w:rStyle w:val="StyleStyleBold12pt"/>
        </w:rPr>
        <w:t>Wang ’01</w:t>
      </w:r>
      <w:r>
        <w:t xml:space="preserve">, </w:t>
      </w:r>
      <w:r w:rsidRPr="008754F9">
        <w:t>s President of First China Capital, Inc. and a consultant at RAND</w:t>
      </w:r>
      <w:r>
        <w:t xml:space="preserve">, Published 2001, “U.S.-CHINA: BONDS AND TENSIONS,” </w:t>
      </w:r>
      <w:r w:rsidRPr="008754F9">
        <w:t>https://www.rand.org/content/dam/rand/pubs/monograph_reports/MR1300/MR1300.ch12.pdf</w:t>
      </w:r>
    </w:p>
    <w:p w:rsidR="00AC0EEA" w:rsidRPr="002968A9" w:rsidRDefault="00AC0EEA" w:rsidP="00AC0EEA">
      <w:pPr>
        <w:rPr>
          <w:sz w:val="14"/>
        </w:rPr>
      </w:pPr>
      <w:r w:rsidRPr="005214AE">
        <w:rPr>
          <w:rStyle w:val="StyleBoldUnderline"/>
          <w:highlight w:val="yellow"/>
        </w:rPr>
        <w:t>The U</w:t>
      </w:r>
      <w:r w:rsidRPr="002968A9">
        <w:rPr>
          <w:sz w:val="14"/>
        </w:rPr>
        <w:t xml:space="preserve">nited </w:t>
      </w:r>
      <w:r w:rsidRPr="005214AE">
        <w:rPr>
          <w:rStyle w:val="StyleBoldUnderline"/>
          <w:highlight w:val="yellow"/>
        </w:rPr>
        <w:t>S</w:t>
      </w:r>
      <w:r w:rsidRPr="002968A9">
        <w:rPr>
          <w:sz w:val="14"/>
        </w:rPr>
        <w:t xml:space="preserve">tates </w:t>
      </w:r>
      <w:r w:rsidRPr="005214AE">
        <w:rPr>
          <w:rStyle w:val="StyleBoldUnderline"/>
          <w:highlight w:val="yellow"/>
        </w:rPr>
        <w:t>has</w:t>
      </w:r>
      <w:r w:rsidRPr="002968A9">
        <w:rPr>
          <w:sz w:val="14"/>
        </w:rPr>
        <w:t xml:space="preserve"> profound </w:t>
      </w:r>
      <w:r w:rsidRPr="005214AE">
        <w:rPr>
          <w:rStyle w:val="StyleBoldUnderline"/>
          <w:highlight w:val="yellow"/>
        </w:rPr>
        <w:t>interest in</w:t>
      </w:r>
      <w:r w:rsidRPr="005F5356">
        <w:rPr>
          <w:rStyle w:val="StyleBoldUnderline"/>
        </w:rPr>
        <w:t xml:space="preserve"> </w:t>
      </w:r>
      <w:r w:rsidRPr="002968A9">
        <w:rPr>
          <w:sz w:val="14"/>
        </w:rPr>
        <w:t xml:space="preserve">promoting </w:t>
      </w:r>
      <w:r w:rsidRPr="005214AE">
        <w:rPr>
          <w:rStyle w:val="StyleBoldUnderline"/>
          <w:highlight w:val="yellow"/>
        </w:rPr>
        <w:t>a peaceful</w:t>
      </w:r>
      <w:r w:rsidRPr="005F5356">
        <w:rPr>
          <w:rStyle w:val="StyleBoldUnderline"/>
        </w:rPr>
        <w:t xml:space="preserve">, stable, and prosperous </w:t>
      </w:r>
      <w:r w:rsidRPr="005214AE">
        <w:rPr>
          <w:rStyle w:val="StyleBoldUnderline"/>
          <w:highlight w:val="yellow"/>
        </w:rPr>
        <w:t>world</w:t>
      </w:r>
      <w:r w:rsidRPr="005F5356">
        <w:rPr>
          <w:rStyle w:val="StyleBoldUnderline"/>
        </w:rPr>
        <w:t xml:space="preserve">. </w:t>
      </w:r>
      <w:r w:rsidRPr="005214AE">
        <w:rPr>
          <w:rStyle w:val="StyleBoldUnderline"/>
          <w:highlight w:val="yellow"/>
        </w:rPr>
        <w:t>China</w:t>
      </w:r>
      <w:r w:rsidRPr="002968A9">
        <w:rPr>
          <w:sz w:val="14"/>
        </w:rPr>
        <w:t xml:space="preserve">, to a large extent, </w:t>
      </w:r>
      <w:r w:rsidRPr="005214AE">
        <w:rPr>
          <w:rStyle w:val="StyleBoldUnderline"/>
          <w:highlight w:val="yellow"/>
        </w:rPr>
        <w:t>shares this interest, and its coop</w:t>
      </w:r>
      <w:r w:rsidRPr="005F5356">
        <w:rPr>
          <w:rStyle w:val="StyleBoldUnderline"/>
        </w:rPr>
        <w:t xml:space="preserve">eration and participation </w:t>
      </w:r>
      <w:r w:rsidRPr="005214AE">
        <w:rPr>
          <w:rStyle w:val="StyleBoldUnderline"/>
          <w:highlight w:val="yellow"/>
        </w:rPr>
        <w:t>could make the</w:t>
      </w:r>
      <w:r w:rsidRPr="002968A9">
        <w:rPr>
          <w:sz w:val="14"/>
        </w:rPr>
        <w:t xml:space="preserve"> American </w:t>
      </w:r>
      <w:r w:rsidRPr="005214AE">
        <w:rPr>
          <w:rStyle w:val="StyleBoldUnderline"/>
          <w:highlight w:val="yellow"/>
        </w:rPr>
        <w:t>task easier</w:t>
      </w:r>
      <w:r w:rsidRPr="002968A9">
        <w:rPr>
          <w:sz w:val="14"/>
        </w:rPr>
        <w:t xml:space="preserve">. While the United States maintains dominant power in the world, China remains an East Asian regional power with several elements of global significance. Following are a few of these elements. As a permanent member of the United Nations Security Council, China provides crucial support for carrying out international mandates, peacekeeping, and humanitarian relief and assistance. With its 1.2 billion people, China represents over one-fifth of the world population. China is a member of the world club of nuclear weapons. China set a record for enduring development and growth and bears yet greater market potential for decades to come. As signatories to such international agreements as the Comprehensive Test Ban Treaty, the Nuclear Nonproliferation Treaty, and the Chemical Weapons Convention, the United States and China share a mutual interest in their viability. Moreover, </w:t>
      </w:r>
      <w:r w:rsidRPr="002968A9">
        <w:rPr>
          <w:rStyle w:val="StyleBoldUnderline"/>
        </w:rPr>
        <w:t>the U</w:t>
      </w:r>
      <w:r w:rsidRPr="002968A9">
        <w:rPr>
          <w:sz w:val="14"/>
        </w:rPr>
        <w:t xml:space="preserve">nited </w:t>
      </w:r>
      <w:r w:rsidRPr="002968A9">
        <w:rPr>
          <w:rStyle w:val="StyleBoldUnderline"/>
        </w:rPr>
        <w:t>S</w:t>
      </w:r>
      <w:r w:rsidRPr="002968A9">
        <w:rPr>
          <w:sz w:val="14"/>
        </w:rPr>
        <w:t xml:space="preserve">tates </w:t>
      </w:r>
      <w:r w:rsidRPr="005F5356">
        <w:rPr>
          <w:rStyle w:val="StyleBoldUnderline"/>
        </w:rPr>
        <w:t xml:space="preserve">would benefit from a China that not only accepts international norms but is also involved in </w:t>
      </w:r>
      <w:r w:rsidRPr="002968A9">
        <w:rPr>
          <w:sz w:val="14"/>
        </w:rPr>
        <w:t xml:space="preserve">crafting, monitoring, and </w:t>
      </w:r>
      <w:r w:rsidRPr="005F5356">
        <w:rPr>
          <w:rStyle w:val="StyleBoldUnderline"/>
        </w:rPr>
        <w:t>implementing them</w:t>
      </w:r>
      <w:r w:rsidRPr="002968A9">
        <w:rPr>
          <w:sz w:val="14"/>
        </w:rPr>
        <w:t>.</w:t>
      </w:r>
    </w:p>
    <w:p w:rsidR="00AC0EEA" w:rsidRPr="002968A9" w:rsidRDefault="00AC0EEA" w:rsidP="00AC0EEA">
      <w:pPr>
        <w:rPr>
          <w:sz w:val="14"/>
        </w:rPr>
      </w:pPr>
      <w:r w:rsidRPr="005214AE">
        <w:rPr>
          <w:rStyle w:val="StyleBoldUnderline"/>
          <w:highlight w:val="yellow"/>
        </w:rPr>
        <w:t>The U</w:t>
      </w:r>
      <w:r w:rsidRPr="002968A9">
        <w:rPr>
          <w:sz w:val="14"/>
        </w:rPr>
        <w:t xml:space="preserve">nited </w:t>
      </w:r>
      <w:r w:rsidRPr="005214AE">
        <w:rPr>
          <w:rStyle w:val="StyleBoldUnderline"/>
          <w:highlight w:val="yellow"/>
        </w:rPr>
        <w:t>S</w:t>
      </w:r>
      <w:r w:rsidRPr="002968A9">
        <w:rPr>
          <w:sz w:val="14"/>
        </w:rPr>
        <w:t xml:space="preserve">tates </w:t>
      </w:r>
      <w:r w:rsidRPr="005214AE">
        <w:rPr>
          <w:rStyle w:val="StyleBoldUnderline"/>
          <w:highlight w:val="yellow"/>
        </w:rPr>
        <w:t>has a strong interest in keeping w</w:t>
      </w:r>
      <w:r w:rsidRPr="002968A9">
        <w:rPr>
          <w:sz w:val="14"/>
        </w:rPr>
        <w:t xml:space="preserve">eapons of </w:t>
      </w:r>
      <w:r w:rsidRPr="005214AE">
        <w:rPr>
          <w:rStyle w:val="StyleBoldUnderline"/>
          <w:highlight w:val="yellow"/>
        </w:rPr>
        <w:t>m</w:t>
      </w:r>
      <w:r w:rsidRPr="002968A9">
        <w:rPr>
          <w:sz w:val="14"/>
        </w:rPr>
        <w:t xml:space="preserve">ass </w:t>
      </w:r>
      <w:r w:rsidRPr="005214AE">
        <w:rPr>
          <w:rStyle w:val="StyleBoldUnderline"/>
          <w:highlight w:val="yellow"/>
        </w:rPr>
        <w:t>d</w:t>
      </w:r>
      <w:r w:rsidRPr="002968A9">
        <w:rPr>
          <w:sz w:val="14"/>
        </w:rPr>
        <w:t>e</w:t>
      </w:r>
      <w:r w:rsidRPr="005214AE">
        <w:rPr>
          <w:rStyle w:val="StyleBoldUnderline"/>
          <w:highlight w:val="yellow"/>
        </w:rPr>
        <w:t>s</w:t>
      </w:r>
      <w:r w:rsidRPr="002968A9">
        <w:rPr>
          <w:sz w:val="14"/>
        </w:rPr>
        <w:t xml:space="preserve">truction and other sophisticated weapons out of unstable regions and </w:t>
      </w:r>
      <w:r w:rsidRPr="005214AE">
        <w:rPr>
          <w:rStyle w:val="StyleBoldUnderline"/>
          <w:highlight w:val="yellow"/>
        </w:rPr>
        <w:t>away from terrorists</w:t>
      </w:r>
      <w:r w:rsidRPr="002968A9">
        <w:rPr>
          <w:sz w:val="14"/>
        </w:rPr>
        <w:t xml:space="preserve">. The United States understands that many of the threats today and in the decade to come will come not from conflicts between great powers but from states that defy existing rules and from violent nongovernmental groups. China is already a nuclear power with increasingly sophisticated weapon capabilities. </w:t>
      </w:r>
      <w:r w:rsidRPr="005214AE">
        <w:rPr>
          <w:rStyle w:val="StyleBoldUnderline"/>
          <w:highlight w:val="yellow"/>
        </w:rPr>
        <w:t>The U</w:t>
      </w:r>
      <w:r w:rsidRPr="002968A9">
        <w:rPr>
          <w:sz w:val="14"/>
        </w:rPr>
        <w:t xml:space="preserve">nited </w:t>
      </w:r>
      <w:r w:rsidRPr="005214AE">
        <w:rPr>
          <w:rStyle w:val="StyleBoldUnderline"/>
          <w:highlight w:val="yellow"/>
        </w:rPr>
        <w:t>S</w:t>
      </w:r>
      <w:r w:rsidRPr="002968A9">
        <w:rPr>
          <w:sz w:val="14"/>
        </w:rPr>
        <w:t xml:space="preserve">tates </w:t>
      </w:r>
      <w:r w:rsidRPr="005214AE">
        <w:rPr>
          <w:rStyle w:val="StyleBoldUnderline"/>
          <w:highlight w:val="yellow"/>
        </w:rPr>
        <w:t>needs China’s coop</w:t>
      </w:r>
      <w:r w:rsidRPr="002968A9">
        <w:rPr>
          <w:sz w:val="14"/>
        </w:rPr>
        <w:t xml:space="preserve">eration </w:t>
      </w:r>
      <w:r w:rsidRPr="005214AE">
        <w:rPr>
          <w:rStyle w:val="StyleBoldUnderline"/>
          <w:highlight w:val="yellow"/>
        </w:rPr>
        <w:t>in preventing dangerous weapons from falling into the wrong hands</w:t>
      </w:r>
      <w:r w:rsidRPr="002968A9">
        <w:rPr>
          <w:sz w:val="14"/>
        </w:rPr>
        <w:t>.</w:t>
      </w:r>
    </w:p>
    <w:p w:rsidR="00AC0EEA" w:rsidRPr="002968A9" w:rsidRDefault="00AC0EEA" w:rsidP="00AC0EEA">
      <w:pPr>
        <w:rPr>
          <w:sz w:val="14"/>
        </w:rPr>
      </w:pPr>
      <w:r w:rsidRPr="002968A9">
        <w:rPr>
          <w:sz w:val="14"/>
        </w:rPr>
        <w:t xml:space="preserve">China has been adjusting its arms sales practices and export of unsafeguarded nuclear facilities. But the United States seems to want China to limit or end some of its weapon sale programs and relationships with troubled clients. In recent years, mostly in response to U.S. requests, China has made efforts in controlling and preventing proliferation of missile and nuclear technologies. However, while the United States takes a lion’s share of the world arms and weapons market, including selling advanced weapons to Taiwan, which troubles China deeply, China is not immune to its own domestic opposition to current policies of cooperation with the United States. Although a peaceful and stable world is in the interest of both the United States and China, differentiated economic interests have to be addressed, and in fairness, China can be expected to respond only to appropriate incentives. Not without costs, not without opposition, and not without second thoughts, China has managed to demonstrate improving compliance with prevailing rules. </w:t>
      </w:r>
      <w:r w:rsidRPr="005214AE">
        <w:rPr>
          <w:rStyle w:val="Emphasis"/>
          <w:highlight w:val="yellow"/>
        </w:rPr>
        <w:t>The U</w:t>
      </w:r>
      <w:r w:rsidRPr="002968A9">
        <w:rPr>
          <w:sz w:val="14"/>
        </w:rPr>
        <w:t xml:space="preserve">nited </w:t>
      </w:r>
      <w:r w:rsidRPr="005214AE">
        <w:rPr>
          <w:rStyle w:val="Emphasis"/>
          <w:highlight w:val="yellow"/>
        </w:rPr>
        <w:t>S</w:t>
      </w:r>
      <w:r w:rsidRPr="002968A9">
        <w:rPr>
          <w:sz w:val="14"/>
        </w:rPr>
        <w:t xml:space="preserve">tates </w:t>
      </w:r>
      <w:r w:rsidRPr="005214AE">
        <w:rPr>
          <w:rStyle w:val="Emphasis"/>
          <w:highlight w:val="yellow"/>
        </w:rPr>
        <w:t>needs to have a closer relationship with China to</w:t>
      </w:r>
      <w:r w:rsidRPr="005F5356">
        <w:rPr>
          <w:rStyle w:val="Emphasis"/>
        </w:rPr>
        <w:t xml:space="preserve"> </w:t>
      </w:r>
      <w:r w:rsidRPr="005F5356">
        <w:rPr>
          <w:rStyle w:val="Emphasis"/>
        </w:rPr>
        <w:lastRenderedPageBreak/>
        <w:t xml:space="preserve">convince and </w:t>
      </w:r>
      <w:r w:rsidRPr="005214AE">
        <w:rPr>
          <w:rStyle w:val="Emphasis"/>
          <w:highlight w:val="yellow"/>
        </w:rPr>
        <w:t>motivate</w:t>
      </w:r>
      <w:r w:rsidRPr="002968A9">
        <w:rPr>
          <w:sz w:val="14"/>
        </w:rPr>
        <w:t xml:space="preserve"> China to </w:t>
      </w:r>
      <w:r w:rsidRPr="005214AE">
        <w:rPr>
          <w:rStyle w:val="Emphasis"/>
          <w:highlight w:val="yellow"/>
        </w:rPr>
        <w:t>coop</w:t>
      </w:r>
      <w:r w:rsidRPr="002968A9">
        <w:rPr>
          <w:sz w:val="14"/>
        </w:rPr>
        <w:t>erate further on arm sales issues. In addition, China has cooperated with U.S. and international organizations in campaigns against drug trafficking and smuggling.</w:t>
      </w:r>
    </w:p>
    <w:p w:rsidR="00AC0EEA" w:rsidRPr="002968A9" w:rsidRDefault="00AC0EEA" w:rsidP="00AC0EEA">
      <w:pPr>
        <w:rPr>
          <w:sz w:val="14"/>
        </w:rPr>
      </w:pPr>
      <w:r w:rsidRPr="005214AE">
        <w:rPr>
          <w:rStyle w:val="StyleBoldUnderline"/>
          <w:highlight w:val="yellow"/>
        </w:rPr>
        <w:t>The U</w:t>
      </w:r>
      <w:r w:rsidRPr="002968A9">
        <w:rPr>
          <w:sz w:val="14"/>
        </w:rPr>
        <w:t xml:space="preserve">nited </w:t>
      </w:r>
      <w:r w:rsidRPr="005214AE">
        <w:rPr>
          <w:rStyle w:val="StyleBoldUnderline"/>
          <w:highlight w:val="yellow"/>
        </w:rPr>
        <w:t>S</w:t>
      </w:r>
      <w:r w:rsidRPr="002968A9">
        <w:rPr>
          <w:sz w:val="14"/>
        </w:rPr>
        <w:t xml:space="preserve">tates </w:t>
      </w:r>
      <w:r w:rsidRPr="005214AE">
        <w:rPr>
          <w:rStyle w:val="StyleBoldUnderline"/>
          <w:highlight w:val="yellow"/>
        </w:rPr>
        <w:t>and China</w:t>
      </w:r>
      <w:r w:rsidRPr="005214AE">
        <w:rPr>
          <w:sz w:val="14"/>
          <w:highlight w:val="yellow"/>
        </w:rPr>
        <w:t xml:space="preserve"> </w:t>
      </w:r>
      <w:r w:rsidRPr="005214AE">
        <w:rPr>
          <w:rStyle w:val="StyleBoldUnderline"/>
          <w:highlight w:val="yellow"/>
        </w:rPr>
        <w:t>also share an interest in limiting the spread of</w:t>
      </w:r>
      <w:r w:rsidRPr="002968A9">
        <w:rPr>
          <w:sz w:val="14"/>
        </w:rPr>
        <w:t xml:space="preserve"> Islamic fundamentalism. For many years, the United States has been combating </w:t>
      </w:r>
      <w:r w:rsidRPr="005214AE">
        <w:rPr>
          <w:rStyle w:val="StyleBoldUnderline"/>
          <w:highlight w:val="yellow"/>
        </w:rPr>
        <w:t>Islamic fundamentalist terrorists</w:t>
      </w:r>
      <w:r w:rsidRPr="002968A9">
        <w:rPr>
          <w:sz w:val="14"/>
        </w:rPr>
        <w:t xml:space="preserve">, whose antiU.S. activities range from kidnapping to embassy bombing. Recently, </w:t>
      </w:r>
      <w:r w:rsidRPr="005F5356">
        <w:rPr>
          <w:rStyle w:val="StyleBoldUnderline"/>
        </w:rPr>
        <w:t>China has become</w:t>
      </w:r>
      <w:r w:rsidRPr="002968A9">
        <w:rPr>
          <w:sz w:val="14"/>
        </w:rPr>
        <w:t xml:space="preserve"> more </w:t>
      </w:r>
      <w:r w:rsidRPr="005F5356">
        <w:rPr>
          <w:rStyle w:val="StyleBoldUnderline"/>
        </w:rPr>
        <w:t>concerned with its own terrorist related problems, having suffered bombings on city buses and in busy shopping areas in cities of Xingjiang and other areas</w:t>
      </w:r>
      <w:r w:rsidRPr="002968A9">
        <w:rPr>
          <w:sz w:val="14"/>
        </w:rPr>
        <w:t xml:space="preserve">. Some of </w:t>
      </w:r>
      <w:r w:rsidRPr="005F5356">
        <w:rPr>
          <w:rStyle w:val="StyleBoldUnderline"/>
        </w:rPr>
        <w:t>these terrorists have been trained in traditionally anti-U.S. and anti-West terrorist camps in central and southwest Asia</w:t>
      </w:r>
      <w:r w:rsidRPr="002968A9">
        <w:rPr>
          <w:sz w:val="14"/>
        </w:rPr>
        <w:t xml:space="preserve">. </w:t>
      </w:r>
      <w:r w:rsidRPr="005214AE">
        <w:rPr>
          <w:rStyle w:val="StyleBoldUnderline"/>
          <w:highlight w:val="yellow"/>
        </w:rPr>
        <w:t>Although China has traditionally had good relations with Muslim countries, it has become more alarmed by the destructive activities of Islamic fundamentalists</w:t>
      </w:r>
      <w:r w:rsidRPr="005214AE">
        <w:rPr>
          <w:sz w:val="14"/>
          <w:highlight w:val="yellow"/>
        </w:rPr>
        <w:t xml:space="preserve">. </w:t>
      </w:r>
      <w:r w:rsidRPr="005214AE">
        <w:rPr>
          <w:rStyle w:val="Emphasis"/>
          <w:highlight w:val="yellow"/>
        </w:rPr>
        <w:t>When U.S.-China relations are stable, the U</w:t>
      </w:r>
      <w:r w:rsidRPr="002968A9">
        <w:rPr>
          <w:sz w:val="14"/>
        </w:rPr>
        <w:t xml:space="preserve">nited </w:t>
      </w:r>
      <w:r w:rsidRPr="005214AE">
        <w:rPr>
          <w:rStyle w:val="Emphasis"/>
          <w:highlight w:val="yellow"/>
        </w:rPr>
        <w:t>S</w:t>
      </w:r>
      <w:r w:rsidRPr="002968A9">
        <w:rPr>
          <w:sz w:val="14"/>
        </w:rPr>
        <w:t xml:space="preserve">tates </w:t>
      </w:r>
      <w:r w:rsidRPr="005214AE">
        <w:rPr>
          <w:rStyle w:val="Emphasis"/>
          <w:highlight w:val="yellow"/>
        </w:rPr>
        <w:t>may find China more willing to cooperate in limiting the spread of Islamic fundamentalism</w:t>
      </w:r>
      <w:r w:rsidRPr="002968A9">
        <w:rPr>
          <w:sz w:val="14"/>
        </w:rPr>
        <w:t>, given China’s recent terrorist experiences. Moreover, both countries would benefit if China had a greater stake in the success of institutions and regimes that foster economic growth. That would mean China’s cooperation in supporting, in addition to the United Nations, the World Trade Organization, the International Monetary Fund, the Asia-Pacific Economic Cooperation group, the International Atomic Energy Agency, and others. When the worst financial crisis since World War II hit Asia and subsequently spread to other parts of the world, China’s responses earned broad praise. By deciding and openly announcing it would not devaluate the yuan, China offered much needed stabilization during spiraling currency devaluation and a financial system meltdown.</w:t>
      </w:r>
    </w:p>
    <w:p w:rsidR="00AC0EEA" w:rsidRDefault="00AC0EEA" w:rsidP="00AC0EEA">
      <w:pPr>
        <w:rPr>
          <w:sz w:val="14"/>
        </w:rPr>
      </w:pPr>
      <w:r w:rsidRPr="005214AE">
        <w:rPr>
          <w:rStyle w:val="StyleBoldUnderline"/>
          <w:highlight w:val="yellow"/>
        </w:rPr>
        <w:t>Both the U</w:t>
      </w:r>
      <w:r w:rsidRPr="002968A9">
        <w:rPr>
          <w:sz w:val="14"/>
        </w:rPr>
        <w:t xml:space="preserve">nited </w:t>
      </w:r>
      <w:r w:rsidRPr="005214AE">
        <w:rPr>
          <w:rStyle w:val="StyleBoldUnderline"/>
          <w:highlight w:val="yellow"/>
        </w:rPr>
        <w:t>S</w:t>
      </w:r>
      <w:r w:rsidRPr="002968A9">
        <w:rPr>
          <w:sz w:val="14"/>
        </w:rPr>
        <w:t xml:space="preserve">tates </w:t>
      </w:r>
      <w:r w:rsidRPr="005214AE">
        <w:rPr>
          <w:rStyle w:val="StyleBoldUnderline"/>
          <w:highlight w:val="yellow"/>
        </w:rPr>
        <w:t>and China want to see a stable South Asia and prevent</w:t>
      </w:r>
      <w:r w:rsidRPr="002968A9">
        <w:rPr>
          <w:sz w:val="14"/>
        </w:rPr>
        <w:t xml:space="preserve"> conflicts between </w:t>
      </w:r>
      <w:r w:rsidRPr="005214AE">
        <w:rPr>
          <w:rStyle w:val="StyleBoldUnderline"/>
          <w:highlight w:val="yellow"/>
        </w:rPr>
        <w:t>nuclear-equipped India and Pakistan from getting out of control</w:t>
      </w:r>
      <w:r w:rsidRPr="002968A9">
        <w:rPr>
          <w:sz w:val="14"/>
        </w:rPr>
        <w:t xml:space="preserve">. Recently, the high-profile race for nuclear weapons tests between the two in 1998 and </w:t>
      </w:r>
      <w:r w:rsidRPr="005214AE">
        <w:rPr>
          <w:rStyle w:val="StyleBoldUnderline"/>
          <w:highlight w:val="yellow"/>
        </w:rPr>
        <w:t>the Kashmir conflict</w:t>
      </w:r>
      <w:r w:rsidRPr="002968A9">
        <w:rPr>
          <w:sz w:val="14"/>
        </w:rPr>
        <w:t xml:space="preserve"> in 1999 </w:t>
      </w:r>
      <w:r w:rsidRPr="005214AE">
        <w:rPr>
          <w:rStyle w:val="StyleBoldUnderline"/>
          <w:highlight w:val="yellow"/>
        </w:rPr>
        <w:t>alerted the world to the instability</w:t>
      </w:r>
      <w:r w:rsidRPr="005F5356">
        <w:rPr>
          <w:rStyle w:val="StyleBoldUnderline"/>
        </w:rPr>
        <w:t xml:space="preserve"> in this region and confirmed the possible use of the ultimate threat</w:t>
      </w:r>
      <w:r w:rsidRPr="002968A9">
        <w:rPr>
          <w:sz w:val="14"/>
        </w:rPr>
        <w:t xml:space="preserve">. </w:t>
      </w:r>
      <w:r w:rsidRPr="005214AE">
        <w:rPr>
          <w:rStyle w:val="StyleBoldUnderline"/>
          <w:highlight w:val="yellow"/>
        </w:rPr>
        <w:t>These incidents</w:t>
      </w:r>
      <w:r w:rsidRPr="002968A9">
        <w:rPr>
          <w:sz w:val="14"/>
        </w:rPr>
        <w:t xml:space="preserve"> further </w:t>
      </w:r>
      <w:r w:rsidRPr="005214AE">
        <w:rPr>
          <w:rStyle w:val="StyleBoldUnderline"/>
          <w:highlight w:val="yellow"/>
        </w:rPr>
        <w:t xml:space="preserve">remind the world of how disturbing </w:t>
      </w:r>
      <w:r w:rsidRPr="005214AE">
        <w:rPr>
          <w:rStyle w:val="Emphasis"/>
          <w:highlight w:val="yellow"/>
        </w:rPr>
        <w:t>their</w:t>
      </w:r>
      <w:r w:rsidRPr="002968A9">
        <w:rPr>
          <w:rStyle w:val="Emphasis"/>
        </w:rPr>
        <w:t xml:space="preserve"> </w:t>
      </w:r>
      <w:r w:rsidRPr="005214AE">
        <w:rPr>
          <w:rStyle w:val="Emphasis"/>
          <w:highlight w:val="yellow"/>
        </w:rPr>
        <w:t>profound distrust</w:t>
      </w:r>
      <w:r w:rsidRPr="005F5356">
        <w:rPr>
          <w:rStyle w:val="StyleBoldUnderline"/>
        </w:rPr>
        <w:t xml:space="preserve"> </w:t>
      </w:r>
      <w:r w:rsidRPr="005214AE">
        <w:rPr>
          <w:rStyle w:val="StyleBoldUnderline"/>
          <w:highlight w:val="yellow"/>
        </w:rPr>
        <w:t>could be to the</w:t>
      </w:r>
      <w:r w:rsidRPr="002968A9">
        <w:rPr>
          <w:sz w:val="14"/>
        </w:rPr>
        <w:t xml:space="preserve"> region specifically and </w:t>
      </w:r>
      <w:r w:rsidRPr="002968A9">
        <w:rPr>
          <w:rStyle w:val="StyleBoldUnderline"/>
        </w:rPr>
        <w:t xml:space="preserve">the </w:t>
      </w:r>
      <w:r w:rsidRPr="005214AE">
        <w:rPr>
          <w:rStyle w:val="StyleBoldUnderline"/>
          <w:highlight w:val="yellow"/>
        </w:rPr>
        <w:t>world</w:t>
      </w:r>
      <w:r w:rsidRPr="002968A9">
        <w:rPr>
          <w:sz w:val="14"/>
        </w:rPr>
        <w:t xml:space="preserve"> in general </w:t>
      </w:r>
      <w:r w:rsidRPr="005214AE">
        <w:rPr>
          <w:rStyle w:val="StyleBoldUnderline"/>
          <w:highlight w:val="yellow"/>
        </w:rPr>
        <w:t>if a</w:t>
      </w:r>
      <w:r w:rsidRPr="002968A9">
        <w:rPr>
          <w:sz w:val="14"/>
        </w:rPr>
        <w:t xml:space="preserve"> hostile game of threatened </w:t>
      </w:r>
      <w:r w:rsidRPr="005214AE">
        <w:rPr>
          <w:rStyle w:val="StyleBoldUnderline"/>
          <w:highlight w:val="yellow"/>
        </w:rPr>
        <w:t>nuclear weapons use abruptly escalated</w:t>
      </w:r>
      <w:r w:rsidRPr="002968A9">
        <w:rPr>
          <w:sz w:val="14"/>
        </w:rPr>
        <w:t xml:space="preserve">. </w:t>
      </w:r>
      <w:r w:rsidRPr="002968A9">
        <w:rPr>
          <w:rStyle w:val="StyleBoldUnderline"/>
        </w:rPr>
        <w:t>The U</w:t>
      </w:r>
      <w:r w:rsidRPr="002968A9">
        <w:rPr>
          <w:sz w:val="14"/>
        </w:rPr>
        <w:t xml:space="preserve">nited </w:t>
      </w:r>
      <w:r w:rsidRPr="002968A9">
        <w:rPr>
          <w:rStyle w:val="StyleBoldUnderline"/>
        </w:rPr>
        <w:t>S</w:t>
      </w:r>
      <w:r w:rsidRPr="002968A9">
        <w:rPr>
          <w:sz w:val="14"/>
        </w:rPr>
        <w:t xml:space="preserve">tates </w:t>
      </w:r>
      <w:r w:rsidRPr="002968A9">
        <w:rPr>
          <w:rStyle w:val="StyleBoldUnderline"/>
        </w:rPr>
        <w:t>is expected to continue to play a role in cooling down crises between India and Pakistan. China</w:t>
      </w:r>
      <w:r w:rsidRPr="002968A9">
        <w:rPr>
          <w:sz w:val="14"/>
        </w:rPr>
        <w:t xml:space="preserve">, although historically inclined to favor Pakistan, </w:t>
      </w:r>
      <w:r w:rsidRPr="002968A9">
        <w:rPr>
          <w:rStyle w:val="StyleBoldUnderline"/>
        </w:rPr>
        <w:t>would be the last to want to see relations between the two escalate, both of which share borders with China.</w:t>
      </w:r>
      <w:r w:rsidRPr="002968A9">
        <w:rPr>
          <w:sz w:val="14"/>
        </w:rPr>
        <w:t xml:space="preserve"> Since China has increasingly neutralized its position in such conflicts, both countries will try to garner China’s favor, as indicated by both India and Pakistan sending top envoys to Beijing during their most recent confrontation. </w:t>
      </w:r>
      <w:r w:rsidRPr="005214AE">
        <w:rPr>
          <w:rStyle w:val="Emphasis"/>
          <w:highlight w:val="yellow"/>
        </w:rPr>
        <w:t>China</w:t>
      </w:r>
      <w:r w:rsidRPr="002968A9">
        <w:rPr>
          <w:sz w:val="14"/>
        </w:rPr>
        <w:t xml:space="preserve">, thus, </w:t>
      </w:r>
      <w:r w:rsidRPr="005214AE">
        <w:rPr>
          <w:rStyle w:val="Emphasis"/>
          <w:highlight w:val="yellow"/>
        </w:rPr>
        <w:t>could provide strong support to the U</w:t>
      </w:r>
      <w:r w:rsidRPr="002968A9">
        <w:rPr>
          <w:rStyle w:val="Emphasis"/>
        </w:rPr>
        <w:t xml:space="preserve">nited </w:t>
      </w:r>
      <w:r w:rsidRPr="005214AE">
        <w:rPr>
          <w:rStyle w:val="Emphasis"/>
          <w:highlight w:val="yellow"/>
        </w:rPr>
        <w:t>S</w:t>
      </w:r>
      <w:r w:rsidRPr="002968A9">
        <w:rPr>
          <w:rStyle w:val="Emphasis"/>
        </w:rPr>
        <w:t xml:space="preserve">tates </w:t>
      </w:r>
      <w:r w:rsidRPr="005214AE">
        <w:rPr>
          <w:rStyle w:val="Emphasis"/>
          <w:highlight w:val="yellow"/>
        </w:rPr>
        <w:t>in preventing any</w:t>
      </w:r>
      <w:r w:rsidRPr="002968A9">
        <w:rPr>
          <w:rStyle w:val="Emphasis"/>
        </w:rPr>
        <w:t xml:space="preserve"> such </w:t>
      </w:r>
      <w:r w:rsidRPr="005214AE">
        <w:rPr>
          <w:rStyle w:val="Emphasis"/>
          <w:highlight w:val="yellow"/>
        </w:rPr>
        <w:t>crises from becoming extreme</w:t>
      </w:r>
      <w:r w:rsidRPr="002968A9">
        <w:rPr>
          <w:sz w:val="14"/>
        </w:rPr>
        <w:t>.</w:t>
      </w:r>
    </w:p>
    <w:p w:rsidR="00AC0EEA" w:rsidRPr="00AB0159" w:rsidRDefault="00AC0EEA" w:rsidP="00AC0EEA">
      <w:pPr>
        <w:pStyle w:val="Heading4"/>
      </w:pPr>
      <w:r>
        <w:t xml:space="preserve">Nuclear terrorism causes extinction </w:t>
      </w:r>
    </w:p>
    <w:p w:rsidR="00AC0EEA" w:rsidRPr="00FA7C9C" w:rsidRDefault="00AC0EEA" w:rsidP="00AC0EEA">
      <w:r w:rsidRPr="00FA7C9C">
        <w:t>Vladimir Z.</w:t>
      </w:r>
      <w:r>
        <w:t xml:space="preserve"> </w:t>
      </w:r>
      <w:r>
        <w:rPr>
          <w:rStyle w:val="StyleStyleBold12pt"/>
        </w:rPr>
        <w:t xml:space="preserve">Dvorkin ’12, </w:t>
      </w:r>
      <w:r w:rsidRPr="00FA7C9C">
        <w:t>Major General (retired)</w:t>
      </w:r>
      <w:r>
        <w:t>,</w:t>
      </w:r>
      <w:r w:rsidRPr="00FA7C9C">
        <w:t xml:space="preserve"> doctor of technical sciences, professor, and senior fellow at the Center for International Security of the Institute of World Economy and International Relations of th</w:t>
      </w:r>
      <w:r>
        <w:t>e Russian Academy of Sciences, 9/21/12</w:t>
      </w:r>
      <w:r w:rsidRPr="00FA7C9C">
        <w:t>, "What Can Destroy Strategic Stability: Nuclear Terrorism is a Real Threat,"</w:t>
      </w:r>
      <w:r>
        <w:t xml:space="preserve"> </w:t>
      </w:r>
      <w:r w:rsidRPr="00FA7C9C">
        <w:t>belfercenter.ksg.harvard.edu/publication/22333/what_can_destroy_strategic_stability.html</w:t>
      </w:r>
    </w:p>
    <w:p w:rsidR="00AC0EEA" w:rsidRDefault="00AC0EEA" w:rsidP="00AC0EEA">
      <w:pPr>
        <w:rPr>
          <w:sz w:val="14"/>
        </w:rPr>
      </w:pPr>
      <w:r w:rsidRPr="008C476D">
        <w:rPr>
          <w:sz w:val="14"/>
        </w:rPr>
        <w:t xml:space="preserve">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 </w:t>
      </w:r>
    </w:p>
    <w:p w:rsidR="00AC0EEA" w:rsidRDefault="00AC0EEA" w:rsidP="00AC0EEA">
      <w:pPr>
        <w:rPr>
          <w:sz w:val="14"/>
        </w:rPr>
      </w:pPr>
      <w:r w:rsidRPr="008C476D">
        <w:rPr>
          <w:sz w:val="14"/>
        </w:rPr>
        <w:t xml:space="preserve">At the same time, </w:t>
      </w:r>
      <w:r w:rsidRPr="00FA7C9C">
        <w:rPr>
          <w:u w:val="single"/>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8C476D">
        <w:rPr>
          <w:sz w:val="14"/>
        </w:rPr>
        <w:t xml:space="preserve"> The use of </w:t>
      </w:r>
      <w:r w:rsidRPr="00FA7C9C">
        <w:rPr>
          <w:u w:val="single"/>
        </w:rPr>
        <w:t>“</w:t>
      </w:r>
      <w:r w:rsidRPr="005214AE">
        <w:rPr>
          <w:rStyle w:val="Emphasis"/>
          <w:highlight w:val="yellow"/>
        </w:rPr>
        <w:t>dirty bombs</w:t>
      </w:r>
      <w:r w:rsidRPr="00FA7C9C">
        <w:rPr>
          <w:u w:val="single"/>
        </w:rPr>
        <w:t>”</w:t>
      </w:r>
      <w:r w:rsidRPr="008C476D">
        <w:rPr>
          <w:sz w:val="14"/>
        </w:rPr>
        <w:t xml:space="preserve"> will not cause many immediate casualties, but it </w:t>
      </w:r>
      <w:r w:rsidRPr="005214AE">
        <w:rPr>
          <w:highlight w:val="yellow"/>
          <w:u w:val="single"/>
        </w:rPr>
        <w:t>will result in</w:t>
      </w:r>
      <w:r w:rsidRPr="00FA7C9C">
        <w:rPr>
          <w:u w:val="single"/>
        </w:rPr>
        <w:t xml:space="preserve">to long-term radioactive contamination, contributing to the spread of </w:t>
      </w:r>
      <w:r w:rsidRPr="005214AE">
        <w:rPr>
          <w:rStyle w:val="Emphasis"/>
          <w:highlight w:val="yellow"/>
        </w:rPr>
        <w:t>panic and socio-economic destabilization</w:t>
      </w:r>
      <w:r w:rsidRPr="00FA7C9C">
        <w:rPr>
          <w:u w:val="single"/>
        </w:rPr>
        <w:t>.</w:t>
      </w:r>
      <w:r w:rsidRPr="008C476D">
        <w:rPr>
          <w:sz w:val="14"/>
        </w:rPr>
        <w:t xml:space="preserve"> </w:t>
      </w:r>
    </w:p>
    <w:p w:rsidR="00AC0EEA" w:rsidRDefault="00AC0EEA" w:rsidP="00AC0EEA">
      <w:pPr>
        <w:rPr>
          <w:sz w:val="12"/>
          <w:u w:val="single"/>
        </w:rPr>
      </w:pPr>
      <w:r w:rsidRPr="008C476D">
        <w:rPr>
          <w:sz w:val="14"/>
        </w:rPr>
        <w:t xml:space="preserve">Severe </w:t>
      </w:r>
      <w:r w:rsidRPr="00FA7C9C">
        <w:rPr>
          <w:b/>
          <w:u w:val="single"/>
        </w:rPr>
        <w:t xml:space="preserve">consequences can be caused by sabotaging nuclear power plants, research reactors, and radioactive materials storage facilities. </w:t>
      </w:r>
      <w:r w:rsidRPr="005214AE">
        <w:rPr>
          <w:b/>
          <w:highlight w:val="yellow"/>
          <w:u w:val="single"/>
        </w:rPr>
        <w:t xml:space="preserve">Large cities are </w:t>
      </w:r>
      <w:r w:rsidRPr="00DF10F8">
        <w:rPr>
          <w:b/>
          <w:u w:val="single"/>
        </w:rPr>
        <w:t xml:space="preserve">especially </w:t>
      </w:r>
      <w:r w:rsidRPr="005214AE">
        <w:rPr>
          <w:b/>
          <w:highlight w:val="yellow"/>
          <w:u w:val="single"/>
        </w:rPr>
        <w:t>vulnerable</w:t>
      </w:r>
      <w:r w:rsidRPr="00FA7C9C">
        <w:rPr>
          <w:b/>
          <w:u w:val="single"/>
        </w:rPr>
        <w:t xml:space="preserve"> to such attacks. A large city may host dozens of research reactors with a nuclear power plant or a couple of spent nuclear fuel storage facilities and dozens of large radioactive materials storage facilities located nearby.</w:t>
      </w:r>
      <w:r w:rsidRPr="008C476D">
        <w:rPr>
          <w:sz w:val="14"/>
        </w:rPr>
        <w:t xml:space="preserve"> The past few years have seen significant efforts made to enhance organizational and physical aspects of security at facilities, especially at nuclear power plants. </w:t>
      </w:r>
      <w:r w:rsidRPr="00FA7C9C">
        <w:rPr>
          <w:u w:val="single"/>
        </w:rPr>
        <w:t xml:space="preserve">Efforts have also been made to improve security culture. But these efforts do not preclude the possibility </w:t>
      </w:r>
      <w:r w:rsidRPr="00DF10F8">
        <w:rPr>
          <w:u w:val="single"/>
        </w:rPr>
        <w:t xml:space="preserve">that </w:t>
      </w:r>
      <w:r w:rsidRPr="00DF10F8">
        <w:rPr>
          <w:rStyle w:val="Emphasis"/>
        </w:rPr>
        <w:t xml:space="preserve">well-trained </w:t>
      </w:r>
      <w:r w:rsidRPr="005214AE">
        <w:rPr>
          <w:rStyle w:val="Emphasis"/>
          <w:highlight w:val="yellow"/>
        </w:rPr>
        <w:t xml:space="preserve">terrorists may </w:t>
      </w:r>
      <w:r w:rsidRPr="00DF10F8">
        <w:rPr>
          <w:rStyle w:val="Emphasis"/>
        </w:rPr>
        <w:t xml:space="preserve">be able to </w:t>
      </w:r>
      <w:r w:rsidRPr="005214AE">
        <w:rPr>
          <w:rStyle w:val="Emphasis"/>
          <w:highlight w:val="yellow"/>
        </w:rPr>
        <w:t>penetrate nuclear facilities</w:t>
      </w:r>
      <w:r w:rsidRPr="00FA7C9C">
        <w:rPr>
          <w:u w:val="single"/>
        </w:rPr>
        <w:t>.</w:t>
      </w:r>
    </w:p>
    <w:p w:rsidR="00AC0EEA" w:rsidRDefault="00AC0EEA" w:rsidP="00AC0EEA">
      <w:pPr>
        <w:rPr>
          <w:sz w:val="14"/>
        </w:rPr>
      </w:pPr>
      <w:r w:rsidRPr="00FA7C9C">
        <w:rPr>
          <w:u w:val="single"/>
        </w:rPr>
        <w:t xml:space="preserve">Some estimates show </w:t>
      </w:r>
      <w:r w:rsidRPr="00DF10F8">
        <w:rPr>
          <w:u w:val="single"/>
        </w:rPr>
        <w:t>that sabotage of a research reactor in a metropolis may expose hundreds of thousands to high doses of radiation. A formidable part of the city would become uninhabitable for a long time</w:t>
      </w:r>
      <w:r>
        <w:rPr>
          <w:sz w:val="14"/>
        </w:rPr>
        <w:t>.</w:t>
      </w:r>
    </w:p>
    <w:p w:rsidR="00AC0EEA" w:rsidRDefault="00AC0EEA" w:rsidP="00AC0EEA">
      <w:pPr>
        <w:rPr>
          <w:sz w:val="12"/>
          <w:u w:val="single"/>
        </w:rPr>
      </w:pPr>
      <w:r w:rsidRPr="008C476D">
        <w:rPr>
          <w:sz w:val="14"/>
        </w:rPr>
        <w:t xml:space="preserve">Of all the scenarios, it </w:t>
      </w:r>
      <w:r w:rsidRPr="00FA7C9C">
        <w:rPr>
          <w:u w:val="single"/>
        </w:rPr>
        <w:t xml:space="preserve">is building an improvised nuclear device by terrorists that poses the maximum risk. </w:t>
      </w:r>
      <w:r w:rsidRPr="005214AE">
        <w:rPr>
          <w:b/>
          <w:highlight w:val="yellow"/>
          <w:u w:val="single"/>
        </w:rPr>
        <w:t xml:space="preserve">There are no engineering problems </w:t>
      </w:r>
      <w:r w:rsidRPr="00DF10F8">
        <w:rPr>
          <w:b/>
          <w:u w:val="single"/>
        </w:rPr>
        <w:t xml:space="preserve">that cannot be solved </w:t>
      </w:r>
      <w:r w:rsidRPr="005214AE">
        <w:rPr>
          <w:b/>
          <w:highlight w:val="yellow"/>
          <w:u w:val="single"/>
        </w:rPr>
        <w:t xml:space="preserve">if terrorists </w:t>
      </w:r>
      <w:r w:rsidRPr="00DF10F8">
        <w:rPr>
          <w:b/>
          <w:u w:val="single"/>
        </w:rPr>
        <w:t xml:space="preserve">decide to </w:t>
      </w:r>
      <w:r w:rsidRPr="005214AE">
        <w:rPr>
          <w:b/>
          <w:highlight w:val="yellow"/>
          <w:u w:val="single"/>
        </w:rPr>
        <w:t xml:space="preserve">build a </w:t>
      </w:r>
      <w:r w:rsidRPr="00F63F43">
        <w:rPr>
          <w:b/>
          <w:u w:val="single"/>
        </w:rPr>
        <w:t xml:space="preserve">simple </w:t>
      </w:r>
      <w:r w:rsidRPr="005214AE">
        <w:rPr>
          <w:b/>
          <w:highlight w:val="yellow"/>
          <w:u w:val="single"/>
        </w:rPr>
        <w:t xml:space="preserve">“gun-type” </w:t>
      </w:r>
      <w:r w:rsidRPr="00DF10F8">
        <w:rPr>
          <w:b/>
          <w:u w:val="single"/>
        </w:rPr>
        <w:t xml:space="preserve">nuclear </w:t>
      </w:r>
      <w:r w:rsidRPr="005214AE">
        <w:rPr>
          <w:b/>
          <w:highlight w:val="yellow"/>
          <w:u w:val="single"/>
        </w:rPr>
        <w:t>device.</w:t>
      </w:r>
      <w:r w:rsidRPr="005214AE">
        <w:rPr>
          <w:sz w:val="14"/>
          <w:highlight w:val="yellow"/>
        </w:rPr>
        <w:t xml:space="preserve"> </w:t>
      </w:r>
      <w:r w:rsidRPr="005214AE">
        <w:rPr>
          <w:highlight w:val="yellow"/>
          <w:u w:val="single"/>
        </w:rPr>
        <w:t>Info</w:t>
      </w:r>
      <w:r w:rsidRPr="00DF10F8">
        <w:rPr>
          <w:u w:val="single"/>
        </w:rPr>
        <w:t>rmation on the design of such devices, as well as implosion-type de</w:t>
      </w:r>
      <w:r w:rsidRPr="00FA7C9C">
        <w:rPr>
          <w:u w:val="single"/>
        </w:rPr>
        <w:t xml:space="preserve">vices, </w:t>
      </w:r>
      <w:r w:rsidRPr="005214AE">
        <w:rPr>
          <w:highlight w:val="yellow"/>
          <w:u w:val="single"/>
        </w:rPr>
        <w:t>is available in the public domain</w:t>
      </w:r>
      <w:r w:rsidRPr="008C476D">
        <w:rPr>
          <w:sz w:val="14"/>
        </w:rPr>
        <w:t xml:space="preserve">. It is the acquisition of weapons-grade uranium that presents the sole serious obstacle. Despite numerous preventive measures taken, we cannot rule out the possibility that </w:t>
      </w:r>
      <w:r w:rsidRPr="00FA7C9C">
        <w:rPr>
          <w:u w:val="single"/>
        </w:rPr>
        <w:t xml:space="preserve">such materials can be bought on the black market. </w:t>
      </w:r>
      <w:r w:rsidRPr="005214AE">
        <w:rPr>
          <w:rStyle w:val="Emphasis"/>
          <w:highlight w:val="yellow"/>
        </w:rPr>
        <w:t xml:space="preserve">Theft of weapons-grade uranium is </w:t>
      </w:r>
      <w:r w:rsidRPr="00F63F43">
        <w:rPr>
          <w:rStyle w:val="Emphasis"/>
        </w:rPr>
        <w:t xml:space="preserve">also </w:t>
      </w:r>
      <w:r w:rsidRPr="005214AE">
        <w:rPr>
          <w:rStyle w:val="Emphasis"/>
          <w:highlight w:val="yellow"/>
        </w:rPr>
        <w:t>possible</w:t>
      </w:r>
      <w:r w:rsidRPr="00FA7C9C">
        <w:rPr>
          <w:u w:val="single"/>
        </w:rPr>
        <w:t xml:space="preserve">. Research reactor fuel is considered to be particularly vulnerable to theft, as it is scattered at sites in dozens of countries. </w:t>
      </w:r>
      <w:r w:rsidRPr="00F63F43">
        <w:rPr>
          <w:u w:val="single"/>
        </w:rPr>
        <w:t>There are about 100 research reactors in the world that run on weapons-grade uranium fuel, according to</w:t>
      </w:r>
      <w:r w:rsidRPr="00FA7C9C">
        <w:rPr>
          <w:u w:val="single"/>
        </w:rPr>
        <w:t xml:space="preserve"> the International Atomic Energy Agency (IAEA).</w:t>
      </w:r>
    </w:p>
    <w:p w:rsidR="00AC0EEA" w:rsidRDefault="00AC0EEA" w:rsidP="00AC0EEA">
      <w:pPr>
        <w:rPr>
          <w:sz w:val="14"/>
        </w:rPr>
      </w:pPr>
      <w:r w:rsidRPr="005214AE">
        <w:rPr>
          <w:highlight w:val="yellow"/>
          <w:u w:val="single"/>
        </w:rPr>
        <w:lastRenderedPageBreak/>
        <w:t>A terrorist</w:t>
      </w:r>
      <w:r w:rsidRPr="00FA7C9C">
        <w:rPr>
          <w:u w:val="single"/>
        </w:rPr>
        <w:t xml:space="preserve"> “gun-type” uranium </w:t>
      </w:r>
      <w:r w:rsidRPr="005214AE">
        <w:rPr>
          <w:highlight w:val="yellow"/>
          <w:u w:val="single"/>
        </w:rPr>
        <w:t>bomb</w:t>
      </w:r>
      <w:r w:rsidRPr="00FA7C9C">
        <w:rPr>
          <w:u w:val="single"/>
        </w:rPr>
        <w:t xml:space="preserve"> can have a yield of least 10-15 kt, which </w:t>
      </w:r>
      <w:r w:rsidRPr="005214AE">
        <w:rPr>
          <w:highlight w:val="yellow"/>
          <w:u w:val="single"/>
        </w:rPr>
        <w:t xml:space="preserve">is </w:t>
      </w:r>
      <w:r w:rsidRPr="005214AE">
        <w:rPr>
          <w:rStyle w:val="Emphasis"/>
          <w:highlight w:val="yellow"/>
        </w:rPr>
        <w:t>comparable to</w:t>
      </w:r>
      <w:r w:rsidRPr="00FA7C9C">
        <w:rPr>
          <w:rStyle w:val="Emphasis"/>
        </w:rPr>
        <w:t xml:space="preserve"> the yield of the bomb dropped on </w:t>
      </w:r>
      <w:r w:rsidRPr="005214AE">
        <w:rPr>
          <w:rStyle w:val="Emphasis"/>
          <w:highlight w:val="yellow"/>
        </w:rPr>
        <w:t>Hiroshima</w:t>
      </w:r>
      <w:r w:rsidRPr="00FA7C9C">
        <w:rPr>
          <w:u w:val="single"/>
        </w:rPr>
        <w:t>.</w:t>
      </w:r>
      <w:r w:rsidRPr="008C476D">
        <w:rPr>
          <w:sz w:val="14"/>
        </w:rPr>
        <w:t xml:space="preserve"> </w:t>
      </w:r>
      <w:r w:rsidRPr="005214AE">
        <w:rPr>
          <w:highlight w:val="yellow"/>
          <w:u w:val="single"/>
        </w:rPr>
        <w:t>The explosion</w:t>
      </w:r>
      <w:r w:rsidRPr="00FA7C9C">
        <w:rPr>
          <w:u w:val="single"/>
        </w:rPr>
        <w:t xml:space="preserve"> of such a bomb in a modern metropolis </w:t>
      </w:r>
      <w:r w:rsidRPr="005214AE">
        <w:rPr>
          <w:highlight w:val="yellow"/>
          <w:u w:val="single"/>
        </w:rPr>
        <w:t>can</w:t>
      </w:r>
      <w:r w:rsidRPr="00FA7C9C">
        <w:rPr>
          <w:u w:val="single"/>
        </w:rPr>
        <w:t xml:space="preserve"> kill and wound hundreds of thousands and </w:t>
      </w:r>
      <w:r w:rsidRPr="005214AE">
        <w:rPr>
          <w:highlight w:val="yellow"/>
          <w:u w:val="single"/>
        </w:rPr>
        <w:t xml:space="preserve">cause serious economic damage. </w:t>
      </w:r>
      <w:r w:rsidRPr="008C476D">
        <w:rPr>
          <w:sz w:val="14"/>
        </w:rPr>
        <w:t>There will also be long-term sociopsychologi</w:t>
      </w:r>
      <w:r>
        <w:rPr>
          <w:sz w:val="14"/>
        </w:rPr>
        <w:t>cal and political consequences.</w:t>
      </w:r>
    </w:p>
    <w:p w:rsidR="00AC0EEA" w:rsidRDefault="00AC0EEA" w:rsidP="00AC0EEA">
      <w:pPr>
        <w:rPr>
          <w:sz w:val="14"/>
        </w:rPr>
      </w:pPr>
      <w:r w:rsidRPr="008C476D">
        <w:rPr>
          <w:sz w:val="14"/>
        </w:rPr>
        <w:t xml:space="preserve">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A nuclear terrorist attack will make the public accept further measures meant to enhance control even if these measures significantly restrict the democratic liberties </w:t>
      </w:r>
      <w:r w:rsidRPr="00FA7C9C">
        <w:rPr>
          <w:u w:val="single"/>
        </w:rPr>
        <w:t>they are accustomed to. Authoritarian states could be expected to adopt even more restrictive measures</w:t>
      </w:r>
      <w:r>
        <w:rPr>
          <w:sz w:val="14"/>
        </w:rPr>
        <w:t>.</w:t>
      </w:r>
    </w:p>
    <w:p w:rsidR="00AC0EEA" w:rsidRDefault="00AC0EEA" w:rsidP="00AC0EEA">
      <w:pPr>
        <w:rPr>
          <w:u w:val="single"/>
        </w:rPr>
      </w:pPr>
      <w:r w:rsidRPr="008C476D">
        <w:rPr>
          <w:sz w:val="14"/>
        </w:rPr>
        <w:t xml:space="preserve">If a nuclear terrorist act occurs, </w:t>
      </w:r>
      <w:r w:rsidRPr="00FA7C9C">
        <w:rPr>
          <w:u w:val="single"/>
        </w:rPr>
        <w:t xml:space="preserve">nations will delegate tens of thousands of their secret services’ best personnel to investigate and attribute the attack. Radical Islamist groups are among those capable of such an act. </w:t>
      </w:r>
      <w:r w:rsidRPr="008C476D">
        <w:rPr>
          <w:sz w:val="14"/>
        </w:rPr>
        <w:t xml:space="preserve">We can imagine what would happen if they do so, </w:t>
      </w:r>
      <w:r w:rsidRPr="00FA7C9C">
        <w:rPr>
          <w:u w:val="single"/>
        </w:rPr>
        <w:t xml:space="preserve">given the anti-Muslim sentiments and resentment that conventional terrorist attacks by Islamists have generated in developed democratic countries. Mass deportation of the non-indigenous population and severe sanctions would follow </w:t>
      </w:r>
      <w:r w:rsidRPr="005214AE">
        <w:rPr>
          <w:highlight w:val="yellow"/>
          <w:u w:val="single"/>
        </w:rPr>
        <w:t xml:space="preserve">such an attack </w:t>
      </w:r>
      <w:r w:rsidRPr="00F63F43">
        <w:rPr>
          <w:u w:val="single"/>
        </w:rPr>
        <w:t xml:space="preserve">in what </w:t>
      </w:r>
      <w:r w:rsidRPr="005214AE">
        <w:rPr>
          <w:highlight w:val="yellow"/>
          <w:u w:val="single"/>
        </w:rPr>
        <w:t xml:space="preserve">will cause </w:t>
      </w:r>
      <w:r w:rsidRPr="005214AE">
        <w:rPr>
          <w:b/>
          <w:highlight w:val="yellow"/>
          <w:u w:val="single"/>
        </w:rPr>
        <w:t xml:space="preserve">violent protests </w:t>
      </w:r>
      <w:r w:rsidRPr="00F63F43">
        <w:rPr>
          <w:b/>
          <w:u w:val="single"/>
        </w:rPr>
        <w:t>in the Muslim world</w:t>
      </w:r>
      <w:r w:rsidRPr="00F63F43">
        <w:rPr>
          <w:u w:val="single"/>
        </w:rPr>
        <w:t xml:space="preserve">. </w:t>
      </w:r>
      <w:r w:rsidRPr="00F63F43">
        <w:rPr>
          <w:b/>
          <w:u w:val="single"/>
        </w:rPr>
        <w:t xml:space="preserve">Series of </w:t>
      </w:r>
      <w:r w:rsidRPr="005214AE">
        <w:rPr>
          <w:b/>
          <w:highlight w:val="yellow"/>
          <w:u w:val="single"/>
        </w:rPr>
        <w:t>armed clashing terrorist attacks may follow</w:t>
      </w:r>
      <w:r w:rsidRPr="005214AE">
        <w:rPr>
          <w:highlight w:val="yellow"/>
          <w:u w:val="single"/>
        </w:rPr>
        <w:t>.</w:t>
      </w:r>
      <w:r w:rsidRPr="00FA7C9C">
        <w:rPr>
          <w:u w:val="single"/>
        </w:rPr>
        <w:t xml:space="preserve"> The prediction that Samuel Huntington has made in his book “</w:t>
      </w:r>
      <w:r w:rsidRPr="005214AE">
        <w:rPr>
          <w:rStyle w:val="StyleBoldUnderline"/>
          <w:highlight w:val="yellow"/>
        </w:rPr>
        <w:t xml:space="preserve">The Clash of Civilizations </w:t>
      </w:r>
      <w:r w:rsidRPr="005214AE">
        <w:rPr>
          <w:highlight w:val="yellow"/>
          <w:u w:val="single"/>
        </w:rPr>
        <w:t>and the Remaking of World Order” may come true</w:t>
      </w:r>
      <w:r w:rsidRPr="008C476D">
        <w:rPr>
          <w:sz w:val="14"/>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FA7C9C">
        <w:rPr>
          <w:u w:val="single"/>
        </w:rPr>
        <w:t>This is especially dangerous for Russia because these fault lines run across its territory.</w:t>
      </w:r>
    </w:p>
    <w:p w:rsidR="00AC0EEA" w:rsidRPr="008C476D" w:rsidRDefault="00AC0EEA" w:rsidP="00AC0EEA">
      <w:pPr>
        <w:rPr>
          <w:sz w:val="14"/>
        </w:rPr>
      </w:pPr>
      <w:r w:rsidRPr="008C476D">
        <w:rPr>
          <w:sz w:val="14"/>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5214AE">
        <w:rPr>
          <w:rStyle w:val="Emphasis"/>
          <w:highlight w:val="yellow"/>
        </w:rPr>
        <w:t>The threat of nuclear terrorism is real</w:t>
      </w:r>
      <w:r w:rsidRPr="000E77CF">
        <w:rPr>
          <w:rStyle w:val="Emphasis"/>
        </w:rPr>
        <w:t xml:space="preserve">, and </w:t>
      </w:r>
      <w:r w:rsidRPr="005214AE">
        <w:rPr>
          <w:rStyle w:val="Emphasis"/>
          <w:highlight w:val="yellow"/>
        </w:rPr>
        <w:t>a successful</w:t>
      </w:r>
      <w:r w:rsidRPr="000E77CF">
        <w:rPr>
          <w:rStyle w:val="Emphasis"/>
        </w:rPr>
        <w:t xml:space="preserve"> nuclear terrorist </w:t>
      </w:r>
      <w:r w:rsidRPr="005214AE">
        <w:rPr>
          <w:rStyle w:val="Emphasis"/>
          <w:highlight w:val="yellow"/>
        </w:rPr>
        <w:t>attack would lead to a radical transformation of the global order</w:t>
      </w:r>
      <w:r w:rsidRPr="008C476D">
        <w:rPr>
          <w:sz w:val="14"/>
        </w:rPr>
        <w:t>.  All of the threats on the revised list must become a subject of thorough studies by experts. States need to work hard to forge a common understanding of these threats and develop a strategy to combat them.</w:t>
      </w:r>
    </w:p>
    <w:p w:rsidR="00AC0EEA" w:rsidRPr="00155C2A" w:rsidRDefault="00AC0EEA" w:rsidP="00AC0EEA">
      <w:pPr>
        <w:pStyle w:val="Heading4"/>
      </w:pPr>
      <w:r w:rsidRPr="00155C2A">
        <w:t>B</w:t>
      </w:r>
      <w:r>
        <w:t>ioterror attacks</w:t>
      </w:r>
      <w:r w:rsidRPr="00155C2A">
        <w:t xml:space="preserve"> cause extinction</w:t>
      </w:r>
    </w:p>
    <w:p w:rsidR="00AC0EEA" w:rsidRDefault="00AC0EEA" w:rsidP="00AC0EEA">
      <w:pPr>
        <w:rPr>
          <w:rFonts w:asciiTheme="minorHAnsi" w:hAnsiTheme="minorHAnsi"/>
        </w:rPr>
      </w:pPr>
      <w:r w:rsidRPr="00155C2A">
        <w:rPr>
          <w:rStyle w:val="StyleStyleBold12pt"/>
          <w:rFonts w:asciiTheme="minorHAnsi" w:hAnsiTheme="minorHAnsi"/>
        </w:rPr>
        <w:t>Mhyrvold ‘13</w:t>
      </w:r>
      <w:r w:rsidRPr="00155C2A">
        <w:rPr>
          <w:rFonts w:asciiTheme="minorHAnsi" w:hAnsiTheme="minorHAnsi"/>
        </w:rPr>
        <w:t xml:space="preserve"> </w:t>
      </w:r>
    </w:p>
    <w:p w:rsidR="00AC0EEA" w:rsidRDefault="00AC0EEA" w:rsidP="00AC0EEA">
      <w:pPr>
        <w:rPr>
          <w:rFonts w:asciiTheme="minorHAnsi" w:hAnsiTheme="minorHAnsi"/>
          <w:sz w:val="18"/>
          <w:szCs w:val="18"/>
        </w:rPr>
      </w:pPr>
      <w:r>
        <w:rPr>
          <w:rFonts w:asciiTheme="minorHAnsi" w:hAnsiTheme="minorHAnsi"/>
          <w:sz w:val="18"/>
          <w:szCs w:val="18"/>
        </w:rPr>
        <w:t xml:space="preserve">Nathan Myhrvold ’13, </w:t>
      </w:r>
      <w:r w:rsidRPr="00AB5147">
        <w:rPr>
          <w:rFonts w:asciiTheme="minorHAnsi" w:hAnsiTheme="minorHAnsi"/>
          <w:sz w:val="18"/>
          <w:szCs w:val="18"/>
        </w:rPr>
        <w:t>BS and Masters from UCLA, Masters and PhD</w:t>
      </w:r>
      <w:r>
        <w:rPr>
          <w:rFonts w:asciiTheme="minorHAnsi" w:hAnsiTheme="minorHAnsi"/>
          <w:sz w:val="18"/>
          <w:szCs w:val="18"/>
        </w:rPr>
        <w:t>, 7/3/13, “Strategic Terrorism: A Call to Action,” http://poseidon01.ssrn.com/delivery.php?ID=338006067086065010001005102065098010056016063065052016092088101076071022014027002097026052001024039049007019029115000066104000051040007073093004078022096004108100066046086071093102083007012105087090091030090091097115005110075074028068082084022089068071&amp;EXT=pdf</w:t>
      </w:r>
    </w:p>
    <w:p w:rsidR="00AC0EEA" w:rsidRDefault="00AC0EEA" w:rsidP="00AC0EEA">
      <w:pPr>
        <w:rPr>
          <w:rFonts w:asciiTheme="minorHAnsi" w:hAnsiTheme="minorHAnsi"/>
          <w:sz w:val="14"/>
        </w:rPr>
      </w:pPr>
      <w:r w:rsidRPr="00AB5147">
        <w:rPr>
          <w:rFonts w:asciiTheme="minorHAnsi" w:hAnsiTheme="minorHAnsi"/>
          <w:sz w:val="14"/>
        </w:rPr>
        <w:t xml:space="preserve">As horrible as this would be, such a pandemic is by no means the worst attack one can imagine, for several reasons. First, </w:t>
      </w:r>
      <w:r w:rsidRPr="00155C2A">
        <w:rPr>
          <w:rStyle w:val="StyleBoldUnderline"/>
          <w:rFonts w:asciiTheme="minorHAnsi" w:hAnsiTheme="minorHAnsi"/>
        </w:rPr>
        <w:t>most of the classic bioweapons are based on 1960s and 1970s technology because the 1972 treaty halted bioweapons development efforts in the United States and most other Western countrie</w:t>
      </w:r>
      <w:r w:rsidRPr="00AB5147">
        <w:rPr>
          <w:rFonts w:asciiTheme="minorHAnsi" w:hAnsiTheme="minorHAnsi"/>
          <w:sz w:val="14"/>
        </w:rPr>
        <w:t xml:space="preserve">s. Second, the Russians, although solidly committed to biological weapons long after the treaty deadline, were never on the cutting edge of biological research. Third and most important, </w:t>
      </w:r>
      <w:r w:rsidRPr="00D11044">
        <w:rPr>
          <w:rStyle w:val="UnderlineBold"/>
          <w:rFonts w:asciiTheme="minorHAnsi" w:hAnsiTheme="minorHAnsi"/>
        </w:rPr>
        <w:t>the science and technology of molecular biology have made enormous advances, utterly transforming the field in the last few decades</w:t>
      </w:r>
      <w:r w:rsidRPr="00D11044">
        <w:rPr>
          <w:rFonts w:asciiTheme="minorHAnsi" w:hAnsiTheme="minorHAnsi"/>
          <w:sz w:val="14"/>
        </w:rPr>
        <w:t xml:space="preserve">. </w:t>
      </w:r>
      <w:r w:rsidRPr="00D11044">
        <w:rPr>
          <w:rStyle w:val="StyleBoldUnderline"/>
          <w:rFonts w:asciiTheme="minorHAnsi" w:hAnsiTheme="minorHAnsi"/>
        </w:rPr>
        <w:t>High school biology students routinely perform molecular-biology manipulations that would have been impossible even for the best superpower-funded program back in the heyday of biological-weapons research. Th</w:t>
      </w:r>
      <w:r w:rsidRPr="00155C2A">
        <w:rPr>
          <w:rStyle w:val="StyleBoldUnderline"/>
          <w:rFonts w:asciiTheme="minorHAnsi" w:hAnsiTheme="minorHAnsi"/>
        </w:rPr>
        <w:t>e biowarfare methods of the 1960s and 1970s are now as antiquated as the lumbering mainframe computers of that era.</w:t>
      </w:r>
      <w:r w:rsidRPr="00AB5147">
        <w:rPr>
          <w:rFonts w:asciiTheme="minorHAnsi" w:hAnsiTheme="minorHAnsi"/>
          <w:sz w:val="14"/>
        </w:rPr>
        <w:t xml:space="preserve"> </w:t>
      </w:r>
      <w:r w:rsidRPr="005214AE">
        <w:rPr>
          <w:rStyle w:val="UnderlineBold"/>
          <w:rFonts w:asciiTheme="minorHAnsi" w:hAnsiTheme="minorHAnsi"/>
          <w:highlight w:val="yellow"/>
        </w:rPr>
        <w:t>Tomorrow’s terrorists will have vastly more deadly bugs to choose from</w:t>
      </w:r>
      <w:r w:rsidRPr="005214AE">
        <w:rPr>
          <w:rFonts w:asciiTheme="minorHAnsi" w:hAnsiTheme="minorHAnsi"/>
          <w:sz w:val="14"/>
          <w:highlight w:val="yellow"/>
        </w:rPr>
        <w:t>.</w:t>
      </w:r>
      <w:r w:rsidRPr="00AB5147">
        <w:rPr>
          <w:rFonts w:asciiTheme="minorHAnsi" w:hAnsiTheme="minorHAnsi"/>
          <w:sz w:val="14"/>
        </w:rPr>
        <w:t xml:space="preserve"> </w:t>
      </w:r>
    </w:p>
    <w:p w:rsidR="00AC0EEA" w:rsidRDefault="00AC0EEA" w:rsidP="00AC0EEA">
      <w:pPr>
        <w:rPr>
          <w:rFonts w:asciiTheme="minorHAnsi" w:hAnsiTheme="minorHAnsi"/>
          <w:sz w:val="14"/>
        </w:rPr>
      </w:pPr>
      <w:r w:rsidRPr="00AB5147">
        <w:rPr>
          <w:rFonts w:asciiTheme="minorHAnsi" w:hAnsiTheme="minorHAnsi"/>
          <w:sz w:val="14"/>
        </w:rPr>
        <w:t xml:space="preserve">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w:t>
      </w:r>
      <w:r w:rsidRPr="00155C2A">
        <w:rPr>
          <w:rStyle w:val="StyleBoldUnderline"/>
          <w:rFonts w:asciiTheme="minorHAnsi" w:hAnsiTheme="minorHAnsi"/>
        </w:rPr>
        <w:t>Buller’s variation on mousepox was 100% lethal</w:t>
      </w:r>
      <w:r w:rsidRPr="00AB5147">
        <w:rPr>
          <w:rFonts w:asciiTheme="minorHAnsi" w:hAnsiTheme="minorHAnsi"/>
          <w:sz w:val="14"/>
        </w:rPr>
        <w:t xml:space="preserve">, although his team of investigators also devised combination vaccine and antiviral therapies that were partially effective in protecting animals from the engineered strain.12, 13 Another saving grace is that </w:t>
      </w:r>
      <w:r w:rsidRPr="00155C2A">
        <w:rPr>
          <w:rStyle w:val="StyleBoldUnderline"/>
          <w:rFonts w:asciiTheme="minorHAnsi" w:hAnsiTheme="minorHAnsi"/>
        </w:rPr>
        <w:t>the genetically altered virus is no longer contagious. Of course, it is quite possible that future tinkering with the virus will change that property</w:t>
      </w:r>
      <w:r w:rsidRPr="00AB5147">
        <w:rPr>
          <w:rFonts w:asciiTheme="minorHAnsi" w:hAnsiTheme="minorHAnsi"/>
          <w:sz w:val="14"/>
        </w:rPr>
        <w:t xml:space="preserve">, too. </w:t>
      </w:r>
    </w:p>
    <w:p w:rsidR="00AC0EEA" w:rsidRDefault="00AC0EEA" w:rsidP="00AC0EEA">
      <w:pPr>
        <w:rPr>
          <w:rStyle w:val="StyleBoldUnderline"/>
          <w:rFonts w:asciiTheme="minorHAnsi" w:hAnsiTheme="minorHAnsi"/>
        </w:rPr>
      </w:pPr>
      <w:r w:rsidRPr="00155C2A">
        <w:rPr>
          <w:rStyle w:val="StyleBoldUnderline"/>
          <w:rFonts w:asciiTheme="minorHAnsi" w:hAnsiTheme="minorHAnsi"/>
        </w:rPr>
        <w:t>Strong reasons exist to believe that the genetic modifications</w:t>
      </w:r>
      <w:r w:rsidRPr="00AB5147">
        <w:rPr>
          <w:rFonts w:asciiTheme="minorHAnsi" w:hAnsiTheme="minorHAnsi"/>
          <w:sz w:val="14"/>
        </w:rPr>
        <w:t xml:space="preserve"> Buller made to mousepox </w:t>
      </w:r>
      <w:r w:rsidRPr="00155C2A">
        <w:rPr>
          <w:rStyle w:val="StyleBoldUnderline"/>
          <w:rFonts w:asciiTheme="minorHAnsi" w:hAnsiTheme="minorHAnsi"/>
        </w:rPr>
        <w:t>would work for other</w:t>
      </w:r>
      <w:r w:rsidRPr="00AB5147">
        <w:rPr>
          <w:rFonts w:asciiTheme="minorHAnsi" w:hAnsiTheme="minorHAnsi"/>
          <w:sz w:val="14"/>
        </w:rPr>
        <w:t xml:space="preserve"> poxviruses and possibly for other classes of </w:t>
      </w:r>
      <w:r w:rsidRPr="00155C2A">
        <w:rPr>
          <w:rStyle w:val="StyleBoldUnderline"/>
          <w:rFonts w:asciiTheme="minorHAnsi" w:hAnsiTheme="minorHAnsi"/>
        </w:rPr>
        <w:t>viruses</w:t>
      </w:r>
      <w:r w:rsidRPr="00AB5147">
        <w:rPr>
          <w:rFonts w:asciiTheme="minorHAnsi" w:hAnsiTheme="minorHAnsi"/>
          <w:sz w:val="14"/>
        </w:rPr>
        <w:t xml:space="preserve"> as well. Might </w:t>
      </w:r>
      <w:r w:rsidRPr="005214AE">
        <w:rPr>
          <w:rStyle w:val="UnderlineBold"/>
          <w:rFonts w:asciiTheme="minorHAnsi" w:hAnsiTheme="minorHAnsi"/>
          <w:highlight w:val="yellow"/>
        </w:rPr>
        <w:t>the</w:t>
      </w:r>
      <w:r w:rsidRPr="00155C2A">
        <w:rPr>
          <w:rStyle w:val="UnderlineBold"/>
          <w:rFonts w:asciiTheme="minorHAnsi" w:hAnsiTheme="minorHAnsi"/>
        </w:rPr>
        <w:t xml:space="preserve"> same </w:t>
      </w:r>
      <w:r w:rsidRPr="005214AE">
        <w:rPr>
          <w:rStyle w:val="UnderlineBold"/>
          <w:rFonts w:asciiTheme="minorHAnsi" w:hAnsiTheme="minorHAnsi"/>
          <w:highlight w:val="yellow"/>
        </w:rPr>
        <w:t>techniques allow</w:t>
      </w:r>
      <w:r w:rsidRPr="00AB5147">
        <w:rPr>
          <w:rFonts w:asciiTheme="minorHAnsi" w:hAnsiTheme="minorHAnsi"/>
          <w:sz w:val="14"/>
        </w:rPr>
        <w:t xml:space="preserve"> chickenpox or </w:t>
      </w:r>
      <w:r w:rsidRPr="005214AE">
        <w:rPr>
          <w:rStyle w:val="UnderlineBold"/>
          <w:rFonts w:asciiTheme="minorHAnsi" w:hAnsiTheme="minorHAnsi"/>
          <w:highlight w:val="yellow"/>
        </w:rPr>
        <w:t>another</w:t>
      </w:r>
      <w:r w:rsidRPr="00AB5147">
        <w:rPr>
          <w:rFonts w:asciiTheme="minorHAnsi" w:hAnsiTheme="minorHAnsi"/>
          <w:sz w:val="14"/>
        </w:rPr>
        <w:t xml:space="preserve"> pox</w:t>
      </w:r>
      <w:r w:rsidRPr="005214AE">
        <w:rPr>
          <w:rStyle w:val="UnderlineBold"/>
          <w:rFonts w:asciiTheme="minorHAnsi" w:hAnsiTheme="minorHAnsi"/>
          <w:highlight w:val="yellow"/>
        </w:rPr>
        <w:t>virus</w:t>
      </w:r>
      <w:r w:rsidRPr="00AB5147">
        <w:rPr>
          <w:rFonts w:asciiTheme="minorHAnsi" w:hAnsiTheme="minorHAnsi"/>
          <w:sz w:val="14"/>
        </w:rPr>
        <w:t xml:space="preserve"> that infects humans </w:t>
      </w:r>
      <w:r w:rsidRPr="005214AE">
        <w:rPr>
          <w:rStyle w:val="UnderlineBold"/>
          <w:rFonts w:asciiTheme="minorHAnsi" w:hAnsiTheme="minorHAnsi"/>
          <w:highlight w:val="yellow"/>
        </w:rPr>
        <w:t>to be turned into a 100% lethal bioweapon</w:t>
      </w:r>
      <w:r w:rsidRPr="00AB5147">
        <w:rPr>
          <w:rFonts w:asciiTheme="minorHAnsi" w:hAnsiTheme="minorHAnsi"/>
          <w:sz w:val="14"/>
        </w:rPr>
        <w:t xml:space="preserve">, perhaps one that is </w:t>
      </w:r>
      <w:r w:rsidRPr="005214AE">
        <w:rPr>
          <w:rStyle w:val="UnderlineBold"/>
          <w:rFonts w:asciiTheme="minorHAnsi" w:hAnsiTheme="minorHAnsi"/>
          <w:highlight w:val="yellow"/>
        </w:rPr>
        <w:t>resistant to any known antiviral therapy</w:t>
      </w:r>
      <w:r w:rsidRPr="00AB5147">
        <w:rPr>
          <w:rFonts w:asciiTheme="minorHAnsi" w:hAnsiTheme="minorHAnsi"/>
          <w:sz w:val="14"/>
        </w:rPr>
        <w:t xml:space="preserve">? </w:t>
      </w:r>
      <w:r w:rsidRPr="00155C2A">
        <w:rPr>
          <w:rStyle w:val="StyleBoldUnderline"/>
          <w:rFonts w:asciiTheme="minorHAnsi" w:hAnsiTheme="minorHAnsi"/>
        </w:rPr>
        <w:t xml:space="preserve">I’ve asked this question of experts many times, and no one has yet replied that such a manipulation couldn’t be done. </w:t>
      </w:r>
    </w:p>
    <w:p w:rsidR="00AC0EEA" w:rsidRDefault="00AC0EEA" w:rsidP="00AC0EEA">
      <w:pPr>
        <w:rPr>
          <w:rFonts w:asciiTheme="minorHAnsi" w:hAnsiTheme="minorHAnsi"/>
          <w:sz w:val="14"/>
        </w:rPr>
      </w:pPr>
      <w:r w:rsidRPr="00155C2A">
        <w:rPr>
          <w:rStyle w:val="StyleBoldUnderline"/>
          <w:rFonts w:asciiTheme="minorHAnsi" w:hAnsiTheme="minorHAnsi"/>
        </w:rPr>
        <w:t>This case is just one example. Many more are pouring out</w:t>
      </w:r>
      <w:r w:rsidRPr="00AB5147">
        <w:rPr>
          <w:rFonts w:asciiTheme="minorHAnsi" w:hAnsiTheme="minorHAnsi"/>
          <w:sz w:val="14"/>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w:t>
      </w:r>
    </w:p>
    <w:p w:rsidR="00AC0EEA" w:rsidRDefault="00AC0EEA" w:rsidP="00AC0EEA">
      <w:pPr>
        <w:rPr>
          <w:rFonts w:asciiTheme="minorHAnsi" w:hAnsiTheme="minorHAnsi"/>
          <w:sz w:val="14"/>
        </w:rPr>
      </w:pPr>
      <w:r w:rsidRPr="00AB5147">
        <w:rPr>
          <w:rFonts w:asciiTheme="minorHAnsi" w:hAnsiTheme="minorHAnsi"/>
          <w:sz w:val="14"/>
        </w:rPr>
        <w:t xml:space="preserve"> </w:t>
      </w:r>
      <w:r w:rsidRPr="00155C2A">
        <w:rPr>
          <w:rStyle w:val="UnderlineBold"/>
          <w:rFonts w:asciiTheme="minorHAnsi" w:hAnsiTheme="minorHAnsi"/>
        </w:rPr>
        <w:t>Biotechnology is advancing so rapidly that it is hard to keep track of all the new potential threats</w:t>
      </w:r>
      <w:r w:rsidRPr="00AB5147">
        <w:rPr>
          <w:rFonts w:asciiTheme="minorHAnsi" w:hAnsiTheme="minorHAnsi"/>
          <w:sz w:val="14"/>
        </w:rPr>
        <w:t xml:space="preserve">. Nor is it clear that anyone is even trying. </w:t>
      </w:r>
      <w:r w:rsidRPr="00155C2A">
        <w:rPr>
          <w:rStyle w:val="UnderlineBold"/>
          <w:rFonts w:asciiTheme="minorHAnsi" w:hAnsiTheme="minorHAnsi"/>
        </w:rPr>
        <w:t>In addition to lethality and drug resistance, many other parameters can be played with, given that the infectious power of an epidemic depends on many properties</w:t>
      </w:r>
      <w:r w:rsidRPr="00AB5147">
        <w:rPr>
          <w:rFonts w:asciiTheme="minorHAnsi" w:hAnsiTheme="minorHAnsi"/>
          <w:sz w:val="14"/>
        </w:rPr>
        <w:t xml:space="preserve">, </w:t>
      </w:r>
      <w:r w:rsidRPr="00155C2A">
        <w:rPr>
          <w:rStyle w:val="StyleBoldUnderline"/>
          <w:rFonts w:asciiTheme="minorHAnsi" w:hAnsiTheme="minorHAnsi"/>
        </w:rPr>
        <w:t xml:space="preserve">including the length of the latency period </w:t>
      </w:r>
      <w:r w:rsidRPr="00155C2A">
        <w:rPr>
          <w:rStyle w:val="StyleBoldUnderline"/>
          <w:rFonts w:asciiTheme="minorHAnsi" w:hAnsiTheme="minorHAnsi"/>
        </w:rPr>
        <w:lastRenderedPageBreak/>
        <w:t>during which a person is contagious but asymptomatic</w:t>
      </w:r>
      <w:r w:rsidRPr="00AB5147">
        <w:rPr>
          <w:rFonts w:asciiTheme="minorHAnsi" w:hAnsiTheme="minorHAnsi"/>
          <w:sz w:val="14"/>
        </w:rPr>
        <w:t xml:space="preserve">. </w:t>
      </w:r>
      <w:r w:rsidRPr="00155C2A">
        <w:rPr>
          <w:rStyle w:val="UnderlineBold"/>
          <w:rFonts w:asciiTheme="minorHAnsi" w:hAnsiTheme="minorHAnsi"/>
        </w:rPr>
        <w:t>Delaying the onset of</w:t>
      </w:r>
      <w:r w:rsidRPr="00AB5147">
        <w:rPr>
          <w:rFonts w:asciiTheme="minorHAnsi" w:hAnsiTheme="minorHAnsi"/>
          <w:sz w:val="14"/>
        </w:rPr>
        <w:t xml:space="preserve"> serious </w:t>
      </w:r>
      <w:r w:rsidRPr="00155C2A">
        <w:rPr>
          <w:rStyle w:val="UnderlineBold"/>
          <w:rFonts w:asciiTheme="minorHAnsi" w:hAnsiTheme="minorHAnsi"/>
        </w:rPr>
        <w:t>symptoms allows each new case to spread to more people and thus makes the virus harder to stop.</w:t>
      </w:r>
      <w:r w:rsidRPr="00AB5147">
        <w:rPr>
          <w:rFonts w:asciiTheme="minorHAnsi" w:hAnsiTheme="minorHAnsi"/>
          <w:sz w:val="14"/>
        </w:rPr>
        <w:t xml:space="preserve"> </w:t>
      </w:r>
    </w:p>
    <w:p w:rsidR="00AC0EEA" w:rsidRDefault="00AC0EEA" w:rsidP="00AC0EEA">
      <w:pPr>
        <w:rPr>
          <w:rFonts w:asciiTheme="minorHAnsi" w:hAnsiTheme="minorHAnsi"/>
          <w:sz w:val="14"/>
        </w:rPr>
      </w:pPr>
      <w:r w:rsidRPr="00155C2A">
        <w:rPr>
          <w:rStyle w:val="StyleBoldUnderline"/>
          <w:rFonts w:asciiTheme="minorHAnsi" w:hAnsiTheme="minorHAnsi"/>
        </w:rPr>
        <w:t xml:space="preserve">This dynamic is perhaps best illustrated by HIV </w:t>
      </w:r>
      <w:r w:rsidRPr="00AB5147">
        <w:rPr>
          <w:rFonts w:asciiTheme="minorHAnsi" w:hAnsiTheme="minorHAnsi"/>
          <w:sz w:val="14"/>
        </w:rPr>
        <w:t xml:space="preserve">, which is very difficult to transmit compared with smallpox and many other viruses. Intimate contact is needed, and even then, the infection rate is low. </w:t>
      </w:r>
      <w:r w:rsidRPr="00155C2A">
        <w:rPr>
          <w:rStyle w:val="StyleBoldUnderline"/>
          <w:rFonts w:asciiTheme="minorHAnsi" w:hAnsiTheme="minorHAnsi"/>
        </w:rPr>
        <w:t xml:space="preserve">The balancing factor is that HIV can take years to progress to AIDS , which can then take many more years to kill the victim. </w:t>
      </w:r>
      <w:r w:rsidRPr="00AB5147">
        <w:rPr>
          <w:rFonts w:asciiTheme="minorHAnsi" w:hAnsiTheme="minorHAnsi"/>
          <w:sz w:val="14"/>
        </w:rPr>
        <w:t>What makes HIV so dangerous is that infected people have lots of opportunities to infect others. This property has allowed HIV to claim more than 30 million lives so far, and approximately 34 million people are now living with this virus and facing a highly uncertain future.15</w:t>
      </w:r>
    </w:p>
    <w:p w:rsidR="00AC0EEA" w:rsidRDefault="00AC0EEA" w:rsidP="00AC0EEA">
      <w:pPr>
        <w:rPr>
          <w:rStyle w:val="UnderlineBold"/>
          <w:rFonts w:asciiTheme="minorHAnsi" w:hAnsiTheme="minorHAnsi"/>
        </w:rPr>
      </w:pPr>
      <w:r w:rsidRPr="005214AE">
        <w:rPr>
          <w:rStyle w:val="UnderlineBold"/>
          <w:rFonts w:asciiTheme="minorHAnsi" w:hAnsiTheme="minorHAnsi"/>
          <w:highlight w:val="yellow"/>
        </w:rPr>
        <w:t>A virus genetically engineered to infect its host quickly, to generate symptoms slowly</w:t>
      </w:r>
      <w:r w:rsidRPr="00AB5147">
        <w:rPr>
          <w:rFonts w:asciiTheme="minorHAnsi" w:hAnsiTheme="minorHAnsi"/>
          <w:sz w:val="14"/>
        </w:rPr>
        <w:t>—say, only after weeks or months—</w:t>
      </w:r>
      <w:r w:rsidRPr="005214AE">
        <w:rPr>
          <w:rStyle w:val="UnderlineBold"/>
          <w:rFonts w:asciiTheme="minorHAnsi" w:hAnsiTheme="minorHAnsi"/>
          <w:highlight w:val="yellow"/>
        </w:rPr>
        <w:t>and to spread easily through the air</w:t>
      </w:r>
      <w:r w:rsidRPr="00155C2A">
        <w:rPr>
          <w:rStyle w:val="UnderlineBold"/>
          <w:rFonts w:asciiTheme="minorHAnsi" w:hAnsiTheme="minorHAnsi"/>
        </w:rPr>
        <w:t xml:space="preserve"> or</w:t>
      </w:r>
      <w:r w:rsidRPr="00AB5147">
        <w:rPr>
          <w:rFonts w:asciiTheme="minorHAnsi" w:hAnsiTheme="minorHAnsi"/>
          <w:sz w:val="14"/>
        </w:rPr>
        <w:t xml:space="preserve"> by </w:t>
      </w:r>
      <w:r w:rsidRPr="00155C2A">
        <w:rPr>
          <w:rStyle w:val="UnderlineBold"/>
          <w:rFonts w:asciiTheme="minorHAnsi" w:hAnsiTheme="minorHAnsi"/>
        </w:rPr>
        <w:t xml:space="preserve">casual contact </w:t>
      </w:r>
      <w:r w:rsidRPr="005214AE">
        <w:rPr>
          <w:rStyle w:val="UnderlineBold"/>
          <w:rFonts w:asciiTheme="minorHAnsi" w:hAnsiTheme="minorHAnsi"/>
          <w:highlight w:val="yellow"/>
        </w:rPr>
        <w:t xml:space="preserve">would be </w:t>
      </w:r>
      <w:r w:rsidRPr="005214AE">
        <w:rPr>
          <w:rStyle w:val="Emphasis"/>
          <w:rFonts w:asciiTheme="minorHAnsi" w:hAnsiTheme="minorHAnsi"/>
          <w:highlight w:val="yellow"/>
        </w:rPr>
        <w:t>vastly more devastating than HIV</w:t>
      </w:r>
      <w:r w:rsidRPr="00155C2A">
        <w:rPr>
          <w:rStyle w:val="UnderlineBold"/>
          <w:rFonts w:asciiTheme="minorHAnsi" w:hAnsiTheme="minorHAnsi"/>
        </w:rPr>
        <w:t xml:space="preserve"> . It could silently penetrate the population to </w:t>
      </w:r>
      <w:r w:rsidRPr="00155C2A">
        <w:rPr>
          <w:rStyle w:val="Emphasis"/>
          <w:rFonts w:asciiTheme="minorHAnsi" w:hAnsiTheme="minorHAnsi"/>
        </w:rPr>
        <w:t>unleash its deadly effects suddenly</w:t>
      </w:r>
      <w:r w:rsidRPr="00AB5147">
        <w:rPr>
          <w:rFonts w:asciiTheme="minorHAnsi" w:hAnsiTheme="minorHAnsi"/>
          <w:sz w:val="14"/>
        </w:rPr>
        <w:t xml:space="preserve">. </w:t>
      </w:r>
      <w:r w:rsidRPr="00155C2A">
        <w:rPr>
          <w:rStyle w:val="UnderlineBold"/>
          <w:rFonts w:asciiTheme="minorHAnsi" w:hAnsiTheme="minorHAnsi"/>
        </w:rPr>
        <w:t xml:space="preserve">This type of epidemic would be almost impossible to combat because </w:t>
      </w:r>
      <w:r w:rsidRPr="005214AE">
        <w:rPr>
          <w:rStyle w:val="UnderlineBold"/>
          <w:rFonts w:asciiTheme="minorHAnsi" w:hAnsiTheme="minorHAnsi"/>
          <w:highlight w:val="yellow"/>
        </w:rPr>
        <w:t>most of the infections would occur before the epidemic became obvious.</w:t>
      </w:r>
      <w:r w:rsidRPr="00155C2A">
        <w:rPr>
          <w:rStyle w:val="UnderlineBold"/>
          <w:rFonts w:asciiTheme="minorHAnsi" w:hAnsiTheme="minorHAnsi"/>
        </w:rPr>
        <w:t xml:space="preserve"> </w:t>
      </w:r>
    </w:p>
    <w:p w:rsidR="00AC0EEA" w:rsidRDefault="00AC0EEA" w:rsidP="00AC0EEA">
      <w:pPr>
        <w:rPr>
          <w:rFonts w:asciiTheme="minorHAnsi" w:hAnsiTheme="minorHAnsi"/>
          <w:sz w:val="14"/>
        </w:rPr>
      </w:pPr>
      <w:r w:rsidRPr="00155C2A">
        <w:rPr>
          <w:rStyle w:val="StyleBoldUnderline"/>
          <w:rFonts w:asciiTheme="minorHAnsi" w:hAnsiTheme="minorHAnsi"/>
        </w:rPr>
        <w:t xml:space="preserve">A technologically sophisticated terrorist group could develop such a virus and kill </w:t>
      </w:r>
      <w:r w:rsidRPr="00AB5147">
        <w:rPr>
          <w:rFonts w:asciiTheme="minorHAnsi" w:hAnsiTheme="minorHAnsi"/>
          <w:sz w:val="14"/>
        </w:rPr>
        <w:t xml:space="preserve">a large part of </w:t>
      </w:r>
      <w:r w:rsidRPr="00155C2A">
        <w:rPr>
          <w:rStyle w:val="StyleBoldUnderline"/>
          <w:rFonts w:asciiTheme="minorHAnsi" w:hAnsiTheme="minorHAnsi"/>
        </w:rPr>
        <w:t>humanity</w:t>
      </w:r>
      <w:r w:rsidRPr="00AB5147">
        <w:rPr>
          <w:rFonts w:asciiTheme="minorHAnsi" w:hAnsiTheme="minorHAnsi"/>
          <w:sz w:val="14"/>
        </w:rPr>
        <w:t xml:space="preserve"> with it. Indeed, </w:t>
      </w:r>
      <w:r w:rsidRPr="005214AE">
        <w:rPr>
          <w:rStyle w:val="UnderlineBold"/>
          <w:rFonts w:asciiTheme="minorHAnsi" w:hAnsiTheme="minorHAnsi"/>
          <w:highlight w:val="yellow"/>
        </w:rPr>
        <w:t>terrorists may not have to develop it</w:t>
      </w:r>
      <w:r w:rsidRPr="00AB5147">
        <w:rPr>
          <w:rFonts w:asciiTheme="minorHAnsi" w:hAnsiTheme="minorHAnsi"/>
          <w:sz w:val="14"/>
        </w:rPr>
        <w:t xml:space="preserve"> themselves: </w:t>
      </w:r>
      <w:r w:rsidRPr="005214AE">
        <w:rPr>
          <w:rStyle w:val="UnderlineBold"/>
          <w:rFonts w:asciiTheme="minorHAnsi" w:hAnsiTheme="minorHAnsi"/>
          <w:highlight w:val="yellow"/>
        </w:rPr>
        <w:t>some scientist may do so first</w:t>
      </w:r>
      <w:r w:rsidRPr="00AB5147">
        <w:rPr>
          <w:rFonts w:asciiTheme="minorHAnsi" w:hAnsiTheme="minorHAnsi"/>
          <w:sz w:val="14"/>
        </w:rPr>
        <w:t xml:space="preserve"> and publish the details. </w:t>
      </w:r>
    </w:p>
    <w:p w:rsidR="00AC0EEA" w:rsidRDefault="00AC0EEA" w:rsidP="00AC0EEA">
      <w:pPr>
        <w:rPr>
          <w:rFonts w:asciiTheme="minorHAnsi" w:hAnsiTheme="minorHAnsi"/>
          <w:sz w:val="14"/>
        </w:rPr>
      </w:pPr>
      <w:r w:rsidRPr="00155C2A">
        <w:rPr>
          <w:rStyle w:val="StyleBoldUnderline"/>
          <w:rFonts w:asciiTheme="minorHAnsi" w:hAnsiTheme="minorHAnsi"/>
        </w:rPr>
        <w:t>Given the rate at which biologists are making discoveries about viruses and the immune system</w:t>
      </w:r>
      <w:r w:rsidRPr="00AB5147">
        <w:rPr>
          <w:rFonts w:asciiTheme="minorHAnsi" w:hAnsiTheme="minorHAnsi"/>
          <w:sz w:val="14"/>
        </w:rPr>
        <w:t xml:space="preserve">, </w:t>
      </w:r>
      <w:r w:rsidRPr="00155C2A">
        <w:rPr>
          <w:rStyle w:val="UnderlineBold"/>
          <w:rFonts w:asciiTheme="minorHAnsi" w:hAnsiTheme="minorHAnsi"/>
        </w:rPr>
        <w:t xml:space="preserve">at some point in the near future, someone may create </w:t>
      </w:r>
      <w:r w:rsidRPr="005214AE">
        <w:rPr>
          <w:rStyle w:val="Emphasis"/>
          <w:rFonts w:asciiTheme="minorHAnsi" w:hAnsiTheme="minorHAnsi"/>
          <w:highlight w:val="yellow"/>
        </w:rPr>
        <w:t>artificial pathogens</w:t>
      </w:r>
      <w:r w:rsidRPr="00155C2A">
        <w:rPr>
          <w:rStyle w:val="UnderlineBold"/>
          <w:rFonts w:asciiTheme="minorHAnsi" w:hAnsiTheme="minorHAnsi"/>
        </w:rPr>
        <w:t xml:space="preserve"> that </w:t>
      </w:r>
      <w:r w:rsidRPr="005214AE">
        <w:rPr>
          <w:rStyle w:val="Emphasis"/>
          <w:rFonts w:asciiTheme="minorHAnsi" w:hAnsiTheme="minorHAnsi"/>
          <w:highlight w:val="yellow"/>
        </w:rPr>
        <w:t>could drive the human race to extinction</w:t>
      </w:r>
      <w:r w:rsidRPr="00AB5147">
        <w:rPr>
          <w:rFonts w:asciiTheme="minorHAnsi" w:hAnsiTheme="minorHAnsi"/>
          <w:sz w:val="14"/>
        </w:rPr>
        <w:t xml:space="preserve">. Indeed, </w:t>
      </w:r>
      <w:r w:rsidRPr="00155C2A">
        <w:rPr>
          <w:rStyle w:val="StyleBoldUnderline"/>
          <w:rFonts w:asciiTheme="minorHAnsi" w:hAnsiTheme="minorHAnsi"/>
        </w:rPr>
        <w:t>a detailed species-elimination plan of this nature was openly proposed in a scientific journal.</w:t>
      </w:r>
    </w:p>
    <w:p w:rsidR="00AC0EEA" w:rsidRDefault="00AC0EEA" w:rsidP="00AC0EEA">
      <w:pPr>
        <w:rPr>
          <w:rFonts w:asciiTheme="minorHAnsi" w:hAnsiTheme="minorHAnsi"/>
          <w:sz w:val="14"/>
        </w:rPr>
      </w:pPr>
      <w:r w:rsidRPr="00AB5147">
        <w:rPr>
          <w:rFonts w:asciiTheme="minorHAnsi" w:hAnsiTheme="minorHAnsi"/>
          <w:sz w:val="14"/>
        </w:rPr>
        <w:t xml:space="preserve">The ostensible purpose of that particular research was to suggest a way </w:t>
      </w:r>
      <w:r w:rsidRPr="00155C2A">
        <w:rPr>
          <w:rStyle w:val="StyleBoldUnderline"/>
          <w:rFonts w:asciiTheme="minorHAnsi" w:hAnsiTheme="minorHAnsi"/>
        </w:rPr>
        <w:t>to extirpate the malaria mosquito</w:t>
      </w:r>
      <w:r w:rsidRPr="00AB5147">
        <w:rPr>
          <w:rFonts w:asciiTheme="minorHAnsi" w:hAnsiTheme="minorHAnsi"/>
          <w:sz w:val="14"/>
        </w:rPr>
        <w:t xml:space="preserve">, but </w:t>
      </w:r>
      <w:r w:rsidRPr="00155C2A">
        <w:rPr>
          <w:rStyle w:val="UnderlineBold"/>
          <w:rFonts w:asciiTheme="minorHAnsi" w:hAnsiTheme="minorHAnsi"/>
        </w:rPr>
        <w:t>similar techniques could be directed toward humans</w:t>
      </w:r>
      <w:r w:rsidRPr="00AB5147">
        <w:rPr>
          <w:rFonts w:asciiTheme="minorHAnsi" w:hAnsiTheme="minorHAnsi"/>
          <w:sz w:val="14"/>
        </w:rPr>
        <w:t>.16 When I’ve talked to molecular biologists about this method, they are quick to point out that it is slow and easily detectable and could be fought with biotech remedies. If you challenge them to come up with improvements to the suggested attack plan, howe</w:t>
      </w:r>
      <w:r>
        <w:rPr>
          <w:rFonts w:asciiTheme="minorHAnsi" w:hAnsiTheme="minorHAnsi"/>
          <w:sz w:val="14"/>
        </w:rPr>
        <w:t>ver, they have plenty of ideas.</w:t>
      </w:r>
    </w:p>
    <w:p w:rsidR="00AC0EEA" w:rsidRPr="00AB5147" w:rsidRDefault="00AC0EEA" w:rsidP="00AC0EEA">
      <w:pPr>
        <w:rPr>
          <w:rFonts w:asciiTheme="minorHAnsi" w:hAnsiTheme="minorHAnsi"/>
          <w:sz w:val="14"/>
        </w:rPr>
      </w:pPr>
      <w:r w:rsidRPr="00155C2A">
        <w:rPr>
          <w:rStyle w:val="UnderlineBold"/>
          <w:rFonts w:asciiTheme="minorHAnsi" w:hAnsiTheme="minorHAnsi"/>
        </w:rPr>
        <w:t xml:space="preserve">Modern biotechnology will soon be capable, if it is not already, of </w:t>
      </w:r>
      <w:r w:rsidRPr="00155C2A">
        <w:rPr>
          <w:rStyle w:val="Emphasis"/>
          <w:rFonts w:asciiTheme="minorHAnsi" w:hAnsiTheme="minorHAnsi"/>
        </w:rPr>
        <w:t>bringing about the demise of the human race</w:t>
      </w:r>
      <w:r w:rsidRPr="00AB5147">
        <w:rPr>
          <w:rFonts w:asciiTheme="minorHAnsi" w:hAnsiTheme="minorHAnsi"/>
          <w:sz w:val="14"/>
        </w:rPr>
        <w:t xml:space="preserve">— </w:t>
      </w:r>
      <w:r w:rsidRPr="00155C2A">
        <w:rPr>
          <w:rStyle w:val="StyleBoldUnderline"/>
          <w:rFonts w:asciiTheme="minorHAnsi" w:hAnsiTheme="minorHAnsi"/>
        </w:rPr>
        <w:t>or at least of killing a sufficient number of people to end high-tech civilization and set humanity back 1,000 years or more.</w:t>
      </w:r>
      <w:r w:rsidRPr="00AB5147">
        <w:rPr>
          <w:rFonts w:asciiTheme="minorHAnsi" w:hAnsiTheme="minorHAnsi"/>
          <w:sz w:val="14"/>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rsidR="00AC0EEA" w:rsidRPr="004C0711" w:rsidRDefault="00AC0EEA" w:rsidP="00AC0EEA">
      <w:pPr>
        <w:pStyle w:val="Heading4"/>
        <w:rPr>
          <w:rFonts w:eastAsia="Times New Roman"/>
        </w:rPr>
      </w:pPr>
      <w:r>
        <w:rPr>
          <w:rFonts w:eastAsia="Times New Roman"/>
        </w:rPr>
        <w:t xml:space="preserve">Indo-Pak war causes extinction </w:t>
      </w:r>
      <w:r w:rsidRPr="004C0711">
        <w:rPr>
          <w:rFonts w:eastAsia="Times New Roman"/>
        </w:rPr>
        <w:t xml:space="preserve">– </w:t>
      </w:r>
      <w:r w:rsidRPr="004C0711">
        <w:rPr>
          <w:rFonts w:eastAsia="Times New Roman"/>
          <w:u w:val="single"/>
        </w:rPr>
        <w:t>smoke</w:t>
      </w:r>
      <w:r w:rsidRPr="004C0711">
        <w:rPr>
          <w:rFonts w:eastAsia="Times New Roman"/>
        </w:rPr>
        <w:t xml:space="preserve"> and </w:t>
      </w:r>
      <w:r w:rsidRPr="004C0711">
        <w:rPr>
          <w:rFonts w:eastAsia="Times New Roman"/>
          <w:u w:val="single"/>
        </w:rPr>
        <w:t>yields</w:t>
      </w:r>
      <w:r w:rsidRPr="004C0711">
        <w:rPr>
          <w:rFonts w:eastAsia="Times New Roman"/>
        </w:rPr>
        <w:t xml:space="preserve"> prove</w:t>
      </w:r>
    </w:p>
    <w:p w:rsidR="00AC0EEA" w:rsidRPr="004C0711" w:rsidRDefault="00AC0EEA" w:rsidP="00AC0EEA">
      <w:pPr>
        <w:rPr>
          <w:rFonts w:eastAsia="Times New Roman"/>
          <w:sz w:val="18"/>
          <w:szCs w:val="18"/>
        </w:rPr>
      </w:pPr>
    </w:p>
    <w:p w:rsidR="00AC0EEA" w:rsidRPr="003F32B5" w:rsidRDefault="00AC0EEA" w:rsidP="00AC0EEA">
      <w:pPr>
        <w:rPr>
          <w:b/>
          <w:bCs/>
          <w:sz w:val="26"/>
        </w:rPr>
      </w:pPr>
      <w:r>
        <w:rPr>
          <w:rStyle w:val="StyleStyleBold12pt"/>
          <w:sz w:val="22"/>
        </w:rPr>
        <w:t>O.B.</w:t>
      </w:r>
      <w:r>
        <w:rPr>
          <w:rStyle w:val="StyleStyleBold12pt"/>
        </w:rPr>
        <w:t xml:space="preserve"> Toon ’07, </w:t>
      </w:r>
      <w:r w:rsidRPr="005E47DF">
        <w:rPr>
          <w:sz w:val="18"/>
          <w:szCs w:val="18"/>
        </w:rPr>
        <w:t>Department of Atmospheric and Oceanic Sciences, Laboratory for Atmospheric and Space Physics, Universi</w:t>
      </w:r>
      <w:r>
        <w:rPr>
          <w:sz w:val="18"/>
          <w:szCs w:val="18"/>
        </w:rPr>
        <w:t xml:space="preserve">ty of Colorado, Boulder, CO, 4/19/07, </w:t>
      </w:r>
      <w:r w:rsidRPr="005E47DF">
        <w:rPr>
          <w:sz w:val="18"/>
          <w:szCs w:val="18"/>
        </w:rPr>
        <w:t>“Atmospheric effects and societal consequences of regional scale nuclear conflicts and acts of</w:t>
      </w:r>
      <w:r>
        <w:rPr>
          <w:sz w:val="18"/>
          <w:szCs w:val="18"/>
        </w:rPr>
        <w:t xml:space="preserve"> individual nuclear terrorism,” </w:t>
      </w:r>
      <w:r w:rsidRPr="005E47DF">
        <w:rPr>
          <w:sz w:val="18"/>
          <w:szCs w:val="18"/>
        </w:rPr>
        <w:t>http://www.atmos-chem-phys.net/</w:t>
      </w:r>
      <w:r>
        <w:rPr>
          <w:sz w:val="18"/>
          <w:szCs w:val="18"/>
        </w:rPr>
        <w:t>7/1973/2007/acp-7-1973-2007.pdf</w:t>
      </w:r>
    </w:p>
    <w:p w:rsidR="00AC0EEA" w:rsidRPr="004C0711" w:rsidRDefault="00AC0EEA" w:rsidP="00AC0EEA">
      <w:pPr>
        <w:rPr>
          <w:rFonts w:eastAsia="Times New Roman"/>
          <w:sz w:val="16"/>
          <w:szCs w:val="16"/>
        </w:rPr>
      </w:pPr>
    </w:p>
    <w:p w:rsidR="00AC0EEA" w:rsidRDefault="00AC0EEA" w:rsidP="00AC0EEA">
      <w:pPr>
        <w:rPr>
          <w:rFonts w:asciiTheme="minorHAnsi" w:eastAsia="Times New Roman" w:hAnsiTheme="minorHAnsi"/>
          <w:sz w:val="12"/>
          <w:szCs w:val="12"/>
        </w:rPr>
      </w:pPr>
      <w:r w:rsidRPr="005214AE">
        <w:rPr>
          <w:rFonts w:asciiTheme="minorHAnsi" w:eastAsia="Times New Roman" w:hAnsiTheme="minorHAnsi"/>
          <w:highlight w:val="yellow"/>
          <w:u w:val="single"/>
        </w:rPr>
        <w:t>We assess</w:t>
      </w:r>
      <w:r w:rsidRPr="005E0AF9">
        <w:rPr>
          <w:rFonts w:asciiTheme="minorHAnsi" w:eastAsia="Times New Roman" w:hAnsiTheme="minorHAnsi"/>
          <w:u w:val="single"/>
        </w:rPr>
        <w:t xml:space="preserve"> the potential damage and </w:t>
      </w:r>
      <w:r w:rsidRPr="005214AE">
        <w:rPr>
          <w:rFonts w:asciiTheme="minorHAnsi" w:eastAsia="Times New Roman" w:hAnsiTheme="minorHAnsi"/>
          <w:highlight w:val="yellow"/>
          <w:u w:val="single"/>
        </w:rPr>
        <w:t>smoke production associated with the detonation of small nuclear weapons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in modern megacities. While the number of nuclear warheads in the world has fallen by about a factor of three since its peak in 1986, the number of nuclear weapons states is increasing and the potential exists for numerous regional nuclear arms races. Eight countries are known to have nuclear weapons, 2 are constructing them, and an additional 32 nations already have the fissile material needed to build substantial arsenals of low-yield (Hiroshima-sized) explosives. Population and economic activity worldwide are congregated to an increasing extent in megacities, which might be targeted in a nuclear conflict</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We find that </w:t>
      </w:r>
      <w:r w:rsidRPr="005214AE">
        <w:rPr>
          <w:rFonts w:asciiTheme="minorHAnsi" w:eastAsia="Times New Roman" w:hAnsiTheme="minorHAnsi"/>
          <w:highlight w:val="yellow"/>
          <w:u w:val="single"/>
        </w:rPr>
        <w:t>low yield weapons</w:t>
      </w:r>
      <w:r w:rsidRPr="005E0AF9">
        <w:rPr>
          <w:rFonts w:asciiTheme="minorHAnsi" w:eastAsia="Times New Roman" w:hAnsiTheme="minorHAnsi"/>
          <w:u w:val="single"/>
        </w:rPr>
        <w:t xml:space="preserve">, which new nuclear powers are likely to construct, can </w:t>
      </w:r>
      <w:r w:rsidRPr="005214AE">
        <w:rPr>
          <w:rStyle w:val="Emphasis"/>
          <w:rFonts w:asciiTheme="minorHAnsi" w:hAnsiTheme="minorHAnsi"/>
          <w:highlight w:val="yellow"/>
        </w:rPr>
        <w:t xml:space="preserve">produce </w:t>
      </w:r>
      <w:r w:rsidRPr="005E0AF9">
        <w:rPr>
          <w:rStyle w:val="Emphasis"/>
          <w:rFonts w:asciiTheme="minorHAnsi" w:hAnsiTheme="minorHAnsi"/>
        </w:rPr>
        <w:t>100 times as many fatalities</w:t>
      </w:r>
      <w:r w:rsidRPr="005E0AF9">
        <w:rPr>
          <w:rFonts w:asciiTheme="minorHAnsi" w:eastAsia="Times New Roman" w:hAnsiTheme="minorHAnsi"/>
          <w:b/>
          <w:u w:val="single"/>
        </w:rPr>
        <w:t xml:space="preserve"> and </w:t>
      </w:r>
      <w:r w:rsidRPr="005214AE">
        <w:rPr>
          <w:rStyle w:val="Emphasis"/>
          <w:rFonts w:asciiTheme="minorHAnsi" w:hAnsiTheme="minorHAnsi"/>
          <w:highlight w:val="yellow"/>
        </w:rPr>
        <w:t>100 times as much smoke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from fires per kt yield</w:t>
      </w:r>
      <w:r w:rsidRPr="005E0AF9">
        <w:rPr>
          <w:rFonts w:asciiTheme="minorHAnsi" w:eastAsia="Times New Roman" w:hAnsiTheme="minorHAnsi"/>
          <w:sz w:val="18"/>
          <w:szCs w:val="18"/>
        </w:rPr>
        <w:t xml:space="preserve"> </w:t>
      </w:r>
      <w:r w:rsidRPr="005214AE">
        <w:rPr>
          <w:rFonts w:asciiTheme="minorHAnsi" w:eastAsia="Times New Roman" w:hAnsiTheme="minorHAnsi"/>
          <w:highlight w:val="yellow"/>
          <w:u w:val="single"/>
        </w:rPr>
        <w:t xml:space="preserve">as previously estimated in analyses </w:t>
      </w:r>
      <w:r w:rsidRPr="005214AE">
        <w:rPr>
          <w:rStyle w:val="Emphasis"/>
          <w:rFonts w:asciiTheme="minorHAnsi" w:hAnsiTheme="minorHAnsi"/>
          <w:highlight w:val="yellow"/>
        </w:rPr>
        <w:t>for full scale nuclear wars</w:t>
      </w:r>
      <w:r w:rsidRPr="005214AE">
        <w:rPr>
          <w:rFonts w:asciiTheme="minorHAnsi" w:eastAsia="Times New Roman" w:hAnsiTheme="minorHAnsi"/>
          <w:highlight w:val="yellow"/>
          <w:u w:val="single"/>
        </w:rPr>
        <w:t xml:space="preserve"> </w:t>
      </w:r>
      <w:r w:rsidRPr="005214AE">
        <w:rPr>
          <w:rStyle w:val="Emphasis"/>
          <w:rFonts w:asciiTheme="minorHAnsi" w:hAnsiTheme="minorHAnsi"/>
          <w:highlight w:val="yellow"/>
        </w:rPr>
        <w:t>using high-yield weapons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if the small weapons are targeted at city centers. A single “small” nuclear detonation in an urban center could lead to more fatalities, in some cases by orders of magnitude, than have occurred in the major historical conflicts of many countries. We analyze the likely outcome of</w:t>
      </w:r>
      <w:r w:rsidRPr="005E0AF9">
        <w:rPr>
          <w:rFonts w:asciiTheme="minorHAnsi" w:eastAsia="Times New Roman" w:hAnsiTheme="minorHAnsi"/>
          <w:u w:val="single"/>
        </w:rPr>
        <w:t xml:space="preserve"> </w:t>
      </w:r>
      <w:r w:rsidRPr="005214AE">
        <w:rPr>
          <w:rFonts w:asciiTheme="minorHAnsi" w:eastAsia="Times New Roman" w:hAnsiTheme="minorHAnsi"/>
          <w:highlight w:val="yellow"/>
          <w:u w:val="single"/>
        </w:rPr>
        <w:t>a regional nuclear exchange</w:t>
      </w:r>
      <w:r w:rsidRPr="005E0AF9">
        <w:rPr>
          <w:rFonts w:asciiTheme="minorHAnsi" w:eastAsia="Times New Roman" w:hAnsiTheme="minorHAnsi"/>
          <w:u w:val="single"/>
        </w:rPr>
        <w:t xml:space="preserve"> </w:t>
      </w:r>
      <w:r w:rsidRPr="005E0AF9">
        <w:rPr>
          <w:rFonts w:asciiTheme="minorHAnsi" w:eastAsia="Times New Roman" w:hAnsiTheme="minorHAnsi"/>
          <w:sz w:val="14"/>
          <w:szCs w:val="14"/>
        </w:rPr>
        <w:t>involving 100 15-kt explosions (less than 0.1% of the explosive yield of the current global nuclear arsenal). We find that such an exchange</w:t>
      </w:r>
      <w:r w:rsidRPr="005E0AF9">
        <w:rPr>
          <w:rFonts w:asciiTheme="minorHAnsi" w:eastAsia="Times New Roman" w:hAnsiTheme="minorHAnsi"/>
          <w:u w:val="single"/>
        </w:rPr>
        <w:t xml:space="preserve"> </w:t>
      </w:r>
      <w:r w:rsidRPr="005214AE">
        <w:rPr>
          <w:rFonts w:asciiTheme="minorHAnsi" w:eastAsia="Times New Roman" w:hAnsiTheme="minorHAnsi"/>
          <w:highlight w:val="yellow"/>
          <w:u w:val="single"/>
        </w:rPr>
        <w:t>could produce direct fatalities comparable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to all of those worldwide in World War II, or</w:t>
      </w:r>
      <w:r w:rsidRPr="005E0AF9">
        <w:rPr>
          <w:rFonts w:asciiTheme="minorHAnsi" w:eastAsia="Times New Roman" w:hAnsiTheme="minorHAnsi"/>
          <w:sz w:val="18"/>
          <w:szCs w:val="18"/>
        </w:rPr>
        <w:t xml:space="preserve"> </w:t>
      </w:r>
      <w:r w:rsidRPr="005214AE">
        <w:rPr>
          <w:rFonts w:asciiTheme="minorHAnsi" w:eastAsia="Times New Roman" w:hAnsiTheme="minorHAnsi"/>
          <w:highlight w:val="yellow"/>
          <w:u w:val="single"/>
        </w:rPr>
        <w:t>to those once estimated for a “counterforce” nuclear war between the superpowers</w:t>
      </w:r>
      <w:r w:rsidRPr="005E0AF9">
        <w:rPr>
          <w:rFonts w:asciiTheme="minorHAnsi" w:eastAsia="Times New Roman" w:hAnsiTheme="minorHAnsi"/>
          <w:sz w:val="12"/>
          <w:szCs w:val="12"/>
        </w:rPr>
        <w:t xml:space="preserve">. </w:t>
      </w:r>
      <w:r w:rsidRPr="005E0AF9">
        <w:rPr>
          <w:rFonts w:asciiTheme="minorHAnsi" w:eastAsia="Times New Roman" w:hAnsiTheme="minorHAnsi"/>
          <w:sz w:val="14"/>
          <w:szCs w:val="14"/>
        </w:rPr>
        <w:t xml:space="preserve">Megacities exposed to atmospheric fallout of long-lived radionuclides would likely be abandoned indefinitely, with severe national and international implications. Our analysis shows that </w:t>
      </w:r>
      <w:r w:rsidRPr="005214AE">
        <w:rPr>
          <w:rFonts w:asciiTheme="minorHAnsi" w:eastAsia="Times New Roman" w:hAnsiTheme="minorHAnsi"/>
          <w:highlight w:val="yellow"/>
          <w:u w:val="single"/>
        </w:rPr>
        <w:t>smoke from</w:t>
      </w:r>
      <w:r w:rsidRPr="005E0AF9">
        <w:rPr>
          <w:rFonts w:asciiTheme="minorHAnsi" w:eastAsia="Times New Roman" w:hAnsiTheme="minorHAnsi"/>
          <w:u w:val="single"/>
        </w:rPr>
        <w:t xml:space="preserve"> urban firestorms in a </w:t>
      </w:r>
      <w:r w:rsidRPr="005214AE">
        <w:rPr>
          <w:rFonts w:asciiTheme="minorHAnsi" w:eastAsia="Times New Roman" w:hAnsiTheme="minorHAnsi"/>
          <w:highlight w:val="yellow"/>
          <w:u w:val="single"/>
        </w:rPr>
        <w:t>regional war</w:t>
      </w:r>
      <w:r w:rsidRPr="005E0AF9">
        <w:rPr>
          <w:rFonts w:asciiTheme="minorHAnsi" w:eastAsia="Times New Roman" w:hAnsiTheme="minorHAnsi"/>
          <w:u w:val="single"/>
        </w:rPr>
        <w:t xml:space="preserve"> would rise into the upper troposphere</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due to pyro-convection. Robock et al. (2007) show that the smoke would subsequently rise deep into the stratosphere due to atmospheric heating</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and then </w:t>
      </w:r>
      <w:r w:rsidRPr="005214AE">
        <w:rPr>
          <w:rFonts w:asciiTheme="minorHAnsi" w:eastAsia="Times New Roman" w:hAnsiTheme="minorHAnsi"/>
          <w:highlight w:val="yellow"/>
          <w:u w:val="single"/>
        </w:rPr>
        <w:t>might induce significant climatic anomalies on global scales</w:t>
      </w:r>
      <w:r w:rsidRPr="005E0AF9">
        <w:rPr>
          <w:rFonts w:asciiTheme="minorHAnsi" w:eastAsia="Times New Roman" w:hAnsiTheme="minorHAnsi"/>
          <w:sz w:val="18"/>
          <w:szCs w:val="18"/>
        </w:rPr>
        <w:t xml:space="preserve">. </w:t>
      </w:r>
      <w:r w:rsidRPr="005214AE">
        <w:rPr>
          <w:rFonts w:asciiTheme="minorHAnsi" w:eastAsia="Times New Roman" w:hAnsiTheme="minorHAnsi"/>
          <w:highlight w:val="yellow"/>
          <w:u w:val="single"/>
        </w:rPr>
        <w:t>We also anticipate substantial perturbations of global ozone</w:t>
      </w:r>
      <w:r w:rsidRPr="005E0AF9">
        <w:rPr>
          <w:rFonts w:asciiTheme="minorHAnsi" w:eastAsia="Times New Roman" w:hAnsiTheme="minorHAnsi"/>
          <w:u w:val="single"/>
        </w:rPr>
        <w:t>.</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 xml:space="preserve">While there are many uncertainties in the predictions we make here, the principal unknowns are the type and scale of conflict that might occur. </w:t>
      </w:r>
      <w:r w:rsidRPr="005214AE">
        <w:rPr>
          <w:rFonts w:asciiTheme="minorHAnsi" w:eastAsia="Times New Roman" w:hAnsiTheme="minorHAnsi"/>
          <w:highlight w:val="yellow"/>
          <w:u w:val="single"/>
        </w:rPr>
        <w:t>The</w:t>
      </w:r>
      <w:r w:rsidRPr="005E0AF9">
        <w:rPr>
          <w:rFonts w:asciiTheme="minorHAnsi" w:eastAsia="Times New Roman" w:hAnsiTheme="minorHAnsi"/>
          <w:u w:val="single"/>
        </w:rPr>
        <w:t xml:space="preserve"> scope and severity of the </w:t>
      </w:r>
      <w:r w:rsidRPr="005214AE">
        <w:rPr>
          <w:rStyle w:val="StyleBoldUnderline"/>
          <w:rFonts w:asciiTheme="minorHAnsi" w:hAnsiTheme="minorHAnsi"/>
          <w:highlight w:val="yellow"/>
        </w:rPr>
        <w:t>hazards identified</w:t>
      </w:r>
      <w:r w:rsidRPr="005E0AF9">
        <w:rPr>
          <w:rStyle w:val="Emphasis"/>
          <w:rFonts w:asciiTheme="minorHAnsi" w:hAnsiTheme="minorHAnsi"/>
        </w:rPr>
        <w:t xml:space="preserve"> </w:t>
      </w:r>
      <w:r w:rsidRPr="005214AE">
        <w:rPr>
          <w:rStyle w:val="Emphasis"/>
          <w:rFonts w:asciiTheme="minorHAnsi" w:hAnsiTheme="minorHAnsi"/>
          <w:highlight w:val="yellow"/>
        </w:rPr>
        <w:t>pose a significant threat to the global community</w:t>
      </w:r>
      <w:r w:rsidRPr="005E0AF9">
        <w:rPr>
          <w:rStyle w:val="Emphasis"/>
          <w:rFonts w:asciiTheme="minorHAnsi" w:hAnsiTheme="minorHAnsi"/>
        </w:rPr>
        <w:t>.</w:t>
      </w:r>
      <w:r w:rsidRPr="005E0AF9">
        <w:rPr>
          <w:rFonts w:asciiTheme="minorHAnsi" w:eastAsia="Times New Roman" w:hAnsiTheme="minorHAnsi"/>
          <w:sz w:val="18"/>
          <w:szCs w:val="18"/>
        </w:rPr>
        <w:t xml:space="preserve"> </w:t>
      </w:r>
      <w:r w:rsidRPr="005E0AF9">
        <w:rPr>
          <w:rFonts w:asciiTheme="minorHAnsi" w:eastAsia="Times New Roman" w:hAnsiTheme="minorHAnsi"/>
          <w:sz w:val="12"/>
          <w:szCs w:val="12"/>
        </w:rPr>
        <w:t>They deserve careful analysis by governments worldwide advised by a broad section of the world scientific community, as wel</w:t>
      </w:r>
      <w:r>
        <w:rPr>
          <w:rFonts w:asciiTheme="minorHAnsi" w:eastAsia="Times New Roman" w:hAnsiTheme="minorHAnsi"/>
          <w:sz w:val="12"/>
          <w:szCs w:val="12"/>
        </w:rPr>
        <w:t>l as widespread public debate.</w:t>
      </w:r>
    </w:p>
    <w:p w:rsidR="00AC0EEA" w:rsidRDefault="00AC0EEA" w:rsidP="00AC0EEA">
      <w:pPr>
        <w:rPr>
          <w:rFonts w:asciiTheme="minorHAnsi" w:eastAsia="Times New Roman" w:hAnsiTheme="minorHAnsi"/>
          <w:sz w:val="12"/>
          <w:szCs w:val="12"/>
        </w:rPr>
      </w:pPr>
      <w:r w:rsidRPr="005E0AF9">
        <w:rPr>
          <w:rFonts w:asciiTheme="minorHAnsi" w:eastAsia="Times New Roman" w:hAnsiTheme="minorHAnsi"/>
          <w:sz w:val="12"/>
          <w:szCs w:val="12"/>
        </w:rPr>
        <w:t xml:space="preserve">In the 1980s, quantitative studies of the consequences of a nuclear conflict between the superpowers provoked international scientific and political debate, and deep public concern (Crutzen and Birks, 1982; Turco et al., 1983; Pittock et al., 1985). The resulting recognition that such conflicts could produce global scale damage at unacceptable levels contributed to an ongoing reduction of nuclear arsenals and improvements in relationships between the major nuclear powers. Here we discuss the effects of the use of a single nuclear weapon by a state or terrorist. We then provide the first comprehensive quantitative study of the consequences of a nuclear conflict involving multiple weapons between the emerging smaller nuclear states. Robock et al. (2007) explore the climate changes that might occur due to the smoke </w:t>
      </w:r>
      <w:r>
        <w:rPr>
          <w:rFonts w:asciiTheme="minorHAnsi" w:eastAsia="Times New Roman" w:hAnsiTheme="minorHAnsi"/>
          <w:sz w:val="12"/>
          <w:szCs w:val="12"/>
        </w:rPr>
        <w:t>emissions from such a conflict.</w:t>
      </w:r>
    </w:p>
    <w:p w:rsidR="00AC0EEA" w:rsidRDefault="00AC0EEA" w:rsidP="00AC0EEA">
      <w:pPr>
        <w:rPr>
          <w:rFonts w:asciiTheme="minorHAnsi" w:eastAsia="Times New Roman" w:hAnsiTheme="minorHAnsi"/>
          <w:sz w:val="12"/>
          <w:szCs w:val="12"/>
        </w:rPr>
      </w:pPr>
      <w:r w:rsidRPr="005E0AF9">
        <w:rPr>
          <w:rFonts w:asciiTheme="minorHAnsi" w:eastAsia="Times New Roman" w:hAnsiTheme="minorHAnsi"/>
          <w:sz w:val="12"/>
          <w:szCs w:val="12"/>
        </w:rPr>
        <w:t xml:space="preserve">The results of this study show that the potential effects of nuclear explosions having yields similar to those of the weapons used over Japan during the Second World War (WW-II) are, in relation to yield, unexpectedly large. At least eight countries are capable of transport and detonation of such nuclear devices. Moreover, North Korea appears to have a growing stockpile of </w:t>
      </w:r>
      <w:r w:rsidRPr="005E0AF9">
        <w:rPr>
          <w:rFonts w:asciiTheme="minorHAnsi" w:eastAsia="Times New Roman" w:hAnsiTheme="minorHAnsi"/>
          <w:sz w:val="12"/>
          <w:szCs w:val="12"/>
        </w:rPr>
        <w:lastRenderedPageBreak/>
        <w:t>warheads, and Iran is suspiciously pursuing uranium enrichment – a necessary precursor to weapons construction. Thirty-two other countries that do not now have nuclear weapons possess sufficient fissionable nuclear materials to construct weapons, some in a relatively short period of time. For these nations, a regional conflict involving modest numbers of 15-kiloton (kt, the TNT explosive yield equivalent) weapons to attack cities could cause casualties that exceed, in some cases by orders of magnitude, their losses in previous conflicts. Indeed, in some case, the casualties can rival previous estimates for a limited strategic war between the superpowers involving thousands of weapons carrying several thousand megatons (Mt) of yield. Early radioactive fallout from small nuclear ground bursts would leave large sections of target areas contaminated and effectively uninhabitable. (Hiroshima and Nagasaki were attacked by airbursts, which will not deposit large amounts of local radiation unless it is raining. They were continuously inhabited.) Because of the smoke released in fires ignited by detonations, there is a possibility that 100 15-kt weapons used against city centers would produce global climate disturbances unprecedented in recorded human history (Robock et al., 2007). An individual in possession of one of the thousands of existing lightweight nuclear weapons could kill or injure a millio</w:t>
      </w:r>
      <w:r>
        <w:rPr>
          <w:rFonts w:asciiTheme="minorHAnsi" w:eastAsia="Times New Roman" w:hAnsiTheme="minorHAnsi"/>
          <w:sz w:val="12"/>
          <w:szCs w:val="12"/>
        </w:rPr>
        <w:t>n people in a terrorist attack.</w:t>
      </w:r>
    </w:p>
    <w:p w:rsidR="00AC0EEA" w:rsidRDefault="00AC0EEA" w:rsidP="00AC0EEA">
      <w:pPr>
        <w:rPr>
          <w:rFonts w:asciiTheme="minorHAnsi" w:eastAsia="Times New Roman" w:hAnsiTheme="minorHAnsi"/>
          <w:sz w:val="14"/>
          <w:szCs w:val="14"/>
        </w:rPr>
      </w:pPr>
      <w:r>
        <w:rPr>
          <w:rFonts w:asciiTheme="minorHAnsi" w:eastAsia="Times New Roman" w:hAnsiTheme="minorHAnsi"/>
          <w:sz w:val="12"/>
          <w:szCs w:val="12"/>
        </w:rPr>
        <w:t>\</w:t>
      </w:r>
      <w:r w:rsidRPr="005E0AF9">
        <w:rPr>
          <w:rFonts w:asciiTheme="minorHAnsi" w:eastAsia="Times New Roman" w:hAnsiTheme="minorHAnsi"/>
          <w:sz w:val="12"/>
          <w:szCs w:val="12"/>
        </w:rPr>
        <w:t>Below we first discuss the arsenals of the existing, and potential, nuclear powers. We then describe the casualties due to blast and to fires set by thermal radiation from an attack on a single megacity with one low yield nuclear weapon. Next we discuss the casualties if current and projected arsenals of such weapons were ever used in a regional conflict. We then discuss the impact of radioactive contamination. Finally, we describe the amounts of smoke that may be generated in a regional scale conflict. At the end of each of these sections we outline the associated uncertainties.</w:t>
      </w:r>
    </w:p>
    <w:p w:rsidR="00AC0EEA" w:rsidRDefault="00AC0EEA" w:rsidP="00AC0EEA">
      <w:pPr>
        <w:rPr>
          <w:rFonts w:asciiTheme="minorHAnsi" w:eastAsia="Times New Roman" w:hAnsiTheme="minorHAnsi"/>
          <w:sz w:val="14"/>
          <w:szCs w:val="14"/>
        </w:rPr>
      </w:pPr>
      <w:r w:rsidRPr="005214AE">
        <w:rPr>
          <w:rFonts w:asciiTheme="minorHAnsi" w:eastAsia="Times New Roman" w:hAnsiTheme="minorHAnsi"/>
          <w:highlight w:val="yellow"/>
          <w:u w:val="single"/>
        </w:rPr>
        <w:t xml:space="preserve">We have attempted to employ </w:t>
      </w:r>
      <w:r w:rsidRPr="005214AE">
        <w:rPr>
          <w:rStyle w:val="Emphasis"/>
          <w:rFonts w:asciiTheme="minorHAnsi" w:hAnsiTheme="minorHAnsi"/>
          <w:highlight w:val="yellow"/>
        </w:rPr>
        <w:t>realistic scenarios</w:t>
      </w:r>
      <w:r w:rsidRPr="005214AE">
        <w:rPr>
          <w:rFonts w:asciiTheme="minorHAnsi" w:eastAsia="Times New Roman" w:hAnsiTheme="minorHAnsi"/>
          <w:highlight w:val="yellow"/>
          <w:u w:val="single"/>
        </w:rPr>
        <w:t xml:space="preserve"> </w:t>
      </w:r>
      <w:r w:rsidRPr="005E0AF9">
        <w:rPr>
          <w:rFonts w:asciiTheme="minorHAnsi" w:eastAsia="Times New Roman" w:hAnsiTheme="minorHAnsi"/>
          <w:u w:val="single"/>
        </w:rPr>
        <w:t>in this analysis</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However, we do not have access to the war plans of any countries, nor to verifiable data on existing nuclear arsenals, delivery systems, or plans to develop, build or deploy nuclear weapons. There are obviously many possible pathways for regional conflicts to develop. Opinions concerning the likelihood of a regional nuclear war range from highly improbable to apocalyptic. Conservatism in such matters requires that a range of plausible scenarios be considered, given the availability of weapons hardware and the history of regional conflict.</w:t>
      </w:r>
      <w:r w:rsidRPr="005E0AF9">
        <w:rPr>
          <w:rFonts w:asciiTheme="minorHAnsi" w:eastAsia="Times New Roman" w:hAnsiTheme="minorHAnsi"/>
          <w:u w:val="single"/>
        </w:rPr>
        <w:t xml:space="preserve"> </w:t>
      </w:r>
      <w:r w:rsidRPr="005214AE">
        <w:rPr>
          <w:rStyle w:val="StyleBoldUnderline"/>
          <w:rFonts w:asciiTheme="minorHAnsi" w:hAnsiTheme="minorHAnsi"/>
          <w:highlight w:val="yellow"/>
        </w:rPr>
        <w:t>In the present analysis, we</w:t>
      </w:r>
      <w:r w:rsidRPr="005E0AF9">
        <w:rPr>
          <w:rFonts w:asciiTheme="minorHAnsi" w:eastAsia="Times New Roman" w:hAnsiTheme="minorHAnsi"/>
          <w:sz w:val="14"/>
          <w:szCs w:val="14"/>
        </w:rPr>
        <w:t xml:space="preserve"> adopt two potential scenarios: i) a single small nuclear device detonated in a city center by terrorists; and ii) a regional nuclear exchange between two newly minted nuclear weapons states involving a total of 100 low yield (15-kt) detonations. We do not justify these scenarios any further except to note that</w:t>
      </w:r>
      <w:r w:rsidRPr="005E0AF9">
        <w:rPr>
          <w:rFonts w:asciiTheme="minorHAnsi" w:eastAsia="Times New Roman" w:hAnsiTheme="minorHAnsi"/>
          <w:sz w:val="18"/>
          <w:szCs w:val="18"/>
        </w:rPr>
        <w:t xml:space="preserve"> </w:t>
      </w:r>
      <w:r w:rsidRPr="005E0AF9">
        <w:rPr>
          <w:rFonts w:asciiTheme="minorHAnsi" w:eastAsia="Times New Roman" w:hAnsiTheme="minorHAnsi"/>
          <w:u w:val="single"/>
        </w:rPr>
        <w:t xml:space="preserve">most </w:t>
      </w:r>
      <w:r w:rsidRPr="005E0AF9">
        <w:rPr>
          <w:rFonts w:asciiTheme="minorHAnsi" w:eastAsia="Times New Roman" w:hAnsiTheme="minorHAnsi"/>
          <w:sz w:val="12"/>
          <w:szCs w:val="12"/>
        </w:rPr>
        <w:t>citizens and politicians today</w:t>
      </w:r>
      <w:r w:rsidRPr="005E0AF9">
        <w:rPr>
          <w:rFonts w:asciiTheme="minorHAnsi" w:eastAsia="Times New Roman" w:hAnsiTheme="minorHAnsi"/>
          <w:u w:val="single"/>
        </w:rPr>
        <w:t xml:space="preserve"> </w:t>
      </w:r>
      <w:r w:rsidRPr="005214AE">
        <w:rPr>
          <w:rFonts w:asciiTheme="minorHAnsi" w:eastAsia="Times New Roman" w:hAnsiTheme="minorHAnsi"/>
          <w:highlight w:val="yellow"/>
          <w:u w:val="single"/>
        </w:rPr>
        <w:t>are aware of the potential disaster of</w:t>
      </w:r>
      <w:r w:rsidRPr="005E0AF9">
        <w:rPr>
          <w:rFonts w:asciiTheme="minorHAnsi" w:eastAsia="Times New Roman" w:hAnsiTheme="minorHAnsi"/>
          <w:u w:val="single"/>
        </w:rPr>
        <w:t xml:space="preserve"> </w:t>
      </w:r>
      <w:r w:rsidRPr="005E0AF9">
        <w:rPr>
          <w:rFonts w:asciiTheme="minorHAnsi" w:eastAsia="Times New Roman" w:hAnsiTheme="minorHAnsi"/>
          <w:sz w:val="14"/>
          <w:szCs w:val="14"/>
        </w:rPr>
        <w:t xml:space="preserve">an Israeli-Iranian-Syrian nuclear confrontation, or </w:t>
      </w:r>
      <w:r w:rsidRPr="005214AE">
        <w:rPr>
          <w:rFonts w:asciiTheme="minorHAnsi" w:eastAsia="Times New Roman" w:hAnsiTheme="minorHAnsi"/>
          <w:b/>
          <w:highlight w:val="yellow"/>
          <w:u w:val="single"/>
        </w:rPr>
        <w:t>a Indian-Pakistani</w:t>
      </w:r>
      <w:r w:rsidRPr="005E0AF9">
        <w:rPr>
          <w:rFonts w:asciiTheme="minorHAnsi" w:eastAsia="Times New Roman" w:hAnsiTheme="minorHAnsi"/>
          <w:b/>
          <w:u w:val="single"/>
        </w:rPr>
        <w:t xml:space="preserve"> territorial </w:t>
      </w:r>
      <w:r w:rsidRPr="005214AE">
        <w:rPr>
          <w:rFonts w:asciiTheme="minorHAnsi" w:eastAsia="Times New Roman" w:hAnsiTheme="minorHAnsi"/>
          <w:b/>
          <w:highlight w:val="yellow"/>
          <w:u w:val="single"/>
        </w:rPr>
        <w:t>confrontation</w:t>
      </w:r>
      <w:r w:rsidRPr="005E0AF9">
        <w:rPr>
          <w:rFonts w:asciiTheme="minorHAnsi" w:eastAsia="Times New Roman" w:hAnsiTheme="minorHAnsi"/>
          <w:sz w:val="18"/>
          <w:szCs w:val="18"/>
        </w:rPr>
        <w:t xml:space="preserve">. </w:t>
      </w:r>
      <w:r w:rsidRPr="005E0AF9">
        <w:rPr>
          <w:rFonts w:asciiTheme="minorHAnsi" w:eastAsia="Times New Roman" w:hAnsiTheme="minorHAnsi"/>
          <w:sz w:val="14"/>
          <w:szCs w:val="14"/>
        </w:rPr>
        <w:t xml:space="preserve">Moreover, as nuclear weapons knowledge and implementation proliferates, the possible number and combinations of flash points multiplies. The fact that nuclear weapons of the type assumed here have been used in past hostilities substantiates the idea that such scenarios as we propose are executable. </w:t>
      </w:r>
    </w:p>
    <w:p w:rsidR="00AC0EEA" w:rsidRPr="002968A9" w:rsidRDefault="00AC0EEA" w:rsidP="00AC0EEA">
      <w:pPr>
        <w:rPr>
          <w:sz w:val="14"/>
        </w:rPr>
      </w:pPr>
    </w:p>
    <w:p w:rsidR="00AC0EEA" w:rsidRDefault="00AC0EEA" w:rsidP="00AC0EEA">
      <w:pPr>
        <w:pStyle w:val="Heading4"/>
        <w:numPr>
          <w:ilvl w:val="0"/>
          <w:numId w:val="1"/>
        </w:numPr>
      </w:pPr>
      <w:r>
        <w:t>Scenario 2 is Climate</w:t>
      </w:r>
    </w:p>
    <w:p w:rsidR="00AC0EEA" w:rsidRDefault="00AC0EEA" w:rsidP="00AC0EEA">
      <w:pPr>
        <w:pStyle w:val="Heading4"/>
      </w:pPr>
      <w:r>
        <w:t xml:space="preserve">China will say yes---China would rather improve bilateral relations than engage in a costly space arms race---that diffuses the space race which solves climate change </w:t>
      </w:r>
    </w:p>
    <w:p w:rsidR="00AC0EEA" w:rsidRPr="00922B29" w:rsidRDefault="00AC0EEA" w:rsidP="00AC0EEA">
      <w:pPr>
        <w:rPr>
          <w:b/>
          <w:bCs/>
          <w:sz w:val="26"/>
        </w:rPr>
      </w:pPr>
      <w:r>
        <w:rPr>
          <w:rStyle w:val="StyleStyleBold12pt"/>
        </w:rPr>
        <w:t xml:space="preserve">NBR 4/16, </w:t>
      </w:r>
      <w:r>
        <w:t>The National Bureau of Asian Research (non-profit research institution), 4/16, “U.S.-China Relations in Strategic Domains,”</w:t>
      </w:r>
      <w:r w:rsidRPr="00E4316B">
        <w:t xml:space="preserve"> http://www.nbr.org/publications/specialreport/pdf/Free/06192016/SR57_US-China_April2016.pdf</w:t>
      </w:r>
    </w:p>
    <w:p w:rsidR="00AC0EEA" w:rsidRPr="00922B29" w:rsidRDefault="00AC0EEA" w:rsidP="00AC0EEA">
      <w:pPr>
        <w:rPr>
          <w:rStyle w:val="StyleBoldUnderline"/>
        </w:rPr>
      </w:pPr>
      <w:r w:rsidRPr="005214AE">
        <w:rPr>
          <w:rStyle w:val="StyleBoldUnderline"/>
          <w:highlight w:val="yellow"/>
        </w:rPr>
        <w:t>The</w:t>
      </w:r>
      <w:r w:rsidRPr="00922B29">
        <w:rPr>
          <w:rStyle w:val="StyleBoldUnderline"/>
        </w:rPr>
        <w:t xml:space="preserve"> fourth and final </w:t>
      </w:r>
      <w:r w:rsidRPr="005214AE">
        <w:rPr>
          <w:rStyle w:val="StyleBoldUnderline"/>
          <w:highlight w:val="yellow"/>
        </w:rPr>
        <w:t>focus of China’s space activities is to</w:t>
      </w:r>
      <w:r w:rsidRPr="00922B29">
        <w:rPr>
          <w:rStyle w:val="StyleBoldUnderline"/>
        </w:rPr>
        <w:t xml:space="preserve"> strengthen cooperation and </w:t>
      </w:r>
      <w:r w:rsidRPr="005214AE">
        <w:rPr>
          <w:rStyle w:val="StyleBoldUnderline"/>
          <w:highlight w:val="yellow"/>
        </w:rPr>
        <w:t>improve bilateral relationships with</w:t>
      </w:r>
      <w:r w:rsidRPr="00922B29">
        <w:rPr>
          <w:rStyle w:val="StyleBoldUnderline"/>
        </w:rPr>
        <w:t xml:space="preserve"> other major powers, of which the most prominent is </w:t>
      </w:r>
      <w:r w:rsidRPr="005214AE">
        <w:rPr>
          <w:rStyle w:val="StyleBoldUnderline"/>
          <w:highlight w:val="yellow"/>
        </w:rPr>
        <w:t>the U</w:t>
      </w:r>
      <w:r w:rsidRPr="00922B29">
        <w:rPr>
          <w:rStyle w:val="StyleBoldUnderline"/>
        </w:rPr>
        <w:t xml:space="preserve">nited </w:t>
      </w:r>
      <w:r w:rsidRPr="005214AE">
        <w:rPr>
          <w:rStyle w:val="StyleBoldUnderline"/>
          <w:highlight w:val="yellow"/>
        </w:rPr>
        <w:t>S</w:t>
      </w:r>
      <w:r w:rsidRPr="00922B29">
        <w:rPr>
          <w:rStyle w:val="StyleBoldUnderline"/>
        </w:rPr>
        <w:t>tates.</w:t>
      </w:r>
      <w:r>
        <w:rPr>
          <w:rStyle w:val="StyleBoldUnderline"/>
        </w:rPr>
        <w:t xml:space="preserve"> </w:t>
      </w:r>
      <w:r w:rsidRPr="005214AE">
        <w:rPr>
          <w:rStyle w:val="Emphasis"/>
          <w:highlight w:val="yellow"/>
        </w:rPr>
        <w:t>China</w:t>
      </w:r>
      <w:r w:rsidRPr="00922B29">
        <w:rPr>
          <w:rStyle w:val="Emphasis"/>
        </w:rPr>
        <w:t xml:space="preserve"> </w:t>
      </w:r>
      <w:r w:rsidRPr="005214AE">
        <w:rPr>
          <w:rStyle w:val="Emphasis"/>
          <w:highlight w:val="yellow"/>
        </w:rPr>
        <w:t>has stated that the development of its space capabilities should not be achieved at the cost of bilateral relations</w:t>
      </w:r>
      <w:r w:rsidRPr="00922B29">
        <w:rPr>
          <w:rStyle w:val="Emphasis"/>
        </w:rPr>
        <w:t xml:space="preserve"> or mutual confidence with other states.</w:t>
      </w:r>
      <w:r w:rsidRPr="00922B29">
        <w:rPr>
          <w:rStyle w:val="StyleBoldUnderline"/>
        </w:rPr>
        <w:t xml:space="preserve">52 </w:t>
      </w:r>
      <w:r w:rsidRPr="005214AE">
        <w:rPr>
          <w:rStyle w:val="StyleBoldUnderline"/>
          <w:highlight w:val="yellow"/>
        </w:rPr>
        <w:t>A space arms race may</w:t>
      </w:r>
      <w:r w:rsidRPr="00922B29">
        <w:rPr>
          <w:rStyle w:val="StyleBoldUnderline"/>
        </w:rPr>
        <w:t xml:space="preserve"> </w:t>
      </w:r>
      <w:r w:rsidRPr="005214AE">
        <w:rPr>
          <w:rStyle w:val="Emphasis"/>
          <w:highlight w:val="yellow"/>
        </w:rPr>
        <w:t>seriously</w:t>
      </w:r>
      <w:r>
        <w:rPr>
          <w:rStyle w:val="StyleBoldUnderline"/>
        </w:rPr>
        <w:t xml:space="preserve"> </w:t>
      </w:r>
      <w:r w:rsidRPr="005214AE">
        <w:rPr>
          <w:rStyle w:val="Emphasis"/>
          <w:highlight w:val="yellow"/>
        </w:rPr>
        <w:t>deteriorate China’s</w:t>
      </w:r>
      <w:r w:rsidRPr="00922B29">
        <w:rPr>
          <w:rStyle w:val="StyleBoldUnderline"/>
        </w:rPr>
        <w:t xml:space="preserve"> external </w:t>
      </w:r>
      <w:r w:rsidRPr="005214AE">
        <w:rPr>
          <w:rStyle w:val="Emphasis"/>
          <w:highlight w:val="yellow"/>
        </w:rPr>
        <w:t>environment</w:t>
      </w:r>
      <w:r w:rsidRPr="00922B29">
        <w:rPr>
          <w:rStyle w:val="StyleBoldUnderline"/>
        </w:rPr>
        <w:t xml:space="preserve"> and divert precious and limited resources away from</w:t>
      </w:r>
      <w:r>
        <w:rPr>
          <w:rStyle w:val="StyleBoldUnderline"/>
        </w:rPr>
        <w:t xml:space="preserve"> </w:t>
      </w:r>
      <w:r w:rsidRPr="00922B29">
        <w:rPr>
          <w:rStyle w:val="StyleBoldUnderline"/>
        </w:rPr>
        <w:t>urgent domestic areas. In addition, it could shift China’s broader foreign policy and grand</w:t>
      </w:r>
      <w:r>
        <w:rPr>
          <w:rStyle w:val="StyleBoldUnderline"/>
        </w:rPr>
        <w:t xml:space="preserve"> </w:t>
      </w:r>
      <w:r w:rsidRPr="00922B29">
        <w:rPr>
          <w:rStyle w:val="StyleBoldUnderline"/>
        </w:rPr>
        <w:t xml:space="preserve">strategy from competitive cooperation to total confrontation. </w:t>
      </w:r>
      <w:r w:rsidRPr="005214AE">
        <w:rPr>
          <w:rStyle w:val="StyleBoldUnderline"/>
          <w:highlight w:val="yellow"/>
        </w:rPr>
        <w:t>The costs of</w:t>
      </w:r>
      <w:r w:rsidRPr="00922B29">
        <w:rPr>
          <w:rStyle w:val="StyleBoldUnderline"/>
        </w:rPr>
        <w:t xml:space="preserve"> a hostile space arms race and </w:t>
      </w:r>
      <w:r w:rsidRPr="005214AE">
        <w:rPr>
          <w:rStyle w:val="StyleBoldUnderline"/>
          <w:highlight w:val="yellow"/>
        </w:rPr>
        <w:t>direct conflict with the U</w:t>
      </w:r>
      <w:r w:rsidRPr="00922B29">
        <w:rPr>
          <w:rStyle w:val="StyleBoldUnderline"/>
        </w:rPr>
        <w:t xml:space="preserve">nited </w:t>
      </w:r>
      <w:r w:rsidRPr="005214AE">
        <w:rPr>
          <w:rStyle w:val="StyleBoldUnderline"/>
          <w:highlight w:val="yellow"/>
        </w:rPr>
        <w:t>S</w:t>
      </w:r>
      <w:r w:rsidRPr="00922B29">
        <w:rPr>
          <w:rStyle w:val="StyleBoldUnderline"/>
        </w:rPr>
        <w:t xml:space="preserve">tates </w:t>
      </w:r>
      <w:r w:rsidRPr="005214AE">
        <w:rPr>
          <w:rStyle w:val="StyleBoldUnderline"/>
          <w:highlight w:val="yellow"/>
        </w:rPr>
        <w:t>would</w:t>
      </w:r>
      <w:r w:rsidRPr="00922B29">
        <w:rPr>
          <w:rStyle w:val="StyleBoldUnderline"/>
        </w:rPr>
        <w:t xml:space="preserve"> thus </w:t>
      </w:r>
      <w:r w:rsidRPr="005214AE">
        <w:rPr>
          <w:rStyle w:val="StyleBoldUnderline"/>
          <w:highlight w:val="yellow"/>
        </w:rPr>
        <w:t>far outweigh the benefits provided by</w:t>
      </w:r>
      <w:r w:rsidRPr="00922B29">
        <w:rPr>
          <w:rStyle w:val="StyleBoldUnderline"/>
        </w:rPr>
        <w:t xml:space="preserve"> </w:t>
      </w:r>
      <w:r w:rsidRPr="005214AE">
        <w:rPr>
          <w:rStyle w:val="StyleBoldUnderline"/>
          <w:highlight w:val="yellow"/>
        </w:rPr>
        <w:t>new space capabilities</w:t>
      </w:r>
      <w:r w:rsidRPr="00922B29">
        <w:rPr>
          <w:rStyle w:val="StyleBoldUnderline"/>
        </w:rPr>
        <w:t>.</w:t>
      </w:r>
    </w:p>
    <w:p w:rsidR="00AC0EEA" w:rsidRDefault="00AC0EEA" w:rsidP="00AC0EEA">
      <w:pPr>
        <w:rPr>
          <w:rStyle w:val="StyleBoldUnderline"/>
        </w:rPr>
      </w:pPr>
      <w:r w:rsidRPr="00922B29">
        <w:rPr>
          <w:rStyle w:val="StyleBoldUnderline"/>
        </w:rPr>
        <w:t xml:space="preserve">Therefore, </w:t>
      </w:r>
      <w:r w:rsidRPr="005214AE">
        <w:rPr>
          <w:rStyle w:val="StyleBoldUnderline"/>
          <w:highlight w:val="yellow"/>
        </w:rPr>
        <w:t>China has a clear interest in using its development of space capabilities to promote bilateral cooperation</w:t>
      </w:r>
      <w:r w:rsidRPr="00922B29">
        <w:rPr>
          <w:rStyle w:val="StyleBoldUnderline"/>
        </w:rPr>
        <w:t xml:space="preserve"> and the formation of international regimes. At the very least, such</w:t>
      </w:r>
      <w:r>
        <w:rPr>
          <w:rStyle w:val="StyleBoldUnderline"/>
        </w:rPr>
        <w:t xml:space="preserve"> </w:t>
      </w:r>
      <w:r w:rsidRPr="00922B29">
        <w:rPr>
          <w:rStyle w:val="StyleBoldUnderline"/>
        </w:rPr>
        <w:t xml:space="preserve">development should not harm these important diplomatic goals. </w:t>
      </w:r>
      <w:r w:rsidRPr="005214AE">
        <w:rPr>
          <w:rStyle w:val="Emphasis"/>
          <w:highlight w:val="yellow"/>
        </w:rPr>
        <w:t>Effective coo</w:t>
      </w:r>
      <w:r w:rsidRPr="00922B29">
        <w:rPr>
          <w:rStyle w:val="Emphasis"/>
        </w:rPr>
        <w:t xml:space="preserve">peration </w:t>
      </w:r>
      <w:r w:rsidRPr="005214AE">
        <w:rPr>
          <w:rStyle w:val="Emphasis"/>
          <w:highlight w:val="yellow"/>
        </w:rPr>
        <w:t>in</w:t>
      </w:r>
      <w:r w:rsidRPr="00922B29">
        <w:rPr>
          <w:rStyle w:val="Emphasis"/>
        </w:rPr>
        <w:t xml:space="preserve"> the </w:t>
      </w:r>
      <w:r w:rsidRPr="005214AE">
        <w:rPr>
          <w:rStyle w:val="Emphasis"/>
          <w:highlight w:val="yellow"/>
        </w:rPr>
        <w:t>space</w:t>
      </w:r>
      <w:r w:rsidRPr="00922B29">
        <w:rPr>
          <w:rStyle w:val="Emphasis"/>
        </w:rPr>
        <w:t xml:space="preserve"> domain </w:t>
      </w:r>
      <w:r w:rsidRPr="005214AE">
        <w:rPr>
          <w:rStyle w:val="Emphasis"/>
          <w:highlight w:val="yellow"/>
        </w:rPr>
        <w:t>may help China</w:t>
      </w:r>
      <w:r w:rsidRPr="00922B29">
        <w:rPr>
          <w:rStyle w:val="Emphasis"/>
        </w:rPr>
        <w:t xml:space="preserve"> </w:t>
      </w:r>
      <w:r w:rsidRPr="005214AE">
        <w:rPr>
          <w:rStyle w:val="Emphasis"/>
          <w:highlight w:val="yellow"/>
        </w:rPr>
        <w:t>and the U</w:t>
      </w:r>
      <w:r w:rsidRPr="00922B29">
        <w:rPr>
          <w:rStyle w:val="Emphasis"/>
        </w:rPr>
        <w:t xml:space="preserve">nited </w:t>
      </w:r>
      <w:r w:rsidRPr="005214AE">
        <w:rPr>
          <w:rStyle w:val="Emphasis"/>
          <w:highlight w:val="yellow"/>
        </w:rPr>
        <w:t>S</w:t>
      </w:r>
      <w:r w:rsidRPr="00922B29">
        <w:rPr>
          <w:rStyle w:val="Emphasis"/>
        </w:rPr>
        <w:t xml:space="preserve">tates </w:t>
      </w:r>
      <w:r w:rsidRPr="005214AE">
        <w:rPr>
          <w:rStyle w:val="Emphasis"/>
          <w:highlight w:val="yellow"/>
        </w:rPr>
        <w:t>show goodwill to each other and set a model for bilateral cooperation to handle security and governance problems.</w:t>
      </w:r>
      <w:r w:rsidRPr="00922B29">
        <w:rPr>
          <w:rStyle w:val="StyleBoldUnderline"/>
        </w:rPr>
        <w:t xml:space="preserve"> No matter whether this is</w:t>
      </w:r>
      <w:r>
        <w:rPr>
          <w:rStyle w:val="StyleBoldUnderline"/>
        </w:rPr>
        <w:t xml:space="preserve"> called a “new type of great-power relationship” or a “new-model major-country relationship,” </w:t>
      </w:r>
      <w:r w:rsidRPr="005214AE">
        <w:rPr>
          <w:rStyle w:val="StyleBoldUnderline"/>
          <w:highlight w:val="yellow"/>
        </w:rPr>
        <w:t>a</w:t>
      </w:r>
      <w:r w:rsidRPr="00922B29">
        <w:rPr>
          <w:rStyle w:val="StyleBoldUnderline"/>
        </w:rPr>
        <w:t xml:space="preserve"> desirable </w:t>
      </w:r>
      <w:r w:rsidRPr="005214AE">
        <w:rPr>
          <w:rStyle w:val="StyleBoldUnderline"/>
          <w:highlight w:val="yellow"/>
        </w:rPr>
        <w:t>Sino-U.S. bilateral relationship in space</w:t>
      </w:r>
      <w:r w:rsidRPr="00922B29">
        <w:rPr>
          <w:rStyle w:val="StyleBoldUnderline"/>
        </w:rPr>
        <w:t xml:space="preserve"> should not only encourage mutual respect and avoid confrontation but also </w:t>
      </w:r>
      <w:r w:rsidRPr="005214AE">
        <w:rPr>
          <w:rStyle w:val="StyleBoldUnderline"/>
          <w:highlight w:val="yellow"/>
        </w:rPr>
        <w:t>contribute to solving global challenges such as climate change.</w:t>
      </w:r>
      <w:r w:rsidRPr="00922B29">
        <w:rPr>
          <w:rStyle w:val="StyleBoldUnderline"/>
        </w:rPr>
        <w:t xml:space="preserve"> </w:t>
      </w:r>
    </w:p>
    <w:p w:rsidR="00AC0EEA" w:rsidRDefault="00AC0EEA" w:rsidP="00AC0EEA">
      <w:pPr>
        <w:pStyle w:val="Heading4"/>
      </w:pPr>
      <w:r>
        <w:t>Climate change causes extinction---triggers tipping points and positive feedbacks which make the planet uninhabitable</w:t>
      </w:r>
    </w:p>
    <w:p w:rsidR="00AC0EEA" w:rsidRDefault="00AC0EEA" w:rsidP="00AC0EEA">
      <w:r>
        <w:t xml:space="preserve">Naomi </w:t>
      </w:r>
      <w:r w:rsidRPr="00716611">
        <w:rPr>
          <w:rStyle w:val="StyleStyleBold12pt"/>
        </w:rPr>
        <w:t>Klein 14</w:t>
      </w:r>
      <w:r>
        <w:t xml:space="preserve">, award-winning journalist, syndicated columnist, former Miliband Fellow at the London School of Economics, member of the board of directors of 350.org, </w:t>
      </w:r>
      <w:r>
        <w:rPr>
          <w:i/>
        </w:rPr>
        <w:t>This Changes Everything: Capitalism vs. the Climate</w:t>
      </w:r>
      <w:r>
        <w:t>, pp. 12-14</w:t>
      </w:r>
    </w:p>
    <w:p w:rsidR="00AC0EEA" w:rsidRPr="00E14FF7" w:rsidRDefault="00AC0EEA" w:rsidP="00AC0EEA">
      <w:pPr>
        <w:rPr>
          <w:sz w:val="16"/>
        </w:rPr>
      </w:pPr>
      <w:r w:rsidRPr="00E14FF7">
        <w:rPr>
          <w:sz w:val="16"/>
        </w:rPr>
        <w:t>In a 2012 report, the World Bank laid out the gamble implied by that target. “</w:t>
      </w:r>
      <w:r w:rsidRPr="005214AE">
        <w:rPr>
          <w:rStyle w:val="StyleBoldUnderline"/>
          <w:highlight w:val="yellow"/>
        </w:rPr>
        <w:t>As</w:t>
      </w:r>
      <w:r w:rsidRPr="00716611">
        <w:rPr>
          <w:rStyle w:val="StyleBoldUnderline"/>
        </w:rPr>
        <w:t xml:space="preserve"> global </w:t>
      </w:r>
      <w:r w:rsidRPr="005214AE">
        <w:rPr>
          <w:rStyle w:val="StyleBoldUnderline"/>
          <w:highlight w:val="yellow"/>
        </w:rPr>
        <w:t>warming approaches</w:t>
      </w:r>
      <w:r w:rsidRPr="00716611">
        <w:rPr>
          <w:rStyle w:val="StyleBoldUnderline"/>
        </w:rPr>
        <w:t xml:space="preserve"> and exceeds </w:t>
      </w:r>
      <w:r w:rsidRPr="005214AE">
        <w:rPr>
          <w:rStyle w:val="StyleBoldUnderline"/>
          <w:highlight w:val="yellow"/>
        </w:rPr>
        <w:t>2-degrees</w:t>
      </w:r>
      <w:r w:rsidRPr="00716611">
        <w:rPr>
          <w:rStyle w:val="StyleBoldUnderline"/>
        </w:rPr>
        <w:t xml:space="preserve"> Celsius, </w:t>
      </w:r>
      <w:r w:rsidRPr="005214AE">
        <w:rPr>
          <w:rStyle w:val="StyleBoldUnderline"/>
          <w:highlight w:val="yellow"/>
        </w:rPr>
        <w:t>there is a</w:t>
      </w:r>
      <w:r w:rsidRPr="00716611">
        <w:rPr>
          <w:rStyle w:val="StyleBoldUnderline"/>
        </w:rPr>
        <w:t xml:space="preserve"> </w:t>
      </w:r>
      <w:r w:rsidRPr="005214AE">
        <w:rPr>
          <w:rStyle w:val="StyleBoldUnderline"/>
          <w:highlight w:val="yellow"/>
        </w:rPr>
        <w:t>risk of</w:t>
      </w:r>
      <w:r w:rsidRPr="00716611">
        <w:rPr>
          <w:rStyle w:val="StyleBoldUnderline"/>
        </w:rPr>
        <w:t xml:space="preserve"> triggering </w:t>
      </w:r>
      <w:r w:rsidRPr="005214AE">
        <w:rPr>
          <w:rStyle w:val="Emphasis"/>
          <w:highlight w:val="yellow"/>
        </w:rPr>
        <w:t>nonlinear tipping elements</w:t>
      </w:r>
      <w:r w:rsidRPr="00E14FF7">
        <w:rPr>
          <w:sz w:val="16"/>
        </w:rPr>
        <w:t xml:space="preserve">. </w:t>
      </w:r>
      <w:r w:rsidRPr="00716611">
        <w:rPr>
          <w:rStyle w:val="StyleBoldUnderline"/>
        </w:rPr>
        <w:t>Examples include</w:t>
      </w:r>
      <w:r w:rsidRPr="00E14FF7">
        <w:rPr>
          <w:sz w:val="16"/>
        </w:rPr>
        <w:t xml:space="preserve"> the disintegration of the West Antarctic ice sheet leading to more rapid sea-level rise, or </w:t>
      </w:r>
      <w:r w:rsidRPr="00716611">
        <w:rPr>
          <w:rStyle w:val="StyleBoldUnderline"/>
        </w:rPr>
        <w:t>large-scale Amazon dieback drastically affecting ecosystems, rivers, agriculture, energy production, and livelihoods</w:t>
      </w:r>
      <w:r w:rsidRPr="00E14FF7">
        <w:rPr>
          <w:sz w:val="16"/>
        </w:rPr>
        <w:t>. This would further add to 21</w:t>
      </w:r>
      <w:r w:rsidRPr="00E14FF7">
        <w:rPr>
          <w:sz w:val="16"/>
          <w:vertAlign w:val="superscript"/>
        </w:rPr>
        <w:t>st</w:t>
      </w:r>
      <w:r w:rsidRPr="00E14FF7">
        <w:rPr>
          <w:sz w:val="16"/>
        </w:rPr>
        <w:t>-century global warming and impact entire continents.” In other words, once we allow temperatures to climb past a certain point, where the mercury stops is not in our control.</w:t>
      </w:r>
      <w:r w:rsidRPr="00E14FF7">
        <w:rPr>
          <w:sz w:val="12"/>
        </w:rPr>
        <w:t>¶</w:t>
      </w:r>
      <w:r w:rsidRPr="00E14FF7">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5214AE">
        <w:rPr>
          <w:rStyle w:val="StyleBoldUnderline"/>
          <w:highlight w:val="yellow"/>
        </w:rPr>
        <w:t>we’re on track to a 4-C</w:t>
      </w:r>
      <w:r w:rsidRPr="003670DE">
        <w:rPr>
          <w:rStyle w:val="StyleBoldUnderline"/>
        </w:rPr>
        <w:t xml:space="preserve"> warmer </w:t>
      </w:r>
      <w:r w:rsidRPr="005214AE">
        <w:rPr>
          <w:rStyle w:val="StyleBoldUnderline"/>
          <w:highlight w:val="yellow"/>
        </w:rPr>
        <w:t>world</w:t>
      </w:r>
      <w:r w:rsidRPr="00E14FF7">
        <w:rPr>
          <w:sz w:val="16"/>
        </w:rPr>
        <w:t xml:space="preserve"> [by century’s end] </w:t>
      </w:r>
      <w:r w:rsidRPr="005214AE">
        <w:rPr>
          <w:rStyle w:val="StyleBoldUnderline"/>
          <w:highlight w:val="yellow"/>
        </w:rPr>
        <w:t>marked by</w:t>
      </w:r>
      <w:r w:rsidRPr="003670DE">
        <w:rPr>
          <w:rStyle w:val="StyleBoldUnderline"/>
        </w:rPr>
        <w:t xml:space="preserve"> </w:t>
      </w:r>
      <w:r w:rsidRPr="003670DE">
        <w:rPr>
          <w:rStyle w:val="Emphasis"/>
        </w:rPr>
        <w:t xml:space="preserve">extreme </w:t>
      </w:r>
      <w:r w:rsidRPr="005214AE">
        <w:rPr>
          <w:rStyle w:val="Emphasis"/>
          <w:highlight w:val="yellow"/>
        </w:rPr>
        <w:t>heat waves</w:t>
      </w:r>
      <w:r w:rsidRPr="003670DE">
        <w:rPr>
          <w:rStyle w:val="StyleBoldUnderline"/>
        </w:rPr>
        <w:t xml:space="preserve">, </w:t>
      </w:r>
      <w:r w:rsidRPr="005214AE">
        <w:rPr>
          <w:rStyle w:val="Emphasis"/>
          <w:highlight w:val="yellow"/>
        </w:rPr>
        <w:t>declining</w:t>
      </w:r>
      <w:r w:rsidRPr="003670DE">
        <w:rPr>
          <w:rStyle w:val="Emphasis"/>
        </w:rPr>
        <w:t xml:space="preserve"> global </w:t>
      </w:r>
      <w:r w:rsidRPr="005214AE">
        <w:rPr>
          <w:rStyle w:val="Emphasis"/>
          <w:highlight w:val="yellow"/>
        </w:rPr>
        <w:t>food</w:t>
      </w:r>
      <w:r w:rsidRPr="003670DE">
        <w:rPr>
          <w:rStyle w:val="Emphasis"/>
        </w:rPr>
        <w:t xml:space="preserve"> stocks</w:t>
      </w:r>
      <w:r w:rsidRPr="003670DE">
        <w:rPr>
          <w:rStyle w:val="StyleBoldUnderline"/>
        </w:rPr>
        <w:t xml:space="preserve">, </w:t>
      </w:r>
      <w:r w:rsidRPr="005214AE">
        <w:rPr>
          <w:rStyle w:val="Emphasis"/>
          <w:highlight w:val="yellow"/>
        </w:rPr>
        <w:t>loss of ecosystems</w:t>
      </w:r>
      <w:r w:rsidRPr="003670DE">
        <w:rPr>
          <w:rStyle w:val="StyleBoldUnderline"/>
        </w:rPr>
        <w:t xml:space="preserve"> and biodiversity, </w:t>
      </w:r>
      <w:r w:rsidRPr="005214AE">
        <w:rPr>
          <w:rStyle w:val="StyleBoldUnderline"/>
          <w:highlight w:val="yellow"/>
        </w:rPr>
        <w:t>and</w:t>
      </w:r>
      <w:r w:rsidRPr="003670DE">
        <w:rPr>
          <w:rStyle w:val="StyleBoldUnderline"/>
        </w:rPr>
        <w:t xml:space="preserve"> </w:t>
      </w:r>
      <w:r w:rsidRPr="003670DE">
        <w:rPr>
          <w:rStyle w:val="Emphasis"/>
        </w:rPr>
        <w:t xml:space="preserve">life-threatening </w:t>
      </w:r>
      <w:r w:rsidRPr="005214AE">
        <w:rPr>
          <w:rStyle w:val="Emphasis"/>
          <w:highlight w:val="yellow"/>
        </w:rPr>
        <w:t>sea level rise</w:t>
      </w:r>
      <w:r w:rsidRPr="00E14FF7">
        <w:rPr>
          <w:sz w:val="16"/>
        </w:rPr>
        <w:t>.” And the report cautioned that, “</w:t>
      </w:r>
      <w:r w:rsidRPr="005214AE">
        <w:rPr>
          <w:rStyle w:val="StyleBoldUnderline"/>
          <w:highlight w:val="yellow"/>
        </w:rPr>
        <w:t>there is</w:t>
      </w:r>
      <w:r w:rsidRPr="003670DE">
        <w:rPr>
          <w:rStyle w:val="StyleBoldUnderline"/>
        </w:rPr>
        <w:t xml:space="preserve"> also </w:t>
      </w:r>
      <w:r w:rsidRPr="005214AE">
        <w:rPr>
          <w:rStyle w:val="Emphasis"/>
          <w:highlight w:val="yellow"/>
        </w:rPr>
        <w:t>no certainty that</w:t>
      </w:r>
      <w:r w:rsidRPr="003670DE">
        <w:rPr>
          <w:rStyle w:val="Emphasis"/>
        </w:rPr>
        <w:t xml:space="preserve"> </w:t>
      </w:r>
      <w:r w:rsidRPr="005214AE">
        <w:rPr>
          <w:rStyle w:val="Emphasis"/>
          <w:highlight w:val="yellow"/>
        </w:rPr>
        <w:t>adaptation</w:t>
      </w:r>
      <w:r w:rsidRPr="003670DE">
        <w:rPr>
          <w:rStyle w:val="Emphasis"/>
        </w:rPr>
        <w:t xml:space="preserve"> to a 4-C world </w:t>
      </w:r>
      <w:r w:rsidRPr="005214AE">
        <w:rPr>
          <w:rStyle w:val="Emphasis"/>
          <w:highlight w:val="yellow"/>
        </w:rPr>
        <w:t>is possible</w:t>
      </w:r>
      <w:r w:rsidRPr="00E14FF7">
        <w:rPr>
          <w:sz w:val="16"/>
        </w:rPr>
        <w:t xml:space="preserve">.” Kevin Anderson, former director (now deputy director) of the Tyndall Centre for Climate Change, which has quickly established itself as one of the U.K’s premier climate </w:t>
      </w:r>
      <w:r w:rsidRPr="00E14FF7">
        <w:rPr>
          <w:sz w:val="16"/>
        </w:rPr>
        <w:lastRenderedPageBreak/>
        <w:t xml:space="preserve">research institutions, is even blunter; he says </w:t>
      </w:r>
      <w:r w:rsidRPr="003670DE">
        <w:rPr>
          <w:rStyle w:val="StyleBoldUnderline"/>
        </w:rPr>
        <w:t>4 degrees Celsius warming</w:t>
      </w:r>
      <w:r w:rsidRPr="00E14FF7">
        <w:rPr>
          <w:sz w:val="16"/>
        </w:rPr>
        <w:t>—7.2 degrees Fahrenheit—</w:t>
      </w:r>
      <w:r w:rsidRPr="003670DE">
        <w:rPr>
          <w:rStyle w:val="StyleBoldUnderline"/>
        </w:rPr>
        <w:t>is “incompatible with an organized, equitable, and civilized global community</w:t>
      </w:r>
      <w:r w:rsidRPr="00E14FF7">
        <w:rPr>
          <w:sz w:val="16"/>
        </w:rPr>
        <w:t>.”</w:t>
      </w:r>
      <w:r w:rsidRPr="00E14FF7">
        <w:rPr>
          <w:sz w:val="12"/>
        </w:rPr>
        <w:t>¶</w:t>
      </w:r>
      <w:r w:rsidRPr="00E14FF7">
        <w:rPr>
          <w:sz w:val="16"/>
        </w:rPr>
        <w:t xml:space="preserve"> We don’t know exactly what a 4 degree Celsius world would look like, but even the best-case scenario is likely to be calamitous. </w:t>
      </w:r>
      <w:r w:rsidRPr="003670DE">
        <w:rPr>
          <w:rStyle w:val="StyleBoldUnderline"/>
        </w:rPr>
        <w:t>Four degrees of warming could raise global sea levels by 1 or possibly even 2 meters by 2100</w:t>
      </w:r>
      <w:r w:rsidRPr="00E14FF7">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E14FF7">
        <w:rPr>
          <w:sz w:val="12"/>
        </w:rPr>
        <w:t>¶</w:t>
      </w:r>
      <w:r w:rsidRPr="00E14FF7">
        <w:rPr>
          <w:sz w:val="16"/>
        </w:rPr>
        <w:t xml:space="preserve"> Meanwhile, </w:t>
      </w:r>
      <w:r w:rsidRPr="003670DE">
        <w:rPr>
          <w:rStyle w:val="StyleBoldUnderline"/>
        </w:rPr>
        <w:t>brutal heat waves that can kill tens of thousands of people</w:t>
      </w:r>
      <w:r w:rsidRPr="00E14FF7">
        <w:rPr>
          <w:sz w:val="16"/>
        </w:rPr>
        <w:t xml:space="preserve">, even in wealthy countries, </w:t>
      </w:r>
      <w:r w:rsidRPr="003670DE">
        <w:rPr>
          <w:rStyle w:val="StyleBoldUnderline"/>
        </w:rPr>
        <w:t>would become entirely unremarkable summer events on every continent but Antarctica</w:t>
      </w:r>
      <w:r w:rsidRPr="00E14FF7">
        <w:rPr>
          <w:sz w:val="16"/>
        </w:rPr>
        <w:t xml:space="preserve">. </w:t>
      </w:r>
      <w:r w:rsidRPr="003670DE">
        <w:rPr>
          <w:rStyle w:val="StyleBoldUnderline"/>
        </w:rPr>
        <w:t xml:space="preserve">The </w:t>
      </w:r>
      <w:r w:rsidRPr="005214AE">
        <w:rPr>
          <w:rStyle w:val="StyleBoldUnderline"/>
          <w:highlight w:val="yellow"/>
        </w:rPr>
        <w:t>heat would</w:t>
      </w:r>
      <w:r w:rsidRPr="003670DE">
        <w:rPr>
          <w:rStyle w:val="StyleBoldUnderline"/>
        </w:rPr>
        <w:t xml:space="preserve"> also </w:t>
      </w:r>
      <w:r w:rsidRPr="005214AE">
        <w:rPr>
          <w:rStyle w:val="StyleBoldUnderline"/>
          <w:highlight w:val="yellow"/>
        </w:rPr>
        <w:t xml:space="preserve">cause staple crops to suffer </w:t>
      </w:r>
      <w:r w:rsidRPr="005214AE">
        <w:rPr>
          <w:rStyle w:val="Emphasis"/>
          <w:highlight w:val="yellow"/>
        </w:rPr>
        <w:t>dramatic</w:t>
      </w:r>
      <w:r w:rsidRPr="003670DE">
        <w:rPr>
          <w:rStyle w:val="Emphasis"/>
        </w:rPr>
        <w:t xml:space="preserve"> yield </w:t>
      </w:r>
      <w:r w:rsidRPr="005214AE">
        <w:rPr>
          <w:rStyle w:val="Emphasis"/>
          <w:highlight w:val="yellow"/>
        </w:rPr>
        <w:t>losses</w:t>
      </w:r>
      <w:r w:rsidRPr="003670DE">
        <w:rPr>
          <w:rStyle w:val="StyleBoldUnderline"/>
        </w:rPr>
        <w:t xml:space="preserve"> across the globe</w:t>
      </w:r>
      <w:r w:rsidRPr="00E14FF7">
        <w:rPr>
          <w:sz w:val="16"/>
        </w:rPr>
        <w:t xml:space="preserve"> (it is possible that Indian wheat and U.S. could plummet by as much as 60 percent), this at a time </w:t>
      </w:r>
      <w:r w:rsidRPr="005214AE">
        <w:rPr>
          <w:rStyle w:val="StyleBoldUnderline"/>
          <w:highlight w:val="yellow"/>
        </w:rPr>
        <w:t>when demand will be surging</w:t>
      </w:r>
      <w:r w:rsidRPr="009B72FA">
        <w:rPr>
          <w:rStyle w:val="StyleBoldUnderline"/>
        </w:rPr>
        <w:t xml:space="preserve"> due</w:t>
      </w:r>
      <w:r w:rsidRPr="003670DE">
        <w:rPr>
          <w:rStyle w:val="StyleBoldUnderline"/>
        </w:rPr>
        <w:t xml:space="preserve"> to population growth and a growing demand for meat</w:t>
      </w:r>
      <w:r w:rsidRPr="00E14FF7">
        <w:rPr>
          <w:sz w:val="16"/>
        </w:rPr>
        <w:t xml:space="preserve">. And since crops will be facing not just heat stress but also extreme events such as wide-ranging droughts, flooding, or pest outbreaks, the </w:t>
      </w:r>
      <w:r w:rsidRPr="003670DE">
        <w:rPr>
          <w:rStyle w:val="StyleBoldUnderline"/>
        </w:rPr>
        <w:t>losses could easily turn out to be more severe than the models have predicted</w:t>
      </w:r>
      <w:r w:rsidRPr="00E14FF7">
        <w:rPr>
          <w:sz w:val="16"/>
        </w:rPr>
        <w:t xml:space="preserve">. </w:t>
      </w:r>
      <w:r w:rsidRPr="009B72FA">
        <w:rPr>
          <w:rStyle w:val="StyleBoldUnderline"/>
        </w:rPr>
        <w:t>When</w:t>
      </w:r>
      <w:r w:rsidRPr="003670DE">
        <w:rPr>
          <w:rStyle w:val="StyleBoldUnderline"/>
        </w:rPr>
        <w:t xml:space="preserve"> you </w:t>
      </w:r>
      <w:r w:rsidRPr="005214AE">
        <w:rPr>
          <w:rStyle w:val="StyleBoldUnderline"/>
          <w:highlight w:val="yellow"/>
        </w:rPr>
        <w:t>add</w:t>
      </w:r>
      <w:r w:rsidRPr="003670DE">
        <w:rPr>
          <w:rStyle w:val="StyleBoldUnderline"/>
        </w:rPr>
        <w:t xml:space="preserve"> ruinous </w:t>
      </w:r>
      <w:r w:rsidRPr="005214AE">
        <w:rPr>
          <w:rStyle w:val="StyleBoldUnderline"/>
          <w:highlight w:val="yellow"/>
        </w:rPr>
        <w:t>hurricanes</w:t>
      </w:r>
      <w:r w:rsidRPr="003670DE">
        <w:rPr>
          <w:rStyle w:val="StyleBoldUnderline"/>
        </w:rPr>
        <w:t xml:space="preserve">, raging </w:t>
      </w:r>
      <w:r w:rsidRPr="005214AE">
        <w:rPr>
          <w:rStyle w:val="StyleBoldUnderline"/>
          <w:highlight w:val="yellow"/>
        </w:rPr>
        <w:t>wildfires, fisheries collapses</w:t>
      </w:r>
      <w:r w:rsidRPr="003670DE">
        <w:rPr>
          <w:rStyle w:val="StyleBoldUnderline"/>
        </w:rPr>
        <w:t xml:space="preserve">, widespread </w:t>
      </w:r>
      <w:r w:rsidRPr="005214AE">
        <w:rPr>
          <w:rStyle w:val="StyleBoldUnderline"/>
          <w:highlight w:val="yellow"/>
        </w:rPr>
        <w:t>disruptions to water</w:t>
      </w:r>
      <w:r w:rsidRPr="009B72FA">
        <w:rPr>
          <w:rStyle w:val="StyleBoldUnderline"/>
        </w:rPr>
        <w:t xml:space="preserve"> supplies, </w:t>
      </w:r>
      <w:r w:rsidRPr="005214AE">
        <w:rPr>
          <w:rStyle w:val="StyleBoldUnderline"/>
          <w:highlight w:val="yellow"/>
        </w:rPr>
        <w:t>extinctions, and</w:t>
      </w:r>
      <w:r w:rsidRPr="009B72FA">
        <w:rPr>
          <w:rStyle w:val="StyleBoldUnderline"/>
        </w:rPr>
        <w:t xml:space="preserve"> globe-trotting </w:t>
      </w:r>
      <w:r w:rsidRPr="005214AE">
        <w:rPr>
          <w:rStyle w:val="StyleBoldUnderline"/>
          <w:highlight w:val="yellow"/>
        </w:rPr>
        <w:t>diseases</w:t>
      </w:r>
      <w:r w:rsidRPr="009B72FA">
        <w:rPr>
          <w:rStyle w:val="StyleBoldUnderline"/>
        </w:rPr>
        <w:t xml:space="preserve"> to the mix, it indeed becomes difficult to imagine that a peaceful, ordered society</w:t>
      </w:r>
      <w:r w:rsidRPr="003670DE">
        <w:rPr>
          <w:rStyle w:val="StyleBoldUnderline"/>
        </w:rPr>
        <w:t xml:space="preserve"> could be sustained</w:t>
      </w:r>
      <w:r w:rsidRPr="00E14FF7">
        <w:rPr>
          <w:sz w:val="16"/>
        </w:rPr>
        <w:t xml:space="preserve"> (that is, where such a thing exists in the first place).</w:t>
      </w:r>
      <w:r w:rsidRPr="00E14FF7">
        <w:rPr>
          <w:sz w:val="12"/>
        </w:rPr>
        <w:t>¶</w:t>
      </w:r>
      <w:r w:rsidRPr="00E14FF7">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3168C">
        <w:rPr>
          <w:rStyle w:val="StyleBoldUnderline"/>
        </w:rPr>
        <w:t>4 degrees could bring about a number of extremely dangerous feedback loops</w:t>
      </w:r>
      <w:r w:rsidRPr="00E14FF7">
        <w:rPr>
          <w:sz w:val="16"/>
        </w:rPr>
        <w:t xml:space="preserve">—an Arctic that is regularly ice-free in September, for instance, or, according to one recent study, </w:t>
      </w:r>
      <w:r w:rsidRPr="00B3168C">
        <w:rPr>
          <w:rStyle w:val="StyleBoldUnderline"/>
        </w:rPr>
        <w:t>global vegetation that is too saturated to act as a reliable “sink</w:t>
      </w:r>
      <w:r w:rsidRPr="00E14FF7">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E14FF7">
        <w:rPr>
          <w:sz w:val="12"/>
        </w:rPr>
        <w:t>¶</w:t>
      </w:r>
      <w:r w:rsidRPr="00E14FF7">
        <w:rPr>
          <w:sz w:val="16"/>
        </w:rPr>
        <w:t xml:space="preserve"> Much more frightening than any of this is the fact that </w:t>
      </w:r>
      <w:r w:rsidRPr="00B3168C">
        <w:rPr>
          <w:rStyle w:val="StyleBoldUnderline"/>
        </w:rPr>
        <w:t xml:space="preserve">plenty of mainstream </w:t>
      </w:r>
      <w:r w:rsidRPr="005214AE">
        <w:rPr>
          <w:rStyle w:val="StyleBoldUnderline"/>
          <w:highlight w:val="yellow"/>
        </w:rPr>
        <w:t>analysts think that</w:t>
      </w:r>
      <w:r w:rsidRPr="00B3168C">
        <w:rPr>
          <w:rStyle w:val="StyleBoldUnderline"/>
        </w:rPr>
        <w:t xml:space="preserve"> </w:t>
      </w:r>
      <w:r w:rsidRPr="00E14FF7">
        <w:rPr>
          <w:sz w:val="16"/>
        </w:rPr>
        <w:t xml:space="preserve">on our current emissions trajectory, </w:t>
      </w:r>
      <w:r w:rsidRPr="005214AE">
        <w:rPr>
          <w:rStyle w:val="StyleBoldUnderline"/>
          <w:highlight w:val="yellow"/>
        </w:rPr>
        <w:t>we are headed for</w:t>
      </w:r>
      <w:r w:rsidRPr="00B3168C">
        <w:rPr>
          <w:rStyle w:val="StyleBoldUnderline"/>
        </w:rPr>
        <w:t xml:space="preserve"> </w:t>
      </w:r>
      <w:r w:rsidRPr="00B3168C">
        <w:rPr>
          <w:rStyle w:val="Emphasis"/>
        </w:rPr>
        <w:t xml:space="preserve">even </w:t>
      </w:r>
      <w:r w:rsidRPr="005214AE">
        <w:rPr>
          <w:rStyle w:val="Emphasis"/>
          <w:highlight w:val="yellow"/>
        </w:rPr>
        <w:t>more than 4 degrees</w:t>
      </w:r>
      <w:r w:rsidRPr="00B3168C">
        <w:rPr>
          <w:rStyle w:val="StyleBoldUnderline"/>
        </w:rPr>
        <w:t xml:space="preserve"> of warming</w:t>
      </w:r>
      <w:r w:rsidRPr="00E14FF7">
        <w:rPr>
          <w:sz w:val="16"/>
        </w:rPr>
        <w:t xml:space="preserve">. In 2011, the usually staid International Energy Agency (IEA) issued a report predicting that </w:t>
      </w:r>
      <w:r w:rsidRPr="00B3168C">
        <w:rPr>
          <w:rStyle w:val="StyleBoldUnderline"/>
        </w:rPr>
        <w:t xml:space="preserve">we are actually on track for </w:t>
      </w:r>
      <w:r w:rsidRPr="005214AE">
        <w:rPr>
          <w:rStyle w:val="StyleBoldUnderline"/>
          <w:highlight w:val="yellow"/>
        </w:rPr>
        <w:t>6 degrees</w:t>
      </w:r>
      <w:r w:rsidRPr="00B3168C">
        <w:rPr>
          <w:rStyle w:val="StyleBoldUnderline"/>
        </w:rPr>
        <w:t xml:space="preserve"> Celsius</w:t>
      </w:r>
      <w:r w:rsidRPr="00E14FF7">
        <w:rPr>
          <w:sz w:val="16"/>
        </w:rPr>
        <w:t xml:space="preserve">—10.8 degrees Fahrenheit—of warming. And as the IEA’s chief economist put it: “Everybody, even the school children, knows that </w:t>
      </w:r>
      <w:r w:rsidRPr="00B3168C">
        <w:rPr>
          <w:rStyle w:val="StyleBoldUnderline"/>
        </w:rPr>
        <w:t xml:space="preserve">this </w:t>
      </w:r>
      <w:r w:rsidRPr="005214AE">
        <w:rPr>
          <w:rStyle w:val="StyleBoldUnderline"/>
          <w:highlight w:val="yellow"/>
        </w:rPr>
        <w:t>will have catastrophic implications</w:t>
      </w:r>
      <w:r w:rsidRPr="00B3168C">
        <w:rPr>
          <w:rStyle w:val="StyleBoldUnderline"/>
        </w:rPr>
        <w:t xml:space="preserve"> for all of us</w:t>
      </w:r>
      <w:r w:rsidRPr="00E14FF7">
        <w:rPr>
          <w:sz w:val="16"/>
        </w:rPr>
        <w:t xml:space="preserve">.” (The evidence indicates that </w:t>
      </w:r>
      <w:r w:rsidRPr="00B3168C">
        <w:rPr>
          <w:rStyle w:val="StyleBoldUnderline"/>
        </w:rPr>
        <w:t>6 degrees of warming is likely to set in motion several major tipping points</w:t>
      </w:r>
      <w:r w:rsidRPr="00E14FF7">
        <w:rPr>
          <w:sz w:val="16"/>
        </w:rPr>
        <w:t xml:space="preserve">—not only slower ones such as the aforementioned breakdown of the West Antarctic ice sheet, but possibly more abrupt ones, </w:t>
      </w:r>
      <w:r w:rsidRPr="005214AE">
        <w:rPr>
          <w:rStyle w:val="StyleBoldUnderline"/>
          <w:highlight w:val="yellow"/>
        </w:rPr>
        <w:t>like</w:t>
      </w:r>
      <w:r w:rsidRPr="00E14FF7">
        <w:rPr>
          <w:sz w:val="16"/>
        </w:rPr>
        <w:t xml:space="preserve"> </w:t>
      </w:r>
      <w:r w:rsidRPr="00B3168C">
        <w:rPr>
          <w:rStyle w:val="StyleBoldUnderline"/>
        </w:rPr>
        <w:t xml:space="preserve">massive </w:t>
      </w:r>
      <w:r w:rsidRPr="005214AE">
        <w:rPr>
          <w:rStyle w:val="StyleBoldUnderline"/>
          <w:highlight w:val="yellow"/>
        </w:rPr>
        <w:t>releases of methane from</w:t>
      </w:r>
      <w:r w:rsidRPr="009B72FA">
        <w:rPr>
          <w:rStyle w:val="StyleBoldUnderline"/>
        </w:rPr>
        <w:t xml:space="preserve"> Arctic</w:t>
      </w:r>
      <w:r w:rsidRPr="00B3168C">
        <w:rPr>
          <w:rStyle w:val="StyleBoldUnderline"/>
        </w:rPr>
        <w:t xml:space="preserve"> </w:t>
      </w:r>
      <w:r w:rsidRPr="005214AE">
        <w:rPr>
          <w:rStyle w:val="StyleBoldUnderline"/>
          <w:highlight w:val="yellow"/>
        </w:rPr>
        <w:t>permafrost</w:t>
      </w:r>
      <w:r w:rsidRPr="00E14FF7">
        <w:rPr>
          <w:sz w:val="16"/>
        </w:rPr>
        <w:t>.) The accounting giant PricewaterhouseCoopers as also published a report warning businesses that we are headed for “4-C , or even 6-C” of warming.</w:t>
      </w:r>
      <w:r w:rsidRPr="00E14FF7">
        <w:rPr>
          <w:sz w:val="12"/>
        </w:rPr>
        <w:t>¶</w:t>
      </w:r>
      <w:r w:rsidRPr="00E14FF7">
        <w:rPr>
          <w:sz w:val="16"/>
        </w:rPr>
        <w:t xml:space="preserve"> These various projections are the equivalent of every alarm in your house going off simultaneously. And then every alarm on your street going off as well, one by one by one. They mean, quite simply, that </w:t>
      </w:r>
      <w:r w:rsidRPr="005214AE">
        <w:rPr>
          <w:rStyle w:val="StyleBoldUnderline"/>
          <w:highlight w:val="yellow"/>
        </w:rPr>
        <w:t xml:space="preserve">climate change has become an </w:t>
      </w:r>
      <w:r w:rsidRPr="005214AE">
        <w:rPr>
          <w:rStyle w:val="Emphasis"/>
          <w:highlight w:val="yellow"/>
        </w:rPr>
        <w:t>existential crisis</w:t>
      </w:r>
      <w:r w:rsidRPr="00B3168C">
        <w:rPr>
          <w:rStyle w:val="Emphasis"/>
        </w:rPr>
        <w:t xml:space="preserve"> for the human species</w:t>
      </w:r>
      <w:r w:rsidRPr="00E14FF7">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E14FF7">
        <w:rPr>
          <w:sz w:val="12"/>
        </w:rPr>
        <w:t>¶</w:t>
      </w:r>
      <w:r w:rsidRPr="00E14FF7">
        <w:rPr>
          <w:sz w:val="16"/>
        </w:rPr>
        <w:t xml:space="preserve"> As the Ohio State University climatologist Lonnie G. Thompson, a world-renowned specialist on glacier melt, explained in 2010, “</w:t>
      </w:r>
      <w:r w:rsidRPr="005214AE">
        <w:rPr>
          <w:rStyle w:val="StyleBoldUnderline"/>
          <w:highlight w:val="yellow"/>
        </w:rPr>
        <w:t>Climatologists</w:t>
      </w:r>
      <w:r w:rsidRPr="00E14FF7">
        <w:rPr>
          <w:sz w:val="16"/>
        </w:rPr>
        <w:t xml:space="preserve">, like other scientists, </w:t>
      </w:r>
      <w:r w:rsidRPr="00B3168C">
        <w:rPr>
          <w:rStyle w:val="StyleBoldUnderline"/>
        </w:rPr>
        <w:t xml:space="preserve">tend to be a stolid group. We </w:t>
      </w:r>
      <w:r w:rsidRPr="005214AE">
        <w:rPr>
          <w:rStyle w:val="StyleBoldUnderline"/>
          <w:highlight w:val="yellow"/>
        </w:rPr>
        <w:t>are not given to theatrical rantings</w:t>
      </w:r>
      <w:r w:rsidRPr="00E14FF7">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5214AE">
        <w:rPr>
          <w:rStyle w:val="Emphasis"/>
          <w:highlight w:val="yellow"/>
        </w:rPr>
        <w:t>all of us</w:t>
      </w:r>
      <w:r w:rsidRPr="005214AE">
        <w:rPr>
          <w:sz w:val="16"/>
          <w:highlight w:val="yellow"/>
        </w:rPr>
        <w:t xml:space="preserve"> </w:t>
      </w:r>
      <w:r w:rsidRPr="005214AE">
        <w:rPr>
          <w:rStyle w:val="StyleBoldUnderline"/>
          <w:highlight w:val="yellow"/>
        </w:rPr>
        <w:t>are</w:t>
      </w:r>
      <w:r w:rsidRPr="00E14FF7">
        <w:rPr>
          <w:rStyle w:val="StyleBoldUnderline"/>
        </w:rPr>
        <w:t xml:space="preserve"> now </w:t>
      </w:r>
      <w:r w:rsidRPr="005214AE">
        <w:rPr>
          <w:rStyle w:val="StyleBoldUnderline"/>
          <w:highlight w:val="yellow"/>
        </w:rPr>
        <w:t>convinced that</w:t>
      </w:r>
      <w:r w:rsidRPr="00E14FF7">
        <w:rPr>
          <w:rStyle w:val="StyleBoldUnderline"/>
        </w:rPr>
        <w:t xml:space="preserve"> global </w:t>
      </w:r>
      <w:r w:rsidRPr="005214AE">
        <w:rPr>
          <w:rStyle w:val="StyleBoldUnderline"/>
          <w:highlight w:val="yellow"/>
        </w:rPr>
        <w:t>warming poses a</w:t>
      </w:r>
      <w:r w:rsidRPr="00E14FF7">
        <w:rPr>
          <w:rStyle w:val="StyleBoldUnderline"/>
        </w:rPr>
        <w:t xml:space="preserve"> </w:t>
      </w:r>
      <w:r w:rsidRPr="009B72FA">
        <w:rPr>
          <w:rStyle w:val="Emphasis"/>
        </w:rPr>
        <w:t xml:space="preserve">clear and present </w:t>
      </w:r>
      <w:r w:rsidRPr="005214AE">
        <w:rPr>
          <w:rStyle w:val="Emphasis"/>
          <w:highlight w:val="yellow"/>
        </w:rPr>
        <w:t>danger to civilization</w:t>
      </w:r>
      <w:r w:rsidRPr="00E14FF7">
        <w:rPr>
          <w:sz w:val="16"/>
        </w:rPr>
        <w:t>.”</w:t>
      </w:r>
    </w:p>
    <w:p w:rsidR="00AC0EEA" w:rsidRPr="00A328C3" w:rsidRDefault="00AC0EEA" w:rsidP="00AC0EEA">
      <w:pPr>
        <w:pStyle w:val="Heading4"/>
        <w:numPr>
          <w:ilvl w:val="0"/>
          <w:numId w:val="1"/>
        </w:numPr>
      </w:pPr>
      <w:r>
        <w:t xml:space="preserve">Scenario 3 is Space Sustainability </w:t>
      </w:r>
    </w:p>
    <w:p w:rsidR="00AC0EEA" w:rsidRDefault="00AC0EEA" w:rsidP="00AC0EEA">
      <w:pPr>
        <w:pStyle w:val="Heading4"/>
      </w:pPr>
      <w:r>
        <w:t>US China space relations solves environmental and political goals---space debris, space weather, and maintain bilateral leadership</w:t>
      </w:r>
    </w:p>
    <w:p w:rsidR="00AC0EEA" w:rsidRPr="00A328C3" w:rsidRDefault="00AC0EEA" w:rsidP="00AC0EEA">
      <w:r>
        <w:rPr>
          <w:rStyle w:val="StyleStyleBold12pt"/>
        </w:rPr>
        <w:t xml:space="preserve">NBR 4/16, </w:t>
      </w:r>
      <w:r>
        <w:t>The National Bureau of Asian Research (non-profit research institution), 4/16, “U.S.-China Relations in Strategic Domains,”</w:t>
      </w:r>
      <w:r w:rsidRPr="00E4316B">
        <w:t xml:space="preserve"> http://www.nbr.org/publications/specialreport/pdf/Free/06192016/SR57_US-China_April2016.pdf</w:t>
      </w:r>
    </w:p>
    <w:p w:rsidR="00AC0EEA" w:rsidRDefault="00AC0EEA" w:rsidP="00AC0EEA">
      <w:r>
        <w:t xml:space="preserve">The long-term sustainability of space. </w:t>
      </w:r>
      <w:r w:rsidRPr="00A328C3">
        <w:rPr>
          <w:rStyle w:val="StyleBoldUnderline"/>
        </w:rPr>
        <w:t>The biggest area of overlap is both countries’ desire to maintain the long-term sustainability of the space domain.</w:t>
      </w:r>
      <w:r>
        <w:t xml:space="preserve"> The United States, as well as increasingly China, has invested significant resources in developing space capabilities to support national security, economic, and political goals. Thus</w:t>
      </w:r>
      <w:r w:rsidRPr="00A328C3">
        <w:rPr>
          <w:rStyle w:val="StyleBoldUnderline"/>
        </w:rPr>
        <w:t>, both have a keen interest in mitigating the negative impacts that environmental concerns such as space debris, space weather</w:t>
      </w:r>
      <w:r>
        <w:t xml:space="preserve">, and radio-frequency interference have on day-to-day space operations and the long-term ability of all countries to use space. While these dangers often get less attention than intentional threats such as ASAT weapons, </w:t>
      </w:r>
      <w:r w:rsidRPr="00A328C3">
        <w:rPr>
          <w:rStyle w:val="StyleBoldUnderline"/>
        </w:rPr>
        <w:t>they are more probable and could have just as devastating an impact on space capabilities</w:t>
      </w:r>
      <w:r>
        <w:t xml:space="preserve">. Both the United States and China should thus continue to engage in both bilateral and multilateral initiatives that enhance the long-term sustainability of space. Over the last several years, </w:t>
      </w:r>
      <w:r w:rsidRPr="00A328C3">
        <w:rPr>
          <w:rStyle w:val="StyleBoldUnderline"/>
        </w:rPr>
        <w:t xml:space="preserve">space sustainability has become an increasingly important issue </w:t>
      </w:r>
      <w:r w:rsidRPr="00A328C3">
        <w:rPr>
          <w:rStyle w:val="StyleBoldUnderline"/>
        </w:rPr>
        <w:lastRenderedPageBreak/>
        <w:t>and the focus of a number of initiatives.</w:t>
      </w:r>
      <w:r>
        <w:t xml:space="preserve"> </w:t>
      </w:r>
      <w:r w:rsidRPr="00A328C3">
        <w:rPr>
          <w:rStyle w:val="Emphasis"/>
        </w:rPr>
        <w:t>Working together</w:t>
      </w:r>
      <w:r>
        <w:t xml:space="preserve">, and with other stakeholders, </w:t>
      </w:r>
      <w:r w:rsidRPr="00A328C3">
        <w:rPr>
          <w:rStyle w:val="Emphasis"/>
        </w:rPr>
        <w:t>to help ensure the success of these initiatives would go a long way toward reinforcing the desire of both the United States and China to be seen as playing a leadership role in space governance and being responsible space powers.</w:t>
      </w:r>
      <w:r>
        <w:t xml:space="preserve"> </w:t>
      </w:r>
    </w:p>
    <w:p w:rsidR="00AC0EEA" w:rsidRDefault="00AC0EEA" w:rsidP="00AC0EEA"/>
    <w:p w:rsidR="00AC0EEA" w:rsidRDefault="00AC0EEA" w:rsidP="00AC0EEA">
      <w:pPr>
        <w:pStyle w:val="Heading4"/>
        <w:rPr>
          <w:rStyle w:val="StyleBoldUnderline"/>
          <w:sz w:val="26"/>
          <w:szCs w:val="26"/>
        </w:rPr>
      </w:pPr>
      <w:r>
        <w:rPr>
          <w:rStyle w:val="StyleBoldUnderline"/>
          <w:sz w:val="26"/>
          <w:szCs w:val="26"/>
        </w:rPr>
        <w:t xml:space="preserve">Space weather causes mass radiation---negatively effects biodiversity and climate change </w:t>
      </w:r>
    </w:p>
    <w:p w:rsidR="00AC0EEA" w:rsidRPr="00E35B06" w:rsidRDefault="00AC0EEA" w:rsidP="00AC0EEA">
      <w:r>
        <w:t xml:space="preserve">Scott </w:t>
      </w:r>
      <w:r w:rsidRPr="00E4316B">
        <w:rPr>
          <w:rStyle w:val="StyleStyleBold12pt"/>
        </w:rPr>
        <w:t>Norris ‘07</w:t>
      </w:r>
      <w:r>
        <w:t xml:space="preserve">, M.S. Biology and a reporter for National Geographic, 4/20/07, “Ancient Mass Extinctions Caused by Cosmic Radiation, Scientists Say,” </w:t>
      </w:r>
      <w:r w:rsidRPr="00E35B06">
        <w:t>http://news.nationalgeographic.com/news/2007/04/070420-extinctions.html</w:t>
      </w:r>
    </w:p>
    <w:p w:rsidR="00AC0EEA" w:rsidRPr="00E35B06" w:rsidRDefault="00AC0EEA" w:rsidP="00AC0EEA">
      <w:pPr>
        <w:rPr>
          <w:rStyle w:val="Emphasis"/>
        </w:rPr>
      </w:pPr>
      <w:r w:rsidRPr="00E35B06">
        <w:rPr>
          <w:rStyle w:val="StyleBoldUnderline"/>
        </w:rPr>
        <w:t>Cosmic rays produced at the edge of our galaxy have devastated life on Earth every 62 million years</w:t>
      </w:r>
      <w:r>
        <w:t xml:space="preserve">, researchers say. The finding suggests that </w:t>
      </w:r>
      <w:r w:rsidRPr="00E35B06">
        <w:rPr>
          <w:rStyle w:val="Emphasis"/>
        </w:rPr>
        <w:t>biodiversity has been strongly influenced by the motion of the solar system</w:t>
      </w:r>
      <w:r>
        <w:t xml:space="preserve"> through the Milky Way and of the galaxy's movement through intergalactic space. Mikhail Medvedev and Adrian Melott, both of the University of Kansas, presented their new theory at a meeting of the American Physical Society earlier this month. The theory offers the first explanation for a mysterious pattern previously noted in the fossil record. "There are 62-million-year ups and downs in the number of marine animals over the last 550 million years," Melott said. Until now, however, even the scientists who first discovered the cyclical pattern had not been able to explain it. (Read related story: "Mystery Undersea Extinction Cycle Discovered" [March 9, 2005</w:t>
      </w:r>
      <w:r w:rsidRPr="00E35B06">
        <w:rPr>
          <w:rStyle w:val="StyleBoldUnderline"/>
        </w:rPr>
        <w:t>].) A number of possible explanations had been considered—including volcanic activity, comet impacts, and changes in sea level—but none could account for the phenomenon's regularity</w:t>
      </w:r>
      <w:r>
        <w:t xml:space="preserve">. The Kansas researchers discovered that high rates of extinction in the cycle coincide almost perfectly with periodic "excursions" of the solar system outside the central plane of the Milky Way galaxy. "Excursions to galactic north coincide with drops in biodiversity," Melott said. </w:t>
      </w:r>
      <w:r w:rsidRPr="00E35B06">
        <w:rPr>
          <w:rStyle w:val="Emphasis"/>
        </w:rPr>
        <w:t>During these periods, which include some of the largest mass extinctions known from the fossil record, Earth is bombarded with high levels of cosmic radiation. The radiation may harm biodiversity by causing mutations or by triggering climate change, the researchers said.</w:t>
      </w:r>
    </w:p>
    <w:p w:rsidR="00AC0EEA" w:rsidRDefault="00AC0EEA" w:rsidP="00AC0EEA"/>
    <w:p w:rsidR="00AC0EEA" w:rsidRDefault="00AC0EEA" w:rsidP="00AC0EEA">
      <w:pPr>
        <w:pStyle w:val="Heading4"/>
      </w:pPr>
      <w:r>
        <w:t xml:space="preserve">Loss of biodiversity leads to extinction </w:t>
      </w:r>
    </w:p>
    <w:p w:rsidR="00AC0EEA" w:rsidRPr="00287060" w:rsidRDefault="00AC0EEA" w:rsidP="00AC0EEA">
      <w:r>
        <w:t xml:space="preserve">James </w:t>
      </w:r>
      <w:r w:rsidRPr="00263C71">
        <w:rPr>
          <w:rStyle w:val="StyleStyleBold12pt"/>
        </w:rPr>
        <w:t>Ayre ’13</w:t>
      </w:r>
      <w:r>
        <w:t xml:space="preserve">, writer for Planet Save, 5/29/13, “Even Farm Animal Genetic Diversity Is Plummeting — Loss Of Genetic Diversity Amongst Wild And Domesticated Species Is A Slow-Moving Disaster,” </w:t>
      </w:r>
      <w:r w:rsidRPr="00287060">
        <w:t>http://planetsave.com/2013/05/29/even-farm-animal-genetic-diversity-is-plummeting-loss-of-genetic-diversity-amongst-wild-and-domesticated-species-is-a-slow-moving-disaster/</w:t>
      </w:r>
    </w:p>
    <w:p w:rsidR="00AC0EEA" w:rsidRDefault="00AC0EEA" w:rsidP="00AC0EEA">
      <w:r>
        <w:t>This loss of genetic diversity makes species, and also domesticated breeds/types, more and more susceptible to disease and environmental change, and less adaptable to changing circumstances. It’s currently estimated that about 75% of all the genetic diversity that was previously present amongst human-grown-crops was lost during the last century “as farmers worldwide switched to genetically uniform, high-yielding varieties and abandoned multiple local varieties.” These (now lost) indigenous varieties were generally not only very well-suited to their climates, soils, local diseases, etc, but also possessed a resiliency to the extremes present in their environments — a resiliency simply not present in the genetically uniform/high-crop-yields-at-all-costs varieties of today, which are typically dependent upon industrial infrastructure for their viability.</w:t>
      </w:r>
    </w:p>
    <w:p w:rsidR="00AC0EEA" w:rsidRPr="009E14E6" w:rsidRDefault="00AC0EEA" w:rsidP="00AC0EEA">
      <w:pPr>
        <w:rPr>
          <w:rStyle w:val="Emphasis"/>
        </w:rPr>
      </w:pPr>
      <w:r w:rsidRPr="009E14E6">
        <w:rPr>
          <w:rStyle w:val="StyleBoldUnderline"/>
        </w:rPr>
        <w:t>This widespread loss of biodiversity will have profound effects on the world in the coming years</w:t>
      </w:r>
      <w:r>
        <w:t xml:space="preserve">. According to the founding Chair of a new global organization created to narrow the gulf between leading international biodiversity scientists and national policy-makers, Zakri Abdul Hamid, </w:t>
      </w:r>
      <w:r w:rsidRPr="009E14E6">
        <w:rPr>
          <w:rStyle w:val="Emphasis"/>
        </w:rPr>
        <w:t>this loss “threatens” the continued existence of modern civilization.</w:t>
      </w:r>
    </w:p>
    <w:p w:rsidR="00AC0EEA" w:rsidRDefault="00AC0EEA" w:rsidP="00AC0EEA">
      <w:r>
        <w:t>“In Norway to address an elite gathering of 450 international officials with government responsibilities in the fields of biodiversity and economic planning, Zakri Abdul Hamid offered his first public remarks since being elected in January to head the new Intergovernmental Science-Policy Platform on Biodiversity and Ecosystem Services (IPBES) — an independent body modeled on the Intergovernmental Panel on Climate Change.”</w:t>
      </w:r>
    </w:p>
    <w:p w:rsidR="00AC0EEA" w:rsidRDefault="00AC0EEA" w:rsidP="00AC0EEA">
      <w:r>
        <w:t>“Dr. Zakri, a national of Malaysia who co-chaired 2005’s landmark Millennium Ecosystem Assessment and serves also as science advisor to his country’s prime minister, cited fast-growing evidence that ‘</w:t>
      </w:r>
      <w:r w:rsidRPr="009E14E6">
        <w:rPr>
          <w:rStyle w:val="StyleBoldUnderline"/>
        </w:rPr>
        <w:t>we are hurtling towards irreversible environmental tipping points that, once passed, would reduce the ability of ecosystems to provide essential goods and services to humankind.'</w:t>
      </w:r>
      <w:r>
        <w:t>”</w:t>
      </w:r>
    </w:p>
    <w:p w:rsidR="00AC0EEA" w:rsidRDefault="00AC0EEA" w:rsidP="00AC0EEA">
      <w:r>
        <w:t xml:space="preserve">He cited the potential loss of the Amazon rainforest as an example, saying that it “may seem small with shortsighted perspective” but that it will eventually “accumulate to cause a larger, more important change.” It’s been warned that </w:t>
      </w:r>
      <w:r w:rsidRPr="009E14E6">
        <w:rPr>
          <w:rStyle w:val="StyleBoldUnderline"/>
        </w:rPr>
        <w:t>with</w:t>
      </w:r>
      <w:r>
        <w:t xml:space="preserve"> </w:t>
      </w:r>
      <w:r w:rsidRPr="009E14E6">
        <w:rPr>
          <w:rStyle w:val="StyleBoldUnderline"/>
        </w:rPr>
        <w:t>the combination of climate change and the continued large-scale deforestation</w:t>
      </w:r>
      <w:r>
        <w:t xml:space="preserve"> of the region that “</w:t>
      </w:r>
      <w:r w:rsidRPr="009E14E6">
        <w:rPr>
          <w:rStyle w:val="StyleBoldUnderline"/>
        </w:rPr>
        <w:t xml:space="preserve">much of the Amazon forest may transform abruptly to more open, dry-adapted ecosystems, threatening the region’s enormous </w:t>
      </w:r>
      <w:r w:rsidRPr="009E14E6">
        <w:rPr>
          <w:rStyle w:val="StyleBoldUnderline"/>
        </w:rPr>
        <w:lastRenderedPageBreak/>
        <w:t>biodiversity and priceless services</w:t>
      </w:r>
      <w:r>
        <w:t>.” Services such as rainfall, rivers/lakes, a temperate climate, and many food sources.</w:t>
      </w:r>
    </w:p>
    <w:p w:rsidR="00AC0EEA" w:rsidRDefault="00AC0EEA" w:rsidP="00AC0EEA">
      <w:r w:rsidRPr="00287060">
        <w:rPr>
          <w:rStyle w:val="StyleBoldUnderline"/>
        </w:rPr>
        <w:t>The extremely-fast loss of biodiversity</w:t>
      </w:r>
      <w:r>
        <w:t xml:space="preserve"> and high rate of extinction that the world is currently experiencing </w:t>
      </w:r>
      <w:r w:rsidRPr="00287060">
        <w:rPr>
          <w:rStyle w:val="StyleBoldUnderline"/>
        </w:rPr>
        <w:t>has been dubbed by</w:t>
      </w:r>
      <w:r>
        <w:t xml:space="preserve"> </w:t>
      </w:r>
      <w:r w:rsidRPr="00287060">
        <w:rPr>
          <w:rStyle w:val="StyleBoldUnderline"/>
        </w:rPr>
        <w:t>many</w:t>
      </w:r>
      <w:r>
        <w:t xml:space="preserve"> researchers </w:t>
      </w:r>
      <w:r w:rsidRPr="00287060">
        <w:rPr>
          <w:rStyle w:val="StyleBoldUnderline"/>
        </w:rPr>
        <w:t>as ” the sixth great mass extinction event”</w:t>
      </w:r>
      <w:r>
        <w:t xml:space="preserve"> — an event perhaps unprecedented in the Earth’s history. Dr. Zakri notes that this loss of biodiversity is speeding up, even amongst farm animals — “the latest data classify 22% of domesticated breeds at risk of extinction.’</w:t>
      </w:r>
    </w:p>
    <w:p w:rsidR="00AC0EEA" w:rsidRDefault="00AC0EEA" w:rsidP="00AC0EEA"/>
    <w:p w:rsidR="00AC0EEA" w:rsidRDefault="00AC0EEA" w:rsidP="00AC0EEA"/>
    <w:p w:rsidR="00AC0EEA" w:rsidRDefault="00AC0EEA" w:rsidP="00AC0EEA"/>
    <w:p w:rsidR="00AC0EEA" w:rsidRDefault="00AC0EEA" w:rsidP="00AC0EEA"/>
    <w:p w:rsidR="00AC0EEA" w:rsidRDefault="00AC0EEA" w:rsidP="00AC0EEA">
      <w:pPr>
        <w:pStyle w:val="Heading1"/>
      </w:pPr>
      <w:r>
        <w:t>1AC V2 – ISS w/Global Order, Mars</w:t>
      </w:r>
    </w:p>
    <w:p w:rsidR="00AC0EEA" w:rsidRDefault="00AC0EEA" w:rsidP="00AC0EEA"/>
    <w:p w:rsidR="00AC0EEA" w:rsidRDefault="00AC0EEA" w:rsidP="00AC0EEA"/>
    <w:p w:rsidR="00AC0EEA" w:rsidRDefault="00AC0EEA" w:rsidP="00AC0EEA">
      <w:pPr>
        <w:pStyle w:val="Heading2"/>
      </w:pPr>
      <w:r>
        <w:t>Global Order Advantage</w:t>
      </w:r>
    </w:p>
    <w:p w:rsidR="00AC0EEA" w:rsidRDefault="00AC0EEA" w:rsidP="00AC0EEA"/>
    <w:p w:rsidR="00AC0EEA" w:rsidRDefault="00AC0EEA" w:rsidP="00AC0EEA"/>
    <w:p w:rsidR="00AC0EEA" w:rsidRPr="00BA0B85" w:rsidRDefault="00AC0EEA" w:rsidP="00AC0EEA">
      <w:pPr>
        <w:pStyle w:val="Heading4"/>
      </w:pPr>
      <w:r>
        <w:t xml:space="preserve">U.S. </w:t>
      </w:r>
      <w:r>
        <w:rPr>
          <w:u w:val="single"/>
        </w:rPr>
        <w:t>exclusion</w:t>
      </w:r>
      <w:r>
        <w:t xml:space="preserve"> of China from cooperative space projects inspires a </w:t>
      </w:r>
      <w:r>
        <w:rPr>
          <w:u w:val="single"/>
        </w:rPr>
        <w:t>backlash</w:t>
      </w:r>
      <w:r>
        <w:t xml:space="preserve"> against the </w:t>
      </w:r>
      <w:r>
        <w:rPr>
          <w:u w:val="single"/>
        </w:rPr>
        <w:t>overall</w:t>
      </w:r>
      <w:r>
        <w:t xml:space="preserve"> U.S.-led international order---sparks destabilizing security competition and undermines U.S. leadership </w:t>
      </w:r>
    </w:p>
    <w:p w:rsidR="00AC0EEA" w:rsidRDefault="00AC0EEA" w:rsidP="00AC0EEA">
      <w:r>
        <w:t xml:space="preserve">Laura </w:t>
      </w:r>
      <w:r w:rsidRPr="001F10C5">
        <w:rPr>
          <w:rStyle w:val="StyleStyleBold12pt"/>
        </w:rPr>
        <w:t>Daniels 16</w:t>
      </w:r>
      <w:r>
        <w:t xml:space="preserve">, Research Assistant at the Brookings Institution, MPA in International Security Policy from Columbia University, 2/18/16, “Look Up, America: China Is Playing By Its Own Rules in Space,” </w:t>
      </w:r>
    </w:p>
    <w:p w:rsidR="00AC0EEA" w:rsidRDefault="00AC0EEA" w:rsidP="00AC0EEA">
      <w:r>
        <w:t xml:space="preserve">That </w:t>
      </w:r>
      <w:r w:rsidRPr="00F93B91">
        <w:rPr>
          <w:highlight w:val="yellow"/>
        </w:rPr>
        <w:t>China is pushing back against the U.S.-led international order</w:t>
      </w:r>
      <w:r>
        <w:t xml:space="preserve"> is no secret. Beijing is exerting pressure through various avenues: duplicating the architecture of the international order, </w:t>
      </w:r>
      <w:r w:rsidRPr="00F93B91">
        <w:rPr>
          <w:highlight w:val="yellow"/>
        </w:rPr>
        <w:t>bolstering its military capacity and challenging access in the global commons</w:t>
      </w:r>
      <w:r>
        <w:t xml:space="preserve">. While much attention has been focused on China’s pursuits in the Asia Pacific and within the global economic system, </w:t>
      </w:r>
      <w:r w:rsidRPr="00F93B91">
        <w:rPr>
          <w:highlight w:val="yellow"/>
        </w:rPr>
        <w:t>Beijing is</w:t>
      </w:r>
      <w:r>
        <w:t xml:space="preserve"> also </w:t>
      </w:r>
      <w:r w:rsidRPr="00F93B91">
        <w:rPr>
          <w:rStyle w:val="Emphasis"/>
          <w:highlight w:val="yellow"/>
        </w:rPr>
        <w:t>advancing its interests in the stars</w:t>
      </w:r>
      <w:r>
        <w:t xml:space="preserve"> above.</w:t>
      </w:r>
    </w:p>
    <w:p w:rsidR="00AC0EEA" w:rsidRDefault="00AC0EEA" w:rsidP="00AC0EEA">
      <w:r>
        <w:t xml:space="preserve">Take for example China’s plans for a manned space station. Due largely to counterproductive U.S. legislation, </w:t>
      </w:r>
      <w:r w:rsidRPr="00F93B91">
        <w:rPr>
          <w:highlight w:val="yellow"/>
        </w:rPr>
        <w:t xml:space="preserve">China has been </w:t>
      </w:r>
      <w:r w:rsidRPr="00F93B91">
        <w:rPr>
          <w:rStyle w:val="Emphasis"/>
          <w:highlight w:val="yellow"/>
        </w:rPr>
        <w:t>barred from participating in the I</w:t>
      </w:r>
      <w:r>
        <w:t xml:space="preserve">nternational </w:t>
      </w:r>
      <w:r w:rsidRPr="00F93B91">
        <w:rPr>
          <w:rStyle w:val="Emphasis"/>
          <w:highlight w:val="yellow"/>
        </w:rPr>
        <w:t>S</w:t>
      </w:r>
      <w:r>
        <w:t xml:space="preserve">pace </w:t>
      </w:r>
      <w:r w:rsidRPr="00F93B91">
        <w:rPr>
          <w:rStyle w:val="Emphasis"/>
          <w:highlight w:val="yellow"/>
        </w:rPr>
        <w:t>S</w:t>
      </w:r>
      <w:r>
        <w:t xml:space="preserve">tation. Rather than call it quits, </w:t>
      </w:r>
      <w:r w:rsidRPr="00F93B91">
        <w:rPr>
          <w:highlight w:val="yellow"/>
        </w:rPr>
        <w:t>Beijing</w:t>
      </w:r>
      <w:r>
        <w:t xml:space="preserve"> has </w:t>
      </w:r>
      <w:r w:rsidRPr="00F93B91">
        <w:rPr>
          <w:highlight w:val="yellow"/>
        </w:rPr>
        <w:t>resolved to make its own station</w:t>
      </w:r>
      <w:r>
        <w:t xml:space="preserve"> instead. If this sounds familiar, it’s because China has reacted in the same way when denied inclusion as an equal in prominent international institutions on Earth. The textbook example of this is China’s launch of the Asian Infrastructure Investment Bank (AIIB) following the U.S. Congress’s refusal to allow Beijing a greater say in the International Monetary Fund, a mainstay of the Western-led international order. Experts believe </w:t>
      </w:r>
      <w:r w:rsidRPr="00F93B91">
        <w:rPr>
          <w:highlight w:val="yellow"/>
        </w:rPr>
        <w:t>Chinese motivation for the space station is their</w:t>
      </w:r>
      <w:r>
        <w:t xml:space="preserve"> unmet </w:t>
      </w:r>
      <w:r w:rsidRPr="00F93B91">
        <w:rPr>
          <w:rStyle w:val="Emphasis"/>
          <w:highlight w:val="yellow"/>
        </w:rPr>
        <w:t>desire to be accepted as a major power that sets the rules</w:t>
      </w:r>
      <w:r>
        <w:t xml:space="preserve"> on the world stage, which echoes the motivation analysts infer for the AIIB. And as with the AIIB, which attracted fifty-seven founding nations, including close U.S. allies, the Chinese space station is pulling major powers into Beijing’s orbit. The European Space Agency and others have already voiced interest and signed preliminary cooperation agreements.</w:t>
      </w:r>
    </w:p>
    <w:p w:rsidR="00AC0EEA" w:rsidRDefault="00AC0EEA" w:rsidP="00AC0EEA">
      <w:r w:rsidRPr="00F93B91">
        <w:rPr>
          <w:highlight w:val="yellow"/>
        </w:rPr>
        <w:t xml:space="preserve">Also significant is China’s </w:t>
      </w:r>
      <w:r w:rsidRPr="00F93B91">
        <w:rPr>
          <w:rStyle w:val="Emphasis"/>
          <w:highlight w:val="yellow"/>
        </w:rPr>
        <w:t>buildup of its military capability</w:t>
      </w:r>
      <w:r>
        <w:t xml:space="preserve">, a key component of its potential to exert influence over the international order. </w:t>
      </w:r>
      <w:r w:rsidRPr="00F93B91">
        <w:rPr>
          <w:highlight w:val="yellow"/>
        </w:rPr>
        <w:t xml:space="preserve">This has </w:t>
      </w:r>
      <w:r w:rsidRPr="00F93B91">
        <w:rPr>
          <w:rStyle w:val="Emphasis"/>
          <w:highlight w:val="yellow"/>
        </w:rPr>
        <w:t>extended into Earth’s orbit</w:t>
      </w:r>
      <w:r>
        <w:t xml:space="preserve">, where </w:t>
      </w:r>
      <w:r w:rsidRPr="00F93B91">
        <w:rPr>
          <w:highlight w:val="yellow"/>
        </w:rPr>
        <w:t>China has advanced its</w:t>
      </w:r>
      <w:r>
        <w:t xml:space="preserve"> anti-satellite (</w:t>
      </w:r>
      <w:r w:rsidRPr="00F93B91">
        <w:rPr>
          <w:highlight w:val="yellow"/>
        </w:rPr>
        <w:t>ASAT</w:t>
      </w:r>
      <w:r>
        <w:t xml:space="preserve">), command and control, and intelligence </w:t>
      </w:r>
      <w:r w:rsidRPr="00F93B91">
        <w:rPr>
          <w:highlight w:val="yellow"/>
        </w:rPr>
        <w:t>tech</w:t>
      </w:r>
      <w:r>
        <w:t xml:space="preserve">nology, in line with a military doctrine that underscores the importance of parity in space. </w:t>
      </w:r>
      <w:r w:rsidRPr="00F93B91">
        <w:rPr>
          <w:highlight w:val="yellow"/>
        </w:rPr>
        <w:t xml:space="preserve">This has </w:t>
      </w:r>
      <w:r w:rsidRPr="00F93B91">
        <w:rPr>
          <w:rStyle w:val="Emphasis"/>
          <w:highlight w:val="yellow"/>
        </w:rPr>
        <w:t>strong implications for the U</w:t>
      </w:r>
      <w:r>
        <w:t xml:space="preserve">nited </w:t>
      </w:r>
      <w:r w:rsidRPr="00F93B91">
        <w:rPr>
          <w:rStyle w:val="Emphasis"/>
          <w:highlight w:val="yellow"/>
        </w:rPr>
        <w:t>S</w:t>
      </w:r>
      <w:r>
        <w:t xml:space="preserve">tates </w:t>
      </w:r>
      <w:r w:rsidRPr="00F93B91">
        <w:rPr>
          <w:rStyle w:val="Emphasis"/>
          <w:highlight w:val="yellow"/>
        </w:rPr>
        <w:t>and the international order</w:t>
      </w:r>
      <w:r>
        <w:t xml:space="preserve"> it undergirds, as </w:t>
      </w:r>
      <w:r w:rsidRPr="00F93B91">
        <w:rPr>
          <w:highlight w:val="yellow"/>
        </w:rPr>
        <w:t xml:space="preserve">U.S. superiority in the “ultimate high ground” of space gives the American military a technological edge that is </w:t>
      </w:r>
      <w:r w:rsidRPr="00F93B91">
        <w:rPr>
          <w:rStyle w:val="Emphasis"/>
          <w:highlight w:val="yellow"/>
        </w:rPr>
        <w:t>indispensable on the modern battlefield</w:t>
      </w:r>
      <w:r>
        <w:t>.</w:t>
      </w:r>
    </w:p>
    <w:p w:rsidR="00AC0EEA" w:rsidRDefault="00AC0EEA" w:rsidP="00AC0EEA">
      <w:r>
        <w:t xml:space="preserve">With growing military capacity comes the ability to contest freedom of movement in the global commons. In the expansive global commons of outer space, </w:t>
      </w:r>
      <w:r w:rsidRPr="00F93B91">
        <w:rPr>
          <w:highlight w:val="yellow"/>
        </w:rPr>
        <w:t xml:space="preserve">China’s ASAT technology affords it an increasing ability to deny access and </w:t>
      </w:r>
      <w:r w:rsidRPr="00F93B91">
        <w:rPr>
          <w:rStyle w:val="Emphasis"/>
          <w:highlight w:val="yellow"/>
        </w:rPr>
        <w:t>disrupt assets critical to the global economy</w:t>
      </w:r>
      <w:r>
        <w:t xml:space="preserve">. While these same developments unfolding in the South and East China Seas are of more immediate concern, </w:t>
      </w:r>
      <w:r w:rsidRPr="00F93B91">
        <w:rPr>
          <w:highlight w:val="yellow"/>
        </w:rPr>
        <w:t xml:space="preserve">free movement of satellites within space is </w:t>
      </w:r>
      <w:r w:rsidRPr="00F93B91">
        <w:rPr>
          <w:rStyle w:val="Emphasis"/>
          <w:highlight w:val="yellow"/>
        </w:rPr>
        <w:t>vital</w:t>
      </w:r>
      <w:r>
        <w:t xml:space="preserve">, </w:t>
      </w:r>
      <w:r w:rsidRPr="00F93B91">
        <w:rPr>
          <w:highlight w:val="yellow"/>
        </w:rPr>
        <w:t>contributing to</w:t>
      </w:r>
      <w:r>
        <w:t xml:space="preserve"> approximately </w:t>
      </w:r>
      <w:r w:rsidRPr="00F93B91">
        <w:rPr>
          <w:rStyle w:val="Emphasis"/>
          <w:highlight w:val="yellow"/>
        </w:rPr>
        <w:t>$1.6 trillion of U.S. commercial revenue</w:t>
      </w:r>
      <w:r>
        <w:t>.</w:t>
      </w:r>
    </w:p>
    <w:p w:rsidR="00AC0EEA" w:rsidRDefault="00AC0EEA" w:rsidP="00AC0EEA">
      <w:r w:rsidRPr="00D03C6B">
        <w:rPr>
          <w:highlight w:val="yellow"/>
        </w:rPr>
        <w:lastRenderedPageBreak/>
        <w:t xml:space="preserve">The </w:t>
      </w:r>
      <w:r w:rsidRPr="00D03C6B">
        <w:rPr>
          <w:rStyle w:val="Emphasis"/>
          <w:highlight w:val="yellow"/>
        </w:rPr>
        <w:t>prescription for dealing with Chinese pressure</w:t>
      </w:r>
      <w:r>
        <w:t xml:space="preserve"> on the international order is much the same </w:t>
      </w:r>
      <w:r w:rsidRPr="00D03C6B">
        <w:rPr>
          <w:highlight w:val="yellow"/>
        </w:rPr>
        <w:t>in space</w:t>
      </w:r>
      <w:r>
        <w:t xml:space="preserve"> as on land: </w:t>
      </w:r>
      <w:r w:rsidRPr="00D03C6B">
        <w:rPr>
          <w:rStyle w:val="Emphasis"/>
          <w:highlight w:val="yellow"/>
        </w:rPr>
        <w:t>build on the order’s strengths</w:t>
      </w:r>
      <w:r>
        <w:t xml:space="preserve">, and adjust it for an increasingly multipolar environment. </w:t>
      </w:r>
      <w:r w:rsidRPr="00D03C6B">
        <w:rPr>
          <w:highlight w:val="yellow"/>
        </w:rPr>
        <w:t>The U</w:t>
      </w:r>
      <w:r>
        <w:t xml:space="preserve">nited </w:t>
      </w:r>
      <w:r w:rsidRPr="00D03C6B">
        <w:rPr>
          <w:highlight w:val="yellow"/>
        </w:rPr>
        <w:t>S</w:t>
      </w:r>
      <w:r>
        <w:t xml:space="preserve">tates </w:t>
      </w:r>
      <w:r w:rsidRPr="00D03C6B">
        <w:rPr>
          <w:highlight w:val="yellow"/>
        </w:rPr>
        <w:t xml:space="preserve">should </w:t>
      </w:r>
      <w:r w:rsidRPr="00D03C6B">
        <w:rPr>
          <w:rStyle w:val="Emphasis"/>
          <w:highlight w:val="yellow"/>
        </w:rPr>
        <w:t>pursue cooperation with China on benign space research</w:t>
      </w:r>
      <w:r w:rsidRPr="00D03C6B">
        <w:rPr>
          <w:highlight w:val="yellow"/>
        </w:rPr>
        <w:t xml:space="preserve"> to</w:t>
      </w:r>
      <w:r>
        <w:t xml:space="preserve"> better </w:t>
      </w:r>
      <w:r w:rsidRPr="00D03C6B">
        <w:rPr>
          <w:highlight w:val="yellow"/>
        </w:rPr>
        <w:t>integrate China as a partner in the established order and</w:t>
      </w:r>
      <w:r>
        <w:t xml:space="preserve"> to </w:t>
      </w:r>
      <w:r w:rsidRPr="00D03C6B">
        <w:rPr>
          <w:highlight w:val="yellow"/>
        </w:rPr>
        <w:t>afford U.S. security strategists a window into Chinese decision making and intentions</w:t>
      </w:r>
      <w:r>
        <w:t xml:space="preserve">. </w:t>
      </w:r>
      <w:r w:rsidRPr="00D03C6B">
        <w:rPr>
          <w:highlight w:val="yellow"/>
        </w:rPr>
        <w:t xml:space="preserve">The </w:t>
      </w:r>
      <w:r w:rsidRPr="00D03C6B">
        <w:rPr>
          <w:rStyle w:val="Emphasis"/>
          <w:sz w:val="24"/>
          <w:highlight w:val="yellow"/>
        </w:rPr>
        <w:t>State Department’s recent cooperation initiative is a step in the right direction</w:t>
      </w:r>
      <w:r>
        <w:t xml:space="preserve">. Simultaneously, the United States should promote deterrence by improving on an array of resilience and counterspace abilities, but without growing alarmism—after all, often cited as the greatest threat to national security in space is floating junk. Finally, reviving the political will to maintain U.S. leadership in space and abroad will be a boon to national security. All </w:t>
      </w:r>
      <w:r w:rsidRPr="00D03C6B">
        <w:rPr>
          <w:highlight w:val="yellow"/>
        </w:rPr>
        <w:t>this will</w:t>
      </w:r>
      <w:r>
        <w:t xml:space="preserve"> help </w:t>
      </w:r>
      <w:r w:rsidRPr="00D03C6B">
        <w:rPr>
          <w:highlight w:val="yellow"/>
        </w:rPr>
        <w:t>ensure</w:t>
      </w:r>
      <w:r>
        <w:t xml:space="preserve"> that </w:t>
      </w:r>
      <w:r w:rsidRPr="00D03C6B">
        <w:rPr>
          <w:highlight w:val="yellow"/>
        </w:rPr>
        <w:t>destabilization of the international order doesn’t fly over our heads</w:t>
      </w:r>
      <w:r>
        <w:t>.</w:t>
      </w:r>
    </w:p>
    <w:p w:rsidR="00AC0EEA" w:rsidRDefault="00AC0EEA" w:rsidP="00AC0EEA"/>
    <w:p w:rsidR="00AC0EEA" w:rsidRDefault="00AC0EEA" w:rsidP="00AC0EEA">
      <w:pPr>
        <w:pStyle w:val="Heading2"/>
      </w:pPr>
      <w:r>
        <w:t>Mars Advantage</w:t>
      </w:r>
    </w:p>
    <w:p w:rsidR="00AC0EEA" w:rsidRDefault="00AC0EEA" w:rsidP="00AC0EEA"/>
    <w:p w:rsidR="00797794" w:rsidRDefault="00797794" w:rsidP="00797794">
      <w:pPr>
        <w:pStyle w:val="Heading4"/>
      </w:pPr>
      <w:r>
        <w:t>US space policies toward China create perception of a hostile space race – cooperation is key to build trust with China</w:t>
      </w:r>
    </w:p>
    <w:p w:rsidR="00797794" w:rsidRPr="001862C4" w:rsidRDefault="00797794" w:rsidP="00797794">
      <w:r>
        <w:t xml:space="preserve">Leonard </w:t>
      </w:r>
      <w:r w:rsidRPr="001862C4">
        <w:rPr>
          <w:rStyle w:val="StyleStyleBold12pt"/>
        </w:rPr>
        <w:t>David 15</w:t>
      </w:r>
      <w:r>
        <w:t xml:space="preserve"> – Writer for Space.com, “US-China Cooperation in Space: Is It Possible, and What's in Store?”, 6/16/2015, http://www.space.com/29671-china-nasa-space-station-cooperation.html</w:t>
      </w:r>
    </w:p>
    <w:p w:rsidR="00797794" w:rsidRPr="001862C4" w:rsidRDefault="00797794" w:rsidP="00797794">
      <w:pPr>
        <w:rPr>
          <w:sz w:val="16"/>
        </w:rPr>
      </w:pPr>
      <w:r w:rsidRPr="001862C4">
        <w:rPr>
          <w:sz w:val="16"/>
        </w:rPr>
        <w:t>"</w:t>
      </w:r>
      <w:r w:rsidRPr="004B26AF">
        <w:rPr>
          <w:rStyle w:val="StyleBoldUnderline"/>
          <w:highlight w:val="yellow"/>
        </w:rPr>
        <w:t>It is in the interest of U.S. national security to engage China in space</w:t>
      </w:r>
      <w:r w:rsidRPr="001862C4">
        <w:rPr>
          <w:sz w:val="16"/>
        </w:rPr>
        <w:t>," said Joan Johnson-Freese, a professor of national security affairs at the Naval War College in Newport, Rhode Island.</w:t>
      </w:r>
    </w:p>
    <w:p w:rsidR="00797794" w:rsidRPr="001862C4" w:rsidRDefault="00797794" w:rsidP="00797794">
      <w:pPr>
        <w:rPr>
          <w:sz w:val="16"/>
        </w:rPr>
      </w:pPr>
      <w:r w:rsidRPr="001862C4">
        <w:rPr>
          <w:sz w:val="16"/>
        </w:rPr>
        <w:t>Johnson-Freese noted that her views do not necessarily represent those of the Naval War College, the Department of the Navy or the Department of Defense.</w:t>
      </w:r>
    </w:p>
    <w:p w:rsidR="00797794" w:rsidRPr="001862C4" w:rsidRDefault="00797794" w:rsidP="00797794">
      <w:pPr>
        <w:rPr>
          <w:sz w:val="16"/>
        </w:rPr>
      </w:pPr>
      <w:r w:rsidRPr="001862C4">
        <w:rPr>
          <w:sz w:val="16"/>
        </w:rPr>
        <w:t>"</w:t>
      </w:r>
      <w:r w:rsidRPr="004B26AF">
        <w:rPr>
          <w:rStyle w:val="StyleBoldUnderline"/>
          <w:highlight w:val="yellow"/>
        </w:rPr>
        <w:t>The U</w:t>
      </w:r>
      <w:r w:rsidRPr="004B26AF">
        <w:rPr>
          <w:rStyle w:val="StyleBoldUnderline"/>
        </w:rPr>
        <w:t>nited</w:t>
      </w:r>
      <w:r w:rsidRPr="004B26AF">
        <w:rPr>
          <w:rStyle w:val="StyleBoldUnderline"/>
          <w:highlight w:val="yellow"/>
        </w:rPr>
        <w:t xml:space="preserve"> S</w:t>
      </w:r>
      <w:r w:rsidRPr="004B26AF">
        <w:rPr>
          <w:rStyle w:val="StyleBoldUnderline"/>
        </w:rPr>
        <w:t>tates</w:t>
      </w:r>
      <w:r w:rsidRPr="004B26AF">
        <w:rPr>
          <w:rStyle w:val="StyleBoldUnderline"/>
          <w:highlight w:val="yellow"/>
        </w:rPr>
        <w:t xml:space="preserve"> has unnecessarily created the perception of a space race between the U.S. and China, and that the U.S. is losing, by its unwillingness to be inclusive in ISS space partnerships</w:t>
      </w:r>
      <w:r w:rsidRPr="001862C4">
        <w:rPr>
          <w:sz w:val="16"/>
        </w:rPr>
        <w:t>," Johnson-Freese said.</w:t>
      </w:r>
    </w:p>
    <w:p w:rsidR="00797794" w:rsidRPr="001862C4" w:rsidRDefault="00797794" w:rsidP="00797794">
      <w:pPr>
        <w:rPr>
          <w:sz w:val="16"/>
        </w:rPr>
      </w:pPr>
      <w:r w:rsidRPr="001862C4">
        <w:rPr>
          <w:rStyle w:val="StyleBoldUnderline"/>
        </w:rPr>
        <w:t>Refusing Chinese participation in the International Space Station, at least in part, has spurred China to build its own station,</w:t>
      </w:r>
      <w:r w:rsidRPr="001862C4">
        <w:rPr>
          <w:sz w:val="16"/>
        </w:rPr>
        <w:t xml:space="preserve"> Johnson-Freese said, "</w:t>
      </w:r>
      <w:r w:rsidRPr="001862C4">
        <w:rPr>
          <w:rStyle w:val="StyleBoldUnderline"/>
        </w:rPr>
        <w:t>which could well be the de facto international space station when the U.S.-led ISS is deorbited</w:t>
      </w:r>
      <w:r w:rsidRPr="001862C4">
        <w:rPr>
          <w:sz w:val="16"/>
        </w:rPr>
        <w:t>."</w:t>
      </w:r>
    </w:p>
    <w:p w:rsidR="00797794" w:rsidRPr="001862C4" w:rsidRDefault="00797794" w:rsidP="00797794">
      <w:pPr>
        <w:rPr>
          <w:sz w:val="16"/>
        </w:rPr>
      </w:pPr>
      <w:r w:rsidRPr="001862C4">
        <w:rPr>
          <w:sz w:val="16"/>
        </w:rPr>
        <w:t>Cooperation stonewalled</w:t>
      </w:r>
    </w:p>
    <w:p w:rsidR="00797794" w:rsidRPr="001862C4" w:rsidRDefault="00797794" w:rsidP="00797794">
      <w:pPr>
        <w:rPr>
          <w:sz w:val="16"/>
        </w:rPr>
      </w:pPr>
      <w:r w:rsidRPr="001862C4">
        <w:rPr>
          <w:sz w:val="16"/>
        </w:rPr>
        <w:t xml:space="preserve">Apollo-Soyuz demonstrated that </w:t>
      </w:r>
      <w:r w:rsidRPr="004B26AF">
        <w:rPr>
          <w:rStyle w:val="StyleBoldUnderline"/>
          <w:highlight w:val="yellow"/>
        </w:rPr>
        <w:t>space can be a venue to build cooperation and trust during difficult political times, when they are most needed, and without dangerous technology transferal</w:t>
      </w:r>
      <w:r w:rsidRPr="001862C4">
        <w:rPr>
          <w:sz w:val="16"/>
        </w:rPr>
        <w:t xml:space="preserve">, Johnson-Freese said. "However, </w:t>
      </w:r>
      <w:r w:rsidRPr="004B26AF">
        <w:rPr>
          <w:rStyle w:val="StyleBoldUnderline"/>
          <w:highlight w:val="yellow"/>
        </w:rPr>
        <w:t>that demonstration has gone unheeded regarding China</w:t>
      </w:r>
      <w:r w:rsidRPr="001862C4">
        <w:rPr>
          <w:sz w:val="16"/>
        </w:rPr>
        <w:t>," she noted.</w:t>
      </w:r>
    </w:p>
    <w:p w:rsidR="00797794" w:rsidRPr="001862C4" w:rsidRDefault="00797794" w:rsidP="00797794">
      <w:pPr>
        <w:rPr>
          <w:sz w:val="16"/>
        </w:rPr>
      </w:pPr>
      <w:r w:rsidRPr="001862C4">
        <w:rPr>
          <w:sz w:val="16"/>
        </w:rPr>
        <w:t>Johnson-Freese said the reasoning given by those who have stonewalled cooperation in space with the Chinese "often has little to do with space or national security." Rather, "space is merely a token for complaints about China in other areas, such as human rights," she said.</w:t>
      </w:r>
    </w:p>
    <w:p w:rsidR="00797794" w:rsidRDefault="00797794" w:rsidP="00797794">
      <w:pPr>
        <w:rPr>
          <w:rStyle w:val="StyleBoldUnderline"/>
        </w:rPr>
      </w:pPr>
      <w:r w:rsidRPr="001862C4">
        <w:rPr>
          <w:sz w:val="16"/>
        </w:rPr>
        <w:t>Other countries are eager to work with China in space, Johnson-Freese said, and "</w:t>
      </w:r>
      <w:r w:rsidRPr="004B26AF">
        <w:rPr>
          <w:rStyle w:val="StyleBoldUnderline"/>
          <w:highlight w:val="yellow"/>
        </w:rPr>
        <w:t>the U.S. merely appears petulant" in its refusal to engage in any meaningful way with China in space.</w:t>
      </w:r>
    </w:p>
    <w:p w:rsidR="00797794" w:rsidRDefault="00797794" w:rsidP="00797794">
      <w:pPr>
        <w:rPr>
          <w:rStyle w:val="StyleBoldUnderline"/>
        </w:rPr>
      </w:pPr>
    </w:p>
    <w:p w:rsidR="00797794" w:rsidRDefault="00797794" w:rsidP="00797794">
      <w:pPr>
        <w:pStyle w:val="Heading4"/>
      </w:pPr>
      <w:r>
        <w:t>US-China cooperation is key to Mars exploration</w:t>
      </w:r>
    </w:p>
    <w:p w:rsidR="00797794" w:rsidRPr="005F5AC1" w:rsidRDefault="00797794" w:rsidP="00797794">
      <w:r>
        <w:t xml:space="preserve">Charles </w:t>
      </w:r>
      <w:r w:rsidRPr="00350C59">
        <w:rPr>
          <w:rStyle w:val="StyleStyleBold12pt"/>
        </w:rPr>
        <w:t>Poladian 15</w:t>
      </w:r>
      <w:r>
        <w:t xml:space="preserve"> – writer for the International Business Times, “The Future Of Space Policy Is Built On International Cooperation: NASA Administrator Charles Bolden”, 11/16/15, http://www.ibtimes.com/future-space-policy-built-international-cooperation-nasa-administrator-charles-bolden-2186627</w:t>
      </w:r>
    </w:p>
    <w:p w:rsidR="00797794" w:rsidRPr="005F5AC1" w:rsidRDefault="00797794" w:rsidP="00797794">
      <w:pPr>
        <w:rPr>
          <w:sz w:val="16"/>
        </w:rPr>
      </w:pPr>
      <w:r w:rsidRPr="005F5AC1">
        <w:rPr>
          <w:sz w:val="16"/>
        </w:rPr>
        <w:t xml:space="preserve">NASA Administrator Charles Bolden says </w:t>
      </w:r>
      <w:r w:rsidRPr="00453148">
        <w:rPr>
          <w:rStyle w:val="StyleBoldUnderline"/>
        </w:rPr>
        <w:t xml:space="preserve">a manned mission to Mars will happen in the 2030s, but unlike the Apollo moon missions in the 1960s and '70s, </w:t>
      </w:r>
      <w:r w:rsidRPr="00F6079F">
        <w:rPr>
          <w:rStyle w:val="StyleBoldUnderline"/>
          <w:highlight w:val="yellow"/>
        </w:rPr>
        <w:t>it will take an international coalition</w:t>
      </w:r>
      <w:r w:rsidRPr="00453148">
        <w:rPr>
          <w:rStyle w:val="StyleBoldUnderline"/>
        </w:rPr>
        <w:t xml:space="preserve"> -- including Russia and China -- to get </w:t>
      </w:r>
      <w:r w:rsidRPr="005F5AC1">
        <w:rPr>
          <w:rStyle w:val="StyleBoldUnderline"/>
        </w:rPr>
        <w:t xml:space="preserve">there. </w:t>
      </w:r>
      <w:r w:rsidRPr="00F6079F">
        <w:rPr>
          <w:rStyle w:val="StyleBoldUnderline"/>
          <w:highlight w:val="yellow"/>
        </w:rPr>
        <w:t>America remains the unquestioned leader when it comes to space exploration, but in a talk at the Council on Foreign Relations</w:t>
      </w:r>
      <w:r w:rsidRPr="005F5AC1">
        <w:rPr>
          <w:sz w:val="16"/>
        </w:rPr>
        <w:t xml:space="preserve"> Thursday, </w:t>
      </w:r>
      <w:r w:rsidRPr="00F6079F">
        <w:rPr>
          <w:rStyle w:val="StyleBoldUnderline"/>
          <w:highlight w:val="yellow"/>
        </w:rPr>
        <w:t>Bolden said future efforts will look like the International Space Station</w:t>
      </w:r>
      <w:r w:rsidRPr="005F5AC1">
        <w:rPr>
          <w:sz w:val="16"/>
        </w:rPr>
        <w:t xml:space="preserve">, an international effort that has kept humans continuously living and working in space for the past 15 years. Meanwhile, current missions such as New Horizons, Cassini and the Curiosity rover are providing new insights on the world beyond near-Earth orbit. NASA's journey to Mars includes the launch of new rovers, orbiters and the Orion spacecraft. The space agency's future missions will rely on collaboration with Russia and China. "Yours will be a future where human beings, as President Obama has said, have pushed farther into the universe, not just to visit but also to stay. To me, </w:t>
      </w:r>
      <w:r w:rsidRPr="00F6079F">
        <w:rPr>
          <w:rStyle w:val="StyleBoldUnderline"/>
          <w:highlight w:val="yellow"/>
        </w:rPr>
        <w:t>public diplomacy and cooperation in space</w:t>
      </w:r>
      <w:r w:rsidRPr="005F5AC1">
        <w:rPr>
          <w:sz w:val="16"/>
        </w:rPr>
        <w:t xml:space="preserve"> go together like peanut butter and jelly," Bolden said. That diplomacy, with NASA leading the charge, </w:t>
      </w:r>
      <w:r w:rsidRPr="00F6079F">
        <w:rPr>
          <w:rStyle w:val="StyleBoldUnderline"/>
          <w:highlight w:val="yellow"/>
        </w:rPr>
        <w:t>is important for the next phase of space exploration</w:t>
      </w:r>
      <w:r w:rsidRPr="005F5AC1">
        <w:rPr>
          <w:sz w:val="16"/>
        </w:rPr>
        <w:t xml:space="preserve">. Obama laid out the ambitious plans for NASA in an address from the John F. Kennedy Space Center in Florida on April 15, 2010. The roadmap to Mars includes the return of manned launches to the U.S., the development of a deep space spacecraft and the Asteroid Redirect Mission. The mission to Mars will require additional commercial and international support. Boeing and SpaceX have been tasked with bringing manned launches back to the United States. The first commercial crew astronauts are training for the first flight to the ISS, with crew flight tests scheduled for 2017. SpaceX and Orbital ATK are currently sending cargo to the space station with the former's Dragon being the only craft capable of returning science investigations back to Earth. Despite individual launch failures, Orbital ATK in 2014 and SpaceX in 2015, the two companies are preparing for cargo missions in December. Aside </w:t>
      </w:r>
      <w:r w:rsidRPr="005F5AC1">
        <w:rPr>
          <w:sz w:val="16"/>
        </w:rPr>
        <w:lastRenderedPageBreak/>
        <w:t>from the Apollo missions, human exploration of space has been Earth-reliant -- astronauts have spent most of their time in space in low-Earth orbit, Bolden said. That will change in the 2020s when NASA attempts to capture a boulder from an asteroid and place it in a stable lunar orbit. The cislunar -- athe area between the Earth and the moon -- phase of space exploration will take astronauts around the moon, but also serves as a test for international support. "</w:t>
      </w:r>
      <w:r w:rsidRPr="005F5AC1">
        <w:rPr>
          <w:rStyle w:val="StyleBoldUnderline"/>
        </w:rPr>
        <w:t xml:space="preserve">When we go up to cislunar space, it’s going to give our international partners an opportunity to be with us, because </w:t>
      </w:r>
      <w:r w:rsidRPr="00F6079F">
        <w:rPr>
          <w:rStyle w:val="StyleBoldUnderline"/>
          <w:highlight w:val="yellow"/>
        </w:rPr>
        <w:t>no venture into deep space is going to be done by one nation</w:t>
      </w:r>
      <w:r w:rsidRPr="005F5AC1">
        <w:rPr>
          <w:rStyle w:val="StyleBoldUnderline"/>
        </w:rPr>
        <w:t>. It’s just too difficult, it’s too expensive</w:t>
      </w:r>
      <w:r w:rsidRPr="005F5AC1">
        <w:rPr>
          <w:sz w:val="16"/>
        </w:rPr>
        <w:t xml:space="preserve">," Bolden said. Going to Mars would make space exploration Earth-independent for the first time since the Apollo missions. Despite the U.S.' current tensions with Russia, NASA and the Russian Space Agency -- Roscosmos -- continue to have a strong working relationship. Through the funding of the ISS -- along with NASA's reliance on Roscosmos to send astronauts to low-Earth orbit -- the two space agencies continue to work cooperatively. That relationship could change once NASA becomes less reliant on Russia -- the space agency agreed to pay $81.6 million per seat aboard the Soyuz for six flights in 2018 -- with the launch of its commercial crew program, but Bolden said he's committed to the partnership. </w:t>
      </w:r>
      <w:r w:rsidRPr="00F6079F">
        <w:rPr>
          <w:rStyle w:val="StyleBoldUnderline"/>
          <w:highlight w:val="yellow"/>
        </w:rPr>
        <w:t>Conspicuously absent from NASA's international partners is China</w:t>
      </w:r>
      <w:r w:rsidRPr="005F5AC1">
        <w:rPr>
          <w:rStyle w:val="StyleBoldUnderline"/>
        </w:rPr>
        <w:t>.</w:t>
      </w:r>
      <w:r w:rsidRPr="005F5AC1">
        <w:rPr>
          <w:sz w:val="16"/>
        </w:rPr>
        <w:t xml:space="preserve"> Politics have stymied this relationship following a ban included in the 2011 U.S. Federal budget. There are some loopholes that have allowed Bolden to collaborate with the Chinese Academy of Science on Earth science research. NASA also provided China with lunar imagery that helped the Chang'e 3 mission select a landing site. Air traffic management is another area of cooperation. "</w:t>
      </w:r>
      <w:r w:rsidRPr="00F6079F">
        <w:rPr>
          <w:rStyle w:val="StyleBoldUnderline"/>
          <w:highlight w:val="yellow"/>
        </w:rPr>
        <w:t>It’s critical to partner with China</w:t>
      </w:r>
      <w:r w:rsidRPr="005F5AC1">
        <w:rPr>
          <w:sz w:val="16"/>
        </w:rPr>
        <w:t>," Bolden said</w:t>
      </w:r>
      <w:r w:rsidRPr="005F5AC1">
        <w:rPr>
          <w:rStyle w:val="StyleBoldUnderline"/>
        </w:rPr>
        <w:t xml:space="preserve">. </w:t>
      </w:r>
      <w:r w:rsidRPr="00F6079F">
        <w:rPr>
          <w:rStyle w:val="StyleBoldUnderline"/>
          <w:highlight w:val="yellow"/>
        </w:rPr>
        <w:t>Space exploration is peaceful, but the area above Earth could become a source of contention as more countries send satellites into orbit. More partnerships would lead to a safer orbit. "If we’re partnered with the Chinese, as we are with other nations</w:t>
      </w:r>
      <w:r w:rsidRPr="005F5AC1">
        <w:rPr>
          <w:sz w:val="16"/>
        </w:rPr>
        <w:t xml:space="preserve">, I think </w:t>
      </w:r>
      <w:r w:rsidRPr="00F6079F">
        <w:rPr>
          <w:rStyle w:val="StyleBoldUnderline"/>
          <w:highlight w:val="yellow"/>
        </w:rPr>
        <w:t>they would be much less prone to do something that puts low-Earth orbit in jeopardy, like</w:t>
      </w:r>
      <w:r w:rsidRPr="005F5AC1">
        <w:rPr>
          <w:sz w:val="16"/>
        </w:rPr>
        <w:t xml:space="preserve">, you know, </w:t>
      </w:r>
      <w:r w:rsidRPr="00F6079F">
        <w:rPr>
          <w:rStyle w:val="StyleBoldUnderline"/>
          <w:highlight w:val="yellow"/>
        </w:rPr>
        <w:t>anti-satellite stuff</w:t>
      </w:r>
      <w:r w:rsidRPr="005F5AC1">
        <w:rPr>
          <w:sz w:val="16"/>
        </w:rPr>
        <w:t>. Now, that may be a naïve thought, but I think that's what gives me hope, that the more we can have many nations working toward a common goal, the better off we’ll be," Bolden said.</w:t>
      </w:r>
    </w:p>
    <w:p w:rsidR="00797794" w:rsidRDefault="00797794" w:rsidP="00797794">
      <w:pPr>
        <w:pStyle w:val="Heading4"/>
      </w:pPr>
      <w:r>
        <w:t>Space colonization is the only way to prevent extinction</w:t>
      </w:r>
    </w:p>
    <w:p w:rsidR="00797794" w:rsidRPr="00A15520" w:rsidRDefault="00797794" w:rsidP="00797794">
      <w:r>
        <w:t xml:space="preserve">Annalee </w:t>
      </w:r>
      <w:r w:rsidRPr="00A15520">
        <w:rPr>
          <w:rStyle w:val="StyleStyleBold12pt"/>
        </w:rPr>
        <w:t>Newitz 13</w:t>
      </w:r>
      <w:r>
        <w:t xml:space="preserve"> – editor of io9 and author of a book about mass extinction, “Escape Plans”, 5/15/2013, http://www.slate.com/articles/health_and_science/science/2013/05/surviving_the_next_mass_extinction_humans_will_need_to_leave_earth_for_space.html</w:t>
      </w:r>
    </w:p>
    <w:p w:rsidR="00797794" w:rsidRPr="00A15520" w:rsidRDefault="00797794" w:rsidP="00797794">
      <w:pPr>
        <w:rPr>
          <w:sz w:val="16"/>
        </w:rPr>
      </w:pPr>
      <w:r w:rsidRPr="00A15520">
        <w:rPr>
          <w:sz w:val="16"/>
        </w:rPr>
        <w:t xml:space="preserve">When the Russian asteroid became a fireball in the air over Chelyabinsk, destroying buildings and injuring hundreds, we were lucky it wasn’t worse. What about when the next one hits? Just for fun, let's say </w:t>
      </w:r>
      <w:r w:rsidRPr="00F6079F">
        <w:rPr>
          <w:rStyle w:val="StyleBoldUnderline"/>
          <w:highlight w:val="yellow"/>
        </w:rPr>
        <w:t>a 10-kilometer-diameter asteroid</w:t>
      </w:r>
      <w:r w:rsidRPr="00A15520">
        <w:rPr>
          <w:sz w:val="16"/>
        </w:rPr>
        <w:t xml:space="preserve">—much larger than the one over Chelyabinsk but </w:t>
      </w:r>
      <w:r w:rsidRPr="00F6079F">
        <w:rPr>
          <w:rStyle w:val="StyleBoldUnderline"/>
          <w:highlight w:val="yellow"/>
        </w:rPr>
        <w:t>close to the size of one that hit the planet 65 million years ago</w:t>
      </w:r>
      <w:r w:rsidRPr="00A15520">
        <w:rPr>
          <w:sz w:val="16"/>
        </w:rPr>
        <w:t xml:space="preserve">—smashed into central California. It </w:t>
      </w:r>
      <w:r w:rsidRPr="00A15520">
        <w:rPr>
          <w:rStyle w:val="StyleBoldUnderline"/>
        </w:rPr>
        <w:t>wouldn't just destroy Hollywood and Silicon Valley</w:t>
      </w:r>
      <w:r w:rsidRPr="00A15520">
        <w:rPr>
          <w:sz w:val="16"/>
        </w:rPr>
        <w:t xml:space="preserve">. It </w:t>
      </w:r>
      <w:r w:rsidRPr="00F6079F">
        <w:rPr>
          <w:rStyle w:val="StyleBoldUnderline"/>
          <w:highlight w:val="yellow"/>
        </w:rPr>
        <w:t>would punch a hole in the atmosphere.</w:t>
      </w:r>
    </w:p>
    <w:p w:rsidR="00797794" w:rsidRPr="00A15520" w:rsidRDefault="00797794" w:rsidP="00797794">
      <w:pPr>
        <w:rPr>
          <w:sz w:val="16"/>
        </w:rPr>
      </w:pPr>
      <w:r w:rsidRPr="00A15520">
        <w:rPr>
          <w:sz w:val="16"/>
        </w:rPr>
        <w:t xml:space="preserve">That's what surprises people the most. Every disaster-from-space movie we've ever seen prepares us for fire and explosive destruction. Instead, </w:t>
      </w:r>
      <w:r w:rsidRPr="00A15520">
        <w:rPr>
          <w:rStyle w:val="StyleBoldUnderline"/>
        </w:rPr>
        <w:t xml:space="preserve">blowback from the strike would be so powerful that </w:t>
      </w:r>
      <w:r w:rsidRPr="00F6079F">
        <w:rPr>
          <w:rStyle w:val="StyleBoldUnderline"/>
          <w:highlight w:val="yellow"/>
        </w:rPr>
        <w:t>it would hurl millions of tons of debris back into space</w:t>
      </w:r>
      <w:r w:rsidRPr="00A15520">
        <w:rPr>
          <w:rStyle w:val="StyleBoldUnderline"/>
        </w:rPr>
        <w:t xml:space="preserve">. </w:t>
      </w:r>
      <w:r w:rsidRPr="00F6079F">
        <w:rPr>
          <w:rStyle w:val="StyleBoldUnderline"/>
          <w:highlight w:val="yellow"/>
        </w:rPr>
        <w:t>A thick, toxic cloud layer would settle over our upper atmosphere</w:t>
      </w:r>
      <w:r w:rsidRPr="00A15520">
        <w:rPr>
          <w:rStyle w:val="StyleBoldUnderline"/>
        </w:rPr>
        <w:t>, wrapping itself around the world within hours after the impact, cutting off the sun.</w:t>
      </w:r>
      <w:r w:rsidRPr="00A15520">
        <w:rPr>
          <w:sz w:val="16"/>
        </w:rPr>
        <w:t xml:space="preserve"> We're not talking about an ordinary cloud, either. </w:t>
      </w:r>
      <w:r w:rsidRPr="00A15520">
        <w:rPr>
          <w:rStyle w:val="StyleBoldUnderline"/>
        </w:rPr>
        <w:t xml:space="preserve">Packed with carbon, dust, and sulfur particles, it </w:t>
      </w:r>
      <w:r w:rsidRPr="00F6079F">
        <w:rPr>
          <w:rStyle w:val="StyleBoldUnderline"/>
          <w:highlight w:val="yellow"/>
        </w:rPr>
        <w:t>would reflect a lot more sunlight than a normal cloud would</w:t>
      </w:r>
      <w:r w:rsidRPr="00A15520">
        <w:rPr>
          <w:rStyle w:val="StyleBoldUnderline"/>
        </w:rPr>
        <w:t>.</w:t>
      </w:r>
      <w:r w:rsidRPr="00A15520">
        <w:rPr>
          <w:sz w:val="16"/>
        </w:rPr>
        <w:t xml:space="preserve"> Our satellites would record images of a once-blue planet gone brilliant white, like a pool ball. On Earth, </w:t>
      </w:r>
      <w:r w:rsidRPr="00A15520">
        <w:rPr>
          <w:rStyle w:val="StyleBoldUnderline"/>
        </w:rPr>
        <w:t xml:space="preserve">it would be twilight for months. </w:t>
      </w:r>
      <w:r w:rsidRPr="00F6079F">
        <w:rPr>
          <w:rStyle w:val="StyleBoldUnderline"/>
          <w:highlight w:val="yellow"/>
        </w:rPr>
        <w:t>Temperatures would plummet. Crops would die, and then the forests</w:t>
      </w:r>
      <w:r w:rsidRPr="00F6079F">
        <w:rPr>
          <w:sz w:val="16"/>
          <w:highlight w:val="yellow"/>
        </w:rPr>
        <w:t>.</w:t>
      </w:r>
    </w:p>
    <w:p w:rsidR="00797794" w:rsidRPr="00A15520" w:rsidRDefault="00797794" w:rsidP="00797794">
      <w:pPr>
        <w:rPr>
          <w:rStyle w:val="StyleBoldUnderline"/>
        </w:rPr>
      </w:pPr>
      <w:r w:rsidRPr="00F6079F">
        <w:rPr>
          <w:rStyle w:val="StyleBoldUnderline"/>
          <w:highlight w:val="yellow"/>
        </w:rPr>
        <w:t>There would be fires</w:t>
      </w:r>
      <w:r w:rsidRPr="00A15520">
        <w:rPr>
          <w:sz w:val="16"/>
        </w:rPr>
        <w:t xml:space="preserve"> the whole time, of course, especially around the impact site. Plus </w:t>
      </w:r>
      <w:r w:rsidRPr="00F6079F">
        <w:rPr>
          <w:rStyle w:val="StyleBoldUnderline"/>
          <w:highlight w:val="yellow"/>
        </w:rPr>
        <w:t xml:space="preserve">earthquakes </w:t>
      </w:r>
      <w:r w:rsidRPr="00F6079F">
        <w:rPr>
          <w:rStyle w:val="StyleBoldUnderline"/>
        </w:rPr>
        <w:t xml:space="preserve">and </w:t>
      </w:r>
      <w:r w:rsidRPr="00F6079F">
        <w:rPr>
          <w:rStyle w:val="StyleBoldUnderline"/>
          <w:highlight w:val="yellow"/>
        </w:rPr>
        <w:t>volcanic eruptions</w:t>
      </w:r>
      <w:r w:rsidRPr="00A15520">
        <w:rPr>
          <w:sz w:val="16"/>
        </w:rPr>
        <w:t xml:space="preserve">. But </w:t>
      </w:r>
      <w:r w:rsidRPr="00A15520">
        <w:rPr>
          <w:rStyle w:val="StyleBoldUnderline"/>
        </w:rPr>
        <w:t xml:space="preserve">most of the 5 billion people who are likely to be killed by an asteroid strike like this would die of </w:t>
      </w:r>
      <w:r w:rsidRPr="00F6079F">
        <w:rPr>
          <w:rStyle w:val="StyleBoldUnderline"/>
          <w:highlight w:val="yellow"/>
        </w:rPr>
        <w:t>famine</w:t>
      </w:r>
      <w:r w:rsidRPr="00A15520">
        <w:rPr>
          <w:sz w:val="16"/>
        </w:rPr>
        <w:t xml:space="preserve">. In many parts of the world, </w:t>
      </w:r>
      <w:r w:rsidRPr="00F6079F">
        <w:rPr>
          <w:rStyle w:val="StyleBoldUnderline"/>
          <w:highlight w:val="yellow"/>
        </w:rPr>
        <w:t>permanent dusk</w:t>
      </w:r>
      <w:r w:rsidRPr="00A15520">
        <w:rPr>
          <w:rStyle w:val="StyleBoldUnderline"/>
        </w:rPr>
        <w:t xml:space="preserve"> would mean nothing to feed our animals, let alone our families. </w:t>
      </w:r>
      <w:r w:rsidRPr="00F6079F">
        <w:rPr>
          <w:rStyle w:val="StyleBoldUnderline"/>
          <w:highlight w:val="yellow"/>
        </w:rPr>
        <w:t>Food supplies would dwindle</w:t>
      </w:r>
      <w:r w:rsidRPr="00A15520">
        <w:rPr>
          <w:rStyle w:val="StyleBoldUnderline"/>
        </w:rPr>
        <w:t xml:space="preserve">. And that's when the </w:t>
      </w:r>
      <w:r w:rsidRPr="00F6079F">
        <w:rPr>
          <w:rStyle w:val="StyleBoldUnderline"/>
          <w:highlight w:val="yellow"/>
        </w:rPr>
        <w:t>riots would start</w:t>
      </w:r>
      <w:r w:rsidRPr="00A15520">
        <w:rPr>
          <w:rStyle w:val="StyleBoldUnderline"/>
        </w:rPr>
        <w:t>.</w:t>
      </w:r>
    </w:p>
    <w:p w:rsidR="00797794" w:rsidRPr="00A15520" w:rsidRDefault="00797794" w:rsidP="00797794">
      <w:pPr>
        <w:rPr>
          <w:rStyle w:val="StyleBoldUnderline"/>
        </w:rPr>
      </w:pPr>
      <w:r w:rsidRPr="00A15520">
        <w:rPr>
          <w:sz w:val="16"/>
        </w:rPr>
        <w:t xml:space="preserve">This is an all-too-plausible scenario for the near future if we suffered an asteroid strike comparable to the one that killed most of the dinosaurs 65 million years ago. </w:t>
      </w:r>
      <w:r w:rsidRPr="00A15520">
        <w:rPr>
          <w:rStyle w:val="StyleBoldUnderline"/>
        </w:rPr>
        <w:t>It wasn't a giant explosion that exterminated Tyrannosaurus rex, Triceratops, and their kin. In reality, most of those giants died out over thousands of years, their numbers winnowed down to nothing as their food-rich, tropical environments grew barren and cold.</w:t>
      </w:r>
    </w:p>
    <w:p w:rsidR="00797794" w:rsidRPr="00A15520" w:rsidRDefault="00797794" w:rsidP="00797794">
      <w:pPr>
        <w:rPr>
          <w:rStyle w:val="StyleBoldUnderline"/>
        </w:rPr>
      </w:pPr>
      <w:r w:rsidRPr="00A15520">
        <w:rPr>
          <w:sz w:val="16"/>
        </w:rPr>
        <w:t xml:space="preserve">Today, </w:t>
      </w:r>
      <w:r w:rsidRPr="00F6079F">
        <w:rPr>
          <w:rStyle w:val="StyleBoldUnderline"/>
          <w:highlight w:val="yellow"/>
        </w:rPr>
        <w:t>we have solid evidence that confirms environmental changes like these can be blamed directly or indirectly for most mass extinctions that have scourged the Earth.</w:t>
      </w:r>
      <w:r w:rsidRPr="00A15520">
        <w:rPr>
          <w:rStyle w:val="StyleBoldUnderline"/>
        </w:rPr>
        <w:t xml:space="preserve"> And that's why </w:t>
      </w:r>
      <w:r w:rsidRPr="00F6079F">
        <w:rPr>
          <w:rStyle w:val="StyleBoldUnderline"/>
          <w:highlight w:val="yellow"/>
        </w:rPr>
        <w:t>our space program isn't just something educational</w:t>
      </w:r>
      <w:r w:rsidRPr="00A15520">
        <w:rPr>
          <w:rStyle w:val="StyleBoldUnderline"/>
        </w:rPr>
        <w:t xml:space="preserve"> we're doing to learn more about the universe. </w:t>
      </w:r>
      <w:r w:rsidRPr="00F6079F">
        <w:rPr>
          <w:rStyle w:val="StyleBoldUnderline"/>
          <w:highlight w:val="yellow"/>
        </w:rPr>
        <w:t>It's vital to our survival as a species</w:t>
      </w:r>
      <w:r w:rsidRPr="00A15520">
        <w:rPr>
          <w:rStyle w:val="StyleBoldUnderline"/>
        </w:rPr>
        <w:t xml:space="preserve">, because </w:t>
      </w:r>
      <w:r w:rsidRPr="00F6079F">
        <w:rPr>
          <w:rStyle w:val="StyleBoldUnderline"/>
          <w:highlight w:val="yellow"/>
        </w:rPr>
        <w:t>the Earth isn't going to be a safe place for us in the long term.</w:t>
      </w:r>
    </w:p>
    <w:p w:rsidR="00797794" w:rsidRPr="00A15520" w:rsidRDefault="00797794" w:rsidP="00797794">
      <w:pPr>
        <w:rPr>
          <w:rStyle w:val="StyleBoldUnderline"/>
        </w:rPr>
      </w:pPr>
      <w:r w:rsidRPr="00A15520">
        <w:rPr>
          <w:sz w:val="16"/>
        </w:rPr>
        <w:t xml:space="preserve">I learned about the many pathways to mass death while researching my book published this week: Scatter, Adapt and Remember: How Humans Will Survive a Mass Extinction. </w:t>
      </w:r>
      <w:r w:rsidRPr="00A15520">
        <w:rPr>
          <w:rStyle w:val="StyleBoldUnderline"/>
        </w:rPr>
        <w:t xml:space="preserve">There is a pattern to how mass extinctions happen. A </w:t>
      </w:r>
      <w:r w:rsidRPr="00F6079F">
        <w:rPr>
          <w:rStyle w:val="StyleBoldUnderline"/>
          <w:highlight w:val="yellow"/>
        </w:rPr>
        <w:t>calamity like an asteroid strike or an enormous volcanic eruption causes an initial disaster that kills a lot animals and plants at once. And this leads to climate changes that eventually kill more than 75 percent of all species</w:t>
      </w:r>
      <w:r w:rsidRPr="00A15520">
        <w:rPr>
          <w:rStyle w:val="StyleBoldUnderline"/>
        </w:rPr>
        <w:t xml:space="preserve"> on the planet, usually in less than a million years—the blink of an eye in geological time.</w:t>
      </w:r>
    </w:p>
    <w:p w:rsidR="00797794" w:rsidRPr="00A15520" w:rsidRDefault="00797794" w:rsidP="00797794">
      <w:pPr>
        <w:rPr>
          <w:sz w:val="16"/>
        </w:rPr>
      </w:pPr>
      <w:r w:rsidRPr="00F6079F">
        <w:rPr>
          <w:rStyle w:val="StyleBoldUnderline"/>
          <w:highlight w:val="yellow"/>
        </w:rPr>
        <w:t>There is a pattern to survival, too. Every mass extinction has its survivors</w:t>
      </w:r>
      <w:r w:rsidRPr="00A15520">
        <w:rPr>
          <w:sz w:val="16"/>
        </w:rPr>
        <w:t>. A group of furry, mouselike mammals took over the planet after the dinosaurs' heyday and eventually evolved into us. What these survivors have in common are three abilities encapsulated by the title of my book: They are able to scatter to many places in the world, adapt to them, and remember how to avoid danger. Humans are exceptionally good at all three, but perhaps our greatest strength is an ability to reconstruct the deep history of our planet—and to plan for the future.</w:t>
      </w:r>
    </w:p>
    <w:p w:rsidR="00797794" w:rsidRDefault="00797794" w:rsidP="00797794">
      <w:pPr>
        <w:rPr>
          <w:sz w:val="16"/>
        </w:rPr>
      </w:pPr>
      <w:r w:rsidRPr="00A15520">
        <w:rPr>
          <w:rStyle w:val="StyleBoldUnderline"/>
        </w:rPr>
        <w:t xml:space="preserve">Because we know Earth is inherently dangerous, </w:t>
      </w:r>
      <w:r w:rsidRPr="00F6079F">
        <w:rPr>
          <w:rStyle w:val="StyleBoldUnderline"/>
          <w:highlight w:val="yellow"/>
        </w:rPr>
        <w:t>any long-term plan for humanity has to involve building communities on other worlds, or maybe in vast, artificial environments in space</w:t>
      </w:r>
      <w:r w:rsidRPr="00A15520">
        <w:rPr>
          <w:sz w:val="16"/>
        </w:rPr>
        <w:t>. But the process of doing so will take a lot longer, and be a lot weirder, than what you see in most science fiction stories.</w:t>
      </w:r>
    </w:p>
    <w:p w:rsidR="00797794" w:rsidRDefault="00797794" w:rsidP="00797794">
      <w:pPr>
        <w:rPr>
          <w:sz w:val="16"/>
        </w:rPr>
      </w:pPr>
    </w:p>
    <w:p w:rsidR="00797794" w:rsidRDefault="00797794" w:rsidP="00797794">
      <w:pPr>
        <w:pStyle w:val="Heading4"/>
      </w:pPr>
      <w:r>
        <w:t>Specifically, Mars colonization solves – humans can repopulate on Mars</w:t>
      </w:r>
    </w:p>
    <w:p w:rsidR="00797794" w:rsidRPr="00453148" w:rsidRDefault="00797794" w:rsidP="00797794">
      <w:r>
        <w:t xml:space="preserve">Jessica </w:t>
      </w:r>
      <w:r w:rsidRPr="00453148">
        <w:rPr>
          <w:rStyle w:val="StyleStyleBold12pt"/>
        </w:rPr>
        <w:t>Orwig 15</w:t>
      </w:r>
      <w:r>
        <w:t xml:space="preserve"> – Master of Science in science and technology journalism from Texas A&amp;M University and a Bachelor of Science in astronomy and physics, “5 Undeniable Reasons why Humans Should Go To Mars”, 04/21/2015, http://www.businessinsider.com/5-undeniable-reasons-why-humans-should-go-to-mars-2015-4</w:t>
      </w:r>
    </w:p>
    <w:p w:rsidR="00797794" w:rsidRDefault="00797794" w:rsidP="00797794">
      <w:pPr>
        <w:rPr>
          <w:rStyle w:val="StyleBoldUnderline"/>
        </w:rPr>
      </w:pPr>
      <w:r w:rsidRPr="00F6079F">
        <w:rPr>
          <w:rStyle w:val="StyleBoldUnderline"/>
          <w:highlight w:val="yellow"/>
        </w:rPr>
        <w:t>Establishing a permanent colony of humans on Mars</w:t>
      </w:r>
      <w:r w:rsidRPr="00411651">
        <w:rPr>
          <w:rStyle w:val="StyleBoldUnderline"/>
        </w:rPr>
        <w:t xml:space="preserve"> </w:t>
      </w:r>
      <w:r w:rsidRPr="00F6079F">
        <w:rPr>
          <w:rStyle w:val="StyleBoldUnderline"/>
          <w:highlight w:val="yellow"/>
        </w:rPr>
        <w:t>is</w:t>
      </w:r>
      <w:r w:rsidRPr="00F6079F">
        <w:rPr>
          <w:sz w:val="16"/>
          <w:highlight w:val="yellow"/>
        </w:rPr>
        <w:t xml:space="preserve"> </w:t>
      </w:r>
      <w:r w:rsidRPr="00F6079F">
        <w:rPr>
          <w:sz w:val="16"/>
        </w:rPr>
        <w:t>n</w:t>
      </w:r>
      <w:r w:rsidRPr="00453148">
        <w:rPr>
          <w:sz w:val="16"/>
        </w:rPr>
        <w:t xml:space="preserve">ot an option. It's </w:t>
      </w:r>
      <w:r w:rsidRPr="00F6079F">
        <w:rPr>
          <w:rStyle w:val="StyleBoldUnderline"/>
          <w:highlight w:val="yellow"/>
        </w:rPr>
        <w:t>a necessity</w:t>
      </w:r>
      <w:r w:rsidRPr="00453148">
        <w:rPr>
          <w:sz w:val="16"/>
        </w:rPr>
        <w:t xml:space="preserve">. At least, </w:t>
      </w:r>
      <w:r w:rsidRPr="00F6079F">
        <w:rPr>
          <w:rStyle w:val="StyleBoldUnderline"/>
          <w:highlight w:val="yellow"/>
        </w:rPr>
        <w:t>that's what some of the most innovative, intelligent minds of our age</w:t>
      </w:r>
      <w:r w:rsidRPr="00453148">
        <w:rPr>
          <w:rStyle w:val="StyleBoldUnderline"/>
        </w:rPr>
        <w:t xml:space="preserve"> — Buzz Aldrin, Stephen Hawking, Elon Musk, Bill Nye, and Neil deGrasse Tyson — </w:t>
      </w:r>
      <w:r w:rsidRPr="00F6079F">
        <w:rPr>
          <w:rStyle w:val="StyleBoldUnderline"/>
          <w:highlight w:val="yellow"/>
        </w:rPr>
        <w:t>are saying</w:t>
      </w:r>
      <w:r w:rsidRPr="00453148">
        <w:rPr>
          <w:rStyle w:val="StyleBoldUnderline"/>
        </w:rPr>
        <w:t xml:space="preserve">. </w:t>
      </w:r>
      <w:r w:rsidRPr="00453148">
        <w:rPr>
          <w:sz w:val="16"/>
        </w:rPr>
        <w:t xml:space="preserve">Of course, it's extremely difficult to foresee how manned missions to Mars that would cost hundreds of billions of dollars each, could benefit mankind. It's easier to imagine how that kind of money could immediately help in the fight against cancer or world hunger. That's because </w:t>
      </w:r>
      <w:r w:rsidRPr="00F6079F">
        <w:rPr>
          <w:rStyle w:val="StyleBoldUnderline"/>
          <w:highlight w:val="yellow"/>
        </w:rPr>
        <w:t>humans tend to be short-sighted</w:t>
      </w:r>
      <w:r w:rsidRPr="00F6079F">
        <w:rPr>
          <w:sz w:val="16"/>
        </w:rPr>
        <w:t xml:space="preserve">. </w:t>
      </w:r>
      <w:r w:rsidRPr="00F6079F">
        <w:rPr>
          <w:rStyle w:val="StyleBoldUnderline"/>
        </w:rPr>
        <w:t xml:space="preserve">We're </w:t>
      </w:r>
      <w:r w:rsidRPr="00F6079F">
        <w:rPr>
          <w:rStyle w:val="StyleBoldUnderline"/>
          <w:highlight w:val="yellow"/>
        </w:rPr>
        <w:t>focused on what's happening tomorrow instead of 100 years from now. "If the human race is to continue for another million years, we will have to boldly go where no one has gone before</w:t>
      </w:r>
      <w:r w:rsidRPr="00F6079F">
        <w:rPr>
          <w:sz w:val="16"/>
          <w:highlight w:val="yellow"/>
        </w:rPr>
        <w:t>,</w:t>
      </w:r>
      <w:r w:rsidRPr="00453148">
        <w:rPr>
          <w:sz w:val="16"/>
        </w:rPr>
        <w:t xml:space="preserve">" Hawking said in 2008 at a lecture series for NASA's 50th anniversary. That brings us to the first reason humans must colonize Mars: Ensuring the survival of our species </w:t>
      </w:r>
      <w:r w:rsidRPr="00453148">
        <w:rPr>
          <w:rStyle w:val="StyleBoldUnderline"/>
        </w:rPr>
        <w:t>The only home humans have ever known is Earth</w:t>
      </w:r>
      <w:r w:rsidRPr="00453148">
        <w:rPr>
          <w:sz w:val="16"/>
        </w:rPr>
        <w:t xml:space="preserve">. But history shows that surviving as a species on this tiny blue dot in the vacuum of space is tough and by no means guaranteed. The dinosaurs are a classic example: They roamed the planet for 165 million years, but the only trace of them today are their fossilized remains. A colossal asteroid wiped them out. </w:t>
      </w:r>
      <w:r w:rsidRPr="00F6079F">
        <w:rPr>
          <w:rStyle w:val="StyleBoldUnderline"/>
          <w:highlight w:val="yellow"/>
        </w:rPr>
        <w:t>Putting humans on more than one planet would better ensure our existence thousands if not millions of years from now. "Humans need to be a multiplanet species</w:t>
      </w:r>
      <w:r w:rsidRPr="00F6079F">
        <w:rPr>
          <w:sz w:val="16"/>
          <w:highlight w:val="yellow"/>
        </w:rPr>
        <w:t>,"</w:t>
      </w:r>
      <w:r w:rsidRPr="00453148">
        <w:rPr>
          <w:sz w:val="16"/>
        </w:rPr>
        <w:t xml:space="preserve"> Musk recently told astronomer and Slate science blogger Phil Plait. Musk founded the space transport company SpaceX to help make this happen. </w:t>
      </w:r>
      <w:r w:rsidRPr="00F6079F">
        <w:rPr>
          <w:rStyle w:val="StyleBoldUnderline"/>
          <w:highlight w:val="yellow"/>
        </w:rPr>
        <w:t>Mars is an ideal target because it has a day about the same length as Earth's and water ice on its surface. Moreover, it's the best available option</w:t>
      </w:r>
      <w:r w:rsidRPr="00F6079F">
        <w:rPr>
          <w:rStyle w:val="StyleBoldUnderline"/>
        </w:rPr>
        <w:t>: Venus and Mercury are too hot, and the Moon has no atmosphere to protect residents from destructive meteor impacts.</w:t>
      </w:r>
    </w:p>
    <w:p w:rsidR="00797794" w:rsidRDefault="00797794" w:rsidP="00797794"/>
    <w:p w:rsidR="00797794" w:rsidRDefault="00797794" w:rsidP="00797794">
      <w:pPr>
        <w:pStyle w:val="Heading4"/>
      </w:pPr>
      <w:r>
        <w:t>Extinction is inevitable – we need space colonization now</w:t>
      </w:r>
    </w:p>
    <w:p w:rsidR="00797794" w:rsidRPr="002044B5" w:rsidRDefault="00797794" w:rsidP="00797794">
      <w:r w:rsidRPr="002044B5">
        <w:t xml:space="preserve">Ben </w:t>
      </w:r>
      <w:r w:rsidRPr="002044B5">
        <w:rPr>
          <w:rStyle w:val="StyleStyleBold12pt"/>
        </w:rPr>
        <w:t>Austen 11</w:t>
      </w:r>
      <w:r w:rsidRPr="002044B5">
        <w:t>, citing the Lifeboat Foundation and the Alliance to Rescue Civilization, contributing editor of Harper’s Magazine, “After Earth: Why, Where, How, and When We Might Leave Our Home Planet,”</w:t>
      </w:r>
      <w:r>
        <w:t xml:space="preserve"> 3/16/11, http://www.popsci.com/science/article/2011-02/after-earth-why-where-how-and-when-we-might-leave-our-home-planet</w:t>
      </w:r>
      <w:r w:rsidRPr="002044B5">
        <w:t xml:space="preserve"> </w:t>
      </w:r>
    </w:p>
    <w:p w:rsidR="00797794" w:rsidRDefault="00797794" w:rsidP="00797794">
      <w:pPr>
        <w:rPr>
          <w:sz w:val="16"/>
        </w:rPr>
      </w:pPr>
      <w:r w:rsidRPr="00F6079F">
        <w:rPr>
          <w:rStyle w:val="StyleBoldUnderline"/>
          <w:highlight w:val="yellow"/>
        </w:rPr>
        <w:t>Earth won’t always be fit for occupation</w:t>
      </w:r>
      <w:r w:rsidRPr="005F5AC1">
        <w:rPr>
          <w:rStyle w:val="StyleBoldUnderline"/>
        </w:rPr>
        <w:t>.</w:t>
      </w:r>
      <w:r w:rsidRPr="005F5AC1">
        <w:rPr>
          <w:sz w:val="16"/>
        </w:rPr>
        <w:t xml:space="preserve"> We know that in two billion years or so, an expanding sun will boil away our oceans, leav[e]ing our home in the universe uninhabitable—unless, that is, we haven’t already been wiped out by the </w:t>
      </w:r>
      <w:r w:rsidRPr="00F6079F">
        <w:rPr>
          <w:rStyle w:val="StyleBoldUnderline"/>
          <w:highlight w:val="yellow"/>
        </w:rPr>
        <w:t>Andromeda</w:t>
      </w:r>
      <w:r w:rsidRPr="005F5AC1">
        <w:rPr>
          <w:sz w:val="16"/>
        </w:rPr>
        <w:t xml:space="preserve"> galaxy, which </w:t>
      </w:r>
      <w:r w:rsidRPr="00F6079F">
        <w:rPr>
          <w:rStyle w:val="StyleBoldUnderline"/>
          <w:highlight w:val="yellow"/>
        </w:rPr>
        <w:t>is on a multibillion-year collision course with our Milky Way</w:t>
      </w:r>
      <w:r w:rsidRPr="00F6079F">
        <w:rPr>
          <w:sz w:val="16"/>
          <w:highlight w:val="yellow"/>
        </w:rPr>
        <w:t>.</w:t>
      </w:r>
      <w:r w:rsidRPr="005F5AC1">
        <w:rPr>
          <w:sz w:val="16"/>
        </w:rPr>
        <w:t xml:space="preserve"> </w:t>
      </w:r>
      <w:r w:rsidRPr="005F5AC1">
        <w:rPr>
          <w:rStyle w:val="StyleBoldUnderline"/>
        </w:rPr>
        <w:t xml:space="preserve">Moreover, </w:t>
      </w:r>
      <w:r w:rsidRPr="00F6079F">
        <w:rPr>
          <w:rStyle w:val="StyleBoldUnderline"/>
          <w:highlight w:val="yellow"/>
        </w:rPr>
        <w:t>at least a third of the thousand mile-wide asteroids that hurtle across our orbital path will eventually crash into us, at a rate of about one every 300,000 years</w:t>
      </w:r>
      <w:r w:rsidRPr="005F5AC1">
        <w:rPr>
          <w:sz w:val="16"/>
        </w:rPr>
        <w:t xml:space="preserve">. Why? Indeed, in 1989 a far smaller asteroid, the impact of which would still have been equivalent in force to 1,000 nuclear bombs, crossed our orbit just six hours after Earth had passed. A recent report by the Lifeboat Foundation, whose hundreds of researchers track a dozen different existential risks to humanity, likens that one-in-300,000 chance of a catastrophic strike to a game of Russian roulette: “If we keep pulling the trigger long enough we’ll blow our head off, and there’s no guarantee it won’t be the next pull.” Many of the threats that might lead us to consider off-Earth living arrangements are actually man-made, and not necessarily in the distant future. The amount we consume each year already far outstrips what our planet can sustain, and the World Wildlife Fund estimates that by 2030 we will be consuming two planets’ worth of natural resources annually. The Center for Research on the Epidemiology of Disasters, an international humanitarian organization, </w:t>
      </w:r>
      <w:r w:rsidRPr="005F5AC1">
        <w:rPr>
          <w:rStyle w:val="StyleBoldUnderline"/>
        </w:rPr>
        <w:t xml:space="preserve">reports that the </w:t>
      </w:r>
      <w:r w:rsidRPr="00F6079F">
        <w:rPr>
          <w:rStyle w:val="StyleBoldUnderline"/>
          <w:highlight w:val="yellow"/>
        </w:rPr>
        <w:t>onslaught of</w:t>
      </w:r>
      <w:r w:rsidRPr="005F5AC1">
        <w:rPr>
          <w:rStyle w:val="StyleBoldUnderline"/>
        </w:rPr>
        <w:t xml:space="preserve"> </w:t>
      </w:r>
      <w:r w:rsidRPr="00F6079F">
        <w:rPr>
          <w:rStyle w:val="StyleBoldUnderline"/>
          <w:highlight w:val="yellow"/>
        </w:rPr>
        <w:t>droughts, earthquakes, epic rains and floods over the past decade is triple the number from the 1980s</w:t>
      </w:r>
      <w:r w:rsidRPr="005F5AC1">
        <w:rPr>
          <w:rStyle w:val="StyleBoldUnderline"/>
        </w:rPr>
        <w:t xml:space="preserve"> and nearly 54 times that of 1901</w:t>
      </w:r>
      <w:r w:rsidRPr="005F5AC1">
        <w:rPr>
          <w:sz w:val="16"/>
        </w:rPr>
        <w:t>, when this data was first collected</w:t>
      </w:r>
      <w:r w:rsidRPr="005F5AC1">
        <w:rPr>
          <w:rStyle w:val="StyleBoldUnderline"/>
        </w:rPr>
        <w:t xml:space="preserve">. </w:t>
      </w:r>
      <w:r w:rsidRPr="00F6079F">
        <w:rPr>
          <w:rStyle w:val="StyleBoldUnderline"/>
          <w:highlight w:val="yellow"/>
        </w:rPr>
        <w:t>Some scenarios have climate change leading to severe water shortages, the submersion of coastal areas, and widespread famine.</w:t>
      </w:r>
      <w:r w:rsidRPr="005F5AC1">
        <w:rPr>
          <w:rStyle w:val="StyleBoldUnderline"/>
        </w:rPr>
        <w:t xml:space="preserve"> </w:t>
      </w:r>
      <w:r w:rsidRPr="005F5AC1">
        <w:rPr>
          <w:sz w:val="16"/>
        </w:rPr>
        <w:t xml:space="preserve">Additionally, </w:t>
      </w:r>
      <w:r w:rsidRPr="00F6079F">
        <w:rPr>
          <w:rStyle w:val="StyleBoldUnderline"/>
          <w:highlight w:val="yellow"/>
        </w:rPr>
        <w:t>the world could end by</w:t>
      </w:r>
      <w:r w:rsidRPr="005F5AC1">
        <w:rPr>
          <w:rStyle w:val="StyleBoldUnderline"/>
        </w:rPr>
        <w:t xml:space="preserve"> way of deadly </w:t>
      </w:r>
      <w:r w:rsidRPr="00F6079F">
        <w:rPr>
          <w:rStyle w:val="StyleBoldUnderline"/>
          <w:highlight w:val="yellow"/>
        </w:rPr>
        <w:t>pathogen, nuclear war or</w:t>
      </w:r>
      <w:r w:rsidRPr="005F5AC1">
        <w:rPr>
          <w:sz w:val="16"/>
        </w:rPr>
        <w:t>, as the Lifeboat Foundation warns</w:t>
      </w:r>
      <w:r w:rsidRPr="005F5AC1">
        <w:rPr>
          <w:rStyle w:val="StyleBoldUnderline"/>
        </w:rPr>
        <w:t>, the “</w:t>
      </w:r>
      <w:r w:rsidRPr="00F6079F">
        <w:rPr>
          <w:rStyle w:val="StyleBoldUnderline"/>
          <w:highlight w:val="yellow"/>
        </w:rPr>
        <w:t>misuse of</w:t>
      </w:r>
      <w:r w:rsidRPr="005F5AC1">
        <w:rPr>
          <w:rStyle w:val="StyleBoldUnderline"/>
        </w:rPr>
        <w:t xml:space="preserve"> increasingly powerful </w:t>
      </w:r>
      <w:r w:rsidRPr="00F6079F">
        <w:rPr>
          <w:rStyle w:val="StyleBoldUnderline"/>
          <w:highlight w:val="yellow"/>
        </w:rPr>
        <w:t>tech</w:t>
      </w:r>
      <w:r w:rsidRPr="005F5AC1">
        <w:rPr>
          <w:rStyle w:val="StyleBoldUnderline"/>
        </w:rPr>
        <w:t>nologies</w:t>
      </w:r>
      <w:r w:rsidRPr="005F5AC1">
        <w:rPr>
          <w:sz w:val="16"/>
        </w:rPr>
        <w:t xml:space="preserve">.” Given the risks humans pose to the planet, </w:t>
      </w:r>
      <w:r w:rsidRPr="005F5AC1">
        <w:rPr>
          <w:rStyle w:val="StyleBoldUnderline"/>
        </w:rPr>
        <w:t>we might also someday leave Earth simply to conserve it, with our planet becoming a kind of nature sanctuary that we visit now and again, as we might Yosemite</w:t>
      </w:r>
      <w:r w:rsidRPr="005F5AC1">
        <w:rPr>
          <w:sz w:val="16"/>
        </w:rPr>
        <w:t xml:space="preserve">. None of the threats we face are especially far-fetched. </w:t>
      </w:r>
      <w:r w:rsidRPr="00F6079F">
        <w:rPr>
          <w:rStyle w:val="StyleBoldUnderline"/>
          <w:highlight w:val="yellow"/>
        </w:rPr>
        <w:t>Climate change is already a major factor in human affairs</w:t>
      </w:r>
      <w:r w:rsidRPr="005F5AC1">
        <w:rPr>
          <w:rStyle w:val="StyleBoldUnderline"/>
        </w:rPr>
        <w:t>, for instance, and our planet has undergone at least one previous mass extinction as a result of asteroid impact.</w:t>
      </w:r>
      <w:r w:rsidRPr="005F5AC1">
        <w:rPr>
          <w:sz w:val="16"/>
        </w:rPr>
        <w:t xml:space="preserve"> “The dinosaurs died out because they were too stupid to build an adequate spacefaring civilization,” says Tihamer Toth-Fejel, a research engineer at the Advanced Information Systems division of defense contractor General Dynamics and one of 85 members of the Lifeboat Foundation’s space-settlement board. “So far, the difference between us and them is barely measurable.” The Alliance to Rescue Civilization, a project started by New York University chemist Robert Shapiro, contends that the inevitability of any of several cataclysmic events means that we must prepare a copy of our civilization and move it into outer space and out of harm’s way—a backup of our cultural achievements and traditions. In 2005, then–NASA administrator Michael Griffin described the aims of the national space program in similar terms. “</w:t>
      </w:r>
      <w:r w:rsidRPr="00F6079F">
        <w:rPr>
          <w:rStyle w:val="StyleBoldUnderline"/>
        </w:rPr>
        <w:t xml:space="preserve">If </w:t>
      </w:r>
      <w:r w:rsidRPr="005F5AC1">
        <w:rPr>
          <w:rStyle w:val="StyleBoldUnderline"/>
        </w:rPr>
        <w:t xml:space="preserve">we humans want to survive for hundreds of thousands or millions of years, </w:t>
      </w:r>
      <w:r w:rsidRPr="00F6079F">
        <w:rPr>
          <w:rStyle w:val="StyleBoldUnderline"/>
          <w:highlight w:val="yellow"/>
        </w:rPr>
        <w:t>we must ultimately populate other planets</w:t>
      </w:r>
      <w:r w:rsidRPr="00F6079F">
        <w:rPr>
          <w:sz w:val="16"/>
          <w:highlight w:val="yellow"/>
        </w:rPr>
        <w:t>,</w:t>
      </w:r>
      <w:r w:rsidRPr="005F5AC1">
        <w:rPr>
          <w:sz w:val="16"/>
        </w:rPr>
        <w:t>” he said. “One day, I don’t know when that day is, but there will be more human beings who live off the Earth than on it.</w:t>
      </w:r>
    </w:p>
    <w:p w:rsidR="00AC0EEA" w:rsidRDefault="00AC0EEA" w:rsidP="00AC0EEA"/>
    <w:p w:rsidR="00AC0EEA" w:rsidRPr="007A560D" w:rsidRDefault="00AC0EEA" w:rsidP="00AC0EEA"/>
    <w:p w:rsidR="00AC0EEA" w:rsidRDefault="00AC0EEA" w:rsidP="00F41FA3"/>
    <w:p w:rsidR="00FF6163" w:rsidRDefault="00FF6163" w:rsidP="00F41FA3"/>
    <w:p w:rsidR="00FF6163" w:rsidRDefault="00FF6163" w:rsidP="00FF6163">
      <w:pPr>
        <w:pStyle w:val="Heading1"/>
      </w:pPr>
      <w:r>
        <w:lastRenderedPageBreak/>
        <w:t xml:space="preserve">Topicality </w:t>
      </w:r>
    </w:p>
    <w:p w:rsidR="00FF6163" w:rsidRDefault="00FF6163" w:rsidP="00FF6163">
      <w:pPr>
        <w:pStyle w:val="Heading3"/>
      </w:pPr>
      <w:r>
        <w:t xml:space="preserve">Space Engagement Definition </w:t>
      </w:r>
    </w:p>
    <w:p w:rsidR="00FF6163" w:rsidRDefault="00FF6163" w:rsidP="00FF6163">
      <w:pPr>
        <w:pStyle w:val="Heading4"/>
      </w:pPr>
      <w:r>
        <w:t xml:space="preserve">Space engagement </w:t>
      </w:r>
    </w:p>
    <w:p w:rsidR="00FF6163" w:rsidRPr="00981CF8" w:rsidRDefault="00FF6163" w:rsidP="00FF6163">
      <w:r>
        <w:t xml:space="preserve">Michael </w:t>
      </w:r>
      <w:r w:rsidRPr="00E4316B">
        <w:rPr>
          <w:rStyle w:val="StyleStyleBold12pt"/>
        </w:rPr>
        <w:t>Krepon ’13</w:t>
      </w:r>
      <w:r>
        <w:t xml:space="preserve">, Co-Founder of the Stimson Center. He worked previously at the Carnegie Endowment, the State Department, and on Capitol Hill, 9/13, “Anti-satellite Weapons, Deterrence and Sino-American Space Relations,” </w:t>
      </w:r>
      <w:r w:rsidRPr="00981CF8">
        <w:t>http://www.stimson.org/images/uploads/Anti-satellite_Weapons.pdf</w:t>
      </w:r>
    </w:p>
    <w:p w:rsidR="00FF6163" w:rsidRPr="00536F9F" w:rsidRDefault="00FF6163" w:rsidP="00FF6163">
      <w:r>
        <w:t xml:space="preserve">Defined in this way, the term “cooperation” is a bit of a misnomer in that it is not limited to just civil space activities between two space agencies. </w:t>
      </w:r>
      <w:r w:rsidRPr="00536F9F">
        <w:rPr>
          <w:rStyle w:val="Emphasis"/>
        </w:rPr>
        <w:t>Space cooperation can be a much broader undertaking, more accurately defined as space engagement.</w:t>
      </w:r>
      <w:r>
        <w:t xml:space="preserve"> It encompasses a wide range of activities in the civil, scientific and military domains, all aimed at building patterns of cooperation between two or more countries.</w:t>
      </w:r>
    </w:p>
    <w:p w:rsidR="00FF6163" w:rsidRPr="00FF6163" w:rsidRDefault="00FF6163" w:rsidP="00FF6163"/>
    <w:p w:rsidR="00FF6163" w:rsidRDefault="00FF6163" w:rsidP="00F41FA3"/>
    <w:p w:rsidR="00FF6163" w:rsidRDefault="00FF6163" w:rsidP="00F41FA3"/>
    <w:p w:rsidR="00FF6163" w:rsidRDefault="00FF6163" w:rsidP="00FF6163">
      <w:pPr>
        <w:pStyle w:val="Heading1"/>
      </w:pPr>
      <w:r>
        <w:t xml:space="preserve">Solvency---ISS Mechanism </w:t>
      </w:r>
    </w:p>
    <w:p w:rsidR="00FF6163" w:rsidRDefault="00FF6163" w:rsidP="00FF6163">
      <w:pPr>
        <w:pStyle w:val="Heading2"/>
      </w:pPr>
      <w:r>
        <w:t xml:space="preserve">Mechanics </w:t>
      </w:r>
    </w:p>
    <w:p w:rsidR="00FF6163" w:rsidRDefault="00FF6163" w:rsidP="00FF6163">
      <w:pPr>
        <w:pStyle w:val="Heading3"/>
      </w:pPr>
      <w:r>
        <w:t xml:space="preserve">China Can Join/Cooperate </w:t>
      </w:r>
    </w:p>
    <w:p w:rsidR="00FF6163" w:rsidRDefault="00FF6163" w:rsidP="00FF6163">
      <w:pPr>
        <w:pStyle w:val="Heading4"/>
      </w:pPr>
      <w:r>
        <w:t>CSS can join ISS---allows China to have sole jurisdiction over its modules while still being a member of the ISS</w:t>
      </w:r>
    </w:p>
    <w:p w:rsidR="00FF6163" w:rsidRPr="0088339B" w:rsidRDefault="00FF6163" w:rsidP="00FF6163">
      <w:pPr>
        <w:rPr>
          <w:b/>
          <w:bCs/>
          <w:sz w:val="26"/>
        </w:rPr>
      </w:pPr>
      <w:r>
        <w:t xml:space="preserve">Jie </w:t>
      </w:r>
      <w:r>
        <w:rPr>
          <w:rStyle w:val="StyleStyleBold12pt"/>
        </w:rPr>
        <w:t xml:space="preserve">Long 5/16, </w:t>
      </w:r>
      <w:r w:rsidRPr="00F6729A">
        <w:t>Faculty of Law, The University of Hong Kong</w:t>
      </w:r>
      <w:r>
        <w:t>, 5/14/16, “</w:t>
      </w:r>
      <w:r w:rsidRPr="00E840CD">
        <w:t>China's space station project and international cooperation: Potential models of jurisdiction and selected legal issues</w:t>
      </w:r>
      <w:r>
        <w:t>,” Volume 36, Pages 28-37</w:t>
      </w:r>
    </w:p>
    <w:p w:rsidR="00FF6163" w:rsidRDefault="00FF6163" w:rsidP="00FF6163">
      <w:r w:rsidRPr="005214AE">
        <w:rPr>
          <w:rStyle w:val="StyleBoldUnderline"/>
          <w:highlight w:val="yellow"/>
        </w:rPr>
        <w:t>The</w:t>
      </w:r>
      <w:r>
        <w:t xml:space="preserve"> current </w:t>
      </w:r>
      <w:r w:rsidRPr="005214AE">
        <w:rPr>
          <w:rStyle w:val="StyleBoldUnderline"/>
          <w:highlight w:val="yellow"/>
        </w:rPr>
        <w:t>ISS is a multinational space station that has different modules provided by its member states</w:t>
      </w:r>
      <w:r w:rsidRPr="005214AE">
        <w:rPr>
          <w:highlight w:val="yellow"/>
        </w:rPr>
        <w:t xml:space="preserve">, </w:t>
      </w:r>
      <w:r w:rsidRPr="005214AE">
        <w:rPr>
          <w:rStyle w:val="StyleBoldUnderline"/>
          <w:highlight w:val="yellow"/>
        </w:rPr>
        <w:t>of which each member has</w:t>
      </w:r>
      <w:r>
        <w:t xml:space="preserve"> independent </w:t>
      </w:r>
      <w:r w:rsidRPr="005214AE">
        <w:rPr>
          <w:rStyle w:val="StyleBoldUnderline"/>
          <w:highlight w:val="yellow"/>
        </w:rPr>
        <w:t>jurisdiction</w:t>
      </w:r>
      <w:r>
        <w:t xml:space="preserve"> and control right </w:t>
      </w:r>
      <w:r w:rsidRPr="005214AE">
        <w:rPr>
          <w:rStyle w:val="StyleBoldUnderline"/>
          <w:highlight w:val="yellow"/>
        </w:rPr>
        <w:t>of its own module</w:t>
      </w:r>
      <w:r>
        <w:t xml:space="preserve">(s) [45]. It has been generally acknowledged that </w:t>
      </w:r>
      <w:r w:rsidRPr="005214AE">
        <w:rPr>
          <w:rStyle w:val="StyleBoldUnderline"/>
          <w:highlight w:val="yellow"/>
        </w:rPr>
        <w:t>the coop</w:t>
      </w:r>
      <w:r>
        <w:t xml:space="preserve">eration </w:t>
      </w:r>
      <w:r w:rsidRPr="005214AE">
        <w:rPr>
          <w:rStyle w:val="StyleBoldUnderline"/>
          <w:highlight w:val="yellow"/>
        </w:rPr>
        <w:t>of the</w:t>
      </w:r>
      <w:r>
        <w:t xml:space="preserve"> spacefaring nations in forming the </w:t>
      </w:r>
      <w:r w:rsidRPr="005214AE">
        <w:rPr>
          <w:rStyle w:val="StyleBoldUnderline"/>
          <w:highlight w:val="yellow"/>
        </w:rPr>
        <w:t>ISS has been a success</w:t>
      </w:r>
      <w:r>
        <w:t xml:space="preserve"> [46]. To acknowledge the different contributions provided by its member states [47], the 1998 Inter-governmental Agreement (IGA) clearly established rules on the registration, jurisdiction and control right of the space station: “ … a launching State shall register a space object in accordance with the Registration Convention … retain jurisdiction and control over the elements it registers … and over personnel in or on the Space Station who are its nationals” [48]. The jointly built elements of the space station, such as the power supply, might be separately owned and provided for common use through other types of specific agreements (e.g. the MOUs and implementing arrangements under 1998 IGA). There are two options for China if China elects to use a model of jurisdiction like the ISS (thus a Sino-ISS). One is that </w:t>
      </w:r>
      <w:r w:rsidRPr="005214AE">
        <w:rPr>
          <w:rStyle w:val="StyleBoldUnderline"/>
          <w:highlight w:val="yellow"/>
        </w:rPr>
        <w:t>China could become involved in the current ISS as a member and equally involved in the cooperation</w:t>
      </w:r>
      <w:r w:rsidRPr="00AC31FD">
        <w:rPr>
          <w:rStyle w:val="StyleBoldUnderline"/>
        </w:rPr>
        <w:t xml:space="preserve"> framework, </w:t>
      </w:r>
      <w:r w:rsidRPr="005214AE">
        <w:rPr>
          <w:rStyle w:val="StyleBoldUnderline"/>
          <w:highlight w:val="yellow"/>
        </w:rPr>
        <w:t>which</w:t>
      </w:r>
      <w:r w:rsidRPr="00AC31FD">
        <w:rPr>
          <w:rStyle w:val="StyleBoldUnderline"/>
        </w:rPr>
        <w:t xml:space="preserve"> </w:t>
      </w:r>
      <w:r>
        <w:t xml:space="preserve">also </w:t>
      </w:r>
      <w:r w:rsidRPr="005214AE">
        <w:rPr>
          <w:rStyle w:val="StyleBoldUnderline"/>
          <w:highlight w:val="yellow"/>
        </w:rPr>
        <w:t>means</w:t>
      </w:r>
      <w:r w:rsidRPr="00AC31FD">
        <w:rPr>
          <w:rStyle w:val="StyleBoldUnderline"/>
        </w:rPr>
        <w:t xml:space="preserve"> that </w:t>
      </w:r>
      <w:r w:rsidRPr="005214AE">
        <w:rPr>
          <w:rStyle w:val="StyleBoldUnderline"/>
          <w:highlight w:val="yellow"/>
        </w:rPr>
        <w:t>its impending space station becomes a component of the ISS</w:t>
      </w:r>
      <w:r w:rsidRPr="00AC31FD">
        <w:rPr>
          <w:rStyle w:val="StyleBoldUnderline"/>
        </w:rPr>
        <w:t xml:space="preserve">. </w:t>
      </w:r>
      <w:r w:rsidRPr="005214AE">
        <w:rPr>
          <w:rStyle w:val="StyleBoldUnderline"/>
          <w:highlight w:val="yellow"/>
        </w:rPr>
        <w:t>China would then have sole jurisdiction and control over the</w:t>
      </w:r>
      <w:r w:rsidRPr="00AC31FD">
        <w:rPr>
          <w:rStyle w:val="StyleBoldUnderline"/>
        </w:rPr>
        <w:t xml:space="preserve"> </w:t>
      </w:r>
      <w:r w:rsidRPr="005214AE">
        <w:rPr>
          <w:rStyle w:val="StyleBoldUnderline"/>
          <w:highlight w:val="yellow"/>
        </w:rPr>
        <w:t>space station and all of its parts</w:t>
      </w:r>
      <w:r>
        <w:t>. The other option is to develop an entirely new multilateral space station. China would invite new members to dock their own modules to the new space station, and the jurisdiction and control right still fall under the nationality of each module.</w:t>
      </w:r>
    </w:p>
    <w:p w:rsidR="00FF6163" w:rsidRDefault="00FF6163" w:rsidP="00FF6163"/>
    <w:p w:rsidR="00FF6163" w:rsidRDefault="00FF6163" w:rsidP="00FF6163">
      <w:pPr>
        <w:pStyle w:val="Heading2"/>
      </w:pPr>
      <w:r>
        <w:lastRenderedPageBreak/>
        <w:t>Say Yes</w:t>
      </w:r>
    </w:p>
    <w:p w:rsidR="00FF6163" w:rsidRDefault="00FF6163" w:rsidP="00FF6163">
      <w:pPr>
        <w:pStyle w:val="Heading3"/>
      </w:pPr>
      <w:r>
        <w:t xml:space="preserve">China Says Yes---ISS </w:t>
      </w:r>
    </w:p>
    <w:p w:rsidR="00FF6163" w:rsidRDefault="00FF6163" w:rsidP="00FF6163">
      <w:pPr>
        <w:pStyle w:val="Heading4"/>
      </w:pPr>
      <w:r>
        <w:t>China says yes--- they are taking steps to ensure ISS compatibility</w:t>
      </w:r>
    </w:p>
    <w:p w:rsidR="00FF6163" w:rsidRPr="00EB6C3C" w:rsidRDefault="00FF6163" w:rsidP="00FF6163">
      <w:r>
        <w:t xml:space="preserve">Priscilla </w:t>
      </w:r>
      <w:r>
        <w:rPr>
          <w:rStyle w:val="StyleStyleBold12pt"/>
        </w:rPr>
        <w:t xml:space="preserve">Adams ‘13, </w:t>
      </w:r>
      <w:r>
        <w:rPr>
          <w:rStyle w:val="StyleStyleBold12pt"/>
          <w:sz w:val="22"/>
        </w:rPr>
        <w:t>M.S. (Master of Science) in Space Systems Operations, 9/13, “</w:t>
      </w:r>
      <w:r>
        <w:t xml:space="preserve">The future of human space exploration: toward cooperation or competition?” </w:t>
      </w:r>
      <w:r w:rsidRPr="00EB6C3C">
        <w:t>http://calhoun.nps.edu/bitstream/handle/10945/37577/13Sep_Adams_Priscilla.pdf?sequence=3&amp;isAllowed=y</w:t>
      </w:r>
    </w:p>
    <w:p w:rsidR="00FF6163" w:rsidRDefault="00FF6163" w:rsidP="00FF6163">
      <w:r>
        <w:t>China currently has the next generations of the Long March under development. The development of the Long March 5 began in 2001 with its first flight now planned for 2014. It will be a heavy-lift rocket launched from Haikou with payloads including space station modules. The Long March 9 is just in the design phase, but is planned to be a super-heavy lift rocket capable of launching taikonauts to the surface of the moon in 2020–2025. In the near future</w:t>
      </w:r>
      <w:r w:rsidRPr="005214AE">
        <w:rPr>
          <w:highlight w:val="yellow"/>
        </w:rPr>
        <w:t xml:space="preserve">, </w:t>
      </w:r>
      <w:r w:rsidRPr="005214AE">
        <w:rPr>
          <w:rStyle w:val="Emphasis"/>
          <w:highlight w:val="yellow"/>
        </w:rPr>
        <w:t>China desires to be included on the ISS</w:t>
      </w:r>
      <w:r w:rsidRPr="005214AE">
        <w:rPr>
          <w:highlight w:val="yellow"/>
        </w:rPr>
        <w:t xml:space="preserve">. </w:t>
      </w:r>
      <w:r w:rsidRPr="005214AE">
        <w:rPr>
          <w:rStyle w:val="StyleBoldUnderline"/>
          <w:highlight w:val="yellow"/>
        </w:rPr>
        <w:t>They have</w:t>
      </w:r>
      <w:r w:rsidRPr="005214AE">
        <w:rPr>
          <w:highlight w:val="yellow"/>
        </w:rPr>
        <w:t xml:space="preserve"> </w:t>
      </w:r>
      <w:r w:rsidRPr="005214AE">
        <w:rPr>
          <w:rStyle w:val="Emphasis"/>
          <w:highlight w:val="yellow"/>
        </w:rPr>
        <w:t>repeatedly</w:t>
      </w:r>
      <w:r w:rsidRPr="005214AE">
        <w:rPr>
          <w:highlight w:val="yellow"/>
        </w:rPr>
        <w:t xml:space="preserve"> </w:t>
      </w:r>
      <w:r w:rsidRPr="005214AE">
        <w:rPr>
          <w:rStyle w:val="StyleBoldUnderline"/>
          <w:highlight w:val="yellow"/>
        </w:rPr>
        <w:t xml:space="preserve">expressed </w:t>
      </w:r>
      <w:r w:rsidRPr="005214AE">
        <w:rPr>
          <w:rStyle w:val="Emphasis"/>
          <w:highlight w:val="yellow"/>
        </w:rPr>
        <w:t>strong interest</w:t>
      </w:r>
      <w:r w:rsidRPr="005214AE">
        <w:rPr>
          <w:rStyle w:val="StyleBoldUnderline"/>
          <w:highlight w:val="yellow"/>
        </w:rPr>
        <w:t xml:space="preserve"> in cooperation on the station</w:t>
      </w:r>
      <w:r w:rsidRPr="005214AE">
        <w:rPr>
          <w:highlight w:val="yellow"/>
        </w:rPr>
        <w:t xml:space="preserve">. </w:t>
      </w:r>
      <w:r w:rsidRPr="005214AE">
        <w:rPr>
          <w:rStyle w:val="StyleBoldUnderline"/>
          <w:highlight w:val="yellow"/>
        </w:rPr>
        <w:t>The</w:t>
      </w:r>
      <w:r>
        <w:t xml:space="preserve"> docking mechanism of </w:t>
      </w:r>
      <w:r w:rsidRPr="005214AE">
        <w:rPr>
          <w:rStyle w:val="StyleBoldUnderline"/>
          <w:highlight w:val="yellow"/>
        </w:rPr>
        <w:t>Shenzhou is based</w:t>
      </w:r>
      <w:r w:rsidRPr="00E840CD">
        <w:rPr>
          <w:rStyle w:val="StyleBoldUnderline"/>
        </w:rPr>
        <w:t xml:space="preserve"> </w:t>
      </w:r>
      <w:r w:rsidRPr="005214AE">
        <w:rPr>
          <w:rStyle w:val="StyleBoldUnderline"/>
          <w:highlight w:val="yellow"/>
        </w:rPr>
        <w:t>on that of</w:t>
      </w:r>
      <w:r w:rsidRPr="005214AE">
        <w:rPr>
          <w:highlight w:val="yellow"/>
        </w:rPr>
        <w:t xml:space="preserve"> </w:t>
      </w:r>
      <w:r w:rsidRPr="005214AE">
        <w:rPr>
          <w:rStyle w:val="StyleBoldUnderline"/>
          <w:highlight w:val="yellow"/>
        </w:rPr>
        <w:t>Soyuz making it possible to dock with the ISS</w:t>
      </w:r>
      <w:r>
        <w:t xml:space="preserve">. In preparation, </w:t>
      </w:r>
      <w:r w:rsidRPr="005214AE">
        <w:rPr>
          <w:rStyle w:val="StyleBoldUnderline"/>
          <w:highlight w:val="yellow"/>
        </w:rPr>
        <w:t>taikonauts are learning English and Russian</w:t>
      </w:r>
      <w:r>
        <w:t>.293 The success China has had in their human spaceflight program matches their heightened view of deserved international status and thus inclusion into the ISS.</w:t>
      </w:r>
    </w:p>
    <w:p w:rsidR="00FF6163" w:rsidRDefault="00FF6163" w:rsidP="00FF6163"/>
    <w:p w:rsidR="00126DE7" w:rsidRDefault="00126DE7" w:rsidP="00FF6163"/>
    <w:p w:rsidR="00126DE7" w:rsidRDefault="00126DE7" w:rsidP="00126DE7">
      <w:pPr>
        <w:pStyle w:val="Heading1"/>
      </w:pPr>
      <w:r>
        <w:t>Solvency---Strategic Dialogue Mechanism</w:t>
      </w:r>
    </w:p>
    <w:p w:rsidR="00126DE7" w:rsidRDefault="00126DE7" w:rsidP="00126DE7">
      <w:pPr>
        <w:pStyle w:val="Heading3"/>
      </w:pPr>
      <w:r>
        <w:t>Strategic Communication Solves/Spills Over</w:t>
      </w:r>
    </w:p>
    <w:p w:rsidR="00126DE7" w:rsidRDefault="00126DE7" w:rsidP="00126DE7">
      <w:pPr>
        <w:pStyle w:val="Heading4"/>
      </w:pPr>
      <w:r>
        <w:t>Strategic communication influences transparency measures --- pivotal to the entire relationship</w:t>
      </w:r>
    </w:p>
    <w:p w:rsidR="00126DE7" w:rsidRPr="00D57FF5" w:rsidRDefault="00126DE7" w:rsidP="00126DE7">
      <w:r>
        <w:t xml:space="preserve">(Joan </w:t>
      </w:r>
      <w:r>
        <w:rPr>
          <w:rStyle w:val="StyleStyleBold12pt"/>
        </w:rPr>
        <w:t>Johnson-Freese 15</w:t>
      </w:r>
      <w:r>
        <w:t xml:space="preserve">, Joan Johnson-Freese is the Department of National Security Studies at the Naval War College. Previously, she was on the faculty at the Asia Pacific Center for Security Studies in Honolulu, Hawaii; at the Air War College in Montgomery, Ala.; and the director of the Center for Space Policy &amp; Law at the University of Central Florida. Her research focuses on space policy and technologies, technology transfer and export, missile defense, transparency and globalization, 10/09/2015, “Found in Space: Cooperation,” </w:t>
      </w:r>
      <w:r w:rsidRPr="00AA6116">
        <w:t>http://www.chinausfocus.com/foreign-policy/u-s-china-space-cooperation-a-welcome-dialogue-begins/</w:t>
      </w:r>
      <w:r>
        <w:t xml:space="preserve">)  </w:t>
      </w:r>
    </w:p>
    <w:p w:rsidR="00126DE7" w:rsidRDefault="00126DE7" w:rsidP="00126DE7">
      <w:r>
        <w:t xml:space="preserve">Strategic relations between China and the United States have many facets and levels. </w:t>
      </w:r>
      <w:r w:rsidRPr="002F184B">
        <w:rPr>
          <w:rStyle w:val="StyleBoldUnderline"/>
          <w:highlight w:val="cyan"/>
        </w:rPr>
        <w:t>Strategic communication</w:t>
      </w:r>
      <w:r w:rsidRPr="00D57FF5">
        <w:rPr>
          <w:rStyle w:val="StyleBoldUnderline"/>
        </w:rPr>
        <w:t xml:space="preserve"> on those different facets and levels may </w:t>
      </w:r>
      <w:r w:rsidRPr="002F184B">
        <w:rPr>
          <w:rStyle w:val="StyleBoldUnderline"/>
          <w:highlight w:val="cyan"/>
        </w:rPr>
        <w:t>involve a variety of engagements and dialogues with a view toward enhancing mutual understanding</w:t>
      </w:r>
      <w:r>
        <w:t xml:space="preserve">. </w:t>
      </w:r>
      <w:r w:rsidRPr="002F184B">
        <w:rPr>
          <w:rStyle w:val="StyleBoldUnderline"/>
          <w:highlight w:val="cyan"/>
        </w:rPr>
        <w:t>Strategic communications on space</w:t>
      </w:r>
      <w:r>
        <w:t xml:space="preserve">, therefore, </w:t>
      </w:r>
      <w:r w:rsidRPr="002F184B">
        <w:rPr>
          <w:rStyle w:val="StyleBoldUnderline"/>
          <w:highlight w:val="cyan"/>
        </w:rPr>
        <w:t>must be considered within the broader context of U.S.-China relations generally</w:t>
      </w:r>
      <w:r w:rsidRPr="00D57FF5">
        <w:rPr>
          <w:rStyle w:val="StyleBoldUnderline"/>
        </w:rPr>
        <w:t>.</w:t>
      </w:r>
      <w:r>
        <w:t xml:space="preserve"> </w:t>
      </w:r>
      <w:r w:rsidRPr="00D57FF5">
        <w:t>Regarding China-U.S. relations</w:t>
      </w:r>
      <w:r>
        <w:t xml:space="preserve">, in June 2005, U.S. Secretary of State Condoleeza Rice stated “The U.S. welcomes the rise of a confident, peaceful, prosperous China and wants China as a global partner.” U.S. Deputy Secretary of State Robert Zoellick extended Rice’s message in September 2005, talking about how China could become a “responsible stakeholder” in the international system. But that message has not always been consistent. In fact, there has also been a recent resurgence in what many analysts, particularly outside the United States, see as U.S. China-bashing,3 based on concerns from moralistic neo-conservatives; economic protectionists; defense types concerned about China’s arms build-up – and needing a worthy peer-competitor to justify the U.S. defense budget; and fundamentalist Christians irate over atheist China’s repressive ways. The concerns of these groups usually surface at lower levels, in functional areas. Subsequently, at the highest level, </w:t>
      </w:r>
      <w:r w:rsidRPr="00D57FF5">
        <w:rPr>
          <w:rStyle w:val="StyleBoldUnderline"/>
        </w:rPr>
        <w:t>the United States has attempted to convey to Chinese elites a willingness to work with them</w:t>
      </w:r>
      <w:r>
        <w:t xml:space="preserve">. Yet, translating that general willingness to work together into meaningful dialogue in functional areas has been problematic; though at all levels </w:t>
      </w:r>
      <w:r w:rsidRPr="00D57FF5">
        <w:rPr>
          <w:rStyle w:val="StyleBoldUnderline"/>
        </w:rPr>
        <w:t>the United States tends to want to delve into specifics uncomfortable for Beijing</w:t>
      </w:r>
      <w:r>
        <w:t xml:space="preserve">. In U.S.-China Defense Consultation Talks and military maritime security, for example, </w:t>
      </w:r>
      <w:r w:rsidRPr="002F184B">
        <w:rPr>
          <w:rStyle w:val="StyleBoldUnderline"/>
          <w:highlight w:val="cyan"/>
        </w:rPr>
        <w:t>the U</w:t>
      </w:r>
      <w:r w:rsidRPr="00350324">
        <w:rPr>
          <w:rStyle w:val="StyleBoldUnderline"/>
        </w:rPr>
        <w:t>nited</w:t>
      </w:r>
      <w:r w:rsidRPr="002F184B">
        <w:rPr>
          <w:rStyle w:val="StyleBoldUnderline"/>
          <w:highlight w:val="cyan"/>
        </w:rPr>
        <w:t xml:space="preserve"> S</w:t>
      </w:r>
      <w:r w:rsidRPr="00350324">
        <w:rPr>
          <w:rStyle w:val="StyleBoldUnderline"/>
        </w:rPr>
        <w:t>tates</w:t>
      </w:r>
      <w:r w:rsidRPr="002F184B">
        <w:rPr>
          <w:rStyle w:val="StyleBoldUnderline"/>
          <w:highlight w:val="cyan"/>
        </w:rPr>
        <w:t xml:space="preserve"> seeks transparency on specific capabilities, deployment and spending that China inherently avoids</w:t>
      </w:r>
      <w:r w:rsidRPr="00D57FF5">
        <w:rPr>
          <w:rStyle w:val="StyleBoldUnderline"/>
        </w:rPr>
        <w:t>.</w:t>
      </w:r>
      <w:r>
        <w:t xml:space="preserve"> </w:t>
      </w:r>
      <w:r w:rsidRPr="002F184B">
        <w:rPr>
          <w:rStyle w:val="StyleBoldUnderline"/>
          <w:highlight w:val="cyan"/>
        </w:rPr>
        <w:t>China</w:t>
      </w:r>
      <w:r>
        <w:t xml:space="preserve">, on the other hand, </w:t>
      </w:r>
      <w:r w:rsidRPr="002F184B">
        <w:rPr>
          <w:rStyle w:val="StyleBoldUnderline"/>
          <w:highlight w:val="cyan"/>
        </w:rPr>
        <w:t xml:space="preserve">is </w:t>
      </w:r>
      <w:r w:rsidRPr="00350324">
        <w:rPr>
          <w:rStyle w:val="StyleBoldUnderline"/>
        </w:rPr>
        <w:t xml:space="preserve">more </w:t>
      </w:r>
      <w:r w:rsidRPr="002F184B">
        <w:rPr>
          <w:rStyle w:val="StyleBoldUnderline"/>
          <w:highlight w:val="cyan"/>
        </w:rPr>
        <w:t xml:space="preserve">interested in engaging in function area dialogue to </w:t>
      </w:r>
      <w:r w:rsidRPr="00350324">
        <w:rPr>
          <w:rStyle w:val="StyleBoldUnderline"/>
        </w:rPr>
        <w:t xml:space="preserve">better </w:t>
      </w:r>
      <w:r w:rsidRPr="002F184B">
        <w:rPr>
          <w:rStyle w:val="StyleBoldUnderline"/>
          <w:highlight w:val="cyan"/>
        </w:rPr>
        <w:t>understand U.S. strategic intent</w:t>
      </w:r>
      <w:r w:rsidRPr="00D57FF5">
        <w:rPr>
          <w:rStyle w:val="StyleBoldUnderline"/>
        </w:rPr>
        <w:t xml:space="preserve"> </w:t>
      </w:r>
      <w:r w:rsidRPr="002F184B">
        <w:rPr>
          <w:rStyle w:val="StyleBoldUnderline"/>
          <w:highlight w:val="cyan"/>
        </w:rPr>
        <w:t>on issues</w:t>
      </w:r>
      <w:r w:rsidRPr="002F184B">
        <w:rPr>
          <w:highlight w:val="cyan"/>
        </w:rPr>
        <w:t xml:space="preserve"> </w:t>
      </w:r>
      <w:r w:rsidRPr="002F184B">
        <w:rPr>
          <w:rStyle w:val="StyleBoldUnderline"/>
          <w:highlight w:val="cyan"/>
        </w:rPr>
        <w:t>such as</w:t>
      </w:r>
      <w:r>
        <w:t xml:space="preserve"> U.S. support for Taiwan, the U.S.-Japan military alliance, the North Korean nuclear issue, </w:t>
      </w:r>
      <w:r w:rsidRPr="00D57FF5">
        <w:t>and</w:t>
      </w:r>
      <w:r>
        <w:t xml:space="preserve"> </w:t>
      </w:r>
      <w:r w:rsidRPr="002F184B">
        <w:rPr>
          <w:rStyle w:val="StyleBoldUnderline"/>
          <w:highlight w:val="cyan"/>
        </w:rPr>
        <w:t>space</w:t>
      </w:r>
      <w:r>
        <w:t xml:space="preserve">. Consequently even when dialogue infrequently occurs, both sides can end up frustrated by lack of progress on their goals. Clearly, </w:t>
      </w:r>
      <w:r w:rsidRPr="002F184B">
        <w:rPr>
          <w:rStyle w:val="StyleBoldUnderline"/>
          <w:highlight w:val="cyan"/>
        </w:rPr>
        <w:t xml:space="preserve">there is a </w:t>
      </w:r>
      <w:r w:rsidRPr="002F184B">
        <w:rPr>
          <w:rStyle w:val="StyleBoldUnderline"/>
          <w:highlight w:val="cyan"/>
        </w:rPr>
        <w:lastRenderedPageBreak/>
        <w:t>great deal of work to be done</w:t>
      </w:r>
      <w:r>
        <w:t>. The 2004 Defense Science Board report suggests that, “</w:t>
      </w:r>
      <w:r w:rsidRPr="002F184B">
        <w:rPr>
          <w:rStyle w:val="StyleBoldUnderline"/>
          <w:highlight w:val="cyan"/>
        </w:rPr>
        <w:t xml:space="preserve">strategic communication </w:t>
      </w:r>
      <w:r w:rsidRPr="000D7647">
        <w:rPr>
          <w:rStyle w:val="StyleBoldUnderline"/>
        </w:rPr>
        <w:t>describes a variety of instruments</w:t>
      </w:r>
      <w:r w:rsidRPr="00D57FF5">
        <w:rPr>
          <w:rStyle w:val="StyleBoldUnderline"/>
        </w:rPr>
        <w:t xml:space="preserve"> </w:t>
      </w:r>
      <w:r w:rsidRPr="002F184B">
        <w:rPr>
          <w:rStyle w:val="StyleBoldUnderline"/>
          <w:highlight w:val="cyan"/>
        </w:rPr>
        <w:t>used</w:t>
      </w:r>
      <w:r w:rsidRPr="00D57FF5">
        <w:rPr>
          <w:rStyle w:val="StyleBoldUnderline"/>
        </w:rPr>
        <w:t xml:space="preserve"> by governments for generations </w:t>
      </w:r>
      <w:r w:rsidRPr="002F184B">
        <w:rPr>
          <w:rStyle w:val="StyleBoldUnderline"/>
          <w:highlight w:val="cyan"/>
        </w:rPr>
        <w:t xml:space="preserve">to understand </w:t>
      </w:r>
      <w:r w:rsidRPr="000D7647">
        <w:rPr>
          <w:rStyle w:val="StyleBoldUnderline"/>
        </w:rPr>
        <w:t>global</w:t>
      </w:r>
      <w:r w:rsidRPr="00D57FF5">
        <w:rPr>
          <w:rStyle w:val="StyleBoldUnderline"/>
        </w:rPr>
        <w:t xml:space="preserve"> </w:t>
      </w:r>
      <w:r w:rsidRPr="002F184B">
        <w:rPr>
          <w:rStyle w:val="StyleBoldUnderline"/>
          <w:highlight w:val="cyan"/>
        </w:rPr>
        <w:t>attitudes and cultures</w:t>
      </w:r>
      <w:r w:rsidRPr="00D57FF5">
        <w:rPr>
          <w:rStyle w:val="StyleBoldUnderline"/>
        </w:rPr>
        <w:t xml:space="preserve">, </w:t>
      </w:r>
      <w:r w:rsidRPr="002F184B">
        <w:rPr>
          <w:rStyle w:val="StyleBoldUnderline"/>
          <w:highlight w:val="cyan"/>
        </w:rPr>
        <w:t xml:space="preserve">engage in </w:t>
      </w:r>
      <w:r w:rsidRPr="000D7647">
        <w:rPr>
          <w:rStyle w:val="StyleBoldUnderline"/>
        </w:rPr>
        <w:t xml:space="preserve">a </w:t>
      </w:r>
      <w:r w:rsidRPr="002F184B">
        <w:rPr>
          <w:rStyle w:val="StyleBoldUnderline"/>
          <w:highlight w:val="cyan"/>
        </w:rPr>
        <w:t xml:space="preserve">dialogue of ideas </w:t>
      </w:r>
      <w:r w:rsidRPr="000D7647">
        <w:rPr>
          <w:rStyle w:val="StyleBoldUnderline"/>
        </w:rPr>
        <w:t>between people and institutions</w:t>
      </w:r>
      <w:r w:rsidRPr="002F184B">
        <w:rPr>
          <w:rStyle w:val="StyleBoldUnderline"/>
          <w:highlight w:val="cyan"/>
        </w:rPr>
        <w:t xml:space="preserve">, advise policymakers, diplomats, and military leaders </w:t>
      </w:r>
      <w:r w:rsidRPr="000D7647">
        <w:rPr>
          <w:rStyle w:val="StyleBoldUnderline"/>
        </w:rPr>
        <w:t>on the public opinion implications of policy choices</w:t>
      </w:r>
      <w:r w:rsidRPr="002F184B">
        <w:rPr>
          <w:rStyle w:val="StyleBoldUnderline"/>
          <w:highlight w:val="cyan"/>
        </w:rPr>
        <w:t xml:space="preserve">, and influence attitudes and behavior </w:t>
      </w:r>
      <w:r w:rsidRPr="000D7647">
        <w:rPr>
          <w:rStyle w:val="StyleBoldUnderline"/>
        </w:rPr>
        <w:t>through communications strategies</w:t>
      </w:r>
      <w:r w:rsidRPr="00D57FF5">
        <w:rPr>
          <w:rStyle w:val="StyleBoldUnderline"/>
        </w:rPr>
        <w:t>.”</w:t>
      </w:r>
      <w:r>
        <w:t>4 A look at each of these components of strategic communication as they relate to U.S.-China space relations clearly illustrates the many issues that must be addressed.</w:t>
      </w:r>
    </w:p>
    <w:p w:rsidR="00126DE7" w:rsidRDefault="00126DE7" w:rsidP="00126DE7">
      <w:pPr>
        <w:pStyle w:val="Heading4"/>
      </w:pPr>
      <w:r>
        <w:t>Confidence and trust in the space domain is key to the entire relationship</w:t>
      </w:r>
    </w:p>
    <w:p w:rsidR="00126DE7" w:rsidRPr="008D564A" w:rsidRDefault="00126DE7" w:rsidP="00126DE7">
      <w:r>
        <w:t xml:space="preserve">(Brian </w:t>
      </w:r>
      <w:r w:rsidRPr="00CD4846">
        <w:rPr>
          <w:rStyle w:val="StyleStyleBold12pt"/>
        </w:rPr>
        <w:t>Weeden</w:t>
      </w:r>
      <w:r>
        <w:t xml:space="preserve"> and Xiao </w:t>
      </w:r>
      <w:r w:rsidRPr="00CD4846">
        <w:rPr>
          <w:rStyle w:val="StyleStyleBold12pt"/>
        </w:rPr>
        <w:t>He 16</w:t>
      </w:r>
      <w:r>
        <w:t xml:space="preserve">, </w:t>
      </w:r>
      <w:r w:rsidRPr="00CD4846">
        <w:rPr>
          <w:i/>
        </w:rPr>
        <w:t>Brian Weeden</w:t>
      </w:r>
      <w:r>
        <w:t xml:space="preserve"> is the Technical Advisor at the Secure World Foundation in Washington, D.C., </w:t>
      </w:r>
      <w:r w:rsidRPr="00CD4846">
        <w:rPr>
          <w:i/>
        </w:rPr>
        <w:t>Xiao He</w:t>
      </w:r>
      <w:r>
        <w:t xml:space="preserve"> is an Assistant Research Fellow at the Institute of World Economics and Politics in the Chinese Academy of Social Sciences, NBR Special Report #57, April 2016, “U.S.-China Strategic Relations In Space,” </w:t>
      </w:r>
      <w:r w:rsidRPr="00CD4846">
        <w:t>http://www.nbr.org/publications/specialreport/pdf/Free/06192016/SR57_US-China_April2016.pdf</w:t>
      </w:r>
      <w:r>
        <w:t xml:space="preserve">) </w:t>
      </w:r>
    </w:p>
    <w:p w:rsidR="00126DE7" w:rsidRPr="008D564A" w:rsidRDefault="00126DE7" w:rsidP="00126DE7">
      <w:r w:rsidRPr="00460A68">
        <w:rPr>
          <w:rStyle w:val="StyleBoldUnderline"/>
        </w:rPr>
        <w:t xml:space="preserve">Given that both the United States and China have considerable national security, civil, and commercial interests in </w:t>
      </w:r>
      <w:r w:rsidRPr="002F184B">
        <w:rPr>
          <w:rStyle w:val="StyleBoldUnderline"/>
          <w:highlight w:val="cyan"/>
        </w:rPr>
        <w:t>space</w:t>
      </w:r>
      <w:r>
        <w:t xml:space="preserve">, </w:t>
      </w:r>
      <w:r w:rsidRPr="00460A68">
        <w:rPr>
          <w:rStyle w:val="StyleBoldUnderline"/>
        </w:rPr>
        <w:t xml:space="preserve">this domain </w:t>
      </w:r>
      <w:r w:rsidRPr="002F184B">
        <w:rPr>
          <w:rStyle w:val="StyleBoldUnderline"/>
          <w:highlight w:val="cyan"/>
        </w:rPr>
        <w:t>will have a significant impact on the future of bilateral relations</w:t>
      </w:r>
      <w:r>
        <w:t xml:space="preserve">. Although it is tempting to view the U.S.-China relationship in space through a similar lens as the U.S.-Soviet relationship, the differences between the two relationships and their contexts may ultimately matter more than the similarities. </w:t>
      </w:r>
      <w:r w:rsidRPr="00460A68">
        <w:rPr>
          <w:rStyle w:val="StyleBoldUnderline"/>
        </w:rPr>
        <w:t xml:space="preserve">The key question is </w:t>
      </w:r>
      <w:r w:rsidRPr="002F184B">
        <w:rPr>
          <w:rStyle w:val="Emphasis"/>
          <w:highlight w:val="cyan"/>
        </w:rPr>
        <w:t>whether space will be a source of tension that creates instability and risk or an area of positive engagement that can strengthen the relationship</w:t>
      </w:r>
      <w:r w:rsidRPr="00460A68">
        <w:t>.</w:t>
      </w:r>
      <w:r>
        <w:t xml:space="preserve"> Both </w:t>
      </w:r>
      <w:r w:rsidRPr="002F184B">
        <w:rPr>
          <w:rStyle w:val="StyleBoldUnderline"/>
          <w:highlight w:val="cyan"/>
        </w:rPr>
        <w:t>the</w:t>
      </w:r>
      <w:r w:rsidRPr="00154D94">
        <w:rPr>
          <w:rStyle w:val="StyleBoldUnderline"/>
        </w:rPr>
        <w:t xml:space="preserve"> </w:t>
      </w:r>
      <w:r w:rsidRPr="002F184B">
        <w:rPr>
          <w:rStyle w:val="StyleBoldUnderline"/>
          <w:highlight w:val="cyan"/>
        </w:rPr>
        <w:t>U</w:t>
      </w:r>
      <w:r w:rsidRPr="00154D94">
        <w:rPr>
          <w:rStyle w:val="StyleBoldUnderline"/>
        </w:rPr>
        <w:t xml:space="preserve">nited </w:t>
      </w:r>
      <w:r w:rsidRPr="002F184B">
        <w:rPr>
          <w:rStyle w:val="StyleBoldUnderline"/>
          <w:highlight w:val="cyan"/>
        </w:rPr>
        <w:t>S</w:t>
      </w:r>
      <w:r w:rsidRPr="00154D94">
        <w:rPr>
          <w:rStyle w:val="StyleBoldUnderline"/>
        </w:rPr>
        <w:t xml:space="preserve">tates </w:t>
      </w:r>
      <w:r w:rsidRPr="002F184B">
        <w:rPr>
          <w:rStyle w:val="StyleBoldUnderline"/>
          <w:highlight w:val="cyan"/>
        </w:rPr>
        <w:t>and China should look at where their interests</w:t>
      </w:r>
      <w:r w:rsidRPr="00154D94">
        <w:rPr>
          <w:rStyle w:val="StyleBoldUnderline"/>
        </w:rPr>
        <w:t xml:space="preserve"> in space </w:t>
      </w:r>
      <w:r w:rsidRPr="002F184B">
        <w:rPr>
          <w:rStyle w:val="StyleBoldUnderline"/>
          <w:highlight w:val="cyan"/>
        </w:rPr>
        <w:t>overlap to find</w:t>
      </w:r>
      <w:r w:rsidRPr="00154D94">
        <w:rPr>
          <w:rStyle w:val="StyleBoldUnderline"/>
        </w:rPr>
        <w:t xml:space="preserve"> potential </w:t>
      </w:r>
      <w:r w:rsidRPr="002F184B">
        <w:rPr>
          <w:rStyle w:val="StyleBoldUnderline"/>
          <w:highlight w:val="cyan"/>
        </w:rPr>
        <w:t>areas to strengthen their relationship</w:t>
      </w:r>
      <w:r>
        <w:t xml:space="preserve">. Both have interests in working with the rest of the international community to strengthen the space governance regime in a manner that enhances the long-term sustainability of space, including by addressing both environmental threats and security challenges. </w:t>
      </w:r>
      <w:r w:rsidRPr="002F184B">
        <w:rPr>
          <w:rStyle w:val="StyleBoldUnderline"/>
          <w:highlight w:val="cyan"/>
        </w:rPr>
        <w:t>Both countries should</w:t>
      </w:r>
      <w:r w:rsidRPr="00154D94">
        <w:rPr>
          <w:rStyle w:val="StyleBoldUnderline"/>
        </w:rPr>
        <w:t xml:space="preserve"> also find a way to </w:t>
      </w:r>
      <w:r w:rsidRPr="002F184B">
        <w:rPr>
          <w:rStyle w:val="StyleBoldUnderline"/>
          <w:highlight w:val="cyan"/>
        </w:rPr>
        <w:t>engage in bilateral</w:t>
      </w:r>
      <w:r w:rsidRPr="00154D94">
        <w:rPr>
          <w:rStyle w:val="StyleBoldUnderline"/>
        </w:rPr>
        <w:t xml:space="preserve"> and multilateral </w:t>
      </w:r>
      <w:r w:rsidRPr="002F184B">
        <w:rPr>
          <w:rStyle w:val="StyleBoldUnderline"/>
          <w:highlight w:val="cyan"/>
        </w:rPr>
        <w:t>civil space projects</w:t>
      </w:r>
      <w:r w:rsidRPr="00154D94">
        <w:rPr>
          <w:rStyle w:val="StyleBoldUnderline"/>
        </w:rPr>
        <w:t>, including science and exploration.</w:t>
      </w:r>
      <w:r>
        <w:t xml:space="preserve"> </w:t>
      </w:r>
      <w:r w:rsidRPr="002F184B">
        <w:rPr>
          <w:rStyle w:val="StyleBoldUnderline"/>
          <w:highlight w:val="cyan"/>
        </w:rPr>
        <w:t>Doing so would create an element to their relationship that has a different dynamic from military-to-military interactions</w:t>
      </w:r>
      <w:r>
        <w:t xml:space="preserve">. At the same time, </w:t>
      </w:r>
      <w:r w:rsidRPr="00154D94">
        <w:rPr>
          <w:rStyle w:val="Emphasis"/>
        </w:rPr>
        <w:t xml:space="preserve">both </w:t>
      </w:r>
      <w:r w:rsidRPr="002F184B">
        <w:rPr>
          <w:rStyle w:val="Emphasis"/>
          <w:highlight w:val="cyan"/>
        </w:rPr>
        <w:t>the</w:t>
      </w:r>
      <w:r w:rsidRPr="00154D94">
        <w:rPr>
          <w:rStyle w:val="Emphasis"/>
        </w:rPr>
        <w:t xml:space="preserve"> </w:t>
      </w:r>
      <w:r w:rsidRPr="002F184B">
        <w:rPr>
          <w:rStyle w:val="Emphasis"/>
          <w:highlight w:val="cyan"/>
        </w:rPr>
        <w:t>U</w:t>
      </w:r>
      <w:r w:rsidRPr="00154D94">
        <w:rPr>
          <w:rStyle w:val="Emphasis"/>
        </w:rPr>
        <w:t xml:space="preserve">nited </w:t>
      </w:r>
      <w:r w:rsidRPr="002F184B">
        <w:rPr>
          <w:rStyle w:val="Emphasis"/>
          <w:highlight w:val="cyan"/>
        </w:rPr>
        <w:t>S</w:t>
      </w:r>
      <w:r w:rsidRPr="00154D94">
        <w:rPr>
          <w:rStyle w:val="Emphasis"/>
        </w:rPr>
        <w:t xml:space="preserve">tates </w:t>
      </w:r>
      <w:r w:rsidRPr="002F184B">
        <w:rPr>
          <w:rStyle w:val="Emphasis"/>
          <w:highlight w:val="cyan"/>
        </w:rPr>
        <w:t>and China should be cognizant of where their interests in space differ and look to enact confidence-building measures to reduce tensions and the risk of a crisis escalating into outright conflict</w:t>
      </w:r>
      <w:r>
        <w:t xml:space="preserve">. While the prospects for legally binding arms control measures are slim at this stage, they could put in place unilateral and bilateral measures to reduce tensions created by the testing and development of direct ascent kinetic-kill and RPO capabilities. Finally, </w:t>
      </w:r>
      <w:r w:rsidRPr="002F184B">
        <w:rPr>
          <w:rStyle w:val="StyleBoldUnderline"/>
          <w:highlight w:val="cyan"/>
        </w:rPr>
        <w:t>both countries would benefit significantly from improving their national SSA capabilities and increasing data sharing with each other</w:t>
      </w:r>
      <w:r>
        <w:t>.</w:t>
      </w:r>
    </w:p>
    <w:p w:rsidR="00126DE7" w:rsidRDefault="00126DE7" w:rsidP="00126DE7"/>
    <w:p w:rsidR="00704157" w:rsidRDefault="00704157" w:rsidP="00704157">
      <w:pPr>
        <w:pStyle w:val="Heading4"/>
      </w:pPr>
      <w:r>
        <w:t>High-level bilateral dialogue between the national space agencies will set the stage for partnering in all space activities --- staring with the plan is key</w:t>
      </w:r>
    </w:p>
    <w:p w:rsidR="00704157" w:rsidRPr="00DC0B90" w:rsidRDefault="00704157" w:rsidP="00704157">
      <w:r>
        <w:t xml:space="preserve">(Yi </w:t>
      </w:r>
      <w:r w:rsidRPr="00DA01A6">
        <w:rPr>
          <w:rStyle w:val="StyleStyleBold12pt"/>
        </w:rPr>
        <w:t>Zhou 8</w:t>
      </w:r>
      <w:r w:rsidRPr="00DA01A6">
        <w:t xml:space="preserve">, </w:t>
      </w:r>
      <w:r w:rsidRPr="00DA01A6">
        <w:rPr>
          <w:rFonts w:hint="eastAsia"/>
        </w:rPr>
        <w:t>Center for Space Science and Applied Research, Chinese Academy of Sciences</w:t>
      </w:r>
      <w:r>
        <w:rPr>
          <w:rFonts w:hint="eastAsia"/>
        </w:rPr>
        <w:t xml:space="preserve">, George Washington University, </w:t>
      </w:r>
      <w:r>
        <w:t xml:space="preserve">August 2008, “Perspectives on Sino-US cooperation in civil space programs,” Space Policy, Vol. 24, Issue 3, pp. 132-139) </w:t>
      </w:r>
    </w:p>
    <w:p w:rsidR="00704157" w:rsidRPr="00E60C62" w:rsidRDefault="00704157" w:rsidP="00704157">
      <w:r w:rsidRPr="00E60C62">
        <w:t xml:space="preserve">As a first step, </w:t>
      </w:r>
      <w:r w:rsidRPr="002F184B">
        <w:rPr>
          <w:rStyle w:val="StyleBoldUnderline"/>
          <w:highlight w:val="cyan"/>
        </w:rPr>
        <w:t>a</w:t>
      </w:r>
      <w:r w:rsidRPr="00E60C62">
        <w:rPr>
          <w:rStyle w:val="StyleBoldUnderline"/>
        </w:rPr>
        <w:t xml:space="preserve"> normal </w:t>
      </w:r>
      <w:r w:rsidRPr="002F184B">
        <w:rPr>
          <w:rStyle w:val="StyleBoldUnderline"/>
          <w:highlight w:val="cyan"/>
        </w:rPr>
        <w:t>dialogue</w:t>
      </w:r>
      <w:r w:rsidRPr="00DC0B90">
        <w:rPr>
          <w:rStyle w:val="StyleBoldUnderline"/>
        </w:rPr>
        <w:t xml:space="preserve"> </w:t>
      </w:r>
      <w:r w:rsidRPr="002F184B">
        <w:rPr>
          <w:rStyle w:val="StyleBoldUnderline"/>
          <w:highlight w:val="cyan"/>
        </w:rPr>
        <w:t>or</w:t>
      </w:r>
      <w:r w:rsidRPr="00DC0B90">
        <w:rPr>
          <w:rStyle w:val="StyleBoldUnderline"/>
        </w:rPr>
        <w:t xml:space="preserve"> forum </w:t>
      </w:r>
      <w:r w:rsidRPr="002F184B">
        <w:rPr>
          <w:rStyle w:val="StyleBoldUnderline"/>
          <w:highlight w:val="cyan"/>
        </w:rPr>
        <w:t>mechanism on space science</w:t>
      </w:r>
      <w:r w:rsidRPr="00DC0B90">
        <w:rPr>
          <w:rStyle w:val="StyleBoldUnderline"/>
        </w:rPr>
        <w:t xml:space="preserve"> or other topics </w:t>
      </w:r>
      <w:r w:rsidRPr="002F184B">
        <w:rPr>
          <w:rStyle w:val="StyleBoldUnderline"/>
          <w:highlight w:val="cyan"/>
        </w:rPr>
        <w:t>should be built between the two countries’ national space agencies</w:t>
      </w:r>
      <w:r w:rsidRPr="00DC0B90">
        <w:t xml:space="preserve">. </w:t>
      </w:r>
      <w:r w:rsidRPr="002F184B">
        <w:rPr>
          <w:rStyle w:val="StyleBoldUnderline"/>
          <w:highlight w:val="cyan"/>
        </w:rPr>
        <w:t>The dialogue</w:t>
      </w:r>
      <w:r w:rsidRPr="00DC0B90">
        <w:t xml:space="preserve"> or the forum </w:t>
      </w:r>
      <w:r w:rsidRPr="002F184B">
        <w:rPr>
          <w:rStyle w:val="StyleBoldUnderline"/>
          <w:highlight w:val="cyan"/>
        </w:rPr>
        <w:t>can be focused</w:t>
      </w:r>
      <w:r w:rsidRPr="002F184B">
        <w:rPr>
          <w:highlight w:val="cyan"/>
        </w:rPr>
        <w:t xml:space="preserve"> </w:t>
      </w:r>
      <w:r w:rsidRPr="002F184B">
        <w:rPr>
          <w:rStyle w:val="StyleBoldUnderline"/>
          <w:highlight w:val="cyan"/>
        </w:rPr>
        <w:t>on</w:t>
      </w:r>
      <w:r w:rsidRPr="00DC0B90">
        <w:t xml:space="preserve"> such</w:t>
      </w:r>
      <w:r w:rsidRPr="00E60C62">
        <w:t xml:space="preserve"> topics as: discussing potential </w:t>
      </w:r>
      <w:r w:rsidRPr="002F184B">
        <w:rPr>
          <w:rStyle w:val="StyleBoldUnderline"/>
          <w:highlight w:val="cyan"/>
        </w:rPr>
        <w:t>cooperative projects</w:t>
      </w:r>
      <w:r w:rsidRPr="00E60C62">
        <w:t xml:space="preserve">; presenting the </w:t>
      </w:r>
      <w:r w:rsidRPr="002F184B">
        <w:rPr>
          <w:rStyle w:val="StyleBoldUnderline"/>
          <w:highlight w:val="cyan"/>
        </w:rPr>
        <w:t>progress of</w:t>
      </w:r>
      <w:r w:rsidRPr="00DC0B90">
        <w:rPr>
          <w:rStyle w:val="StyleBoldUnderline"/>
        </w:rPr>
        <w:t xml:space="preserve"> </w:t>
      </w:r>
      <w:r w:rsidRPr="002F184B">
        <w:rPr>
          <w:rStyle w:val="StyleBoldUnderline"/>
          <w:highlight w:val="cyan"/>
        </w:rPr>
        <w:t>the</w:t>
      </w:r>
      <w:r w:rsidRPr="00E60C62">
        <w:t xml:space="preserve"> present </w:t>
      </w:r>
      <w:r w:rsidRPr="00DC0B90">
        <w:rPr>
          <w:rStyle w:val="StyleBoldUnderline"/>
        </w:rPr>
        <w:t xml:space="preserve">national civil space </w:t>
      </w:r>
      <w:r w:rsidRPr="002F184B">
        <w:rPr>
          <w:rStyle w:val="StyleBoldUnderline"/>
          <w:highlight w:val="cyan"/>
        </w:rPr>
        <w:t>programs</w:t>
      </w:r>
      <w:r w:rsidRPr="00E60C62">
        <w:t xml:space="preserve"> of the two countries; exchanging </w:t>
      </w:r>
      <w:r w:rsidRPr="002F184B">
        <w:rPr>
          <w:rStyle w:val="StyleBoldUnderline"/>
          <w:highlight w:val="cyan"/>
        </w:rPr>
        <w:t>opinions on international space events</w:t>
      </w:r>
      <w:r w:rsidRPr="00E60C62">
        <w:t xml:space="preserve">; </w:t>
      </w:r>
      <w:r w:rsidRPr="002F184B">
        <w:rPr>
          <w:rStyle w:val="StyleBoldUnderline"/>
          <w:highlight w:val="cyan"/>
        </w:rPr>
        <w:t>and communication</w:t>
      </w:r>
      <w:r w:rsidRPr="00E60C62">
        <w:t xml:space="preserve"> between the two countries </w:t>
      </w:r>
      <w:r w:rsidRPr="002F184B">
        <w:rPr>
          <w:rStyle w:val="StyleBoldUnderline"/>
          <w:highlight w:val="cyan"/>
        </w:rPr>
        <w:t>on space policy and direction</w:t>
      </w:r>
      <w:r w:rsidRPr="00E60C62">
        <w:t xml:space="preserve">. </w:t>
      </w:r>
      <w:r w:rsidRPr="002F184B">
        <w:rPr>
          <w:rStyle w:val="StyleBoldUnderline"/>
          <w:highlight w:val="cyan"/>
        </w:rPr>
        <w:t>If CNSA and NASA could organize this</w:t>
      </w:r>
      <w:r w:rsidRPr="00DC0B90">
        <w:rPr>
          <w:rStyle w:val="StyleBoldUnderline"/>
        </w:rPr>
        <w:t xml:space="preserve"> kind of </w:t>
      </w:r>
      <w:r w:rsidRPr="002F184B">
        <w:rPr>
          <w:rStyle w:val="StyleBoldUnderline"/>
          <w:highlight w:val="cyan"/>
        </w:rPr>
        <w:t>forum</w:t>
      </w:r>
      <w:r w:rsidRPr="00DC0B90">
        <w:rPr>
          <w:rStyle w:val="StyleBoldUnderline"/>
        </w:rPr>
        <w:t xml:space="preserve"> annually</w:t>
      </w:r>
      <w:r w:rsidRPr="00E60C62">
        <w:t xml:space="preserve">, </w:t>
      </w:r>
      <w:r w:rsidRPr="002F184B">
        <w:rPr>
          <w:rStyle w:val="StyleBoldUnderline"/>
          <w:highlight w:val="cyan"/>
        </w:rPr>
        <w:t xml:space="preserve">it would be very helpful to the two countries’ </w:t>
      </w:r>
      <w:r w:rsidRPr="00DC0B90">
        <w:rPr>
          <w:rStyle w:val="StyleBoldUnderline"/>
        </w:rPr>
        <w:t xml:space="preserve">future </w:t>
      </w:r>
      <w:r w:rsidRPr="002F184B">
        <w:rPr>
          <w:rStyle w:val="StyleBoldUnderline"/>
          <w:highlight w:val="cyan"/>
        </w:rPr>
        <w:t>cooperative projects</w:t>
      </w:r>
      <w:r w:rsidRPr="00E60C62">
        <w:t xml:space="preserve">. Furthermore, </w:t>
      </w:r>
      <w:r w:rsidRPr="002F184B">
        <w:rPr>
          <w:rStyle w:val="StyleBoldUnderline"/>
          <w:highlight w:val="cyan"/>
        </w:rPr>
        <w:t>NASA and its space centers could</w:t>
      </w:r>
      <w:r w:rsidRPr="00DC0B90">
        <w:rPr>
          <w:rStyle w:val="StyleBoldUnderline"/>
        </w:rPr>
        <w:t xml:space="preserve"> also </w:t>
      </w:r>
      <w:r w:rsidRPr="002F184B">
        <w:rPr>
          <w:rStyle w:val="StyleBoldUnderline"/>
          <w:highlight w:val="cyan"/>
        </w:rPr>
        <w:t>organize</w:t>
      </w:r>
      <w:r w:rsidRPr="00DC0B90">
        <w:rPr>
          <w:rStyle w:val="StyleBoldUnderline"/>
        </w:rPr>
        <w:t xml:space="preserve"> some </w:t>
      </w:r>
      <w:r w:rsidRPr="002F184B">
        <w:rPr>
          <w:rStyle w:val="StyleBoldUnderline"/>
          <w:highlight w:val="cyan"/>
        </w:rPr>
        <w:t>bilateral space science symposium</w:t>
      </w:r>
      <w:r w:rsidRPr="00DC0B90">
        <w:rPr>
          <w:rStyle w:val="StyleBoldUnderline"/>
        </w:rPr>
        <w:t xml:space="preserve"> with the CAS</w:t>
      </w:r>
      <w:r w:rsidRPr="00E60C62">
        <w:t>. This could be a start in getting Chinese space professionals and civil projects known in the USA.</w:t>
      </w:r>
    </w:p>
    <w:p w:rsidR="00704157" w:rsidRPr="00E60C62" w:rsidRDefault="00704157" w:rsidP="00704157">
      <w:r w:rsidRPr="00DC0B90">
        <w:t>The second step should</w:t>
      </w:r>
      <w:r w:rsidRPr="00E60C62">
        <w:t xml:space="preserve"> be to </w:t>
      </w:r>
      <w:r w:rsidRPr="002F184B">
        <w:rPr>
          <w:rStyle w:val="StyleBoldUnderline"/>
          <w:highlight w:val="cyan"/>
        </w:rPr>
        <w:t>organize some cooperative research in space science</w:t>
      </w:r>
      <w:r w:rsidRPr="00E60C62">
        <w:t xml:space="preserve">. Such collaboration does not necessarily need to involve a wide scope or large funding. But, for political reasons in both China and the USA, </w:t>
      </w:r>
      <w:r w:rsidRPr="002F184B">
        <w:rPr>
          <w:rStyle w:val="Emphasis"/>
          <w:highlight w:val="cyan"/>
        </w:rPr>
        <w:t>it should be a high-level agreement</w:t>
      </w:r>
      <w:r w:rsidRPr="00DC0B90">
        <w:rPr>
          <w:rStyle w:val="Emphasis"/>
        </w:rPr>
        <w:t>.</w:t>
      </w:r>
      <w:r w:rsidRPr="00E60C62">
        <w:t xml:space="preserve"> </w:t>
      </w:r>
      <w:r w:rsidRPr="002F184B">
        <w:rPr>
          <w:rStyle w:val="StyleBoldUnderline"/>
          <w:highlight w:val="cyan"/>
        </w:rPr>
        <w:t>Bilateral disclosure and sharing of space science mission data or supplying space services to each other would be positive gestures</w:t>
      </w:r>
      <w:r w:rsidRPr="00E60C62">
        <w:t xml:space="preserve">. </w:t>
      </w:r>
      <w:r w:rsidRPr="002F184B">
        <w:rPr>
          <w:rStyle w:val="StyleBoldUnderline"/>
          <w:highlight w:val="cyan"/>
        </w:rPr>
        <w:t>This</w:t>
      </w:r>
      <w:r w:rsidRPr="00DC0B90">
        <w:rPr>
          <w:rStyle w:val="StyleBoldUnderline"/>
        </w:rPr>
        <w:t xml:space="preserve"> kind of </w:t>
      </w:r>
      <w:r w:rsidRPr="002F184B">
        <w:rPr>
          <w:rStyle w:val="StyleBoldUnderline"/>
          <w:highlight w:val="cyan"/>
        </w:rPr>
        <w:t>high-level cooperation would be smoother than cooperation between individual researchers</w:t>
      </w:r>
      <w:r w:rsidRPr="00E60C62">
        <w:t xml:space="preserve">. ESA's Cluster mission provides a good model on this point. Because Cluster's data sought an international receiver, China was given a chance to participate. There are currently some good opportunities worth noting. For example, on 5 January 2008, China declared the formal start-up of its Meridian Project. Based on this large land-based observation space weather project, Chinese scientists proposed an international cooperative plan named the International Space Weather Meridian Circle Program (ISWMCP) which is proposed to connect the 120°E and 60°W meridian chains of ground-based monitors all over the world. This will significantly enhance the ability to monitor the space environment worldwide. Russia has joined the program. Other space weather research partners will be welcome. All joint partners will share the observation data and research </w:t>
      </w:r>
      <w:r w:rsidRPr="00E60C62">
        <w:lastRenderedPageBreak/>
        <w:t>achievements. The ISWMCP also forms China's contribution to the International Heliophysical Year (IHY). Perhaps this proposal can be an area for beginning the two countries’ actual space cooperation.</w:t>
      </w:r>
    </w:p>
    <w:p w:rsidR="00704157" w:rsidRPr="00DC0B90" w:rsidRDefault="00704157" w:rsidP="00704157">
      <w:pPr>
        <w:rPr>
          <w:rStyle w:val="StyleBoldUnderline"/>
        </w:rPr>
      </w:pPr>
      <w:r w:rsidRPr="00DC0B90">
        <w:rPr>
          <w:rStyle w:val="StyleBoldUnderline"/>
        </w:rPr>
        <w:t xml:space="preserve">The third step should be to </w:t>
      </w:r>
      <w:r w:rsidRPr="002F184B">
        <w:rPr>
          <w:rStyle w:val="StyleBoldUnderline"/>
          <w:highlight w:val="cyan"/>
        </w:rPr>
        <w:t>organize a joint cooperative project based on common interests</w:t>
      </w:r>
      <w:r w:rsidRPr="00DC0B90">
        <w:rPr>
          <w:rStyle w:val="StyleBoldUnderline"/>
        </w:rPr>
        <w:t>.</w:t>
      </w:r>
      <w:r w:rsidRPr="00E60C62">
        <w:t xml:space="preserve"> By taking the previous two steps, </w:t>
      </w:r>
      <w:r w:rsidRPr="002F184B">
        <w:rPr>
          <w:rStyle w:val="StyleBoldUnderline"/>
          <w:highlight w:val="cyan"/>
        </w:rPr>
        <w:t>the two countries will</w:t>
      </w:r>
      <w:r w:rsidRPr="00DC0B90">
        <w:rPr>
          <w:rStyle w:val="StyleBoldUnderline"/>
        </w:rPr>
        <w:t xml:space="preserve"> have </w:t>
      </w:r>
      <w:r w:rsidRPr="002F184B">
        <w:rPr>
          <w:rStyle w:val="StyleBoldUnderline"/>
          <w:highlight w:val="cyan"/>
        </w:rPr>
        <w:t>learn</w:t>
      </w:r>
      <w:r w:rsidRPr="00DC0B90">
        <w:rPr>
          <w:rStyle w:val="StyleBoldUnderline"/>
        </w:rPr>
        <w:t xml:space="preserve">ed </w:t>
      </w:r>
      <w:r w:rsidRPr="002F184B">
        <w:rPr>
          <w:rStyle w:val="StyleBoldUnderline"/>
          <w:highlight w:val="cyan"/>
        </w:rPr>
        <w:t>how to accommodate each other's desire and share more knowledge and discoveries</w:t>
      </w:r>
      <w:r w:rsidRPr="00E60C62">
        <w:t xml:space="preserve">. For this step, </w:t>
      </w:r>
      <w:r w:rsidRPr="002F184B">
        <w:rPr>
          <w:rStyle w:val="StyleBoldUnderline"/>
          <w:highlight w:val="cyan"/>
        </w:rPr>
        <w:t>the US and Chinese governments</w:t>
      </w:r>
      <w:r w:rsidRPr="00E60C62">
        <w:t xml:space="preserve"> or civil agencies </w:t>
      </w:r>
      <w:r w:rsidRPr="002F184B">
        <w:rPr>
          <w:rStyle w:val="StyleBoldUnderline"/>
          <w:highlight w:val="cyan"/>
        </w:rPr>
        <w:t>can choose a suitable proposal</w:t>
      </w:r>
      <w:r w:rsidRPr="00DC0B90">
        <w:rPr>
          <w:rStyle w:val="StyleBoldUnderline"/>
        </w:rPr>
        <w:t xml:space="preserve"> </w:t>
      </w:r>
      <w:r w:rsidRPr="002F184B">
        <w:rPr>
          <w:rStyle w:val="StyleBoldUnderline"/>
          <w:highlight w:val="cyan"/>
        </w:rPr>
        <w:t>based on</w:t>
      </w:r>
      <w:r w:rsidRPr="00DC0B90">
        <w:rPr>
          <w:rStyle w:val="StyleBoldUnderline"/>
        </w:rPr>
        <w:t xml:space="preserve"> areas of </w:t>
      </w:r>
      <w:r w:rsidRPr="002F184B">
        <w:rPr>
          <w:rStyle w:val="StyleBoldUnderline"/>
          <w:highlight w:val="cyan"/>
        </w:rPr>
        <w:t>common interest to promote a joint space science mission</w:t>
      </w:r>
      <w:r w:rsidRPr="00DC0B90">
        <w:rPr>
          <w:rStyle w:val="StyleBoldUnderline"/>
        </w:rPr>
        <w:t>.</w:t>
      </w:r>
      <w:r w:rsidRPr="00E60C62">
        <w:t xml:space="preserve"> </w:t>
      </w:r>
      <w:r w:rsidRPr="002F184B">
        <w:rPr>
          <w:rStyle w:val="StyleBoldUnderline"/>
          <w:highlight w:val="cyan"/>
        </w:rPr>
        <w:t>The two countries can divide the work of launching, satellite and space instrument development, and data receiving</w:t>
      </w:r>
      <w:r w:rsidRPr="00DC0B90">
        <w:rPr>
          <w:rStyle w:val="StyleBoldUnderline"/>
        </w:rPr>
        <w:t>.</w:t>
      </w:r>
      <w:r w:rsidRPr="00E60C62">
        <w:t xml:space="preserve"> </w:t>
      </w:r>
      <w:r w:rsidRPr="002F184B">
        <w:rPr>
          <w:rStyle w:val="StyleBoldUnderline"/>
          <w:highlight w:val="cyan"/>
        </w:rPr>
        <w:t>They</w:t>
      </w:r>
      <w:r w:rsidRPr="00DC0B90">
        <w:rPr>
          <w:rStyle w:val="StyleBoldUnderline"/>
        </w:rPr>
        <w:t xml:space="preserve"> can </w:t>
      </w:r>
      <w:r w:rsidRPr="002F184B">
        <w:rPr>
          <w:rStyle w:val="StyleBoldUnderline"/>
          <w:highlight w:val="cyan"/>
        </w:rPr>
        <w:t>collaborate on management and</w:t>
      </w:r>
      <w:r w:rsidRPr="00DC0B90">
        <w:rPr>
          <w:rStyle w:val="StyleBoldUnderline"/>
        </w:rPr>
        <w:t xml:space="preserve"> scientific </w:t>
      </w:r>
      <w:r w:rsidRPr="002F184B">
        <w:rPr>
          <w:rStyle w:val="StyleBoldUnderline"/>
          <w:highlight w:val="cyan"/>
        </w:rPr>
        <w:t>research for the</w:t>
      </w:r>
      <w:r w:rsidRPr="00DC0B90">
        <w:rPr>
          <w:rStyle w:val="StyleBoldUnderline"/>
        </w:rPr>
        <w:t xml:space="preserve"> entire duration of the </w:t>
      </w:r>
      <w:r w:rsidRPr="002F184B">
        <w:rPr>
          <w:rStyle w:val="StyleBoldUnderline"/>
          <w:highlight w:val="cyan"/>
        </w:rPr>
        <w:t>project</w:t>
      </w:r>
      <w:r w:rsidRPr="00DC0B90">
        <w:rPr>
          <w:rStyle w:val="StyleBoldUnderline"/>
        </w:rPr>
        <w:t>, from the proposal to publishing papers together.</w:t>
      </w:r>
    </w:p>
    <w:p w:rsidR="00704157" w:rsidRPr="00E60C62" w:rsidRDefault="00704157" w:rsidP="00704157">
      <w:r w:rsidRPr="002F184B">
        <w:rPr>
          <w:rStyle w:val="StyleBoldUnderline"/>
          <w:highlight w:val="cyan"/>
        </w:rPr>
        <w:t>The fourth step is to become partners in space exploration</w:t>
      </w:r>
      <w:r w:rsidRPr="00E60C62">
        <w:t xml:space="preserve">. This may seem impossible today. But, given that China's lunar exploration project's present objective is a robotic lunar landing and sample return by the year 2017, a feasible schedule including Chinese robotic flights to the Moon and a US human return to the lunar surface could give the two countries enough time to develop a stable space relationship. At that time, </w:t>
      </w:r>
      <w:r w:rsidRPr="002F184B">
        <w:rPr>
          <w:rStyle w:val="StyleBoldUnderline"/>
          <w:highlight w:val="cyan"/>
        </w:rPr>
        <w:t>the two great countries would then be able to work hand-in-hand to explore the Moon, Mars and other unknowns for the benefit of mankind</w:t>
      </w:r>
      <w:r w:rsidRPr="00E60C62">
        <w:t>.</w:t>
      </w:r>
    </w:p>
    <w:p w:rsidR="00704157" w:rsidRPr="00E60C62" w:rsidRDefault="00704157" w:rsidP="00704157"/>
    <w:p w:rsidR="00704157" w:rsidRDefault="00704157" w:rsidP="00704157">
      <w:pPr>
        <w:pStyle w:val="Heading4"/>
      </w:pPr>
      <w:r>
        <w:t>Communication promotes exchange of SSA information and transparency measures that increase the long term sustainability of space</w:t>
      </w:r>
    </w:p>
    <w:p w:rsidR="00704157" w:rsidRPr="00CD4846" w:rsidRDefault="00704157" w:rsidP="00704157">
      <w:r>
        <w:t xml:space="preserve">(Brian </w:t>
      </w:r>
      <w:r w:rsidRPr="00CD4846">
        <w:rPr>
          <w:rStyle w:val="StyleStyleBold12pt"/>
        </w:rPr>
        <w:t>Weeden</w:t>
      </w:r>
      <w:r>
        <w:t xml:space="preserve"> and Xiao </w:t>
      </w:r>
      <w:r w:rsidRPr="00CD4846">
        <w:rPr>
          <w:rStyle w:val="StyleStyleBold12pt"/>
        </w:rPr>
        <w:t>He 16</w:t>
      </w:r>
      <w:r>
        <w:t xml:space="preserve">, </w:t>
      </w:r>
      <w:r w:rsidRPr="00CD4846">
        <w:rPr>
          <w:i/>
        </w:rPr>
        <w:t>Brian Weeden</w:t>
      </w:r>
      <w:r>
        <w:t xml:space="preserve"> is the Technical Advisor at the Secure World Foundation in Washington, D.C., </w:t>
      </w:r>
      <w:r w:rsidRPr="00CD4846">
        <w:rPr>
          <w:i/>
        </w:rPr>
        <w:t>Xiao He</w:t>
      </w:r>
      <w:r>
        <w:t xml:space="preserve"> is an Assistant Research Fellow at the Institute of World Economics and Politics in the Chinese Academy of Social Sciences, NBR Special Report #57, April 2016, “U.S.-China Strategic Relations In Space,” </w:t>
      </w:r>
      <w:r w:rsidRPr="00CD4846">
        <w:t>http://www.nbr.org/publications/specialreport/pdf/Free/06192016/SR57_US-China_April2016.pdf</w:t>
      </w:r>
      <w:r>
        <w:t xml:space="preserve">) </w:t>
      </w:r>
    </w:p>
    <w:p w:rsidR="00704157" w:rsidRPr="007C5EFA" w:rsidRDefault="00704157" w:rsidP="00704157">
      <w:pPr>
        <w:rPr>
          <w:rStyle w:val="StyleBoldUnderline"/>
        </w:rPr>
      </w:pPr>
      <w:r w:rsidRPr="000C0CDF">
        <w:t xml:space="preserve">The long-term sustainability of space. </w:t>
      </w:r>
      <w:r w:rsidRPr="002F184B">
        <w:rPr>
          <w:rStyle w:val="StyleBoldUnderline"/>
          <w:highlight w:val="cyan"/>
        </w:rPr>
        <w:t>The biggest area of overlap is both countries’ desire to maintain the long-term sustainability of</w:t>
      </w:r>
      <w:r w:rsidRPr="000C0CDF">
        <w:rPr>
          <w:rStyle w:val="StyleBoldUnderline"/>
        </w:rPr>
        <w:t xml:space="preserve"> the </w:t>
      </w:r>
      <w:r w:rsidRPr="002F184B">
        <w:rPr>
          <w:rStyle w:val="StyleBoldUnderline"/>
          <w:highlight w:val="cyan"/>
        </w:rPr>
        <w:t>space</w:t>
      </w:r>
      <w:r w:rsidRPr="000C0CDF">
        <w:rPr>
          <w:rStyle w:val="StyleBoldUnderline"/>
        </w:rPr>
        <w:t xml:space="preserve"> domain</w:t>
      </w:r>
      <w:r w:rsidRPr="000C0CDF">
        <w:t xml:space="preserve">. </w:t>
      </w:r>
      <w:r w:rsidRPr="002F184B">
        <w:rPr>
          <w:rStyle w:val="StyleBoldUnderline"/>
          <w:highlight w:val="cyan"/>
        </w:rPr>
        <w:t>The</w:t>
      </w:r>
      <w:r w:rsidRPr="000C0CDF">
        <w:rPr>
          <w:rStyle w:val="StyleBoldUnderline"/>
        </w:rPr>
        <w:t xml:space="preserve"> </w:t>
      </w:r>
      <w:r w:rsidRPr="002F184B">
        <w:rPr>
          <w:rStyle w:val="StyleBoldUnderline"/>
          <w:highlight w:val="cyan"/>
        </w:rPr>
        <w:t>U</w:t>
      </w:r>
      <w:r w:rsidRPr="000C0CDF">
        <w:rPr>
          <w:rStyle w:val="StyleBoldUnderline"/>
        </w:rPr>
        <w:t xml:space="preserve">nited </w:t>
      </w:r>
      <w:r w:rsidRPr="002F184B">
        <w:rPr>
          <w:rStyle w:val="StyleBoldUnderline"/>
          <w:highlight w:val="cyan"/>
        </w:rPr>
        <w:t>S</w:t>
      </w:r>
      <w:r w:rsidRPr="000C0CDF">
        <w:rPr>
          <w:rStyle w:val="StyleBoldUnderline"/>
        </w:rPr>
        <w:t>tates</w:t>
      </w:r>
      <w:r w:rsidRPr="000C0CDF">
        <w:t xml:space="preserve">, </w:t>
      </w:r>
      <w:r w:rsidRPr="002F184B">
        <w:rPr>
          <w:rStyle w:val="StyleBoldUnderline"/>
          <w:highlight w:val="cyan"/>
        </w:rPr>
        <w:t>as well as</w:t>
      </w:r>
      <w:r w:rsidRPr="000C0CDF">
        <w:rPr>
          <w:rStyle w:val="StyleBoldUnderline"/>
        </w:rPr>
        <w:t xml:space="preserve"> increasingly </w:t>
      </w:r>
      <w:r w:rsidRPr="002F184B">
        <w:rPr>
          <w:rStyle w:val="StyleBoldUnderline"/>
          <w:highlight w:val="cyan"/>
        </w:rPr>
        <w:t>China</w:t>
      </w:r>
      <w:r w:rsidRPr="000C0CDF">
        <w:t xml:space="preserve">, </w:t>
      </w:r>
      <w:r w:rsidRPr="002F184B">
        <w:rPr>
          <w:rStyle w:val="StyleBoldUnderline"/>
          <w:highlight w:val="cyan"/>
        </w:rPr>
        <w:t>has invested</w:t>
      </w:r>
      <w:r w:rsidRPr="000C0CDF">
        <w:rPr>
          <w:rStyle w:val="StyleBoldUnderline"/>
        </w:rPr>
        <w:t xml:space="preserve"> significant </w:t>
      </w:r>
      <w:r w:rsidRPr="002F184B">
        <w:rPr>
          <w:rStyle w:val="StyleBoldUnderline"/>
          <w:highlight w:val="cyan"/>
        </w:rPr>
        <w:t>resources in developing</w:t>
      </w:r>
      <w:r w:rsidRPr="000C0CDF">
        <w:rPr>
          <w:rStyle w:val="StyleBoldUnderline"/>
        </w:rPr>
        <w:t xml:space="preserve"> space </w:t>
      </w:r>
      <w:r w:rsidRPr="002F184B">
        <w:rPr>
          <w:rStyle w:val="StyleBoldUnderline"/>
          <w:highlight w:val="cyan"/>
        </w:rPr>
        <w:t>capabilities to support</w:t>
      </w:r>
      <w:r w:rsidRPr="000C0CDF">
        <w:rPr>
          <w:rStyle w:val="StyleBoldUnderline"/>
        </w:rPr>
        <w:t xml:space="preserve"> national </w:t>
      </w:r>
      <w:r w:rsidRPr="002F184B">
        <w:rPr>
          <w:rStyle w:val="StyleBoldUnderline"/>
          <w:highlight w:val="cyan"/>
        </w:rPr>
        <w:t>security</w:t>
      </w:r>
      <w:r w:rsidRPr="000C0CDF">
        <w:rPr>
          <w:rStyle w:val="StyleBoldUnderline"/>
        </w:rPr>
        <w:t xml:space="preserve">, </w:t>
      </w:r>
      <w:r w:rsidRPr="002F184B">
        <w:rPr>
          <w:rStyle w:val="StyleBoldUnderline"/>
          <w:highlight w:val="cyan"/>
        </w:rPr>
        <w:t>economic</w:t>
      </w:r>
      <w:r w:rsidRPr="000C0CDF">
        <w:rPr>
          <w:rStyle w:val="StyleBoldUnderline"/>
        </w:rPr>
        <w:t xml:space="preserve">, </w:t>
      </w:r>
      <w:r w:rsidRPr="002F184B">
        <w:rPr>
          <w:rStyle w:val="StyleBoldUnderline"/>
          <w:highlight w:val="cyan"/>
        </w:rPr>
        <w:t>and</w:t>
      </w:r>
      <w:r w:rsidRPr="000C0CDF">
        <w:rPr>
          <w:rStyle w:val="StyleBoldUnderline"/>
        </w:rPr>
        <w:t xml:space="preserve"> </w:t>
      </w:r>
      <w:r w:rsidRPr="002F184B">
        <w:rPr>
          <w:rStyle w:val="StyleBoldUnderline"/>
          <w:highlight w:val="cyan"/>
        </w:rPr>
        <w:t>political goals</w:t>
      </w:r>
      <w:r w:rsidRPr="002F184B">
        <w:rPr>
          <w:highlight w:val="cyan"/>
        </w:rPr>
        <w:t>.</w:t>
      </w:r>
      <w:r w:rsidRPr="000C0CDF">
        <w:t xml:space="preserve"> Thus, </w:t>
      </w:r>
      <w:r w:rsidRPr="002F184B">
        <w:rPr>
          <w:rStyle w:val="StyleBoldUnderline"/>
          <w:highlight w:val="cyan"/>
        </w:rPr>
        <w:t>both have</w:t>
      </w:r>
      <w:r w:rsidRPr="007C5EFA">
        <w:rPr>
          <w:rStyle w:val="StyleBoldUnderline"/>
        </w:rPr>
        <w:t xml:space="preserve"> a keen </w:t>
      </w:r>
      <w:r w:rsidRPr="002F184B">
        <w:rPr>
          <w:rStyle w:val="StyleBoldUnderline"/>
          <w:highlight w:val="cyan"/>
        </w:rPr>
        <w:t xml:space="preserve">interest in mitigating the negative impacts that </w:t>
      </w:r>
      <w:r w:rsidRPr="007C5EFA">
        <w:rPr>
          <w:rStyle w:val="StyleBoldUnderline"/>
        </w:rPr>
        <w:t xml:space="preserve">environmental </w:t>
      </w:r>
      <w:r w:rsidRPr="002F184B">
        <w:rPr>
          <w:rStyle w:val="StyleBoldUnderline"/>
          <w:highlight w:val="cyan"/>
        </w:rPr>
        <w:t>concerns such as space debris</w:t>
      </w:r>
      <w:r w:rsidRPr="007C5EFA">
        <w:rPr>
          <w:rStyle w:val="StyleBoldUnderline"/>
        </w:rPr>
        <w:t xml:space="preserve">, space </w:t>
      </w:r>
      <w:r w:rsidRPr="002F184B">
        <w:rPr>
          <w:rStyle w:val="StyleBoldUnderline"/>
          <w:highlight w:val="cyan"/>
        </w:rPr>
        <w:t>weather</w:t>
      </w:r>
      <w:r w:rsidRPr="007C5EFA">
        <w:rPr>
          <w:rStyle w:val="StyleBoldUnderline"/>
        </w:rPr>
        <w:t xml:space="preserve">, </w:t>
      </w:r>
      <w:r w:rsidRPr="002F184B">
        <w:rPr>
          <w:rStyle w:val="StyleBoldUnderline"/>
          <w:highlight w:val="cyan"/>
        </w:rPr>
        <w:t>and radio-frequency</w:t>
      </w:r>
      <w:r w:rsidRPr="007C5EFA">
        <w:rPr>
          <w:rStyle w:val="StyleBoldUnderline"/>
        </w:rPr>
        <w:t xml:space="preserve"> interference </w:t>
      </w:r>
      <w:r w:rsidRPr="002F184B">
        <w:rPr>
          <w:rStyle w:val="StyleBoldUnderline"/>
          <w:highlight w:val="cyan"/>
        </w:rPr>
        <w:t>have on</w:t>
      </w:r>
      <w:r w:rsidRPr="007C5EFA">
        <w:rPr>
          <w:rStyle w:val="StyleBoldUnderline"/>
        </w:rPr>
        <w:t xml:space="preserve"> day-to-day space </w:t>
      </w:r>
      <w:r w:rsidRPr="002F184B">
        <w:rPr>
          <w:rStyle w:val="StyleBoldUnderline"/>
          <w:highlight w:val="cyan"/>
        </w:rPr>
        <w:t>operations</w:t>
      </w:r>
      <w:r w:rsidRPr="007C5EFA">
        <w:rPr>
          <w:rStyle w:val="StyleBoldUnderline"/>
        </w:rPr>
        <w:t xml:space="preserve"> and the long-term ability of all countries to use space</w:t>
      </w:r>
      <w:r w:rsidRPr="000C0CDF">
        <w:t xml:space="preserve">. While these dangers often get less attention than intentional threats such as ASAT weapons, </w:t>
      </w:r>
      <w:r w:rsidRPr="007C5EFA">
        <w:rPr>
          <w:rStyle w:val="StyleBoldUnderline"/>
        </w:rPr>
        <w:t>they are more probable and could have just as devastating an impact on space capabilities</w:t>
      </w:r>
      <w:r w:rsidRPr="000C0CDF">
        <w:t xml:space="preserve">. </w:t>
      </w:r>
      <w:r w:rsidRPr="007C5EFA">
        <w:rPr>
          <w:rStyle w:val="StyleBoldUnderline"/>
        </w:rPr>
        <w:t xml:space="preserve">Both </w:t>
      </w:r>
      <w:r w:rsidRPr="002F184B">
        <w:rPr>
          <w:rStyle w:val="StyleBoldUnderline"/>
          <w:highlight w:val="cyan"/>
        </w:rPr>
        <w:t>the U</w:t>
      </w:r>
      <w:r w:rsidRPr="007C5EFA">
        <w:rPr>
          <w:rStyle w:val="StyleBoldUnderline"/>
        </w:rPr>
        <w:t>nited</w:t>
      </w:r>
      <w:r w:rsidRPr="002F184B">
        <w:rPr>
          <w:rStyle w:val="StyleBoldUnderline"/>
          <w:highlight w:val="cyan"/>
        </w:rPr>
        <w:t xml:space="preserve"> S</w:t>
      </w:r>
      <w:r w:rsidRPr="007C5EFA">
        <w:rPr>
          <w:rStyle w:val="StyleBoldUnderline"/>
        </w:rPr>
        <w:t xml:space="preserve">tates </w:t>
      </w:r>
      <w:r w:rsidRPr="002F184B">
        <w:rPr>
          <w:rStyle w:val="StyleBoldUnderline"/>
          <w:highlight w:val="cyan"/>
        </w:rPr>
        <w:t>and China</w:t>
      </w:r>
      <w:r w:rsidRPr="007C5EFA">
        <w:rPr>
          <w:rStyle w:val="StyleBoldUnderline"/>
        </w:rPr>
        <w:t xml:space="preserve"> </w:t>
      </w:r>
      <w:r w:rsidRPr="002F184B">
        <w:rPr>
          <w:rStyle w:val="StyleBoldUnderline"/>
          <w:highlight w:val="cyan"/>
        </w:rPr>
        <w:t>should</w:t>
      </w:r>
      <w:r w:rsidRPr="007C5EFA">
        <w:rPr>
          <w:rStyle w:val="StyleBoldUnderline"/>
        </w:rPr>
        <w:t xml:space="preserve"> thus </w:t>
      </w:r>
      <w:r w:rsidRPr="002F184B">
        <w:rPr>
          <w:rStyle w:val="StyleBoldUnderline"/>
          <w:highlight w:val="cyan"/>
        </w:rPr>
        <w:t>continue to engage in</w:t>
      </w:r>
      <w:r w:rsidRPr="007C5EFA">
        <w:rPr>
          <w:rStyle w:val="StyleBoldUnderline"/>
        </w:rPr>
        <w:t xml:space="preserve"> both </w:t>
      </w:r>
      <w:r w:rsidRPr="002F184B">
        <w:rPr>
          <w:rStyle w:val="StyleBoldUnderline"/>
          <w:highlight w:val="cyan"/>
        </w:rPr>
        <w:t>bilateral</w:t>
      </w:r>
      <w:r w:rsidRPr="007C5EFA">
        <w:rPr>
          <w:rStyle w:val="StyleBoldUnderline"/>
        </w:rPr>
        <w:t xml:space="preserve"> and multilateral </w:t>
      </w:r>
      <w:r w:rsidRPr="002F184B">
        <w:rPr>
          <w:rStyle w:val="StyleBoldUnderline"/>
          <w:highlight w:val="cyan"/>
        </w:rPr>
        <w:t>initiatives</w:t>
      </w:r>
      <w:r w:rsidRPr="007C5EFA">
        <w:rPr>
          <w:rStyle w:val="StyleBoldUnderline"/>
        </w:rPr>
        <w:t xml:space="preserve"> that enhance the long-term sustainability of space</w:t>
      </w:r>
      <w:r w:rsidRPr="000C0CDF">
        <w:t xml:space="preserve">. Over the last several years, space sustainability has become an increasingly important issue and the focus of a number of initiatives. </w:t>
      </w:r>
      <w:r w:rsidRPr="007C5EFA">
        <w:rPr>
          <w:rStyle w:val="StyleBoldUnderline"/>
        </w:rPr>
        <w:t>Working together</w:t>
      </w:r>
      <w:r w:rsidRPr="000C0CDF">
        <w:t xml:space="preserve">, and with other stakeholders, </w:t>
      </w:r>
      <w:r w:rsidRPr="007C5EFA">
        <w:rPr>
          <w:rStyle w:val="StyleBoldUnderline"/>
        </w:rPr>
        <w:t>to help ensure the success of these initiatives would go a long way toward reinforcing the desire of both the United States and China to be seen as playing a leadership role in space governance and being responsible space powers</w:t>
      </w:r>
      <w:r w:rsidRPr="000C0CDF">
        <w:t>. Multilaterally, both countries should work to ensure that the UN Committee on the Peaceful Uses of Outer Space’s effort to develop long-term sustainability guidelines reaches a consensus. This initiative began in 2007 as an attempt to solidify existing best practices on the use of space to support sustainable development on earth, safe space operations, strategies for dealing with space weather, and national regulations.60 After making good progress for several years, the process has lost momentum recently as a result of concerns over security-related aspects of the guidelines and increased tensions between Russia and the United States and Europe. The outright failure of the</w:t>
      </w:r>
      <w:r>
        <w:t xml:space="preserve"> initiative, or its implicit demise through stagnation, would jeopardize real progress that would benefit the United States and China, along with all spacefaring countries. </w:t>
      </w:r>
      <w:r w:rsidRPr="007C5EFA">
        <w:rPr>
          <w:rStyle w:val="StyleBoldUnderline"/>
        </w:rPr>
        <w:t xml:space="preserve">In a bilateral context, </w:t>
      </w:r>
      <w:r w:rsidRPr="002F184B">
        <w:rPr>
          <w:rStyle w:val="StyleBoldUnderline"/>
          <w:highlight w:val="cyan"/>
        </w:rPr>
        <w:t>both countries should</w:t>
      </w:r>
      <w:r w:rsidRPr="007C5EFA">
        <w:rPr>
          <w:rStyle w:val="StyleBoldUnderline"/>
        </w:rPr>
        <w:t xml:space="preserve"> consider </w:t>
      </w:r>
      <w:r w:rsidRPr="002F184B">
        <w:rPr>
          <w:rStyle w:val="StyleBoldUnderline"/>
          <w:highlight w:val="cyan"/>
        </w:rPr>
        <w:t>put</w:t>
      </w:r>
      <w:r w:rsidRPr="007C5EFA">
        <w:rPr>
          <w:rStyle w:val="StyleBoldUnderline"/>
        </w:rPr>
        <w:t xml:space="preserve">ting </w:t>
      </w:r>
      <w:r w:rsidRPr="002F184B">
        <w:rPr>
          <w:rStyle w:val="StyleBoldUnderline"/>
          <w:highlight w:val="cyan"/>
        </w:rPr>
        <w:t>in place</w:t>
      </w:r>
      <w:r w:rsidRPr="007C5EFA">
        <w:rPr>
          <w:rStyle w:val="StyleBoldUnderline"/>
        </w:rPr>
        <w:t xml:space="preserve"> </w:t>
      </w:r>
      <w:r w:rsidRPr="002F184B">
        <w:rPr>
          <w:rStyle w:val="StyleBoldUnderline"/>
          <w:highlight w:val="cyan"/>
        </w:rPr>
        <w:t>mechanisms that enhance the transparency of</w:t>
      </w:r>
      <w:r w:rsidRPr="007C5EFA">
        <w:rPr>
          <w:rStyle w:val="StyleBoldUnderline"/>
        </w:rPr>
        <w:t xml:space="preserve"> day-to-day nonmilitary </w:t>
      </w:r>
      <w:r w:rsidRPr="002F184B">
        <w:rPr>
          <w:rStyle w:val="StyleBoldUnderline"/>
          <w:highlight w:val="cyan"/>
        </w:rPr>
        <w:t>activities in space</w:t>
      </w:r>
      <w:r w:rsidRPr="007C5EFA">
        <w:rPr>
          <w:rStyle w:val="StyleBoldUnderline"/>
        </w:rPr>
        <w:t>.</w:t>
      </w:r>
      <w:r>
        <w:t xml:space="preserve"> </w:t>
      </w:r>
      <w:r w:rsidRPr="002F184B">
        <w:rPr>
          <w:rStyle w:val="StyleBoldUnderline"/>
          <w:highlight w:val="cyan"/>
        </w:rPr>
        <w:t>Recent efforts to enhance the sharing of</w:t>
      </w:r>
      <w:r w:rsidRPr="007C5EFA">
        <w:rPr>
          <w:rStyle w:val="StyleBoldUnderline"/>
        </w:rPr>
        <w:t xml:space="preserve"> space situational awareness (</w:t>
      </w:r>
      <w:r w:rsidRPr="002F184B">
        <w:rPr>
          <w:rStyle w:val="StyleBoldUnderline"/>
          <w:highlight w:val="cyan"/>
        </w:rPr>
        <w:t>SSA</w:t>
      </w:r>
      <w:r w:rsidRPr="007C5EFA">
        <w:rPr>
          <w:rStyle w:val="StyleBoldUnderline"/>
        </w:rPr>
        <w:t xml:space="preserve">) </w:t>
      </w:r>
      <w:r w:rsidRPr="002F184B">
        <w:rPr>
          <w:rStyle w:val="StyleBoldUnderline"/>
          <w:highlight w:val="cyan"/>
        </w:rPr>
        <w:t>data</w:t>
      </w:r>
      <w:r>
        <w:t xml:space="preserve"> between the U.S. military and Chinese satellite operators </w:t>
      </w:r>
      <w:r w:rsidRPr="002F184B">
        <w:rPr>
          <w:rStyle w:val="StyleBoldUnderline"/>
          <w:highlight w:val="cyan"/>
        </w:rPr>
        <w:t>and</w:t>
      </w:r>
      <w:r w:rsidRPr="007C5EFA">
        <w:rPr>
          <w:rStyle w:val="StyleBoldUnderline"/>
        </w:rPr>
        <w:t xml:space="preserve"> </w:t>
      </w:r>
      <w:r w:rsidRPr="002F184B">
        <w:rPr>
          <w:rStyle w:val="StyleBoldUnderline"/>
          <w:highlight w:val="cyan"/>
        </w:rPr>
        <w:t>to organize technical exchanges on space surveillance are good first steps</w:t>
      </w:r>
      <w:r>
        <w:t xml:space="preserve">.61 </w:t>
      </w:r>
      <w:r w:rsidRPr="002F184B">
        <w:rPr>
          <w:highlight w:val="cyan"/>
        </w:rPr>
        <w:t xml:space="preserve">They </w:t>
      </w:r>
      <w:r w:rsidRPr="002F184B">
        <w:rPr>
          <w:rStyle w:val="StyleBoldUnderline"/>
          <w:highlight w:val="cyan"/>
        </w:rPr>
        <w:t>should be followed by additional measures</w:t>
      </w:r>
      <w:r w:rsidRPr="007C5EFA">
        <w:rPr>
          <w:rStyle w:val="StyleBoldUnderline"/>
        </w:rPr>
        <w:t xml:space="preserve">, </w:t>
      </w:r>
      <w:r w:rsidRPr="002F184B">
        <w:rPr>
          <w:rStyle w:val="StyleBoldUnderline"/>
          <w:highlight w:val="cyan"/>
        </w:rPr>
        <w:t>such as technical exchanges and dialogue on conjunction assessment and collision avoidance procedures</w:t>
      </w:r>
      <w:r w:rsidRPr="007C5EFA">
        <w:rPr>
          <w:rStyle w:val="StyleBoldUnderline"/>
        </w:rPr>
        <w:t xml:space="preserve">, </w:t>
      </w:r>
      <w:r w:rsidRPr="002F184B">
        <w:rPr>
          <w:rStyle w:val="StyleBoldUnderline"/>
          <w:highlight w:val="cyan"/>
        </w:rPr>
        <w:t>as well as the creation of more robust communications channels between SSA data providers and Chinese satellite operators</w:t>
      </w:r>
      <w:r w:rsidRPr="007C5EFA">
        <w:rPr>
          <w:rStyle w:val="StyleBoldUnderline"/>
        </w:rPr>
        <w:t>.</w:t>
      </w:r>
    </w:p>
    <w:p w:rsidR="00704157" w:rsidRPr="00126DE7" w:rsidRDefault="00704157" w:rsidP="00126DE7"/>
    <w:p w:rsidR="00A8290C" w:rsidRDefault="00A8290C" w:rsidP="00FF6163"/>
    <w:p w:rsidR="005C1FFF" w:rsidRDefault="005C1FFF" w:rsidP="005C1FFF">
      <w:pPr>
        <w:pStyle w:val="Heading1"/>
      </w:pPr>
      <w:r>
        <w:lastRenderedPageBreak/>
        <w:t>Solvency---TCBMs Mechanism</w:t>
      </w:r>
    </w:p>
    <w:p w:rsidR="005C1FFF" w:rsidRDefault="005C1FFF" w:rsidP="005C1FFF">
      <w:pPr>
        <w:pStyle w:val="Heading3"/>
      </w:pPr>
      <w:r>
        <w:t xml:space="preserve">TCBMs Solve---General </w:t>
      </w:r>
    </w:p>
    <w:p w:rsidR="005B1882" w:rsidRDefault="005B1882" w:rsidP="005B1882">
      <w:pPr>
        <w:pStyle w:val="Heading4"/>
      </w:pPr>
      <w:r>
        <w:t>Cooperation is key to multiple efforts – transparency and confidence-building measures, information exchange, and space situational awareness – solves tensions, arms races, and debris</w:t>
      </w:r>
    </w:p>
    <w:p w:rsidR="005B1882" w:rsidRDefault="005B1882" w:rsidP="005B1882">
      <w:r w:rsidRPr="00CA0EA3">
        <w:t xml:space="preserve">Brian </w:t>
      </w:r>
      <w:r w:rsidRPr="00CA0EA3">
        <w:rPr>
          <w:rStyle w:val="StyleStyleBold12pt"/>
        </w:rPr>
        <w:t>Weeden and Xiao</w:t>
      </w:r>
      <w:r w:rsidRPr="00CA0EA3">
        <w:t xml:space="preserve"> He </w:t>
      </w:r>
      <w:r w:rsidRPr="00CA0EA3">
        <w:rPr>
          <w:rStyle w:val="StyleStyleBold12pt"/>
        </w:rPr>
        <w:t>16</w:t>
      </w:r>
      <w:r w:rsidRPr="00CA0EA3">
        <w:t xml:space="preserve"> </w:t>
      </w:r>
      <w:r>
        <w:t>– technical advisor at the Secure World Foundation in Washington, D.C.; Xiao He is an Assistant Research Fellow at the Institute of World Economics</w:t>
      </w:r>
      <w:r w:rsidRPr="00CA0EA3">
        <w:t xml:space="preserve"> </w:t>
      </w:r>
      <w:r>
        <w:t xml:space="preserve">and Politics in the Chinese Academy of Social Sciences, “U.S.-China Relations in Strategic Domains”, April 2016, </w:t>
      </w:r>
      <w:r>
        <w:rPr>
          <w:i/>
        </w:rPr>
        <w:t>NBR Special Report</w:t>
      </w:r>
      <w:r>
        <w:t xml:space="preserve"> No. 57, p. 63-82</w:t>
      </w:r>
    </w:p>
    <w:p w:rsidR="005B1882" w:rsidRPr="00CA0EA3" w:rsidRDefault="005B1882" w:rsidP="005B1882">
      <w:r>
        <w:t>[TCBMs = Transparency and Confidence Building Measures]</w:t>
      </w:r>
    </w:p>
    <w:p w:rsidR="005B1882" w:rsidRPr="00485E1B" w:rsidRDefault="005B1882" w:rsidP="005B1882">
      <w:pPr>
        <w:rPr>
          <w:sz w:val="16"/>
        </w:rPr>
      </w:pPr>
      <w:r w:rsidRPr="00915853">
        <w:rPr>
          <w:rStyle w:val="StyleBoldUnderline"/>
          <w:highlight w:val="yellow"/>
        </w:rPr>
        <w:t>A more promising approach is to focus on transparency and confidence-building measures</w:t>
      </w:r>
      <w:r w:rsidRPr="00485E1B">
        <w:rPr>
          <w:rStyle w:val="StyleBoldUnderline"/>
        </w:rPr>
        <w:t xml:space="preserve"> for both direct ascent and RPO. TCBMs are </w:t>
      </w:r>
      <w:r w:rsidRPr="00915853">
        <w:rPr>
          <w:rStyle w:val="StyleBoldUnderline"/>
          <w:highlight w:val="yellow"/>
        </w:rPr>
        <w:t>a means by which governments can share information to help create mutual understanding and trust and reduce misperceptions and miscalculations.</w:t>
      </w:r>
      <w:r w:rsidRPr="00485E1B">
        <w:rPr>
          <w:sz w:val="16"/>
        </w:rPr>
        <w:t xml:space="preserve"> Although not new, </w:t>
      </w:r>
      <w:r w:rsidRPr="00485E1B">
        <w:rPr>
          <w:rStyle w:val="StyleBoldUnderline"/>
        </w:rPr>
        <w:t>TCBMs represent a shift for the space world, which has long focused its efforts on pushing for legally binding arms control agreements and treaties.</w:t>
      </w:r>
      <w:r w:rsidRPr="00485E1B">
        <w:rPr>
          <w:sz w:val="16"/>
        </w:rPr>
        <w:t xml:space="preserve"> The recent report from </w:t>
      </w:r>
      <w:r w:rsidRPr="00F00401">
        <w:rPr>
          <w:rStyle w:val="StyleBoldUnderline"/>
          <w:highlight w:val="yellow"/>
        </w:rPr>
        <w:t>the UN</w:t>
      </w:r>
      <w:r w:rsidRPr="00485E1B">
        <w:rPr>
          <w:sz w:val="16"/>
        </w:rPr>
        <w:t xml:space="preserve"> Group of Governmental Experts, in which the United States and China both participated, </w:t>
      </w:r>
      <w:r w:rsidRPr="00F00401">
        <w:rPr>
          <w:rStyle w:val="StyleBoldUnderline"/>
          <w:highlight w:val="yellow"/>
        </w:rPr>
        <w:t xml:space="preserve">highlights </w:t>
      </w:r>
      <w:r w:rsidRPr="00F00401">
        <w:rPr>
          <w:rStyle w:val="Emphasis"/>
          <w:highlight w:val="yellow"/>
        </w:rPr>
        <w:t>several areas for space TCBMs</w:t>
      </w:r>
      <w:r w:rsidRPr="00114D95">
        <w:rPr>
          <w:rStyle w:val="Emphasis"/>
        </w:rPr>
        <w:t xml:space="preserve">: </w:t>
      </w:r>
      <w:r w:rsidRPr="00114D95">
        <w:rPr>
          <w:rStyle w:val="Emphasis"/>
          <w:highlight w:val="yellow"/>
        </w:rPr>
        <w:t>information exchange on space policies</w:t>
      </w:r>
      <w:r w:rsidRPr="00114D95">
        <w:rPr>
          <w:rStyle w:val="Emphasis"/>
        </w:rPr>
        <w:t xml:space="preserve">, information exchange and notifications related to </w:t>
      </w:r>
      <w:r w:rsidRPr="00114D95">
        <w:rPr>
          <w:rStyle w:val="Emphasis"/>
          <w:highlight w:val="yellow"/>
        </w:rPr>
        <w:t>outer space activities, risk reduction notifications, and contact and visits to</w:t>
      </w:r>
      <w:r w:rsidRPr="00114D95">
        <w:rPr>
          <w:rStyle w:val="Emphasis"/>
        </w:rPr>
        <w:t xml:space="preserve"> space launch </w:t>
      </w:r>
      <w:r w:rsidRPr="00114D95">
        <w:rPr>
          <w:rStyle w:val="Emphasis"/>
          <w:highlight w:val="yellow"/>
        </w:rPr>
        <w:t>sites and facilities.</w:t>
      </w:r>
      <w:r w:rsidRPr="00485E1B">
        <w:rPr>
          <w:sz w:val="16"/>
        </w:rPr>
        <w:t>70</w:t>
      </w:r>
    </w:p>
    <w:p w:rsidR="005B1882" w:rsidRPr="00485E1B" w:rsidRDefault="005B1882" w:rsidP="005B1882">
      <w:pPr>
        <w:rPr>
          <w:sz w:val="16"/>
        </w:rPr>
      </w:pPr>
      <w:r w:rsidRPr="00915853">
        <w:rPr>
          <w:rStyle w:val="StyleBoldUnderline"/>
          <w:highlight w:val="yellow"/>
        </w:rPr>
        <w:t>Improving information on activities in space</w:t>
      </w:r>
      <w:r w:rsidRPr="00485E1B">
        <w:rPr>
          <w:rStyle w:val="StyleBoldUnderline"/>
        </w:rPr>
        <w:t xml:space="preserve"> likely </w:t>
      </w:r>
      <w:r w:rsidRPr="00915853">
        <w:rPr>
          <w:rStyle w:val="StyleBoldUnderline"/>
          <w:highlight w:val="yellow"/>
        </w:rPr>
        <w:t>holds the most promise for mitigating tensions in the U.S.-China relationship</w:t>
      </w:r>
      <w:r w:rsidRPr="00485E1B">
        <w:rPr>
          <w:rStyle w:val="StyleBoldUnderline"/>
        </w:rPr>
        <w:t xml:space="preserve"> in this domain. While determining a satellite’s exact capabilities and function is still difficult, SSA capabilities have developed to the point where it is becoming possible to verify actions and activities in space. The U.S. military already maintains a catalog of more than 22,000 human-generated space objects in earth orbit, much of which is available publicly and also shared with all satellite operators.71 China is currently developing its own SSA capabilities and, presumably, its own catalog of space objects</w:t>
      </w:r>
      <w:r w:rsidRPr="00485E1B">
        <w:rPr>
          <w:sz w:val="16"/>
        </w:rPr>
        <w:t>. Russia, several European countries, India, and many other spacefaring nations are also increasing their own SSA capabilities, and most recently actors in the private sector have started to develop such capabilities as well.72</w:t>
      </w:r>
    </w:p>
    <w:p w:rsidR="005B1882" w:rsidRPr="00485E1B" w:rsidRDefault="005B1882" w:rsidP="005B1882">
      <w:pPr>
        <w:rPr>
          <w:sz w:val="16"/>
        </w:rPr>
      </w:pPr>
      <w:r w:rsidRPr="00485E1B">
        <w:rPr>
          <w:rStyle w:val="StyleBoldUnderline"/>
        </w:rPr>
        <w:t xml:space="preserve">As SSA capabilities continue to improve and proliferate to other countries, </w:t>
      </w:r>
      <w:r w:rsidRPr="00915853">
        <w:rPr>
          <w:rStyle w:val="StyleBoldUnderline"/>
          <w:highlight w:val="yellow"/>
        </w:rPr>
        <w:t>it becomes increasingly possible that they may be able to serve as a new type of national technical means to underpin bilateral</w:t>
      </w:r>
      <w:r w:rsidRPr="00485E1B">
        <w:rPr>
          <w:rStyle w:val="StyleBoldUnderline"/>
        </w:rPr>
        <w:t xml:space="preserve"> and multilateral political </w:t>
      </w:r>
      <w:r w:rsidRPr="00915853">
        <w:rPr>
          <w:rStyle w:val="StyleBoldUnderline"/>
          <w:highlight w:val="yellow"/>
        </w:rPr>
        <w:t>agreements</w:t>
      </w:r>
      <w:r w:rsidRPr="00915853">
        <w:rPr>
          <w:rStyle w:val="StyleBoldUnderline"/>
        </w:rPr>
        <w:t xml:space="preserve"> on responsible and irresponsible behavior in space</w:t>
      </w:r>
      <w:r w:rsidRPr="00485E1B">
        <w:rPr>
          <w:rStyle w:val="StyleBoldUnderline"/>
        </w:rPr>
        <w:t xml:space="preserve">.73 Such agreements should be </w:t>
      </w:r>
      <w:r w:rsidRPr="00915853">
        <w:rPr>
          <w:rStyle w:val="StyleBoldUnderline"/>
          <w:highlight w:val="yellow"/>
        </w:rPr>
        <w:t>aimed at limiting dangerous or provocative actions, such as close approaches of national security satellites</w:t>
      </w:r>
      <w:r w:rsidRPr="00485E1B">
        <w:rPr>
          <w:rStyle w:val="StyleBoldUnderline"/>
        </w:rPr>
        <w:t xml:space="preserve">;74 </w:t>
      </w:r>
      <w:r w:rsidRPr="00915853">
        <w:rPr>
          <w:rStyle w:val="StyleBoldUnderline"/>
          <w:highlight w:val="yellow"/>
        </w:rPr>
        <w:t>signaling restraint for</w:t>
      </w:r>
      <w:r w:rsidRPr="00485E1B">
        <w:rPr>
          <w:rStyle w:val="StyleBoldUnderline"/>
        </w:rPr>
        <w:t xml:space="preserve"> kinetic </w:t>
      </w:r>
      <w:r w:rsidRPr="00915853">
        <w:rPr>
          <w:rStyle w:val="StyleBoldUnderline"/>
          <w:highlight w:val="yellow"/>
        </w:rPr>
        <w:t>testing</w:t>
      </w:r>
      <w:r w:rsidRPr="00485E1B">
        <w:rPr>
          <w:rStyle w:val="StyleBoldUnderline"/>
        </w:rPr>
        <w:t xml:space="preserve"> and deployment of </w:t>
      </w:r>
      <w:r w:rsidRPr="00915853">
        <w:rPr>
          <w:rStyle w:val="StyleBoldUnderline"/>
          <w:highlight w:val="yellow"/>
        </w:rPr>
        <w:t>new capabilities</w:t>
      </w:r>
      <w:r w:rsidRPr="00485E1B">
        <w:rPr>
          <w:rStyle w:val="StyleBoldUnderline"/>
        </w:rPr>
        <w:t xml:space="preserve">; and </w:t>
      </w:r>
      <w:r w:rsidRPr="00915853">
        <w:rPr>
          <w:rStyle w:val="StyleBoldUnderline"/>
          <w:highlight w:val="yellow"/>
        </w:rPr>
        <w:t>making political pledges to refrain from first use of destructive counter-space weapons</w:t>
      </w:r>
      <w:r w:rsidRPr="00485E1B">
        <w:rPr>
          <w:rStyle w:val="StyleBoldUnderline"/>
        </w:rPr>
        <w:t>.</w:t>
      </w:r>
      <w:r w:rsidRPr="00485E1B">
        <w:rPr>
          <w:sz w:val="16"/>
        </w:rPr>
        <w:t>75</w:t>
      </w:r>
    </w:p>
    <w:p w:rsidR="005B1882" w:rsidRPr="00485E1B" w:rsidRDefault="005B1882" w:rsidP="005B1882">
      <w:pPr>
        <w:rPr>
          <w:sz w:val="16"/>
          <w:szCs w:val="16"/>
        </w:rPr>
      </w:pPr>
      <w:r w:rsidRPr="00485E1B">
        <w:rPr>
          <w:sz w:val="16"/>
          <w:szCs w:val="16"/>
        </w:rPr>
        <w:t>A key challenge in developing these agreements will be overcoming cultural and bureaucratic incentives for opacity on both sides. In the United States, the national security community has a deeply rooted culture of secrecy and unilateralism in the space domain that results from policy decisions made during the Kennedy administration as well as the consideration that space remains the last domain where the United States has a decisive advantage. For China, which sees itself as significantly inferior to the United States, opacity in space activities and programs is seen as one of the few tools to offset overwhelming U.S. capabilities and resources. Both countries also have the usual organizational silos and impediments to sharing information internally that are inherent to all large bureaucracies and undermine bilateral sharing.</w:t>
      </w:r>
    </w:p>
    <w:p w:rsidR="005B1882" w:rsidRPr="00485E1B" w:rsidRDefault="005B1882" w:rsidP="005B1882">
      <w:pPr>
        <w:rPr>
          <w:rStyle w:val="StyleBoldUnderline"/>
        </w:rPr>
      </w:pPr>
      <w:r w:rsidRPr="00485E1B">
        <w:rPr>
          <w:rStyle w:val="StyleBoldUnderline"/>
        </w:rPr>
        <w:t>Both countries need to come to the realization that enhancing SSA capabilities and increasing transparency on activities in space are in their national interests.</w:t>
      </w:r>
      <w:r w:rsidRPr="00485E1B">
        <w:rPr>
          <w:sz w:val="16"/>
        </w:rPr>
        <w:t xml:space="preserve"> While some more exquisite national SSA capabilities should be reserved for security uses, there is a much broader set of </w:t>
      </w:r>
      <w:r w:rsidRPr="00485E1B">
        <w:rPr>
          <w:rStyle w:val="StyleBoldUnderline"/>
        </w:rPr>
        <w:t>basic SSA capabilities</w:t>
      </w:r>
      <w:r w:rsidRPr="00485E1B">
        <w:rPr>
          <w:sz w:val="16"/>
        </w:rPr>
        <w:t xml:space="preserve"> that </w:t>
      </w:r>
      <w:r w:rsidRPr="00485E1B">
        <w:rPr>
          <w:rStyle w:val="StyleBoldUnderline"/>
        </w:rPr>
        <w:t xml:space="preserve">are relatively common among all spacefaring nations and essential to safe space activities, including those of commercial satellite operators. </w:t>
      </w:r>
      <w:r w:rsidRPr="00915853">
        <w:rPr>
          <w:rStyle w:val="StyleBoldUnderline"/>
          <w:highlight w:val="yellow"/>
        </w:rPr>
        <w:t>Increased sharing of data</w:t>
      </w:r>
      <w:r w:rsidRPr="00485E1B">
        <w:rPr>
          <w:rStyle w:val="StyleBoldUnderline"/>
        </w:rPr>
        <w:t xml:space="preserve"> from these capabilities and collaboration on enhancing and improving them will result in positive externalities that </w:t>
      </w:r>
      <w:r w:rsidRPr="00915853">
        <w:rPr>
          <w:rStyle w:val="StyleBoldUnderline"/>
          <w:highlight w:val="yellow"/>
        </w:rPr>
        <w:t>will benefit all countries</w:t>
      </w:r>
      <w:r w:rsidRPr="00485E1B">
        <w:rPr>
          <w:rStyle w:val="StyleBoldUnderline"/>
        </w:rPr>
        <w:t xml:space="preserve">. </w:t>
      </w:r>
    </w:p>
    <w:p w:rsidR="005B1882" w:rsidRPr="005A43E4" w:rsidRDefault="005B1882" w:rsidP="005B1882">
      <w:pPr>
        <w:rPr>
          <w:sz w:val="16"/>
        </w:rPr>
      </w:pPr>
    </w:p>
    <w:p w:rsidR="00D4444C" w:rsidRDefault="00D4444C" w:rsidP="00D4444C">
      <w:pPr>
        <w:pStyle w:val="Heading4"/>
      </w:pPr>
      <w:r>
        <w:t>Dialogue and TCBMs solve --- they prevent dual use technology and mitigates risk of armed conflict</w:t>
      </w:r>
    </w:p>
    <w:p w:rsidR="00D4444C" w:rsidRDefault="00D4444C" w:rsidP="00D4444C">
      <w:r>
        <w:t>(</w:t>
      </w:r>
      <w:r w:rsidRPr="005C5790">
        <w:rPr>
          <w:rStyle w:val="StyleStyleBold12pt"/>
        </w:rPr>
        <w:t>NBR 16</w:t>
      </w:r>
      <w:r>
        <w:t xml:space="preserve">, the National Bureau of Asian Research, The NBR Special Report is conducted by the world’s leading experts in Asian affairs; NBR is a research institution dedicated to informing and strengthening policy; NBR conducts advanced independent research on issues affecting U.S. relations with Asia, NBR Special Report #57, April 2016, “U.S.-China Relations In Strategic Domains,” </w:t>
      </w:r>
      <w:r w:rsidRPr="005C5790">
        <w:t>http://www.nbr.org/publications/specialreport/pdf/Free/06192016/SR57_US-China_April2016.pdf</w:t>
      </w:r>
      <w:r>
        <w:t>)</w:t>
      </w:r>
    </w:p>
    <w:p w:rsidR="00D4444C" w:rsidRDefault="00D4444C" w:rsidP="00D4444C">
      <w:r>
        <w:t xml:space="preserve">Space. Brian Weeden and Xiao He expertly address the emerging and increasingly important question of how the United States and China will manage relations in outer space. </w:t>
      </w:r>
      <w:r w:rsidRPr="002F184B">
        <w:rPr>
          <w:rStyle w:val="StyleBoldUnderline"/>
          <w:highlight w:val="cyan"/>
        </w:rPr>
        <w:t>As a strategic domain</w:t>
      </w:r>
      <w:r w:rsidRPr="005C5790">
        <w:rPr>
          <w:rStyle w:val="StyleBoldUnderline"/>
        </w:rPr>
        <w:t xml:space="preserve"> critical to both nations</w:t>
      </w:r>
      <w:r w:rsidRPr="005C5790">
        <w:t>’</w:t>
      </w:r>
      <w:r>
        <w:t xml:space="preserve"> national </w:t>
      </w:r>
      <w:r>
        <w:lastRenderedPageBreak/>
        <w:t xml:space="preserve">and economic security, </w:t>
      </w:r>
      <w:r w:rsidRPr="002F184B">
        <w:rPr>
          <w:rStyle w:val="StyleBoldUnderline"/>
          <w:highlight w:val="cyan"/>
        </w:rPr>
        <w:t>Beijing and Washington are</w:t>
      </w:r>
      <w:r w:rsidRPr="005C5790">
        <w:rPr>
          <w:rStyle w:val="StyleBoldUnderline"/>
        </w:rPr>
        <w:t xml:space="preserve"> highly </w:t>
      </w:r>
      <w:r w:rsidRPr="002F184B">
        <w:rPr>
          <w:rStyle w:val="StyleBoldUnderline"/>
          <w:highlight w:val="cyan"/>
        </w:rPr>
        <w:t>focused on ensuring continued access to space</w:t>
      </w:r>
      <w:r w:rsidRPr="005C5790">
        <w:rPr>
          <w:rStyle w:val="StyleBoldUnderline"/>
        </w:rPr>
        <w:t xml:space="preserve"> and opportunities to capitalize on space capabilities for their own interests</w:t>
      </w:r>
      <w:r>
        <w:t xml:space="preserve">. Space presents an environment characterized by high risk of competition in which interests do not naturally overlap. Therefore, </w:t>
      </w:r>
      <w:r w:rsidRPr="002F184B">
        <w:rPr>
          <w:rStyle w:val="StyleBoldUnderline"/>
          <w:highlight w:val="cyan"/>
        </w:rPr>
        <w:t>in order to expand</w:t>
      </w:r>
      <w:r w:rsidRPr="005C5790">
        <w:rPr>
          <w:rStyle w:val="StyleBoldUnderline"/>
        </w:rPr>
        <w:t xml:space="preserve"> opportunities for </w:t>
      </w:r>
      <w:r w:rsidRPr="002F184B">
        <w:rPr>
          <w:rStyle w:val="StyleBoldUnderline"/>
          <w:highlight w:val="cyan"/>
        </w:rPr>
        <w:t>cooperation and mitigate</w:t>
      </w:r>
      <w:r w:rsidRPr="005C5790">
        <w:rPr>
          <w:rStyle w:val="StyleBoldUnderline"/>
        </w:rPr>
        <w:t xml:space="preserve"> against the worst-case scenario of </w:t>
      </w:r>
      <w:r w:rsidRPr="002F184B">
        <w:rPr>
          <w:rStyle w:val="StyleBoldUnderline"/>
          <w:highlight w:val="cyan"/>
        </w:rPr>
        <w:t>armed conflict</w:t>
      </w:r>
      <w:r w:rsidRPr="005C5790">
        <w:rPr>
          <w:rStyle w:val="StyleBoldUnderline"/>
        </w:rPr>
        <w:t xml:space="preserve">, proactive </w:t>
      </w:r>
      <w:r w:rsidRPr="002F184B">
        <w:rPr>
          <w:rStyle w:val="StyleBoldUnderline"/>
          <w:highlight w:val="cyan"/>
        </w:rPr>
        <w:t>leadership by both nations is required</w:t>
      </w:r>
      <w:r>
        <w:t xml:space="preserve">. The United States and China are two of the ten nations that maintain a significant presence in space. While a significant difference in capabilities exists between the United States and China, the tides are shifting. The United States holds a decades-long lead in many areas, but China is quickly making progress in the development of its space capabilities. </w:t>
      </w:r>
      <w:r w:rsidRPr="002F184B">
        <w:rPr>
          <w:rStyle w:val="StyleBoldUnderline"/>
          <w:highlight w:val="cyan"/>
        </w:rPr>
        <w:t>Space is an important strategic domain</w:t>
      </w:r>
      <w:r w:rsidRPr="005C5790">
        <w:rPr>
          <w:rStyle w:val="StyleBoldUnderline"/>
        </w:rPr>
        <w:t xml:space="preserve"> that is emerging as an area in which the interests of both nations will increasingly develop </w:t>
      </w:r>
      <w:r w:rsidRPr="002F184B">
        <w:rPr>
          <w:rStyle w:val="StyleBoldUnderline"/>
          <w:highlight w:val="cyan"/>
        </w:rPr>
        <w:t xml:space="preserve">and therefore an area in which steps to </w:t>
      </w:r>
      <w:r w:rsidRPr="002F184B">
        <w:rPr>
          <w:rStyle w:val="Emphasis"/>
          <w:highlight w:val="cyan"/>
        </w:rPr>
        <w:t>effectively engage</w:t>
      </w:r>
      <w:r w:rsidRPr="002F184B">
        <w:rPr>
          <w:rStyle w:val="StyleBoldUnderline"/>
          <w:highlight w:val="cyan"/>
        </w:rPr>
        <w:t xml:space="preserve"> should be taken today</w:t>
      </w:r>
      <w:r>
        <w:t xml:space="preserve">. In order to control the strategic risks in space, the authors argue that </w:t>
      </w:r>
      <w:r w:rsidRPr="002F184B">
        <w:rPr>
          <w:rStyle w:val="StyleBoldUnderline"/>
          <w:highlight w:val="cyan"/>
        </w:rPr>
        <w:t>the</w:t>
      </w:r>
      <w:r w:rsidRPr="005C5790">
        <w:rPr>
          <w:rStyle w:val="StyleBoldUnderline"/>
        </w:rPr>
        <w:t xml:space="preserve"> </w:t>
      </w:r>
      <w:r w:rsidRPr="002F184B">
        <w:rPr>
          <w:rStyle w:val="StyleBoldUnderline"/>
          <w:highlight w:val="cyan"/>
        </w:rPr>
        <w:t>U</w:t>
      </w:r>
      <w:r w:rsidRPr="005C5790">
        <w:rPr>
          <w:rStyle w:val="StyleBoldUnderline"/>
        </w:rPr>
        <w:t xml:space="preserve">nited </w:t>
      </w:r>
      <w:r w:rsidRPr="002F184B">
        <w:rPr>
          <w:rStyle w:val="StyleBoldUnderline"/>
          <w:highlight w:val="cyan"/>
        </w:rPr>
        <w:t>S</w:t>
      </w:r>
      <w:r w:rsidRPr="005C5790">
        <w:rPr>
          <w:rStyle w:val="StyleBoldUnderline"/>
        </w:rPr>
        <w:t xml:space="preserve">tates </w:t>
      </w:r>
      <w:r w:rsidRPr="002F184B">
        <w:rPr>
          <w:rStyle w:val="StyleBoldUnderline"/>
          <w:highlight w:val="cyan"/>
        </w:rPr>
        <w:t xml:space="preserve">and China should put in place a range of </w:t>
      </w:r>
      <w:r w:rsidRPr="002F184B">
        <w:rPr>
          <w:rStyle w:val="Emphasis"/>
          <w:highlight w:val="cyan"/>
        </w:rPr>
        <w:t>transparency and confidence-building measures</w:t>
      </w:r>
      <w:r w:rsidRPr="002F184B">
        <w:rPr>
          <w:rStyle w:val="StyleBoldUnderline"/>
          <w:highlight w:val="cyan"/>
        </w:rPr>
        <w:t xml:space="preserve"> to guide the development and use of dual-use</w:t>
      </w:r>
      <w:r w:rsidRPr="005C5790">
        <w:rPr>
          <w:rStyle w:val="StyleBoldUnderline"/>
        </w:rPr>
        <w:t xml:space="preserve"> space </w:t>
      </w:r>
      <w:r w:rsidRPr="002F184B">
        <w:rPr>
          <w:rStyle w:val="StyleBoldUnderline"/>
          <w:highlight w:val="cyan"/>
        </w:rPr>
        <w:t>technology</w:t>
      </w:r>
      <w:r>
        <w:t xml:space="preserve">. Furthermore, </w:t>
      </w:r>
      <w:r w:rsidRPr="002F184B">
        <w:rPr>
          <w:rStyle w:val="StyleBoldUnderline"/>
          <w:highlight w:val="cyan"/>
        </w:rPr>
        <w:t xml:space="preserve">they should pursue </w:t>
      </w:r>
      <w:r w:rsidRPr="002F184B">
        <w:rPr>
          <w:rStyle w:val="Emphasis"/>
          <w:highlight w:val="cyan"/>
        </w:rPr>
        <w:t>bilateral</w:t>
      </w:r>
      <w:r w:rsidRPr="005C5790">
        <w:rPr>
          <w:rStyle w:val="StyleBoldUnderline"/>
        </w:rPr>
        <w:t xml:space="preserve"> and international </w:t>
      </w:r>
      <w:r w:rsidRPr="002F184B">
        <w:rPr>
          <w:rStyle w:val="StyleBoldUnderline"/>
          <w:highlight w:val="cyan"/>
        </w:rPr>
        <w:t>cooperation on</w:t>
      </w:r>
      <w:r w:rsidRPr="005C5790">
        <w:rPr>
          <w:rStyle w:val="StyleBoldUnderline"/>
        </w:rPr>
        <w:t xml:space="preserve"> civil and scientific </w:t>
      </w:r>
      <w:r w:rsidRPr="002F184B">
        <w:rPr>
          <w:rStyle w:val="StyleBoldUnderline"/>
          <w:highlight w:val="cyan"/>
        </w:rPr>
        <w:t>space projects</w:t>
      </w:r>
      <w:r>
        <w:t xml:space="preserve">. </w:t>
      </w:r>
      <w:r w:rsidRPr="005C5790">
        <w:rPr>
          <w:rStyle w:val="StyleBoldUnderline"/>
        </w:rPr>
        <w:t>Such cooperation will require that both sides find the political will to consider actual cooperation in space that goes beyond crisis management</w:t>
      </w:r>
      <w:r>
        <w:t xml:space="preserve">. Finally, </w:t>
      </w:r>
      <w:r w:rsidRPr="002F184B">
        <w:rPr>
          <w:rStyle w:val="StyleBoldUnderline"/>
          <w:highlight w:val="cyan"/>
        </w:rPr>
        <w:t>the two countries should consider cooperating in areas of mutual interest</w:t>
      </w:r>
      <w:r w:rsidRPr="005C5790">
        <w:rPr>
          <w:rStyle w:val="StyleBoldUnderline"/>
        </w:rPr>
        <w:t>—</w:t>
      </w:r>
      <w:r w:rsidRPr="002F184B">
        <w:rPr>
          <w:rStyle w:val="Emphasis"/>
          <w:highlight w:val="cyan"/>
        </w:rPr>
        <w:t>space debris</w:t>
      </w:r>
      <w:r w:rsidRPr="002F184B">
        <w:rPr>
          <w:rStyle w:val="StyleBoldUnderline"/>
          <w:highlight w:val="cyan"/>
        </w:rPr>
        <w:t>, for example</w:t>
      </w:r>
      <w:r w:rsidRPr="005C5790">
        <w:rPr>
          <w:rStyle w:val="StyleBoldUnderline"/>
        </w:rPr>
        <w:t>—</w:t>
      </w:r>
      <w:r w:rsidRPr="002F184B">
        <w:rPr>
          <w:rStyle w:val="StyleBoldUnderline"/>
          <w:highlight w:val="cyan"/>
        </w:rPr>
        <w:t xml:space="preserve">and establish regular </w:t>
      </w:r>
      <w:r w:rsidRPr="002F184B">
        <w:rPr>
          <w:rStyle w:val="Emphasis"/>
          <w:highlight w:val="cyan"/>
        </w:rPr>
        <w:t>dialogues</w:t>
      </w:r>
      <w:r w:rsidRPr="005C5790">
        <w:rPr>
          <w:rStyle w:val="StyleBoldUnderline"/>
        </w:rPr>
        <w:t xml:space="preserve"> and other forums </w:t>
      </w:r>
      <w:r w:rsidRPr="002F184B">
        <w:rPr>
          <w:rStyle w:val="StyleBoldUnderline"/>
          <w:highlight w:val="cyan"/>
        </w:rPr>
        <w:t>for</w:t>
      </w:r>
      <w:r w:rsidRPr="005C5790">
        <w:rPr>
          <w:rStyle w:val="StyleBoldUnderline"/>
        </w:rPr>
        <w:t xml:space="preserve"> </w:t>
      </w:r>
      <w:r w:rsidRPr="002F184B">
        <w:rPr>
          <w:rStyle w:val="Emphasis"/>
          <w:highlight w:val="cyan"/>
        </w:rPr>
        <w:t>info</w:t>
      </w:r>
      <w:r w:rsidRPr="005C5790">
        <w:rPr>
          <w:rStyle w:val="Emphasis"/>
        </w:rPr>
        <w:t xml:space="preserve">rmation </w:t>
      </w:r>
      <w:r w:rsidRPr="002F184B">
        <w:rPr>
          <w:rStyle w:val="Emphasis"/>
          <w:highlight w:val="cyan"/>
        </w:rPr>
        <w:t>exchange</w:t>
      </w:r>
      <w:r w:rsidRPr="002F184B">
        <w:rPr>
          <w:rStyle w:val="StyleBoldUnderline"/>
          <w:highlight w:val="cyan"/>
        </w:rPr>
        <w:t xml:space="preserve"> and notification</w:t>
      </w:r>
      <w:r>
        <w:t>.</w:t>
      </w:r>
    </w:p>
    <w:p w:rsidR="00D4444C" w:rsidRDefault="00D4444C" w:rsidP="00D4444C">
      <w:pPr>
        <w:pStyle w:val="Heading4"/>
      </w:pPr>
      <w:r>
        <w:t>TCBMs are pivotal to manage tensions and crises</w:t>
      </w:r>
    </w:p>
    <w:p w:rsidR="00D4444C" w:rsidRPr="0070657B" w:rsidRDefault="00D4444C" w:rsidP="00D4444C">
      <w:r>
        <w:t xml:space="preserve">(Brian </w:t>
      </w:r>
      <w:r w:rsidRPr="00CD4846">
        <w:rPr>
          <w:rStyle w:val="StyleStyleBold12pt"/>
        </w:rPr>
        <w:t>Weeden</w:t>
      </w:r>
      <w:r>
        <w:t xml:space="preserve"> and Xiao </w:t>
      </w:r>
      <w:r w:rsidRPr="00CD4846">
        <w:rPr>
          <w:rStyle w:val="StyleStyleBold12pt"/>
        </w:rPr>
        <w:t>He 16</w:t>
      </w:r>
      <w:r>
        <w:t xml:space="preserve">, </w:t>
      </w:r>
      <w:r w:rsidRPr="00CD4846">
        <w:rPr>
          <w:i/>
        </w:rPr>
        <w:t>Brian Weeden</w:t>
      </w:r>
      <w:r>
        <w:t xml:space="preserve"> is the Technical Advisor at the Secure World Foundation in Washington, D.C., </w:t>
      </w:r>
      <w:r w:rsidRPr="00CD4846">
        <w:rPr>
          <w:i/>
        </w:rPr>
        <w:t>Xiao He</w:t>
      </w:r>
      <w:r>
        <w:t xml:space="preserve"> is an Assistant Research Fellow at the Institute of World Economics and Politics in the Chinese Academy of Social Sciences, NBR Special Report #57, April 2016, “U.S.-China Strategic Relations In Space,” </w:t>
      </w:r>
      <w:r w:rsidRPr="00CD4846">
        <w:t>http://www.nbr.org/publications/specialreport/pdf/Free/06192016/SR57_US-China_April2016.pdf</w:t>
      </w:r>
      <w:r>
        <w:t xml:space="preserve">) </w:t>
      </w:r>
    </w:p>
    <w:p w:rsidR="00D4444C" w:rsidRDefault="00D4444C" w:rsidP="00D4444C">
      <w:r w:rsidRPr="002F184B">
        <w:rPr>
          <w:rStyle w:val="StyleBoldUnderline"/>
          <w:highlight w:val="cyan"/>
        </w:rPr>
        <w:t>Transparency and confidence-building mechanisms</w:t>
      </w:r>
      <w:r w:rsidRPr="003E36CC">
        <w:t xml:space="preserve"> for </w:t>
      </w:r>
      <w:r w:rsidRPr="002F184B">
        <w:rPr>
          <w:rStyle w:val="StyleBoldUnderline"/>
          <w:highlight w:val="cyan"/>
        </w:rPr>
        <w:t>manag</w:t>
      </w:r>
      <w:r w:rsidRPr="003E36CC">
        <w:t xml:space="preserve">ing </w:t>
      </w:r>
      <w:r w:rsidRPr="002F184B">
        <w:rPr>
          <w:rStyle w:val="StyleBoldUnderline"/>
          <w:highlight w:val="cyan"/>
        </w:rPr>
        <w:t>tensions and crises</w:t>
      </w:r>
      <w:r w:rsidRPr="003E36CC">
        <w:t xml:space="preserve">. </w:t>
      </w:r>
      <w:r w:rsidRPr="002F184B">
        <w:rPr>
          <w:rStyle w:val="StyleBoldUnderline"/>
          <w:highlight w:val="cyan"/>
        </w:rPr>
        <w:t>The prospects of banning or prohibiting</w:t>
      </w:r>
      <w:r w:rsidRPr="003E36CC">
        <w:t xml:space="preserve"> the development of direct ascent kinetic-kill and RPO technologies </w:t>
      </w:r>
      <w:r w:rsidRPr="002F184B">
        <w:rPr>
          <w:rStyle w:val="StyleBoldUnderline"/>
          <w:highlight w:val="cyan"/>
        </w:rPr>
        <w:t>are slim</w:t>
      </w:r>
      <w:r w:rsidRPr="003E36CC">
        <w:t xml:space="preserve">. RPO technology has many legitimate peaceful uses and potentially significant commercial applications. Both the United States and China are likewise developing their direct ascent kinetic-kill technologies as a result of strong, but different, national interests that are unlikely to disappear in the foreseeable future. Moreover, </w:t>
      </w:r>
      <w:r w:rsidRPr="002F184B">
        <w:rPr>
          <w:rStyle w:val="StyleBoldUnderline"/>
          <w:highlight w:val="cyan"/>
        </w:rPr>
        <w:t>verification challenges</w:t>
      </w:r>
      <w:r w:rsidRPr="00A2655F">
        <w:rPr>
          <w:rStyle w:val="StyleBoldUnderline"/>
        </w:rPr>
        <w:t xml:space="preserve"> associated with the space domain will continue to </w:t>
      </w:r>
      <w:r w:rsidRPr="002F184B">
        <w:rPr>
          <w:rStyle w:val="StyleBoldUnderline"/>
          <w:highlight w:val="cyan"/>
        </w:rPr>
        <w:t>impede any arms control initiative</w:t>
      </w:r>
      <w:r w:rsidRPr="00A2655F">
        <w:rPr>
          <w:rStyle w:val="StyleBoldUnderline"/>
        </w:rPr>
        <w:t xml:space="preserve"> that is built on bans or limits on deployment of technology or capabilities</w:t>
      </w:r>
      <w:r w:rsidRPr="003E36CC">
        <w:t xml:space="preserve">. </w:t>
      </w:r>
      <w:r w:rsidRPr="002F184B">
        <w:rPr>
          <w:rStyle w:val="Emphasis"/>
          <w:highlight w:val="cyan"/>
        </w:rPr>
        <w:t>A more promising approach is to focus on transparency and confidence-building measures</w:t>
      </w:r>
      <w:r w:rsidRPr="003E36CC">
        <w:t xml:space="preserve"> for both direct ascent and RPO. </w:t>
      </w:r>
      <w:r w:rsidRPr="002F184B">
        <w:rPr>
          <w:rStyle w:val="Emphasis"/>
          <w:highlight w:val="cyan"/>
        </w:rPr>
        <w:t>TCBMs are a means by which governments can share info</w:t>
      </w:r>
      <w:r w:rsidRPr="00A2655F">
        <w:rPr>
          <w:rStyle w:val="Emphasis"/>
        </w:rPr>
        <w:t xml:space="preserve">rmation </w:t>
      </w:r>
      <w:r w:rsidRPr="002F184B">
        <w:rPr>
          <w:rStyle w:val="Emphasis"/>
          <w:highlight w:val="cyan"/>
        </w:rPr>
        <w:t>to</w:t>
      </w:r>
      <w:r w:rsidRPr="00A2655F">
        <w:rPr>
          <w:rStyle w:val="Emphasis"/>
        </w:rPr>
        <w:t xml:space="preserve"> help </w:t>
      </w:r>
      <w:r w:rsidRPr="002F184B">
        <w:rPr>
          <w:rStyle w:val="Emphasis"/>
          <w:highlight w:val="cyan"/>
        </w:rPr>
        <w:t>create mutual understanding and trust and reduce misperceptions and miscalculations</w:t>
      </w:r>
      <w:r w:rsidRPr="003E36CC">
        <w:t xml:space="preserve">. Although not new, TCBMs represent a shift for the space world, which has long focused its efforts on pushing for legally binding arms control agreements and treaties. The recent report from the UN Group of Governmental Experts, in which the United States and China both participated, highlights </w:t>
      </w:r>
      <w:r w:rsidRPr="002F184B">
        <w:rPr>
          <w:rStyle w:val="StyleBoldUnderline"/>
          <w:highlight w:val="cyan"/>
        </w:rPr>
        <w:t>several areas for space TCBMs</w:t>
      </w:r>
      <w:r w:rsidRPr="003E36CC">
        <w:t xml:space="preserve">: </w:t>
      </w:r>
      <w:r w:rsidRPr="002F184B">
        <w:rPr>
          <w:rStyle w:val="Emphasis"/>
          <w:highlight w:val="cyan"/>
        </w:rPr>
        <w:t>info</w:t>
      </w:r>
      <w:r w:rsidRPr="00A2655F">
        <w:rPr>
          <w:rStyle w:val="Emphasis"/>
        </w:rPr>
        <w:t xml:space="preserve">rmation </w:t>
      </w:r>
      <w:r w:rsidRPr="002F184B">
        <w:rPr>
          <w:rStyle w:val="Emphasis"/>
          <w:highlight w:val="cyan"/>
        </w:rPr>
        <w:t>exchange on space policies</w:t>
      </w:r>
      <w:r w:rsidRPr="00A2655F">
        <w:rPr>
          <w:rStyle w:val="Emphasis"/>
        </w:rPr>
        <w:t xml:space="preserve">, </w:t>
      </w:r>
      <w:r w:rsidRPr="002F184B">
        <w:rPr>
          <w:rStyle w:val="Emphasis"/>
          <w:highlight w:val="cyan"/>
        </w:rPr>
        <w:t>info</w:t>
      </w:r>
      <w:r w:rsidRPr="00A2655F">
        <w:rPr>
          <w:rStyle w:val="Emphasis"/>
        </w:rPr>
        <w:t xml:space="preserve">rmation </w:t>
      </w:r>
      <w:r w:rsidRPr="002F184B">
        <w:rPr>
          <w:rStyle w:val="Emphasis"/>
          <w:highlight w:val="cyan"/>
        </w:rPr>
        <w:t>exchange</w:t>
      </w:r>
      <w:r w:rsidRPr="00A2655F">
        <w:rPr>
          <w:rStyle w:val="Emphasis"/>
        </w:rPr>
        <w:t xml:space="preserve"> and notifications </w:t>
      </w:r>
      <w:r w:rsidRPr="002F184B">
        <w:rPr>
          <w:rStyle w:val="Emphasis"/>
          <w:highlight w:val="cyan"/>
        </w:rPr>
        <w:t>related to outer space activities</w:t>
      </w:r>
      <w:r w:rsidRPr="00A2655F">
        <w:rPr>
          <w:rStyle w:val="Emphasis"/>
        </w:rPr>
        <w:t xml:space="preserve">, </w:t>
      </w:r>
      <w:r w:rsidRPr="002F184B">
        <w:rPr>
          <w:rStyle w:val="Emphasis"/>
          <w:highlight w:val="cyan"/>
        </w:rPr>
        <w:t>risk reduction notifications</w:t>
      </w:r>
      <w:r w:rsidRPr="00A2655F">
        <w:rPr>
          <w:rStyle w:val="Emphasis"/>
        </w:rPr>
        <w:t xml:space="preserve">, </w:t>
      </w:r>
      <w:r w:rsidRPr="002F184B">
        <w:rPr>
          <w:rStyle w:val="Emphasis"/>
          <w:highlight w:val="cyan"/>
        </w:rPr>
        <w:t>and</w:t>
      </w:r>
      <w:r w:rsidRPr="00A2655F">
        <w:rPr>
          <w:rStyle w:val="Emphasis"/>
        </w:rPr>
        <w:t xml:space="preserve"> contact and </w:t>
      </w:r>
      <w:r w:rsidRPr="002F184B">
        <w:rPr>
          <w:rStyle w:val="Emphasis"/>
          <w:highlight w:val="cyan"/>
        </w:rPr>
        <w:t xml:space="preserve">visits to space </w:t>
      </w:r>
      <w:r w:rsidRPr="007D5B86">
        <w:rPr>
          <w:rStyle w:val="Emphasis"/>
        </w:rPr>
        <w:t>launch</w:t>
      </w:r>
      <w:r w:rsidRPr="00A2655F">
        <w:rPr>
          <w:rStyle w:val="Emphasis"/>
        </w:rPr>
        <w:t xml:space="preserve"> sites and </w:t>
      </w:r>
      <w:r w:rsidRPr="002F184B">
        <w:rPr>
          <w:rStyle w:val="Emphasis"/>
          <w:highlight w:val="cyan"/>
        </w:rPr>
        <w:t>facilities</w:t>
      </w:r>
      <w:r w:rsidRPr="003E36CC">
        <w:t xml:space="preserve">.70 </w:t>
      </w:r>
      <w:r w:rsidRPr="002F184B">
        <w:rPr>
          <w:rStyle w:val="StyleBoldUnderline"/>
          <w:highlight w:val="cyan"/>
        </w:rPr>
        <w:t>Improving information on activities in space</w:t>
      </w:r>
      <w:r w:rsidRPr="007D5B86">
        <w:rPr>
          <w:rStyle w:val="StyleBoldUnderline"/>
        </w:rPr>
        <w:t xml:space="preserve"> likely </w:t>
      </w:r>
      <w:r w:rsidRPr="002F184B">
        <w:rPr>
          <w:rStyle w:val="StyleBoldUnderline"/>
          <w:highlight w:val="cyan"/>
        </w:rPr>
        <w:t>holds the most promise for mitigating tensions in the U.S.-China relationship</w:t>
      </w:r>
      <w:r w:rsidRPr="007D5B86">
        <w:rPr>
          <w:rStyle w:val="StyleBoldUnderline"/>
        </w:rPr>
        <w:t xml:space="preserve"> in this domain</w:t>
      </w:r>
      <w:r w:rsidRPr="003E36CC">
        <w:t xml:space="preserve">. While determining a satellite’s exact capabilities and function is still difficult, </w:t>
      </w:r>
      <w:r w:rsidRPr="007D5B86">
        <w:rPr>
          <w:rStyle w:val="StyleBoldUnderline"/>
        </w:rPr>
        <w:t>SSA capabilities have developed to the point where it is becoming possible to verify actions and activities in space.</w:t>
      </w:r>
      <w:r w:rsidRPr="003E36CC">
        <w:t xml:space="preserve"> The U.S. military already maintains a catalog of more than 22,000 human-generated space objects in earth orbit, much of which is available publicly and also shared with all satellite operators.71 China is currently developing its own SSA capabilities and, presumably, its own catalog of space objects. Russia, several European countries, India, and many other spacefaring nations are also increasing their own SSA capabilities, and most recently actors in the private sector have started to develop such capabilities as well.72 </w:t>
      </w:r>
      <w:r w:rsidRPr="007D5B86">
        <w:rPr>
          <w:rStyle w:val="StyleBoldUnderline"/>
        </w:rPr>
        <w:t>As SSA capabilities continue to improve and proliferate to other countries, it becomes increasingly possible that they may be able to serve as a new type of national technical means to underpin bilateral and multilateral political agreements on responsible and irresponsible behavior in space</w:t>
      </w:r>
      <w:r w:rsidRPr="003E36CC">
        <w:t xml:space="preserve">.73 Such </w:t>
      </w:r>
      <w:r w:rsidRPr="002F184B">
        <w:rPr>
          <w:rStyle w:val="StyleBoldUnderline"/>
          <w:highlight w:val="cyan"/>
        </w:rPr>
        <w:t>agreements should be aimed at limiting dangerous</w:t>
      </w:r>
      <w:r w:rsidRPr="007D5B86">
        <w:rPr>
          <w:rStyle w:val="StyleBoldUnderline"/>
        </w:rPr>
        <w:t xml:space="preserve"> or provocative </w:t>
      </w:r>
      <w:r w:rsidRPr="002F184B">
        <w:rPr>
          <w:rStyle w:val="StyleBoldUnderline"/>
          <w:highlight w:val="cyan"/>
        </w:rPr>
        <w:t>actions</w:t>
      </w:r>
      <w:r w:rsidRPr="007D5B86">
        <w:rPr>
          <w:rStyle w:val="StyleBoldUnderline"/>
        </w:rPr>
        <w:t>, such as close approaches of national security satellites;74 signaling restraint for kinetic testing and deployment of new capabilities; and making political pledges to refrain from first use of destructive counter-space weapons.</w:t>
      </w:r>
      <w:r w:rsidRPr="003E36CC">
        <w:t xml:space="preserve">75 A key challenge in developing these agreements will be overcoming cultural and bureaucratic incentives for opacity on both sides. In the United States, the national security community has a deeply rooted culture of secrecy and unilateralism in the space domain that results from policy decisions made during the Kennedy administration as well as the consideration that space remains the last domain where the United States has a decisive advantage. For China, which sees itself as significantly inferior to the United States, opacity in space activities and programs is seen as one of the few tools to offset overwhelming U.S. capabilities and resources. Both countries also have the usual organizational silos and impediments to sharing information internally that are inherent to all large bureaucracies and undermine bilateral sharing. </w:t>
      </w:r>
      <w:r w:rsidRPr="007D5B86">
        <w:rPr>
          <w:rStyle w:val="StyleBoldUnderline"/>
        </w:rPr>
        <w:t xml:space="preserve">Both countries need to come to the realization </w:t>
      </w:r>
      <w:r w:rsidRPr="007D5B86">
        <w:rPr>
          <w:rStyle w:val="StyleBoldUnderline"/>
        </w:rPr>
        <w:lastRenderedPageBreak/>
        <w:t>that enhancing SSA capabilities and increasing transparency on activities in space are in their national interests</w:t>
      </w:r>
      <w:r w:rsidRPr="003E36CC">
        <w:t xml:space="preserve">. While some more exquisite national SSA capabilities should be reserved for security uses, there is a much broader set of basic SSA capabilities that are relatively common among all spacefaring nations and essential to safe space activities, including those of commercial satellite operators. </w:t>
      </w:r>
      <w:r w:rsidRPr="002F184B">
        <w:rPr>
          <w:rStyle w:val="StyleBoldUnderline"/>
          <w:highlight w:val="cyan"/>
        </w:rPr>
        <w:t xml:space="preserve">Increased sharing of data </w:t>
      </w:r>
      <w:r w:rsidRPr="007D5B86">
        <w:rPr>
          <w:rStyle w:val="StyleBoldUnderline"/>
        </w:rPr>
        <w:t xml:space="preserve">from these capabilities </w:t>
      </w:r>
      <w:r w:rsidRPr="002F184B">
        <w:rPr>
          <w:rStyle w:val="StyleBoldUnderline"/>
          <w:highlight w:val="cyan"/>
        </w:rPr>
        <w:t>and collaboration on enhancing and improving them will result in positive externalities that will benefit all countries</w:t>
      </w:r>
      <w:r w:rsidRPr="003E36CC">
        <w:t>.</w:t>
      </w:r>
    </w:p>
    <w:p w:rsidR="005C1FFF" w:rsidRDefault="005C1FFF" w:rsidP="005C1FFF"/>
    <w:p w:rsidR="00797794" w:rsidRPr="005C1FFF" w:rsidRDefault="00797794" w:rsidP="005C1FFF"/>
    <w:p w:rsidR="005C1FFF" w:rsidRDefault="005C1FFF" w:rsidP="00FF6163"/>
    <w:p w:rsidR="00A8290C" w:rsidRDefault="00A8290C" w:rsidP="00A8290C">
      <w:pPr>
        <w:pStyle w:val="Heading1"/>
      </w:pPr>
      <w:r>
        <w:t>Solvency---Wolf Amendment Mechanism</w:t>
      </w:r>
    </w:p>
    <w:p w:rsidR="00A8290C" w:rsidRDefault="00A8290C" w:rsidP="00A8290C">
      <w:pPr>
        <w:pStyle w:val="Heading2"/>
      </w:pPr>
      <w:r>
        <w:t>Repeal Key to Coop</w:t>
      </w:r>
    </w:p>
    <w:p w:rsidR="00A8290C" w:rsidRDefault="00A8290C" w:rsidP="00A8290C">
      <w:pPr>
        <w:pStyle w:val="Heading3"/>
      </w:pPr>
      <w:r>
        <w:t xml:space="preserve">Wolf Amendment Repeal Key to Cooperation </w:t>
      </w:r>
    </w:p>
    <w:p w:rsidR="00A8290C" w:rsidRPr="00C56A1D" w:rsidRDefault="00A8290C" w:rsidP="00A8290C">
      <w:pPr>
        <w:pStyle w:val="Heading4"/>
      </w:pPr>
      <w:r>
        <w:t>The Wolf Amendment places US as an outcast on space co-op – NASA wants to dump the ban</w:t>
      </w:r>
    </w:p>
    <w:p w:rsidR="00A8290C" w:rsidRPr="00C56A1D" w:rsidRDefault="00A8290C" w:rsidP="00A8290C">
      <w:pPr>
        <w:rPr>
          <w:bCs/>
        </w:rPr>
      </w:pPr>
      <w:r w:rsidRPr="008B535B">
        <w:t xml:space="preserve">Tim </w:t>
      </w:r>
      <w:r w:rsidRPr="00C56A1D">
        <w:rPr>
          <w:b/>
          <w:sz w:val="28"/>
          <w:szCs w:val="28"/>
        </w:rPr>
        <w:t>Fernholz 15</w:t>
      </w:r>
      <w:r>
        <w:t>, reporter of Quartz c</w:t>
      </w:r>
      <w:r w:rsidRPr="008B535B">
        <w:t xml:space="preserve">overing economics and politics at the </w:t>
      </w:r>
      <w:r>
        <w:t>new global business publication, 10/13/15, “</w:t>
      </w:r>
      <w:r w:rsidRPr="00C56A1D">
        <w:rPr>
          <w:bCs/>
        </w:rPr>
        <w:t>NASA has no choice but to refuse China’s request for help on a new space station</w:t>
      </w:r>
      <w:r>
        <w:rPr>
          <w:bCs/>
        </w:rPr>
        <w:t xml:space="preserve">,” </w:t>
      </w:r>
      <w:r w:rsidRPr="00C17FAC">
        <w:t>http://qz.com/523094/nasa-has-no-choice-but-to-refuse-chinas-request-for-help-on-a-new-space-station/</w:t>
      </w:r>
      <w:r w:rsidRPr="00A42B6A">
        <w:t xml:space="preserve"> </w:t>
      </w:r>
    </w:p>
    <w:p w:rsidR="00A8290C" w:rsidRDefault="00A8290C" w:rsidP="00A8290C">
      <w:pPr>
        <w:rPr>
          <w:color w:val="000000" w:themeColor="text1"/>
        </w:rPr>
      </w:pPr>
      <w:r w:rsidRPr="00C17FAC">
        <w:rPr>
          <w:i/>
          <w:iCs/>
          <w:color w:val="000000" w:themeColor="text1"/>
        </w:rPr>
        <w:t xml:space="preserve">The Martian </w:t>
      </w:r>
      <w:r w:rsidRPr="00C17FAC">
        <w:rPr>
          <w:color w:val="000000" w:themeColor="text1"/>
        </w:rPr>
        <w:t xml:space="preserve">has </w:t>
      </w:r>
      <w:hyperlink r:id="rId18" w:history="1">
        <w:r w:rsidRPr="00C17FAC">
          <w:rPr>
            <w:color w:val="000000" w:themeColor="text1"/>
          </w:rPr>
          <w:t>been praised</w:t>
        </w:r>
      </w:hyperlink>
      <w:r w:rsidRPr="00C17FAC">
        <w:rPr>
          <w:color w:val="000000" w:themeColor="text1"/>
        </w:rPr>
        <w:t xml:space="preserve"> as the rare science fiction movie that takes pains with scientific accuracy, but one of the more prosaic events in the movie is actually among the least likely. In the film, Chinese and US space agencies work together to save the day. But in fact, that kind of international Kumbaya moment is forbidden by US law—a restriction underscored today (Oct. 13) at the International Astronautical Congress (IAC). The chief designer of China’s space program, Zhou Jianping, </w:t>
      </w:r>
      <w:hyperlink r:id="rId19" w:history="1">
        <w:r w:rsidRPr="00C17FAC">
          <w:rPr>
            <w:color w:val="000000" w:themeColor="text1"/>
          </w:rPr>
          <w:t>said his country</w:t>
        </w:r>
      </w:hyperlink>
      <w:r w:rsidRPr="00C17FAC">
        <w:rPr>
          <w:color w:val="000000" w:themeColor="text1"/>
        </w:rPr>
        <w:t xml:space="preserve"> would solicit international partners for a space station it plans to launch in 2022, with opportunities ranging from shared experiments and spacecraft visits by foreign crews to building permanent modules to attach to the main station.</w:t>
      </w:r>
      <w:r w:rsidRPr="00C17FAC">
        <w:rPr>
          <w:rFonts w:cs="PT Serif"/>
          <w:color w:val="3B3B3B"/>
        </w:rPr>
        <w:t xml:space="preserve"> </w:t>
      </w:r>
      <w:r w:rsidRPr="00C56A1D">
        <w:rPr>
          <w:color w:val="000000" w:themeColor="text1"/>
          <w:highlight w:val="yellow"/>
          <w:u w:val="single"/>
        </w:rPr>
        <w:t>The European and Russian space agencies already have signed preliminary agreements with China, but NASA will have to snub the project</w:t>
      </w:r>
      <w:r w:rsidRPr="00C17FAC">
        <w:rPr>
          <w:color w:val="000000" w:themeColor="text1"/>
          <w:highlight w:val="yellow"/>
        </w:rPr>
        <w:t>.</w:t>
      </w:r>
      <w:r w:rsidRPr="00C17FAC">
        <w:rPr>
          <w:i/>
          <w:iCs/>
          <w:color w:val="000000" w:themeColor="text1"/>
          <w:highlight w:val="yellow"/>
        </w:rPr>
        <w:t xml:space="preserve"> </w:t>
      </w:r>
      <w:r w:rsidRPr="00C17FAC">
        <w:rPr>
          <w:color w:val="000000" w:themeColor="text1"/>
          <w:highlight w:val="yellow"/>
          <w:u w:val="single"/>
        </w:rPr>
        <w:t>The ban on cooperation between NASA and</w:t>
      </w:r>
      <w:r w:rsidRPr="00C17FAC">
        <w:rPr>
          <w:color w:val="000000" w:themeColor="text1"/>
          <w:u w:val="single"/>
        </w:rPr>
        <w:t xml:space="preserve"> the </w:t>
      </w:r>
      <w:r w:rsidRPr="00C17FAC">
        <w:rPr>
          <w:color w:val="000000" w:themeColor="text1"/>
          <w:highlight w:val="yellow"/>
          <w:u w:val="single"/>
        </w:rPr>
        <w:t>C</w:t>
      </w:r>
      <w:r w:rsidRPr="00C17FAC">
        <w:rPr>
          <w:color w:val="000000" w:themeColor="text1"/>
          <w:u w:val="single"/>
        </w:rPr>
        <w:t xml:space="preserve">hina </w:t>
      </w:r>
      <w:r w:rsidRPr="00C17FAC">
        <w:rPr>
          <w:color w:val="000000" w:themeColor="text1"/>
          <w:highlight w:val="yellow"/>
          <w:u w:val="single"/>
        </w:rPr>
        <w:t>M</w:t>
      </w:r>
      <w:r w:rsidRPr="00C17FAC">
        <w:rPr>
          <w:color w:val="000000" w:themeColor="text1"/>
          <w:u w:val="single"/>
        </w:rPr>
        <w:t xml:space="preserve">anned </w:t>
      </w:r>
      <w:r w:rsidRPr="00C17FAC">
        <w:rPr>
          <w:color w:val="000000" w:themeColor="text1"/>
          <w:highlight w:val="yellow"/>
          <w:u w:val="single"/>
        </w:rPr>
        <w:t>S</w:t>
      </w:r>
      <w:r w:rsidRPr="00C17FAC">
        <w:rPr>
          <w:color w:val="000000" w:themeColor="text1"/>
          <w:u w:val="single"/>
        </w:rPr>
        <w:t xml:space="preserve">pace </w:t>
      </w:r>
      <w:r w:rsidRPr="00C17FAC">
        <w:rPr>
          <w:color w:val="000000" w:themeColor="text1"/>
          <w:highlight w:val="yellow"/>
          <w:u w:val="single"/>
        </w:rPr>
        <w:t>P</w:t>
      </w:r>
      <w:r w:rsidRPr="00C17FAC">
        <w:rPr>
          <w:color w:val="000000" w:themeColor="text1"/>
          <w:u w:val="single"/>
        </w:rPr>
        <w:t xml:space="preserve">rogram </w:t>
      </w:r>
      <w:r w:rsidRPr="00C17FAC">
        <w:rPr>
          <w:color w:val="000000" w:themeColor="text1"/>
          <w:highlight w:val="yellow"/>
          <w:u w:val="single"/>
        </w:rPr>
        <w:t>is a legacy of</w:t>
      </w:r>
      <w:r w:rsidRPr="00C17FAC">
        <w:rPr>
          <w:color w:val="000000" w:themeColor="text1"/>
          <w:u w:val="single"/>
        </w:rPr>
        <w:t xml:space="preserve"> conservative lawmaker Frank</w:t>
      </w:r>
      <w:r w:rsidRPr="00C17FAC">
        <w:rPr>
          <w:color w:val="000000" w:themeColor="text1"/>
          <w:highlight w:val="yellow"/>
          <w:u w:val="single"/>
        </w:rPr>
        <w:t xml:space="preserve"> Wolf</w:t>
      </w:r>
      <w:r w:rsidRPr="00C17FAC">
        <w:rPr>
          <w:color w:val="000000" w:themeColor="text1"/>
        </w:rPr>
        <w:t xml:space="preserve">, who </w:t>
      </w:r>
      <w:r w:rsidRPr="00C56A1D">
        <w:t>cut off any funding</w:t>
      </w:r>
      <w:r w:rsidRPr="00C17FAC">
        <w:rPr>
          <w:color w:val="000000" w:themeColor="text1"/>
        </w:rPr>
        <w:t xml:space="preserve"> for work with China in protest of political repression there and for fear of sharing advanced technology; he retired in January, but the restrictions </w:t>
      </w:r>
      <w:r w:rsidRPr="00C17FAC">
        <w:rPr>
          <w:color w:val="000000" w:themeColor="text1"/>
          <w:u w:val="single"/>
        </w:rPr>
        <w:t>remain in place</w:t>
      </w:r>
      <w:r w:rsidRPr="00C56A1D">
        <w:rPr>
          <w:color w:val="000000" w:themeColor="text1"/>
        </w:rPr>
        <w:t xml:space="preserve">. </w:t>
      </w:r>
      <w:r w:rsidRPr="00C56A1D">
        <w:rPr>
          <w:color w:val="000000" w:themeColor="text1"/>
          <w:highlight w:val="yellow"/>
        </w:rPr>
        <w:t>And</w:t>
      </w:r>
      <w:r w:rsidRPr="00C17FAC">
        <w:rPr>
          <w:color w:val="000000" w:themeColor="text1"/>
        </w:rPr>
        <w:t xml:space="preserve"> </w:t>
      </w:r>
      <w:r w:rsidRPr="00C17FAC">
        <w:rPr>
          <w:color w:val="000000" w:themeColor="text1"/>
          <w:highlight w:val="yellow"/>
          <w:u w:val="single"/>
        </w:rPr>
        <w:t>NASA is not a fan of them</w:t>
      </w:r>
      <w:r w:rsidRPr="00C17FAC">
        <w:rPr>
          <w:color w:val="000000" w:themeColor="text1"/>
        </w:rPr>
        <w:t>. In his own remarks at the IAC, NASA administrator Charles Bolden said the</w:t>
      </w:r>
      <w:r w:rsidRPr="00C17FAC">
        <w:rPr>
          <w:color w:val="000000" w:themeColor="text1"/>
          <w:highlight w:val="yellow"/>
        </w:rPr>
        <w:t xml:space="preserve"> </w:t>
      </w:r>
      <w:r w:rsidRPr="00C17FAC">
        <w:rPr>
          <w:color w:val="000000" w:themeColor="text1"/>
          <w:highlight w:val="yellow"/>
          <w:u w:val="single"/>
        </w:rPr>
        <w:t>US, for its own good, ought to dump the four-year-old ban</w:t>
      </w:r>
      <w:r w:rsidRPr="00C17FAC">
        <w:rPr>
          <w:color w:val="000000" w:themeColor="text1"/>
          <w:u w:val="single"/>
        </w:rPr>
        <w:t xml:space="preserve">. </w:t>
      </w:r>
      <w:r w:rsidRPr="00C56A1D">
        <w:rPr>
          <w:color w:val="000000" w:themeColor="text1"/>
          <w:highlight w:val="yellow"/>
          <w:u w:val="single"/>
        </w:rPr>
        <w:t>“We will find ourselves on the outside looking in</w:t>
      </w:r>
      <w:r w:rsidRPr="00C17FAC">
        <w:rPr>
          <w:color w:val="000000" w:themeColor="text1"/>
          <w:u w:val="single"/>
        </w:rPr>
        <w:t>, because everybody…who has any hope of a human spaceflight program…will go to whoever will fly their people</w:t>
      </w:r>
      <w:r w:rsidRPr="00C17FAC">
        <w:rPr>
          <w:color w:val="000000" w:themeColor="text1"/>
        </w:rPr>
        <w:t xml:space="preserve">,” Bolden said, according to </w:t>
      </w:r>
      <w:r w:rsidRPr="00C56A1D">
        <w:t>a report from Reuters</w:t>
      </w:r>
      <w:r w:rsidRPr="00C17FAC">
        <w:rPr>
          <w:color w:val="000000" w:themeColor="text1"/>
        </w:rPr>
        <w:t xml:space="preserve">. </w:t>
      </w:r>
    </w:p>
    <w:p w:rsidR="00A8290C" w:rsidRDefault="00A8290C" w:rsidP="00A8290C">
      <w:pPr>
        <w:rPr>
          <w:color w:val="000000" w:themeColor="text1"/>
        </w:rPr>
      </w:pPr>
      <w:r w:rsidRPr="003F167B">
        <w:rPr>
          <w:color w:val="000000" w:themeColor="text1"/>
        </w:rPr>
        <w:t xml:space="preserve">Currently, China operates a space station called Tiangong 1 that has hosted several multi-week visits by groups of Chinese astronauts. The US supports the International Space Station and its permanent crew of three to six astronauts alongside 15 other countries, including Russia. Both the US and Russia have committed to provide support to the station through 2024. Currently, China operates a space station called Tiangong 1 that has hosted several multi-week visits by groups of Chinese astronauts. The US supports the International Space Station and its permanent crew of three to six astronauts alongside 15 other countries, including Russia. Both the US and Russia </w:t>
      </w:r>
      <w:hyperlink r:id="rId20" w:history="1">
        <w:r w:rsidRPr="003F167B">
          <w:rPr>
            <w:rStyle w:val="Hyperlink"/>
            <w:color w:val="000000" w:themeColor="text1"/>
          </w:rPr>
          <w:t>have committed</w:t>
        </w:r>
      </w:hyperlink>
      <w:r w:rsidRPr="003F167B">
        <w:rPr>
          <w:color w:val="000000" w:themeColor="text1"/>
        </w:rPr>
        <w:t xml:space="preserve"> to provide support to the station through 2024.</w:t>
      </w:r>
      <w:r w:rsidRPr="003F167B">
        <w:rPr>
          <w:rFonts w:cs="PT Serif"/>
          <w:color w:val="3B3B3B"/>
        </w:rPr>
        <w:t xml:space="preserve"> </w:t>
      </w:r>
      <w:r w:rsidRPr="003F167B">
        <w:rPr>
          <w:color w:val="000000" w:themeColor="text1"/>
        </w:rPr>
        <w:t xml:space="preserve">The US has a long history of space diplomacy with opponents—as with the USSR during the 1970s. </w:t>
      </w:r>
      <w:r w:rsidRPr="003F167B">
        <w:rPr>
          <w:color w:val="000000" w:themeColor="text1"/>
          <w:u w:val="single"/>
        </w:rPr>
        <w:t xml:space="preserve">With US policy framing China as a peaceful competitor rather than ideological enemy, </w:t>
      </w:r>
      <w:r w:rsidRPr="003F167B">
        <w:rPr>
          <w:color w:val="000000" w:themeColor="text1"/>
          <w:highlight w:val="yellow"/>
          <w:u w:val="single"/>
        </w:rPr>
        <w:t>the current restrictions on consorting with the Chinese space program has put NASA in a tough spot with space scientists from outside the agency, some</w:t>
      </w:r>
      <w:r w:rsidRPr="003F167B">
        <w:rPr>
          <w:color w:val="000000" w:themeColor="text1"/>
          <w:u w:val="single"/>
        </w:rPr>
        <w:t xml:space="preserve"> of whom have </w:t>
      </w:r>
      <w:r w:rsidRPr="003F167B">
        <w:rPr>
          <w:color w:val="000000" w:themeColor="text1"/>
          <w:highlight w:val="yellow"/>
          <w:u w:val="single"/>
        </w:rPr>
        <w:t xml:space="preserve">protested the ban by </w:t>
      </w:r>
      <w:hyperlink r:id="rId21" w:history="1">
        <w:r w:rsidRPr="003F167B">
          <w:rPr>
            <w:rStyle w:val="Hyperlink"/>
            <w:highlight w:val="yellow"/>
            <w:u w:val="single"/>
          </w:rPr>
          <w:t>boycotting scientific conferences</w:t>
        </w:r>
      </w:hyperlink>
      <w:r w:rsidRPr="003F167B">
        <w:rPr>
          <w:color w:val="000000" w:themeColor="text1"/>
          <w:highlight w:val="yellow"/>
          <w:u w:val="single"/>
        </w:rPr>
        <w:t>.</w:t>
      </w:r>
    </w:p>
    <w:p w:rsidR="00A8290C" w:rsidRDefault="00A8290C" w:rsidP="00A8290C">
      <w:pPr>
        <w:pStyle w:val="Heading4"/>
        <w:rPr>
          <w:lang w:eastAsia="zh-CN"/>
        </w:rPr>
      </w:pPr>
      <w:r>
        <w:rPr>
          <w:lang w:eastAsia="zh-CN"/>
        </w:rPr>
        <w:t>Wolf Amendment makes false assumptions--- US and China space co-op actually builds trust and minimize risk tech sharing</w:t>
      </w:r>
    </w:p>
    <w:p w:rsidR="00A8290C" w:rsidRPr="001E05F9" w:rsidRDefault="00A8290C" w:rsidP="00A8290C">
      <w:pPr>
        <w:rPr>
          <w:lang w:eastAsia="zh-CN"/>
        </w:rPr>
      </w:pPr>
      <w:r w:rsidRPr="00904A15">
        <w:t>Michael J.</w:t>
      </w:r>
      <w:r w:rsidRPr="00904A15">
        <w:rPr>
          <w:b/>
          <w:sz w:val="28"/>
          <w:szCs w:val="28"/>
        </w:rPr>
        <w:t xml:space="preserve"> Listner</w:t>
      </w:r>
      <w:r>
        <w:rPr>
          <w:b/>
          <w:sz w:val="28"/>
          <w:szCs w:val="28"/>
        </w:rPr>
        <w:t xml:space="preserve"> 14, </w:t>
      </w:r>
      <w:r>
        <w:t>an a</w:t>
      </w:r>
      <w:r w:rsidRPr="00904A15">
        <w:t>ttorney and the founder and principal of Space Law and Policy Solutions, a think tank and consultation firm that concentrates on legal and policy matters relating to space security and development</w:t>
      </w:r>
      <w:r>
        <w:t xml:space="preserve">, </w:t>
      </w:r>
      <w:r>
        <w:lastRenderedPageBreak/>
        <w:t>7/14/14 “</w:t>
      </w:r>
      <w:r w:rsidRPr="00184FEE">
        <w:t xml:space="preserve">Commentary | Two Perspectives </w:t>
      </w:r>
      <w:r>
        <w:t xml:space="preserve">on U.S.-China Space Cooperation,” </w:t>
      </w:r>
      <w:r w:rsidRPr="00184FEE">
        <w:t>http://spacenews.com/41256two-perspectives-on-us-china-space-cooperation/#sthash.85Ut6kP8.dpuf</w:t>
      </w:r>
      <w:r>
        <w:t xml:space="preserve">” </w:t>
      </w:r>
    </w:p>
    <w:p w:rsidR="00A8290C" w:rsidRPr="00154843" w:rsidRDefault="00A8290C" w:rsidP="00A8290C">
      <w:pPr>
        <w:widowControl w:val="0"/>
        <w:autoSpaceDE w:val="0"/>
        <w:autoSpaceDN w:val="0"/>
        <w:adjustRightInd w:val="0"/>
        <w:rPr>
          <w:rFonts w:cs="Georgia"/>
        </w:rPr>
      </w:pPr>
      <w:r w:rsidRPr="00154843">
        <w:rPr>
          <w:rFonts w:cs="Georgia"/>
        </w:rPr>
        <w:t>But cooperation was not to be. In April 2011, Rep. Frank Wolf (R-Va.), chairman of the House Appropriations subcommittee overseeing NASA and a long-time China hardliner, especially regarding freedom of religion issues, inserted two sentences into funding legislation that prohibits any joint scientific activity between the United States and China that involves NASA or is coordinated by the White House Office of Science and Technology Policy (OSTP). That legislation has endured. NASA and OSTP remain banned from bilateral activity with China. Though Wolf is retiring in January 2015, speculation regarding potential successors includes individuals with views similar to his.</w:t>
      </w:r>
    </w:p>
    <w:p w:rsidR="00A8290C" w:rsidRPr="00154843" w:rsidRDefault="00A8290C" w:rsidP="00A8290C">
      <w:pPr>
        <w:widowControl w:val="0"/>
        <w:autoSpaceDE w:val="0"/>
        <w:autoSpaceDN w:val="0"/>
        <w:adjustRightInd w:val="0"/>
        <w:rPr>
          <w:rFonts w:cs="Georgia"/>
          <w:u w:val="single"/>
        </w:rPr>
      </w:pPr>
      <w:r w:rsidRPr="00154843">
        <w:rPr>
          <w:rFonts w:cs="Georgia"/>
          <w:u w:val="single"/>
        </w:rPr>
        <w:t>Wolf’s rationale for banning bilateral U.S.-China relations</w:t>
      </w:r>
      <w:r w:rsidRPr="00154843">
        <w:rPr>
          <w:rFonts w:cs="Georgia"/>
        </w:rPr>
        <w:t xml:space="preserve">, given in a 2011 interview, </w:t>
      </w:r>
      <w:r w:rsidRPr="00154843">
        <w:rPr>
          <w:rFonts w:cs="Georgia"/>
          <w:u w:val="single"/>
        </w:rPr>
        <w:t>includes three key points. “We don’t want to give them the opportunity to take advantage of our technology, and we have nothing to gain from dealing with them,” Wolf said. “And frankly, it boils down to a moral issue. … Would you have a bilateral program with Stalin?” The three assumptions in that statement are, quite simply, wrong, and counterproductive to U.S. interests.</w:t>
      </w:r>
    </w:p>
    <w:p w:rsidR="00A8290C" w:rsidRPr="00154843" w:rsidRDefault="00A8290C" w:rsidP="00A8290C">
      <w:pPr>
        <w:widowControl w:val="0"/>
        <w:autoSpaceDE w:val="0"/>
        <w:autoSpaceDN w:val="0"/>
        <w:adjustRightInd w:val="0"/>
        <w:rPr>
          <w:rFonts w:cs="Georgia"/>
        </w:rPr>
      </w:pPr>
      <w:r w:rsidRPr="00154843">
        <w:rPr>
          <w:rFonts w:cs="Georgia"/>
          <w:highlight w:val="yellow"/>
        </w:rPr>
        <w:t xml:space="preserve">First, it </w:t>
      </w:r>
      <w:r w:rsidRPr="00154843">
        <w:rPr>
          <w:rFonts w:cs="Georgia"/>
          <w:highlight w:val="yellow"/>
          <w:u w:val="single"/>
        </w:rPr>
        <w:t>assumes</w:t>
      </w:r>
      <w:r w:rsidRPr="00154843">
        <w:rPr>
          <w:rFonts w:cs="Georgia"/>
          <w:u w:val="single"/>
        </w:rPr>
        <w:t xml:space="preserve"> </w:t>
      </w:r>
      <w:r w:rsidRPr="00154843">
        <w:rPr>
          <w:rFonts w:cs="Georgia"/>
          <w:highlight w:val="yellow"/>
          <w:u w:val="single"/>
        </w:rPr>
        <w:t>that working with</w:t>
      </w:r>
      <w:r w:rsidRPr="00154843">
        <w:rPr>
          <w:rFonts w:cs="Georgia"/>
          <w:u w:val="single"/>
        </w:rPr>
        <w:t xml:space="preserve"> the</w:t>
      </w:r>
      <w:r w:rsidRPr="00154843">
        <w:rPr>
          <w:rFonts w:cs="Georgia"/>
          <w:highlight w:val="yellow"/>
          <w:u w:val="single"/>
        </w:rPr>
        <w:t xml:space="preserve"> U</w:t>
      </w:r>
      <w:r w:rsidRPr="00154843">
        <w:rPr>
          <w:rFonts w:cs="Georgia"/>
          <w:u w:val="single"/>
        </w:rPr>
        <w:t xml:space="preserve">nited </w:t>
      </w:r>
      <w:r w:rsidRPr="00154843">
        <w:rPr>
          <w:rFonts w:cs="Georgia"/>
          <w:highlight w:val="yellow"/>
          <w:u w:val="single"/>
        </w:rPr>
        <w:t>S</w:t>
      </w:r>
      <w:r w:rsidRPr="00154843">
        <w:rPr>
          <w:rFonts w:cs="Georgia"/>
          <w:u w:val="single"/>
        </w:rPr>
        <w:t xml:space="preserve">tates would </w:t>
      </w:r>
      <w:r w:rsidRPr="00154843">
        <w:rPr>
          <w:rFonts w:cs="Georgia"/>
          <w:highlight w:val="yellow"/>
          <w:u w:val="single"/>
        </w:rPr>
        <w:t>give China opportunities not otherwise available</w:t>
      </w:r>
      <w:r w:rsidRPr="00154843">
        <w:rPr>
          <w:rFonts w:cs="Georgia"/>
          <w:u w:val="single"/>
        </w:rPr>
        <w:t xml:space="preserve"> and implies that the United States would be doing China a favor.</w:t>
      </w:r>
      <w:r w:rsidRPr="00154843">
        <w:rPr>
          <w:rFonts w:cs="Georgia"/>
        </w:rPr>
        <w:t xml:space="preserve"> </w:t>
      </w:r>
      <w:r w:rsidRPr="00154843">
        <w:rPr>
          <w:rFonts w:cs="Georgia"/>
          <w:highlight w:val="yellow"/>
        </w:rPr>
        <w:t>Though</w:t>
      </w:r>
      <w:r w:rsidRPr="00154843">
        <w:rPr>
          <w:rFonts w:cs="Georgia"/>
        </w:rPr>
        <w:t xml:space="preserve"> </w:t>
      </w:r>
      <w:r w:rsidRPr="00154843">
        <w:rPr>
          <w:rFonts w:cs="Georgia"/>
          <w:highlight w:val="yellow"/>
          <w:u w:val="single"/>
        </w:rPr>
        <w:t xml:space="preserve">China </w:t>
      </w:r>
      <w:r w:rsidRPr="00154843">
        <w:rPr>
          <w:rFonts w:cs="Georgia"/>
          <w:u w:val="single"/>
        </w:rPr>
        <w:t>has</w:t>
      </w:r>
      <w:r w:rsidRPr="00154843">
        <w:rPr>
          <w:rFonts w:cs="Georgia"/>
          <w:highlight w:val="yellow"/>
          <w:u w:val="single"/>
        </w:rPr>
        <w:t xml:space="preserve"> wanted to participate on the i</w:t>
      </w:r>
      <w:r w:rsidRPr="00154843">
        <w:rPr>
          <w:rFonts w:cs="Georgia"/>
          <w:u w:val="single"/>
        </w:rPr>
        <w:t>nternational</w:t>
      </w:r>
      <w:r w:rsidRPr="00154843">
        <w:rPr>
          <w:rFonts w:cs="Georgia"/>
          <w:highlight w:val="yellow"/>
          <w:u w:val="single"/>
        </w:rPr>
        <w:t xml:space="preserve"> s</w:t>
      </w:r>
      <w:r w:rsidRPr="00154843">
        <w:rPr>
          <w:rFonts w:cs="Georgia"/>
          <w:u w:val="single"/>
        </w:rPr>
        <w:t>pace</w:t>
      </w:r>
      <w:r w:rsidRPr="00154843">
        <w:rPr>
          <w:rFonts w:cs="Georgia"/>
          <w:highlight w:val="yellow"/>
          <w:u w:val="single"/>
        </w:rPr>
        <w:t xml:space="preserve"> s</w:t>
      </w:r>
      <w:r w:rsidRPr="00154843">
        <w:rPr>
          <w:rFonts w:cs="Georgia"/>
          <w:u w:val="single"/>
        </w:rPr>
        <w:t xml:space="preserve">tation program </w:t>
      </w:r>
      <w:r w:rsidRPr="00154843">
        <w:rPr>
          <w:rFonts w:cs="Georgia"/>
          <w:highlight w:val="yellow"/>
          <w:u w:val="single"/>
        </w:rPr>
        <w:t>and was banned</w:t>
      </w:r>
      <w:r w:rsidRPr="00154843">
        <w:rPr>
          <w:rFonts w:cs="Georgia"/>
          <w:u w:val="single"/>
        </w:rPr>
        <w:t xml:space="preserve"> from doing so </w:t>
      </w:r>
      <w:r w:rsidRPr="00154843">
        <w:rPr>
          <w:rFonts w:cs="Georgia"/>
          <w:highlight w:val="yellow"/>
          <w:u w:val="single"/>
        </w:rPr>
        <w:t xml:space="preserve">by </w:t>
      </w:r>
      <w:r w:rsidRPr="00154843">
        <w:rPr>
          <w:rFonts w:cs="Georgia"/>
          <w:u w:val="single"/>
        </w:rPr>
        <w:t>the</w:t>
      </w:r>
      <w:r w:rsidRPr="00154843">
        <w:rPr>
          <w:rFonts w:cs="Georgia"/>
          <w:highlight w:val="yellow"/>
          <w:u w:val="single"/>
        </w:rPr>
        <w:t xml:space="preserve"> U</w:t>
      </w:r>
      <w:r w:rsidRPr="00154843">
        <w:rPr>
          <w:rFonts w:cs="Georgia"/>
          <w:u w:val="single"/>
        </w:rPr>
        <w:t>nited</w:t>
      </w:r>
      <w:r w:rsidRPr="00154843">
        <w:rPr>
          <w:rFonts w:cs="Georgia"/>
          <w:highlight w:val="yellow"/>
          <w:u w:val="single"/>
        </w:rPr>
        <w:t xml:space="preserve"> S</w:t>
      </w:r>
      <w:r w:rsidRPr="00154843">
        <w:rPr>
          <w:rFonts w:cs="Georgia"/>
          <w:u w:val="single"/>
        </w:rPr>
        <w:t>tates</w:t>
      </w:r>
      <w:r w:rsidRPr="00154843">
        <w:rPr>
          <w:rFonts w:cs="Georgia"/>
          <w:highlight w:val="yellow"/>
          <w:u w:val="single"/>
        </w:rPr>
        <w:t>, it will have its own space station soon</w:t>
      </w:r>
      <w:r w:rsidRPr="00154843">
        <w:rPr>
          <w:rFonts w:cs="Georgia"/>
          <w:u w:val="single"/>
        </w:rPr>
        <w:t>.</w:t>
      </w:r>
      <w:r w:rsidRPr="00154843">
        <w:rPr>
          <w:rFonts w:cs="Georgia"/>
        </w:rPr>
        <w:t xml:space="preserve"> In fact, when </w:t>
      </w:r>
      <w:r w:rsidRPr="00154843">
        <w:rPr>
          <w:rFonts w:cs="Georgia"/>
          <w:highlight w:val="yellow"/>
          <w:u w:val="single"/>
        </w:rPr>
        <w:t>China’s space station</w:t>
      </w:r>
      <w:r w:rsidRPr="00154843">
        <w:rPr>
          <w:rFonts w:cs="Georgia"/>
        </w:rPr>
        <w:t xml:space="preserve"> becomes operational around 2022, </w:t>
      </w:r>
      <w:r w:rsidRPr="00154843">
        <w:rPr>
          <w:rFonts w:cs="Georgia"/>
          <w:u w:val="single"/>
        </w:rPr>
        <w:t xml:space="preserve">it </w:t>
      </w:r>
      <w:r w:rsidRPr="00154843">
        <w:rPr>
          <w:rFonts w:cs="Georgia"/>
          <w:highlight w:val="yellow"/>
          <w:u w:val="single"/>
        </w:rPr>
        <w:t xml:space="preserve">could </w:t>
      </w:r>
      <w:r w:rsidRPr="00154843">
        <w:rPr>
          <w:rFonts w:cs="Georgia"/>
          <w:u w:val="single"/>
        </w:rPr>
        <w:t>quickly</w:t>
      </w:r>
      <w:r w:rsidRPr="00154843">
        <w:rPr>
          <w:rFonts w:cs="Georgia"/>
          <w:highlight w:val="yellow"/>
          <w:u w:val="single"/>
        </w:rPr>
        <w:t xml:space="preserve"> become the de facto i</w:t>
      </w:r>
      <w:r w:rsidRPr="00154843">
        <w:rPr>
          <w:rFonts w:cs="Georgia"/>
          <w:u w:val="single"/>
        </w:rPr>
        <w:t>nternational</w:t>
      </w:r>
      <w:r w:rsidRPr="00154843">
        <w:rPr>
          <w:rFonts w:cs="Georgia"/>
          <w:highlight w:val="yellow"/>
          <w:u w:val="single"/>
        </w:rPr>
        <w:t xml:space="preserve"> s</w:t>
      </w:r>
      <w:r w:rsidRPr="00154843">
        <w:rPr>
          <w:rFonts w:cs="Georgia"/>
          <w:u w:val="single"/>
        </w:rPr>
        <w:t xml:space="preserve">pace </w:t>
      </w:r>
      <w:r w:rsidRPr="00154843">
        <w:rPr>
          <w:rFonts w:cs="Georgia"/>
          <w:highlight w:val="yellow"/>
          <w:u w:val="single"/>
        </w:rPr>
        <w:t>s</w:t>
      </w:r>
      <w:r w:rsidRPr="00154843">
        <w:rPr>
          <w:rFonts w:cs="Georgia"/>
          <w:u w:val="single"/>
        </w:rPr>
        <w:t xml:space="preserve">tation, </w:t>
      </w:r>
      <w:r w:rsidRPr="00154843">
        <w:rPr>
          <w:rFonts w:cs="Georgia"/>
        </w:rPr>
        <w:t>given that the ISS is currently funded only through 2024, and that China has already invited other countries to visit its facility.</w:t>
      </w:r>
    </w:p>
    <w:p w:rsidR="00A8290C" w:rsidRPr="00154843" w:rsidRDefault="00A8290C" w:rsidP="00A8290C">
      <w:pPr>
        <w:widowControl w:val="0"/>
        <w:autoSpaceDE w:val="0"/>
        <w:autoSpaceDN w:val="0"/>
        <w:adjustRightInd w:val="0"/>
        <w:rPr>
          <w:rFonts w:cs="Georgia"/>
        </w:rPr>
      </w:pPr>
      <w:r w:rsidRPr="00154843">
        <w:rPr>
          <w:rFonts w:cs="Georgia"/>
        </w:rPr>
        <w:t xml:space="preserve">In terms of the U.S. doing China a favor, Chinese politicians are still interested in the ISS for symbolic reasons, specifically, being accepted as part of the international family of spacefaring nations. But </w:t>
      </w:r>
      <w:r w:rsidRPr="00154843">
        <w:rPr>
          <w:rFonts w:cs="Georgia"/>
          <w:highlight w:val="yellow"/>
        </w:rPr>
        <w:t xml:space="preserve">many </w:t>
      </w:r>
      <w:r w:rsidRPr="00154843">
        <w:rPr>
          <w:rFonts w:cs="Georgia"/>
          <w:highlight w:val="yellow"/>
          <w:u w:val="single"/>
        </w:rPr>
        <w:t>Chinese space professionals fear that coop</w:t>
      </w:r>
      <w:r w:rsidRPr="00154843">
        <w:rPr>
          <w:rFonts w:cs="Georgia"/>
          <w:u w:val="single"/>
        </w:rPr>
        <w:t xml:space="preserve">eration </w:t>
      </w:r>
      <w:r w:rsidRPr="00154843">
        <w:rPr>
          <w:rFonts w:cs="Georgia"/>
          <w:highlight w:val="yellow"/>
          <w:u w:val="single"/>
        </w:rPr>
        <w:t>with</w:t>
      </w:r>
      <w:r w:rsidRPr="00154843">
        <w:rPr>
          <w:rFonts w:cs="Georgia"/>
          <w:u w:val="single"/>
        </w:rPr>
        <w:t xml:space="preserve"> the </w:t>
      </w:r>
      <w:r w:rsidRPr="00154843">
        <w:rPr>
          <w:rFonts w:cs="Georgia"/>
          <w:highlight w:val="yellow"/>
          <w:u w:val="single"/>
        </w:rPr>
        <w:t>U</w:t>
      </w:r>
      <w:r w:rsidRPr="00154843">
        <w:rPr>
          <w:rFonts w:cs="Georgia"/>
          <w:u w:val="single"/>
        </w:rPr>
        <w:t xml:space="preserve">nited </w:t>
      </w:r>
      <w:r w:rsidRPr="00154843">
        <w:rPr>
          <w:rFonts w:cs="Georgia"/>
          <w:highlight w:val="yellow"/>
          <w:u w:val="single"/>
        </w:rPr>
        <w:t>S</w:t>
      </w:r>
      <w:r w:rsidRPr="00154843">
        <w:rPr>
          <w:rFonts w:cs="Georgia"/>
          <w:u w:val="single"/>
        </w:rPr>
        <w:t>tates</w:t>
      </w:r>
      <w:r w:rsidRPr="00154843">
        <w:rPr>
          <w:rFonts w:cs="Georgia"/>
          <w:highlight w:val="yellow"/>
          <w:u w:val="single"/>
        </w:rPr>
        <w:t xml:space="preserve"> would</w:t>
      </w:r>
      <w:r w:rsidRPr="00154843">
        <w:rPr>
          <w:rFonts w:cs="Georgia"/>
          <w:u w:val="single"/>
        </w:rPr>
        <w:t xml:space="preserve"> just </w:t>
      </w:r>
      <w:r w:rsidRPr="00154843">
        <w:rPr>
          <w:rFonts w:cs="Georgia"/>
          <w:highlight w:val="yellow"/>
          <w:u w:val="single"/>
        </w:rPr>
        <w:t>slow them down</w:t>
      </w:r>
      <w:r w:rsidRPr="00154843">
        <w:rPr>
          <w:rFonts w:cs="Georgia"/>
          <w:u w:val="single"/>
        </w:rPr>
        <w:t>.</w:t>
      </w:r>
      <w:r w:rsidRPr="00154843">
        <w:rPr>
          <w:rFonts w:cs="Georgia"/>
        </w:rPr>
        <w:t xml:space="preserve"> American politicians are viewed as fickle and without the political will to see programs to completion, a view not exclusive to China. Further</w:t>
      </w:r>
      <w:r w:rsidRPr="00154843">
        <w:rPr>
          <w:rFonts w:cs="Georgia"/>
          <w:highlight w:val="yellow"/>
        </w:rPr>
        <w:t xml:space="preserve">, </w:t>
      </w:r>
      <w:r w:rsidRPr="00154843">
        <w:rPr>
          <w:rFonts w:cs="Georgia"/>
          <w:highlight w:val="yellow"/>
          <w:u w:val="single"/>
        </w:rPr>
        <w:t>other countries</w:t>
      </w:r>
      <w:r w:rsidRPr="00154843">
        <w:rPr>
          <w:rFonts w:cs="Georgia"/>
        </w:rPr>
        <w:t xml:space="preserve">, including U.S. allies, </w:t>
      </w:r>
      <w:r w:rsidRPr="00154843">
        <w:rPr>
          <w:rFonts w:cs="Georgia"/>
          <w:highlight w:val="yellow"/>
          <w:u w:val="single"/>
        </w:rPr>
        <w:t>regularly work</w:t>
      </w:r>
      <w:r w:rsidRPr="00154843">
        <w:rPr>
          <w:rFonts w:cs="Georgia"/>
          <w:u w:val="single"/>
        </w:rPr>
        <w:t xml:space="preserve"> with </w:t>
      </w:r>
      <w:r w:rsidRPr="00154843">
        <w:rPr>
          <w:rFonts w:cs="Georgia"/>
          <w:highlight w:val="yellow"/>
          <w:u w:val="single"/>
        </w:rPr>
        <w:t>and sell aerospace tech</w:t>
      </w:r>
      <w:r w:rsidRPr="00154843">
        <w:rPr>
          <w:rFonts w:cs="Georgia"/>
          <w:u w:val="single"/>
        </w:rPr>
        <w:t>nology</w:t>
      </w:r>
      <w:r w:rsidRPr="00154843">
        <w:rPr>
          <w:rFonts w:cs="Georgia"/>
          <w:highlight w:val="yellow"/>
          <w:u w:val="single"/>
        </w:rPr>
        <w:t xml:space="preserve"> to China. China has not been isolated</w:t>
      </w:r>
      <w:r w:rsidRPr="00154843">
        <w:rPr>
          <w:rFonts w:cs="Georgia"/>
          <w:u w:val="single"/>
        </w:rPr>
        <w:t>.</w:t>
      </w:r>
    </w:p>
    <w:p w:rsidR="00A8290C" w:rsidRPr="00154843" w:rsidRDefault="00A8290C" w:rsidP="00A8290C">
      <w:pPr>
        <w:widowControl w:val="0"/>
        <w:autoSpaceDE w:val="0"/>
        <w:autoSpaceDN w:val="0"/>
        <w:adjustRightInd w:val="0"/>
        <w:rPr>
          <w:rFonts w:cs="Georgia"/>
          <w:u w:val="single"/>
        </w:rPr>
      </w:pPr>
      <w:r w:rsidRPr="00154843">
        <w:rPr>
          <w:rFonts w:cs="Georgia"/>
        </w:rPr>
        <w:t xml:space="preserve">Second, </w:t>
      </w:r>
      <w:r w:rsidRPr="00154843">
        <w:rPr>
          <w:rFonts w:cs="Georgia"/>
          <w:highlight w:val="yellow"/>
          <w:u w:val="single"/>
        </w:rPr>
        <w:t>Wolf’</w:t>
      </w:r>
      <w:r w:rsidRPr="00154843">
        <w:rPr>
          <w:rFonts w:cs="Georgia"/>
          <w:u w:val="single"/>
        </w:rPr>
        <w:t xml:space="preserve">s rationale </w:t>
      </w:r>
      <w:r w:rsidRPr="00154843">
        <w:rPr>
          <w:rFonts w:cs="Georgia"/>
          <w:highlight w:val="yellow"/>
          <w:u w:val="single"/>
        </w:rPr>
        <w:t>assumes</w:t>
      </w:r>
      <w:r w:rsidRPr="00154843">
        <w:rPr>
          <w:rFonts w:cs="Georgia"/>
          <w:u w:val="single"/>
        </w:rPr>
        <w:t xml:space="preserve"> the </w:t>
      </w:r>
      <w:r w:rsidRPr="00154843">
        <w:rPr>
          <w:rFonts w:cs="Georgia"/>
          <w:highlight w:val="yellow"/>
          <w:u w:val="single"/>
        </w:rPr>
        <w:t>U</w:t>
      </w:r>
      <w:r w:rsidRPr="00154843">
        <w:rPr>
          <w:rFonts w:cs="Georgia"/>
          <w:u w:val="single"/>
        </w:rPr>
        <w:t xml:space="preserve">nited </w:t>
      </w:r>
      <w:r w:rsidRPr="00154843">
        <w:rPr>
          <w:rFonts w:cs="Georgia"/>
          <w:highlight w:val="yellow"/>
          <w:u w:val="single"/>
        </w:rPr>
        <w:t>S</w:t>
      </w:r>
      <w:r w:rsidRPr="00154843">
        <w:rPr>
          <w:rFonts w:cs="Georgia"/>
          <w:u w:val="single"/>
        </w:rPr>
        <w:t xml:space="preserve">tates </w:t>
      </w:r>
      <w:r w:rsidRPr="00154843">
        <w:rPr>
          <w:rFonts w:cs="Georgia"/>
          <w:highlight w:val="yellow"/>
          <w:u w:val="single"/>
        </w:rPr>
        <w:t>has nothing to gain by working with</w:t>
      </w:r>
      <w:r w:rsidRPr="00154843">
        <w:rPr>
          <w:rFonts w:cs="Georgia"/>
          <w:u w:val="single"/>
        </w:rPr>
        <w:t xml:space="preserve"> the </w:t>
      </w:r>
      <w:r w:rsidRPr="00154843">
        <w:rPr>
          <w:rFonts w:cs="Georgia"/>
          <w:highlight w:val="yellow"/>
          <w:u w:val="single"/>
        </w:rPr>
        <w:t>Chinese</w:t>
      </w:r>
      <w:r w:rsidRPr="00154843">
        <w:rPr>
          <w:rFonts w:cs="Georgia"/>
          <w:u w:val="single"/>
        </w:rPr>
        <w:t xml:space="preserve">. </w:t>
      </w:r>
      <w:r w:rsidRPr="00154843">
        <w:rPr>
          <w:rFonts w:cs="Georgia"/>
        </w:rPr>
        <w:t>On the</w:t>
      </w:r>
      <w:r w:rsidRPr="00154843">
        <w:rPr>
          <w:rFonts w:cs="Georgia"/>
          <w:highlight w:val="yellow"/>
        </w:rPr>
        <w:t xml:space="preserve"> </w:t>
      </w:r>
      <w:r w:rsidRPr="00154843">
        <w:rPr>
          <w:rFonts w:cs="Georgia"/>
          <w:highlight w:val="yellow"/>
          <w:u w:val="single"/>
        </w:rPr>
        <w:t>contrary</w:t>
      </w:r>
      <w:r w:rsidRPr="00154843">
        <w:rPr>
          <w:rFonts w:cs="Georgia"/>
          <w:u w:val="single"/>
        </w:rPr>
        <w:t xml:space="preserve">, the </w:t>
      </w:r>
      <w:r w:rsidRPr="00154843">
        <w:rPr>
          <w:rFonts w:cs="Georgia"/>
          <w:highlight w:val="yellow"/>
          <w:u w:val="single"/>
        </w:rPr>
        <w:t>U</w:t>
      </w:r>
      <w:r w:rsidRPr="00154843">
        <w:rPr>
          <w:rFonts w:cs="Georgia"/>
          <w:u w:val="single"/>
        </w:rPr>
        <w:t xml:space="preserve">nited </w:t>
      </w:r>
      <w:r w:rsidRPr="00154843">
        <w:rPr>
          <w:rFonts w:cs="Georgia"/>
          <w:highlight w:val="yellow"/>
          <w:u w:val="single"/>
        </w:rPr>
        <w:t>States could learn about how they work</w:t>
      </w:r>
      <w:r w:rsidRPr="00154843">
        <w:rPr>
          <w:rFonts w:cs="Georgia"/>
          <w:u w:val="single"/>
        </w:rPr>
        <w:t xml:space="preserve"> — their decision-making processes, institutional policies and standard operating procedures</w:t>
      </w:r>
      <w:r w:rsidRPr="00154843">
        <w:rPr>
          <w:rFonts w:cs="Georgia"/>
        </w:rPr>
        <w:t xml:space="preserve">. This is </w:t>
      </w:r>
      <w:r w:rsidRPr="00154843">
        <w:rPr>
          <w:rFonts w:cs="Georgia"/>
          <w:u w:val="single"/>
        </w:rPr>
        <w:t>valuable information in accurately deciphering the intended use of dual-use space technology, long a weakness and so a vulnerability in U.S. analysis.</w:t>
      </w:r>
      <w:r w:rsidRPr="00154843">
        <w:rPr>
          <w:rFonts w:cs="Georgia"/>
        </w:rPr>
        <w:t xml:space="preserve"> Working together on an actual project where people confront and solve problems together, perhaps </w:t>
      </w:r>
      <w:r w:rsidRPr="00154843">
        <w:rPr>
          <w:rFonts w:cs="Georgia"/>
          <w:highlight w:val="yellow"/>
          <w:u w:val="single"/>
        </w:rPr>
        <w:t>beginning with</w:t>
      </w:r>
      <w:r w:rsidRPr="00154843">
        <w:rPr>
          <w:rFonts w:cs="Georgia"/>
          <w:u w:val="single"/>
        </w:rPr>
        <w:t xml:space="preserve"> a </w:t>
      </w:r>
      <w:r w:rsidRPr="00154843">
        <w:rPr>
          <w:rFonts w:cs="Georgia"/>
          <w:highlight w:val="yellow"/>
          <w:u w:val="single"/>
        </w:rPr>
        <w:t>space science</w:t>
      </w:r>
      <w:r w:rsidRPr="00154843">
        <w:rPr>
          <w:rFonts w:cs="Georgia"/>
          <w:u w:val="single"/>
        </w:rPr>
        <w:t xml:space="preserve"> or space debris</w:t>
      </w:r>
      <w:r w:rsidRPr="00154843">
        <w:rPr>
          <w:rFonts w:cs="Georgia"/>
          <w:highlight w:val="yellow"/>
          <w:u w:val="single"/>
        </w:rPr>
        <w:t xml:space="preserve"> project where both parties can contribute something of value, builds trust on both sides</w:t>
      </w:r>
      <w:r w:rsidRPr="00154843">
        <w:rPr>
          <w:rFonts w:cs="Georgia"/>
          <w:u w:val="single"/>
        </w:rPr>
        <w:t>, trust that is currently severely lacking.</w:t>
      </w:r>
      <w:r w:rsidRPr="00154843">
        <w:rPr>
          <w:rFonts w:cs="Georgia"/>
          <w:highlight w:val="yellow"/>
          <w:u w:val="single"/>
        </w:rPr>
        <w:t xml:space="preserve"> </w:t>
      </w:r>
      <w:r w:rsidRPr="00154843">
        <w:rPr>
          <w:rFonts w:cs="Georgia"/>
          <w:highlight w:val="yellow"/>
        </w:rPr>
        <w:t>It</w:t>
      </w:r>
      <w:r w:rsidRPr="00154843">
        <w:rPr>
          <w:rFonts w:cs="Georgia"/>
        </w:rPr>
        <w:t xml:space="preserve"> also </w:t>
      </w:r>
      <w:r w:rsidRPr="00154843">
        <w:rPr>
          <w:rFonts w:cs="Georgia"/>
          <w:highlight w:val="yellow"/>
          <w:u w:val="single"/>
        </w:rPr>
        <w:t xml:space="preserve">allows each side to understand </w:t>
      </w:r>
      <w:r w:rsidRPr="00154843">
        <w:rPr>
          <w:rFonts w:cs="Georgia"/>
          <w:u w:val="single"/>
        </w:rPr>
        <w:t xml:space="preserve">the </w:t>
      </w:r>
      <w:r w:rsidRPr="00154843">
        <w:rPr>
          <w:rFonts w:cs="Georgia"/>
          <w:highlight w:val="yellow"/>
          <w:u w:val="single"/>
        </w:rPr>
        <w:t>other’s cultural proclivities, reasoning and institutional constraints with minimal risk of technology sharing.</w:t>
      </w:r>
    </w:p>
    <w:p w:rsidR="00A8290C" w:rsidRDefault="00A8290C" w:rsidP="00A8290C"/>
    <w:p w:rsidR="00313702" w:rsidRDefault="00313702" w:rsidP="00A8290C"/>
    <w:p w:rsidR="00313702" w:rsidRDefault="00313702" w:rsidP="00313702">
      <w:pPr>
        <w:pStyle w:val="Heading1"/>
      </w:pPr>
      <w:r>
        <w:t xml:space="preserve">Solvency---Misc/General </w:t>
      </w:r>
    </w:p>
    <w:p w:rsidR="00313702" w:rsidRDefault="00313702" w:rsidP="00313702">
      <w:pPr>
        <w:pStyle w:val="Heading3"/>
      </w:pPr>
      <w:r>
        <w:t>Coop -&gt; win-win --- understanding</w:t>
      </w:r>
    </w:p>
    <w:p w:rsidR="00313702" w:rsidRDefault="00313702" w:rsidP="00313702">
      <w:pPr>
        <w:pStyle w:val="Heading4"/>
      </w:pPr>
      <w:r>
        <w:t>Cooperation developed an understanding that can be a win-win situation for NASA and CNSA</w:t>
      </w:r>
    </w:p>
    <w:p w:rsidR="00313702" w:rsidRPr="00B50E6B" w:rsidRDefault="00313702" w:rsidP="00313702">
      <w:r>
        <w:t xml:space="preserve">(Yi </w:t>
      </w:r>
      <w:r w:rsidRPr="00DA01A6">
        <w:rPr>
          <w:rStyle w:val="StyleStyleBold12pt"/>
        </w:rPr>
        <w:t>Zhou 8</w:t>
      </w:r>
      <w:r w:rsidRPr="00DA01A6">
        <w:t xml:space="preserve">, </w:t>
      </w:r>
      <w:r w:rsidRPr="00DA01A6">
        <w:rPr>
          <w:rFonts w:hint="eastAsia"/>
        </w:rPr>
        <w:t>Center for Space Science and Applied Research, Chinese Academy of Sciences</w:t>
      </w:r>
      <w:r>
        <w:rPr>
          <w:rFonts w:hint="eastAsia"/>
        </w:rPr>
        <w:t xml:space="preserve">, George Washington University, </w:t>
      </w:r>
      <w:r>
        <w:t xml:space="preserve">August 2008, “Perspectives on Sino-US cooperation in civil space programs,” Space Policy, Vol. 24, Issue 3, pp. 132-139) </w:t>
      </w:r>
    </w:p>
    <w:p w:rsidR="00313702" w:rsidRDefault="00313702" w:rsidP="00313702">
      <w:pPr>
        <w:rPr>
          <w:rStyle w:val="StyleBoldUnderline"/>
        </w:rPr>
      </w:pPr>
      <w:r w:rsidRPr="002F184B">
        <w:rPr>
          <w:rStyle w:val="StyleBoldUnderline"/>
          <w:highlight w:val="cyan"/>
        </w:rPr>
        <w:t>The</w:t>
      </w:r>
      <w:r w:rsidRPr="00B50E6B">
        <w:rPr>
          <w:rStyle w:val="StyleBoldUnderline"/>
        </w:rPr>
        <w:t xml:space="preserve"> </w:t>
      </w:r>
      <w:r w:rsidRPr="002F184B">
        <w:rPr>
          <w:rStyle w:val="StyleBoldUnderline"/>
          <w:highlight w:val="cyan"/>
        </w:rPr>
        <w:t>U</w:t>
      </w:r>
      <w:r w:rsidRPr="00B50E6B">
        <w:rPr>
          <w:rStyle w:val="StyleBoldUnderline"/>
        </w:rPr>
        <w:t xml:space="preserve">nited </w:t>
      </w:r>
      <w:r w:rsidRPr="002F184B">
        <w:rPr>
          <w:rStyle w:val="StyleBoldUnderline"/>
          <w:highlight w:val="cyan"/>
        </w:rPr>
        <w:t>S</w:t>
      </w:r>
      <w:r w:rsidRPr="00B50E6B">
        <w:rPr>
          <w:rStyle w:val="StyleBoldUnderline"/>
        </w:rPr>
        <w:t xml:space="preserve">tates </w:t>
      </w:r>
      <w:r w:rsidRPr="002F184B">
        <w:rPr>
          <w:rStyle w:val="StyleBoldUnderline"/>
          <w:highlight w:val="cyan"/>
        </w:rPr>
        <w:t>will be able to understand more about China's space development and direction through actual cooperation</w:t>
      </w:r>
      <w:r w:rsidRPr="00B50E6B">
        <w:t xml:space="preserve">. At the moment the USA observes China's space policy and capabilities through statements in </w:t>
      </w:r>
      <w:r w:rsidRPr="002F184B">
        <w:rPr>
          <w:rStyle w:val="StyleBoldUnderline"/>
          <w:highlight w:val="cyan"/>
        </w:rPr>
        <w:t>China's white papers</w:t>
      </w:r>
      <w:r w:rsidRPr="00B50E6B">
        <w:t xml:space="preserve">. But studying one paper every five years </w:t>
      </w:r>
      <w:r w:rsidRPr="002F184B">
        <w:rPr>
          <w:rStyle w:val="StyleBoldUnderline"/>
          <w:highlight w:val="cyan"/>
        </w:rPr>
        <w:t xml:space="preserve">is too limited and does not provide </w:t>
      </w:r>
      <w:r w:rsidRPr="00B50E6B">
        <w:rPr>
          <w:rStyle w:val="StyleBoldUnderline"/>
        </w:rPr>
        <w:t xml:space="preserve">sufficient </w:t>
      </w:r>
      <w:r w:rsidRPr="002F184B">
        <w:rPr>
          <w:rStyle w:val="StyleBoldUnderline"/>
          <w:highlight w:val="cyan"/>
        </w:rPr>
        <w:t>detail</w:t>
      </w:r>
      <w:r w:rsidRPr="00B50E6B">
        <w:t xml:space="preserve">. </w:t>
      </w:r>
      <w:r w:rsidRPr="00B50E6B">
        <w:rPr>
          <w:rStyle w:val="StyleBoldUnderline"/>
        </w:rPr>
        <w:t xml:space="preserve">Some </w:t>
      </w:r>
      <w:r w:rsidRPr="002F184B">
        <w:rPr>
          <w:rStyle w:val="StyleBoldUnderline"/>
          <w:highlight w:val="cyan"/>
        </w:rPr>
        <w:t>American</w:t>
      </w:r>
      <w:r w:rsidRPr="00B50E6B">
        <w:rPr>
          <w:rStyle w:val="StyleBoldUnderline"/>
        </w:rPr>
        <w:t xml:space="preserve"> consulting and research </w:t>
      </w:r>
      <w:r w:rsidRPr="002F184B">
        <w:rPr>
          <w:rStyle w:val="StyleBoldUnderline"/>
          <w:highlight w:val="cyan"/>
        </w:rPr>
        <w:t>institutions</w:t>
      </w:r>
      <w:r w:rsidRPr="00B50E6B">
        <w:t xml:space="preserve"> may simply </w:t>
      </w:r>
      <w:r w:rsidRPr="002F184B">
        <w:rPr>
          <w:rStyle w:val="StyleBoldUnderline"/>
          <w:highlight w:val="cyan"/>
        </w:rPr>
        <w:t>rely on graduate students’</w:t>
      </w:r>
      <w:r w:rsidRPr="00B50E6B">
        <w:rPr>
          <w:rStyle w:val="StyleBoldUnderline"/>
        </w:rPr>
        <w:t xml:space="preserve"> superficial </w:t>
      </w:r>
      <w:r w:rsidRPr="002F184B">
        <w:rPr>
          <w:rStyle w:val="StyleBoldUnderline"/>
          <w:highlight w:val="cyan"/>
        </w:rPr>
        <w:t>papers</w:t>
      </w:r>
      <w:r w:rsidRPr="00B50E6B">
        <w:t xml:space="preserve"> to try to gain insight into the direction of China's space development. </w:t>
      </w:r>
      <w:r w:rsidRPr="002F184B">
        <w:rPr>
          <w:rStyle w:val="StyleBoldUnderline"/>
          <w:highlight w:val="cyan"/>
        </w:rPr>
        <w:t>These are not</w:t>
      </w:r>
      <w:r w:rsidRPr="00B50E6B">
        <w:rPr>
          <w:rStyle w:val="StyleBoldUnderline"/>
        </w:rPr>
        <w:t xml:space="preserve"> full-scale or always entirely </w:t>
      </w:r>
      <w:r w:rsidRPr="002F184B">
        <w:rPr>
          <w:rStyle w:val="StyleBoldUnderline"/>
          <w:highlight w:val="cyan"/>
        </w:rPr>
        <w:t>accurate</w:t>
      </w:r>
      <w:r w:rsidRPr="00B50E6B">
        <w:rPr>
          <w:rStyle w:val="StyleBoldUnderline"/>
        </w:rPr>
        <w:t xml:space="preserve">, </w:t>
      </w:r>
      <w:r w:rsidRPr="002F184B">
        <w:rPr>
          <w:rStyle w:val="StyleBoldUnderline"/>
          <w:highlight w:val="cyan"/>
        </w:rPr>
        <w:t>and</w:t>
      </w:r>
      <w:r w:rsidRPr="00B50E6B">
        <w:rPr>
          <w:rStyle w:val="StyleBoldUnderline"/>
        </w:rPr>
        <w:t xml:space="preserve"> may sometimes </w:t>
      </w:r>
      <w:r w:rsidRPr="002F184B">
        <w:rPr>
          <w:rStyle w:val="StyleBoldUnderline"/>
          <w:highlight w:val="cyan"/>
        </w:rPr>
        <w:t>result in misunderstandings</w:t>
      </w:r>
      <w:r w:rsidRPr="00B50E6B">
        <w:t xml:space="preserve">. </w:t>
      </w:r>
      <w:r w:rsidRPr="002F184B">
        <w:rPr>
          <w:rStyle w:val="StyleBoldUnderline"/>
          <w:highlight w:val="cyan"/>
        </w:rPr>
        <w:t>If NASA signed an agreement with CNSA and began joint space projects</w:t>
      </w:r>
      <w:r w:rsidRPr="00B50E6B">
        <w:t xml:space="preserve">, </w:t>
      </w:r>
      <w:r w:rsidRPr="002F184B">
        <w:rPr>
          <w:rStyle w:val="StyleBoldUnderline"/>
          <w:highlight w:val="cyan"/>
        </w:rPr>
        <w:lastRenderedPageBreak/>
        <w:t>they would</w:t>
      </w:r>
      <w:r w:rsidRPr="00B50E6B">
        <w:rPr>
          <w:rStyle w:val="StyleBoldUnderline"/>
        </w:rPr>
        <w:t xml:space="preserve"> more </w:t>
      </w:r>
      <w:r w:rsidRPr="002F184B">
        <w:rPr>
          <w:rStyle w:val="StyleBoldUnderline"/>
          <w:highlight w:val="cyan"/>
        </w:rPr>
        <w:t xml:space="preserve">easily and directly </w:t>
      </w:r>
      <w:r w:rsidRPr="002F184B">
        <w:rPr>
          <w:rStyle w:val="Emphasis"/>
          <w:highlight w:val="cyan"/>
        </w:rPr>
        <w:t>understand China's space activities and directions</w:t>
      </w:r>
      <w:r w:rsidRPr="00B50E6B">
        <w:t xml:space="preserve">. </w:t>
      </w:r>
      <w:r w:rsidRPr="002F184B">
        <w:rPr>
          <w:rStyle w:val="StyleBoldUnderline"/>
          <w:highlight w:val="cyan"/>
        </w:rPr>
        <w:t>They may</w:t>
      </w:r>
      <w:r w:rsidRPr="00B50E6B">
        <w:rPr>
          <w:rStyle w:val="StyleBoldUnderline"/>
        </w:rPr>
        <w:t xml:space="preserve"> even be able to </w:t>
      </w:r>
      <w:r w:rsidRPr="002F184B">
        <w:rPr>
          <w:rStyle w:val="StyleBoldUnderline"/>
          <w:highlight w:val="cyan"/>
        </w:rPr>
        <w:t>make</w:t>
      </w:r>
      <w:r w:rsidRPr="00B50E6B">
        <w:rPr>
          <w:rStyle w:val="StyleBoldUnderline"/>
        </w:rPr>
        <w:t xml:space="preserve"> some good </w:t>
      </w:r>
      <w:r w:rsidRPr="002F184B">
        <w:rPr>
          <w:rStyle w:val="StyleBoldUnderline"/>
          <w:highlight w:val="cyan"/>
        </w:rPr>
        <w:t>suggestions for China's space projects</w:t>
      </w:r>
      <w:r w:rsidRPr="00B50E6B">
        <w:rPr>
          <w:rStyle w:val="StyleBoldUnderline"/>
        </w:rPr>
        <w:t xml:space="preserve"> and policies</w:t>
      </w:r>
      <w:r w:rsidRPr="00B50E6B">
        <w:t xml:space="preserve">. </w:t>
      </w:r>
      <w:r w:rsidRPr="002F184B">
        <w:rPr>
          <w:rStyle w:val="StyleBoldUnderline"/>
          <w:highlight w:val="cyan"/>
        </w:rPr>
        <w:t>These win–win suggestions should be readily adopted by China's policy makers to extend the two countries’</w:t>
      </w:r>
      <w:r w:rsidRPr="00B50E6B">
        <w:rPr>
          <w:rStyle w:val="StyleBoldUnderline"/>
        </w:rPr>
        <w:t xml:space="preserve"> space and national </w:t>
      </w:r>
      <w:r w:rsidRPr="002F184B">
        <w:rPr>
          <w:rStyle w:val="StyleBoldUnderline"/>
          <w:highlight w:val="cyan"/>
        </w:rPr>
        <w:t>benefits</w:t>
      </w:r>
      <w:r w:rsidRPr="00B50E6B">
        <w:rPr>
          <w:rStyle w:val="StyleBoldUnderline"/>
        </w:rPr>
        <w:t>.</w:t>
      </w:r>
    </w:p>
    <w:p w:rsidR="00313702" w:rsidRDefault="00313702" w:rsidP="00313702">
      <w:pPr>
        <w:pStyle w:val="Heading3"/>
      </w:pPr>
      <w:r>
        <w:t>Coop -&gt; extends US opportunities</w:t>
      </w:r>
    </w:p>
    <w:p w:rsidR="00313702" w:rsidRDefault="00313702" w:rsidP="00313702">
      <w:pPr>
        <w:pStyle w:val="Heading4"/>
      </w:pPr>
      <w:r>
        <w:t>Cooperation allows for more effective opportunities for discovery --- empirics prove</w:t>
      </w:r>
    </w:p>
    <w:p w:rsidR="00313702" w:rsidRPr="004029FD" w:rsidRDefault="00313702" w:rsidP="00313702">
      <w:r>
        <w:t xml:space="preserve">(Yi </w:t>
      </w:r>
      <w:r w:rsidRPr="00DA01A6">
        <w:rPr>
          <w:rStyle w:val="StyleStyleBold12pt"/>
        </w:rPr>
        <w:t>Zhou 8</w:t>
      </w:r>
      <w:r w:rsidRPr="00DA01A6">
        <w:t xml:space="preserve">, </w:t>
      </w:r>
      <w:r w:rsidRPr="00DA01A6">
        <w:rPr>
          <w:rFonts w:hint="eastAsia"/>
        </w:rPr>
        <w:t>Center for Space Science and Applied Research, Chinese Academy of Sciences</w:t>
      </w:r>
      <w:r>
        <w:rPr>
          <w:rFonts w:hint="eastAsia"/>
        </w:rPr>
        <w:t xml:space="preserve">, George Washington University, </w:t>
      </w:r>
      <w:r>
        <w:t xml:space="preserve">August 2008, “Perspectives on Sino-US cooperation in civil space programs,” Space Policy, Vol. 24, Issue 3, pp. 132-139) </w:t>
      </w:r>
    </w:p>
    <w:p w:rsidR="00313702" w:rsidRPr="004029FD" w:rsidRDefault="00313702" w:rsidP="00313702">
      <w:pPr>
        <w:rPr>
          <w:rStyle w:val="StyleBoldUnderline"/>
        </w:rPr>
      </w:pPr>
      <w:r w:rsidRPr="004029FD">
        <w:t xml:space="preserve">Extending US opportunities for scientific discovery. </w:t>
      </w:r>
      <w:r w:rsidRPr="002F184B">
        <w:rPr>
          <w:rStyle w:val="StyleBoldUnderline"/>
          <w:highlight w:val="cyan"/>
        </w:rPr>
        <w:t>Scientists in the</w:t>
      </w:r>
      <w:r w:rsidRPr="004029FD">
        <w:rPr>
          <w:rStyle w:val="StyleBoldUnderline"/>
        </w:rPr>
        <w:t xml:space="preserve"> </w:t>
      </w:r>
      <w:r w:rsidRPr="002F184B">
        <w:rPr>
          <w:rStyle w:val="StyleBoldUnderline"/>
          <w:highlight w:val="cyan"/>
        </w:rPr>
        <w:t>US</w:t>
      </w:r>
      <w:r w:rsidRPr="004029FD">
        <w:rPr>
          <w:rStyle w:val="StyleBoldUnderline"/>
        </w:rPr>
        <w:t xml:space="preserve">A </w:t>
      </w:r>
      <w:r w:rsidRPr="002F184B">
        <w:rPr>
          <w:rStyle w:val="StyleBoldUnderline"/>
          <w:highlight w:val="cyan"/>
        </w:rPr>
        <w:t>have many</w:t>
      </w:r>
      <w:r w:rsidRPr="004029FD">
        <w:rPr>
          <w:rStyle w:val="StyleBoldUnderline"/>
        </w:rPr>
        <w:t xml:space="preserve"> interesting </w:t>
      </w:r>
      <w:r w:rsidRPr="002F184B">
        <w:rPr>
          <w:rStyle w:val="StyleBoldUnderline"/>
          <w:highlight w:val="cyan"/>
        </w:rPr>
        <w:t>ideas</w:t>
      </w:r>
      <w:r w:rsidRPr="004029FD">
        <w:rPr>
          <w:rStyle w:val="StyleBoldUnderline"/>
        </w:rPr>
        <w:t xml:space="preserve"> and proposals </w:t>
      </w:r>
      <w:r w:rsidRPr="002F184B">
        <w:rPr>
          <w:rStyle w:val="StyleBoldUnderline"/>
          <w:highlight w:val="cyan"/>
        </w:rPr>
        <w:t>for</w:t>
      </w:r>
      <w:r w:rsidRPr="004029FD">
        <w:rPr>
          <w:rStyle w:val="StyleBoldUnderline"/>
        </w:rPr>
        <w:t xml:space="preserve"> space </w:t>
      </w:r>
      <w:r w:rsidRPr="002F184B">
        <w:rPr>
          <w:rStyle w:val="StyleBoldUnderline"/>
          <w:highlight w:val="cyan"/>
        </w:rPr>
        <w:t>science</w:t>
      </w:r>
      <w:r w:rsidRPr="004029FD">
        <w:rPr>
          <w:rStyle w:val="StyleBoldUnderline"/>
        </w:rPr>
        <w:t xml:space="preserve"> </w:t>
      </w:r>
      <w:r w:rsidRPr="002F184B">
        <w:rPr>
          <w:rStyle w:val="StyleBoldUnderline"/>
          <w:highlight w:val="cyan"/>
        </w:rPr>
        <w:t>and</w:t>
      </w:r>
      <w:r w:rsidRPr="004029FD">
        <w:rPr>
          <w:rStyle w:val="StyleBoldUnderline"/>
        </w:rPr>
        <w:t xml:space="preserve"> space </w:t>
      </w:r>
      <w:r w:rsidRPr="002F184B">
        <w:rPr>
          <w:rStyle w:val="StyleBoldUnderline"/>
          <w:highlight w:val="cyan"/>
        </w:rPr>
        <w:t>exploration</w:t>
      </w:r>
      <w:r w:rsidRPr="004029FD">
        <w:rPr>
          <w:rStyle w:val="StyleBoldUnderline"/>
        </w:rPr>
        <w:t xml:space="preserve">, </w:t>
      </w:r>
      <w:r w:rsidRPr="002F184B">
        <w:rPr>
          <w:rStyle w:val="StyleBoldUnderline"/>
          <w:highlight w:val="cyan"/>
        </w:rPr>
        <w:t>but</w:t>
      </w:r>
      <w:r w:rsidRPr="004029FD">
        <w:rPr>
          <w:rStyle w:val="StyleBoldUnderline"/>
        </w:rPr>
        <w:t xml:space="preserve"> </w:t>
      </w:r>
      <w:r w:rsidRPr="002F184B">
        <w:rPr>
          <w:rStyle w:val="StyleBoldUnderline"/>
          <w:highlight w:val="cyan"/>
        </w:rPr>
        <w:t>the US space budget</w:t>
      </w:r>
      <w:r w:rsidRPr="004029FD">
        <w:t xml:space="preserve">, though huge compared with that of other countries, </w:t>
      </w:r>
      <w:r w:rsidRPr="002F184B">
        <w:rPr>
          <w:rStyle w:val="StyleBoldUnderline"/>
          <w:highlight w:val="cyan"/>
        </w:rPr>
        <w:t>is</w:t>
      </w:r>
      <w:r w:rsidRPr="004029FD">
        <w:rPr>
          <w:rStyle w:val="StyleBoldUnderline"/>
        </w:rPr>
        <w:t xml:space="preserve"> still </w:t>
      </w:r>
      <w:r w:rsidRPr="002F184B">
        <w:rPr>
          <w:rStyle w:val="StyleBoldUnderline"/>
          <w:highlight w:val="cyan"/>
        </w:rPr>
        <w:t>limited</w:t>
      </w:r>
      <w:r w:rsidRPr="004029FD">
        <w:t xml:space="preserve">. </w:t>
      </w:r>
      <w:r w:rsidRPr="002F184B">
        <w:rPr>
          <w:rStyle w:val="StyleBoldUnderline"/>
          <w:highlight w:val="cyan"/>
        </w:rPr>
        <w:t>If the</w:t>
      </w:r>
      <w:r w:rsidRPr="004029FD">
        <w:rPr>
          <w:rStyle w:val="StyleBoldUnderline"/>
        </w:rPr>
        <w:t xml:space="preserve"> </w:t>
      </w:r>
      <w:r w:rsidRPr="002F184B">
        <w:rPr>
          <w:rStyle w:val="StyleBoldUnderline"/>
          <w:highlight w:val="cyan"/>
        </w:rPr>
        <w:t>US</w:t>
      </w:r>
      <w:r w:rsidRPr="004029FD">
        <w:rPr>
          <w:rStyle w:val="StyleBoldUnderline"/>
        </w:rPr>
        <w:t xml:space="preserve">A </w:t>
      </w:r>
      <w:r w:rsidRPr="002F184B">
        <w:rPr>
          <w:rStyle w:val="StyleBoldUnderline"/>
          <w:highlight w:val="cyan"/>
        </w:rPr>
        <w:t>were to cooperate with China in space science and space exploration, there would be more opportunities for US scientific discovery</w:t>
      </w:r>
      <w:r w:rsidRPr="004029FD">
        <w:rPr>
          <w:rStyle w:val="StyleBoldUnderline"/>
        </w:rPr>
        <w:t>.</w:t>
      </w:r>
      <w:r w:rsidRPr="004029FD">
        <w:t xml:space="preserve"> </w:t>
      </w:r>
      <w:r w:rsidRPr="002F184B">
        <w:rPr>
          <w:rStyle w:val="StyleBoldUnderline"/>
          <w:highlight w:val="cyan"/>
        </w:rPr>
        <w:t>For example, in the China–ESA cooperative</w:t>
      </w:r>
      <w:r w:rsidRPr="004029FD">
        <w:t xml:space="preserve"> Double Star Exploration </w:t>
      </w:r>
      <w:r w:rsidRPr="002F184B">
        <w:rPr>
          <w:rStyle w:val="StyleBoldUnderline"/>
          <w:highlight w:val="cyan"/>
        </w:rPr>
        <w:t>Program</w:t>
      </w:r>
      <w:r w:rsidRPr="004029FD">
        <w:t xml:space="preserve">, </w:t>
      </w:r>
      <w:r w:rsidRPr="002F184B">
        <w:rPr>
          <w:rStyle w:val="StyleBoldUnderline"/>
          <w:highlight w:val="cyan"/>
        </w:rPr>
        <w:t>China supplied the launch service</w:t>
      </w:r>
      <w:r w:rsidRPr="004029FD">
        <w:t xml:space="preserve"> and satellite. ESA supplied the back-up scientific instruments of the Cluster mission on the satellites. </w:t>
      </w:r>
      <w:r w:rsidRPr="002F184B">
        <w:rPr>
          <w:rStyle w:val="StyleBoldUnderline"/>
          <w:highlight w:val="cyan"/>
        </w:rPr>
        <w:t>This helped ESA obtain more scientific data for research through the added payload</w:t>
      </w:r>
      <w:r w:rsidRPr="004029FD">
        <w:t xml:space="preserve">. Greater research results were achieved. </w:t>
      </w:r>
      <w:r w:rsidRPr="002F184B">
        <w:rPr>
          <w:rStyle w:val="StyleBoldUnderline"/>
          <w:highlight w:val="cyan"/>
        </w:rPr>
        <w:t>ESA's instruments</w:t>
      </w:r>
      <w:r w:rsidRPr="004029FD">
        <w:t xml:space="preserve"> were valued at €800 000, which </w:t>
      </w:r>
      <w:r w:rsidRPr="002F184B">
        <w:rPr>
          <w:rStyle w:val="StyleBoldUnderline"/>
          <w:highlight w:val="cyan"/>
        </w:rPr>
        <w:t>alone certainly cannot support a major new European science mission.</w:t>
      </w:r>
    </w:p>
    <w:p w:rsidR="00313702" w:rsidRDefault="00313702" w:rsidP="00313702">
      <w:pPr>
        <w:pStyle w:val="Heading3"/>
      </w:pPr>
      <w:r>
        <w:t>Coop -&gt; Back-Ups</w:t>
      </w:r>
    </w:p>
    <w:p w:rsidR="00313702" w:rsidRDefault="00313702" w:rsidP="00313702">
      <w:pPr>
        <w:pStyle w:val="Heading4"/>
      </w:pPr>
      <w:r>
        <w:t>US-China cooperation would provide backups in event of mission failures</w:t>
      </w:r>
    </w:p>
    <w:p w:rsidR="00313702" w:rsidRPr="00DA01A6" w:rsidRDefault="00313702" w:rsidP="00313702">
      <w:r>
        <w:t xml:space="preserve">(Yi </w:t>
      </w:r>
      <w:r w:rsidRPr="00DA01A6">
        <w:rPr>
          <w:rStyle w:val="StyleStyleBold12pt"/>
        </w:rPr>
        <w:t>Zhou 8</w:t>
      </w:r>
      <w:r w:rsidRPr="00DA01A6">
        <w:t xml:space="preserve">, </w:t>
      </w:r>
      <w:r w:rsidRPr="00DA01A6">
        <w:rPr>
          <w:rFonts w:hint="eastAsia"/>
        </w:rPr>
        <w:t>Center for Space Science and Applied Research, Chinese Academy of Sciences</w:t>
      </w:r>
      <w:r>
        <w:rPr>
          <w:rFonts w:hint="eastAsia"/>
        </w:rPr>
        <w:t xml:space="preserve">, George Washington University, </w:t>
      </w:r>
      <w:r>
        <w:t xml:space="preserve">August 2008, “Perspectives on Sino-US cooperation in civil space programs,” Space Policy, Vol. 24, Issue 3, pp. 132-139) </w:t>
      </w:r>
    </w:p>
    <w:p w:rsidR="00313702" w:rsidRPr="00DA01A6" w:rsidRDefault="00313702" w:rsidP="00313702">
      <w:r w:rsidRPr="00DA01A6">
        <w:t xml:space="preserve">More choices and back-up for the USA. </w:t>
      </w:r>
      <w:r w:rsidRPr="002F184B">
        <w:rPr>
          <w:highlight w:val="cyan"/>
          <w:u w:val="single"/>
        </w:rPr>
        <w:t>Space exploration is an inherently risky activity in which the element of risk can be</w:t>
      </w:r>
      <w:r w:rsidRPr="00DA01A6">
        <w:rPr>
          <w:u w:val="single"/>
        </w:rPr>
        <w:t xml:space="preserve"> managed and </w:t>
      </w:r>
      <w:r w:rsidRPr="002F184B">
        <w:rPr>
          <w:highlight w:val="cyan"/>
          <w:u w:val="single"/>
        </w:rPr>
        <w:t>mitigated</w:t>
      </w:r>
      <w:r w:rsidRPr="00DA01A6">
        <w:rPr>
          <w:u w:val="single"/>
        </w:rPr>
        <w:t xml:space="preserve"> but never eliminated</w:t>
      </w:r>
      <w:r w:rsidRPr="00DA01A6">
        <w:t xml:space="preserve">. It is necessary for any country to spread and manage risk. More back-up means greater safety. </w:t>
      </w:r>
      <w:r w:rsidRPr="002F184B">
        <w:rPr>
          <w:highlight w:val="cyan"/>
          <w:u w:val="single"/>
        </w:rPr>
        <w:t>International cooperation can</w:t>
      </w:r>
      <w:r w:rsidRPr="00DA01A6">
        <w:rPr>
          <w:u w:val="single"/>
        </w:rPr>
        <w:t xml:space="preserve"> be used to duplicate capabilities which </w:t>
      </w:r>
      <w:r w:rsidRPr="002F184B">
        <w:rPr>
          <w:highlight w:val="cyan"/>
          <w:u w:val="single"/>
        </w:rPr>
        <w:t>ensure that failure in one area is unlikely to jeopardize the entire mission</w:t>
      </w:r>
      <w:r w:rsidRPr="00DA01A6">
        <w:rPr>
          <w:u w:val="single"/>
        </w:rPr>
        <w:t xml:space="preserve"> or project</w:t>
      </w:r>
      <w:r w:rsidRPr="00DA01A6">
        <w:t xml:space="preserve">. The most obvious example of this point today is the ISS's reliance on the Space Shuttle and the Soyuz for transporting humans to the station. In the next 20 years </w:t>
      </w:r>
      <w:r w:rsidRPr="002F184B">
        <w:rPr>
          <w:highlight w:val="cyan"/>
          <w:u w:val="single"/>
        </w:rPr>
        <w:t>the USA and China will be realizing ambitions to fly to the Moon</w:t>
      </w:r>
      <w:r w:rsidRPr="00DA01A6">
        <w:t xml:space="preserve">. </w:t>
      </w:r>
      <w:r w:rsidRPr="002F184B">
        <w:rPr>
          <w:highlight w:val="cyan"/>
          <w:u w:val="single"/>
        </w:rPr>
        <w:t>By cooperating with China, this additional back-up would lower the risks involved in human spaceflight</w:t>
      </w:r>
      <w:r w:rsidRPr="00DA01A6">
        <w:t xml:space="preserve">. For </w:t>
      </w:r>
      <w:r w:rsidRPr="00DA01A6">
        <w:rPr>
          <w:u w:val="single"/>
        </w:rPr>
        <w:t>example</w:t>
      </w:r>
      <w:r w:rsidRPr="00DA01A6">
        <w:t xml:space="preserve">, </w:t>
      </w:r>
      <w:r w:rsidRPr="002F184B">
        <w:rPr>
          <w:highlight w:val="cyan"/>
          <w:u w:val="single"/>
        </w:rPr>
        <w:t>if Americans return to the Moon and meet with an accident, the Chinese lunar project</w:t>
      </w:r>
      <w:r w:rsidRPr="00DA01A6">
        <w:rPr>
          <w:u w:val="single"/>
        </w:rPr>
        <w:t xml:space="preserve"> or crew </w:t>
      </w:r>
      <w:r w:rsidRPr="002F184B">
        <w:rPr>
          <w:highlight w:val="cyan"/>
          <w:u w:val="single"/>
        </w:rPr>
        <w:t>could supply assistance as a back-up</w:t>
      </w:r>
      <w:r w:rsidRPr="00DA01A6">
        <w:t>. Usually, such arrangements are discussed and integrated from the very beginning, in the design phase. Unfortunately that does not seem very likely under current circumstances.</w:t>
      </w:r>
    </w:p>
    <w:p w:rsidR="00313702" w:rsidRPr="00E60C62" w:rsidRDefault="00313702" w:rsidP="00313702">
      <w:pPr>
        <w:pStyle w:val="Heading3"/>
      </w:pPr>
      <w:r>
        <w:t>Coop -&gt; more US funding saved/space leadership</w:t>
      </w:r>
    </w:p>
    <w:p w:rsidR="00313702" w:rsidRDefault="00313702" w:rsidP="00313702">
      <w:pPr>
        <w:pStyle w:val="Heading4"/>
      </w:pPr>
      <w:r>
        <w:t>Cooperation allows us to research necessities at a lower cost --- saving more money for US space leadership</w:t>
      </w:r>
    </w:p>
    <w:p w:rsidR="00313702" w:rsidRPr="00E60C62" w:rsidRDefault="00313702" w:rsidP="00313702">
      <w:r>
        <w:t xml:space="preserve">(Yi </w:t>
      </w:r>
      <w:r w:rsidRPr="00DA01A6">
        <w:rPr>
          <w:rStyle w:val="StyleStyleBold12pt"/>
        </w:rPr>
        <w:t>Zhou 8</w:t>
      </w:r>
      <w:r w:rsidRPr="00DA01A6">
        <w:t xml:space="preserve">, </w:t>
      </w:r>
      <w:r w:rsidRPr="00DA01A6">
        <w:rPr>
          <w:rFonts w:hint="eastAsia"/>
        </w:rPr>
        <w:t>Center for Space Science and Applied Research, Chinese Academy of Sciences</w:t>
      </w:r>
      <w:r>
        <w:rPr>
          <w:rFonts w:hint="eastAsia"/>
        </w:rPr>
        <w:t xml:space="preserve">, George Washington University, </w:t>
      </w:r>
      <w:r>
        <w:t xml:space="preserve">August 2008, “Perspectives on Sino-US cooperation in civil space programs,” Space Policy, Vol. 24, Issue 3, pp. 132-139) </w:t>
      </w:r>
    </w:p>
    <w:p w:rsidR="00313702" w:rsidRPr="004029FD" w:rsidRDefault="00313702" w:rsidP="00313702">
      <w:r w:rsidRPr="002F184B">
        <w:rPr>
          <w:rStyle w:val="StyleBoldUnderline"/>
          <w:highlight w:val="cyan"/>
        </w:rPr>
        <w:t>Savings on the cost of US space projects to free up funds for more missions</w:t>
      </w:r>
      <w:r w:rsidRPr="004029FD">
        <w:t xml:space="preserve">. Space science and space exploration </w:t>
      </w:r>
      <w:r w:rsidRPr="002F184B">
        <w:rPr>
          <w:rStyle w:val="StyleBoldUnderline"/>
          <w:highlight w:val="cyan"/>
        </w:rPr>
        <w:t>activities are</w:t>
      </w:r>
      <w:r w:rsidRPr="00E60C62">
        <w:rPr>
          <w:rStyle w:val="StyleBoldUnderline"/>
        </w:rPr>
        <w:t xml:space="preserve"> all extremely </w:t>
      </w:r>
      <w:r w:rsidRPr="002F184B">
        <w:rPr>
          <w:rStyle w:val="StyleBoldUnderline"/>
          <w:highlight w:val="cyan"/>
        </w:rPr>
        <w:t>expensive</w:t>
      </w:r>
      <w:r w:rsidRPr="004029FD">
        <w:t xml:space="preserve">, whether human or robotic. </w:t>
      </w:r>
      <w:r w:rsidRPr="002F184B">
        <w:rPr>
          <w:rStyle w:val="StyleBoldUnderline"/>
          <w:highlight w:val="cyan"/>
        </w:rPr>
        <w:t>It</w:t>
      </w:r>
      <w:r w:rsidRPr="00E60C62">
        <w:rPr>
          <w:rStyle w:val="StyleBoldUnderline"/>
        </w:rPr>
        <w:t xml:space="preserve"> </w:t>
      </w:r>
      <w:r w:rsidRPr="002F184B">
        <w:rPr>
          <w:rStyle w:val="StyleBoldUnderline"/>
          <w:highlight w:val="cyan"/>
        </w:rPr>
        <w:t>is</w:t>
      </w:r>
      <w:r w:rsidRPr="00E60C62">
        <w:rPr>
          <w:rStyle w:val="StyleBoldUnderline"/>
        </w:rPr>
        <w:t xml:space="preserve"> sometimes </w:t>
      </w:r>
      <w:r w:rsidRPr="002F184B">
        <w:rPr>
          <w:rStyle w:val="StyleBoldUnderline"/>
          <w:highlight w:val="cyan"/>
        </w:rPr>
        <w:t>a waste of money and resources for different countries to explore the same unknown with the same</w:t>
      </w:r>
      <w:r w:rsidRPr="00E60C62">
        <w:rPr>
          <w:rStyle w:val="StyleBoldUnderline"/>
        </w:rPr>
        <w:t xml:space="preserve"> scientific </w:t>
      </w:r>
      <w:r w:rsidRPr="002F184B">
        <w:rPr>
          <w:rStyle w:val="StyleBoldUnderline"/>
          <w:highlight w:val="cyan"/>
        </w:rPr>
        <w:t>goals</w:t>
      </w:r>
      <w:r w:rsidRPr="004029FD">
        <w:t xml:space="preserve">. Humans around the world should definitely share in pursuing these missions. In contrast, </w:t>
      </w:r>
      <w:r w:rsidRPr="002F184B">
        <w:rPr>
          <w:rStyle w:val="StyleBoldUnderline"/>
          <w:highlight w:val="cyan"/>
        </w:rPr>
        <w:t>duplicated efforts will result in negative byproducts, such as more space debris and an increased perception of a space race</w:t>
      </w:r>
      <w:r w:rsidRPr="004029FD">
        <w:t xml:space="preserve">. </w:t>
      </w:r>
      <w:r w:rsidRPr="00E60C62">
        <w:rPr>
          <w:rStyle w:val="StyleBoldUnderline"/>
        </w:rPr>
        <w:t>China's space launch and satellite ability has advanced greatly</w:t>
      </w:r>
      <w:r w:rsidRPr="004029FD">
        <w:t xml:space="preserve">. </w:t>
      </w:r>
      <w:r w:rsidRPr="00E60C62">
        <w:rPr>
          <w:rStyle w:val="StyleBoldUnderline"/>
        </w:rPr>
        <w:t>Its space budget is also very stable</w:t>
      </w:r>
      <w:r w:rsidRPr="004029FD">
        <w:t xml:space="preserve">, although total funding is not very high. It is believed that China's civil space budget will grow continually over the next 15 years. </w:t>
      </w:r>
      <w:r w:rsidRPr="002F184B">
        <w:rPr>
          <w:rStyle w:val="StyleBoldUnderline"/>
          <w:highlight w:val="cyan"/>
        </w:rPr>
        <w:t>If the</w:t>
      </w:r>
      <w:r w:rsidRPr="00E60C62">
        <w:rPr>
          <w:rStyle w:val="StyleBoldUnderline"/>
        </w:rPr>
        <w:t xml:space="preserve"> </w:t>
      </w:r>
      <w:r w:rsidRPr="002F184B">
        <w:rPr>
          <w:rStyle w:val="StyleBoldUnderline"/>
          <w:highlight w:val="cyan"/>
        </w:rPr>
        <w:t>US</w:t>
      </w:r>
      <w:r w:rsidRPr="00E60C62">
        <w:rPr>
          <w:rStyle w:val="StyleBoldUnderline"/>
        </w:rPr>
        <w:t xml:space="preserve">A </w:t>
      </w:r>
      <w:r w:rsidRPr="002F184B">
        <w:rPr>
          <w:rStyle w:val="StyleBoldUnderline"/>
          <w:highlight w:val="cyan"/>
        </w:rPr>
        <w:t>can</w:t>
      </w:r>
      <w:r w:rsidRPr="00E60C62">
        <w:rPr>
          <w:rStyle w:val="StyleBoldUnderline"/>
        </w:rPr>
        <w:t xml:space="preserve"> supply some instruments to or </w:t>
      </w:r>
      <w:r w:rsidRPr="002F184B">
        <w:rPr>
          <w:rStyle w:val="StyleBoldUnderline"/>
          <w:highlight w:val="cyan"/>
        </w:rPr>
        <w:t>engage in joint research with China</w:t>
      </w:r>
      <w:r w:rsidRPr="00E60C62">
        <w:rPr>
          <w:rStyle w:val="StyleBoldUnderline"/>
        </w:rPr>
        <w:t xml:space="preserve">, </w:t>
      </w:r>
      <w:r w:rsidRPr="002F184B">
        <w:rPr>
          <w:rStyle w:val="StyleBoldUnderline"/>
          <w:highlight w:val="cyan"/>
        </w:rPr>
        <w:t>it will</w:t>
      </w:r>
      <w:r w:rsidRPr="00E60C62">
        <w:rPr>
          <w:rStyle w:val="StyleBoldUnderline"/>
        </w:rPr>
        <w:t xml:space="preserve"> be able to </w:t>
      </w:r>
      <w:r w:rsidRPr="002F184B">
        <w:rPr>
          <w:rStyle w:val="StyleBoldUnderline"/>
          <w:highlight w:val="cyan"/>
        </w:rPr>
        <w:t>save significantly on mission costs associated with instrument development and launch</w:t>
      </w:r>
      <w:r w:rsidRPr="004029FD">
        <w:t xml:space="preserve">. </w:t>
      </w:r>
      <w:r w:rsidRPr="002F184B">
        <w:rPr>
          <w:rStyle w:val="StyleBoldUnderline"/>
          <w:highlight w:val="cyan"/>
        </w:rPr>
        <w:t>The</w:t>
      </w:r>
      <w:r w:rsidRPr="00E60C62">
        <w:rPr>
          <w:rStyle w:val="StyleBoldUnderline"/>
        </w:rPr>
        <w:t xml:space="preserve"> </w:t>
      </w:r>
      <w:r w:rsidRPr="002F184B">
        <w:rPr>
          <w:rStyle w:val="StyleBoldUnderline"/>
          <w:highlight w:val="cyan"/>
        </w:rPr>
        <w:t>US</w:t>
      </w:r>
      <w:r w:rsidRPr="00E60C62">
        <w:rPr>
          <w:rStyle w:val="StyleBoldUnderline"/>
        </w:rPr>
        <w:t xml:space="preserve">A </w:t>
      </w:r>
      <w:r w:rsidRPr="002F184B">
        <w:rPr>
          <w:rStyle w:val="StyleBoldUnderline"/>
          <w:highlight w:val="cyan"/>
        </w:rPr>
        <w:t>would</w:t>
      </w:r>
      <w:r w:rsidRPr="00E60C62">
        <w:rPr>
          <w:rStyle w:val="StyleBoldUnderline"/>
        </w:rPr>
        <w:t xml:space="preserve"> thus </w:t>
      </w:r>
      <w:r w:rsidRPr="002F184B">
        <w:rPr>
          <w:rStyle w:val="StyleBoldUnderline"/>
          <w:highlight w:val="cyan"/>
        </w:rPr>
        <w:t>have more money for other</w:t>
      </w:r>
      <w:r w:rsidRPr="00E60C62">
        <w:rPr>
          <w:rStyle w:val="StyleBoldUnderline"/>
        </w:rPr>
        <w:t xml:space="preserve"> worthwhile </w:t>
      </w:r>
      <w:r w:rsidRPr="002F184B">
        <w:rPr>
          <w:rStyle w:val="StyleBoldUnderline"/>
          <w:highlight w:val="cyan"/>
        </w:rPr>
        <w:t>projects</w:t>
      </w:r>
      <w:r w:rsidRPr="00E60C62">
        <w:rPr>
          <w:rStyle w:val="StyleBoldUnderline"/>
        </w:rPr>
        <w:t xml:space="preserve"> </w:t>
      </w:r>
      <w:r w:rsidRPr="002F184B">
        <w:rPr>
          <w:rStyle w:val="StyleBoldUnderline"/>
          <w:highlight w:val="cyan"/>
        </w:rPr>
        <w:t>which other countries do not have the ability to do at present</w:t>
      </w:r>
      <w:r w:rsidRPr="00E60C62">
        <w:rPr>
          <w:rStyle w:val="StyleBoldUnderline"/>
        </w:rPr>
        <w:t xml:space="preserve">. </w:t>
      </w:r>
      <w:r w:rsidRPr="002F184B">
        <w:rPr>
          <w:rStyle w:val="StyleBoldUnderline"/>
          <w:highlight w:val="cyan"/>
        </w:rPr>
        <w:t>This would</w:t>
      </w:r>
      <w:r w:rsidRPr="00E60C62">
        <w:rPr>
          <w:rStyle w:val="StyleBoldUnderline"/>
        </w:rPr>
        <w:t xml:space="preserve"> </w:t>
      </w:r>
      <w:r w:rsidRPr="002F184B">
        <w:rPr>
          <w:rStyle w:val="StyleBoldUnderline"/>
          <w:highlight w:val="cyan"/>
        </w:rPr>
        <w:t>obviously help the</w:t>
      </w:r>
      <w:r w:rsidRPr="00E60C62">
        <w:rPr>
          <w:rStyle w:val="StyleBoldUnderline"/>
        </w:rPr>
        <w:t xml:space="preserve"> </w:t>
      </w:r>
      <w:r w:rsidRPr="002F184B">
        <w:rPr>
          <w:rStyle w:val="StyleBoldUnderline"/>
          <w:highlight w:val="cyan"/>
        </w:rPr>
        <w:t>US</w:t>
      </w:r>
      <w:r w:rsidRPr="00E60C62">
        <w:rPr>
          <w:rStyle w:val="StyleBoldUnderline"/>
        </w:rPr>
        <w:t xml:space="preserve">A </w:t>
      </w:r>
      <w:r w:rsidRPr="002F184B">
        <w:rPr>
          <w:rStyle w:val="StyleBoldUnderline"/>
          <w:highlight w:val="cyan"/>
        </w:rPr>
        <w:t>maintain its “space leadership</w:t>
      </w:r>
      <w:r w:rsidRPr="004029FD">
        <w:t>”.</w:t>
      </w:r>
    </w:p>
    <w:p w:rsidR="00313702" w:rsidRPr="004029FD" w:rsidRDefault="00313702" w:rsidP="00313702">
      <w:pPr>
        <w:tabs>
          <w:tab w:val="left" w:pos="1755"/>
        </w:tabs>
      </w:pPr>
      <w:r>
        <w:tab/>
      </w:r>
    </w:p>
    <w:p w:rsidR="00313702" w:rsidRDefault="00313702" w:rsidP="00313702">
      <w:pPr>
        <w:pStyle w:val="Heading3"/>
      </w:pPr>
      <w:r>
        <w:lastRenderedPageBreak/>
        <w:t>Coop -&gt; Econ benefits</w:t>
      </w:r>
    </w:p>
    <w:p w:rsidR="00313702" w:rsidRDefault="00313702" w:rsidP="00313702">
      <w:pPr>
        <w:pStyle w:val="Heading4"/>
      </w:pPr>
      <w:r>
        <w:t>Cooperation allows market integration will provides significant benefits and reduces the trade deficit --- Europe proves</w:t>
      </w:r>
    </w:p>
    <w:p w:rsidR="00313702" w:rsidRPr="00E60C62" w:rsidRDefault="00313702" w:rsidP="00313702">
      <w:r>
        <w:t xml:space="preserve">(Yi </w:t>
      </w:r>
      <w:r w:rsidRPr="00DA01A6">
        <w:rPr>
          <w:rStyle w:val="StyleStyleBold12pt"/>
        </w:rPr>
        <w:t>Zhou 8</w:t>
      </w:r>
      <w:r w:rsidRPr="00DA01A6">
        <w:t xml:space="preserve">, </w:t>
      </w:r>
      <w:r w:rsidRPr="00DA01A6">
        <w:rPr>
          <w:rFonts w:hint="eastAsia"/>
        </w:rPr>
        <w:t>Center for Space Science and Applied Research, Chinese Academy of Sciences</w:t>
      </w:r>
      <w:r>
        <w:rPr>
          <w:rFonts w:hint="eastAsia"/>
        </w:rPr>
        <w:t xml:space="preserve">, George Washington University, </w:t>
      </w:r>
      <w:r>
        <w:t xml:space="preserve">August 2008, “Perspectives on Sino-US cooperation in civil space programs,” Space Policy, Vol. 24, Issue 3, pp. 132-139) </w:t>
      </w:r>
    </w:p>
    <w:p w:rsidR="00313702" w:rsidRPr="00E60C62" w:rsidRDefault="00313702" w:rsidP="00313702">
      <w:r w:rsidRPr="00E60C62">
        <w:t xml:space="preserve">Benefits for the US space industry. </w:t>
      </w:r>
      <w:r w:rsidRPr="002F184B">
        <w:rPr>
          <w:rStyle w:val="StyleBoldUnderline"/>
          <w:highlight w:val="cyan"/>
        </w:rPr>
        <w:t>China is a very big market</w:t>
      </w:r>
      <w:r w:rsidRPr="00E60C62">
        <w:t>. China's GDP increases by over 10% per year </w:t>
      </w:r>
      <w:hyperlink r:id="rId22" w:anchor="bib9" w:history="1">
        <w:r w:rsidRPr="00E60C62">
          <w:rPr>
            <w:rStyle w:val="Hyperlink"/>
          </w:rPr>
          <w:t>[9]</w:t>
        </w:r>
      </w:hyperlink>
      <w:r w:rsidRPr="00E60C62">
        <w:t xml:space="preserve">, which also means very rapid development and lots of business opportunities. </w:t>
      </w:r>
      <w:r w:rsidRPr="002F184B">
        <w:rPr>
          <w:rStyle w:val="StyleBoldUnderline"/>
          <w:highlight w:val="cyan"/>
        </w:rPr>
        <w:t>The US</w:t>
      </w:r>
      <w:r w:rsidRPr="00E60C62">
        <w:rPr>
          <w:rStyle w:val="StyleBoldUnderline"/>
        </w:rPr>
        <w:t xml:space="preserve">A's </w:t>
      </w:r>
      <w:r w:rsidRPr="002F184B">
        <w:rPr>
          <w:rStyle w:val="StyleBoldUnderline"/>
          <w:highlight w:val="cyan"/>
        </w:rPr>
        <w:t>space industry and its other technology-intensive products are more</w:t>
      </w:r>
      <w:r w:rsidRPr="00E60C62">
        <w:rPr>
          <w:rStyle w:val="StyleBoldUnderline"/>
        </w:rPr>
        <w:t xml:space="preserve"> obviously </w:t>
      </w:r>
      <w:r w:rsidRPr="002F184B">
        <w:rPr>
          <w:rStyle w:val="StyleBoldUnderline"/>
          <w:highlight w:val="cyan"/>
        </w:rPr>
        <w:t>competitive than China's</w:t>
      </w:r>
      <w:r w:rsidRPr="00E60C62">
        <w:t xml:space="preserve">. </w:t>
      </w:r>
      <w:r w:rsidRPr="002F184B">
        <w:rPr>
          <w:rStyle w:val="StyleBoldUnderline"/>
          <w:highlight w:val="cyan"/>
        </w:rPr>
        <w:t xml:space="preserve">If Congress were to assume a </w:t>
      </w:r>
      <w:r w:rsidRPr="00E60C62">
        <w:rPr>
          <w:rStyle w:val="StyleBoldUnderline"/>
        </w:rPr>
        <w:t xml:space="preserve">more </w:t>
      </w:r>
      <w:r w:rsidRPr="002F184B">
        <w:rPr>
          <w:rStyle w:val="StyleBoldUnderline"/>
          <w:highlight w:val="cyan"/>
        </w:rPr>
        <w:t>positive posture</w:t>
      </w:r>
      <w:r w:rsidRPr="00E60C62">
        <w:t xml:space="preserve">, </w:t>
      </w:r>
      <w:r w:rsidRPr="002F184B">
        <w:rPr>
          <w:rStyle w:val="StyleBoldUnderline"/>
          <w:highlight w:val="cyan"/>
        </w:rPr>
        <w:t>the US space industry would</w:t>
      </w:r>
      <w:r w:rsidRPr="00E60C62">
        <w:rPr>
          <w:rStyle w:val="StyleBoldUnderline"/>
        </w:rPr>
        <w:t xml:space="preserve"> be able to </w:t>
      </w:r>
      <w:r w:rsidRPr="002F184B">
        <w:rPr>
          <w:rStyle w:val="StyleBoldUnderline"/>
          <w:highlight w:val="cyan"/>
        </w:rPr>
        <w:t>expand into China's market and reap significant benefits</w:t>
      </w:r>
      <w:r w:rsidRPr="00E60C62">
        <w:t xml:space="preserve">. </w:t>
      </w:r>
      <w:r w:rsidRPr="002F184B">
        <w:rPr>
          <w:rStyle w:val="StyleBoldUnderline"/>
          <w:highlight w:val="cyan"/>
        </w:rPr>
        <w:t>This would</w:t>
      </w:r>
      <w:r w:rsidRPr="00E60C62">
        <w:rPr>
          <w:rStyle w:val="StyleBoldUnderline"/>
        </w:rPr>
        <w:t xml:space="preserve"> help to </w:t>
      </w:r>
      <w:r w:rsidRPr="002F184B">
        <w:rPr>
          <w:rStyle w:val="StyleBoldUnderline"/>
          <w:highlight w:val="cyan"/>
        </w:rPr>
        <w:t>reduce the USA's trade deficit</w:t>
      </w:r>
      <w:r w:rsidRPr="00E60C62">
        <w:rPr>
          <w:rStyle w:val="StyleBoldUnderline"/>
        </w:rPr>
        <w:t xml:space="preserve"> as well.</w:t>
      </w:r>
      <w:r w:rsidRPr="00E60C62">
        <w:t xml:space="preserve"> </w:t>
      </w:r>
      <w:r w:rsidRPr="002F184B">
        <w:rPr>
          <w:rStyle w:val="StyleBoldUnderline"/>
          <w:highlight w:val="cyan"/>
        </w:rPr>
        <w:t>Europe has</w:t>
      </w:r>
      <w:r w:rsidRPr="00E60C62">
        <w:rPr>
          <w:rStyle w:val="StyleBoldUnderline"/>
        </w:rPr>
        <w:t xml:space="preserve"> already </w:t>
      </w:r>
      <w:r w:rsidRPr="002F184B">
        <w:rPr>
          <w:rStyle w:val="StyleBoldUnderline"/>
          <w:highlight w:val="cyan"/>
        </w:rPr>
        <w:t>entered China's space market and received economic benefits</w:t>
      </w:r>
      <w:r w:rsidRPr="00E60C62">
        <w:rPr>
          <w:rStyle w:val="StyleBoldUnderline"/>
        </w:rPr>
        <w:t xml:space="preserve"> in space business and other areas</w:t>
      </w:r>
      <w:r w:rsidRPr="00E60C62">
        <w:t>.</w:t>
      </w:r>
    </w:p>
    <w:p w:rsidR="00313702" w:rsidRPr="00313702" w:rsidRDefault="00313702" w:rsidP="00313702"/>
    <w:p w:rsidR="00FF6163" w:rsidRDefault="00FF6163" w:rsidP="00FF6163"/>
    <w:p w:rsidR="00AC0EEA" w:rsidRDefault="00AC0EEA" w:rsidP="00AC0EEA">
      <w:pPr>
        <w:pStyle w:val="Heading1"/>
      </w:pPr>
      <w:r>
        <w:t>Arms Race Advantage</w:t>
      </w:r>
    </w:p>
    <w:p w:rsidR="00D4444C" w:rsidRDefault="00D4444C" w:rsidP="00D4444C">
      <w:pPr>
        <w:pStyle w:val="Heading2"/>
      </w:pPr>
      <w:r>
        <w:t xml:space="preserve">Uniqueness </w:t>
      </w:r>
    </w:p>
    <w:p w:rsidR="00D4444C" w:rsidRDefault="00D4444C" w:rsidP="00D4444C">
      <w:pPr>
        <w:pStyle w:val="Heading3"/>
      </w:pPr>
      <w:r>
        <w:t xml:space="preserve">Arms Race Now </w:t>
      </w:r>
    </w:p>
    <w:p w:rsidR="00D4444C" w:rsidRDefault="00D4444C" w:rsidP="00D4444C">
      <w:pPr>
        <w:pStyle w:val="Heading4"/>
      </w:pPr>
      <w:r>
        <w:t>The US is rapidly increasing its space military capabilities to the increasingly power and sporadic developments of foreign nations --- recent technology means that escalation of the arms race is uniquely likely now</w:t>
      </w:r>
    </w:p>
    <w:p w:rsidR="00D4444C" w:rsidRPr="005527E9" w:rsidRDefault="00D4444C" w:rsidP="00D4444C">
      <w:r>
        <w:t xml:space="preserve">(Greg </w:t>
      </w:r>
      <w:r w:rsidRPr="005527E9">
        <w:rPr>
          <w:rStyle w:val="StyleStyleBold12pt"/>
        </w:rPr>
        <w:t>Walters 16</w:t>
      </w:r>
      <w:r>
        <w:t xml:space="preserve">, Journalist for high-quality sources, Consultant at Credit Suisse, Previous Staff Reporter for Bloomberg LP and Dow Jones Newswire, Previous Reporter for the Moscow Times, He sites multiple professionals in the US military/space realm in this article, 2/12/2016, “The Pentagon Is Betting Big on Space Warfare – Against China and Russia,” </w:t>
      </w:r>
      <w:r w:rsidRPr="005527E9">
        <w:t>https://news.vice.com/article/the-pentagon-is-betting-big-on-space-warfare-against-china-and-russia</w:t>
      </w:r>
      <w:r>
        <w:t xml:space="preserve">) </w:t>
      </w:r>
    </w:p>
    <w:p w:rsidR="00D4444C" w:rsidRPr="00DC1CC5" w:rsidRDefault="00D4444C" w:rsidP="00D4444C">
      <w:r w:rsidRPr="00DC1CC5">
        <w:t xml:space="preserve">The US Defense Department has asked Congress for $108 million to fund a new facility in Colorado dedicated to drawing up plans and running experiments for war in outer space, as </w:t>
      </w:r>
      <w:r w:rsidRPr="002F184B">
        <w:rPr>
          <w:rStyle w:val="StyleBoldUnderline"/>
          <w:highlight w:val="cyan"/>
        </w:rPr>
        <w:t>anxiety grows about the possibility of extraterrestrial conflict with China</w:t>
      </w:r>
      <w:r w:rsidRPr="00DC1CC5">
        <w:rPr>
          <w:rStyle w:val="StyleBoldUnderline"/>
        </w:rPr>
        <w:t xml:space="preserve"> or Russia</w:t>
      </w:r>
      <w:r w:rsidRPr="00DC1CC5">
        <w:t>.</w:t>
      </w:r>
    </w:p>
    <w:p w:rsidR="00D4444C" w:rsidRPr="00DC1CC5" w:rsidRDefault="00D4444C" w:rsidP="00D4444C">
      <w:r w:rsidRPr="00DC1CC5">
        <w:t>"</w:t>
      </w:r>
      <w:r w:rsidRPr="00DC1CC5">
        <w:rPr>
          <w:rStyle w:val="StyleBoldUnderline"/>
        </w:rPr>
        <w:t xml:space="preserve">Potential </w:t>
      </w:r>
      <w:r w:rsidRPr="002F184B">
        <w:rPr>
          <w:rStyle w:val="StyleBoldUnderline"/>
          <w:highlight w:val="cyan"/>
        </w:rPr>
        <w:t>adversaries are rapidly developing capabilities to deny the US</w:t>
      </w:r>
      <w:r w:rsidRPr="00DC1CC5">
        <w:rPr>
          <w:rStyle w:val="StyleBoldUnderline"/>
        </w:rPr>
        <w:t xml:space="preserve"> and its allies' </w:t>
      </w:r>
      <w:r w:rsidRPr="002F184B">
        <w:rPr>
          <w:rStyle w:val="StyleBoldUnderline"/>
          <w:highlight w:val="cyan"/>
        </w:rPr>
        <w:t>use of space during a conflict</w:t>
      </w:r>
      <w:r w:rsidRPr="00DC1CC5">
        <w:t>," US Air Force Major General Robert D. Rego, the US Strategic Command official responsible for the center, told VICE News.</w:t>
      </w:r>
    </w:p>
    <w:p w:rsidR="00D4444C" w:rsidRPr="00DC1CC5" w:rsidRDefault="00D4444C" w:rsidP="00D4444C">
      <w:r w:rsidRPr="00DC1CC5">
        <w:t>The facility he'll run is called the Joint Interagency Combined Space Operations Center, which goes by the awkward military handle JICSpOC (pronounced jick-SPOCK). Its job, he said, will be to "better integrate our space operations in response to these threats."</w:t>
      </w:r>
    </w:p>
    <w:p w:rsidR="00D4444C" w:rsidRPr="00DC1CC5" w:rsidRDefault="00D4444C" w:rsidP="00D4444C">
      <w:r w:rsidRPr="00DC1CC5">
        <w:t>The funding request follows Defense Secretary Ash Carter's preview last week of the Pentagon's budget for fiscal year 2017, which he promised would enhance America's "ability to identify, attribute, and negate all threatening actions in space."</w:t>
      </w:r>
    </w:p>
    <w:p w:rsidR="00D4444C" w:rsidRPr="00DC1CC5" w:rsidRDefault="00D4444C" w:rsidP="00D4444C">
      <w:r w:rsidRPr="002F184B">
        <w:rPr>
          <w:rStyle w:val="Emphasis"/>
          <w:highlight w:val="cyan"/>
        </w:rPr>
        <w:t>'Space was</w:t>
      </w:r>
      <w:r w:rsidRPr="00DC1CC5">
        <w:rPr>
          <w:rStyle w:val="Emphasis"/>
        </w:rPr>
        <w:t xml:space="preserve"> seen as </w:t>
      </w:r>
      <w:r w:rsidRPr="002F184B">
        <w:rPr>
          <w:rStyle w:val="Emphasis"/>
          <w:highlight w:val="cyan"/>
        </w:rPr>
        <w:t>a sanctuary</w:t>
      </w:r>
      <w:r w:rsidRPr="00DC1CC5">
        <w:rPr>
          <w:rStyle w:val="Emphasis"/>
        </w:rPr>
        <w:t xml:space="preserve">. </w:t>
      </w:r>
      <w:r w:rsidRPr="002F184B">
        <w:rPr>
          <w:rStyle w:val="Emphasis"/>
          <w:highlight w:val="cyan"/>
        </w:rPr>
        <w:t>New and emerging threats make clear</w:t>
      </w:r>
      <w:r w:rsidRPr="00DC1CC5">
        <w:rPr>
          <w:rStyle w:val="Emphasis"/>
        </w:rPr>
        <w:t xml:space="preserve"> that </w:t>
      </w:r>
      <w:r w:rsidRPr="002F184B">
        <w:rPr>
          <w:rStyle w:val="Emphasis"/>
          <w:highlight w:val="cyan"/>
        </w:rPr>
        <w:t>that's not the case anymore</w:t>
      </w:r>
      <w:r w:rsidRPr="00DC1CC5">
        <w:t>.'</w:t>
      </w:r>
    </w:p>
    <w:p w:rsidR="00D4444C" w:rsidRPr="00DC1CC5" w:rsidRDefault="00D4444C" w:rsidP="00D4444C">
      <w:r w:rsidRPr="00DC1CC5">
        <w:t>In the budget proposal, published Tuesday, the Defense Department also </w:t>
      </w:r>
      <w:hyperlink r:id="rId23" w:tgtFrame="_blank" w:history="1">
        <w:r w:rsidRPr="00DC1CC5">
          <w:rPr>
            <w:rStyle w:val="Hyperlink"/>
          </w:rPr>
          <w:t>requested</w:t>
        </w:r>
      </w:hyperlink>
      <w:r w:rsidRPr="00DC1CC5">
        <w:t> $1.8 billion in funding for space launch activities, as well as hundreds of millions for research into "space technology" and things like "counterspace systems." Congress had last year already authorized an additional $5 billion for Pentagon space programs through 2020.</w:t>
      </w:r>
    </w:p>
    <w:p w:rsidR="00D4444C" w:rsidRPr="00DC1CC5" w:rsidRDefault="00D4444C" w:rsidP="00D4444C">
      <w:r w:rsidRPr="00DC1CC5">
        <w:t>There's a good reason why Washington is pouring that kind of money into space.</w:t>
      </w:r>
    </w:p>
    <w:p w:rsidR="00D4444C" w:rsidRPr="00DC1CC5" w:rsidRDefault="00D4444C" w:rsidP="00D4444C">
      <w:r w:rsidRPr="00DC1CC5">
        <w:lastRenderedPageBreak/>
        <w:t>"</w:t>
      </w:r>
      <w:r w:rsidRPr="002F184B">
        <w:rPr>
          <w:rStyle w:val="Emphasis"/>
          <w:highlight w:val="cyan"/>
        </w:rPr>
        <w:t>The US</w:t>
      </w:r>
      <w:r w:rsidRPr="00DC1CC5">
        <w:rPr>
          <w:rStyle w:val="Emphasis"/>
        </w:rPr>
        <w:t xml:space="preserve">, Russia, </w:t>
      </w:r>
      <w:r w:rsidRPr="002F184B">
        <w:rPr>
          <w:rStyle w:val="Emphasis"/>
          <w:highlight w:val="cyan"/>
        </w:rPr>
        <w:t>and China are engaged in an arms race in space</w:t>
      </w:r>
      <w:r w:rsidRPr="00DC1CC5">
        <w:t>," explained Peter W. Singer, a senior fellow at the New America Foundation in Washington, DC who specializes in 21st Century security issues. "Ash Carter isn't just announcing billions of dollars of spending in space because he saw the new Force Awakens movie."</w:t>
      </w:r>
    </w:p>
    <w:p w:rsidR="00D4444C" w:rsidRPr="00DC1CC5" w:rsidRDefault="00D4444C" w:rsidP="00D4444C">
      <w:r w:rsidRPr="00DC1CC5">
        <w:rPr>
          <w:rStyle w:val="StyleBoldUnderline"/>
        </w:rPr>
        <w:t xml:space="preserve">Military analysts said that the </w:t>
      </w:r>
      <w:r w:rsidRPr="002F184B">
        <w:rPr>
          <w:rStyle w:val="StyleBoldUnderline"/>
          <w:highlight w:val="cyan"/>
        </w:rPr>
        <w:t>new funding reflects continuing unease about the vulnerability of America's satellite network</w:t>
      </w:r>
      <w:r w:rsidRPr="00DC1CC5">
        <w:rPr>
          <w:rStyle w:val="StyleBoldUnderline"/>
        </w:rPr>
        <w:t xml:space="preserve"> at a time </w:t>
      </w:r>
      <w:r w:rsidRPr="002F184B">
        <w:rPr>
          <w:rStyle w:val="StyleBoldUnderline"/>
          <w:highlight w:val="cyan"/>
        </w:rPr>
        <w:t>when China and Russia are increasingly asserting themselves in space</w:t>
      </w:r>
      <w:r w:rsidRPr="00DC1CC5">
        <w:t>.</w:t>
      </w:r>
    </w:p>
    <w:p w:rsidR="00D4444C" w:rsidRPr="00DC1CC5" w:rsidRDefault="00D4444C" w:rsidP="00D4444C">
      <w:r w:rsidRPr="00DC1CC5">
        <w:t xml:space="preserve">"At times in the past, space was seen as a sanctuary. New and emerging threats make clear that that's not the case anymore and </w:t>
      </w:r>
      <w:r w:rsidRPr="002F184B">
        <w:rPr>
          <w:rStyle w:val="StyleBoldUnderline"/>
          <w:highlight w:val="cyan"/>
        </w:rPr>
        <w:t>we must</w:t>
      </w:r>
      <w:r w:rsidRPr="00DC1CC5">
        <w:rPr>
          <w:rStyle w:val="StyleBoldUnderline"/>
        </w:rPr>
        <w:t xml:space="preserve"> be </w:t>
      </w:r>
      <w:r w:rsidRPr="002F184B">
        <w:rPr>
          <w:rStyle w:val="StyleBoldUnderline"/>
          <w:highlight w:val="cyan"/>
        </w:rPr>
        <w:t>prepare</w:t>
      </w:r>
      <w:r w:rsidRPr="00DC1CC5">
        <w:rPr>
          <w:rStyle w:val="StyleBoldUnderline"/>
        </w:rPr>
        <w:t xml:space="preserve">d </w:t>
      </w:r>
      <w:r w:rsidRPr="002F184B">
        <w:rPr>
          <w:rStyle w:val="StyleBoldUnderline"/>
          <w:highlight w:val="cyan"/>
        </w:rPr>
        <w:t>for</w:t>
      </w:r>
      <w:r w:rsidRPr="00DC1CC5">
        <w:rPr>
          <w:rStyle w:val="StyleBoldUnderline"/>
        </w:rPr>
        <w:t xml:space="preserve"> the possibility of </w:t>
      </w:r>
      <w:r w:rsidRPr="002F184B">
        <w:rPr>
          <w:rStyle w:val="StyleBoldUnderline"/>
          <w:highlight w:val="cyan"/>
        </w:rPr>
        <w:t xml:space="preserve">a conflict </w:t>
      </w:r>
      <w:r w:rsidRPr="008D7D0D">
        <w:rPr>
          <w:rStyle w:val="StyleBoldUnderline"/>
        </w:rPr>
        <w:t xml:space="preserve">that extends </w:t>
      </w:r>
      <w:r w:rsidRPr="002F184B">
        <w:rPr>
          <w:rStyle w:val="StyleBoldUnderline"/>
          <w:highlight w:val="cyan"/>
        </w:rPr>
        <w:t>in space</w:t>
      </w:r>
      <w:r w:rsidRPr="00DC1CC5">
        <w:t>," Carter </w:t>
      </w:r>
      <w:hyperlink r:id="rId24" w:tgtFrame="_blank" w:history="1">
        <w:r w:rsidRPr="00DC1CC5">
          <w:rPr>
            <w:rStyle w:val="Hyperlink"/>
          </w:rPr>
          <w:t>remarked</w:t>
        </w:r>
      </w:hyperlink>
      <w:r w:rsidRPr="00DC1CC5">
        <w:t xml:space="preserve">. "For so many commercial space endeavors, </w:t>
      </w:r>
      <w:r w:rsidRPr="008D7D0D">
        <w:rPr>
          <w:rStyle w:val="StyleBoldUnderline"/>
        </w:rPr>
        <w:t>we want this domain to be</w:t>
      </w:r>
      <w:r w:rsidRPr="00DC1CC5">
        <w:rPr>
          <w:rStyle w:val="StyleBoldUnderline"/>
        </w:rPr>
        <w:t xml:space="preserve"> just like the oceans and the internet: </w:t>
      </w:r>
      <w:r w:rsidRPr="008D7D0D">
        <w:rPr>
          <w:rStyle w:val="StyleBoldUnderline"/>
        </w:rPr>
        <w:t>free and safe</w:t>
      </w:r>
      <w:r w:rsidRPr="00DC1CC5">
        <w:rPr>
          <w:rStyle w:val="StyleBoldUnderline"/>
        </w:rPr>
        <w:t xml:space="preserve"> for all</w:t>
      </w:r>
      <w:r w:rsidRPr="00DC1CC5">
        <w:t>. There are some in this world who don't want that to happen."</w:t>
      </w:r>
    </w:p>
    <w:p w:rsidR="00D4444C" w:rsidRPr="00DC1CC5" w:rsidRDefault="00D4444C" w:rsidP="00D4444C">
      <w:r w:rsidRPr="002F184B">
        <w:rPr>
          <w:rStyle w:val="StyleBoldUnderline"/>
          <w:highlight w:val="cyan"/>
        </w:rPr>
        <w:t>China and Russia's "</w:t>
      </w:r>
      <w:r w:rsidRPr="00DC1CC5">
        <w:rPr>
          <w:rStyle w:val="StyleBoldUnderline"/>
        </w:rPr>
        <w:t xml:space="preserve">sophisticated </w:t>
      </w:r>
      <w:r w:rsidRPr="002F184B">
        <w:rPr>
          <w:rStyle w:val="StyleBoldUnderline"/>
          <w:highlight w:val="cyan"/>
        </w:rPr>
        <w:t>military uses of space</w:t>
      </w:r>
      <w:r w:rsidRPr="00DC1CC5">
        <w:rPr>
          <w:rStyle w:val="StyleBoldUnderline"/>
        </w:rPr>
        <w:t xml:space="preserve"> services" </w:t>
      </w:r>
      <w:r w:rsidRPr="002F184B">
        <w:rPr>
          <w:rStyle w:val="StyleBoldUnderline"/>
          <w:highlight w:val="cyan"/>
        </w:rPr>
        <w:t>and "counterspace weapon systems to</w:t>
      </w:r>
      <w:r w:rsidRPr="00DC1CC5">
        <w:rPr>
          <w:rStyle w:val="StyleBoldUnderline"/>
        </w:rPr>
        <w:t xml:space="preserve"> deny, degrade, or </w:t>
      </w:r>
      <w:r w:rsidRPr="002F184B">
        <w:rPr>
          <w:rStyle w:val="StyleBoldUnderline"/>
          <w:highlight w:val="cyan"/>
        </w:rPr>
        <w:t>disrupt US space systems</w:t>
      </w:r>
      <w:r w:rsidRPr="00DC1CC5">
        <w:rPr>
          <w:rStyle w:val="StyleBoldUnderline"/>
        </w:rPr>
        <w:t xml:space="preserve">" </w:t>
      </w:r>
      <w:r w:rsidRPr="002F184B">
        <w:rPr>
          <w:rStyle w:val="StyleBoldUnderline"/>
          <w:highlight w:val="cyan"/>
        </w:rPr>
        <w:t>were</w:t>
      </w:r>
      <w:r w:rsidRPr="00DC1CC5">
        <w:rPr>
          <w:rStyle w:val="StyleBoldUnderline"/>
        </w:rPr>
        <w:t xml:space="preserve"> also </w:t>
      </w:r>
      <w:r w:rsidRPr="002F184B">
        <w:rPr>
          <w:rStyle w:val="StyleBoldUnderline"/>
          <w:highlight w:val="cyan"/>
        </w:rPr>
        <w:t>part of a "litany of doom</w:t>
      </w:r>
      <w:r w:rsidRPr="00DC1CC5">
        <w:t>" </w:t>
      </w:r>
      <w:hyperlink r:id="rId25" w:history="1">
        <w:r w:rsidRPr="00DC1CC5">
          <w:rPr>
            <w:rStyle w:val="Hyperlink"/>
          </w:rPr>
          <w:t>outlined</w:t>
        </w:r>
      </w:hyperlink>
      <w:r w:rsidRPr="00DC1CC5">
        <w:t> by US Director of National Intelligence James Clapper in a speech to Congress on Tuesday, laying bare the strategic challenges at stake.</w:t>
      </w:r>
    </w:p>
    <w:p w:rsidR="00D4444C" w:rsidRPr="00DC1CC5" w:rsidRDefault="00D4444C" w:rsidP="00D4444C">
      <w:r w:rsidRPr="00DC1CC5">
        <w:t>"</w:t>
      </w:r>
      <w:r w:rsidRPr="002F184B">
        <w:rPr>
          <w:rStyle w:val="StyleBoldUnderline"/>
          <w:highlight w:val="cyan"/>
        </w:rPr>
        <w:t>We</w:t>
      </w:r>
      <w:r w:rsidRPr="00DC1CC5">
        <w:t xml:space="preserve">… </w:t>
      </w:r>
      <w:r w:rsidRPr="002F184B">
        <w:rPr>
          <w:rStyle w:val="StyleBoldUnderline"/>
          <w:highlight w:val="cyan"/>
        </w:rPr>
        <w:t>remain concerned with</w:t>
      </w:r>
      <w:r w:rsidRPr="002F184B">
        <w:rPr>
          <w:highlight w:val="cyan"/>
        </w:rPr>
        <w:t xml:space="preserve"> </w:t>
      </w:r>
      <w:r w:rsidRPr="002F184B">
        <w:rPr>
          <w:rStyle w:val="Emphasis"/>
          <w:highlight w:val="cyan"/>
        </w:rPr>
        <w:t>growing space capabilities around the globe, particularly those of China and Russia</w:t>
      </w:r>
      <w:r w:rsidRPr="00DC1CC5">
        <w:t>," said Lieutenant Colonel Martin O'Donnell, spokesman for US Strategic Command, which oversees the American military's space operations. "</w:t>
      </w:r>
      <w:r w:rsidRPr="002F184B">
        <w:rPr>
          <w:rStyle w:val="StyleBoldUnderline"/>
          <w:highlight w:val="cyan"/>
        </w:rPr>
        <w:t>Both countries have</w:t>
      </w:r>
      <w:r w:rsidRPr="00DC1CC5">
        <w:rPr>
          <w:rStyle w:val="StyleBoldUnderline"/>
        </w:rPr>
        <w:t xml:space="preserve"> advanced directed-energy </w:t>
      </w:r>
      <w:r w:rsidRPr="002F184B">
        <w:rPr>
          <w:rStyle w:val="StyleBoldUnderline"/>
          <w:highlight w:val="cyan"/>
        </w:rPr>
        <w:t>capabilities that could</w:t>
      </w:r>
      <w:r w:rsidRPr="00DC1CC5">
        <w:rPr>
          <w:rStyle w:val="StyleBoldUnderline"/>
        </w:rPr>
        <w:t xml:space="preserve"> be used to track or </w:t>
      </w:r>
      <w:r w:rsidRPr="002F184B">
        <w:rPr>
          <w:rStyle w:val="StyleBoldUnderline"/>
          <w:highlight w:val="cyan"/>
        </w:rPr>
        <w:t>blind satellites</w:t>
      </w:r>
      <w:r w:rsidRPr="00DC1CC5">
        <w:rPr>
          <w:rStyle w:val="StyleBoldUnderline"/>
        </w:rPr>
        <w:t xml:space="preserve">, </w:t>
      </w:r>
      <w:r w:rsidRPr="002F184B">
        <w:rPr>
          <w:rStyle w:val="StyleBoldUnderline"/>
          <w:highlight w:val="cyan"/>
        </w:rPr>
        <w:t>disrupt</w:t>
      </w:r>
      <w:r w:rsidRPr="00DC1CC5">
        <w:rPr>
          <w:rStyle w:val="StyleBoldUnderline"/>
        </w:rPr>
        <w:t xml:space="preserve">ing key </w:t>
      </w:r>
      <w:r w:rsidRPr="002F184B">
        <w:rPr>
          <w:rStyle w:val="StyleBoldUnderline"/>
          <w:highlight w:val="cyan"/>
        </w:rPr>
        <w:t>operations</w:t>
      </w:r>
      <w:r w:rsidRPr="00DC1CC5">
        <w:rPr>
          <w:rStyle w:val="StyleBoldUnderline"/>
        </w:rPr>
        <w:t xml:space="preserve">, </w:t>
      </w:r>
      <w:r w:rsidRPr="002F184B">
        <w:rPr>
          <w:rStyle w:val="StyleBoldUnderline"/>
          <w:highlight w:val="cyan"/>
        </w:rPr>
        <w:t>and</w:t>
      </w:r>
      <w:r w:rsidRPr="00DC1CC5">
        <w:rPr>
          <w:rStyle w:val="StyleBoldUnderline"/>
        </w:rPr>
        <w:t xml:space="preserve"> both have demonstrated the ability to </w:t>
      </w:r>
      <w:r w:rsidRPr="002F184B">
        <w:rPr>
          <w:rStyle w:val="StyleBoldUnderline"/>
          <w:highlight w:val="cyan"/>
        </w:rPr>
        <w:t>perform complex maneuvers</w:t>
      </w:r>
      <w:r w:rsidRPr="00DC1CC5">
        <w:rPr>
          <w:rStyle w:val="StyleBoldUnderline"/>
        </w:rPr>
        <w:t xml:space="preserve"> in space</w:t>
      </w:r>
      <w:r w:rsidRPr="00DC1CC5">
        <w:t>."</w:t>
      </w:r>
    </w:p>
    <w:p w:rsidR="00D4444C" w:rsidRPr="00DC1CC5" w:rsidRDefault="00D4444C" w:rsidP="00D4444C">
      <w:pPr>
        <w:tabs>
          <w:tab w:val="left" w:pos="12690"/>
        </w:tabs>
      </w:pPr>
      <w:r w:rsidRPr="00DC1CC5">
        <w:t>War… in space! </w:t>
      </w:r>
      <w:r>
        <w:tab/>
      </w:r>
      <w:r w:rsidRPr="00DC1CC5">
        <w:br/>
      </w:r>
      <w:r w:rsidRPr="002F184B">
        <w:rPr>
          <w:rStyle w:val="StyleBoldUnderline"/>
          <w:highlight w:val="cyan"/>
        </w:rPr>
        <w:t>America's</w:t>
      </w:r>
      <w:r w:rsidRPr="00DC1CC5">
        <w:rPr>
          <w:rStyle w:val="StyleBoldUnderline"/>
        </w:rPr>
        <w:t xml:space="preserve"> vast, orbiting </w:t>
      </w:r>
      <w:r w:rsidRPr="002F184B">
        <w:rPr>
          <w:rStyle w:val="StyleBoldUnderline"/>
          <w:highlight w:val="cyan"/>
        </w:rPr>
        <w:t>infrastructure of satellites allows the military to project power</w:t>
      </w:r>
      <w:r w:rsidRPr="00DC1CC5">
        <w:rPr>
          <w:rStyle w:val="StyleBoldUnderline"/>
        </w:rPr>
        <w:t xml:space="preserve"> around the globe</w:t>
      </w:r>
      <w:r w:rsidRPr="00DC1CC5">
        <w:t>, guiding warships across the ocean and sending missiles slamming into remote terrorist training camps. It also plays a critical role in communications, reconnaissance, and the piloting of drones.</w:t>
      </w:r>
    </w:p>
    <w:p w:rsidR="00D4444C" w:rsidRPr="00DC1CC5" w:rsidRDefault="00D4444C" w:rsidP="00D4444C">
      <w:r w:rsidRPr="002F184B">
        <w:rPr>
          <w:rStyle w:val="StyleBoldUnderline"/>
          <w:highlight w:val="cyan"/>
        </w:rPr>
        <w:t>But the country's reliance</w:t>
      </w:r>
      <w:r w:rsidRPr="00DC1CC5">
        <w:rPr>
          <w:rStyle w:val="StyleBoldUnderline"/>
        </w:rPr>
        <w:t xml:space="preserve"> on</w:t>
      </w:r>
      <w:r w:rsidRPr="00DC1CC5">
        <w:t xml:space="preserve"> this constellation of </w:t>
      </w:r>
      <w:r w:rsidRPr="00DC1CC5">
        <w:rPr>
          <w:rStyle w:val="StyleBoldUnderline"/>
        </w:rPr>
        <w:t>fragile</w:t>
      </w:r>
      <w:r w:rsidRPr="00DC1CC5">
        <w:t xml:space="preserve">, multimillion-dollar flying </w:t>
      </w:r>
      <w:r w:rsidRPr="00DC1CC5">
        <w:rPr>
          <w:rStyle w:val="StyleBoldUnderline"/>
        </w:rPr>
        <w:t xml:space="preserve">computers </w:t>
      </w:r>
      <w:r w:rsidRPr="002F184B">
        <w:rPr>
          <w:rStyle w:val="StyleBoldUnderline"/>
          <w:highlight w:val="cyan"/>
        </w:rPr>
        <w:t>may</w:t>
      </w:r>
      <w:r w:rsidRPr="00DC1CC5">
        <w:rPr>
          <w:rStyle w:val="StyleBoldUnderline"/>
        </w:rPr>
        <w:t xml:space="preserve"> also </w:t>
      </w:r>
      <w:r w:rsidRPr="002F184B">
        <w:rPr>
          <w:rStyle w:val="StyleBoldUnderline"/>
          <w:highlight w:val="cyan"/>
        </w:rPr>
        <w:t>be an Achilles heel</w:t>
      </w:r>
      <w:r w:rsidRPr="00DC1CC5">
        <w:t xml:space="preserve">, </w:t>
      </w:r>
      <w:r w:rsidRPr="00DC1CC5">
        <w:rPr>
          <w:rStyle w:val="StyleBoldUnderline"/>
        </w:rPr>
        <w:t>presenting potential enemies with targets that are hard to defend and nearly impossible to repair</w:t>
      </w:r>
      <w:r w:rsidRPr="00DC1CC5">
        <w:t>.</w:t>
      </w:r>
    </w:p>
    <w:p w:rsidR="00D4444C" w:rsidRPr="00DC1CC5" w:rsidRDefault="00D4444C" w:rsidP="00D4444C">
      <w:r w:rsidRPr="00DC1CC5">
        <w:t>"</w:t>
      </w:r>
      <w:r w:rsidRPr="002F184B">
        <w:rPr>
          <w:rStyle w:val="Emphasis"/>
          <w:highlight w:val="cyan"/>
        </w:rPr>
        <w:t>The US military is the most reliant on satellite capabilities of any military in the world,</w:t>
      </w:r>
      <w:r w:rsidRPr="002F184B">
        <w:rPr>
          <w:highlight w:val="cyan"/>
        </w:rPr>
        <w:t>"</w:t>
      </w:r>
      <w:r w:rsidRPr="00DC1CC5">
        <w:t xml:space="preserve"> noted Theresa Hitchens, an expert on space and cyber security at the Center for International and Security Studies at the University of Maryland. "Russia and China look at US space capabilities and say, 'You know what? </w:t>
      </w:r>
      <w:r w:rsidRPr="002F184B">
        <w:rPr>
          <w:rStyle w:val="Emphasis"/>
          <w:highlight w:val="cyan"/>
        </w:rPr>
        <w:t>That's a vulnerability</w:t>
      </w:r>
      <w:r w:rsidRPr="00DC1CC5">
        <w:t>.' "</w:t>
      </w:r>
    </w:p>
    <w:p w:rsidR="00D4444C" w:rsidRPr="00DC1CC5" w:rsidRDefault="00D4444C" w:rsidP="00D4444C">
      <w:pPr>
        <w:tabs>
          <w:tab w:val="left" w:pos="4965"/>
        </w:tabs>
      </w:pPr>
      <w:r w:rsidRPr="00DC1CC5">
        <w:t>A potentially devastating vulnerability.</w:t>
      </w:r>
      <w:r>
        <w:tab/>
      </w:r>
    </w:p>
    <w:p w:rsidR="00D4444C" w:rsidRPr="00DC1CC5" w:rsidRDefault="00D4444C" w:rsidP="00D4444C">
      <w:r w:rsidRPr="002F184B">
        <w:rPr>
          <w:rStyle w:val="StyleBoldUnderline"/>
          <w:highlight w:val="cyan"/>
        </w:rPr>
        <w:t>Taking out those satellites would throw American forces back into the "pre-digital age</w:t>
      </w:r>
      <w:r w:rsidRPr="00DC1CC5">
        <w:t>," Singer said. "After that, the battles may look more like the battles of WWI or WWII, where you're struggling to find the enemy first, and they're struggling to find you."</w:t>
      </w:r>
    </w:p>
    <w:p w:rsidR="00D4444C" w:rsidRPr="00DC1CC5" w:rsidRDefault="00D4444C" w:rsidP="00D4444C">
      <w:r w:rsidRPr="00DC1CC5">
        <w:t>The US military is looking to forestall that scenario and envision the battleground of the future.</w:t>
      </w:r>
    </w:p>
    <w:p w:rsidR="00D4444C" w:rsidRPr="00DC1CC5" w:rsidRDefault="00D4444C" w:rsidP="00D4444C">
      <w:r w:rsidRPr="00DC1CC5">
        <w:t>In December, US military and civilian specialists gathered at the Schriever Air Force Base in Colorado for a large-scale war game set in outer space in the year 2025. The event brought together 200 experts from 27 US agencies as well as representatives from the UK, Canada, and Australia.</w:t>
      </w:r>
    </w:p>
    <w:p w:rsidR="00D4444C" w:rsidRPr="00DC1CC5" w:rsidRDefault="00D4444C" w:rsidP="00D4444C">
      <w:r w:rsidRPr="00DC1CC5">
        <w:t>While details are classified, a statement by the US Air Force Space Command said the game "included full spectrum threats across diverse operating environments that challenged civilian and military leaders, planners, and space system operators."</w:t>
      </w:r>
    </w:p>
    <w:p w:rsidR="00D4444C" w:rsidRPr="00DC1CC5" w:rsidRDefault="00D4444C" w:rsidP="00D4444C">
      <w:r w:rsidRPr="002F184B">
        <w:rPr>
          <w:rStyle w:val="StyleBoldUnderline"/>
          <w:highlight w:val="cyan"/>
        </w:rPr>
        <w:t>The goal of a war in space would be for each side to take out its competitor's satellites as quickly as possible</w:t>
      </w:r>
      <w:r w:rsidRPr="00DC1CC5">
        <w:t xml:space="preserve"> — using any means available.</w:t>
      </w:r>
    </w:p>
    <w:p w:rsidR="00D4444C" w:rsidRPr="00DC1CC5" w:rsidRDefault="00D4444C" w:rsidP="00D4444C">
      <w:r w:rsidRPr="002F184B">
        <w:rPr>
          <w:rStyle w:val="Emphasis"/>
          <w:highlight w:val="cyan"/>
        </w:rPr>
        <w:t>A</w:t>
      </w:r>
      <w:r w:rsidRPr="00DC1CC5">
        <w:rPr>
          <w:rStyle w:val="Emphasis"/>
        </w:rPr>
        <w:t xml:space="preserve"> blinding </w:t>
      </w:r>
      <w:r w:rsidRPr="002F184B">
        <w:rPr>
          <w:rStyle w:val="Emphasis"/>
          <w:highlight w:val="cyan"/>
        </w:rPr>
        <w:t>assault on enemy satellites could</w:t>
      </w:r>
      <w:r w:rsidRPr="00DC1CC5">
        <w:rPr>
          <w:rStyle w:val="Emphasis"/>
        </w:rPr>
        <w:t xml:space="preserve"> well </w:t>
      </w:r>
      <w:r w:rsidRPr="002F184B">
        <w:rPr>
          <w:rStyle w:val="Emphasis"/>
          <w:highlight w:val="cyan"/>
        </w:rPr>
        <w:t>be the</w:t>
      </w:r>
      <w:r w:rsidRPr="00DC1CC5">
        <w:rPr>
          <w:rStyle w:val="Emphasis"/>
        </w:rPr>
        <w:t xml:space="preserve"> very </w:t>
      </w:r>
      <w:r w:rsidRPr="002F184B">
        <w:rPr>
          <w:rStyle w:val="Emphasis"/>
          <w:highlight w:val="cyan"/>
        </w:rPr>
        <w:t>first step of a military conflict between great powers</w:t>
      </w:r>
      <w:r w:rsidRPr="00DC1CC5">
        <w:t>, said professor Bhupendra Jasani, an expert in the militarization of outer space at the department of war studies at King's College London.</w:t>
      </w:r>
    </w:p>
    <w:p w:rsidR="00D4444C" w:rsidRPr="00DC1CC5" w:rsidRDefault="00D4444C" w:rsidP="00D4444C">
      <w:pPr>
        <w:rPr>
          <w:rStyle w:val="StyleBoldUnderline"/>
        </w:rPr>
      </w:pPr>
      <w:r w:rsidRPr="00DC1CC5">
        <w:rPr>
          <w:rStyle w:val="StyleBoldUnderline"/>
        </w:rPr>
        <w:t xml:space="preserve">Some </w:t>
      </w:r>
      <w:r w:rsidRPr="002F184B">
        <w:rPr>
          <w:rStyle w:val="StyleBoldUnderline"/>
          <w:highlight w:val="cyan"/>
        </w:rPr>
        <w:t>satellites would be jammed by radio waves</w:t>
      </w:r>
      <w:r w:rsidRPr="00DC1CC5">
        <w:t xml:space="preserve">. </w:t>
      </w:r>
      <w:r w:rsidRPr="002F184B">
        <w:rPr>
          <w:rStyle w:val="StyleBoldUnderline"/>
          <w:highlight w:val="cyan"/>
        </w:rPr>
        <w:t>Others might be blown to smithereens</w:t>
      </w:r>
      <w:r w:rsidRPr="00DC1CC5">
        <w:rPr>
          <w:rStyle w:val="StyleBoldUnderline"/>
        </w:rPr>
        <w:t xml:space="preserve"> by rockets fired from earth</w:t>
      </w:r>
      <w:r w:rsidRPr="00DC1CC5">
        <w:t>. </w:t>
      </w:r>
      <w:r w:rsidRPr="002F184B">
        <w:rPr>
          <w:rStyle w:val="StyleBoldUnderline"/>
          <w:highlight w:val="cyan"/>
        </w:rPr>
        <w:t>This</w:t>
      </w:r>
      <w:r w:rsidRPr="00DC1CC5">
        <w:rPr>
          <w:rStyle w:val="StyleBoldUnderline"/>
        </w:rPr>
        <w:t xml:space="preserve"> kind of </w:t>
      </w:r>
      <w:r w:rsidRPr="002F184B">
        <w:rPr>
          <w:rStyle w:val="StyleBoldUnderline"/>
          <w:highlight w:val="cyan"/>
        </w:rPr>
        <w:t xml:space="preserve">kinetic attack has enormous implications for </w:t>
      </w:r>
      <w:r w:rsidRPr="002F184B">
        <w:rPr>
          <w:rStyle w:val="Emphasis"/>
          <w:highlight w:val="cyan"/>
        </w:rPr>
        <w:t>space debris</w:t>
      </w:r>
      <w:r w:rsidRPr="00DC1CC5">
        <w:t xml:space="preserve">. </w:t>
      </w:r>
      <w:r w:rsidRPr="002F184B">
        <w:rPr>
          <w:rStyle w:val="StyleBoldUnderline"/>
          <w:highlight w:val="cyan"/>
        </w:rPr>
        <w:t>It could</w:t>
      </w:r>
      <w:r w:rsidRPr="00DC1CC5">
        <w:rPr>
          <w:rStyle w:val="StyleBoldUnderline"/>
        </w:rPr>
        <w:t xml:space="preserve"> be a relatively trivial matter to </w:t>
      </w:r>
      <w:r w:rsidRPr="002F184B">
        <w:rPr>
          <w:rStyle w:val="StyleBoldUnderline"/>
          <w:highlight w:val="cyan"/>
        </w:rPr>
        <w:t>create enough debris to set off a chain reaction of collisions that could</w:t>
      </w:r>
      <w:r w:rsidRPr="00DC1CC5">
        <w:rPr>
          <w:rStyle w:val="StyleBoldUnderline"/>
        </w:rPr>
        <w:t xml:space="preserve"> eventually </w:t>
      </w:r>
      <w:r w:rsidRPr="002F184B">
        <w:rPr>
          <w:rStyle w:val="StyleBoldUnderline"/>
          <w:highlight w:val="cyan"/>
        </w:rPr>
        <w:t>clear out an entire orbit.</w:t>
      </w:r>
    </w:p>
    <w:p w:rsidR="00D4444C" w:rsidRPr="00DC1CC5" w:rsidRDefault="00D4444C" w:rsidP="00D4444C">
      <w:r w:rsidRPr="00DC1CC5">
        <w:rPr>
          <w:rStyle w:val="StyleBoldUnderline"/>
        </w:rPr>
        <w:t xml:space="preserve">Attack </w:t>
      </w:r>
      <w:r w:rsidRPr="002F184B">
        <w:rPr>
          <w:rStyle w:val="StyleBoldUnderline"/>
          <w:highlight w:val="cyan"/>
        </w:rPr>
        <w:t>drones</w:t>
      </w:r>
      <w:r w:rsidRPr="00DC1CC5">
        <w:rPr>
          <w:rStyle w:val="StyleBoldUnderline"/>
        </w:rPr>
        <w:t xml:space="preserve"> might</w:t>
      </w:r>
      <w:r w:rsidRPr="00DC1CC5">
        <w:t xml:space="preserve"> also </w:t>
      </w:r>
      <w:r w:rsidRPr="002F184B">
        <w:rPr>
          <w:rStyle w:val="StyleBoldUnderline"/>
          <w:highlight w:val="cyan"/>
        </w:rPr>
        <w:t>spray paint onto surveillance satellites</w:t>
      </w:r>
      <w:r w:rsidRPr="00DC1CC5">
        <w:t xml:space="preserve">, blinding their lenses. </w:t>
      </w:r>
      <w:r w:rsidRPr="002F184B">
        <w:rPr>
          <w:rStyle w:val="StyleBoldUnderline"/>
          <w:highlight w:val="cyan"/>
        </w:rPr>
        <w:t>Kamikaze</w:t>
      </w:r>
      <w:r w:rsidRPr="00DC1CC5">
        <w:rPr>
          <w:rStyle w:val="StyleBoldUnderline"/>
        </w:rPr>
        <w:t xml:space="preserve"> space-</w:t>
      </w:r>
      <w:r w:rsidRPr="002F184B">
        <w:rPr>
          <w:rStyle w:val="StyleBoldUnderline"/>
          <w:highlight w:val="cyan"/>
        </w:rPr>
        <w:t>bots</w:t>
      </w:r>
      <w:r w:rsidRPr="00DC1CC5">
        <w:rPr>
          <w:rStyle w:val="StyleBoldUnderline"/>
        </w:rPr>
        <w:t xml:space="preserve"> might </w:t>
      </w:r>
      <w:r w:rsidRPr="002F184B">
        <w:rPr>
          <w:rStyle w:val="StyleBoldUnderline"/>
          <w:highlight w:val="cyan"/>
        </w:rPr>
        <w:t>collide into satellites</w:t>
      </w:r>
      <w:r w:rsidRPr="00DC1CC5">
        <w:t>, ramming them off course.</w:t>
      </w:r>
    </w:p>
    <w:p w:rsidR="00D4444C" w:rsidRPr="00DC1CC5" w:rsidRDefault="00D4444C" w:rsidP="00D4444C">
      <w:pPr>
        <w:rPr>
          <w:rStyle w:val="Emphasis"/>
        </w:rPr>
      </w:pPr>
      <w:r w:rsidRPr="002F184B">
        <w:rPr>
          <w:rStyle w:val="StyleBoldUnderline"/>
          <w:highlight w:val="cyan"/>
        </w:rPr>
        <w:t>Lasers and directed-energy beams would</w:t>
      </w:r>
      <w:r w:rsidRPr="00DC1CC5">
        <w:rPr>
          <w:rStyle w:val="StyleBoldUnderline"/>
        </w:rPr>
        <w:t xml:space="preserve"> likely </w:t>
      </w:r>
      <w:r w:rsidRPr="002F184B">
        <w:rPr>
          <w:rStyle w:val="StyleBoldUnderline"/>
          <w:highlight w:val="cyan"/>
        </w:rPr>
        <w:t>be used in space combat</w:t>
      </w:r>
      <w:r w:rsidRPr="00DC1CC5">
        <w:rPr>
          <w:rStyle w:val="StyleBoldUnderline"/>
        </w:rPr>
        <w:t xml:space="preserve"> to blind surveillance equipment or fry satellite components</w:t>
      </w:r>
      <w:r w:rsidRPr="00DC1CC5">
        <w:t xml:space="preserve">. Actually </w:t>
      </w:r>
      <w:r w:rsidRPr="00DC1CC5">
        <w:rPr>
          <w:rStyle w:val="StyleBoldUnderline"/>
        </w:rPr>
        <w:t xml:space="preserve">mounting </w:t>
      </w:r>
      <w:r w:rsidRPr="002F184B">
        <w:rPr>
          <w:rStyle w:val="StyleBoldUnderline"/>
          <w:highlight w:val="cyan"/>
        </w:rPr>
        <w:t>laser weapons on spacecraft is</w:t>
      </w:r>
      <w:r w:rsidRPr="00DC1CC5">
        <w:rPr>
          <w:rStyle w:val="StyleBoldUnderline"/>
        </w:rPr>
        <w:t xml:space="preserve"> probably </w:t>
      </w:r>
      <w:r w:rsidRPr="002F184B">
        <w:rPr>
          <w:rStyle w:val="StyleBoldUnderline"/>
          <w:highlight w:val="cyan"/>
        </w:rPr>
        <w:t>no more than a decade away</w:t>
      </w:r>
      <w:r w:rsidRPr="00DC1CC5">
        <w:t xml:space="preserve">, according to Jasani, but until then </w:t>
      </w:r>
      <w:r w:rsidRPr="002F184B">
        <w:rPr>
          <w:rStyle w:val="StyleBoldUnderline"/>
          <w:highlight w:val="cyan"/>
        </w:rPr>
        <w:t>they would</w:t>
      </w:r>
      <w:r w:rsidRPr="00DC1CC5">
        <w:rPr>
          <w:rStyle w:val="StyleBoldUnderline"/>
        </w:rPr>
        <w:t xml:space="preserve"> probably </w:t>
      </w:r>
      <w:r w:rsidRPr="002F184B">
        <w:rPr>
          <w:rStyle w:val="StyleBoldUnderline"/>
          <w:highlight w:val="cyan"/>
        </w:rPr>
        <w:t>be fired from the earth's surface</w:t>
      </w:r>
      <w:r w:rsidRPr="00DC1CC5">
        <w:t xml:space="preserve">. </w:t>
      </w:r>
      <w:r w:rsidRPr="002F184B">
        <w:rPr>
          <w:rStyle w:val="Emphasis"/>
          <w:highlight w:val="cyan"/>
        </w:rPr>
        <w:t>Russia, China, and the US are all thought to</w:t>
      </w:r>
      <w:r w:rsidRPr="00DC1CC5">
        <w:rPr>
          <w:rStyle w:val="Emphasis"/>
        </w:rPr>
        <w:t xml:space="preserve"> already </w:t>
      </w:r>
      <w:r w:rsidRPr="002F184B">
        <w:rPr>
          <w:rStyle w:val="Emphasis"/>
          <w:highlight w:val="cyan"/>
        </w:rPr>
        <w:t>have this capability</w:t>
      </w:r>
      <w:r w:rsidRPr="00DC1CC5">
        <w:rPr>
          <w:rStyle w:val="Emphasis"/>
        </w:rPr>
        <w:t>.</w:t>
      </w:r>
    </w:p>
    <w:p w:rsidR="00D4444C" w:rsidRPr="00DC1CC5" w:rsidRDefault="00D4444C" w:rsidP="00D4444C">
      <w:r w:rsidRPr="00DC1CC5">
        <w:lastRenderedPageBreak/>
        <w:t>Another element of assault would be to hack or reprogram an opposing military's satellites and use them to send false signals to its forces, sowing chaos. An attacking army could slip past enemy lines on the ground as early warning systems give false all-clear readouts to defenders.</w:t>
      </w:r>
    </w:p>
    <w:p w:rsidR="00D4444C" w:rsidRPr="00DC1CC5" w:rsidRDefault="00D4444C" w:rsidP="00D4444C">
      <w:r w:rsidRPr="00DC1CC5">
        <w:t>Compromised satellites could even allow an enemy to redirect deployed missiles against the side that launched them, said Singer.</w:t>
      </w:r>
    </w:p>
    <w:p w:rsidR="00D4444C" w:rsidRPr="00DC1CC5" w:rsidRDefault="00D4444C" w:rsidP="00D4444C">
      <w:r w:rsidRPr="00DC1CC5">
        <w:t>A prime target for any would-be adversary taking on the US would be the Global Positioning System, or GPS, which lets users pinpoint exact locations on the earth's surface.</w:t>
      </w:r>
    </w:p>
    <w:p w:rsidR="00D4444C" w:rsidRPr="00DC1CC5" w:rsidRDefault="00D4444C" w:rsidP="00D4444C">
      <w:r w:rsidRPr="00DC1CC5">
        <w:t>GPS is a network of satellites developed and maintained by the US Air Force. The same system that helps college undergrads road trip during spring break is also used to drop bombs on the heads of Islamic State militants in Syria.</w:t>
      </w:r>
    </w:p>
    <w:p w:rsidR="00D4444C" w:rsidRPr="00DC1CC5" w:rsidRDefault="00D4444C" w:rsidP="00D4444C">
      <w:r w:rsidRPr="00DC1CC5">
        <w:t>That's one reason China set alarm bells ringing in the halls of Washington, DC in 2013 when it launched a rocket 30,000 kilometers into space — far enough to hit one of the GPS satellites, which hang in orbit about 20,000 kilometers from earth, or other key communications satellites even farther out.</w:t>
      </w:r>
    </w:p>
    <w:p w:rsidR="00D4444C" w:rsidRPr="00DC1CC5" w:rsidRDefault="00D4444C" w:rsidP="00D4444C">
      <w:r w:rsidRPr="00DC1CC5">
        <w:t>China had previously knocked one of its own satellites out of the sky from a height of 865 kilometers using a missile launched from earth in 2007.</w:t>
      </w:r>
    </w:p>
    <w:p w:rsidR="00D4444C" w:rsidRPr="00DC1CC5" w:rsidRDefault="00D4444C" w:rsidP="00D4444C">
      <w:r w:rsidRPr="00DC1CC5">
        <w:t>"</w:t>
      </w:r>
      <w:r w:rsidRPr="002F184B">
        <w:rPr>
          <w:rStyle w:val="Emphasis"/>
          <w:highlight w:val="cyan"/>
        </w:rPr>
        <w:t>China needs to be more forthcoming about missile tests that appear to be more focused on the development of destructive space weapons</w:t>
      </w:r>
      <w:r w:rsidRPr="00DC1CC5">
        <w:t>," US Admiral Cecil D. Haney </w:t>
      </w:r>
      <w:hyperlink r:id="rId26" w:tgtFrame="_blank" w:history="1">
        <w:r w:rsidRPr="00DC1CC5">
          <w:rPr>
            <w:rStyle w:val="Hyperlink"/>
          </w:rPr>
          <w:t>told</w:t>
        </w:r>
      </w:hyperlink>
      <w:r w:rsidRPr="00DC1CC5">
        <w:t> the US Senate Committee on Armed Services last March.</w:t>
      </w:r>
    </w:p>
    <w:p w:rsidR="00D4444C" w:rsidRPr="00DC1CC5" w:rsidRDefault="00D4444C" w:rsidP="00D4444C">
      <w:r w:rsidRPr="00DC1CC5">
        <w:t>That time America almost nuked the Moon</w:t>
      </w:r>
      <w:r w:rsidRPr="00DC1CC5">
        <w:br/>
        <w:t>Concern over an arms race in space dates back to the Cold War, when the US and the Soviet Union eyed each other's extraterrestrial ambitions warily.</w:t>
      </w:r>
    </w:p>
    <w:p w:rsidR="00D4444C" w:rsidRPr="00DC1CC5" w:rsidRDefault="00D4444C" w:rsidP="00D4444C">
      <w:r w:rsidRPr="00DC1CC5">
        <w:t>In the late 1950s, American military planners drew up a plan to detonate a nuclear weapon on the surface of the moon to intimidate the Soviet Union, which had just launched the first satellite, Sputnik, in 1957.</w:t>
      </w:r>
    </w:p>
    <w:p w:rsidR="00D4444C" w:rsidRPr="00DC1CC5" w:rsidRDefault="00D4444C" w:rsidP="00D4444C">
      <w:r w:rsidRPr="00DC1CC5">
        <w:t>The top-secret plan was codenamed Project A119 and referred to as "A Study of Lunar Research Flights." Military officials intended to explode a bomb just behind the visible ridge of the moon, so that the blast would be brilliantly illuminated by the sun as terrified Soviet citizens watched from below.</w:t>
      </w:r>
    </w:p>
    <w:p w:rsidR="00D4444C" w:rsidRPr="00DC1CC5" w:rsidRDefault="00D4444C" w:rsidP="00D4444C">
      <w:r w:rsidRPr="00DC1CC5">
        <w:t>"It was clear the main aim of the proposed detonation was a PR exercise and a show of one-upmanship," said Dr. Leonard Reiffel, the physicist who directed the project and later</w:t>
      </w:r>
      <w:hyperlink r:id="rId27" w:tgtFrame="_blank" w:history="1">
        <w:r w:rsidRPr="00DC1CC5">
          <w:rPr>
            <w:rStyle w:val="Hyperlink"/>
          </w:rPr>
          <w:t>detailed</w:t>
        </w:r>
      </w:hyperlink>
      <w:r w:rsidRPr="00DC1CC5">
        <w:t> it in an interview with Britain's The Observer in 2000. "The Air Force wanted a mushroom cloud so large it would be visible on earth."</w:t>
      </w:r>
    </w:p>
    <w:p w:rsidR="00D4444C" w:rsidRPr="00DC1CC5" w:rsidRDefault="00D4444C" w:rsidP="00D4444C">
      <w:r w:rsidRPr="00DC1CC5">
        <w:t>But the idea was never carried out.</w:t>
      </w:r>
    </w:p>
    <w:p w:rsidR="00D4444C" w:rsidRPr="00DC1CC5" w:rsidRDefault="00D4444C" w:rsidP="00D4444C">
      <w:r w:rsidRPr="00DC1CC5">
        <w:t>In 1983, President Ronald Reagan scared Soviet military planners half to death by unveiling plans for a space-based anti-missile system called the Strategic Defense Initiative, popularly known as Star Wars. While that program didn't survive either, historians have said it spooked the Soviets into ramping up military spending, further unbalancing their already-teetering economy.</w:t>
      </w:r>
    </w:p>
    <w:p w:rsidR="00D4444C" w:rsidRPr="00DC1CC5" w:rsidRDefault="00D4444C" w:rsidP="00D4444C">
      <w:r w:rsidRPr="00DC1CC5">
        <w:t>Today, analysts and press reports suggest America's real military spending on space programs could well be much bigger than the $5 billion through 2020 announced last year. A recent report on CBS's 60 Minutes citing documents from the White House put the figure at $25 billion a year, including money for spy satellites and other space-related projects.</w:t>
      </w:r>
    </w:p>
    <w:p w:rsidR="00D4444C" w:rsidRPr="00DC1CC5" w:rsidRDefault="00D4444C" w:rsidP="00D4444C">
      <w:r w:rsidRPr="00DC1CC5">
        <w:t>"</w:t>
      </w:r>
      <w:r w:rsidRPr="002F184B">
        <w:rPr>
          <w:rStyle w:val="StyleBoldUnderline"/>
          <w:highlight w:val="cyan"/>
        </w:rPr>
        <w:t>The</w:t>
      </w:r>
      <w:r w:rsidRPr="005527E9">
        <w:rPr>
          <w:rStyle w:val="StyleBoldUnderline"/>
        </w:rPr>
        <w:t xml:space="preserve"> bottom line is the </w:t>
      </w:r>
      <w:r w:rsidRPr="002F184B">
        <w:rPr>
          <w:rStyle w:val="StyleBoldUnderline"/>
          <w:highlight w:val="cyan"/>
        </w:rPr>
        <w:t>U</w:t>
      </w:r>
      <w:r w:rsidRPr="005527E9">
        <w:rPr>
          <w:rStyle w:val="StyleBoldUnderline"/>
        </w:rPr>
        <w:t xml:space="preserve">nited </w:t>
      </w:r>
      <w:r w:rsidRPr="002F184B">
        <w:rPr>
          <w:rStyle w:val="StyleBoldUnderline"/>
          <w:highlight w:val="cyan"/>
        </w:rPr>
        <w:t>St</w:t>
      </w:r>
      <w:r w:rsidRPr="005527E9">
        <w:rPr>
          <w:rStyle w:val="StyleBoldUnderline"/>
        </w:rPr>
        <w:t xml:space="preserve">ates </w:t>
      </w:r>
      <w:r w:rsidRPr="002F184B">
        <w:rPr>
          <w:rStyle w:val="StyleBoldUnderline"/>
          <w:highlight w:val="cyan"/>
        </w:rPr>
        <w:t>does not want conflict in</w:t>
      </w:r>
      <w:r w:rsidRPr="005527E9">
        <w:rPr>
          <w:rStyle w:val="StyleBoldUnderline"/>
        </w:rPr>
        <w:t xml:space="preserve"> outer </w:t>
      </w:r>
      <w:r w:rsidRPr="002F184B">
        <w:rPr>
          <w:rStyle w:val="StyleBoldUnderline"/>
          <w:highlight w:val="cyan"/>
        </w:rPr>
        <w:t>space</w:t>
      </w:r>
      <w:r w:rsidRPr="00DC1CC5">
        <w:t>," Frank Rose, assistant secretary of state for arms control, verification, and compliance, </w:t>
      </w:r>
      <w:hyperlink r:id="rId28" w:anchor="q=%E2%80%9CThe+bottom+line+is+the+United+States+does+not+want+conflict+in+outer+space%2C%E2%80%9D+" w:tgtFrame="_blank" w:history="1">
        <w:r w:rsidRPr="00DC1CC5">
          <w:rPr>
            <w:rStyle w:val="Hyperlink"/>
          </w:rPr>
          <w:t>told</w:t>
        </w:r>
      </w:hyperlink>
      <w:r w:rsidRPr="00DC1CC5">
        <w:t> Scientific American last summer. "</w:t>
      </w:r>
      <w:r w:rsidRPr="002F184B">
        <w:rPr>
          <w:rStyle w:val="Emphasis"/>
          <w:highlight w:val="cyan"/>
        </w:rPr>
        <w:t>But</w:t>
      </w:r>
      <w:r w:rsidRPr="005527E9">
        <w:rPr>
          <w:rStyle w:val="Emphasis"/>
        </w:rPr>
        <w:t xml:space="preserve"> let me make it very clear: </w:t>
      </w:r>
      <w:r w:rsidRPr="002F184B">
        <w:rPr>
          <w:rStyle w:val="Emphasis"/>
          <w:highlight w:val="cyan"/>
        </w:rPr>
        <w:t>we will defend our space assets if attacked</w:t>
      </w:r>
      <w:r w:rsidRPr="00DC1CC5">
        <w:t>."</w:t>
      </w:r>
    </w:p>
    <w:p w:rsidR="00D4444C" w:rsidRPr="00DC1CC5" w:rsidRDefault="00D4444C" w:rsidP="00D4444C">
      <w:r w:rsidRPr="00DC1CC5">
        <w:t xml:space="preserve">Yet some analysts said that </w:t>
      </w:r>
      <w:r w:rsidRPr="002F184B">
        <w:rPr>
          <w:rStyle w:val="Emphasis"/>
          <w:highlight w:val="cyan"/>
        </w:rPr>
        <w:t>kicking off an arms race in space would serve to make the planet less secure</w:t>
      </w:r>
      <w:r w:rsidRPr="00DC1CC5">
        <w:t xml:space="preserve">. </w:t>
      </w:r>
      <w:r w:rsidRPr="002F184B">
        <w:rPr>
          <w:rStyle w:val="StyleBoldUnderline"/>
          <w:highlight w:val="cyan"/>
        </w:rPr>
        <w:t>An incidental collision between a satellite and an asteroid could be misinterpreted as an attack, kicking off a chain reaction of escalation, confusion, and danger</w:t>
      </w:r>
      <w:r w:rsidRPr="005527E9">
        <w:rPr>
          <w:rStyle w:val="StyleBoldUnderline"/>
        </w:rPr>
        <w:t>.</w:t>
      </w:r>
    </w:p>
    <w:p w:rsidR="00D4444C" w:rsidRDefault="00D4444C" w:rsidP="00D4444C">
      <w:pPr>
        <w:rPr>
          <w:rStyle w:val="StyleBoldUnderline"/>
        </w:rPr>
      </w:pPr>
      <w:r w:rsidRPr="00DC1CC5">
        <w:t>"</w:t>
      </w:r>
      <w:r w:rsidRPr="005527E9">
        <w:rPr>
          <w:rStyle w:val="StyleBoldUnderline"/>
        </w:rPr>
        <w:t>Even if conflict never breaks out, there's still a certain sadness in all of this</w:t>
      </w:r>
      <w:r w:rsidRPr="00DC1CC5">
        <w:t>," said Singer. "</w:t>
      </w:r>
      <w:r w:rsidRPr="005527E9">
        <w:rPr>
          <w:rStyle w:val="StyleBoldUnderline"/>
        </w:rPr>
        <w:t>Reaching into space is one of human kind's greatest accomplishments. The fact that we can't leave our conflict behind us shows we have a long way to go."</w:t>
      </w:r>
    </w:p>
    <w:p w:rsidR="00D4444C" w:rsidRDefault="00D4444C" w:rsidP="00D4444C">
      <w:pPr>
        <w:pStyle w:val="Heading4"/>
      </w:pPr>
      <w:r>
        <w:t>Action-reaction dynamic forces the US to bolster its capabilities against a rising China --- the delicacy of the current assets ensures a space arms race absent transparency measures</w:t>
      </w:r>
    </w:p>
    <w:p w:rsidR="00D4444C" w:rsidRPr="00F16B2B" w:rsidRDefault="00D4444C" w:rsidP="00D4444C">
      <w:r w:rsidRPr="00F16B2B">
        <w:t xml:space="preserve">Andy </w:t>
      </w:r>
      <w:r w:rsidRPr="00F16B2B">
        <w:rPr>
          <w:rStyle w:val="StyleStyleBold12pt"/>
        </w:rPr>
        <w:t>Wolf 16</w:t>
      </w:r>
      <w:r>
        <w:t xml:space="preserve">, </w:t>
      </w:r>
      <w:r w:rsidRPr="00F16B2B">
        <w:t xml:space="preserve">ten years of experience in military, private security, language, small arms training, journalism and </w:t>
      </w:r>
      <w:r>
        <w:t xml:space="preserve">corporate communications fields, 5/16/2016, “US locked in a quiet space arms race with Russia and China,” </w:t>
      </w:r>
      <w:r w:rsidRPr="00F16B2B">
        <w:t>http://popularmilitary.com/us-locked-in-a-quiet-space-arms-race-with-russia-and-china/</w:t>
      </w:r>
    </w:p>
    <w:p w:rsidR="00D4444C" w:rsidRPr="00E36EE5" w:rsidRDefault="00D4444C" w:rsidP="00D4444C">
      <w:pPr>
        <w:tabs>
          <w:tab w:val="right" w:pos="13305"/>
        </w:tabs>
      </w:pPr>
      <w:r w:rsidRPr="00E36EE5">
        <w:rPr>
          <w:rStyle w:val="StyleBoldUnderline"/>
        </w:rPr>
        <w:t>The United States military is facing new challenges and readiness woes when it comes to the battlefield of tomorrow- outer space</w:t>
      </w:r>
      <w:r w:rsidRPr="00E36EE5">
        <w:t>.</w:t>
      </w:r>
      <w:r>
        <w:tab/>
      </w:r>
    </w:p>
    <w:p w:rsidR="00D4444C" w:rsidRPr="00E36EE5" w:rsidRDefault="00D4444C" w:rsidP="00D4444C">
      <w:r w:rsidRPr="00E36EE5">
        <w:t>According to </w:t>
      </w:r>
      <w:hyperlink r:id="rId29" w:tgtFrame="_blank" w:history="1">
        <w:r w:rsidRPr="00E36EE5">
          <w:rPr>
            <w:rStyle w:val="Hyperlink"/>
          </w:rPr>
          <w:t>The Washington Post</w:t>
        </w:r>
      </w:hyperlink>
      <w:r w:rsidRPr="00E36EE5">
        <w:t xml:space="preserve">, </w:t>
      </w:r>
      <w:r w:rsidRPr="002F184B">
        <w:rPr>
          <w:rStyle w:val="StyleBoldUnderline"/>
          <w:highlight w:val="cyan"/>
        </w:rPr>
        <w:t>the US has been locked in a</w:t>
      </w:r>
      <w:r w:rsidRPr="00E36EE5">
        <w:rPr>
          <w:rStyle w:val="StyleBoldUnderline"/>
        </w:rPr>
        <w:t xml:space="preserve"> quiet </w:t>
      </w:r>
      <w:r w:rsidRPr="002F184B">
        <w:rPr>
          <w:rStyle w:val="StyleBoldUnderline"/>
          <w:highlight w:val="cyan"/>
        </w:rPr>
        <w:t>space arms race with</w:t>
      </w:r>
      <w:r w:rsidRPr="00E36EE5">
        <w:rPr>
          <w:rStyle w:val="StyleBoldUnderline"/>
        </w:rPr>
        <w:t xml:space="preserve"> competitors Russia and </w:t>
      </w:r>
      <w:r w:rsidRPr="002F184B">
        <w:rPr>
          <w:rStyle w:val="StyleBoldUnderline"/>
          <w:highlight w:val="cyan"/>
        </w:rPr>
        <w:t>China</w:t>
      </w:r>
      <w:r w:rsidRPr="00E36EE5">
        <w:t xml:space="preserve">, </w:t>
      </w:r>
      <w:r w:rsidRPr="00E36EE5">
        <w:rPr>
          <w:rStyle w:val="StyleBoldUnderline"/>
        </w:rPr>
        <w:t>gaining momentum in the 21st Century after the Chinese military blew up a space satellite in 2007</w:t>
      </w:r>
      <w:r w:rsidRPr="00E36EE5">
        <w:t>. The anti-</w:t>
      </w:r>
      <w:r w:rsidRPr="00E36EE5">
        <w:lastRenderedPageBreak/>
        <w:t>satellite (ASAT) mission used a kinetic energy weapon to destroy a weather satellite, littering lower earth orbit with thousands of pieces of debris and creating a hazard for manned and unmanned spacecraft alike.</w:t>
      </w:r>
    </w:p>
    <w:p w:rsidR="00D4444C" w:rsidRPr="00E36EE5" w:rsidRDefault="00D4444C" w:rsidP="00D4444C">
      <w:r w:rsidRPr="00E36EE5">
        <w:t xml:space="preserve">While the attack was merely a test, </w:t>
      </w:r>
      <w:r w:rsidRPr="00E36EE5">
        <w:rPr>
          <w:rStyle w:val="StyleBoldUnderline"/>
        </w:rPr>
        <w:t xml:space="preserve">the incident was a chilling wake-up call for the US Strategic Command- </w:t>
      </w:r>
      <w:r w:rsidRPr="002F184B">
        <w:rPr>
          <w:rStyle w:val="StyleBoldUnderline"/>
          <w:highlight w:val="cyan"/>
        </w:rPr>
        <w:t>if the Chinese could destroy a satellite, they could</w:t>
      </w:r>
      <w:r w:rsidRPr="00E36EE5">
        <w:rPr>
          <w:rStyle w:val="StyleBoldUnderline"/>
        </w:rPr>
        <w:t xml:space="preserve"> potentially </w:t>
      </w:r>
      <w:r w:rsidRPr="002F184B">
        <w:rPr>
          <w:rStyle w:val="StyleBoldUnderline"/>
          <w:highlight w:val="cyan"/>
        </w:rPr>
        <w:t>destroy a huge part of the American military infrastructure</w:t>
      </w:r>
      <w:r w:rsidRPr="00E36EE5">
        <w:t>.</w:t>
      </w:r>
    </w:p>
    <w:p w:rsidR="00D4444C" w:rsidRPr="00E36EE5" w:rsidRDefault="00D4444C" w:rsidP="00D4444C">
      <w:r w:rsidRPr="00E36EE5">
        <w:t>“</w:t>
      </w:r>
      <w:r w:rsidRPr="00E36EE5">
        <w:rPr>
          <w:rStyle w:val="StyleBoldUnderline"/>
        </w:rPr>
        <w:t>We have considered space a sanctuary for quite some time</w:t>
      </w:r>
      <w:r w:rsidRPr="00E36EE5">
        <w:t xml:space="preserve">. And </w:t>
      </w:r>
      <w:r w:rsidRPr="00E36EE5">
        <w:rPr>
          <w:rStyle w:val="StyleBoldUnderline"/>
        </w:rPr>
        <w:t xml:space="preserve">therefore </w:t>
      </w:r>
      <w:r w:rsidRPr="002F184B">
        <w:rPr>
          <w:rStyle w:val="StyleBoldUnderline"/>
          <w:highlight w:val="cyan"/>
        </w:rPr>
        <w:t>a lot of our systems are</w:t>
      </w:r>
      <w:r w:rsidRPr="00E36EE5">
        <w:rPr>
          <w:rStyle w:val="StyleBoldUnderline"/>
        </w:rPr>
        <w:t xml:space="preserve"> big, expensive, enormously capable, but enormously </w:t>
      </w:r>
      <w:r w:rsidRPr="002F184B">
        <w:rPr>
          <w:rStyle w:val="StyleBoldUnderline"/>
          <w:highlight w:val="cyan"/>
        </w:rPr>
        <w:t>vulnerable</w:t>
      </w:r>
      <w:r w:rsidRPr="00E36EE5">
        <w:t>,” said Deputy Defense Secretary Robert O. Work</w:t>
      </w:r>
    </w:p>
    <w:p w:rsidR="00D4444C" w:rsidRPr="00E36EE5" w:rsidRDefault="00D4444C" w:rsidP="00D4444C">
      <w:r w:rsidRPr="00E36EE5">
        <w:t xml:space="preserve">Considered the most technologically advanced military on the planet, </w:t>
      </w:r>
      <w:r w:rsidRPr="002F184B">
        <w:rPr>
          <w:rStyle w:val="StyleBoldUnderline"/>
          <w:highlight w:val="cyan"/>
        </w:rPr>
        <w:t>the US</w:t>
      </w:r>
      <w:r w:rsidRPr="00E36EE5">
        <w:rPr>
          <w:rStyle w:val="StyleBoldUnderline"/>
        </w:rPr>
        <w:t xml:space="preserve"> Armed Forces </w:t>
      </w:r>
      <w:r w:rsidRPr="002F184B">
        <w:rPr>
          <w:rStyle w:val="StyleBoldUnderline"/>
          <w:highlight w:val="cyan"/>
        </w:rPr>
        <w:t>have a heavy dependency on spaceborne technology</w:t>
      </w:r>
      <w:r w:rsidRPr="00E36EE5">
        <w:rPr>
          <w:rStyle w:val="StyleBoldUnderline"/>
        </w:rPr>
        <w:t xml:space="preserve"> to manage its daily operations</w:t>
      </w:r>
      <w:r w:rsidRPr="00E36EE5">
        <w:t xml:space="preserve"> at home and abroad- from telecommunications to GPS and even drone operations. With such dependency on orbiting satellites- the kicker hits home harder than expected: </w:t>
      </w:r>
      <w:r w:rsidRPr="002F184B">
        <w:rPr>
          <w:rStyle w:val="StyleBoldUnderline"/>
          <w:highlight w:val="cyan"/>
        </w:rPr>
        <w:t>American satellites are</w:t>
      </w:r>
      <w:r w:rsidRPr="00E36EE5">
        <w:rPr>
          <w:rStyle w:val="StyleBoldUnderline"/>
        </w:rPr>
        <w:t xml:space="preserve"> practically </w:t>
      </w:r>
      <w:r w:rsidRPr="002F184B">
        <w:rPr>
          <w:rStyle w:val="StyleBoldUnderline"/>
          <w:highlight w:val="cyan"/>
        </w:rPr>
        <w:t>defenseless</w:t>
      </w:r>
      <w:r w:rsidRPr="00E36EE5">
        <w:rPr>
          <w:rStyle w:val="StyleBoldUnderline"/>
        </w:rPr>
        <w:t xml:space="preserve"> in lower earth orbit, </w:t>
      </w:r>
      <w:r w:rsidRPr="002F184B">
        <w:rPr>
          <w:rStyle w:val="StyleBoldUnderline"/>
          <w:highlight w:val="cyan"/>
        </w:rPr>
        <w:t>vulnerable targets</w:t>
      </w:r>
      <w:r w:rsidRPr="00E36EE5">
        <w:rPr>
          <w:rStyle w:val="StyleBoldUnderline"/>
        </w:rPr>
        <w:t xml:space="preserve"> floating in what USAF General John Hyten calls the “most valuable real estate in space.”</w:t>
      </w:r>
    </w:p>
    <w:p w:rsidR="00D4444C" w:rsidRPr="00E36EE5" w:rsidRDefault="00D4444C" w:rsidP="00D4444C">
      <w:r w:rsidRPr="00E36EE5">
        <w:rPr>
          <w:rStyle w:val="StyleBoldUnderline"/>
        </w:rPr>
        <w:t>With the US having spent the last decade and change bogged down with the dubiously expensive War on Terror, the country has allowed elbow room for</w:t>
      </w:r>
      <w:r w:rsidRPr="00E36EE5">
        <w:t xml:space="preserve"> its two top-tier threats -</w:t>
      </w:r>
      <w:r w:rsidRPr="00E36EE5">
        <w:rPr>
          <w:rStyle w:val="StyleBoldUnderline"/>
        </w:rPr>
        <w:t>The People’s Republic of China</w:t>
      </w:r>
      <w:r w:rsidRPr="00E36EE5">
        <w:t xml:space="preserve"> and the Russian Federation- </w:t>
      </w:r>
      <w:r w:rsidRPr="00E36EE5">
        <w:rPr>
          <w:rStyle w:val="StyleBoldUnderline"/>
        </w:rPr>
        <w:t>to inch ahead in the race</w:t>
      </w:r>
      <w:r w:rsidRPr="00E36EE5">
        <w:t>.</w:t>
      </w:r>
    </w:p>
    <w:p w:rsidR="00D4444C" w:rsidRPr="00E36EE5" w:rsidRDefault="00D4444C" w:rsidP="00D4444C">
      <w:r w:rsidRPr="00E36EE5">
        <w:t xml:space="preserve">Still, the US is not simply sitting on its haunches when it comes to space superiority. </w:t>
      </w:r>
      <w:r w:rsidRPr="002F184B">
        <w:rPr>
          <w:rStyle w:val="StyleBoldUnderline"/>
          <w:highlight w:val="cyan"/>
        </w:rPr>
        <w:t>The Pentago</w:t>
      </w:r>
      <w:r w:rsidRPr="00E36EE5">
        <w:rPr>
          <w:rStyle w:val="StyleBoldUnderline"/>
        </w:rPr>
        <w:t xml:space="preserve">n has </w:t>
      </w:r>
      <w:r w:rsidRPr="002F184B">
        <w:rPr>
          <w:rStyle w:val="StyleBoldUnderline"/>
          <w:highlight w:val="cyan"/>
        </w:rPr>
        <w:t>designated</w:t>
      </w:r>
      <w:r w:rsidRPr="00E36EE5">
        <w:rPr>
          <w:rStyle w:val="StyleBoldUnderline"/>
        </w:rPr>
        <w:t xml:space="preserve"> Secretary of the Air Force Deborah James as </w:t>
      </w:r>
      <w:r w:rsidRPr="002F184B">
        <w:rPr>
          <w:rStyle w:val="StyleBoldUnderline"/>
          <w:highlight w:val="cyan"/>
        </w:rPr>
        <w:t>a “principal space advisor</w:t>
      </w:r>
      <w:r w:rsidRPr="00E36EE5">
        <w:rPr>
          <w:rStyle w:val="StyleBoldUnderline"/>
        </w:rPr>
        <w:t xml:space="preserve">,” with authority </w:t>
      </w:r>
      <w:r w:rsidRPr="002F184B">
        <w:rPr>
          <w:rStyle w:val="StyleBoldUnderline"/>
          <w:highlight w:val="cyan"/>
        </w:rPr>
        <w:t>to coordinate actions in space</w:t>
      </w:r>
      <w:r w:rsidRPr="00E36EE5">
        <w:rPr>
          <w:rStyle w:val="StyleBoldUnderline"/>
        </w:rPr>
        <w:t xml:space="preserve"> across the Defense Department </w:t>
      </w:r>
      <w:r w:rsidRPr="002F184B">
        <w:rPr>
          <w:rStyle w:val="StyleBoldUnderline"/>
          <w:highlight w:val="cyan"/>
        </w:rPr>
        <w:t>with little red tape or oversight</w:t>
      </w:r>
      <w:r w:rsidRPr="00E36EE5">
        <w:t xml:space="preserve">. In addition, </w:t>
      </w:r>
      <w:r w:rsidRPr="002F184B">
        <w:rPr>
          <w:rStyle w:val="StyleBoldUnderline"/>
          <w:highlight w:val="cyan"/>
        </w:rPr>
        <w:t xml:space="preserve">agencies have begun participating in </w:t>
      </w:r>
      <w:r w:rsidRPr="002F184B">
        <w:rPr>
          <w:rStyle w:val="Emphasis"/>
          <w:highlight w:val="cyan"/>
        </w:rPr>
        <w:t>war-game</w:t>
      </w:r>
      <w:r w:rsidRPr="002F184B">
        <w:rPr>
          <w:rStyle w:val="StyleBoldUnderline"/>
          <w:highlight w:val="cyan"/>
        </w:rPr>
        <w:t xml:space="preserve"> scenarios involving </w:t>
      </w:r>
      <w:r w:rsidRPr="002F184B">
        <w:rPr>
          <w:rStyle w:val="Emphasis"/>
          <w:highlight w:val="cyan"/>
        </w:rPr>
        <w:t>space combat</w:t>
      </w:r>
      <w:r w:rsidRPr="00E36EE5">
        <w:t xml:space="preserve"> at the recently activated Joint Interagency Combined Space Operations Center in Colorado.</w:t>
      </w:r>
    </w:p>
    <w:p w:rsidR="00D4444C" w:rsidRPr="00E36EE5" w:rsidRDefault="00D4444C" w:rsidP="00D4444C">
      <w:r w:rsidRPr="00E36EE5">
        <w:t xml:space="preserve">In addition to the new space war center, </w:t>
      </w:r>
      <w:r w:rsidRPr="002F184B">
        <w:rPr>
          <w:rStyle w:val="StyleBoldUnderline"/>
          <w:highlight w:val="cyan"/>
        </w:rPr>
        <w:t>the Pentagon spent $</w:t>
      </w:r>
      <w:r w:rsidRPr="002F184B">
        <w:rPr>
          <w:rStyle w:val="Emphasis"/>
          <w:highlight w:val="cyan"/>
        </w:rPr>
        <w:t>22 billion on space programs</w:t>
      </w:r>
      <w:r w:rsidRPr="00E36EE5">
        <w:rPr>
          <w:rStyle w:val="StyleBoldUnderline"/>
        </w:rPr>
        <w:t xml:space="preserve"> </w:t>
      </w:r>
      <w:r w:rsidRPr="002F184B">
        <w:rPr>
          <w:rStyle w:val="StyleBoldUnderline"/>
          <w:highlight w:val="cyan"/>
        </w:rPr>
        <w:t>and</w:t>
      </w:r>
      <w:r w:rsidRPr="00E36EE5">
        <w:rPr>
          <w:rStyle w:val="StyleBoldUnderline"/>
        </w:rPr>
        <w:t xml:space="preserve"> is investing an additional </w:t>
      </w:r>
      <w:r w:rsidRPr="002F184B">
        <w:rPr>
          <w:rStyle w:val="Emphasis"/>
          <w:highlight w:val="cyan"/>
        </w:rPr>
        <w:t>$5 billion in space efforts</w:t>
      </w:r>
      <w:r w:rsidRPr="00E36EE5">
        <w:rPr>
          <w:rStyle w:val="StyleBoldUnderline"/>
        </w:rPr>
        <w:t xml:space="preserve"> this year, </w:t>
      </w:r>
      <w:r w:rsidRPr="002F184B">
        <w:rPr>
          <w:rStyle w:val="StyleBoldUnderline"/>
          <w:highlight w:val="cyan"/>
        </w:rPr>
        <w:t>including $2 billion for</w:t>
      </w:r>
      <w:r w:rsidRPr="00E36EE5">
        <w:rPr>
          <w:rStyle w:val="StyleBoldUnderline"/>
        </w:rPr>
        <w:t xml:space="preserve"> what is known as “space control,” which includes its highly </w:t>
      </w:r>
      <w:r w:rsidRPr="002F184B">
        <w:rPr>
          <w:rStyle w:val="Emphasis"/>
          <w:highlight w:val="cyan"/>
        </w:rPr>
        <w:t>classified offensive programs</w:t>
      </w:r>
      <w:r w:rsidRPr="00E36EE5">
        <w:t xml:space="preserve">. </w:t>
      </w:r>
      <w:r w:rsidRPr="002F184B">
        <w:rPr>
          <w:rStyle w:val="StyleBoldUnderline"/>
          <w:highlight w:val="cyan"/>
        </w:rPr>
        <w:t>The US is</w:t>
      </w:r>
      <w:r w:rsidRPr="00E36EE5">
        <w:rPr>
          <w:rStyle w:val="StyleBoldUnderline"/>
        </w:rPr>
        <w:t xml:space="preserve"> also </w:t>
      </w:r>
      <w:r w:rsidRPr="002F184B">
        <w:rPr>
          <w:rStyle w:val="StyleBoldUnderline"/>
          <w:highlight w:val="cyan"/>
        </w:rPr>
        <w:t>working on</w:t>
      </w:r>
      <w:r w:rsidRPr="00E36EE5">
        <w:rPr>
          <w:rStyle w:val="StyleBoldUnderline"/>
        </w:rPr>
        <w:t xml:space="preserve"> several </w:t>
      </w:r>
      <w:r w:rsidRPr="002F184B">
        <w:rPr>
          <w:rStyle w:val="StyleBoldUnderline"/>
          <w:highlight w:val="cyan"/>
        </w:rPr>
        <w:t>wargame scenarios</w:t>
      </w:r>
      <w:r w:rsidRPr="00E36EE5">
        <w:rPr>
          <w:rStyle w:val="StyleBoldUnderline"/>
        </w:rPr>
        <w:t xml:space="preserve"> </w:t>
      </w:r>
      <w:r w:rsidRPr="002F184B">
        <w:rPr>
          <w:rStyle w:val="StyleBoldUnderline"/>
          <w:highlight w:val="cyan"/>
        </w:rPr>
        <w:t>and contingency plans</w:t>
      </w:r>
      <w:r w:rsidRPr="00E36EE5">
        <w:rPr>
          <w:rStyle w:val="StyleBoldUnderline"/>
        </w:rPr>
        <w:t xml:space="preserve">, </w:t>
      </w:r>
      <w:r w:rsidRPr="00E36EE5">
        <w:t>as well as working to develop a “space fence”, a method of tracking space debris in orbit.</w:t>
      </w:r>
    </w:p>
    <w:p w:rsidR="00D4444C" w:rsidRPr="00E36EE5" w:rsidRDefault="00D4444C" w:rsidP="00D4444C">
      <w:r w:rsidRPr="002F184B">
        <w:rPr>
          <w:rStyle w:val="StyleBoldUnderline"/>
          <w:highlight w:val="cyan"/>
        </w:rPr>
        <w:t>Without space supremacy</w:t>
      </w:r>
      <w:r w:rsidRPr="00E36EE5">
        <w:t xml:space="preserve">, Space Command General John Hyten says </w:t>
      </w:r>
      <w:r w:rsidRPr="002F184B">
        <w:rPr>
          <w:rStyle w:val="StyleBoldUnderline"/>
          <w:highlight w:val="cyan"/>
        </w:rPr>
        <w:t>the</w:t>
      </w:r>
      <w:r w:rsidRPr="00E36EE5">
        <w:rPr>
          <w:rStyle w:val="StyleBoldUnderline"/>
        </w:rPr>
        <w:t xml:space="preserve"> </w:t>
      </w:r>
      <w:r w:rsidRPr="002F184B">
        <w:rPr>
          <w:rStyle w:val="StyleBoldUnderline"/>
          <w:highlight w:val="cyan"/>
        </w:rPr>
        <w:t>U</w:t>
      </w:r>
      <w:r w:rsidRPr="00E36EE5">
        <w:rPr>
          <w:rStyle w:val="StyleBoldUnderline"/>
        </w:rPr>
        <w:t xml:space="preserve">nited </w:t>
      </w:r>
      <w:r w:rsidRPr="002F184B">
        <w:rPr>
          <w:rStyle w:val="StyleBoldUnderline"/>
          <w:highlight w:val="cyan"/>
        </w:rPr>
        <w:t>S</w:t>
      </w:r>
      <w:r w:rsidRPr="00E36EE5">
        <w:rPr>
          <w:rStyle w:val="StyleBoldUnderline"/>
        </w:rPr>
        <w:t xml:space="preserve">tates </w:t>
      </w:r>
      <w:r w:rsidRPr="002F184B">
        <w:rPr>
          <w:rStyle w:val="StyleBoldUnderline"/>
          <w:highlight w:val="cyan"/>
        </w:rPr>
        <w:t>would be set back to “</w:t>
      </w:r>
      <w:r w:rsidRPr="002F184B">
        <w:rPr>
          <w:rStyle w:val="Emphasis"/>
          <w:highlight w:val="cyan"/>
        </w:rPr>
        <w:t>industrial age warfare</w:t>
      </w:r>
      <w:r w:rsidRPr="00E36EE5">
        <w:t>”.</w:t>
      </w:r>
    </w:p>
    <w:p w:rsidR="00D4444C" w:rsidRDefault="00D4444C" w:rsidP="00D4444C">
      <w:r w:rsidRPr="00E36EE5">
        <w:t xml:space="preserve">“It’s Vietnam, Korea and World War II,” he said. </w:t>
      </w:r>
      <w:r w:rsidRPr="002F184B">
        <w:rPr>
          <w:rStyle w:val="StyleBoldUnderline"/>
          <w:highlight w:val="cyan"/>
        </w:rPr>
        <w:t>No more precision missiles and smart bombs</w:t>
      </w:r>
      <w:r w:rsidRPr="00E36EE5">
        <w:t>. “</w:t>
      </w:r>
      <w:r w:rsidRPr="00E36EE5">
        <w:rPr>
          <w:rStyle w:val="StyleBoldUnderline"/>
        </w:rPr>
        <w:t xml:space="preserve">Which means </w:t>
      </w:r>
      <w:r w:rsidRPr="002F184B">
        <w:rPr>
          <w:rStyle w:val="Emphasis"/>
          <w:highlight w:val="cyan"/>
        </w:rPr>
        <w:t>casualties are higher</w:t>
      </w:r>
      <w:r w:rsidRPr="00E36EE5">
        <w:rPr>
          <w:rStyle w:val="StyleBoldUnderline"/>
        </w:rPr>
        <w:t xml:space="preserve">, </w:t>
      </w:r>
      <w:r w:rsidRPr="002F184B">
        <w:rPr>
          <w:rStyle w:val="Emphasis"/>
          <w:highlight w:val="cyan"/>
        </w:rPr>
        <w:t>collateral damage is higher</w:t>
      </w:r>
      <w:r w:rsidRPr="00E36EE5">
        <w:t xml:space="preserve">. . . . </w:t>
      </w:r>
      <w:r w:rsidRPr="00F16B2B">
        <w:rPr>
          <w:rStyle w:val="StyleBoldUnderline"/>
        </w:rPr>
        <w:t>We don’t want to fight that way because that’s not the American way of war today</w:t>
      </w:r>
      <w:r w:rsidRPr="00E36EE5">
        <w:t>.”</w:t>
      </w:r>
    </w:p>
    <w:p w:rsidR="00D4444C" w:rsidRDefault="00D4444C" w:rsidP="00D4444C">
      <w:pPr>
        <w:pStyle w:val="Heading4"/>
        <w:tabs>
          <w:tab w:val="center" w:pos="7267"/>
        </w:tabs>
      </w:pPr>
      <w:r>
        <w:t>Another arms race card</w:t>
      </w:r>
      <w:r>
        <w:tab/>
      </w:r>
    </w:p>
    <w:p w:rsidR="00D4444C" w:rsidRPr="00444F48" w:rsidRDefault="00D4444C" w:rsidP="00D4444C">
      <w:pPr>
        <w:rPr>
          <w:sz w:val="14"/>
        </w:rPr>
      </w:pPr>
      <w:r w:rsidRPr="002F184B">
        <w:rPr>
          <w:rStyle w:val="Emphasis"/>
          <w:highlight w:val="cyan"/>
        </w:rPr>
        <w:t>China’s growing space warfare capabilities are prompting the Air Force to develop military space weapons to protect U.S. satellites and shoot down enemy systems</w:t>
      </w:r>
      <w:r w:rsidRPr="00444F48">
        <w:rPr>
          <w:sz w:val="14"/>
        </w:rPr>
        <w:t>, the commander of the Air Force Space Command said in an interview that aired on Sunday. “</w:t>
      </w:r>
      <w:r w:rsidRPr="00444F48">
        <w:rPr>
          <w:rStyle w:val="StyleBoldUnderline"/>
        </w:rPr>
        <w:t>It’s a competition I wish wasn’t occurring, but it is</w:t>
      </w:r>
      <w:r w:rsidRPr="00444F48">
        <w:rPr>
          <w:sz w:val="14"/>
        </w:rPr>
        <w:t xml:space="preserve">,” Air Force Gen. John Hyten, the space commander, told CBS News. “And </w:t>
      </w:r>
      <w:r w:rsidRPr="002F184B">
        <w:rPr>
          <w:rStyle w:val="Emphasis"/>
          <w:highlight w:val="cyan"/>
        </w:rPr>
        <w:t>if we’re threatened in space, we have the right of self defense and we’ll</w:t>
      </w:r>
      <w:r w:rsidRPr="00444F48">
        <w:rPr>
          <w:rStyle w:val="Emphasis"/>
        </w:rPr>
        <w:t xml:space="preserve"> make sure we can </w:t>
      </w:r>
      <w:r w:rsidRPr="002F184B">
        <w:rPr>
          <w:rStyle w:val="Emphasis"/>
          <w:highlight w:val="cyan"/>
        </w:rPr>
        <w:t>execute that right</w:t>
      </w:r>
      <w:r w:rsidRPr="00444F48">
        <w:rPr>
          <w:rStyle w:val="Emphasis"/>
        </w:rPr>
        <w:t>.</w:t>
      </w:r>
      <w:r w:rsidRPr="00444F48">
        <w:rPr>
          <w:sz w:val="14"/>
        </w:rPr>
        <w:t xml:space="preserve">” Asked if those defenses will involve military force, Hyten states: “That’s why we have a military … I’m not NASA.” Hyten said some U.S. military satellites can maneuver to avoid attack but older ones cannot. “It depends on the satellite … when it was built … how old it is … when we know the threat is coming.” The program reports that </w:t>
      </w:r>
      <w:r w:rsidRPr="00444F48">
        <w:rPr>
          <w:rStyle w:val="StyleBoldUnderline"/>
        </w:rPr>
        <w:t>the United States has tested anti-satellite weapons in the past and spends an estimated 10 times more on space than the Chinese</w:t>
      </w:r>
      <w:r w:rsidRPr="00444F48">
        <w:rPr>
          <w:sz w:val="14"/>
        </w:rPr>
        <w:t xml:space="preserve">. The military space budget is around $25 billion annually, including spy satellites and secret programs, CBS reported. Hyten’s complete remarks on the Chinese space threat and the U.S. response were aired Sunday on 60 Minutes. Hyten said </w:t>
      </w:r>
      <w:r w:rsidRPr="002F184B">
        <w:rPr>
          <w:rStyle w:val="StyleBoldUnderline"/>
          <w:highlight w:val="cyan"/>
        </w:rPr>
        <w:t>China’s</w:t>
      </w:r>
      <w:r w:rsidRPr="00444F48">
        <w:rPr>
          <w:sz w:val="14"/>
        </w:rPr>
        <w:t xml:space="preserve"> 2007 </w:t>
      </w:r>
      <w:r w:rsidRPr="002F184B">
        <w:rPr>
          <w:rStyle w:val="StyleBoldUnderline"/>
          <w:highlight w:val="cyan"/>
        </w:rPr>
        <w:t>test of an anti-satellite missile</w:t>
      </w:r>
      <w:r w:rsidRPr="00444F48">
        <w:rPr>
          <w:sz w:val="14"/>
        </w:rPr>
        <w:t xml:space="preserve"> that destroyed an orbiting weather satellite created some 3,000 pieces of dangerous orbiting debris. “It </w:t>
      </w:r>
      <w:r w:rsidRPr="002F184B">
        <w:rPr>
          <w:rStyle w:val="StyleBoldUnderline"/>
          <w:highlight w:val="cyan"/>
        </w:rPr>
        <w:t>was a significant wakeup call to our</w:t>
      </w:r>
      <w:r w:rsidRPr="00444F48">
        <w:rPr>
          <w:rStyle w:val="StyleBoldUnderline"/>
        </w:rPr>
        <w:t xml:space="preserve"> entire </w:t>
      </w:r>
      <w:r w:rsidRPr="002F184B">
        <w:rPr>
          <w:rStyle w:val="StyleBoldUnderline"/>
          <w:highlight w:val="cyan"/>
        </w:rPr>
        <w:t>military</w:t>
      </w:r>
      <w:r w:rsidRPr="00444F48">
        <w:rPr>
          <w:sz w:val="14"/>
        </w:rPr>
        <w:t xml:space="preserve">,” Hyten said. “Until that singular event, I don’t think the broader military realized that that is something we’re going to have to worry about.” China is continuing to conduct anti-satellite weapons tests, he added, “to make sure that if they ever got into a conflict with us or any other space-faring nation, </w:t>
      </w:r>
      <w:r w:rsidRPr="002F184B">
        <w:rPr>
          <w:rStyle w:val="StyleBoldUnderline"/>
          <w:highlight w:val="cyan"/>
        </w:rPr>
        <w:t>they would</w:t>
      </w:r>
      <w:r w:rsidRPr="00444F48">
        <w:rPr>
          <w:rStyle w:val="StyleBoldUnderline"/>
        </w:rPr>
        <w:t xml:space="preserve"> have the ability to </w:t>
      </w:r>
      <w:r w:rsidRPr="002F184B">
        <w:rPr>
          <w:rStyle w:val="StyleBoldUnderline"/>
          <w:highlight w:val="cyan"/>
        </w:rPr>
        <w:t>destroy satellites</w:t>
      </w:r>
      <w:r w:rsidRPr="00444F48">
        <w:rPr>
          <w:rStyle w:val="StyleBoldUnderline"/>
        </w:rPr>
        <w:t>.” “</w:t>
      </w:r>
      <w:r w:rsidRPr="002F184B">
        <w:rPr>
          <w:rStyle w:val="StyleBoldUnderline"/>
          <w:highlight w:val="cyan"/>
        </w:rPr>
        <w:t>And that is</w:t>
      </w:r>
      <w:r w:rsidRPr="00444F48">
        <w:rPr>
          <w:rStyle w:val="StyleBoldUnderline"/>
        </w:rPr>
        <w:t xml:space="preserve"> a </w:t>
      </w:r>
      <w:r w:rsidRPr="002F184B">
        <w:rPr>
          <w:rStyle w:val="StyleBoldUnderline"/>
          <w:highlight w:val="cyan"/>
        </w:rPr>
        <w:t>bad</w:t>
      </w:r>
      <w:r w:rsidRPr="00444F48">
        <w:rPr>
          <w:rStyle w:val="StyleBoldUnderline"/>
        </w:rPr>
        <w:t xml:space="preserve"> thing </w:t>
      </w:r>
      <w:r w:rsidRPr="002F184B">
        <w:rPr>
          <w:rStyle w:val="StyleBoldUnderline"/>
          <w:highlight w:val="cyan"/>
        </w:rPr>
        <w:t>for the</w:t>
      </w:r>
      <w:r w:rsidRPr="00444F48">
        <w:rPr>
          <w:rStyle w:val="StyleBoldUnderline"/>
        </w:rPr>
        <w:t xml:space="preserve"> </w:t>
      </w:r>
      <w:r w:rsidRPr="002F184B">
        <w:rPr>
          <w:rStyle w:val="StyleBoldUnderline"/>
          <w:highlight w:val="cyan"/>
        </w:rPr>
        <w:t>U</w:t>
      </w:r>
      <w:r w:rsidRPr="00444F48">
        <w:rPr>
          <w:rStyle w:val="StyleBoldUnderline"/>
        </w:rPr>
        <w:t xml:space="preserve">nited </w:t>
      </w:r>
      <w:r w:rsidRPr="002F184B">
        <w:rPr>
          <w:rStyle w:val="StyleBoldUnderline"/>
          <w:highlight w:val="cyan"/>
        </w:rPr>
        <w:t>S</w:t>
      </w:r>
      <w:r w:rsidRPr="00444F48">
        <w:rPr>
          <w:rStyle w:val="StyleBoldUnderline"/>
        </w:rPr>
        <w:t>tates</w:t>
      </w:r>
      <w:r w:rsidRPr="00444F48">
        <w:rPr>
          <w:sz w:val="14"/>
        </w:rPr>
        <w:t xml:space="preserve">, a bad thing for the planet,” Hyten said. Hyten said U.S. space weapons programs are designed not to create dangerous debris. Instead, </w:t>
      </w:r>
      <w:r w:rsidRPr="002F184B">
        <w:rPr>
          <w:rStyle w:val="StyleBoldUnderline"/>
          <w:highlight w:val="cyan"/>
        </w:rPr>
        <w:t>the military is working on</w:t>
      </w:r>
      <w:r w:rsidRPr="00444F48">
        <w:rPr>
          <w:rStyle w:val="StyleBoldUnderline"/>
        </w:rPr>
        <w:t xml:space="preserve"> counter-communications </w:t>
      </w:r>
      <w:r w:rsidRPr="002F184B">
        <w:rPr>
          <w:rStyle w:val="StyleBoldUnderline"/>
          <w:highlight w:val="cyan"/>
        </w:rPr>
        <w:t>capabilities that</w:t>
      </w:r>
      <w:r w:rsidRPr="00444F48">
        <w:rPr>
          <w:rStyle w:val="StyleBoldUnderline"/>
        </w:rPr>
        <w:t xml:space="preserve"> can </w:t>
      </w:r>
      <w:r w:rsidRPr="002F184B">
        <w:rPr>
          <w:rStyle w:val="StyleBoldUnderline"/>
          <w:highlight w:val="cyan"/>
        </w:rPr>
        <w:t>cut links between ground control and space systems</w:t>
      </w:r>
      <w:r w:rsidRPr="00444F48">
        <w:rPr>
          <w:sz w:val="14"/>
        </w:rPr>
        <w:t xml:space="preserve">. Asked if maneuvering satellites and jamming are the only space arms being worked on, Hyten said: “That’s not it, but that’s all I can tell you.” Another system that is part of the U.S. space arsenal is the X-37B spacecraft that can orbit for long periods of time and then return to earth. Brian Weeden, a former Space Command officer, told 60 Minutes that </w:t>
      </w:r>
      <w:r w:rsidRPr="00444F48">
        <w:rPr>
          <w:rStyle w:val="StyleBoldUnderline"/>
        </w:rPr>
        <w:t>the Chinese have tested six ground-based anti-satellite weapons since</w:t>
      </w:r>
      <w:r w:rsidRPr="00444F48">
        <w:rPr>
          <w:sz w:val="14"/>
        </w:rPr>
        <w:t xml:space="preserve"> the </w:t>
      </w:r>
      <w:r w:rsidRPr="00444F48">
        <w:rPr>
          <w:rStyle w:val="StyleBoldUnderline"/>
        </w:rPr>
        <w:t>2007</w:t>
      </w:r>
      <w:r w:rsidRPr="00444F48">
        <w:rPr>
          <w:sz w:val="14"/>
        </w:rPr>
        <w:t xml:space="preserve"> test. Weeden said </w:t>
      </w:r>
      <w:r w:rsidRPr="002F184B">
        <w:rPr>
          <w:rStyle w:val="StyleBoldUnderline"/>
          <w:highlight w:val="cyan"/>
        </w:rPr>
        <w:t>China conducted a test of a high-earth orbit anti-satellite missile</w:t>
      </w:r>
      <w:r w:rsidRPr="00444F48">
        <w:rPr>
          <w:rStyle w:val="StyleBoldUnderline"/>
        </w:rPr>
        <w:t xml:space="preserve"> that may have traveled some 18,600 miles into space, threatening strategic geosynchronous orbiting satellites systems</w:t>
      </w:r>
      <w:r w:rsidRPr="00444F48">
        <w:rPr>
          <w:sz w:val="14"/>
        </w:rPr>
        <w:t xml:space="preserve">. The test was first </w:t>
      </w:r>
      <w:hyperlink r:id="rId30" w:history="1">
        <w:r w:rsidRPr="00444F48">
          <w:rPr>
            <w:rStyle w:val="Hyperlink"/>
            <w:sz w:val="14"/>
          </w:rPr>
          <w:t>reported</w:t>
        </w:r>
      </w:hyperlink>
      <w:r w:rsidRPr="00444F48">
        <w:rPr>
          <w:sz w:val="14"/>
        </w:rPr>
        <w:t xml:space="preserve"> by the Free Beacon. “</w:t>
      </w:r>
      <w:r w:rsidRPr="00444F48">
        <w:rPr>
          <w:rStyle w:val="StyleBoldUnderline"/>
        </w:rPr>
        <w:t xml:space="preserve">If those </w:t>
      </w:r>
      <w:r w:rsidRPr="002F184B">
        <w:rPr>
          <w:rStyle w:val="StyleBoldUnderline"/>
          <w:highlight w:val="cyan"/>
        </w:rPr>
        <w:t>satellites are</w:t>
      </w:r>
      <w:r w:rsidRPr="00444F48">
        <w:rPr>
          <w:rStyle w:val="StyleBoldUnderline"/>
        </w:rPr>
        <w:t xml:space="preserve"> now </w:t>
      </w:r>
      <w:r w:rsidRPr="002F184B">
        <w:rPr>
          <w:rStyle w:val="StyleBoldUnderline"/>
          <w:highlight w:val="cyan"/>
        </w:rPr>
        <w:t>at risk</w:t>
      </w:r>
      <w:r w:rsidRPr="00444F48">
        <w:rPr>
          <w:sz w:val="14"/>
        </w:rPr>
        <w:t xml:space="preserve">, that is something that, </w:t>
      </w:r>
      <w:r w:rsidRPr="00444F48">
        <w:rPr>
          <w:rStyle w:val="StyleBoldUnderline"/>
        </w:rPr>
        <w:t>from the U.S. military’s point of view, is new</w:t>
      </w:r>
      <w:r w:rsidRPr="00444F48">
        <w:rPr>
          <w:sz w:val="14"/>
        </w:rPr>
        <w:t xml:space="preserve">,” Weeden said. “Because it’s always believed those satellites, there wasn’t really a significant threat to those capabilities.” Hyten declined to specify how high China’s May 2013 anti-satellite test traveled but said it was “pretty high.” “I won’t characterize the Chinese capabilities are,” he said. “I just will tell you that we know what they are.” </w:t>
      </w:r>
      <w:r w:rsidRPr="002F184B">
        <w:rPr>
          <w:rStyle w:val="StyleBoldUnderline"/>
          <w:highlight w:val="cyan"/>
        </w:rPr>
        <w:t>The program</w:t>
      </w:r>
      <w:r w:rsidRPr="00444F48">
        <w:rPr>
          <w:rStyle w:val="StyleBoldUnderline"/>
        </w:rPr>
        <w:t xml:space="preserve"> will also </w:t>
      </w:r>
      <w:r w:rsidRPr="002F184B">
        <w:rPr>
          <w:rStyle w:val="StyleBoldUnderline"/>
          <w:highlight w:val="cyan"/>
        </w:rPr>
        <w:t>reveal</w:t>
      </w:r>
      <w:r w:rsidRPr="00444F48">
        <w:rPr>
          <w:rStyle w:val="StyleBoldUnderline"/>
        </w:rPr>
        <w:t xml:space="preserve"> one of </w:t>
      </w:r>
      <w:r w:rsidRPr="002F184B">
        <w:rPr>
          <w:rStyle w:val="StyleBoldUnderline"/>
          <w:highlight w:val="cyan"/>
        </w:rPr>
        <w:t>the Air Force’s new system</w:t>
      </w:r>
      <w:r w:rsidRPr="00444F48">
        <w:rPr>
          <w:rStyle w:val="StyleBoldUnderline"/>
        </w:rPr>
        <w:t>s for space warfare</w:t>
      </w:r>
      <w:r w:rsidRPr="00444F48">
        <w:rPr>
          <w:rStyle w:val="Emphasis"/>
        </w:rPr>
        <w:t xml:space="preserve">, </w:t>
      </w:r>
      <w:r w:rsidRPr="002F184B">
        <w:rPr>
          <w:rStyle w:val="Emphasis"/>
          <w:highlight w:val="cyan"/>
        </w:rPr>
        <w:t>a high-technology laser-guided telescope</w:t>
      </w:r>
      <w:r w:rsidRPr="00444F48">
        <w:rPr>
          <w:sz w:val="14"/>
        </w:rPr>
        <w:t xml:space="preserve">. The telescope located in Albuquerque, N.M., is used by the Air Force to track satellites as part of what the service calls “space situational awareness,” or intelligence on threats in space. Screenshot of the Air Force laser-guided telescope from ’60 Minutes’ The general’s comments that </w:t>
      </w:r>
      <w:r w:rsidRPr="002F184B">
        <w:rPr>
          <w:rStyle w:val="StyleBoldUnderline"/>
          <w:highlight w:val="cyan"/>
        </w:rPr>
        <w:t>China soon will be able to attack all orbits</w:t>
      </w:r>
      <w:r w:rsidRPr="00444F48">
        <w:rPr>
          <w:rStyle w:val="StyleBoldUnderline"/>
        </w:rPr>
        <w:t xml:space="preserve"> echoed an earlier </w:t>
      </w:r>
      <w:hyperlink r:id="rId31" w:history="1">
        <w:r w:rsidRPr="00444F48">
          <w:rPr>
            <w:rStyle w:val="StyleBoldUnderline"/>
          </w:rPr>
          <w:t>warning</w:t>
        </w:r>
      </w:hyperlink>
      <w:r w:rsidRPr="00444F48">
        <w:rPr>
          <w:rStyle w:val="StyleBoldUnderline"/>
        </w:rPr>
        <w:t xml:space="preserve">to Congress last month from military officials. “Now </w:t>
      </w:r>
      <w:r w:rsidRPr="002F184B">
        <w:rPr>
          <w:rStyle w:val="StyleBoldUnderline"/>
          <w:highlight w:val="cyan"/>
        </w:rPr>
        <w:t>we have to</w:t>
      </w:r>
      <w:r w:rsidRPr="00444F48">
        <w:rPr>
          <w:rStyle w:val="StyleBoldUnderline"/>
        </w:rPr>
        <w:t xml:space="preserve"> figure out how to </w:t>
      </w:r>
      <w:r w:rsidRPr="002F184B">
        <w:rPr>
          <w:rStyle w:val="StyleBoldUnderline"/>
          <w:highlight w:val="cyan"/>
        </w:rPr>
        <w:t>defend those satellites</w:t>
      </w:r>
      <w:r w:rsidRPr="00444F48">
        <w:rPr>
          <w:rStyle w:val="StyleBoldUnderline"/>
        </w:rPr>
        <w:t xml:space="preserve">, and we’re </w:t>
      </w:r>
      <w:r w:rsidRPr="00444F48">
        <w:rPr>
          <w:rStyle w:val="StyleBoldUnderline"/>
        </w:rPr>
        <w:lastRenderedPageBreak/>
        <w:t>going to,”</w:t>
      </w:r>
      <w:r w:rsidRPr="00444F48">
        <w:rPr>
          <w:sz w:val="14"/>
        </w:rPr>
        <w:t xml:space="preserve"> Hyten says. In addition to China, Russia is said to be developing space warfare capabilities, including anti-satellite missiles. Russia developed anti-satellite missiles during the Soviet period. Russia last year launched three communications satellites and shortly after the launch, Air Force space watchers detected what were thought to be small debris pieces near the satellites that suspiciously began maneuvering. “I’m not going to speculate,” Air Force Lt. Gen. John “Jay” Raymond, commander of the Joint Functional Component Command for Space said. “But I can tell you what it isn’t. It’s not a piece of debris.” The operation is known by the military as a rendezvous and proximity operation, something that can have both civilian space repair and military destruction capabilities. Last month, Raymond also sounded the alarm about the vulnerability of satellites in low-earth and high-earth orbit. Those satellites are used for military communications and intelligence gathering, as well as civilian communications and commerce. “We are quickly approaching the point where every satellite in every orbit can be threatened,” Raymond told the House Armed Services subcommittee on strategic forces March 26. </w:t>
      </w:r>
      <w:r w:rsidRPr="002F184B">
        <w:rPr>
          <w:rStyle w:val="Emphasis"/>
          <w:highlight w:val="cyan"/>
        </w:rPr>
        <w:t>China is the main worry for space attacks</w:t>
      </w:r>
      <w:r w:rsidRPr="00444F48">
        <w:rPr>
          <w:sz w:val="14"/>
        </w:rPr>
        <w:t xml:space="preserve">. U.S. officials have said </w:t>
      </w:r>
      <w:r w:rsidRPr="00444F48">
        <w:rPr>
          <w:rStyle w:val="StyleBoldUnderline"/>
        </w:rPr>
        <w:t>China has tested ground-based missiles capable of attacking and destroying satellites, ground-based lasers that can damage and destroy sensitive optics and electronics on satellites, and small satellites designed to grab or crush orbiting satellites</w:t>
      </w:r>
      <w:r w:rsidRPr="00444F48">
        <w:rPr>
          <w:sz w:val="14"/>
        </w:rPr>
        <w:t xml:space="preserve">. The threat is not new. A major U.S. military exercise held more than 10 years ago began with a simulated salvo of 20 Chinese anti-satellite missiles that knocked out strategic U.S. military communications, navigation, and targeting satellites, crippling U.S. warfighting capabilities. At the House hearing last month, Douglas Loverro, deputy assistant secretary of defense for space policy, said the space threat is increasing with China on several occasions “exercising” space warfare capabilities. Loverro also stated that the United States is preparing to defend space systems from attack. The House testimony came as the Pentagon plans to spend an additional $5 billion over five years to strengthen space defenses. Hyten, the leader of Space Command, said current defenses consist of tracking space objects that move unexpectedly and then preparing to take action. Chinese military writings have disclosed Beijing’s plans for space warfare. A 2010 People’s Liberation Army book, Satellite Navigation and Positioning: Rationale and Jamming, discusses using “concomitant” or associated satellites for space warfare such as electronic jamming of GPS signals. “Due to its dominant position, </w:t>
      </w:r>
      <w:r w:rsidRPr="00444F48">
        <w:rPr>
          <w:rStyle w:val="StyleBoldUnderline"/>
        </w:rPr>
        <w:t>a ‘concomitant satellite’</w:t>
      </w:r>
      <w:r w:rsidRPr="00444F48">
        <w:rPr>
          <w:sz w:val="14"/>
        </w:rPr>
        <w:t xml:space="preserve"> not only </w:t>
      </w:r>
      <w:r w:rsidRPr="00444F48">
        <w:rPr>
          <w:rStyle w:val="StyleBoldUnderline"/>
        </w:rPr>
        <w:t>can suppress</w:t>
      </w:r>
      <w:r w:rsidRPr="00444F48">
        <w:rPr>
          <w:sz w:val="14"/>
        </w:rPr>
        <w:t xml:space="preserve"> and relay </w:t>
      </w:r>
      <w:r w:rsidRPr="00444F48">
        <w:rPr>
          <w:rStyle w:val="StyleBoldUnderline"/>
        </w:rPr>
        <w:t>GPS signals</w:t>
      </w:r>
      <w:r w:rsidRPr="00444F48">
        <w:rPr>
          <w:sz w:val="14"/>
        </w:rPr>
        <w:t xml:space="preserve"> coming down from the satellite and thus produce jamming and deceptive effects, but it also can, when necessary, </w:t>
      </w:r>
      <w:r w:rsidRPr="00444F48">
        <w:rPr>
          <w:rStyle w:val="StyleBoldUnderline"/>
        </w:rPr>
        <w:t>deliver hard destruction</w:t>
      </w:r>
      <w:r w:rsidRPr="00444F48">
        <w:rPr>
          <w:sz w:val="14"/>
        </w:rPr>
        <w:t xml:space="preserve"> of the accompanied satellite, </w:t>
      </w:r>
      <w:r w:rsidRPr="00444F48">
        <w:rPr>
          <w:rStyle w:val="StyleBoldUnderline"/>
        </w:rPr>
        <w:t>thereby destroying the enemy’s information transmission once and for all,”</w:t>
      </w:r>
      <w:r w:rsidRPr="00444F48">
        <w:rPr>
          <w:sz w:val="14"/>
        </w:rPr>
        <w:t xml:space="preserve"> the book states, adding that such </w:t>
      </w:r>
      <w:r w:rsidRPr="00444F48">
        <w:rPr>
          <w:rStyle w:val="StyleBoldUnderline"/>
        </w:rPr>
        <w:t>systems “will be playing a tremendous role in future wars</w:t>
      </w:r>
      <w:r w:rsidRPr="00444F48">
        <w:rPr>
          <w:sz w:val="14"/>
        </w:rPr>
        <w:t>.” The satellites will also be able to perform “the functions of surveillance, electronic reconnaissance and deception, electronic jamming, and information assault, or even to take over the targeted satellites,” the book states.</w:t>
      </w:r>
    </w:p>
    <w:p w:rsidR="00D4444C" w:rsidRPr="00444F48" w:rsidRDefault="00D4444C" w:rsidP="00D4444C"/>
    <w:p w:rsidR="00D4444C" w:rsidRDefault="00D4444C" w:rsidP="00D4444C"/>
    <w:p w:rsidR="00D4444C" w:rsidRDefault="00D4444C" w:rsidP="00D4444C">
      <w:pPr>
        <w:pStyle w:val="Heading3"/>
      </w:pPr>
      <w:r>
        <w:t xml:space="preserve">Chinese Militarization Now </w:t>
      </w:r>
    </w:p>
    <w:p w:rsidR="00D4444C" w:rsidRDefault="00D4444C" w:rsidP="00D4444C">
      <w:pPr>
        <w:pStyle w:val="Heading4"/>
      </w:pPr>
      <w:r>
        <w:t>Dual-use technologies are specifically likely to sustain an arms race</w:t>
      </w:r>
    </w:p>
    <w:p w:rsidR="00D4444C" w:rsidRPr="0016759C" w:rsidRDefault="00D4444C" w:rsidP="00D4444C">
      <w:r>
        <w:t xml:space="preserve">(Brian </w:t>
      </w:r>
      <w:r w:rsidRPr="00CD4846">
        <w:rPr>
          <w:rStyle w:val="StyleStyleBold12pt"/>
        </w:rPr>
        <w:t>Weeden</w:t>
      </w:r>
      <w:r>
        <w:t xml:space="preserve"> and Xiao </w:t>
      </w:r>
      <w:r w:rsidRPr="00CD4846">
        <w:rPr>
          <w:rStyle w:val="StyleStyleBold12pt"/>
        </w:rPr>
        <w:t>He 16</w:t>
      </w:r>
      <w:r>
        <w:t xml:space="preserve">, </w:t>
      </w:r>
      <w:r w:rsidRPr="00CD4846">
        <w:rPr>
          <w:i/>
        </w:rPr>
        <w:t>Brian Weeden</w:t>
      </w:r>
      <w:r>
        <w:t xml:space="preserve"> is the Technical Advisor at the Secure World Foundation in Washington, D.C., </w:t>
      </w:r>
      <w:r w:rsidRPr="00CD4846">
        <w:rPr>
          <w:i/>
        </w:rPr>
        <w:t>Xiao He</w:t>
      </w:r>
      <w:r>
        <w:t xml:space="preserve"> is an Assistant Research Fellow at the Institute of World Economics and Politics in the Chinese Academy of Social Sciences, NBR Special Report #57, April 2016, “U.S.-China Strategic Relations In Space,” </w:t>
      </w:r>
      <w:r w:rsidRPr="00CD4846">
        <w:t>http://www.nbr.org/publications/specialreport/pdf/Free/06192016/SR57_US-China_April2016.pdf</w:t>
      </w:r>
      <w:r>
        <w:t xml:space="preserve">) </w:t>
      </w:r>
    </w:p>
    <w:p w:rsidR="00D4444C" w:rsidRPr="0016759C" w:rsidRDefault="00D4444C" w:rsidP="00D4444C">
      <w:r>
        <w:t xml:space="preserve">The development, testing, and employment of dual-use capabilities. </w:t>
      </w:r>
      <w:r w:rsidRPr="002F184B">
        <w:rPr>
          <w:rStyle w:val="StyleBoldUnderline"/>
          <w:highlight w:val="cyan"/>
        </w:rPr>
        <w:t xml:space="preserve">One of the most significant areas of tension will be the </w:t>
      </w:r>
      <w:r w:rsidRPr="002F184B">
        <w:rPr>
          <w:rStyle w:val="Emphasis"/>
          <w:highlight w:val="cyan"/>
        </w:rPr>
        <w:t>development</w:t>
      </w:r>
      <w:r w:rsidRPr="0070657B">
        <w:rPr>
          <w:rStyle w:val="Emphasis"/>
        </w:rPr>
        <w:t xml:space="preserve">, </w:t>
      </w:r>
      <w:r w:rsidRPr="002F184B">
        <w:rPr>
          <w:rStyle w:val="Emphasis"/>
          <w:highlight w:val="cyan"/>
        </w:rPr>
        <w:t>testing, and employment</w:t>
      </w:r>
      <w:r w:rsidRPr="002F184B">
        <w:rPr>
          <w:rStyle w:val="StyleBoldUnderline"/>
          <w:highlight w:val="cyan"/>
        </w:rPr>
        <w:t xml:space="preserve"> of dual-use capabilities</w:t>
      </w:r>
      <w:r w:rsidRPr="0016759C">
        <w:rPr>
          <w:rStyle w:val="StyleBoldUnderline"/>
        </w:rPr>
        <w:t xml:space="preserve"> that have both military and nonmilitary uses</w:t>
      </w:r>
      <w:r>
        <w:t xml:space="preserve">. </w:t>
      </w:r>
      <w:r w:rsidRPr="0016759C">
        <w:rPr>
          <w:rStyle w:val="StyleBoldUnderline"/>
        </w:rPr>
        <w:t xml:space="preserve">Many space technologies are dual-use </w:t>
      </w:r>
      <w:r>
        <w:t xml:space="preserve">in nature: rockets are used to loft humans and peaceful satellites into orbit as well as to hurl conventional and nuclear warheads at targets on earth. Many satellite applications such as remote sensing, communications, and navigation have both commercial and military applications and end users. The commoditization of space technology and the expansion of commercial activity in space are increasingly breaking down traditional silos between military, civil, and commercial uses of space, thereby blurring the lines even further. </w:t>
      </w:r>
      <w:r w:rsidRPr="002F184B">
        <w:rPr>
          <w:rStyle w:val="StyleBoldUnderline"/>
          <w:highlight w:val="cyan"/>
        </w:rPr>
        <w:t>The development of robotic RPO</w:t>
      </w:r>
      <w:r w:rsidRPr="0016759C">
        <w:rPr>
          <w:rStyle w:val="StyleBoldUnderline"/>
        </w:rPr>
        <w:t xml:space="preserve">, which involves the close approach and potential docking of two or more unmanned space objects, currently </w:t>
      </w:r>
      <w:r w:rsidRPr="002F184B">
        <w:rPr>
          <w:rStyle w:val="StyleBoldUnderline"/>
          <w:highlight w:val="cyan"/>
        </w:rPr>
        <w:t>poses a significant challenge to a stable relationship</w:t>
      </w:r>
      <w:r>
        <w:t xml:space="preserve">. Such </w:t>
      </w:r>
      <w:r w:rsidRPr="002F184B">
        <w:rPr>
          <w:rStyle w:val="StyleBoldUnderline"/>
          <w:highlight w:val="cyan"/>
        </w:rPr>
        <w:t>operations form the foundation of capabilities essential to the next generation of space activities</w:t>
      </w:r>
      <w:r w:rsidRPr="0016759C">
        <w:rPr>
          <w:rStyle w:val="StyleBoldUnderline"/>
        </w:rPr>
        <w:t xml:space="preserve">, </w:t>
      </w:r>
      <w:r w:rsidRPr="002F184B">
        <w:rPr>
          <w:rStyle w:val="StyleBoldUnderline"/>
          <w:highlight w:val="cyan"/>
        </w:rPr>
        <w:t>including</w:t>
      </w:r>
      <w:r w:rsidRPr="0016759C">
        <w:rPr>
          <w:rStyle w:val="StyleBoldUnderline"/>
        </w:rPr>
        <w:t xml:space="preserve"> on-orbit satellite servicing, </w:t>
      </w:r>
      <w:r w:rsidRPr="002F184B">
        <w:rPr>
          <w:rStyle w:val="StyleBoldUnderline"/>
          <w:highlight w:val="cyan"/>
        </w:rPr>
        <w:t>refueling</w:t>
      </w:r>
      <w:r w:rsidRPr="0016759C">
        <w:rPr>
          <w:rStyle w:val="StyleBoldUnderline"/>
        </w:rPr>
        <w:t xml:space="preserve">, </w:t>
      </w:r>
      <w:r w:rsidRPr="002F184B">
        <w:rPr>
          <w:rStyle w:val="StyleBoldUnderline"/>
          <w:highlight w:val="cyan"/>
        </w:rPr>
        <w:t>repairs</w:t>
      </w:r>
      <w:r w:rsidRPr="0016759C">
        <w:rPr>
          <w:rStyle w:val="StyleBoldUnderline"/>
        </w:rPr>
        <w:t xml:space="preserve">, formation flying, </w:t>
      </w:r>
      <w:r w:rsidRPr="002F184B">
        <w:rPr>
          <w:rStyle w:val="StyleBoldUnderline"/>
          <w:highlight w:val="cyan"/>
        </w:rPr>
        <w:t>and</w:t>
      </w:r>
      <w:r w:rsidRPr="0016759C">
        <w:rPr>
          <w:rStyle w:val="StyleBoldUnderline"/>
        </w:rPr>
        <w:t xml:space="preserve"> the ability to actively </w:t>
      </w:r>
      <w:r w:rsidRPr="002F184B">
        <w:rPr>
          <w:rStyle w:val="StyleBoldUnderline"/>
          <w:highlight w:val="cyan"/>
        </w:rPr>
        <w:t>remove large space debris</w:t>
      </w:r>
      <w:r>
        <w:t xml:space="preserve">. However, they are also vital to on-orbit inspection of satellites and intelligence gathering as well as co-orbital ASAT weapons. Over the last decade, </w:t>
      </w:r>
      <w:r w:rsidRPr="002F184B">
        <w:rPr>
          <w:rStyle w:val="StyleBoldUnderline"/>
          <w:highlight w:val="cyan"/>
        </w:rPr>
        <w:t>both the</w:t>
      </w:r>
      <w:r w:rsidRPr="0016759C">
        <w:rPr>
          <w:rStyle w:val="StyleBoldUnderline"/>
        </w:rPr>
        <w:t xml:space="preserve"> </w:t>
      </w:r>
      <w:r w:rsidRPr="002F184B">
        <w:rPr>
          <w:rStyle w:val="StyleBoldUnderline"/>
          <w:highlight w:val="cyan"/>
        </w:rPr>
        <w:t>U</w:t>
      </w:r>
      <w:r w:rsidRPr="0016759C">
        <w:rPr>
          <w:rStyle w:val="StyleBoldUnderline"/>
        </w:rPr>
        <w:t xml:space="preserve">nited </w:t>
      </w:r>
      <w:r w:rsidRPr="002F184B">
        <w:rPr>
          <w:rStyle w:val="StyleBoldUnderline"/>
          <w:highlight w:val="cyan"/>
        </w:rPr>
        <w:t>S</w:t>
      </w:r>
      <w:r w:rsidRPr="0016759C">
        <w:rPr>
          <w:rStyle w:val="StyleBoldUnderline"/>
        </w:rPr>
        <w:t xml:space="preserve">tates </w:t>
      </w:r>
      <w:r w:rsidRPr="002F184B">
        <w:rPr>
          <w:rStyle w:val="StyleBoldUnderline"/>
          <w:highlight w:val="cyan"/>
        </w:rPr>
        <w:t>and China have conducted a number of</w:t>
      </w:r>
      <w:r w:rsidRPr="0016759C">
        <w:rPr>
          <w:rStyle w:val="StyleBoldUnderline"/>
        </w:rPr>
        <w:t xml:space="preserve"> RPO </w:t>
      </w:r>
      <w:r w:rsidRPr="002F184B">
        <w:rPr>
          <w:rStyle w:val="StyleBoldUnderline"/>
          <w:highlight w:val="cyan"/>
        </w:rPr>
        <w:t>demonstrations</w:t>
      </w:r>
      <w:r w:rsidRPr="0016759C">
        <w:rPr>
          <w:rStyle w:val="StyleBoldUnderline"/>
        </w:rPr>
        <w:t xml:space="preserve"> in orbit, </w:t>
      </w:r>
      <w:r w:rsidRPr="002F184B">
        <w:rPr>
          <w:rStyle w:val="StyleBoldUnderline"/>
          <w:highlight w:val="cyan"/>
        </w:rPr>
        <w:t>which</w:t>
      </w:r>
      <w:r w:rsidRPr="0016759C">
        <w:rPr>
          <w:rStyle w:val="StyleBoldUnderline"/>
        </w:rPr>
        <w:t xml:space="preserve"> have </w:t>
      </w:r>
      <w:r w:rsidRPr="002F184B">
        <w:rPr>
          <w:rStyle w:val="StyleBoldUnderline"/>
          <w:highlight w:val="cyan"/>
        </w:rPr>
        <w:t>heightened tensions</w:t>
      </w:r>
      <w:r w:rsidRPr="0016759C">
        <w:rPr>
          <w:rStyle w:val="StyleBoldUnderline"/>
        </w:rPr>
        <w:t xml:space="preserve"> and raised questions on each side about what the ultimate purpose is for the other’s development of these capabilities</w:t>
      </w:r>
      <w:r>
        <w:t xml:space="preserve">.64 A second area of </w:t>
      </w:r>
      <w:r w:rsidRPr="002F184B">
        <w:rPr>
          <w:rStyle w:val="StyleBoldUnderline"/>
          <w:highlight w:val="cyan"/>
        </w:rPr>
        <w:t xml:space="preserve">tension over dual-use capabilities is the </w:t>
      </w:r>
      <w:r w:rsidRPr="002F184B">
        <w:rPr>
          <w:rStyle w:val="Emphasis"/>
          <w:highlight w:val="cyan"/>
        </w:rPr>
        <w:t>development, testing, and employment</w:t>
      </w:r>
      <w:r w:rsidRPr="002F184B">
        <w:rPr>
          <w:rStyle w:val="StyleBoldUnderline"/>
          <w:highlight w:val="cyan"/>
        </w:rPr>
        <w:t xml:space="preserve"> of</w:t>
      </w:r>
      <w:r w:rsidRPr="0016759C">
        <w:rPr>
          <w:rStyle w:val="StyleBoldUnderline"/>
        </w:rPr>
        <w:t xml:space="preserve"> direct ascent </w:t>
      </w:r>
      <w:r w:rsidRPr="002F184B">
        <w:rPr>
          <w:rStyle w:val="StyleBoldUnderline"/>
          <w:highlight w:val="cyan"/>
        </w:rPr>
        <w:t>kinetic-kill weapons</w:t>
      </w:r>
      <w:r>
        <w:t xml:space="preserve">. Such systems utilize rockets to place a kill vehicle on a ballistic trajectory to intercept and destroy a space object by colliding with it. The United States has been developing direct ascent kinetic-kill technology for decades. Although it has used the technology for ASAT capabilities in the past,65 it currently does not have any acknowledged kinetic-kill ASAT programs and states that current programs are for missile defense only.66 China’s activity in this area has been more recent and has focused on developing and testing direct ascent kinetic-kill technology for ASAT capabilities, although it has recently justified the testing as related to missile defense.67 In the case of a conflict, the presence of operational ASAT capabilities on both sides could be a strong driver for crisis instability. </w:t>
      </w:r>
      <w:r w:rsidRPr="002F184B">
        <w:rPr>
          <w:rStyle w:val="StyleBoldUnderline"/>
          <w:highlight w:val="cyan"/>
        </w:rPr>
        <w:t>Chinese military authors</w:t>
      </w:r>
      <w:r w:rsidRPr="0016759C">
        <w:rPr>
          <w:rStyle w:val="StyleBoldUnderline"/>
        </w:rPr>
        <w:t xml:space="preserve"> writing about space doctrine </w:t>
      </w:r>
      <w:r w:rsidRPr="002F184B">
        <w:rPr>
          <w:rStyle w:val="StyleBoldUnderline"/>
          <w:highlight w:val="cyan"/>
        </w:rPr>
        <w:t>are</w:t>
      </w:r>
      <w:r w:rsidRPr="0016759C">
        <w:rPr>
          <w:rStyle w:val="StyleBoldUnderline"/>
        </w:rPr>
        <w:t xml:space="preserve"> increasingly </w:t>
      </w:r>
      <w:r w:rsidRPr="002F184B">
        <w:rPr>
          <w:rStyle w:val="StyleBoldUnderline"/>
          <w:highlight w:val="cyan"/>
        </w:rPr>
        <w:t>focused on the importance of first strikes against U.S. space assets</w:t>
      </w:r>
      <w:r w:rsidRPr="0016759C">
        <w:rPr>
          <w:rStyle w:val="StyleBoldUnderline"/>
        </w:rPr>
        <w:t xml:space="preserve"> in order </w:t>
      </w:r>
      <w:r w:rsidRPr="002F184B">
        <w:rPr>
          <w:rStyle w:val="StyleBoldUnderline"/>
          <w:highlight w:val="cyan"/>
        </w:rPr>
        <w:t>to seize the initiative and deter a U.S. attack</w:t>
      </w:r>
      <w:r>
        <w:t xml:space="preserve">.68 At the same time, </w:t>
      </w:r>
      <w:r w:rsidRPr="002F184B">
        <w:rPr>
          <w:rStyle w:val="StyleBoldUnderline"/>
          <w:highlight w:val="cyan"/>
        </w:rPr>
        <w:t>the</w:t>
      </w:r>
      <w:r w:rsidRPr="0016759C">
        <w:rPr>
          <w:rStyle w:val="StyleBoldUnderline"/>
        </w:rPr>
        <w:t xml:space="preserve"> </w:t>
      </w:r>
      <w:r w:rsidRPr="002F184B">
        <w:rPr>
          <w:rStyle w:val="StyleBoldUnderline"/>
          <w:highlight w:val="cyan"/>
        </w:rPr>
        <w:t>U</w:t>
      </w:r>
      <w:r w:rsidRPr="0016759C">
        <w:rPr>
          <w:rStyle w:val="StyleBoldUnderline"/>
        </w:rPr>
        <w:t xml:space="preserve">nited </w:t>
      </w:r>
      <w:r w:rsidRPr="002F184B">
        <w:rPr>
          <w:rStyle w:val="StyleBoldUnderline"/>
          <w:highlight w:val="cyan"/>
        </w:rPr>
        <w:t>S</w:t>
      </w:r>
      <w:r w:rsidRPr="0016759C">
        <w:rPr>
          <w:rStyle w:val="StyleBoldUnderline"/>
        </w:rPr>
        <w:t xml:space="preserve">tates </w:t>
      </w:r>
      <w:r w:rsidRPr="002F184B">
        <w:rPr>
          <w:rStyle w:val="StyleBoldUnderline"/>
          <w:highlight w:val="cyan"/>
        </w:rPr>
        <w:t>is</w:t>
      </w:r>
      <w:r w:rsidRPr="0016759C">
        <w:rPr>
          <w:rStyle w:val="StyleBoldUnderline"/>
        </w:rPr>
        <w:t xml:space="preserve"> increasingly </w:t>
      </w:r>
      <w:r w:rsidRPr="002F184B">
        <w:rPr>
          <w:rStyle w:val="StyleBoldUnderline"/>
          <w:highlight w:val="cyan"/>
        </w:rPr>
        <w:t>worried about Chinese</w:t>
      </w:r>
      <w:r w:rsidRPr="0016759C">
        <w:rPr>
          <w:rStyle w:val="StyleBoldUnderline"/>
        </w:rPr>
        <w:t xml:space="preserve"> conventional ballistic </w:t>
      </w:r>
      <w:r w:rsidRPr="002F184B">
        <w:rPr>
          <w:rStyle w:val="StyleBoldUnderline"/>
          <w:highlight w:val="cyan"/>
        </w:rPr>
        <w:t>missile attacks</w:t>
      </w:r>
      <w:r w:rsidRPr="0016759C">
        <w:rPr>
          <w:rStyle w:val="StyleBoldUnderline"/>
        </w:rPr>
        <w:t xml:space="preserve"> on carrier battle groups and land bases </w:t>
      </w:r>
      <w:r w:rsidRPr="002F184B">
        <w:rPr>
          <w:rStyle w:val="StyleBoldUnderline"/>
          <w:highlight w:val="cyan"/>
        </w:rPr>
        <w:t>in the Asia-Pacific</w:t>
      </w:r>
      <w:r w:rsidRPr="0016759C">
        <w:rPr>
          <w:rStyle w:val="StyleBoldUnderline"/>
        </w:rPr>
        <w:t xml:space="preserve">, which utilize ISR satellites for targeting. In response, </w:t>
      </w:r>
      <w:r w:rsidRPr="002F184B">
        <w:rPr>
          <w:rStyle w:val="StyleBoldUnderline"/>
          <w:highlight w:val="cyan"/>
        </w:rPr>
        <w:t>the</w:t>
      </w:r>
      <w:r w:rsidRPr="0016759C">
        <w:rPr>
          <w:rStyle w:val="StyleBoldUnderline"/>
        </w:rPr>
        <w:t xml:space="preserve"> </w:t>
      </w:r>
      <w:r w:rsidRPr="002F184B">
        <w:rPr>
          <w:rStyle w:val="StyleBoldUnderline"/>
          <w:highlight w:val="cyan"/>
        </w:rPr>
        <w:t>U</w:t>
      </w:r>
      <w:r w:rsidRPr="0016759C">
        <w:rPr>
          <w:rStyle w:val="StyleBoldUnderline"/>
        </w:rPr>
        <w:t xml:space="preserve">nited </w:t>
      </w:r>
      <w:r w:rsidRPr="002F184B">
        <w:rPr>
          <w:rStyle w:val="StyleBoldUnderline"/>
          <w:highlight w:val="cyan"/>
        </w:rPr>
        <w:t>S</w:t>
      </w:r>
      <w:r w:rsidRPr="0016759C">
        <w:rPr>
          <w:rStyle w:val="StyleBoldUnderline"/>
        </w:rPr>
        <w:t xml:space="preserve">tates </w:t>
      </w:r>
      <w:r w:rsidRPr="002F184B">
        <w:rPr>
          <w:rStyle w:val="StyleBoldUnderline"/>
          <w:highlight w:val="cyan"/>
        </w:rPr>
        <w:t>is considering “left of launch” capabilities</w:t>
      </w:r>
      <w:r w:rsidRPr="0016759C">
        <w:rPr>
          <w:rStyle w:val="StyleBoldUnderline"/>
        </w:rPr>
        <w:t xml:space="preserve"> </w:t>
      </w:r>
      <w:r w:rsidRPr="002F184B">
        <w:rPr>
          <w:rStyle w:val="StyleBoldUnderline"/>
          <w:highlight w:val="cyan"/>
        </w:rPr>
        <w:t>that</w:t>
      </w:r>
      <w:r w:rsidRPr="0016759C">
        <w:rPr>
          <w:rStyle w:val="StyleBoldUnderline"/>
        </w:rPr>
        <w:t xml:space="preserve"> could </w:t>
      </w:r>
      <w:r w:rsidRPr="002F184B">
        <w:rPr>
          <w:rStyle w:val="StyleBoldUnderline"/>
          <w:highlight w:val="cyan"/>
        </w:rPr>
        <w:t>include</w:t>
      </w:r>
      <w:r w:rsidRPr="0016759C">
        <w:rPr>
          <w:rStyle w:val="StyleBoldUnderline"/>
        </w:rPr>
        <w:t xml:space="preserve"> using </w:t>
      </w:r>
      <w:r w:rsidRPr="002F184B">
        <w:rPr>
          <w:rStyle w:val="StyleBoldUnderline"/>
          <w:highlight w:val="cyan"/>
        </w:rPr>
        <w:t xml:space="preserve">ASAT systems against Chinese </w:t>
      </w:r>
      <w:r w:rsidRPr="002F184B">
        <w:rPr>
          <w:rStyle w:val="StyleBoldUnderline"/>
          <w:highlight w:val="cyan"/>
        </w:rPr>
        <w:lastRenderedPageBreak/>
        <w:t>satellites</w:t>
      </w:r>
      <w:r w:rsidRPr="0016759C">
        <w:rPr>
          <w:rStyle w:val="StyleBoldUnderline"/>
        </w:rPr>
        <w:t xml:space="preserve"> to disrupt the ballistic missile kill chain</w:t>
      </w:r>
      <w:r>
        <w:t xml:space="preserve">.69 Thus, </w:t>
      </w:r>
      <w:r w:rsidRPr="002F184B">
        <w:rPr>
          <w:rStyle w:val="StyleBoldUnderline"/>
          <w:highlight w:val="cyan"/>
        </w:rPr>
        <w:t>a crisis scenario between</w:t>
      </w:r>
      <w:r w:rsidRPr="0016759C">
        <w:rPr>
          <w:rStyle w:val="StyleBoldUnderline"/>
        </w:rPr>
        <w:t xml:space="preserve"> the </w:t>
      </w:r>
      <w:r w:rsidRPr="002F184B">
        <w:rPr>
          <w:rStyle w:val="StyleBoldUnderline"/>
          <w:highlight w:val="cyan"/>
        </w:rPr>
        <w:t>U</w:t>
      </w:r>
      <w:r w:rsidRPr="0016759C">
        <w:rPr>
          <w:rStyle w:val="StyleBoldUnderline"/>
        </w:rPr>
        <w:t xml:space="preserve">nited </w:t>
      </w:r>
      <w:r w:rsidRPr="002F184B">
        <w:rPr>
          <w:rStyle w:val="StyleBoldUnderline"/>
          <w:highlight w:val="cyan"/>
        </w:rPr>
        <w:t>S</w:t>
      </w:r>
      <w:r w:rsidRPr="0016759C">
        <w:rPr>
          <w:rStyle w:val="StyleBoldUnderline"/>
        </w:rPr>
        <w:t xml:space="preserve">tates </w:t>
      </w:r>
      <w:r w:rsidRPr="002F184B">
        <w:rPr>
          <w:rStyle w:val="StyleBoldUnderline"/>
          <w:highlight w:val="cyan"/>
        </w:rPr>
        <w:t>and China</w:t>
      </w:r>
      <w:r w:rsidRPr="0016759C">
        <w:rPr>
          <w:rStyle w:val="StyleBoldUnderline"/>
        </w:rPr>
        <w:t xml:space="preserve"> </w:t>
      </w:r>
      <w:r w:rsidRPr="002F184B">
        <w:rPr>
          <w:rStyle w:val="StyleBoldUnderline"/>
          <w:highlight w:val="cyan"/>
        </w:rPr>
        <w:t>could include a race condition where both sides move to strike first</w:t>
      </w:r>
      <w:r w:rsidRPr="0016759C">
        <w:rPr>
          <w:rStyle w:val="StyleBoldUnderline"/>
        </w:rPr>
        <w:t xml:space="preserve"> against the other’s space assets, </w:t>
      </w:r>
      <w:r w:rsidRPr="002F184B">
        <w:rPr>
          <w:rStyle w:val="StyleBoldUnderline"/>
          <w:highlight w:val="cyan"/>
        </w:rPr>
        <w:t>which could</w:t>
      </w:r>
      <w:r w:rsidRPr="0016759C">
        <w:rPr>
          <w:rStyle w:val="StyleBoldUnderline"/>
        </w:rPr>
        <w:t xml:space="preserve"> cause the situation to </w:t>
      </w:r>
      <w:r w:rsidRPr="002F184B">
        <w:rPr>
          <w:rStyle w:val="Emphasis"/>
          <w:highlight w:val="cyan"/>
        </w:rPr>
        <w:t>escalate out of control</w:t>
      </w:r>
      <w:r w:rsidRPr="0016759C">
        <w:rPr>
          <w:rStyle w:val="StyleBoldUnderline"/>
        </w:rPr>
        <w:t>.</w:t>
      </w:r>
    </w:p>
    <w:p w:rsidR="00D4444C" w:rsidRDefault="00D4444C" w:rsidP="00D4444C">
      <w:pPr>
        <w:pStyle w:val="Heading4"/>
      </w:pPr>
      <w:r>
        <w:t>China specifically militarizes space for multiple benefits and necessities --- multiple Chinese experts confirm</w:t>
      </w:r>
    </w:p>
    <w:p w:rsidR="00D4444C" w:rsidRPr="00AA4DF1" w:rsidRDefault="00D4444C" w:rsidP="00D4444C">
      <w:r>
        <w:t xml:space="preserve">(Kevin </w:t>
      </w:r>
      <w:r w:rsidRPr="00AA4DF1">
        <w:rPr>
          <w:rStyle w:val="StyleStyleBold12pt"/>
        </w:rPr>
        <w:t>Pollpeter 15</w:t>
      </w:r>
      <w:r>
        <w:t>, S</w:t>
      </w:r>
      <w:r w:rsidRPr="00AA4DF1">
        <w:t>enior research anal</w:t>
      </w:r>
      <w:r>
        <w:t xml:space="preserve">yst at Defense Group, Inc., in Washington, DC; previous </w:t>
      </w:r>
      <w:r w:rsidRPr="00AA4DF1">
        <w:t xml:space="preserve">deputy director of IGCC’s project on the Study of Innovation and Technology </w:t>
      </w:r>
      <w:r>
        <w:t>in China (SITC);</w:t>
      </w:r>
      <w:r w:rsidRPr="00AA4DF1">
        <w:t xml:space="preserve"> </w:t>
      </w:r>
      <w:r>
        <w:t>D</w:t>
      </w:r>
      <w:r w:rsidRPr="00AA4DF1">
        <w:t xml:space="preserve">eputy director of the East Asia program at DGI, where he managed a group </w:t>
      </w:r>
      <w:r>
        <w:t>of more than 20 China analysts; Previous</w:t>
      </w:r>
      <w:r w:rsidRPr="00AA4DF1">
        <w:t xml:space="preserve"> </w:t>
      </w:r>
      <w:r>
        <w:t>researcher at RAND, w</w:t>
      </w:r>
      <w:r w:rsidRPr="00AA4DF1">
        <w:t>idely published on China national security issues, with a focus on China’s space program</w:t>
      </w:r>
      <w:r>
        <w:t xml:space="preserve"> and information warfare issues;</w:t>
      </w:r>
      <w:r w:rsidRPr="00AA4DF1">
        <w:t xml:space="preserve"> MA in international policy studies from the Monterey Ins</w:t>
      </w:r>
      <w:r>
        <w:t xml:space="preserve">titute of International Studies, 2/18/2015, “Testimony before the U.S.-China Economic and Security Review Commission for the hearing on “China’s Space and Counterspace Programs,” </w:t>
      </w:r>
      <w:r w:rsidRPr="00AA4DF1">
        <w:t>http://www.uscc.gov/sites/default/files/Pollpeter_Testimony.pdf</w:t>
      </w:r>
      <w:r>
        <w:t>)</w:t>
      </w:r>
    </w:p>
    <w:p w:rsidR="00D4444C" w:rsidRDefault="00D4444C" w:rsidP="00D4444C">
      <w:r>
        <w:t xml:space="preserve">Military Benefits China’s space program has made the most progress in addressing its national security needs. China’s space program assists the People’s Liberation Army (PLA) in its efforts to achieve information superiority, defined as the ability to use information freely and to deny the use of information by an adversary. Based on their analyses of U.S. military operations, </w:t>
      </w:r>
      <w:r w:rsidRPr="002F184B">
        <w:rPr>
          <w:rStyle w:val="StyleBoldUnderline"/>
          <w:highlight w:val="cyan"/>
        </w:rPr>
        <w:t xml:space="preserve">Chinese military researchers view space as a critical component in making the PLA into a force </w:t>
      </w:r>
      <w:r w:rsidRPr="002F184B">
        <w:rPr>
          <w:rStyle w:val="Emphasis"/>
          <w:highlight w:val="cyan"/>
        </w:rPr>
        <w:t>capable of winning “informatized” wars</w:t>
      </w:r>
      <w:r w:rsidRPr="002F184B">
        <w:rPr>
          <w:rStyle w:val="StyleBoldUnderline"/>
          <w:highlight w:val="cyan"/>
        </w:rPr>
        <w:t xml:space="preserve"> </w:t>
      </w:r>
      <w:r w:rsidRPr="00745059">
        <w:rPr>
          <w:rStyle w:val="StyleBoldUnderline"/>
        </w:rPr>
        <w:t>and recognize the role space plays in the</w:t>
      </w:r>
      <w:r w:rsidRPr="00465E67">
        <w:rPr>
          <w:rStyle w:val="StyleBoldUnderline"/>
        </w:rPr>
        <w:t xml:space="preserve"> collection and transmittal of information and the need to deny those capabilities to an adversary</w:t>
      </w:r>
      <w:r>
        <w:t xml:space="preserve">. Indeed, </w:t>
      </w:r>
      <w:r w:rsidRPr="002F184B">
        <w:rPr>
          <w:rStyle w:val="StyleBoldUnderline"/>
          <w:highlight w:val="cyan"/>
        </w:rPr>
        <w:t>nearly every Chinese source describes space as the “</w:t>
      </w:r>
      <w:r w:rsidRPr="002F184B">
        <w:rPr>
          <w:rStyle w:val="Emphasis"/>
          <w:highlight w:val="cyan"/>
        </w:rPr>
        <w:t>ultimate high ground</w:t>
      </w:r>
      <w:r w:rsidRPr="00465E67">
        <w:rPr>
          <w:rStyle w:val="StyleBoldUnderline"/>
        </w:rPr>
        <w:t>,” leading many Chinese analysts to assess that space warfare is inevitable</w:t>
      </w:r>
      <w:r>
        <w:t xml:space="preserve">. Because of the preeminence of the space battlefield, </w:t>
      </w:r>
      <w:r w:rsidRPr="00465E67">
        <w:rPr>
          <w:rStyle w:val="StyleBoldUnderline"/>
        </w:rPr>
        <w:t xml:space="preserve">analysts writing on space argue that </w:t>
      </w:r>
      <w:r w:rsidRPr="002F184B">
        <w:rPr>
          <w:rStyle w:val="StyleBoldUnderline"/>
          <w:highlight w:val="cyan"/>
        </w:rPr>
        <w:t>it will become the center of gravity in future wars and</w:t>
      </w:r>
      <w:r w:rsidRPr="00465E67">
        <w:rPr>
          <w:rStyle w:val="StyleBoldUnderline"/>
        </w:rPr>
        <w:t xml:space="preserve"> one that </w:t>
      </w:r>
      <w:r w:rsidRPr="002F184B">
        <w:rPr>
          <w:rStyle w:val="StyleBoldUnderline"/>
          <w:highlight w:val="cyan"/>
        </w:rPr>
        <w:t xml:space="preserve">must be </w:t>
      </w:r>
      <w:r w:rsidRPr="002F184B">
        <w:rPr>
          <w:rStyle w:val="Emphasis"/>
          <w:highlight w:val="cyan"/>
        </w:rPr>
        <w:t>seized and controlled</w:t>
      </w:r>
      <w:r w:rsidRPr="00465E67">
        <w:rPr>
          <w:rStyle w:val="StyleBoldUnderline"/>
        </w:rPr>
        <w:t>.</w:t>
      </w:r>
      <w:r>
        <w:t xml:space="preserve"> In fact, these analysts argue that </w:t>
      </w:r>
      <w:r w:rsidRPr="002F184B">
        <w:rPr>
          <w:rStyle w:val="StyleBoldUnderline"/>
          <w:highlight w:val="cyan"/>
        </w:rPr>
        <w:t>the first condition</w:t>
      </w:r>
      <w:r w:rsidRPr="00465E67">
        <w:rPr>
          <w:rStyle w:val="StyleBoldUnderline"/>
        </w:rPr>
        <w:t xml:space="preserve"> for seizing the initiative </w:t>
      </w:r>
      <w:r w:rsidRPr="002F184B">
        <w:rPr>
          <w:rStyle w:val="StyleBoldUnderline"/>
          <w:highlight w:val="cyan"/>
        </w:rPr>
        <w:t xml:space="preserve">is to achieve </w:t>
      </w:r>
      <w:r w:rsidRPr="002F184B">
        <w:rPr>
          <w:rStyle w:val="Emphasis"/>
          <w:highlight w:val="cyan"/>
        </w:rPr>
        <w:t>space supremacy</w:t>
      </w:r>
      <w:r>
        <w:t xml:space="preserve">. </w:t>
      </w:r>
      <w:r w:rsidRPr="00465E67">
        <w:rPr>
          <w:rStyle w:val="StyleBoldUnderline"/>
        </w:rPr>
        <w:t>China’s space program plays a central role in its effort to possess antiaccess/area denial (</w:t>
      </w:r>
      <w:r>
        <w:t xml:space="preserve">A2/AD) </w:t>
      </w:r>
      <w:r w:rsidRPr="00465E67">
        <w:rPr>
          <w:rStyle w:val="StyleBoldUnderline"/>
        </w:rPr>
        <w:t>capabilities</w:t>
      </w:r>
      <w:r>
        <w:t xml:space="preserve">. Chinese analysts writing on space argue that </w:t>
      </w:r>
      <w:r w:rsidRPr="002F184B">
        <w:rPr>
          <w:rStyle w:val="StyleBoldUnderline"/>
          <w:highlight w:val="cyan"/>
        </w:rPr>
        <w:t>the development of long-range precision strike weapons “cannot be separated from space power</w:t>
      </w:r>
      <w:r w:rsidRPr="00465E67">
        <w:rPr>
          <w:rStyle w:val="StyleBoldUnderline"/>
        </w:rPr>
        <w:t>.”</w:t>
      </w:r>
      <w:r>
        <w:t xml:space="preserve"> Long-range anti-ship cruise and ballistic missiles require the ability to locate, track, and target enemy ships hundreds or thousands of kilometers from China’s shores. Such </w:t>
      </w:r>
      <w:r w:rsidRPr="002F184B">
        <w:rPr>
          <w:rStyle w:val="StyleBoldUnderline"/>
          <w:highlight w:val="cyan"/>
        </w:rPr>
        <w:t>capabilities could</w:t>
      </w:r>
      <w:r w:rsidRPr="00465E67">
        <w:rPr>
          <w:rStyle w:val="StyleBoldUnderline"/>
        </w:rPr>
        <w:t xml:space="preserve"> also </w:t>
      </w:r>
      <w:r w:rsidRPr="002F184B">
        <w:rPr>
          <w:rStyle w:val="StyleBoldUnderline"/>
          <w:highlight w:val="cyan"/>
        </w:rPr>
        <w:t>be used to attack U.S. bases and the bases of its allies</w:t>
      </w:r>
      <w:r w:rsidRPr="00465E67">
        <w:rPr>
          <w:rStyle w:val="StyleBoldUnderline"/>
        </w:rPr>
        <w:t xml:space="preserve"> in Asia as well as targets within the 50 states</w:t>
      </w:r>
      <w:r>
        <w:t xml:space="preserve">. </w:t>
      </w:r>
      <w:r w:rsidRPr="002F184B">
        <w:rPr>
          <w:rStyle w:val="StyleBoldUnderline"/>
          <w:highlight w:val="cyan"/>
        </w:rPr>
        <w:t>Chinese writings</w:t>
      </w:r>
      <w:r w:rsidRPr="00465E67">
        <w:rPr>
          <w:rStyle w:val="StyleBoldUnderline"/>
        </w:rPr>
        <w:t xml:space="preserve"> also </w:t>
      </w:r>
      <w:r w:rsidRPr="002F184B">
        <w:rPr>
          <w:rStyle w:val="StyleBoldUnderline"/>
          <w:highlight w:val="cyan"/>
        </w:rPr>
        <w:t>devote much attention to</w:t>
      </w:r>
      <w:r w:rsidRPr="00465E67">
        <w:rPr>
          <w:rStyle w:val="StyleBoldUnderline"/>
        </w:rPr>
        <w:t xml:space="preserve"> the need to </w:t>
      </w:r>
      <w:r w:rsidRPr="002F184B">
        <w:rPr>
          <w:rStyle w:val="StyleBoldUnderline"/>
          <w:highlight w:val="cyan"/>
        </w:rPr>
        <w:t>develop counterspace capabilities</w:t>
      </w:r>
      <w:r w:rsidRPr="00465E67">
        <w:rPr>
          <w:rStyle w:val="StyleBoldUnderline"/>
        </w:rPr>
        <w:t xml:space="preserve"> and offer multiple rationales for why China must develop counterspace weapons.</w:t>
      </w:r>
      <w:r>
        <w:t xml:space="preserve"> </w:t>
      </w:r>
      <w:r w:rsidRPr="002F184B">
        <w:rPr>
          <w:rStyle w:val="StyleBoldUnderline"/>
          <w:highlight w:val="cyan"/>
        </w:rPr>
        <w:t>China must</w:t>
      </w:r>
      <w:r w:rsidRPr="00465E67">
        <w:rPr>
          <w:rStyle w:val="StyleBoldUnderline"/>
        </w:rPr>
        <w:t xml:space="preserve"> be able to </w:t>
      </w:r>
      <w:r w:rsidRPr="002F184B">
        <w:rPr>
          <w:rStyle w:val="StyleBoldUnderline"/>
          <w:highlight w:val="cyan"/>
        </w:rPr>
        <w:t>protect its own</w:t>
      </w:r>
      <w:r w:rsidRPr="00465E67">
        <w:rPr>
          <w:rStyle w:val="StyleBoldUnderline"/>
        </w:rPr>
        <w:t xml:space="preserve"> space-based </w:t>
      </w:r>
      <w:r w:rsidRPr="002F184B">
        <w:rPr>
          <w:rStyle w:val="StyleBoldUnderline"/>
          <w:highlight w:val="cyan"/>
        </w:rPr>
        <w:t>assets from attack</w:t>
      </w:r>
      <w:r w:rsidRPr="00465E67">
        <w:rPr>
          <w:rStyle w:val="StyleBoldUnderline"/>
        </w:rPr>
        <w:t xml:space="preserve"> and prevent an adversary from using space to attack terrestrial targets</w:t>
      </w:r>
      <w:r>
        <w:t xml:space="preserve">. A second reason is to deny an adversary the use of space. </w:t>
      </w:r>
      <w:r w:rsidRPr="002F184B">
        <w:rPr>
          <w:rStyle w:val="StyleBoldUnderline"/>
          <w:highlight w:val="cyan"/>
        </w:rPr>
        <w:t xml:space="preserve">Chinese military analysts have noted the </w:t>
      </w:r>
      <w:r w:rsidRPr="002F184B">
        <w:rPr>
          <w:rStyle w:val="Emphasis"/>
          <w:highlight w:val="cyan"/>
        </w:rPr>
        <w:t>dependence of the U.S. military on space</w:t>
      </w:r>
      <w:r w:rsidRPr="002F184B">
        <w:rPr>
          <w:rStyle w:val="StyleBoldUnderline"/>
          <w:highlight w:val="cyan"/>
        </w:rPr>
        <w:t xml:space="preserve"> and</w:t>
      </w:r>
      <w:r w:rsidRPr="00465E67">
        <w:rPr>
          <w:rStyle w:val="StyleBoldUnderline"/>
        </w:rPr>
        <w:t xml:space="preserve"> have </w:t>
      </w:r>
      <w:r w:rsidRPr="002F184B">
        <w:rPr>
          <w:rStyle w:val="StyleBoldUnderline"/>
          <w:highlight w:val="cyan"/>
        </w:rPr>
        <w:t xml:space="preserve">concluded that the degradation of U.S. space capabilities may result in </w:t>
      </w:r>
      <w:r w:rsidRPr="002F184B">
        <w:rPr>
          <w:rStyle w:val="Emphasis"/>
          <w:highlight w:val="cyan"/>
        </w:rPr>
        <w:t>decisive losses for the U.S. military</w:t>
      </w:r>
      <w:r>
        <w:t xml:space="preserve">. Third, </w:t>
      </w:r>
      <w:r w:rsidRPr="002F184B">
        <w:rPr>
          <w:rStyle w:val="StyleBoldUnderline"/>
          <w:highlight w:val="cyan"/>
        </w:rPr>
        <w:t>counterspace capabilities can be used against space-based missile defense to preserve China’s nuclear deterrent</w:t>
      </w:r>
      <w:r w:rsidRPr="00465E67">
        <w:t xml:space="preserve">. Finally, </w:t>
      </w:r>
      <w:r w:rsidRPr="002F184B">
        <w:rPr>
          <w:rStyle w:val="StyleBoldUnderline"/>
          <w:highlight w:val="cyan"/>
        </w:rPr>
        <w:t>space can</w:t>
      </w:r>
      <w:r w:rsidRPr="00465E67">
        <w:rPr>
          <w:rStyle w:val="StyleBoldUnderline"/>
        </w:rPr>
        <w:t xml:space="preserve"> be used to </w:t>
      </w:r>
      <w:r w:rsidRPr="002F184B">
        <w:rPr>
          <w:rStyle w:val="StyleBoldUnderline"/>
          <w:highlight w:val="cyan"/>
        </w:rPr>
        <w:t>deter</w:t>
      </w:r>
      <w:r w:rsidRPr="00465E67">
        <w:rPr>
          <w:rStyle w:val="StyleBoldUnderline"/>
        </w:rPr>
        <w:t xml:space="preserve"> real and potential </w:t>
      </w:r>
      <w:r w:rsidRPr="002F184B">
        <w:rPr>
          <w:rStyle w:val="StyleBoldUnderline"/>
          <w:highlight w:val="cyan"/>
        </w:rPr>
        <w:t>adversaries from using force</w:t>
      </w:r>
      <w:r w:rsidRPr="00465E67">
        <w:t>, both in space</w:t>
      </w:r>
      <w:r>
        <w:t xml:space="preserve"> and in other domains.</w:t>
      </w:r>
    </w:p>
    <w:p w:rsidR="00D4444C" w:rsidRDefault="00D4444C" w:rsidP="00D4444C"/>
    <w:p w:rsidR="00D4444C" w:rsidRDefault="00D4444C" w:rsidP="00D4444C">
      <w:pPr>
        <w:pStyle w:val="Heading3"/>
      </w:pPr>
      <w:r>
        <w:t xml:space="preserve">China Space Nationalism Now </w:t>
      </w:r>
    </w:p>
    <w:p w:rsidR="00D4444C" w:rsidRDefault="00D4444C" w:rsidP="00D4444C">
      <w:pPr>
        <w:pStyle w:val="Heading4"/>
      </w:pPr>
      <w:r>
        <w:t>China interprets space as national power --- space activities cause nationalism</w:t>
      </w:r>
    </w:p>
    <w:p w:rsidR="00D4444C" w:rsidRPr="00BE287C" w:rsidRDefault="00D4444C" w:rsidP="00D4444C">
      <w:r>
        <w:t xml:space="preserve">(Scott </w:t>
      </w:r>
      <w:r w:rsidRPr="00BE287C">
        <w:rPr>
          <w:rStyle w:val="StyleStyleBold12pt"/>
        </w:rPr>
        <w:t>Pace 11</w:t>
      </w:r>
      <w:r>
        <w:t xml:space="preserve">, Director, Space Policy Institute, Elliot School of Affairs, the George Washington University, 5/11/11, “China’s Growing Space Capabilities: Implications for the United States,” </w:t>
      </w:r>
      <w:r w:rsidRPr="00BE287C">
        <w:t>http://www.uscc.gov/sites/default/files/5.11.11Pace.pdf</w:t>
      </w:r>
      <w:r>
        <w:t xml:space="preserve">) </w:t>
      </w:r>
    </w:p>
    <w:p w:rsidR="00D4444C" w:rsidRPr="00BE287C" w:rsidRDefault="00D4444C" w:rsidP="00D4444C">
      <w:r>
        <w:t xml:space="preserve">An important second point is that </w:t>
      </w:r>
      <w:r w:rsidRPr="002F184B">
        <w:rPr>
          <w:rStyle w:val="StyleBoldUnderline"/>
          <w:highlight w:val="cyan"/>
        </w:rPr>
        <w:t>China sees its space activities as</w:t>
      </w:r>
      <w:r w:rsidRPr="00BE287C">
        <w:rPr>
          <w:rStyle w:val="StyleBoldUnderline"/>
        </w:rPr>
        <w:t xml:space="preserve"> part of what it sees as “</w:t>
      </w:r>
      <w:r w:rsidRPr="002F184B">
        <w:rPr>
          <w:rStyle w:val="Emphasis"/>
          <w:highlight w:val="cyan"/>
        </w:rPr>
        <w:t>comprehensive national power</w:t>
      </w:r>
      <w:r>
        <w:t xml:space="preserve">.” That is, </w:t>
      </w:r>
      <w:r w:rsidRPr="002F184B">
        <w:rPr>
          <w:rStyle w:val="Emphasis"/>
          <w:highlight w:val="cyan"/>
        </w:rPr>
        <w:t>the development of space capabilities contributes to China’s overall economic, military, foreign policy, and even social and cultural objectives</w:t>
      </w:r>
      <w:r>
        <w:t xml:space="preserve">. </w:t>
      </w:r>
      <w:r w:rsidRPr="002F184B">
        <w:rPr>
          <w:rStyle w:val="StyleBoldUnderline"/>
          <w:highlight w:val="cyan"/>
        </w:rPr>
        <w:t>Space launch capabilities represent a dual</w:t>
      </w:r>
      <w:r w:rsidRPr="002F184B">
        <w:rPr>
          <w:rStyle w:val="StyleBoldUnderline"/>
          <w:highlight w:val="cyan"/>
        </w:rPr>
        <w:softHyphen/>
        <w:t>use capacity that can be used for long</w:t>
      </w:r>
      <w:r w:rsidRPr="002F184B">
        <w:rPr>
          <w:rStyle w:val="StyleBoldUnderline"/>
          <w:highlight w:val="cyan"/>
        </w:rPr>
        <w:softHyphen/>
        <w:t>range ballistic missiles</w:t>
      </w:r>
      <w:r>
        <w:t xml:space="preserve">. Requirements for human space flight are used to improve the quality control of Chinese industries. Offers of space technology to developing countries are used to secure access to needed raw materials for the Chinese economy. </w:t>
      </w:r>
      <w:r w:rsidRPr="002F184B">
        <w:rPr>
          <w:rStyle w:val="StyleBoldUnderline"/>
          <w:highlight w:val="cyan"/>
        </w:rPr>
        <w:t>Chinese astronauts are helpful to promot</w:t>
      </w:r>
      <w:r w:rsidRPr="00BE287C">
        <w:rPr>
          <w:rStyle w:val="StyleBoldUnderline"/>
        </w:rPr>
        <w:t>ing </w:t>
      </w:r>
      <w:r w:rsidRPr="002F184B">
        <w:rPr>
          <w:rStyle w:val="StyleBoldUnderline"/>
          <w:highlight w:val="cyan"/>
        </w:rPr>
        <w:t>the China “brand” in promotional videos and international conferences</w:t>
      </w:r>
      <w:r>
        <w:t xml:space="preserve">. Interestingly, </w:t>
      </w:r>
      <w:r w:rsidRPr="00BE287C">
        <w:rPr>
          <w:rStyle w:val="StyleBoldUnderline"/>
        </w:rPr>
        <w:t>China</w:t>
      </w:r>
      <w:r>
        <w:t> </w:t>
      </w:r>
      <w:r w:rsidRPr="00BE287C">
        <w:t>has</w:t>
      </w:r>
      <w:r>
        <w:t xml:space="preserve"> also </w:t>
      </w:r>
      <w:r w:rsidRPr="00BE287C">
        <w:rPr>
          <w:rStyle w:val="StyleBoldUnderline"/>
        </w:rPr>
        <w:t>recognized the achievements of persons of Chinese descent</w:t>
      </w:r>
      <w:r>
        <w:t>, such as Taylor Wang – an American  scientist who flew on the Space Shuttle in 1985. While an American citizen</w:t>
      </w:r>
      <w:r w:rsidRPr="00BE287C">
        <w:rPr>
          <w:rStyle w:val="StyleBoldUnderline"/>
        </w:rPr>
        <w:t>, Dr. Wang’s achievement as the first person born in China to fly in space has been included in lists of Chinese achievements in space</w:t>
      </w:r>
      <w:r>
        <w:t>.</w:t>
      </w:r>
    </w:p>
    <w:p w:rsidR="00D4444C" w:rsidRDefault="00D4444C" w:rsidP="00D4444C"/>
    <w:p w:rsidR="00D4444C" w:rsidRDefault="00D4444C" w:rsidP="00D4444C"/>
    <w:p w:rsidR="00D4444C" w:rsidRDefault="00D4444C" w:rsidP="00D4444C">
      <w:pPr>
        <w:pStyle w:val="Heading3"/>
      </w:pPr>
      <w:r>
        <w:lastRenderedPageBreak/>
        <w:t xml:space="preserve">AT: Status Quo Solves </w:t>
      </w:r>
    </w:p>
    <w:p w:rsidR="00D4444C" w:rsidRDefault="00D4444C" w:rsidP="00D4444C">
      <w:pPr>
        <w:pStyle w:val="Heading4"/>
      </w:pPr>
      <w:r>
        <w:t>Previous treaties have failed --- the squo is waiting for a binding agreement between power</w:t>
      </w:r>
    </w:p>
    <w:p w:rsidR="00D4444C" w:rsidRPr="00D92176" w:rsidRDefault="00D4444C" w:rsidP="00D4444C">
      <w:r w:rsidRPr="00D92176">
        <w:t xml:space="preserve">(Lee </w:t>
      </w:r>
      <w:r w:rsidRPr="00D92176">
        <w:rPr>
          <w:rStyle w:val="StyleStyleBold12pt"/>
        </w:rPr>
        <w:t>Billings 15</w:t>
      </w:r>
      <w:r w:rsidRPr="00D92176">
        <w:t xml:space="preserve">, </w:t>
      </w:r>
      <w:r>
        <w:t>E</w:t>
      </w:r>
      <w:r w:rsidRPr="00D92176">
        <w:t>ditor at Scientific American </w:t>
      </w:r>
      <w:r>
        <w:t xml:space="preserve">covering space and physics; also </w:t>
      </w:r>
      <w:r w:rsidRPr="00D92176">
        <w:t>writes about the intersections of science, technology, and culture for Nature, Nautilus, New Scientist, Popular Mechanics, Scientific American</w:t>
      </w:r>
      <w:r>
        <w:t>, and many other pub</w:t>
      </w:r>
      <w:r w:rsidRPr="00D92176">
        <w:t>lications; Author of Five Billion Years of Solitude</w:t>
      </w:r>
      <w:r>
        <w:t xml:space="preserve">, 8/10/2015, “War in Space May Be Closer Than Ever,” </w:t>
      </w:r>
      <w:hyperlink r:id="rId32" w:history="1">
        <w:r w:rsidRPr="00375F31">
          <w:rPr>
            <w:rStyle w:val="Hyperlink"/>
          </w:rPr>
          <w:t>http://www.scientificamerican.com/article/war-in-space-may-be-closer-than-ever/</w:t>
        </w:r>
      </w:hyperlink>
      <w:r>
        <w:t>)</w:t>
      </w:r>
    </w:p>
    <w:p w:rsidR="00D4444C" w:rsidRPr="00745059" w:rsidRDefault="00D4444C" w:rsidP="00D4444C">
      <w:r w:rsidRPr="002F184B">
        <w:rPr>
          <w:rStyle w:val="Emphasis"/>
          <w:highlight w:val="cyan"/>
        </w:rPr>
        <w:t>Treaties offer little assurance</w:t>
      </w:r>
      <w:r w:rsidRPr="00745059">
        <w:br/>
        <w:t xml:space="preserve">Chinese officials maintain that their military activities in space are simply peaceful science experiments, while Russian officials have stayed mostly mum. </w:t>
      </w:r>
      <w:r w:rsidRPr="00745059">
        <w:rPr>
          <w:rStyle w:val="StyleBoldUnderline"/>
        </w:rPr>
        <w:t>Both nations could be seen as simply responding to what they see as the U.S.’s clandestine development of potential space weapons</w:t>
      </w:r>
      <w:r w:rsidRPr="00745059">
        <w:t>. Indeed, the U.S.’s ballistic missile defense systems, its X-37B space planes and even its GSSAP spacecraft, though all ostensibly devoted to maintaining peace, could be easily repurposed into weapons of space war. For years Russia and China have pushed for the ratification of a legally binding United Nations treaty banning space weapons—a treaty that U.S. officials and outside experts have repeatedly rejected as a disingenuous nonstarter.</w:t>
      </w:r>
    </w:p>
    <w:p w:rsidR="00D4444C" w:rsidRPr="00745059" w:rsidRDefault="00D4444C" w:rsidP="00D4444C">
      <w:r w:rsidRPr="00745059">
        <w:t>“The draft treaty from Russia and China seeks to ban the very things that they are so actively pursuing,” Krepon says. “It serves their interests perfectly. They want freedom of action, and they’re covering that with this proposal to ban space weapons.” Even if the treaty was being offered in good faith, Krepon says, “it would be dead on arrival” in Congress and would stand no chance of being ratified. After all, the U.S. wants freedom of action in space, too, and in space no other country has more capability—and thus more to lose.</w:t>
      </w:r>
    </w:p>
    <w:p w:rsidR="00D4444C" w:rsidRPr="00745059" w:rsidRDefault="00D4444C" w:rsidP="00D4444C">
      <w:r w:rsidRPr="00745059">
        <w:t xml:space="preserve">According to Rose, </w:t>
      </w:r>
      <w:r w:rsidRPr="002F184B">
        <w:rPr>
          <w:rStyle w:val="StyleBoldUnderline"/>
          <w:highlight w:val="cyan"/>
        </w:rPr>
        <w:t>there are three key problems with the treaty</w:t>
      </w:r>
      <w:r w:rsidRPr="00745059">
        <w:rPr>
          <w:rStyle w:val="StyleBoldUnderline"/>
        </w:rPr>
        <w:t>. “</w:t>
      </w:r>
      <w:r w:rsidRPr="002F184B">
        <w:rPr>
          <w:rStyle w:val="StyleBoldUnderline"/>
          <w:highlight w:val="cyan"/>
        </w:rPr>
        <w:t>One, it’s not effectively verifiable,</w:t>
      </w:r>
      <w:r w:rsidRPr="00745059">
        <w:rPr>
          <w:rStyle w:val="StyleBoldUnderline"/>
        </w:rPr>
        <w:t xml:space="preserve"> which the Russians and Chinese admit,”</w:t>
      </w:r>
      <w:r w:rsidRPr="00745059">
        <w:t xml:space="preserve"> he says. “</w:t>
      </w:r>
      <w:r w:rsidRPr="002F184B">
        <w:rPr>
          <w:rStyle w:val="Emphasis"/>
          <w:highlight w:val="cyan"/>
        </w:rPr>
        <w:t>You can’t detect cheating</w:t>
      </w:r>
      <w:r w:rsidRPr="00745059">
        <w:t xml:space="preserve">. </w:t>
      </w:r>
      <w:r w:rsidRPr="002F184B">
        <w:rPr>
          <w:rStyle w:val="StyleBoldUnderline"/>
          <w:highlight w:val="cyan"/>
        </w:rPr>
        <w:t>Two</w:t>
      </w:r>
      <w:r w:rsidRPr="00745059">
        <w:rPr>
          <w:rStyle w:val="StyleBoldUnderline"/>
        </w:rPr>
        <w:t xml:space="preserve">, </w:t>
      </w:r>
      <w:r w:rsidRPr="002F184B">
        <w:rPr>
          <w:rStyle w:val="StyleBoldUnderline"/>
          <w:highlight w:val="cyan"/>
        </w:rPr>
        <w:t>it is</w:t>
      </w:r>
      <w:r w:rsidRPr="00745059">
        <w:rPr>
          <w:rStyle w:val="StyleBoldUnderline"/>
        </w:rPr>
        <w:t xml:space="preserve"> totally </w:t>
      </w:r>
      <w:r w:rsidRPr="002F184B">
        <w:rPr>
          <w:rStyle w:val="StyleBoldUnderline"/>
          <w:highlight w:val="cyan"/>
        </w:rPr>
        <w:t>silent on the issue of terrestrial anti-satellite weapons</w:t>
      </w:r>
      <w:r w:rsidRPr="00745059">
        <w:t xml:space="preserve">, like the ones that China tested in 2007 and again in July 2014. </w:t>
      </w:r>
      <w:r w:rsidRPr="00745059">
        <w:rPr>
          <w:rStyle w:val="StyleBoldUnderline"/>
        </w:rPr>
        <w:t xml:space="preserve">And </w:t>
      </w:r>
      <w:r w:rsidRPr="002F184B">
        <w:rPr>
          <w:rStyle w:val="StyleBoldUnderline"/>
          <w:highlight w:val="cyan"/>
        </w:rPr>
        <w:t>third, it does not define what a weapon in outer space is.”</w:t>
      </w:r>
    </w:p>
    <w:p w:rsidR="00D4444C" w:rsidRPr="00745059" w:rsidRDefault="00D4444C" w:rsidP="00D4444C">
      <w:pPr>
        <w:rPr>
          <w:rStyle w:val="StyleBoldUnderline"/>
        </w:rPr>
      </w:pPr>
      <w:r w:rsidRPr="00745059">
        <w:t xml:space="preserve">As an alternative, </w:t>
      </w:r>
      <w:r w:rsidRPr="002F184B">
        <w:rPr>
          <w:rStyle w:val="StyleBoldUnderline"/>
          <w:highlight w:val="cyan"/>
        </w:rPr>
        <w:t>the U.S. supports a European-led initiative to establish “norms”</w:t>
      </w:r>
      <w:r w:rsidRPr="00745059">
        <w:rPr>
          <w:rStyle w:val="StyleBoldUnderline"/>
        </w:rPr>
        <w:t xml:space="preserve"> for proper behavior through the creation of a voluntary International Code of Conduct for Outer Space</w:t>
      </w:r>
      <w:r w:rsidRPr="00745059">
        <w:t xml:space="preserve">. </w:t>
      </w:r>
      <w:r w:rsidRPr="002F184B">
        <w:rPr>
          <w:rStyle w:val="StyleBoldUnderline"/>
          <w:highlight w:val="cyan"/>
        </w:rPr>
        <w:t>This would be a first step,</w:t>
      </w:r>
      <w:r w:rsidRPr="00745059">
        <w:rPr>
          <w:rStyle w:val="StyleBoldUnderline"/>
        </w:rPr>
        <w:t xml:space="preserve"> </w:t>
      </w:r>
      <w:r w:rsidRPr="002F184B">
        <w:rPr>
          <w:rStyle w:val="StyleBoldUnderline"/>
          <w:highlight w:val="cyan"/>
        </w:rPr>
        <w:t xml:space="preserve">to be followed by a </w:t>
      </w:r>
      <w:r w:rsidRPr="002F184B">
        <w:rPr>
          <w:rStyle w:val="Emphasis"/>
          <w:highlight w:val="cyan"/>
        </w:rPr>
        <w:t>binding agreement</w:t>
      </w:r>
      <w:r w:rsidRPr="002F184B">
        <w:rPr>
          <w:rStyle w:val="StyleBoldUnderline"/>
          <w:highlight w:val="cyan"/>
        </w:rPr>
        <w:t>. A draft of the code</w:t>
      </w:r>
      <w:r w:rsidRPr="00745059">
        <w:rPr>
          <w:rStyle w:val="StyleBoldUnderline"/>
        </w:rPr>
        <w:t>—</w:t>
      </w:r>
      <w:r w:rsidRPr="002F184B">
        <w:rPr>
          <w:rStyle w:val="StyleBoldUnderline"/>
          <w:highlight w:val="cyan"/>
        </w:rPr>
        <w:t>which Russia and China prevented from being adopted in last month’s UN discussions</w:t>
      </w:r>
      <w:r w:rsidRPr="00745059">
        <w:t>—</w:t>
      </w:r>
      <w:r w:rsidRPr="002F184B">
        <w:rPr>
          <w:rStyle w:val="StyleBoldUnderline"/>
          <w:highlight w:val="cyan"/>
        </w:rPr>
        <w:t>calls for more transparency and “confidence-building” between spacefaring nations</w:t>
      </w:r>
      <w:r w:rsidRPr="00745059">
        <w:rPr>
          <w:rStyle w:val="StyleBoldUnderline"/>
        </w:rPr>
        <w:t xml:space="preserve"> as a way of promoting the “peaceful exploration and use of outer space.”</w:t>
      </w:r>
      <w:r w:rsidRPr="00745059">
        <w:t xml:space="preserve"> This, it is hoped, can prevent the generation of more debris and the further development of space weapons. </w:t>
      </w:r>
      <w:r w:rsidRPr="00745059">
        <w:rPr>
          <w:rStyle w:val="StyleBoldUnderline"/>
        </w:rPr>
        <w:t>However, like the Russian-Chinese treaty, the code does not exactly define what constitutes a “space weapon.”</w:t>
      </w:r>
    </w:p>
    <w:p w:rsidR="00D4444C" w:rsidRDefault="00D4444C" w:rsidP="00D4444C">
      <w:r w:rsidRPr="00745059">
        <w:t>That haziness poses problems for senior defense officials such as General John Hyten, the head of the U.S. Air Force Space Command. “Is our space-based surveillance system that looks out at the heavens and tracks everything in geosynchronous a weapons system?” he asks. “I think everybody in the world would look at that and say no. But it’s maneuverable, it’s going 17,000 miles per hour, and it has a sensor on board. It’s not a weapon, okay? But would [a treaty’s] language ban our ability to do space-based surveillance? I would hope not!”</w:t>
      </w:r>
    </w:p>
    <w:p w:rsidR="00D4444C" w:rsidRDefault="00D4444C" w:rsidP="00D4444C"/>
    <w:p w:rsidR="00D4444C" w:rsidRDefault="00D4444C" w:rsidP="00D4444C">
      <w:pPr>
        <w:pStyle w:val="Heading3"/>
      </w:pPr>
      <w:r>
        <w:t>AT: Space War Inevitable</w:t>
      </w:r>
    </w:p>
    <w:p w:rsidR="00D4444C" w:rsidRDefault="00D4444C" w:rsidP="00D4444C">
      <w:pPr>
        <w:pStyle w:val="Heading4"/>
        <w:rPr>
          <w:rFonts w:eastAsia="Times New Roman"/>
        </w:rPr>
      </w:pPr>
      <w:r>
        <w:rPr>
          <w:rFonts w:eastAsia="Times New Roman"/>
        </w:rPr>
        <w:t xml:space="preserve">Space war isn’t inevitable, but action now is key --- de-escalation of an arms race requires an urgency that exists in no other context but the plan </w:t>
      </w:r>
    </w:p>
    <w:p w:rsidR="00D4444C" w:rsidRPr="00D92176" w:rsidRDefault="00D4444C" w:rsidP="00D4444C">
      <w:r w:rsidRPr="00D92176">
        <w:t xml:space="preserve">(Lee </w:t>
      </w:r>
      <w:r w:rsidRPr="00D92176">
        <w:rPr>
          <w:rStyle w:val="StyleStyleBold12pt"/>
        </w:rPr>
        <w:t>Billings 15</w:t>
      </w:r>
      <w:r w:rsidRPr="00D92176">
        <w:t xml:space="preserve">, </w:t>
      </w:r>
      <w:r>
        <w:t>E</w:t>
      </w:r>
      <w:r w:rsidRPr="00D92176">
        <w:t>ditor at Scientific American </w:t>
      </w:r>
      <w:r>
        <w:t xml:space="preserve">covering space and physics; also </w:t>
      </w:r>
      <w:r w:rsidRPr="00D92176">
        <w:t>writes about the intersections of science, technology, and culture for Nature, Nautilus, New Scientist, Popular Mechanics, Scientific American</w:t>
      </w:r>
      <w:r>
        <w:t>, and many other pub</w:t>
      </w:r>
      <w:r w:rsidRPr="00D92176">
        <w:t>lications; Author of Five Billion Years of Solitude</w:t>
      </w:r>
      <w:r>
        <w:t xml:space="preserve">, 8/10/2015, “War in Space May Be Closer Than Ever,” </w:t>
      </w:r>
      <w:hyperlink r:id="rId33" w:history="1">
        <w:r w:rsidRPr="00375F31">
          <w:rPr>
            <w:rStyle w:val="Hyperlink"/>
          </w:rPr>
          <w:t>http://www.scientificamerican.com/article/war-in-space-may-be-closer-than-ever/</w:t>
        </w:r>
      </w:hyperlink>
      <w:r>
        <w:t>)</w:t>
      </w:r>
    </w:p>
    <w:p w:rsidR="00D4444C" w:rsidRPr="00745059" w:rsidRDefault="00D4444C" w:rsidP="00D4444C">
      <w:r w:rsidRPr="00745059">
        <w:t>Is war in space inevitable?</w:t>
      </w:r>
      <w:r w:rsidRPr="00745059">
        <w:br/>
        <w:t xml:space="preserve">Meanwhile, shifts in U.S. policy are giving China and Russia more reasons for further suspicion. </w:t>
      </w:r>
      <w:r w:rsidRPr="002F184B">
        <w:rPr>
          <w:rStyle w:val="StyleBoldUnderline"/>
          <w:highlight w:val="cyan"/>
        </w:rPr>
        <w:t>Congress has been pressing the</w:t>
      </w:r>
      <w:r w:rsidRPr="00745059">
        <w:rPr>
          <w:rStyle w:val="StyleBoldUnderline"/>
        </w:rPr>
        <w:t xml:space="preserve"> U.S. national </w:t>
      </w:r>
      <w:r w:rsidRPr="002F184B">
        <w:rPr>
          <w:rStyle w:val="StyleBoldUnderline"/>
          <w:highlight w:val="cyan"/>
        </w:rPr>
        <w:t>security community to turn its attentions to</w:t>
      </w:r>
      <w:r w:rsidRPr="00745059">
        <w:rPr>
          <w:rStyle w:val="StyleBoldUnderline"/>
        </w:rPr>
        <w:t xml:space="preserve"> the role of </w:t>
      </w:r>
      <w:r w:rsidRPr="002F184B">
        <w:rPr>
          <w:rStyle w:val="StyleBoldUnderline"/>
          <w:highlight w:val="cyan"/>
        </w:rPr>
        <w:t>offensive</w:t>
      </w:r>
      <w:r w:rsidRPr="00745059">
        <w:rPr>
          <w:rStyle w:val="StyleBoldUnderline"/>
        </w:rPr>
        <w:t xml:space="preserve"> rather than defensive </w:t>
      </w:r>
      <w:r w:rsidRPr="002F184B">
        <w:rPr>
          <w:rStyle w:val="StyleBoldUnderline"/>
          <w:highlight w:val="cyan"/>
        </w:rPr>
        <w:t>capabilities</w:t>
      </w:r>
      <w:r w:rsidRPr="00745059">
        <w:t xml:space="preserve">, even dictating that </w:t>
      </w:r>
      <w:r w:rsidRPr="002F184B">
        <w:rPr>
          <w:rStyle w:val="StyleBoldUnderline"/>
          <w:highlight w:val="cyan"/>
        </w:rPr>
        <w:t>most of the fiscal year 2015 funding</w:t>
      </w:r>
      <w:r w:rsidRPr="00745059">
        <w:t xml:space="preserve"> for the Pentagon’s Space Security and Defense Program </w:t>
      </w:r>
      <w:r w:rsidRPr="002F184B">
        <w:rPr>
          <w:rStyle w:val="StyleBoldUnderline"/>
          <w:highlight w:val="cyan"/>
        </w:rPr>
        <w:t>go toward</w:t>
      </w:r>
      <w:r w:rsidRPr="00745059">
        <w:t xml:space="preserve"> “</w:t>
      </w:r>
      <w:r w:rsidRPr="002F184B">
        <w:rPr>
          <w:rStyle w:val="Emphasis"/>
          <w:highlight w:val="cyan"/>
        </w:rPr>
        <w:t>development of offensive space control and active defense strategies and capabilities</w:t>
      </w:r>
      <w:r w:rsidRPr="00745059">
        <w:t>.”</w:t>
      </w:r>
    </w:p>
    <w:p w:rsidR="00D4444C" w:rsidRPr="00745059" w:rsidRDefault="00D4444C" w:rsidP="00D4444C">
      <w:r w:rsidRPr="00745059">
        <w:t>“</w:t>
      </w:r>
      <w:r w:rsidRPr="002F184B">
        <w:rPr>
          <w:rStyle w:val="Emphasis"/>
          <w:highlight w:val="cyan"/>
        </w:rPr>
        <w:t>Offensive space control” is a clear reference to weapons</w:t>
      </w:r>
      <w:r w:rsidRPr="00745059">
        <w:rPr>
          <w:rStyle w:val="Emphasis"/>
        </w:rPr>
        <w:t>.</w:t>
      </w:r>
      <w:r w:rsidRPr="00745059">
        <w:t xml:space="preserve"> “</w:t>
      </w:r>
      <w:r w:rsidRPr="002F184B">
        <w:rPr>
          <w:rStyle w:val="Emphasis"/>
          <w:highlight w:val="cyan"/>
        </w:rPr>
        <w:t>Active defense</w:t>
      </w:r>
      <w:r w:rsidRPr="00745059">
        <w:t xml:space="preserve">” is much more nebulous, and </w:t>
      </w:r>
      <w:r w:rsidRPr="002F184B">
        <w:rPr>
          <w:rStyle w:val="Emphasis"/>
          <w:highlight w:val="cyan"/>
        </w:rPr>
        <w:t>refers to undefined offensive countermeasures that could be taken against an attacker</w:t>
      </w:r>
      <w:r w:rsidRPr="00745059">
        <w:t xml:space="preserve">, </w:t>
      </w:r>
      <w:r w:rsidRPr="00745059">
        <w:rPr>
          <w:rStyle w:val="StyleBoldUnderline"/>
        </w:rPr>
        <w:t xml:space="preserve">further </w:t>
      </w:r>
      <w:r w:rsidRPr="002F184B">
        <w:rPr>
          <w:rStyle w:val="StyleBoldUnderline"/>
          <w:highlight w:val="cyan"/>
        </w:rPr>
        <w:t xml:space="preserve">widening the routes by which space might </w:t>
      </w:r>
      <w:r w:rsidRPr="00745059">
        <w:rPr>
          <w:rStyle w:val="StyleBoldUnderline"/>
        </w:rPr>
        <w:t xml:space="preserve">soon </w:t>
      </w:r>
      <w:r w:rsidRPr="002F184B">
        <w:rPr>
          <w:rStyle w:val="StyleBoldUnderline"/>
          <w:highlight w:val="cyan"/>
        </w:rPr>
        <w:t>become weaponized</w:t>
      </w:r>
      <w:r w:rsidRPr="00745059">
        <w:t xml:space="preserve">. </w:t>
      </w:r>
      <w:r w:rsidRPr="002F184B">
        <w:rPr>
          <w:rStyle w:val="StyleBoldUnderline"/>
          <w:highlight w:val="cyan"/>
        </w:rPr>
        <w:t>If an imminent threat is perceived</w:t>
      </w:r>
      <w:r w:rsidRPr="00745059">
        <w:rPr>
          <w:rStyle w:val="StyleBoldUnderline"/>
        </w:rPr>
        <w:t xml:space="preserve">, a satellite or its </w:t>
      </w:r>
      <w:r w:rsidRPr="002F184B">
        <w:rPr>
          <w:rStyle w:val="StyleBoldUnderline"/>
          <w:highlight w:val="cyan"/>
        </w:rPr>
        <w:t xml:space="preserve">operators might </w:t>
      </w:r>
      <w:r w:rsidRPr="002F184B">
        <w:rPr>
          <w:rStyle w:val="StyleBoldUnderline"/>
          <w:highlight w:val="cyan"/>
        </w:rPr>
        <w:lastRenderedPageBreak/>
        <w:t>preemptively attack</w:t>
      </w:r>
      <w:r w:rsidRPr="00745059">
        <w:rPr>
          <w:rStyle w:val="StyleBoldUnderline"/>
        </w:rPr>
        <w:t xml:space="preserve"> via dazzling lasers</w:t>
      </w:r>
      <w:r w:rsidRPr="00745059">
        <w:t xml:space="preserve">, </w:t>
      </w:r>
      <w:r w:rsidRPr="00745059">
        <w:rPr>
          <w:rStyle w:val="StyleBoldUnderline"/>
        </w:rPr>
        <w:t>jamming microwaves, kinetic bombardment or any other number of possible methods</w:t>
      </w:r>
      <w:r w:rsidRPr="00745059">
        <w:t>.</w:t>
      </w:r>
    </w:p>
    <w:p w:rsidR="00D4444C" w:rsidRPr="00745059" w:rsidRDefault="00D4444C" w:rsidP="00D4444C">
      <w:r w:rsidRPr="00745059">
        <w:t>“I hope to never fight a war in space,” Hyten says. “It’s bad for the world. Kinetic [</w:t>
      </w:r>
      <w:r w:rsidRPr="00745059">
        <w:rPr>
          <w:rStyle w:val="StyleBoldUnderline"/>
        </w:rPr>
        <w:t>anti-satellite weaponry</w:t>
      </w:r>
      <w:r w:rsidRPr="00745059">
        <w:t xml:space="preserve">] </w:t>
      </w:r>
      <w:r w:rsidRPr="00745059">
        <w:rPr>
          <w:rStyle w:val="StyleBoldUnderline"/>
        </w:rPr>
        <w:t>is horrible for the world</w:t>
      </w:r>
      <w:r w:rsidRPr="00745059">
        <w:t xml:space="preserve">,” </w:t>
      </w:r>
      <w:r w:rsidRPr="00745059">
        <w:rPr>
          <w:rStyle w:val="StyleBoldUnderline"/>
        </w:rPr>
        <w:t>because of the existential risks debris poses for all satellites</w:t>
      </w:r>
      <w:r w:rsidRPr="00745059">
        <w:t xml:space="preserve">. “But </w:t>
      </w:r>
      <w:r w:rsidRPr="002F184B">
        <w:rPr>
          <w:rStyle w:val="StyleBoldUnderline"/>
          <w:highlight w:val="cyan"/>
        </w:rPr>
        <w:t>if war does extend into space</w:t>
      </w:r>
      <w:r w:rsidRPr="00745059">
        <w:t>,” he says, “</w:t>
      </w:r>
      <w:r w:rsidRPr="002F184B">
        <w:rPr>
          <w:rStyle w:val="StyleBoldUnderline"/>
          <w:highlight w:val="cyan"/>
        </w:rPr>
        <w:t>we have to have offensive and defensive capabilities to respond with</w:t>
      </w:r>
      <w:r w:rsidRPr="00745059">
        <w:t>, and Congress has asked us to explore what those capabilities would be. And to me, the one limiting factor is no debris. Whatever you do, don’t create debris.”</w:t>
      </w:r>
    </w:p>
    <w:p w:rsidR="00D4444C" w:rsidRPr="00745059" w:rsidRDefault="00D4444C" w:rsidP="00D4444C">
      <w:r w:rsidRPr="00745059">
        <w:t>Technology to jam transmissions, for example, appears to underpin the Air Force’s Counter Communications System, the U.S.’s sole acknowledged offensive capability against satellites in space. “It's basically a big antenna on a trailer, and how it actually works, what it actually does, nobody knows,” Weeden says, noting that, like most space security work, the details of the system are top secret. “All we basically know is that they could use it to somehow jam or maybe even spoof or hack into an adversary’s satellites.”</w:t>
      </w:r>
    </w:p>
    <w:p w:rsidR="00D4444C" w:rsidRPr="00745059" w:rsidRDefault="00D4444C" w:rsidP="00D4444C">
      <w:r w:rsidRPr="00745059">
        <w:t>For Krepon, the debate over the definitions of space weapons and the saber-rattling between Russia, China and the U.S. is unhelpfully eclipsing the more pressing issue of debris. “Everyone is talking about purposeful, man-made objects dedicated to warfighting in space, and it’s like we are back in the Cold War,” Krepon says. “Meanwhile, there are about 20,000 weapons already up there in the form of debris. They’re not purposeful—they’re unguided. They’re not seeking out enemy satellites. They’re just whizzing around, doing what they do.”</w:t>
      </w:r>
    </w:p>
    <w:p w:rsidR="00D4444C" w:rsidRPr="00745059" w:rsidRDefault="00D4444C" w:rsidP="00D4444C">
      <w:r w:rsidRPr="002F184B">
        <w:rPr>
          <w:rStyle w:val="StyleBoldUnderline"/>
          <w:highlight w:val="cyan"/>
        </w:rPr>
        <w:t>The space environment</w:t>
      </w:r>
      <w:r w:rsidRPr="00745059">
        <w:t xml:space="preserve">, he says, </w:t>
      </w:r>
      <w:r w:rsidRPr="002F184B">
        <w:rPr>
          <w:rStyle w:val="StyleBoldUnderline"/>
          <w:highlight w:val="cyan"/>
        </w:rPr>
        <w:t>must be protected as a global commons</w:t>
      </w:r>
      <w:r w:rsidRPr="00745059">
        <w:t>, similar to the Earth’s oceans and atmosphere. Space junk is very easy to make and very hard to clean up, so international efforts should focus on preventing its creation. Beyond the threat of deliberate destruction, the risk of accidental collisions and debris strikes will continue to grow as more nations launch and operate more satellites without rigorous international accountability and oversight. And as the chance of accidents increases, so too does the possibility of their being misinterpreted as deliberate, hostile actions in the high-tension cloak-and-dagger military struggle in space.</w:t>
      </w:r>
    </w:p>
    <w:p w:rsidR="00D4444C" w:rsidRPr="00745059" w:rsidRDefault="00D4444C" w:rsidP="00D4444C">
      <w:r w:rsidRPr="00745059">
        <w:t>“</w:t>
      </w:r>
      <w:r w:rsidRPr="002F184B">
        <w:rPr>
          <w:rStyle w:val="StyleBoldUnderline"/>
          <w:highlight w:val="cyan"/>
        </w:rPr>
        <w:t>We are in the process of messing up space</w:t>
      </w:r>
      <w:r w:rsidRPr="00745059">
        <w:t xml:space="preserve">, and most people don’t realize it because we can’t see it the way we can see fish kills, algal blooms, or acid rain,” he says. “To avoid trashing Earth orbit, </w:t>
      </w:r>
      <w:r w:rsidRPr="002F184B">
        <w:rPr>
          <w:rStyle w:val="StyleBoldUnderline"/>
          <w:highlight w:val="cyan"/>
        </w:rPr>
        <w:t>we need a sense of urgency that currently no one has</w:t>
      </w:r>
      <w:r w:rsidRPr="00745059">
        <w:t xml:space="preserve">. Maybe we’ll get it when we can’t get our satellite television and our telecommunications, our global weather reports and hurricane predictions. </w:t>
      </w:r>
      <w:r w:rsidRPr="002F184B">
        <w:rPr>
          <w:rStyle w:val="StyleBoldUnderline"/>
          <w:highlight w:val="cyan"/>
        </w:rPr>
        <w:t>Maybe when we get knocked back to the 1950s, we’ll get it</w:t>
      </w:r>
      <w:r w:rsidRPr="00745059">
        <w:t xml:space="preserve">. </w:t>
      </w:r>
      <w:r w:rsidRPr="002F184B">
        <w:rPr>
          <w:rStyle w:val="StyleBoldUnderline"/>
          <w:highlight w:val="cyan"/>
        </w:rPr>
        <w:t>But by then it will be too late</w:t>
      </w:r>
      <w:r w:rsidRPr="00745059">
        <w:t>.”</w:t>
      </w:r>
    </w:p>
    <w:p w:rsidR="00D4444C" w:rsidRPr="00745059" w:rsidRDefault="00D4444C" w:rsidP="00D4444C">
      <w:pPr>
        <w:tabs>
          <w:tab w:val="left" w:pos="5850"/>
        </w:tabs>
      </w:pPr>
      <w:r>
        <w:tab/>
      </w:r>
    </w:p>
    <w:p w:rsidR="00D4444C" w:rsidRPr="00745059" w:rsidRDefault="00D4444C" w:rsidP="00D4444C"/>
    <w:p w:rsidR="00D4444C" w:rsidRPr="00D4444C" w:rsidRDefault="00D4444C" w:rsidP="00D4444C"/>
    <w:p w:rsidR="00BB5907" w:rsidRDefault="00BB5907" w:rsidP="00BB5907">
      <w:pPr>
        <w:pStyle w:val="Heading2"/>
      </w:pPr>
      <w:r>
        <w:t>PLA/CNSA Scenario</w:t>
      </w:r>
    </w:p>
    <w:p w:rsidR="00BB5907" w:rsidRDefault="00BB5907" w:rsidP="00BB5907">
      <w:pPr>
        <w:pStyle w:val="Heading3"/>
      </w:pPr>
      <w:r>
        <w:t>PLA/CNSA Scenario Shell</w:t>
      </w:r>
    </w:p>
    <w:p w:rsidR="00BB5907" w:rsidRPr="009C59D3" w:rsidRDefault="00BB5907" w:rsidP="00BB5907">
      <w:pPr>
        <w:pStyle w:val="Heading4"/>
      </w:pPr>
      <w:r>
        <w:t>*Military use of space enables a larger claim Chinese to terrestrial territory --- includes Taiwan and the SCS</w:t>
      </w:r>
    </w:p>
    <w:p w:rsidR="00BB5907" w:rsidRPr="009C59D3" w:rsidRDefault="00BB5907" w:rsidP="00BB5907">
      <w:pPr>
        <w:rPr>
          <w:rStyle w:val="StyleStyleBold12pt"/>
          <w:rFonts w:asciiTheme="minorHAnsi" w:hAnsiTheme="minorHAnsi"/>
          <w:sz w:val="22"/>
        </w:rPr>
      </w:pPr>
      <w:r w:rsidRPr="009C59D3">
        <w:t xml:space="preserve">Mark A. </w:t>
      </w:r>
      <w:r w:rsidRPr="009C59D3">
        <w:rPr>
          <w:b/>
          <w:sz w:val="28"/>
          <w:szCs w:val="28"/>
        </w:rPr>
        <w:t>Stokes, 12</w:t>
      </w:r>
      <w:r w:rsidRPr="009C59D3">
        <w:t>, Executive Director of the Project 2049 Institute, Senior Associate at the Center for Strategic and International Studies,</w:t>
      </w:r>
      <w:r w:rsidRPr="009C59D3">
        <w:rPr>
          <w:rStyle w:val="apple-converted-space"/>
          <w:rFonts w:asciiTheme="minorHAnsi" w:hAnsiTheme="minorHAnsi"/>
          <w:shd w:val="clear" w:color="auto" w:fill="FFFFFF"/>
        </w:rPr>
        <w:t> </w:t>
      </w:r>
      <w:r w:rsidRPr="009C59D3">
        <w:rPr>
          <w:shd w:val="clear" w:color="auto" w:fill="FFFFFF"/>
        </w:rPr>
        <w:t xml:space="preserve">Team Chief and Senior Country Director for the People’s Republic of China, Taiwan and Mongolia in the Office of the Assistant Secretary of Defense for International Security Affairs, 04/26/12, “China’s Evolving Space Capabilities: Implications for U.S. Interests,” </w:t>
      </w:r>
      <w:r w:rsidRPr="009C59D3">
        <w:t>http://indianstrategicknowledgeonline.com/web/uscc_china-space-program-report_april-2012.pdf</w:t>
      </w:r>
    </w:p>
    <w:p w:rsidR="00BB5907" w:rsidRDefault="00BB5907" w:rsidP="00BB5907">
      <w:pPr>
        <w:rPr>
          <w:rStyle w:val="StyleBoldUnderline"/>
        </w:rPr>
      </w:pPr>
      <w:r w:rsidRPr="00B6029A">
        <w:rPr>
          <w:rStyle w:val="Emphasis"/>
          <w:highlight w:val="cyan"/>
        </w:rPr>
        <w:t>Without a</w:t>
      </w:r>
      <w:r w:rsidRPr="00124948">
        <w:rPr>
          <w:rStyle w:val="StyleBoldUnderline"/>
          <w:highlight w:val="cyan"/>
        </w:rPr>
        <w:t xml:space="preserve"> clear</w:t>
      </w:r>
      <w:r w:rsidRPr="00124948">
        <w:rPr>
          <w:rStyle w:val="StyleBoldUnderline"/>
        </w:rPr>
        <w:t xml:space="preserve">ly defined </w:t>
      </w:r>
      <w:r w:rsidRPr="00B6029A">
        <w:rPr>
          <w:rStyle w:val="Emphasis"/>
          <w:highlight w:val="cyan"/>
        </w:rPr>
        <w:t>civilian space program</w:t>
      </w:r>
      <w:r w:rsidRPr="006041F8">
        <w:rPr>
          <w:rStyle w:val="StyleBoldUnderline"/>
        </w:rPr>
        <w:t xml:space="preserve">, such as that managed by the U.S. National Aeronautics and Space Administration (NASA), </w:t>
      </w:r>
      <w:r w:rsidRPr="00124948">
        <w:rPr>
          <w:rStyle w:val="StyleBoldUnderline"/>
          <w:highlight w:val="cyan"/>
        </w:rPr>
        <w:t>the PRC</w:t>
      </w:r>
      <w:r w:rsidRPr="006041F8">
        <w:rPr>
          <w:rStyle w:val="StyleBoldUnderline"/>
        </w:rPr>
        <w:t xml:space="preserve"> (hereafter also referred to as “China”) </w:t>
      </w:r>
      <w:r w:rsidRPr="00124948">
        <w:rPr>
          <w:rStyle w:val="StyleBoldUnderline"/>
          <w:highlight w:val="cyan"/>
        </w:rPr>
        <w:t>integrates</w:t>
      </w:r>
      <w:r w:rsidRPr="006041F8">
        <w:rPr>
          <w:rStyle w:val="StyleBoldUnderline"/>
        </w:rPr>
        <w:t xml:space="preserve"> civil and </w:t>
      </w:r>
      <w:r w:rsidRPr="00B6029A">
        <w:rPr>
          <w:rStyle w:val="Emphasis"/>
          <w:highlight w:val="cyan"/>
        </w:rPr>
        <w:t>military uses</w:t>
      </w:r>
      <w:r w:rsidRPr="00124948">
        <w:rPr>
          <w:rStyle w:val="StyleBoldUnderline"/>
          <w:highlight w:val="cyan"/>
        </w:rPr>
        <w:t xml:space="preserve"> of space</w:t>
      </w:r>
      <w:r w:rsidRPr="006041F8">
        <w:rPr>
          <w:sz w:val="16"/>
        </w:rPr>
        <w:t xml:space="preserve">. China’s space ambitions are in part peaceful in nature. Yet </w:t>
      </w:r>
      <w:r w:rsidRPr="00124948">
        <w:rPr>
          <w:rStyle w:val="StyleBoldUnderline"/>
          <w:highlight w:val="cyan"/>
        </w:rPr>
        <w:t>technologies can</w:t>
      </w:r>
      <w:r w:rsidRPr="006041F8">
        <w:rPr>
          <w:rStyle w:val="StyleBoldUnderline"/>
        </w:rPr>
        <w:t xml:space="preserve"> also </w:t>
      </w:r>
      <w:r w:rsidRPr="00124948">
        <w:rPr>
          <w:rStyle w:val="StyleBoldUnderline"/>
          <w:highlight w:val="cyan"/>
        </w:rPr>
        <w:t xml:space="preserve">be used with </w:t>
      </w:r>
      <w:r w:rsidRPr="00B6029A">
        <w:rPr>
          <w:rStyle w:val="Emphasis"/>
          <w:highlight w:val="cyan"/>
        </w:rPr>
        <w:t>ill-intent</w:t>
      </w:r>
      <w:r w:rsidRPr="006041F8">
        <w:rPr>
          <w:rStyle w:val="StyleBoldUnderline"/>
        </w:rPr>
        <w:t xml:space="preserve">. </w:t>
      </w:r>
      <w:r w:rsidRPr="00124948">
        <w:rPr>
          <w:rStyle w:val="StyleBoldUnderline"/>
          <w:highlight w:val="cyan"/>
        </w:rPr>
        <w:t>The PLA is rapidly improving its space</w:t>
      </w:r>
      <w:r w:rsidRPr="006041F8">
        <w:rPr>
          <w:rStyle w:val="StyleBoldUnderline"/>
        </w:rPr>
        <w:t xml:space="preserve"> and counterspace </w:t>
      </w:r>
      <w:r w:rsidRPr="00124948">
        <w:rPr>
          <w:rStyle w:val="StyleBoldUnderline"/>
          <w:highlight w:val="cyan"/>
        </w:rPr>
        <w:t>capabilities</w:t>
      </w:r>
      <w:r w:rsidRPr="006041F8">
        <w:rPr>
          <w:rStyle w:val="StyleBoldUnderline"/>
        </w:rPr>
        <w:t xml:space="preserve"> in order </w:t>
      </w:r>
      <w:r w:rsidRPr="009A4854">
        <w:rPr>
          <w:rStyle w:val="StyleBoldUnderline"/>
        </w:rPr>
        <w:t>to</w:t>
      </w:r>
      <w:r w:rsidRPr="006041F8">
        <w:rPr>
          <w:rStyle w:val="StyleBoldUnderline"/>
        </w:rPr>
        <w:t xml:space="preserve"> advance CCP interests and defend against perceived challenges to sovereignty and territorial integrity</w:t>
      </w:r>
      <w:r w:rsidRPr="006041F8">
        <w:rPr>
          <w:sz w:val="16"/>
        </w:rPr>
        <w:t xml:space="preserve">. Because Taiwan’s democratic system of government – an alternative to mainland China’s authoritarian model -- presents an existential challenge to the CCP, the </w:t>
      </w:r>
      <w:r w:rsidRPr="009A4854">
        <w:rPr>
          <w:rStyle w:val="StyleBoldUnderline"/>
          <w:highlight w:val="cyan"/>
        </w:rPr>
        <w:t>PLA relies on military coercion</w:t>
      </w:r>
      <w:r w:rsidRPr="006041F8">
        <w:rPr>
          <w:rStyle w:val="StyleBoldUnderline"/>
        </w:rPr>
        <w:t xml:space="preserve"> to compel concessions on sovereignty</w:t>
      </w:r>
      <w:r w:rsidRPr="006041F8">
        <w:rPr>
          <w:sz w:val="16"/>
        </w:rPr>
        <w:t xml:space="preserve">. Although other interests divert attention and resources, </w:t>
      </w:r>
      <w:r w:rsidRPr="00B6029A">
        <w:rPr>
          <w:rStyle w:val="Emphasis"/>
          <w:highlight w:val="cyan"/>
        </w:rPr>
        <w:t>Taiwan</w:t>
      </w:r>
      <w:r w:rsidRPr="009A4854">
        <w:rPr>
          <w:rStyle w:val="StyleBoldUnderline"/>
          <w:highlight w:val="cyan"/>
        </w:rPr>
        <w:t xml:space="preserve"> remains the principle</w:t>
      </w:r>
      <w:r w:rsidRPr="006041F8">
        <w:rPr>
          <w:rStyle w:val="StyleBoldUnderline"/>
        </w:rPr>
        <w:t xml:space="preserve"> illustrative </w:t>
      </w:r>
      <w:r w:rsidRPr="009A4854">
        <w:rPr>
          <w:rStyle w:val="StyleBoldUnderline"/>
          <w:highlight w:val="cyan"/>
        </w:rPr>
        <w:t>scenario guiding</w:t>
      </w:r>
      <w:r w:rsidRPr="006041F8">
        <w:rPr>
          <w:rStyle w:val="StyleBoldUnderline"/>
        </w:rPr>
        <w:t xml:space="preserve"> the PLA’s </w:t>
      </w:r>
      <w:r w:rsidRPr="009A4854">
        <w:rPr>
          <w:rStyle w:val="StyleBoldUnderline"/>
          <w:highlight w:val="cyan"/>
        </w:rPr>
        <w:t>military ambitions in space</w:t>
      </w:r>
      <w:r w:rsidRPr="006041F8">
        <w:rPr>
          <w:sz w:val="16"/>
        </w:rPr>
        <w:t xml:space="preserve">. Taiwan is a core interest of the United States. As such, the United States should maintain the capacity to resist any resort to force or other forms of coercion that would jeopardize the security, or the social or economic system, of the people on Taiwan. </w:t>
      </w:r>
      <w:r w:rsidRPr="006041F8">
        <w:rPr>
          <w:rStyle w:val="StyleBoldUnderline"/>
        </w:rPr>
        <w:t xml:space="preserve">Space capabilities enable the PLA to conduct military operations at increasingly greater </w:t>
      </w:r>
      <w:r w:rsidRPr="006041F8">
        <w:rPr>
          <w:rStyle w:val="StyleBoldUnderline"/>
        </w:rPr>
        <w:lastRenderedPageBreak/>
        <w:t xml:space="preserve">distances from Chinese shores. Greater </w:t>
      </w:r>
      <w:r w:rsidRPr="009A4854">
        <w:rPr>
          <w:rStyle w:val="StyleBoldUnderline"/>
          <w:highlight w:val="cyan"/>
        </w:rPr>
        <w:t xml:space="preserve">Chinese competence in leveraging space technologies for military use may complicate U.S. freedom of action in the </w:t>
      </w:r>
      <w:r w:rsidRPr="00B6029A">
        <w:rPr>
          <w:rStyle w:val="Emphasis"/>
          <w:highlight w:val="cyan"/>
        </w:rPr>
        <w:t>Asia-Pacific region</w:t>
      </w:r>
      <w:r w:rsidRPr="006041F8">
        <w:rPr>
          <w:sz w:val="16"/>
        </w:rPr>
        <w:t xml:space="preserve">. </w:t>
      </w:r>
      <w:r w:rsidRPr="006041F8">
        <w:rPr>
          <w:rStyle w:val="StyleBoldUnderline"/>
        </w:rPr>
        <w:t xml:space="preserve">Over the next 10-15 years, more advanced precision strike assets, integrated with persistent space-based surveillance, a single integrated air and space picture, </w:t>
      </w:r>
      <w:r w:rsidRPr="00F94051">
        <w:rPr>
          <w:rStyle w:val="StyleBoldUnderline"/>
          <w:highlight w:val="cyan"/>
        </w:rPr>
        <w:t>and</w:t>
      </w:r>
      <w:r w:rsidRPr="006041F8">
        <w:rPr>
          <w:rStyle w:val="StyleBoldUnderline"/>
        </w:rPr>
        <w:t xml:space="preserve"> survivable communications architecture, </w:t>
      </w:r>
      <w:r w:rsidRPr="00F94051">
        <w:rPr>
          <w:rStyle w:val="StyleBoldUnderline"/>
          <w:highlight w:val="cyan"/>
        </w:rPr>
        <w:t>could enable</w:t>
      </w:r>
      <w:r w:rsidRPr="006041F8">
        <w:rPr>
          <w:rStyle w:val="StyleBoldUnderline"/>
        </w:rPr>
        <w:t xml:space="preserve"> greater </w:t>
      </w:r>
      <w:r w:rsidRPr="00F94051">
        <w:rPr>
          <w:rStyle w:val="StyleBoldUnderline"/>
          <w:highlight w:val="cyan"/>
        </w:rPr>
        <w:t xml:space="preserve">confidence in contesting a </w:t>
      </w:r>
      <w:r w:rsidRPr="00B6029A">
        <w:rPr>
          <w:rStyle w:val="Emphasis"/>
          <w:highlight w:val="cyan"/>
        </w:rPr>
        <w:t>broader range</w:t>
      </w:r>
      <w:r w:rsidRPr="00F94051">
        <w:rPr>
          <w:rStyle w:val="StyleBoldUnderline"/>
          <w:highlight w:val="cyan"/>
        </w:rPr>
        <w:t xml:space="preserve"> of</w:t>
      </w:r>
      <w:r w:rsidRPr="006041F8">
        <w:rPr>
          <w:rStyle w:val="StyleBoldUnderline"/>
        </w:rPr>
        <w:t xml:space="preserve"> sovereignty and </w:t>
      </w:r>
      <w:r w:rsidRPr="00F94051">
        <w:rPr>
          <w:rStyle w:val="StyleBoldUnderline"/>
          <w:highlight w:val="cyan"/>
        </w:rPr>
        <w:t>territorial claims around China</w:t>
      </w:r>
      <w:r w:rsidRPr="006041F8">
        <w:rPr>
          <w:rStyle w:val="StyleBoldUnderline"/>
        </w:rPr>
        <w:t>’s periphery</w:t>
      </w:r>
      <w:r w:rsidRPr="006041F8">
        <w:rPr>
          <w:sz w:val="16"/>
        </w:rPr>
        <w:t xml:space="preserve">. Within an emerging concept of a “national aerospace security system,” </w:t>
      </w:r>
      <w:r w:rsidRPr="006041F8">
        <w:rPr>
          <w:rStyle w:val="StyleBoldUnderline"/>
        </w:rPr>
        <w:t>China’s interest in space also is driven by a requirement to field countermeasures against advanced U.S. long-range precision strike capabilities expected to be in place over the next 10-15 years.</w:t>
      </w:r>
    </w:p>
    <w:p w:rsidR="00BB5907" w:rsidRDefault="00BB5907" w:rsidP="00BB5907"/>
    <w:p w:rsidR="00BB5907" w:rsidRPr="00936FF5" w:rsidRDefault="00BB5907" w:rsidP="00BB5907">
      <w:pPr>
        <w:pStyle w:val="Heading4"/>
      </w:pPr>
      <w:r w:rsidRPr="00936FF5">
        <w:t>*Chinese integration with the US would open up the commercial sector and allow civil use of space technology</w:t>
      </w:r>
    </w:p>
    <w:p w:rsidR="00BB5907" w:rsidRPr="00936FF5" w:rsidRDefault="00BB5907" w:rsidP="00BB5907">
      <w:r w:rsidRPr="00936FF5">
        <w:t xml:space="preserve">Bruce </w:t>
      </w:r>
      <w:r w:rsidRPr="00936FF5">
        <w:rPr>
          <w:rStyle w:val="StyleStyleBold12pt"/>
        </w:rPr>
        <w:t>Blair and</w:t>
      </w:r>
      <w:r w:rsidRPr="00936FF5">
        <w:t xml:space="preserve"> Chen </w:t>
      </w:r>
      <w:r w:rsidRPr="00936FF5">
        <w:rPr>
          <w:rStyle w:val="StyleStyleBold12pt"/>
        </w:rPr>
        <w:t>Yali, 06</w:t>
      </w:r>
      <w:r w:rsidRPr="00936FF5">
        <w:t xml:space="preserve">, Blair is the President of the World Security Institute, he was a Project Director at the Congressional Office of Technology and a Senior Fellow in the Foreign Policy Studies Program at the Brookings Institution from 1987-2000, Yali is the editor-in-chief of Washington Observer. She is also a Program Manager of Chen Shi China Research Group based in Beijing. Chen worked for China Daily as a reporter and opinion writer on politics and international affairs between 1994 and 2000, “Editor’s Note, the Space Security Dilemma,” http://www.globalzero.org/files/bb_editors_notes_space_security_dilemma_2006.pdf </w:t>
      </w:r>
    </w:p>
    <w:p w:rsidR="00BB5907" w:rsidRPr="00150B62" w:rsidRDefault="00BB5907" w:rsidP="00BB5907">
      <w:pPr>
        <w:rPr>
          <w:sz w:val="16"/>
        </w:rPr>
      </w:pPr>
      <w:r w:rsidRPr="00150B62">
        <w:rPr>
          <w:sz w:val="16"/>
        </w:rPr>
        <w:t xml:space="preserve">The wholesale </w:t>
      </w:r>
      <w:r w:rsidRPr="0012266B">
        <w:rPr>
          <w:rStyle w:val="StyleBoldUnderline"/>
        </w:rPr>
        <w:t>reconfiguration of China’s space sector thus resulted in</w:t>
      </w:r>
      <w:r w:rsidRPr="00150B62">
        <w:rPr>
          <w:rStyle w:val="StyleBoldUnderline"/>
          <w:sz w:val="12"/>
        </w:rPr>
        <w:t>¶</w:t>
      </w:r>
      <w:r w:rsidRPr="0012266B">
        <w:rPr>
          <w:rStyle w:val="StyleBoldUnderline"/>
        </w:rPr>
        <w:t xml:space="preserve"> civilian, commercially competitive technologies with marginal military applications</w:t>
      </w:r>
      <w:r w:rsidRPr="00150B62">
        <w:rPr>
          <w:sz w:val="16"/>
        </w:rPr>
        <w:t>.</w:t>
      </w:r>
      <w:r w:rsidRPr="00150B62">
        <w:rPr>
          <w:sz w:val="12"/>
        </w:rPr>
        <w:t>¶</w:t>
      </w:r>
      <w:r w:rsidRPr="00150B62">
        <w:rPr>
          <w:sz w:val="16"/>
        </w:rPr>
        <w:t xml:space="preserve"> </w:t>
      </w:r>
      <w:r w:rsidRPr="00150B62">
        <w:rPr>
          <w:rStyle w:val="StyleBoldUnderline"/>
        </w:rPr>
        <w:t>Its re-institutionalization</w:t>
      </w:r>
      <w:r w:rsidRPr="00150B62">
        <w:rPr>
          <w:sz w:val="16"/>
        </w:rPr>
        <w:t xml:space="preserve"> and restructuring that continues to this day </w:t>
      </w:r>
      <w:r w:rsidRPr="00150B62">
        <w:rPr>
          <w:rStyle w:val="StyleBoldUnderline"/>
        </w:rPr>
        <w:t>all but</w:t>
      </w:r>
      <w:r w:rsidRPr="00150B62">
        <w:rPr>
          <w:rStyle w:val="StyleBoldUnderline"/>
          <w:sz w:val="12"/>
        </w:rPr>
        <w:t>¶</w:t>
      </w:r>
      <w:r w:rsidRPr="00150B62">
        <w:rPr>
          <w:rStyle w:val="StyleBoldUnderline"/>
        </w:rPr>
        <w:t xml:space="preserve"> precluded any ambitious military projects or planning for space warfare </w:t>
      </w:r>
      <w:r w:rsidRPr="00150B62">
        <w:rPr>
          <w:sz w:val="16"/>
        </w:rPr>
        <w:t>because</w:t>
      </w:r>
      <w:r w:rsidRPr="00150B62">
        <w:rPr>
          <w:sz w:val="12"/>
        </w:rPr>
        <w:t>¶</w:t>
      </w:r>
      <w:r w:rsidRPr="00150B62">
        <w:rPr>
          <w:sz w:val="16"/>
        </w:rPr>
        <w:t xml:space="preserve"> the Chinese military was stripped off its previously predominant influence and,</w:t>
      </w:r>
      <w:r w:rsidRPr="00150B62">
        <w:rPr>
          <w:sz w:val="12"/>
        </w:rPr>
        <w:t>¶</w:t>
      </w:r>
      <w:r w:rsidRPr="00150B62">
        <w:rPr>
          <w:sz w:val="16"/>
        </w:rPr>
        <w:t xml:space="preserve"> in our view, relegated to a distant secondary status in the hierarchy of priorities.</w:t>
      </w:r>
      <w:r w:rsidRPr="00150B62">
        <w:rPr>
          <w:sz w:val="12"/>
        </w:rPr>
        <w:t>¶</w:t>
      </w:r>
      <w:r w:rsidRPr="00150B62">
        <w:rPr>
          <w:sz w:val="16"/>
        </w:rPr>
        <w:t xml:space="preserve"> </w:t>
      </w:r>
      <w:r w:rsidRPr="00150B62">
        <w:rPr>
          <w:rStyle w:val="StyleBoldUnderline"/>
        </w:rPr>
        <w:t>This institutional history preordained an inherent technological tilt toward</w:t>
      </w:r>
      <w:r w:rsidRPr="00150B62">
        <w:rPr>
          <w:rStyle w:val="StyleBoldUnderline"/>
          <w:sz w:val="12"/>
        </w:rPr>
        <w:t>¶</w:t>
      </w:r>
      <w:r w:rsidRPr="00150B62">
        <w:rPr>
          <w:rStyle w:val="StyleBoldUnderline"/>
        </w:rPr>
        <w:t xml:space="preserve"> commercial applications</w:t>
      </w:r>
      <w:r w:rsidRPr="00150B62">
        <w:rPr>
          <w:sz w:val="16"/>
        </w:rPr>
        <w:t xml:space="preserve"> that at best allow for minor military defensive-protective</w:t>
      </w:r>
      <w:r w:rsidRPr="00150B62">
        <w:rPr>
          <w:sz w:val="12"/>
        </w:rPr>
        <w:t>¶</w:t>
      </w:r>
      <w:r w:rsidRPr="00150B62">
        <w:rPr>
          <w:sz w:val="16"/>
        </w:rPr>
        <w:t xml:space="preserve"> measures to evolve alongside. </w:t>
      </w:r>
      <w:r w:rsidRPr="00150B62">
        <w:rPr>
          <w:rStyle w:val="StyleBoldUnderline"/>
        </w:rPr>
        <w:t>In broader terms</w:t>
      </w:r>
      <w:r w:rsidRPr="00150B62">
        <w:rPr>
          <w:sz w:val="16"/>
        </w:rPr>
        <w:t>, as Wu puts it, “…</w:t>
      </w:r>
      <w:r w:rsidRPr="00150B62">
        <w:rPr>
          <w:rStyle w:val="StyleBoldUnderline"/>
        </w:rPr>
        <w:t>a large portion</w:t>
      </w:r>
      <w:r w:rsidRPr="00150B62">
        <w:rPr>
          <w:rStyle w:val="StyleBoldUnderline"/>
          <w:sz w:val="12"/>
        </w:rPr>
        <w:t>¶</w:t>
      </w:r>
      <w:r w:rsidRPr="00150B62">
        <w:rPr>
          <w:rStyle w:val="StyleBoldUnderline"/>
        </w:rPr>
        <w:t xml:space="preserve"> of the civilian space program, in terms of the technological sophistication,</w:t>
      </w:r>
      <w:r w:rsidRPr="00150B62">
        <w:rPr>
          <w:rStyle w:val="StyleBoldUnderline"/>
          <w:sz w:val="12"/>
        </w:rPr>
        <w:t>¶</w:t>
      </w:r>
      <w:r w:rsidRPr="00150B62">
        <w:rPr>
          <w:rStyle w:val="StyleBoldUnderline"/>
        </w:rPr>
        <w:t xml:space="preserve"> thus is not useful in modern military terms</w:t>
      </w:r>
      <w:r w:rsidRPr="00150B62">
        <w:rPr>
          <w:sz w:val="16"/>
        </w:rPr>
        <w:t xml:space="preserve">.” At the same time, </w:t>
      </w:r>
      <w:r w:rsidRPr="00150B62">
        <w:rPr>
          <w:rStyle w:val="StyleBoldUnderline"/>
        </w:rPr>
        <w:t>she implies that</w:t>
      </w:r>
      <w:r w:rsidRPr="00150B62">
        <w:rPr>
          <w:rStyle w:val="StyleBoldUnderline"/>
          <w:sz w:val="12"/>
        </w:rPr>
        <w:t>¶</w:t>
      </w:r>
      <w:r w:rsidRPr="00150B62">
        <w:rPr>
          <w:rStyle w:val="StyleBoldUnderline"/>
        </w:rPr>
        <w:t xml:space="preserve"> the opportunity to pursue dedicated military space weaponry, let alone modern</w:t>
      </w:r>
      <w:r w:rsidRPr="00150B62">
        <w:rPr>
          <w:rStyle w:val="StyleBoldUnderline"/>
          <w:sz w:val="12"/>
        </w:rPr>
        <w:t>¶</w:t>
      </w:r>
      <w:r w:rsidRPr="00150B62">
        <w:rPr>
          <w:rStyle w:val="StyleBoldUnderline"/>
        </w:rPr>
        <w:t xml:space="preserve"> offensive space weapons, has been severely constrained</w:t>
      </w:r>
      <w:r w:rsidRPr="00150B62">
        <w:rPr>
          <w:sz w:val="16"/>
        </w:rPr>
        <w:t>.</w:t>
      </w:r>
      <w:r w:rsidRPr="00150B62">
        <w:rPr>
          <w:sz w:val="12"/>
        </w:rPr>
        <w:t>¶</w:t>
      </w:r>
      <w:r w:rsidRPr="00150B62">
        <w:rPr>
          <w:sz w:val="16"/>
        </w:rPr>
        <w:t xml:space="preserve"> </w:t>
      </w:r>
      <w:r w:rsidRPr="00150B62">
        <w:rPr>
          <w:rStyle w:val="StyleBoldUnderline"/>
        </w:rPr>
        <w:t>This tectonic shift three decades ago was allowed by an improving security</w:t>
      </w:r>
      <w:r w:rsidRPr="00150B62">
        <w:rPr>
          <w:rStyle w:val="StyleBoldUnderline"/>
          <w:sz w:val="12"/>
        </w:rPr>
        <w:t>¶</w:t>
      </w:r>
      <w:r w:rsidRPr="00150B62">
        <w:rPr>
          <w:rStyle w:val="StyleBoldUnderline"/>
        </w:rPr>
        <w:t xml:space="preserve"> environment for China</w:t>
      </w:r>
      <w:r w:rsidRPr="00150B62">
        <w:rPr>
          <w:sz w:val="16"/>
        </w:rPr>
        <w:t xml:space="preserve">, Wu notes. </w:t>
      </w:r>
      <w:r w:rsidRPr="00150B62">
        <w:rPr>
          <w:rStyle w:val="StyleBoldUnderline"/>
        </w:rPr>
        <w:t>Receding threats to China from the</w:t>
      </w:r>
      <w:r w:rsidRPr="00150B62">
        <w:rPr>
          <w:sz w:val="16"/>
        </w:rPr>
        <w:t xml:space="preserve"> Soviet</w:t>
      </w:r>
      <w:r w:rsidRPr="00150B62">
        <w:rPr>
          <w:sz w:val="12"/>
        </w:rPr>
        <w:t>¶</w:t>
      </w:r>
      <w:r w:rsidRPr="00150B62">
        <w:rPr>
          <w:sz w:val="16"/>
        </w:rPr>
        <w:t xml:space="preserve"> Union and the </w:t>
      </w:r>
      <w:r w:rsidRPr="00150B62">
        <w:rPr>
          <w:rStyle w:val="StyleBoldUnderline"/>
        </w:rPr>
        <w:t>United States opened the window of opportunity for economic</w:t>
      </w:r>
      <w:r w:rsidRPr="00150B62">
        <w:rPr>
          <w:rStyle w:val="StyleBoldUnderline"/>
          <w:sz w:val="12"/>
        </w:rPr>
        <w:t>¶</w:t>
      </w:r>
      <w:r w:rsidRPr="00150B62">
        <w:rPr>
          <w:rStyle w:val="StyleBoldUnderline"/>
        </w:rPr>
        <w:t xml:space="preserve"> reform</w:t>
      </w:r>
      <w:r w:rsidRPr="00150B62">
        <w:rPr>
          <w:sz w:val="16"/>
        </w:rPr>
        <w:t xml:space="preserve">. As both Wu and Hagt explain, </w:t>
      </w:r>
      <w:r w:rsidRPr="00150B62">
        <w:rPr>
          <w:rStyle w:val="StyleBoldUnderline"/>
        </w:rPr>
        <w:t>this process of forcing the space sector to</w:t>
      </w:r>
      <w:r w:rsidRPr="00150B62">
        <w:rPr>
          <w:rStyle w:val="StyleBoldUnderline"/>
          <w:sz w:val="12"/>
        </w:rPr>
        <w:t>¶</w:t>
      </w:r>
      <w:r w:rsidRPr="00150B62">
        <w:rPr>
          <w:rStyle w:val="StyleBoldUnderline"/>
        </w:rPr>
        <w:t xml:space="preserve"> transform and compete in the marketplace drastically altered the entire Chinese</w:t>
      </w:r>
      <w:r w:rsidRPr="00150B62">
        <w:rPr>
          <w:rStyle w:val="StyleBoldUnderline"/>
          <w:sz w:val="12"/>
        </w:rPr>
        <w:t>¶</w:t>
      </w:r>
      <w:r w:rsidRPr="00150B62">
        <w:rPr>
          <w:rStyle w:val="StyleBoldUnderline"/>
        </w:rPr>
        <w:t xml:space="preserve"> program</w:t>
      </w:r>
      <w:r w:rsidRPr="00150B62">
        <w:rPr>
          <w:sz w:val="16"/>
        </w:rPr>
        <w:t xml:space="preserve">. The </w:t>
      </w:r>
      <w:r w:rsidRPr="00150B62">
        <w:rPr>
          <w:rStyle w:val="StyleBoldUnderline"/>
        </w:rPr>
        <w:t>divestment of the military from commercial activities</w:t>
      </w:r>
      <w:r w:rsidRPr="00150B62">
        <w:rPr>
          <w:sz w:val="16"/>
        </w:rPr>
        <w:t xml:space="preserve"> across the</w:t>
      </w:r>
      <w:r w:rsidRPr="00150B62">
        <w:rPr>
          <w:sz w:val="12"/>
        </w:rPr>
        <w:t>¶</w:t>
      </w:r>
      <w:r w:rsidRPr="00150B62">
        <w:rPr>
          <w:sz w:val="16"/>
        </w:rPr>
        <w:t xml:space="preserve"> board, including the space sector, </w:t>
      </w:r>
      <w:r w:rsidRPr="00150B62">
        <w:rPr>
          <w:rStyle w:val="StyleBoldUnderline"/>
        </w:rPr>
        <w:t>since 1999 has created new opportunities and</w:t>
      </w:r>
      <w:r w:rsidRPr="00150B62">
        <w:rPr>
          <w:sz w:val="12"/>
        </w:rPr>
        <w:t>¶</w:t>
      </w:r>
      <w:r w:rsidRPr="00150B62">
        <w:rPr>
          <w:sz w:val="16"/>
        </w:rPr>
        <w:t xml:space="preserve"> </w:t>
      </w:r>
      <w:r w:rsidRPr="00150B62">
        <w:rPr>
          <w:rStyle w:val="StyleBoldUnderline"/>
        </w:rPr>
        <w:t>incentives for international collaboration</w:t>
      </w:r>
      <w:r w:rsidRPr="00150B62">
        <w:rPr>
          <w:sz w:val="16"/>
        </w:rPr>
        <w:t xml:space="preserve">. In theory (the editors’), </w:t>
      </w:r>
      <w:r w:rsidRPr="00150B62">
        <w:rPr>
          <w:rStyle w:val="StyleBoldUnderline"/>
        </w:rPr>
        <w:t>Sino-American</w:t>
      </w:r>
      <w:r w:rsidRPr="00150B62">
        <w:rPr>
          <w:rStyle w:val="StyleBoldUnderline"/>
          <w:sz w:val="12"/>
        </w:rPr>
        <w:t>¶</w:t>
      </w:r>
      <w:r w:rsidRPr="00150B62">
        <w:rPr>
          <w:rStyle w:val="StyleBoldUnderline"/>
        </w:rPr>
        <w:t xml:space="preserve"> space cooperation should have deepened rather than frozen</w:t>
      </w:r>
      <w:r w:rsidRPr="00150B62">
        <w:rPr>
          <w:sz w:val="16"/>
        </w:rPr>
        <w:t xml:space="preserve">. </w:t>
      </w:r>
      <w:r w:rsidRPr="00150B62">
        <w:rPr>
          <w:rStyle w:val="StyleBoldUnderline"/>
        </w:rPr>
        <w:t>However</w:t>
      </w:r>
      <w:r w:rsidRPr="00150B62">
        <w:rPr>
          <w:sz w:val="16"/>
        </w:rPr>
        <w:t>, the U.S.</w:t>
      </w:r>
      <w:r w:rsidRPr="00150B62">
        <w:rPr>
          <w:sz w:val="12"/>
        </w:rPr>
        <w:t>¶</w:t>
      </w:r>
      <w:r w:rsidRPr="00150B62">
        <w:rPr>
          <w:sz w:val="16"/>
        </w:rPr>
        <w:t xml:space="preserve"> </w:t>
      </w:r>
      <w:r w:rsidRPr="00150B62">
        <w:rPr>
          <w:rStyle w:val="StyleBoldUnderline"/>
        </w:rPr>
        <w:t>Cox Commission report engendered an effort to isolate China’s space program.</w:t>
      </w:r>
      <w:r w:rsidRPr="00150B62">
        <w:rPr>
          <w:sz w:val="12"/>
        </w:rPr>
        <w:t>¶</w:t>
      </w:r>
      <w:r w:rsidRPr="00150B62">
        <w:rPr>
          <w:sz w:val="16"/>
        </w:rPr>
        <w:t xml:space="preserve"> </w:t>
      </w:r>
      <w:r w:rsidRPr="00150B62">
        <w:rPr>
          <w:rStyle w:val="StyleBoldUnderline"/>
        </w:rPr>
        <w:t>Wu remains convinced of the benefits of space cooperation</w:t>
      </w:r>
      <w:r w:rsidRPr="00150B62">
        <w:rPr>
          <w:sz w:val="16"/>
        </w:rPr>
        <w:t xml:space="preserve">. </w:t>
      </w:r>
      <w:r w:rsidRPr="00150B62">
        <w:rPr>
          <w:rStyle w:val="StyleBoldUnderline"/>
        </w:rPr>
        <w:t>Many Chinese</w:t>
      </w:r>
      <w:r w:rsidRPr="00150B62">
        <w:rPr>
          <w:rStyle w:val="StyleBoldUnderline"/>
          <w:sz w:val="12"/>
        </w:rPr>
        <w:t>¶</w:t>
      </w:r>
      <w:r w:rsidRPr="00150B62">
        <w:rPr>
          <w:rStyle w:val="StyleBoldUnderline"/>
        </w:rPr>
        <w:t xml:space="preserve"> analysts particularly emphasize the U.S. Mars initiative as a new starting place for</w:t>
      </w:r>
      <w:r w:rsidRPr="00150B62">
        <w:rPr>
          <w:rStyle w:val="StyleBoldUnderline"/>
          <w:sz w:val="12"/>
        </w:rPr>
        <w:t>¶</w:t>
      </w:r>
      <w:r w:rsidRPr="00150B62">
        <w:rPr>
          <w:rStyle w:val="StyleBoldUnderline"/>
        </w:rPr>
        <w:t xml:space="preserve"> Sino-U.S.space cooperation</w:t>
      </w:r>
      <w:r w:rsidRPr="00150B62">
        <w:rPr>
          <w:sz w:val="16"/>
        </w:rPr>
        <w:t xml:space="preserve">. </w:t>
      </w:r>
      <w:r w:rsidRPr="00150B62">
        <w:rPr>
          <w:rStyle w:val="Emphasis"/>
        </w:rPr>
        <w:t>Deeper integration with the international community</w:t>
      </w:r>
      <w:r w:rsidRPr="00150B62">
        <w:rPr>
          <w:rStyle w:val="Emphasis"/>
          <w:b/>
          <w:sz w:val="12"/>
          <w:u w:val="none"/>
        </w:rPr>
        <w:t>¶</w:t>
      </w:r>
      <w:r w:rsidRPr="00150B62">
        <w:rPr>
          <w:rStyle w:val="Emphasis"/>
        </w:rPr>
        <w:t xml:space="preserve"> would help further separate China’s commercial space industry from the military</w:t>
      </w:r>
      <w:r w:rsidRPr="00150B62">
        <w:rPr>
          <w:sz w:val="16"/>
        </w:rPr>
        <w:t>,</w:t>
      </w:r>
      <w:r w:rsidRPr="00150B62">
        <w:rPr>
          <w:sz w:val="12"/>
        </w:rPr>
        <w:t>¶</w:t>
      </w:r>
      <w:r w:rsidRPr="00150B62">
        <w:rPr>
          <w:sz w:val="16"/>
        </w:rPr>
        <w:t xml:space="preserve"> she contends. Conversely, </w:t>
      </w:r>
      <w:r w:rsidRPr="00150B62">
        <w:rPr>
          <w:rStyle w:val="StyleBoldUnderline"/>
        </w:rPr>
        <w:t>the continuing isolation of China’s space sector has</w:t>
      </w:r>
      <w:r w:rsidRPr="00150B62">
        <w:rPr>
          <w:rStyle w:val="StyleBoldUnderline"/>
          <w:sz w:val="12"/>
        </w:rPr>
        <w:t>¶</w:t>
      </w:r>
      <w:r w:rsidRPr="00150B62">
        <w:rPr>
          <w:rStyle w:val="StyleBoldUnderline"/>
        </w:rPr>
        <w:t xml:space="preserve"> </w:t>
      </w:r>
      <w:r w:rsidRPr="00150B62">
        <w:rPr>
          <w:rStyle w:val="Emphasis"/>
        </w:rPr>
        <w:t>the opposite effect</w:t>
      </w:r>
      <w:r w:rsidRPr="00150B62">
        <w:rPr>
          <w:sz w:val="16"/>
        </w:rPr>
        <w:t>, and may rejuvenate military influence. And although “China</w:t>
      </w:r>
      <w:r w:rsidRPr="00150B62">
        <w:rPr>
          <w:sz w:val="12"/>
        </w:rPr>
        <w:t>¶</w:t>
      </w:r>
      <w:r w:rsidRPr="00150B62">
        <w:rPr>
          <w:sz w:val="16"/>
        </w:rPr>
        <w:t xml:space="preserve"> does not have the luxury to engage in a military competition with superpowers</w:t>
      </w:r>
      <w:r w:rsidRPr="00150B62">
        <w:rPr>
          <w:sz w:val="12"/>
        </w:rPr>
        <w:t>¶</w:t>
      </w:r>
      <w:r w:rsidRPr="00150B62">
        <w:rPr>
          <w:sz w:val="16"/>
        </w:rPr>
        <w:t xml:space="preserve"> in space or in other areas,” Wu believes that “</w:t>
      </w:r>
      <w:r w:rsidRPr="00150B62">
        <w:rPr>
          <w:rStyle w:val="StyleBoldUnderline"/>
        </w:rPr>
        <w:t>we now stand at the threshold of</w:t>
      </w:r>
      <w:r w:rsidRPr="00150B62">
        <w:rPr>
          <w:rStyle w:val="StyleBoldUnderline"/>
          <w:sz w:val="12"/>
        </w:rPr>
        <w:t>¶</w:t>
      </w:r>
      <w:r w:rsidRPr="00150B62">
        <w:rPr>
          <w:rStyle w:val="StyleBoldUnderline"/>
        </w:rPr>
        <w:t xml:space="preserve"> space weaponization</w:t>
      </w:r>
      <w:r w:rsidRPr="00150B62">
        <w:rPr>
          <w:sz w:val="16"/>
        </w:rPr>
        <w:t>” and urges the international community to act quickly “to</w:t>
      </w:r>
      <w:r w:rsidRPr="00150B62">
        <w:rPr>
          <w:sz w:val="12"/>
        </w:rPr>
        <w:t>¶</w:t>
      </w:r>
      <w:r w:rsidRPr="00150B62">
        <w:rPr>
          <w:sz w:val="16"/>
        </w:rPr>
        <w:t xml:space="preserve"> establish a system of rules to manage and coordinate space activities.”</w:t>
      </w:r>
    </w:p>
    <w:p w:rsidR="00BB5907" w:rsidRDefault="000B79CA" w:rsidP="000B79CA">
      <w:pPr>
        <w:pStyle w:val="Heading2"/>
      </w:pPr>
      <w:r>
        <w:t>Space War Impact</w:t>
      </w:r>
    </w:p>
    <w:p w:rsidR="000B79CA" w:rsidRDefault="000B79CA" w:rsidP="000B79CA">
      <w:pPr>
        <w:pStyle w:val="Heading3"/>
      </w:pPr>
      <w:r>
        <w:t>Space War Impact---Terrestrial War</w:t>
      </w:r>
    </w:p>
    <w:p w:rsidR="000B79CA" w:rsidRDefault="000B79CA" w:rsidP="000B79CA">
      <w:pPr>
        <w:pStyle w:val="Heading4"/>
      </w:pPr>
      <w:r>
        <w:t>Conflict in space spills over to nuclear conflict on Earth</w:t>
      </w:r>
    </w:p>
    <w:p w:rsidR="000B79CA" w:rsidRPr="00936FF5" w:rsidRDefault="000B79CA" w:rsidP="000B79CA">
      <w:r w:rsidRPr="00936FF5">
        <w:t xml:space="preserve">Jonathan </w:t>
      </w:r>
      <w:r w:rsidRPr="00936FF5">
        <w:rPr>
          <w:rStyle w:val="StyleStyleBold12pt"/>
        </w:rPr>
        <w:t>Broder,</w:t>
      </w:r>
      <w:r w:rsidRPr="00936FF5">
        <w:t xml:space="preserve"> 16, writer for Newsweek about defense and foreign policy, previously senior editor for the Congressional Quarterly and award-winning foreign correspondent in China and East Asia, 05/04/16, “Why the Next Pearl Harbor Could Happen in Space,” http://www.newsweek.com/2016/05/13/china-us-space-wars-455284.html</w:t>
      </w:r>
    </w:p>
    <w:p w:rsidR="000B79CA" w:rsidRDefault="000B79CA" w:rsidP="000B79CA">
      <w:pPr>
        <w:rPr>
          <w:rStyle w:val="Emphasis"/>
        </w:rPr>
      </w:pPr>
      <w:r w:rsidRPr="00B6029A">
        <w:rPr>
          <w:sz w:val="16"/>
        </w:rPr>
        <w:t xml:space="preserve">Updated | In their techno-thriller Ghost Fleet, authors </w:t>
      </w:r>
      <w:r w:rsidRPr="00ED0660">
        <w:rPr>
          <w:rStyle w:val="StyleBoldUnderline"/>
        </w:rPr>
        <w:t xml:space="preserve">Peter </w:t>
      </w:r>
      <w:r w:rsidRPr="00B6029A">
        <w:rPr>
          <w:rStyle w:val="StyleBoldUnderline"/>
          <w:highlight w:val="cyan"/>
        </w:rPr>
        <w:t>Singer and</w:t>
      </w:r>
      <w:r w:rsidRPr="00ED0660">
        <w:rPr>
          <w:rStyle w:val="StyleBoldUnderline"/>
        </w:rPr>
        <w:t xml:space="preserve"> August </w:t>
      </w:r>
      <w:r w:rsidRPr="00B6029A">
        <w:rPr>
          <w:rStyle w:val="StyleBoldUnderline"/>
          <w:highlight w:val="cyan"/>
        </w:rPr>
        <w:t>Cole describe a</w:t>
      </w:r>
      <w:r w:rsidRPr="00ED0660">
        <w:rPr>
          <w:rStyle w:val="StyleBoldUnderline"/>
        </w:rPr>
        <w:t xml:space="preserve"> cataclysmic </w:t>
      </w:r>
      <w:r w:rsidRPr="00B6029A">
        <w:rPr>
          <w:rStyle w:val="StyleBoldUnderline"/>
          <w:highlight w:val="cyan"/>
        </w:rPr>
        <w:t>world war that begins with a Chinese sneak attack</w:t>
      </w:r>
      <w:r w:rsidRPr="00ED0660">
        <w:rPr>
          <w:rStyle w:val="StyleBoldUnderline"/>
        </w:rPr>
        <w:t xml:space="preserve"> against the U.S</w:t>
      </w:r>
      <w:r w:rsidRPr="00B6029A">
        <w:rPr>
          <w:sz w:val="16"/>
        </w:rPr>
        <w:t>. in space. First, soldiers at China’s Cyber Command Headquarters in Shanghai hack into the Pentagon’s network of GPS satellites and scramble their signals. The cyberattack sows chaos among U.S. forces, which can no longer navigate accurately, track targets or hit them with precision munitions.</w:t>
      </w:r>
      <w:r w:rsidRPr="00ED0660">
        <w:rPr>
          <w:rStyle w:val="StyleBoldUnderline"/>
        </w:rPr>
        <w:t xml:space="preserve">Then, from a space station orbiting 200 miles above Earth, Chinese astronauts train a laser gun on three dozen U.S. satellites the military relies upon for virtually all of </w:t>
      </w:r>
      <w:r w:rsidRPr="00ED0660">
        <w:rPr>
          <w:rStyle w:val="StyleBoldUnderline"/>
        </w:rPr>
        <w:lastRenderedPageBreak/>
        <w:t>its communications and critical surveillance</w:t>
      </w:r>
      <w:r w:rsidRPr="00B6029A">
        <w:rPr>
          <w:sz w:val="16"/>
        </w:rPr>
        <w:t xml:space="preserve">. By the time the Chinese are done, America’s technological edge on this new, 21st-century battlefield has been reduced to the predigital levels of World War II. </w:t>
      </w:r>
      <w:r w:rsidRPr="00ED0660">
        <w:rPr>
          <w:rStyle w:val="StyleBoldUnderline"/>
        </w:rPr>
        <w:t xml:space="preserve">Such scenarios may read like science fiction, but </w:t>
      </w:r>
      <w:r w:rsidRPr="00B6029A">
        <w:rPr>
          <w:rStyle w:val="StyleBoldUnderline"/>
          <w:highlight w:val="cyan"/>
        </w:rPr>
        <w:t>the threat of what military experts call a “</w:t>
      </w:r>
      <w:r w:rsidRPr="00B6029A">
        <w:rPr>
          <w:rStyle w:val="Emphasis"/>
          <w:highlight w:val="cyan"/>
        </w:rPr>
        <w:t>space Pearl Harbor</w:t>
      </w:r>
      <w:r w:rsidRPr="00ED0660">
        <w:rPr>
          <w:rStyle w:val="StyleBoldUnderline"/>
        </w:rPr>
        <w:t>”—a sneak attack on U.S. satellites that cripples American forces before a shot has been fired—</w:t>
      </w:r>
      <w:r w:rsidRPr="00B6029A">
        <w:rPr>
          <w:rStyle w:val="StyleBoldUnderline"/>
          <w:highlight w:val="cyan"/>
        </w:rPr>
        <w:t>has Pentagon planners seriously worried</w:t>
      </w:r>
      <w:r w:rsidRPr="00B6029A">
        <w:rPr>
          <w:sz w:val="16"/>
        </w:rPr>
        <w:t xml:space="preserve">. </w:t>
      </w:r>
      <w:r w:rsidRPr="00B6029A">
        <w:rPr>
          <w:rStyle w:val="StyleBoldUnderline"/>
          <w:highlight w:val="cyan"/>
        </w:rPr>
        <w:t>Space is the ultimate high ground</w:t>
      </w:r>
      <w:r w:rsidRPr="00ED0660">
        <w:rPr>
          <w:rStyle w:val="StyleBoldUnderline"/>
        </w:rPr>
        <w:t xml:space="preserve"> for today's warriors, </w:t>
      </w:r>
      <w:r w:rsidRPr="00B6029A">
        <w:rPr>
          <w:rStyle w:val="StyleBoldUnderline"/>
          <w:highlight w:val="cyan"/>
        </w:rPr>
        <w:t>and no military has dominated those strategic heights as successfully as America's</w:t>
      </w:r>
      <w:r w:rsidRPr="00ED0660">
        <w:rPr>
          <w:rStyle w:val="StyleBoldUnderline"/>
        </w:rPr>
        <w:t xml:space="preserve">. </w:t>
      </w:r>
      <w:r w:rsidRPr="00B6029A">
        <w:rPr>
          <w:rStyle w:val="StyleBoldUnderline"/>
          <w:highlight w:val="cyan"/>
        </w:rPr>
        <w:t>But its</w:t>
      </w:r>
      <w:r w:rsidRPr="00ED0660">
        <w:rPr>
          <w:rStyle w:val="StyleBoldUnderline"/>
        </w:rPr>
        <w:t xml:space="preserve"> constellations of </w:t>
      </w:r>
      <w:r w:rsidRPr="00B6029A">
        <w:rPr>
          <w:rStyle w:val="StyleBoldUnderline"/>
          <w:highlight w:val="cyan"/>
        </w:rPr>
        <w:t>GPS</w:t>
      </w:r>
      <w:r w:rsidRPr="00ED0660">
        <w:rPr>
          <w:rStyle w:val="StyleBoldUnderline"/>
        </w:rPr>
        <w:t xml:space="preserve">, </w:t>
      </w:r>
      <w:r w:rsidRPr="00B6029A">
        <w:rPr>
          <w:rStyle w:val="StyleBoldUnderline"/>
          <w:highlight w:val="cyan"/>
        </w:rPr>
        <w:t>surveillance and</w:t>
      </w:r>
      <w:r w:rsidRPr="00ED0660">
        <w:rPr>
          <w:rStyle w:val="StyleBoldUnderline"/>
        </w:rPr>
        <w:t xml:space="preserve"> communications </w:t>
      </w:r>
      <w:r w:rsidRPr="00B6029A">
        <w:rPr>
          <w:rStyle w:val="StyleBoldUnderline"/>
          <w:highlight w:val="cyan"/>
        </w:rPr>
        <w:t xml:space="preserve">satellites are </w:t>
      </w:r>
      <w:r w:rsidRPr="00B6029A">
        <w:rPr>
          <w:rStyle w:val="Emphasis"/>
          <w:highlight w:val="cyan"/>
        </w:rPr>
        <w:t>largely undefended</w:t>
      </w:r>
      <w:r w:rsidRPr="00ED0660">
        <w:rPr>
          <w:rStyle w:val="StyleBoldUnderline"/>
        </w:rPr>
        <w:t xml:space="preserve">, </w:t>
      </w:r>
      <w:r w:rsidRPr="00B6029A">
        <w:rPr>
          <w:rStyle w:val="StyleBoldUnderline"/>
          <w:highlight w:val="cyan"/>
        </w:rPr>
        <w:t>a vulnerability that hasn’t escaped notice in China</w:t>
      </w:r>
      <w:r w:rsidRPr="00ED0660">
        <w:rPr>
          <w:rStyle w:val="StyleBoldUnderline"/>
        </w:rPr>
        <w:t xml:space="preserve"> </w:t>
      </w:r>
      <w:r w:rsidRPr="00B6029A">
        <w:rPr>
          <w:sz w:val="16"/>
        </w:rPr>
        <w:t>and Russia</w:t>
      </w:r>
      <w:r w:rsidRPr="00ED0660">
        <w:rPr>
          <w:rStyle w:val="StyleBoldUnderline"/>
        </w:rPr>
        <w:t>. The result: a new three-way space race—the first since the end of the Cold War, and one that now includes the development of weapons to knock out the other side’s space assets</w:t>
      </w:r>
      <w:r w:rsidRPr="00B6029A">
        <w:rPr>
          <w:sz w:val="16"/>
        </w:rPr>
        <w:t xml:space="preserve">. “The U.S., China, Russia are all working on not just using space but also taking it away from the other side,” Singer, a military strategist at the New America Foundation, a Washington, D.C., think tank, tells Newsweek. Chinese </w:t>
      </w:r>
      <w:r w:rsidRPr="00B6029A">
        <w:rPr>
          <w:rStyle w:val="StyleBoldUnderline"/>
        </w:rPr>
        <w:t xml:space="preserve">President </w:t>
      </w:r>
      <w:r w:rsidRPr="00B6029A">
        <w:rPr>
          <w:rStyle w:val="StyleBoldUnderline"/>
          <w:highlight w:val="cyan"/>
        </w:rPr>
        <w:t>Xi</w:t>
      </w:r>
      <w:r w:rsidRPr="00B6029A">
        <w:rPr>
          <w:rStyle w:val="StyleBoldUnderline"/>
        </w:rPr>
        <w:t xml:space="preserve"> Jinping</w:t>
      </w:r>
      <w:r w:rsidRPr="00ED0660">
        <w:rPr>
          <w:rStyle w:val="StyleBoldUnderline"/>
        </w:rPr>
        <w:t xml:space="preserve"> </w:t>
      </w:r>
      <w:r w:rsidRPr="00B6029A">
        <w:rPr>
          <w:rStyle w:val="StyleBoldUnderline"/>
          <w:highlight w:val="cyan"/>
        </w:rPr>
        <w:t>paid a high-profile visit</w:t>
      </w:r>
      <w:r w:rsidRPr="00ED0660">
        <w:rPr>
          <w:rStyle w:val="StyleBoldUnderline"/>
        </w:rPr>
        <w:t xml:space="preserve"> last month </w:t>
      </w:r>
      <w:r w:rsidRPr="00B6029A">
        <w:rPr>
          <w:rStyle w:val="StyleBoldUnderline"/>
          <w:highlight w:val="cyan"/>
        </w:rPr>
        <w:t>to air force headquarters</w:t>
      </w:r>
      <w:r w:rsidRPr="00ED0660">
        <w:rPr>
          <w:rStyle w:val="StyleBoldUnderline"/>
        </w:rPr>
        <w:t xml:space="preserve"> in Beijing, </w:t>
      </w:r>
      <w:r w:rsidRPr="00B6029A">
        <w:rPr>
          <w:rStyle w:val="StyleBoldUnderline"/>
          <w:highlight w:val="cyan"/>
        </w:rPr>
        <w:t>where he ordered</w:t>
      </w:r>
      <w:r w:rsidRPr="00ED0660">
        <w:rPr>
          <w:rStyle w:val="StyleBoldUnderline"/>
        </w:rPr>
        <w:t xml:space="preserve"> his </w:t>
      </w:r>
      <w:r w:rsidRPr="00B6029A">
        <w:rPr>
          <w:rStyle w:val="StyleBoldUnderline"/>
          <w:highlight w:val="cyan"/>
        </w:rPr>
        <w:t xml:space="preserve">generals to sharpen the country’s </w:t>
      </w:r>
      <w:r w:rsidRPr="00B6029A">
        <w:rPr>
          <w:rStyle w:val="Emphasis"/>
          <w:highlight w:val="cyan"/>
        </w:rPr>
        <w:t>defensive and offensive capabilities in space</w:t>
      </w:r>
      <w:r w:rsidRPr="00B6029A">
        <w:rPr>
          <w:sz w:val="16"/>
        </w:rPr>
        <w:t xml:space="preserve"> in preparation for what many Chinese military analysts believe is an inevitable war in space with the U.S. Like the U.S. and Russia, China has sent astronauts into space and landed a spacecraft on the moon, and it is developing its own space station. The </w:t>
      </w:r>
      <w:r w:rsidRPr="00ED0660">
        <w:rPr>
          <w:rStyle w:val="StyleBoldUnderline"/>
        </w:rPr>
        <w:t xml:space="preserve">Pentagon also notes that </w:t>
      </w:r>
      <w:r w:rsidRPr="00B6029A">
        <w:rPr>
          <w:rStyle w:val="StyleBoldUnderline"/>
          <w:highlight w:val="cyan"/>
        </w:rPr>
        <w:t>Beijing continues to ramp up its military capabilities in space</w:t>
      </w:r>
      <w:r w:rsidRPr="00ED0660">
        <w:rPr>
          <w:rStyle w:val="StyleBoldUnderline"/>
        </w:rPr>
        <w:t>, launching 142 satellites to provide intelligence, navigation, communications and weather forecasting that can “limit or prevent the use of space-based assets by adversaries during times of crisis or conflict</w:t>
      </w:r>
      <w:r w:rsidRPr="00B6029A">
        <w:rPr>
          <w:sz w:val="16"/>
        </w:rPr>
        <w:t xml:space="preserve">. ”A </w:t>
      </w:r>
      <w:r w:rsidRPr="00B6029A">
        <w:rPr>
          <w:rStyle w:val="StyleBoldUnderline"/>
          <w:highlight w:val="cyan"/>
        </w:rPr>
        <w:t xml:space="preserve">war in space would have </w:t>
      </w:r>
      <w:r w:rsidRPr="00B6029A">
        <w:rPr>
          <w:rStyle w:val="Emphasis"/>
          <w:highlight w:val="cyan"/>
        </w:rPr>
        <w:t>staggering implications</w:t>
      </w:r>
      <w:r w:rsidRPr="00B6029A">
        <w:rPr>
          <w:sz w:val="16"/>
        </w:rPr>
        <w:t xml:space="preserve">. If conflict were to erupt, say, over China’s territorial claims to the South China Sea or Russia’s aggression in Eastern Europe, </w:t>
      </w:r>
      <w:r w:rsidRPr="00ED0660">
        <w:rPr>
          <w:rStyle w:val="StyleBoldUnderline"/>
        </w:rPr>
        <w:t xml:space="preserve">America’s </w:t>
      </w:r>
      <w:r w:rsidRPr="00B6029A">
        <w:rPr>
          <w:rStyle w:val="StyleBoldUnderline"/>
          <w:highlight w:val="cyan"/>
        </w:rPr>
        <w:t>military satellites would</w:t>
      </w:r>
      <w:r w:rsidRPr="00ED0660">
        <w:rPr>
          <w:rStyle w:val="StyleBoldUnderline"/>
        </w:rPr>
        <w:t xml:space="preserve">n’t </w:t>
      </w:r>
      <w:r w:rsidRPr="00B6029A">
        <w:rPr>
          <w:rStyle w:val="StyleBoldUnderline"/>
          <w:highlight w:val="cyan"/>
        </w:rPr>
        <w:t>be</w:t>
      </w:r>
      <w:r w:rsidRPr="00ED0660">
        <w:rPr>
          <w:rStyle w:val="StyleBoldUnderline"/>
        </w:rPr>
        <w:t xml:space="preserve"> the only space assets </w:t>
      </w:r>
      <w:r w:rsidRPr="00B6029A">
        <w:rPr>
          <w:rStyle w:val="StyleBoldUnderline"/>
          <w:highlight w:val="cyan"/>
        </w:rPr>
        <w:t>at risk</w:t>
      </w:r>
      <w:r w:rsidRPr="00B6029A">
        <w:rPr>
          <w:sz w:val="16"/>
        </w:rPr>
        <w:t xml:space="preserve">. </w:t>
      </w:r>
      <w:r w:rsidRPr="00B6029A">
        <w:rPr>
          <w:rStyle w:val="StyleBoldUnderline"/>
          <w:highlight w:val="cyan"/>
        </w:rPr>
        <w:t>Fighting would</w:t>
      </w:r>
      <w:r w:rsidRPr="00ED0660">
        <w:rPr>
          <w:rStyle w:val="StyleBoldUnderline"/>
        </w:rPr>
        <w:t xml:space="preserve"> also likely </w:t>
      </w:r>
      <w:r w:rsidRPr="00B6029A">
        <w:rPr>
          <w:rStyle w:val="StyleBoldUnderline"/>
          <w:highlight w:val="cyan"/>
        </w:rPr>
        <w:t>cripple</w:t>
      </w:r>
      <w:r w:rsidRPr="00ED0660">
        <w:rPr>
          <w:rStyle w:val="StyleBoldUnderline"/>
        </w:rPr>
        <w:t xml:space="preserve"> the </w:t>
      </w:r>
      <w:r w:rsidRPr="00B6029A">
        <w:rPr>
          <w:rStyle w:val="Emphasis"/>
          <w:highlight w:val="cyan"/>
        </w:rPr>
        <w:t>civilian satellites</w:t>
      </w:r>
      <w:r w:rsidRPr="00ED0660">
        <w:rPr>
          <w:rStyle w:val="StyleBoldUnderline"/>
        </w:rPr>
        <w:t xml:space="preserve"> that control so much of modern life, from </w:t>
      </w:r>
      <w:r w:rsidRPr="00B6029A">
        <w:rPr>
          <w:rStyle w:val="Emphasis"/>
          <w:highlight w:val="cyan"/>
        </w:rPr>
        <w:t>cellphone networks</w:t>
      </w:r>
      <w:r w:rsidRPr="00ED0660">
        <w:rPr>
          <w:rStyle w:val="StyleBoldUnderline"/>
        </w:rPr>
        <w:t xml:space="preserve"> to </w:t>
      </w:r>
      <w:r w:rsidRPr="00B6029A">
        <w:rPr>
          <w:rStyle w:val="Emphasis"/>
          <w:highlight w:val="cyan"/>
        </w:rPr>
        <w:t>ATMs</w:t>
      </w:r>
      <w:r w:rsidRPr="00B6029A">
        <w:rPr>
          <w:rStyle w:val="StyleBoldUnderline"/>
          <w:highlight w:val="cyan"/>
        </w:rPr>
        <w:t xml:space="preserve"> and</w:t>
      </w:r>
      <w:r w:rsidRPr="00ED0660">
        <w:rPr>
          <w:rStyle w:val="StyleBoldUnderline"/>
        </w:rPr>
        <w:t xml:space="preserve"> personal </w:t>
      </w:r>
      <w:r w:rsidRPr="00B6029A">
        <w:rPr>
          <w:rStyle w:val="Emphasis"/>
          <w:highlight w:val="cyan"/>
        </w:rPr>
        <w:t>GPS</w:t>
      </w:r>
      <w:r w:rsidRPr="00ED0660">
        <w:rPr>
          <w:rStyle w:val="StyleBoldUnderline"/>
        </w:rPr>
        <w:t xml:space="preserve"> units</w:t>
      </w:r>
      <w:r w:rsidRPr="00B6029A">
        <w:rPr>
          <w:sz w:val="16"/>
        </w:rPr>
        <w:t xml:space="preserve">. And although such a conflict might start in space, </w:t>
      </w:r>
      <w:r w:rsidRPr="00ED0660">
        <w:rPr>
          <w:rStyle w:val="StyleBoldUnderline"/>
        </w:rPr>
        <w:t xml:space="preserve">experts say </w:t>
      </w:r>
      <w:r w:rsidRPr="00B6029A">
        <w:rPr>
          <w:rStyle w:val="StyleBoldUnderline"/>
          <w:highlight w:val="cyan"/>
        </w:rPr>
        <w:t xml:space="preserve">it could easily turn into </w:t>
      </w:r>
      <w:r w:rsidRPr="00B6029A">
        <w:rPr>
          <w:rStyle w:val="Emphasis"/>
          <w:highlight w:val="cyan"/>
        </w:rPr>
        <w:t>full-scale war on Earth</w:t>
      </w:r>
      <w:r w:rsidRPr="00B6029A">
        <w:rPr>
          <w:sz w:val="16"/>
        </w:rPr>
        <w:t>. “</w:t>
      </w:r>
      <w:r w:rsidRPr="00ED0660">
        <w:rPr>
          <w:rStyle w:val="StyleBoldUnderline"/>
        </w:rPr>
        <w:t>If war does extend into space someday</w:t>
      </w:r>
      <w:r w:rsidRPr="00B6029A">
        <w:rPr>
          <w:sz w:val="16"/>
        </w:rPr>
        <w:t>—and I hope it never does—</w:t>
      </w:r>
      <w:r w:rsidRPr="00B6029A">
        <w:rPr>
          <w:rStyle w:val="StyleBoldUnderline"/>
          <w:highlight w:val="cyan"/>
        </w:rPr>
        <w:t>the first [nuclear] response is not going to be in space</w:t>
      </w:r>
      <w:r w:rsidRPr="00B6029A">
        <w:rPr>
          <w:sz w:val="16"/>
        </w:rPr>
        <w:t xml:space="preserve">,” warns General John Hyten, head of the U.S. Air Force Space Command. This year, the Pentagon will spend $2 billion on measures to counter threats to its national security satellites. That amount is expected to soar as part of the $22 billion set aside to maintain U.S. superiority in space in 2017. </w:t>
      </w:r>
      <w:r w:rsidRPr="00ED0660">
        <w:rPr>
          <w:rStyle w:val="StyleBoldUnderline"/>
        </w:rPr>
        <w:t xml:space="preserve">Senior U.S. officials explain such large investments reflect the Pentagon’s recognition of a major shift in U.S., Chinese </w:t>
      </w:r>
      <w:r w:rsidRPr="00B6029A">
        <w:rPr>
          <w:sz w:val="16"/>
        </w:rPr>
        <w:t>and Russian</w:t>
      </w:r>
      <w:r w:rsidRPr="00ED0660">
        <w:rPr>
          <w:rStyle w:val="StyleBoldUnderline"/>
        </w:rPr>
        <w:t xml:space="preserve"> capabilities</w:t>
      </w:r>
      <w:r w:rsidRPr="00B6029A">
        <w:rPr>
          <w:sz w:val="16"/>
        </w:rPr>
        <w:t xml:space="preserve">. For the first 25 years after the Cold War’s end, they note, America’s conventional forces were unmatched, thanks largely to the advantages their satellites gave them on the battlefield. Making their debut in the 1991 Persian Gulf war, satellites have guided American precision munitions, provided U.S. commanders with worldwide communications and helped American forces navigate the globe ever since. But over the past 15 years, a period in which U.S. defense dollars were diverted to pay for the wars in the Middle East, </w:t>
      </w:r>
      <w:r w:rsidRPr="00B6029A">
        <w:rPr>
          <w:rStyle w:val="StyleBoldUnderline"/>
          <w:highlight w:val="cyan"/>
        </w:rPr>
        <w:t>China</w:t>
      </w:r>
      <w:r w:rsidRPr="00ED0660">
        <w:rPr>
          <w:rStyle w:val="StyleBoldUnderline"/>
        </w:rPr>
        <w:t xml:space="preserve"> and Russia have </w:t>
      </w:r>
      <w:r w:rsidRPr="00B6029A">
        <w:rPr>
          <w:rStyle w:val="StyleBoldUnderline"/>
          <w:highlight w:val="cyan"/>
        </w:rPr>
        <w:t>developed advanced weapons that “challenge our advantages</w:t>
      </w:r>
      <w:r w:rsidRPr="00ED0660">
        <w:rPr>
          <w:rStyle w:val="StyleBoldUnderline"/>
        </w:rPr>
        <w:t xml:space="preserve">...especially </w:t>
      </w:r>
      <w:r w:rsidRPr="00B6029A">
        <w:rPr>
          <w:rStyle w:val="StyleBoldUnderline"/>
          <w:highlight w:val="cyan"/>
        </w:rPr>
        <w:t>in</w:t>
      </w:r>
      <w:r w:rsidRPr="00ED0660">
        <w:rPr>
          <w:rStyle w:val="StyleBoldUnderline"/>
        </w:rPr>
        <w:t xml:space="preserve"> cyber, electronic warfare and </w:t>
      </w:r>
      <w:r w:rsidRPr="00B6029A">
        <w:rPr>
          <w:rStyle w:val="StyleBoldUnderline"/>
          <w:highlight w:val="cyan"/>
        </w:rPr>
        <w:t>space</w:t>
      </w:r>
      <w:r w:rsidRPr="00ED0660">
        <w:rPr>
          <w:rStyle w:val="StyleBoldUnderline"/>
        </w:rPr>
        <w:t xml:space="preserve">,” </w:t>
      </w:r>
      <w:r w:rsidRPr="00B6029A">
        <w:rPr>
          <w:sz w:val="16"/>
        </w:rPr>
        <w:t xml:space="preserve">says Deputy Defense Secretary Robert Work. “As a result, </w:t>
      </w:r>
      <w:r w:rsidRPr="00ED0660">
        <w:rPr>
          <w:rStyle w:val="StyleBoldUnderline"/>
        </w:rPr>
        <w:t>our margin of technological superiority is slowly eroding</w:t>
      </w:r>
      <w:r w:rsidRPr="00B6029A">
        <w:rPr>
          <w:sz w:val="16"/>
        </w:rPr>
        <w:t xml:space="preserve">. ”Today, </w:t>
      </w:r>
      <w:r w:rsidRPr="00B6029A">
        <w:rPr>
          <w:rStyle w:val="StyleBoldUnderline"/>
          <w:highlight w:val="cyan"/>
        </w:rPr>
        <w:t>Beijing</w:t>
      </w:r>
      <w:r w:rsidRPr="00ED0660">
        <w:rPr>
          <w:rStyle w:val="StyleBoldUnderline"/>
        </w:rPr>
        <w:t xml:space="preserve"> and Moscow </w:t>
      </w:r>
      <w:r w:rsidRPr="00B6029A">
        <w:rPr>
          <w:rStyle w:val="StyleBoldUnderline"/>
          <w:highlight w:val="cyan"/>
        </w:rPr>
        <w:t>can no longer be ignored</w:t>
      </w:r>
      <w:r w:rsidRPr="00ED0660">
        <w:rPr>
          <w:rStyle w:val="StyleBoldUnderline"/>
        </w:rPr>
        <w:t>. With their ability to deny, disrupt and degrade America’s hard-to-defend satellites</w:t>
      </w:r>
      <w:r w:rsidRPr="00B6029A">
        <w:rPr>
          <w:sz w:val="16"/>
        </w:rPr>
        <w:t>, warns Lieutenant General David Buck, commander of the 14th Air Force, “</w:t>
      </w:r>
      <w:r w:rsidRPr="00B6029A">
        <w:rPr>
          <w:rStyle w:val="Emphasis"/>
          <w:highlight w:val="cyan"/>
        </w:rPr>
        <w:t>there isn’t a single aspect of our space architecture that isn’t at risk.”</w:t>
      </w:r>
    </w:p>
    <w:p w:rsidR="000B79CA" w:rsidRPr="000B79CA" w:rsidRDefault="000B79CA" w:rsidP="000B79CA"/>
    <w:p w:rsidR="00AC0EEA" w:rsidRDefault="00AC0EEA" w:rsidP="00AC0EEA">
      <w:pPr>
        <w:pStyle w:val="Heading2"/>
      </w:pPr>
      <w:r>
        <w:t>Solvency</w:t>
      </w:r>
    </w:p>
    <w:p w:rsidR="00061CBE" w:rsidRDefault="00061CBE" w:rsidP="00061CBE">
      <w:pPr>
        <w:pStyle w:val="Heading3"/>
      </w:pPr>
      <w:r>
        <w:t>Solvency---Shaping Chinese Policy/QPQ</w:t>
      </w:r>
    </w:p>
    <w:p w:rsidR="00061CBE" w:rsidRPr="009C59D3" w:rsidRDefault="00061CBE" w:rsidP="00061CBE">
      <w:pPr>
        <w:pStyle w:val="Heading4"/>
      </w:pPr>
      <w:r w:rsidRPr="009C59D3">
        <w:t>QPQ is the best way to solve</w:t>
      </w:r>
    </w:p>
    <w:p w:rsidR="00061CBE" w:rsidRPr="009C59D3" w:rsidRDefault="00061CBE" w:rsidP="00061CBE">
      <w:pPr>
        <w:rPr>
          <w:rStyle w:val="StyleStyleBold12pt"/>
          <w:rFonts w:asciiTheme="minorHAnsi" w:hAnsiTheme="minorHAnsi"/>
          <w:b w:val="0"/>
          <w:bCs w:val="0"/>
          <w:sz w:val="22"/>
        </w:rPr>
      </w:pPr>
      <w:r w:rsidRPr="009C59D3">
        <w:t xml:space="preserve">James </w:t>
      </w:r>
      <w:r w:rsidRPr="009C59D3">
        <w:rPr>
          <w:b/>
          <w:sz w:val="28"/>
          <w:szCs w:val="28"/>
        </w:rPr>
        <w:t>Moltz, 11</w:t>
      </w:r>
      <w:r w:rsidRPr="009C59D3">
        <w:t xml:space="preserve">, professor at Naval Postgraduate School, </w:t>
      </w:r>
      <w:r w:rsidRPr="009C59D3">
        <w:rPr>
          <w:shd w:val="clear" w:color="auto" w:fill="FFFFFF"/>
        </w:rPr>
        <w:t xml:space="preserve">Associate Chair for Research and Director of the Center on Contemporary Conflict and the Project on Advanced Systems and Concepts for Countering Weapons of Mass Destruction, Ph.D. in Political Science, advisor to NASA-Ames Research Center and US Department of Energy, 05/11/11, “The Implications of China’s Military and Civil Space Program,” </w:t>
      </w:r>
      <w:r w:rsidRPr="009C59D3">
        <w:t>http://www.uscc.gov/sites/default/files/5.11.11Moltz.pdf</w:t>
      </w:r>
    </w:p>
    <w:p w:rsidR="00061CBE" w:rsidRPr="001C1A69" w:rsidRDefault="00061CBE" w:rsidP="00061CBE">
      <w:pPr>
        <w:rPr>
          <w:sz w:val="16"/>
        </w:rPr>
      </w:pPr>
      <w:r w:rsidRPr="001C1A69">
        <w:rPr>
          <w:sz w:val="16"/>
        </w:rPr>
        <w:t xml:space="preserve">But, </w:t>
      </w:r>
      <w:r w:rsidRPr="001C1A69">
        <w:rPr>
          <w:rStyle w:val="StyleBoldUnderline"/>
        </w:rPr>
        <w:t xml:space="preserve">as noted, </w:t>
      </w:r>
      <w:r w:rsidRPr="00A72AF9">
        <w:rPr>
          <w:rStyle w:val="StyleBoldUnderline"/>
          <w:highlight w:val="cyan"/>
        </w:rPr>
        <w:t>the U</w:t>
      </w:r>
      <w:r w:rsidRPr="00A72AF9">
        <w:rPr>
          <w:rStyle w:val="StyleBoldUnderline"/>
        </w:rPr>
        <w:t>nited</w:t>
      </w:r>
      <w:r w:rsidRPr="001C1A69">
        <w:rPr>
          <w:rStyle w:val="StyleBoldUnderline"/>
        </w:rPr>
        <w:t xml:space="preserve"> </w:t>
      </w:r>
      <w:r w:rsidRPr="00A72AF9">
        <w:rPr>
          <w:rStyle w:val="StyleBoldUnderline"/>
          <w:highlight w:val="cyan"/>
        </w:rPr>
        <w:t>S</w:t>
      </w:r>
      <w:r w:rsidRPr="001C1A69">
        <w:rPr>
          <w:rStyle w:val="StyleBoldUnderline"/>
        </w:rPr>
        <w:t xml:space="preserve">tates </w:t>
      </w:r>
      <w:r w:rsidRPr="00A72AF9">
        <w:rPr>
          <w:rStyle w:val="StyleBoldUnderline"/>
          <w:highlight w:val="cyan"/>
        </w:rPr>
        <w:t xml:space="preserve">should not change </w:t>
      </w:r>
      <w:r w:rsidRPr="00A72AF9">
        <w:rPr>
          <w:rStyle w:val="StyleBoldUnderline"/>
        </w:rPr>
        <w:t xml:space="preserve">its </w:t>
      </w:r>
      <w:r w:rsidRPr="00A72AF9">
        <w:rPr>
          <w:rStyle w:val="StyleBoldUnderline"/>
          <w:highlight w:val="cyan"/>
        </w:rPr>
        <w:t xml:space="preserve">space policy </w:t>
      </w:r>
      <w:r w:rsidRPr="00A72AF9">
        <w:rPr>
          <w:rStyle w:val="Emphasis"/>
          <w:highlight w:val="cyan"/>
        </w:rPr>
        <w:t>without reciprocity</w:t>
      </w:r>
      <w:r w:rsidRPr="001C1A69">
        <w:rPr>
          <w:sz w:val="16"/>
        </w:rPr>
        <w:t xml:space="preserve">. </w:t>
      </w:r>
      <w:r w:rsidRPr="00A72AF9">
        <w:rPr>
          <w:rStyle w:val="StyleBoldUnderline"/>
          <w:highlight w:val="cyan"/>
        </w:rPr>
        <w:t>Beijing will need to show more transparency</w:t>
      </w:r>
      <w:r w:rsidRPr="001C1A69">
        <w:rPr>
          <w:rStyle w:val="StyleBoldUnderline"/>
        </w:rPr>
        <w:t xml:space="preserve"> and a willingness </w:t>
      </w:r>
      <w:r w:rsidRPr="00A72AF9">
        <w:rPr>
          <w:rStyle w:val="StyleBoldUnderline"/>
          <w:highlight w:val="cyan"/>
        </w:rPr>
        <w:t xml:space="preserve">to accept </w:t>
      </w:r>
      <w:r w:rsidRPr="00A72AF9">
        <w:rPr>
          <w:rStyle w:val="Emphasis"/>
          <w:highlight w:val="cyan"/>
        </w:rPr>
        <w:t>restraints</w:t>
      </w:r>
      <w:r w:rsidRPr="001C1A69">
        <w:rPr>
          <w:rStyle w:val="StyleBoldUnderline"/>
        </w:rPr>
        <w:t xml:space="preserve"> on its military programs</w:t>
      </w:r>
      <w:r w:rsidRPr="001C1A69">
        <w:rPr>
          <w:sz w:val="16"/>
        </w:rPr>
        <w:t xml:space="preserve">, </w:t>
      </w:r>
      <w:r w:rsidRPr="00A72AF9">
        <w:rPr>
          <w:rStyle w:val="Emphasis"/>
          <w:highlight w:val="cyan"/>
        </w:rPr>
        <w:t>as well as</w:t>
      </w:r>
      <w:r w:rsidRPr="00A72AF9">
        <w:rPr>
          <w:rStyle w:val="StyleBoldUnderline"/>
          <w:highlight w:val="cyan"/>
        </w:rPr>
        <w:t xml:space="preserve"> new </w:t>
      </w:r>
      <w:r w:rsidRPr="00A72AF9">
        <w:rPr>
          <w:rStyle w:val="Emphasis"/>
          <w:highlight w:val="cyan"/>
        </w:rPr>
        <w:t>openness</w:t>
      </w:r>
      <w:r w:rsidRPr="00A72AF9">
        <w:rPr>
          <w:rStyle w:val="StyleBoldUnderline"/>
          <w:highlight w:val="cyan"/>
        </w:rPr>
        <w:t xml:space="preserve"> in</w:t>
      </w:r>
      <w:r w:rsidRPr="001C1A69">
        <w:rPr>
          <w:rStyle w:val="StyleBoldUnderline"/>
        </w:rPr>
        <w:t xml:space="preserve"> terms of </w:t>
      </w:r>
      <w:r w:rsidRPr="00A72AF9">
        <w:rPr>
          <w:rStyle w:val="StyleBoldUnderline"/>
          <w:highlight w:val="cyan"/>
        </w:rPr>
        <w:t>its domestic market</w:t>
      </w:r>
      <w:r w:rsidRPr="001C1A69">
        <w:rPr>
          <w:rStyle w:val="StyleBoldUnderline"/>
        </w:rPr>
        <w:t>.</w:t>
      </w:r>
      <w:r w:rsidRPr="001C1A69">
        <w:rPr>
          <w:sz w:val="16"/>
        </w:rPr>
        <w:t xml:space="preserve"> Continued </w:t>
      </w:r>
      <w:r w:rsidRPr="00A72AF9">
        <w:rPr>
          <w:rStyle w:val="StyleBoldUnderline"/>
          <w:highlight w:val="cyan"/>
        </w:rPr>
        <w:t>stagnation</w:t>
      </w:r>
      <w:r w:rsidRPr="001C1A69">
        <w:rPr>
          <w:rStyle w:val="StyleBoldUnderline"/>
        </w:rPr>
        <w:t xml:space="preserve"> in the bilateral space relationship</w:t>
      </w:r>
      <w:r w:rsidRPr="001C1A69">
        <w:rPr>
          <w:sz w:val="16"/>
        </w:rPr>
        <w:t xml:space="preserve"> and the imposition of blanket ITAR controls on U.S. space technology worldwide, however</w:t>
      </w:r>
      <w:r w:rsidRPr="001C1A69">
        <w:rPr>
          <w:rStyle w:val="StyleBoldUnderline"/>
        </w:rPr>
        <w:t xml:space="preserve">, </w:t>
      </w:r>
      <w:r w:rsidRPr="00A72AF9">
        <w:rPr>
          <w:rStyle w:val="StyleBoldUnderline"/>
          <w:highlight w:val="cyan"/>
        </w:rPr>
        <w:t>puts the U</w:t>
      </w:r>
      <w:r w:rsidRPr="001C1A69">
        <w:rPr>
          <w:rStyle w:val="StyleBoldUnderline"/>
        </w:rPr>
        <w:t xml:space="preserve">nited </w:t>
      </w:r>
      <w:r w:rsidRPr="00A72AF9">
        <w:rPr>
          <w:rStyle w:val="StyleBoldUnderline"/>
          <w:highlight w:val="cyan"/>
        </w:rPr>
        <w:t>S</w:t>
      </w:r>
      <w:r w:rsidRPr="00A72AF9">
        <w:rPr>
          <w:rStyle w:val="StyleBoldUnderline"/>
        </w:rPr>
        <w:t>t</w:t>
      </w:r>
      <w:r w:rsidRPr="001C1A69">
        <w:rPr>
          <w:rStyle w:val="StyleBoldUnderline"/>
        </w:rPr>
        <w:t xml:space="preserve">ates at </w:t>
      </w:r>
      <w:r w:rsidRPr="00A72AF9">
        <w:rPr>
          <w:rStyle w:val="StyleBoldUnderline"/>
          <w:highlight w:val="cyan"/>
        </w:rPr>
        <w:t>risk of losing</w:t>
      </w:r>
      <w:r w:rsidRPr="001C1A69">
        <w:rPr>
          <w:rStyle w:val="StyleBoldUnderline"/>
        </w:rPr>
        <w:t xml:space="preserve"> additional market share in </w:t>
      </w:r>
      <w:r w:rsidRPr="00A72AF9">
        <w:rPr>
          <w:rStyle w:val="StyleBoldUnderline"/>
          <w:highlight w:val="cyan"/>
        </w:rPr>
        <w:t>satellites</w:t>
      </w:r>
      <w:r w:rsidRPr="001C1A69">
        <w:rPr>
          <w:sz w:val="16"/>
        </w:rPr>
        <w:t xml:space="preserve">. It also isolates the United States from its own friends and allies, </w:t>
      </w:r>
      <w:r w:rsidRPr="00A72AF9">
        <w:rPr>
          <w:rStyle w:val="StyleBoldUnderline"/>
          <w:highlight w:val="cyan"/>
        </w:rPr>
        <w:t xml:space="preserve">while heightening </w:t>
      </w:r>
      <w:r w:rsidRPr="00A72AF9">
        <w:rPr>
          <w:rStyle w:val="StyleBoldUnderline"/>
        </w:rPr>
        <w:t>mistrust</w:t>
      </w:r>
      <w:r w:rsidRPr="001C1A69">
        <w:rPr>
          <w:rStyle w:val="StyleBoldUnderline"/>
        </w:rPr>
        <w:t xml:space="preserve"> and </w:t>
      </w:r>
      <w:r w:rsidRPr="00A72AF9">
        <w:rPr>
          <w:rStyle w:val="StyleBoldUnderline"/>
          <w:highlight w:val="cyan"/>
        </w:rPr>
        <w:t>prospects for conflict with China</w:t>
      </w:r>
      <w:r w:rsidRPr="001C1A69">
        <w:rPr>
          <w:rStyle w:val="StyleBoldUnderline"/>
        </w:rPr>
        <w:t xml:space="preserve"> in the space security realm</w:t>
      </w:r>
      <w:r w:rsidRPr="001C1A69">
        <w:rPr>
          <w:sz w:val="16"/>
        </w:rPr>
        <w:t xml:space="preserve">. Renewing </w:t>
      </w:r>
      <w:r w:rsidRPr="00A72AF9">
        <w:rPr>
          <w:rStyle w:val="StyleBoldUnderline"/>
          <w:highlight w:val="cyan"/>
        </w:rPr>
        <w:t>civil</w:t>
      </w:r>
      <w:r w:rsidRPr="001C1A69">
        <w:rPr>
          <w:rStyle w:val="StyleBoldUnderline"/>
        </w:rPr>
        <w:t xml:space="preserve"> and commercial </w:t>
      </w:r>
      <w:r w:rsidRPr="00A72AF9">
        <w:rPr>
          <w:rStyle w:val="Emphasis"/>
          <w:highlight w:val="cyan"/>
        </w:rPr>
        <w:t>space cooperation</w:t>
      </w:r>
      <w:r w:rsidRPr="00A72AF9">
        <w:rPr>
          <w:rStyle w:val="StyleBoldUnderline"/>
          <w:highlight w:val="cyan"/>
        </w:rPr>
        <w:t xml:space="preserve"> with China</w:t>
      </w:r>
      <w:r w:rsidRPr="001C1A69">
        <w:rPr>
          <w:sz w:val="16"/>
        </w:rPr>
        <w:t>—as begun by the Reagan administration—</w:t>
      </w:r>
      <w:r w:rsidRPr="001C1A69">
        <w:rPr>
          <w:rStyle w:val="StyleBoldUnderline"/>
        </w:rPr>
        <w:t xml:space="preserve">is not a blank check and </w:t>
      </w:r>
      <w:r w:rsidRPr="00A72AF9">
        <w:rPr>
          <w:rStyle w:val="StyleBoldUnderline"/>
        </w:rPr>
        <w:t>need not provide China</w:t>
      </w:r>
      <w:r w:rsidRPr="001C1A69">
        <w:rPr>
          <w:rStyle w:val="StyleBoldUnderline"/>
        </w:rPr>
        <w:t xml:space="preserve"> with sensitive technologies. </w:t>
      </w:r>
      <w:r w:rsidRPr="001C1A69">
        <w:rPr>
          <w:sz w:val="16"/>
        </w:rPr>
        <w:t xml:space="preserve">Instead, </w:t>
      </w:r>
      <w:r w:rsidRPr="001C1A69">
        <w:rPr>
          <w:rStyle w:val="StyleBoldUnderline"/>
        </w:rPr>
        <w:t xml:space="preserve">it </w:t>
      </w:r>
      <w:r w:rsidRPr="00A72AF9">
        <w:rPr>
          <w:rStyle w:val="Emphasis"/>
          <w:highlight w:val="cyan"/>
        </w:rPr>
        <w:t xml:space="preserve">can be carefully structured </w:t>
      </w:r>
      <w:r w:rsidRPr="00A72AF9">
        <w:rPr>
          <w:rStyle w:val="StyleBoldUnderline"/>
          <w:highlight w:val="cyan"/>
        </w:rPr>
        <w:t>to allow</w:t>
      </w:r>
      <w:r w:rsidRPr="001C1A69">
        <w:rPr>
          <w:rStyle w:val="StyleBoldUnderline"/>
        </w:rPr>
        <w:t xml:space="preserve"> reasonable </w:t>
      </w:r>
      <w:r w:rsidRPr="00A72AF9">
        <w:rPr>
          <w:rStyle w:val="StyleBoldUnderline"/>
          <w:highlight w:val="cyan"/>
        </w:rPr>
        <w:t>cooperation</w:t>
      </w:r>
      <w:r w:rsidRPr="001C1A69">
        <w:rPr>
          <w:rStyle w:val="StyleBoldUnderline"/>
        </w:rPr>
        <w:t xml:space="preserve"> </w:t>
      </w:r>
      <w:r w:rsidRPr="00A72AF9">
        <w:rPr>
          <w:rStyle w:val="StyleBoldUnderline"/>
          <w:highlight w:val="cyan"/>
        </w:rPr>
        <w:t>in space science and</w:t>
      </w:r>
      <w:r w:rsidRPr="001C1A69">
        <w:rPr>
          <w:rStyle w:val="StyleBoldUnderline"/>
        </w:rPr>
        <w:t xml:space="preserve"> in space </w:t>
      </w:r>
      <w:r w:rsidRPr="00A72AF9">
        <w:rPr>
          <w:rStyle w:val="StyleBoldUnderline"/>
          <w:highlight w:val="cyan"/>
        </w:rPr>
        <w:t>commerce</w:t>
      </w:r>
      <w:r w:rsidRPr="001C1A69">
        <w:rPr>
          <w:rStyle w:val="StyleBoldUnderline"/>
        </w:rPr>
        <w:t xml:space="preserve"> involving products and services available on </w:t>
      </w:r>
      <w:r w:rsidRPr="001C1A69">
        <w:rPr>
          <w:rStyle w:val="StyleBoldUnderline"/>
        </w:rPr>
        <w:lastRenderedPageBreak/>
        <w:t>the international market.</w:t>
      </w:r>
      <w:r w:rsidRPr="001C1A69">
        <w:rPr>
          <w:sz w:val="16"/>
        </w:rPr>
        <w:t xml:space="preserve"> Similarly, building a firm basis for space security relations—while recognizing our differences with China—should be pursued out of American interests. Such </w:t>
      </w:r>
      <w:r w:rsidRPr="00A72AF9">
        <w:rPr>
          <w:rStyle w:val="Emphasis"/>
          <w:highlight w:val="cyan"/>
        </w:rPr>
        <w:t>contacts need to be regularized</w:t>
      </w:r>
      <w:r w:rsidRPr="001C1A69">
        <w:rPr>
          <w:rStyle w:val="StyleBoldUnderline"/>
        </w:rPr>
        <w:t xml:space="preserve"> and used </w:t>
      </w:r>
      <w:r w:rsidRPr="00A72AF9">
        <w:rPr>
          <w:rStyle w:val="StyleBoldUnderline"/>
          <w:highlight w:val="cyan"/>
        </w:rPr>
        <w:t>to prevent harmful activities, increase transparency, and reduce tensions</w:t>
      </w:r>
      <w:r w:rsidRPr="00A72AF9">
        <w:rPr>
          <w:sz w:val="16"/>
        </w:rPr>
        <w:t>. Absent</w:t>
      </w:r>
      <w:r w:rsidRPr="001C1A69">
        <w:rPr>
          <w:sz w:val="16"/>
        </w:rPr>
        <w:t xml:space="preserve"> such contacts, the United States will continue to lack access, knowledge, and leverage on Chinese space activities.</w:t>
      </w:r>
    </w:p>
    <w:p w:rsidR="00061CBE" w:rsidRDefault="00061CBE" w:rsidP="00061CBE"/>
    <w:p w:rsidR="008609C8" w:rsidRDefault="008609C8" w:rsidP="008609C8">
      <w:pPr>
        <w:pStyle w:val="Heading3"/>
      </w:pPr>
      <w:r>
        <w:t>Solvency---Say Yes</w:t>
      </w:r>
    </w:p>
    <w:p w:rsidR="008609C8" w:rsidRPr="00936FF5" w:rsidRDefault="008609C8" w:rsidP="008609C8">
      <w:pPr>
        <w:pStyle w:val="Heading4"/>
      </w:pPr>
      <w:r w:rsidRPr="00936FF5">
        <w:t>*US and China share a mutual benefit in maintaining space stability</w:t>
      </w:r>
    </w:p>
    <w:p w:rsidR="008609C8" w:rsidRPr="00936FF5" w:rsidRDefault="008609C8" w:rsidP="008609C8">
      <w:r w:rsidRPr="00936FF5">
        <w:t xml:space="preserve">James P. </w:t>
      </w:r>
      <w:r w:rsidRPr="00936FF5">
        <w:rPr>
          <w:rStyle w:val="StyleStyleBold12pt"/>
        </w:rPr>
        <w:t>Finch, 14</w:t>
      </w:r>
      <w:r w:rsidRPr="00936FF5">
        <w:t>, Principal Director for Countering Weapons of Mass Destruction, Office of the Under Secretary of Defense for Policy, where he previously acted as the Principal Director for Space Policy, 12/30/14, “Bringing Space Crisis Stability Down to Earth,” Joint Force Quarterly Vol. 76, http://ndupress.ndu.edu/Media/News/News-Article-View/Article/577582/jfq-76-bringing-space-crisis-stability-down-to-earth/</w:t>
      </w:r>
    </w:p>
    <w:p w:rsidR="008609C8" w:rsidRPr="00CB007F" w:rsidRDefault="008609C8" w:rsidP="008609C8">
      <w:pPr>
        <w:rPr>
          <w:sz w:val="16"/>
        </w:rPr>
      </w:pPr>
      <w:r w:rsidRPr="00244D02">
        <w:rPr>
          <w:rStyle w:val="Emphasis"/>
          <w:highlight w:val="cyan"/>
        </w:rPr>
        <w:t>Space is vital to</w:t>
      </w:r>
      <w:r w:rsidRPr="004107D0">
        <w:rPr>
          <w:rStyle w:val="Emphasis"/>
        </w:rPr>
        <w:t xml:space="preserve"> the </w:t>
      </w:r>
      <w:r w:rsidRPr="00244D02">
        <w:rPr>
          <w:rStyle w:val="Emphasis"/>
          <w:highlight w:val="cyan"/>
        </w:rPr>
        <w:t>national security</w:t>
      </w:r>
      <w:r w:rsidRPr="00CB007F">
        <w:rPr>
          <w:rStyle w:val="StyleBoldUnderline"/>
        </w:rPr>
        <w:t xml:space="preserve"> of the United States</w:t>
      </w:r>
      <w:r w:rsidRPr="00CB007F">
        <w:rPr>
          <w:sz w:val="16"/>
        </w:rPr>
        <w:t xml:space="preserve">. As noted in the U.S. National Space Policy, </w:t>
      </w:r>
      <w:r w:rsidRPr="00CB007F">
        <w:rPr>
          <w:rStyle w:val="StyleBoldUnderline"/>
        </w:rPr>
        <w:t xml:space="preserve">space-based </w:t>
      </w:r>
      <w:r w:rsidRPr="00244D02">
        <w:rPr>
          <w:rStyle w:val="StyleBoldUnderline"/>
          <w:highlight w:val="cyan"/>
        </w:rPr>
        <w:t>capabilities enable the Armed Forces</w:t>
      </w:r>
      <w:r w:rsidRPr="00CB007F">
        <w:rPr>
          <w:rStyle w:val="StyleBoldUnderline"/>
        </w:rPr>
        <w:t xml:space="preserve"> to see with clarity, communicate with certainty, navigate with accuracy, and operate with assurance</w:t>
      </w:r>
      <w:r w:rsidRPr="00CB007F">
        <w:rPr>
          <w:sz w:val="16"/>
        </w:rPr>
        <w:t xml:space="preserve">.4 Maintaining the benefits afforded by </w:t>
      </w:r>
      <w:r w:rsidRPr="00244D02">
        <w:rPr>
          <w:rStyle w:val="StyleBoldUnderline"/>
          <w:highlight w:val="cyan"/>
        </w:rPr>
        <w:t>space is also essential to economic growth</w:t>
      </w:r>
      <w:r w:rsidRPr="00CB007F">
        <w:rPr>
          <w:rStyle w:val="StyleBoldUnderline"/>
        </w:rPr>
        <w:t xml:space="preserve"> and prosperity</w:t>
      </w:r>
      <w:r w:rsidRPr="00CB007F">
        <w:rPr>
          <w:sz w:val="16"/>
        </w:rPr>
        <w:t xml:space="preserve">, both in the United States and around the world. U.S. and allied forces rely on satellites to operate far from established terrestrial communications networks. </w:t>
      </w:r>
      <w:r w:rsidRPr="00244D02">
        <w:rPr>
          <w:rStyle w:val="StyleBoldUnderline"/>
          <w:highlight w:val="cyan"/>
        </w:rPr>
        <w:t>Satellite communications</w:t>
      </w:r>
      <w:r w:rsidRPr="00CB007F">
        <w:rPr>
          <w:rStyle w:val="StyleBoldUnderline"/>
        </w:rPr>
        <w:t xml:space="preserve"> provide the backbone to ensure that analysts and warfighters receive real-time access to intelligence, surveillance, and reconnaissance data</w:t>
      </w:r>
      <w:r w:rsidRPr="00CB007F">
        <w:rPr>
          <w:sz w:val="16"/>
        </w:rPr>
        <w:t xml:space="preserve"> streams provided by remotely piloted aircraft, which themselves are operated by pilots via satellite. </w:t>
      </w:r>
      <w:r w:rsidRPr="00244D02">
        <w:rPr>
          <w:rStyle w:val="StyleBoldUnderline"/>
          <w:highlight w:val="cyan"/>
        </w:rPr>
        <w:t>The global positioning</w:t>
      </w:r>
      <w:r w:rsidRPr="00CB007F">
        <w:rPr>
          <w:rStyle w:val="StyleBoldUnderline"/>
        </w:rPr>
        <w:t xml:space="preserve"> system provides forces critical position, navigation, and timing information</w:t>
      </w:r>
      <w:r w:rsidRPr="00CB007F">
        <w:rPr>
          <w:sz w:val="16"/>
        </w:rPr>
        <w:t xml:space="preserve">, allowing the joint force to better understand the contours of the battlespace, target with precision, and synchronize effects. </w:t>
      </w:r>
      <w:r w:rsidRPr="00CB007F">
        <w:rPr>
          <w:rStyle w:val="StyleBoldUnderline"/>
        </w:rPr>
        <w:t xml:space="preserve">Space-based assets provide for global </w:t>
      </w:r>
      <w:r w:rsidRPr="00244D02">
        <w:rPr>
          <w:rStyle w:val="StyleBoldUnderline"/>
          <w:highlight w:val="cyan"/>
        </w:rPr>
        <w:t>and theater missile warning</w:t>
      </w:r>
      <w:r w:rsidRPr="00CB007F">
        <w:rPr>
          <w:sz w:val="16"/>
        </w:rPr>
        <w:t xml:space="preserve">, and assets operated by the Department of Defense and National Oceanic and Atmospheric Administration provide accurate, timely weather information. All of these </w:t>
      </w:r>
      <w:r w:rsidRPr="00CB007F">
        <w:rPr>
          <w:rStyle w:val="StyleBoldUnderline"/>
        </w:rPr>
        <w:t xml:space="preserve">capabilities </w:t>
      </w:r>
      <w:r w:rsidRPr="00244D02">
        <w:rPr>
          <w:rStyle w:val="StyleBoldUnderline"/>
          <w:highlight w:val="cyan"/>
        </w:rPr>
        <w:t>are critical to the joint force in projecting power far from the homeland</w:t>
      </w:r>
      <w:r w:rsidRPr="00CB007F">
        <w:rPr>
          <w:sz w:val="16"/>
        </w:rPr>
        <w:t xml:space="preserve">. </w:t>
      </w:r>
      <w:r w:rsidRPr="00CB007F">
        <w:rPr>
          <w:rStyle w:val="StyleBoldUnderline"/>
        </w:rPr>
        <w:t xml:space="preserve">For an adversary seeking to disrupt or deny the ability of the United States to project power, </w:t>
      </w:r>
      <w:r w:rsidRPr="00244D02">
        <w:rPr>
          <w:rStyle w:val="Emphasis"/>
          <w:highlight w:val="cyan"/>
        </w:rPr>
        <w:t>space capabilities may provide an appealing target</w:t>
      </w:r>
      <w:r w:rsidRPr="00CB007F">
        <w:rPr>
          <w:rStyle w:val="StyleBoldUnderline"/>
        </w:rPr>
        <w:t xml:space="preserve">, especially early </w:t>
      </w:r>
      <w:r w:rsidRPr="00244D02">
        <w:rPr>
          <w:rStyle w:val="StyleBoldUnderline"/>
          <w:highlight w:val="cyan"/>
        </w:rPr>
        <w:t>in a crisis</w:t>
      </w:r>
      <w:r w:rsidRPr="00CB007F">
        <w:rPr>
          <w:rStyle w:val="StyleBoldUnderline"/>
        </w:rPr>
        <w:t xml:space="preserve"> or conflict</w:t>
      </w:r>
      <w:r w:rsidRPr="00CB007F">
        <w:rPr>
          <w:sz w:val="16"/>
        </w:rPr>
        <w:t xml:space="preserve">. As such, </w:t>
      </w:r>
      <w:r w:rsidRPr="00CB007F">
        <w:rPr>
          <w:rStyle w:val="StyleBoldUnderline"/>
        </w:rPr>
        <w:t>space as a domain is inextricably linked to crisis stability</w:t>
      </w:r>
      <w:r w:rsidRPr="00CB007F">
        <w:rPr>
          <w:sz w:val="16"/>
        </w:rPr>
        <w:t xml:space="preserve">. First, </w:t>
      </w:r>
      <w:r w:rsidRPr="00CB007F">
        <w:rPr>
          <w:rStyle w:val="StyleBoldUnderline"/>
        </w:rPr>
        <w:t xml:space="preserve">space capabilities are critical enablers for the joint force, and </w:t>
      </w:r>
      <w:r w:rsidRPr="00244D02">
        <w:rPr>
          <w:rStyle w:val="StyleBoldUnderline"/>
          <w:highlight w:val="cyan"/>
        </w:rPr>
        <w:t>some have viewed these capabilities as an Achilles’ heel</w:t>
      </w:r>
      <w:r w:rsidRPr="00CB007F">
        <w:rPr>
          <w:rStyle w:val="StyleBoldUnderline"/>
        </w:rPr>
        <w:t xml:space="preserve"> for that force</w:t>
      </w:r>
      <w:r w:rsidRPr="00CB007F">
        <w:rPr>
          <w:sz w:val="16"/>
        </w:rPr>
        <w:t xml:space="preserve">. Because </w:t>
      </w:r>
      <w:r w:rsidRPr="00CB007F">
        <w:rPr>
          <w:rStyle w:val="StyleBoldUnderline"/>
        </w:rPr>
        <w:t>a first strike against key space forces could undercut the ability of the rest of the joint force to meet its operational and tactical objectives</w:t>
      </w:r>
      <w:r w:rsidRPr="00CB007F">
        <w:rPr>
          <w:sz w:val="16"/>
        </w:rPr>
        <w:t xml:space="preserve">, it may be a tempting option. Second, </w:t>
      </w:r>
      <w:r w:rsidRPr="00CB007F">
        <w:rPr>
          <w:rStyle w:val="StyleBoldUnderline"/>
        </w:rPr>
        <w:t>many space capabilities can be degraded through electronic means</w:t>
      </w:r>
      <w:r w:rsidRPr="00CB007F">
        <w:rPr>
          <w:sz w:val="16"/>
        </w:rPr>
        <w:t xml:space="preserve">, enabling the use of </w:t>
      </w:r>
      <w:r w:rsidRPr="00CB007F">
        <w:rPr>
          <w:rStyle w:val="StyleBoldUnderline"/>
        </w:rPr>
        <w:t>weapons systems such as jammers that an adversary might perceive as less escalatory.</w:t>
      </w:r>
      <w:r w:rsidRPr="00CB007F">
        <w:rPr>
          <w:sz w:val="16"/>
        </w:rPr>
        <w:t xml:space="preserve"> Just as China has found the use of civil “maritime law enforcement” ships to be less provocative than People’s Liberation Army naval forces in maritime standoffs, so too an adversary may believe that jamming a spacecraft is less provocative than other means of purposeful interference. Finally, </w:t>
      </w:r>
      <w:r w:rsidRPr="00CB007F">
        <w:rPr>
          <w:rStyle w:val="StyleBoldUnderline"/>
        </w:rPr>
        <w:t xml:space="preserve">it is often said that “satellites have no mothers.” </w:t>
      </w:r>
      <w:r w:rsidRPr="00244D02">
        <w:rPr>
          <w:rStyle w:val="StyleBoldUnderline"/>
          <w:highlight w:val="cyan"/>
        </w:rPr>
        <w:t>Adversaries may therefore believe that they can attack such targets without fear of</w:t>
      </w:r>
      <w:r w:rsidRPr="00CB007F">
        <w:rPr>
          <w:rStyle w:val="StyleBoldUnderline"/>
        </w:rPr>
        <w:t xml:space="preserve"> engendering strong public outcries that must be satisfied through some form of </w:t>
      </w:r>
      <w:r w:rsidRPr="00244D02">
        <w:rPr>
          <w:rStyle w:val="StyleBoldUnderline"/>
          <w:highlight w:val="cyan"/>
        </w:rPr>
        <w:t>retaliation</w:t>
      </w:r>
      <w:r w:rsidRPr="00CB007F">
        <w:rPr>
          <w:sz w:val="16"/>
        </w:rPr>
        <w:t xml:space="preserve">. But </w:t>
      </w:r>
      <w:r w:rsidRPr="00CB007F">
        <w:rPr>
          <w:rStyle w:val="StyleBoldUnderline"/>
        </w:rPr>
        <w:t>focusing exclusively on the U.S. use of space systems misses a significant change in the larger environment—a change that will only become more pronounced in the coming decades</w:t>
      </w:r>
      <w:r w:rsidRPr="00CB007F">
        <w:rPr>
          <w:sz w:val="16"/>
        </w:rPr>
        <w:t xml:space="preserve">. The United States is not alone in its growing reliance on space for political, economic, and military purposes. </w:t>
      </w:r>
      <w:r w:rsidRPr="00CB007F">
        <w:rPr>
          <w:rStyle w:val="StyleBoldUnderline"/>
        </w:rPr>
        <w:t xml:space="preserve">The unique </w:t>
      </w:r>
      <w:r w:rsidRPr="00244D02">
        <w:rPr>
          <w:rStyle w:val="StyleBoldUnderline"/>
          <w:highlight w:val="cyan"/>
        </w:rPr>
        <w:t>attributes of the space domain</w:t>
      </w:r>
      <w:r w:rsidRPr="00CB007F">
        <w:rPr>
          <w:rStyle w:val="StyleBoldUnderline"/>
        </w:rPr>
        <w:t xml:space="preserve">—global coverage, persistence, access to denied areas—are attributes that </w:t>
      </w:r>
      <w:r w:rsidRPr="00244D02">
        <w:rPr>
          <w:rStyle w:val="StyleBoldUnderline"/>
          <w:highlight w:val="cyan"/>
        </w:rPr>
        <w:t>are valuable to all societies</w:t>
      </w:r>
      <w:r w:rsidRPr="00CB007F">
        <w:rPr>
          <w:rStyle w:val="StyleBoldUnderline"/>
        </w:rPr>
        <w:t xml:space="preserve"> and militaries </w:t>
      </w:r>
      <w:r w:rsidRPr="00244D02">
        <w:rPr>
          <w:rStyle w:val="StyleBoldUnderline"/>
          <w:highlight w:val="cyan"/>
        </w:rPr>
        <w:t>irrespective of their political ideologies</w:t>
      </w:r>
      <w:r w:rsidRPr="00CB007F">
        <w:rPr>
          <w:rStyle w:val="StyleBoldUnderline"/>
        </w:rPr>
        <w:t>.</w:t>
      </w:r>
      <w:r w:rsidRPr="00CB007F">
        <w:rPr>
          <w:sz w:val="16"/>
        </w:rPr>
        <w:t xml:space="preserve"> </w:t>
      </w:r>
      <w:r w:rsidRPr="00244D02">
        <w:rPr>
          <w:rStyle w:val="StyleBoldUnderline"/>
          <w:highlight w:val="cyan"/>
        </w:rPr>
        <w:t>China</w:t>
      </w:r>
      <w:r w:rsidRPr="00CB007F">
        <w:rPr>
          <w:rStyle w:val="StyleBoldUnderline"/>
        </w:rPr>
        <w:t xml:space="preserve"> is the best example of this trend, as that </w:t>
      </w:r>
      <w:r w:rsidRPr="00244D02">
        <w:rPr>
          <w:rStyle w:val="StyleBoldUnderline"/>
          <w:highlight w:val="cyan"/>
        </w:rPr>
        <w:t>country’s space program</w:t>
      </w:r>
      <w:r w:rsidRPr="00CB007F">
        <w:rPr>
          <w:rStyle w:val="StyleBoldUnderline"/>
        </w:rPr>
        <w:t xml:space="preserve"> both mirrors and </w:t>
      </w:r>
      <w:r w:rsidRPr="00244D02">
        <w:rPr>
          <w:rStyle w:val="StyleBoldUnderline"/>
          <w:highlight w:val="cyan"/>
        </w:rPr>
        <w:t>directly contributes to its</w:t>
      </w:r>
      <w:r w:rsidRPr="00CB007F">
        <w:rPr>
          <w:rStyle w:val="StyleBoldUnderline"/>
        </w:rPr>
        <w:t xml:space="preserve"> overall </w:t>
      </w:r>
      <w:r w:rsidRPr="00244D02">
        <w:rPr>
          <w:rStyle w:val="StyleBoldUnderline"/>
          <w:highlight w:val="cyan"/>
        </w:rPr>
        <w:t>modernization</w:t>
      </w:r>
      <w:r w:rsidRPr="00CB007F">
        <w:rPr>
          <w:sz w:val="16"/>
        </w:rPr>
        <w:t xml:space="preserve">, military and otherwise. </w:t>
      </w:r>
      <w:r w:rsidRPr="00CB007F">
        <w:rPr>
          <w:rStyle w:val="StyleBoldUnderline"/>
        </w:rPr>
        <w:t>China has contributed to new challenges for traditional and emerging actors in space, such as through competition for commercial contracts to launch satellites</w:t>
      </w:r>
      <w:r w:rsidRPr="00CB007F">
        <w:rPr>
          <w:sz w:val="16"/>
        </w:rPr>
        <w:t xml:space="preserve"> and through China’s antisatellite test in 2007 that created thousands of pieces of space debris. Yet it should be recognized that </w:t>
      </w:r>
      <w:r w:rsidRPr="00244D02">
        <w:rPr>
          <w:rStyle w:val="StyleBoldUnderline"/>
          <w:highlight w:val="cyan"/>
        </w:rPr>
        <w:t xml:space="preserve">China also shares a common interest in the </w:t>
      </w:r>
      <w:r w:rsidRPr="00244D02">
        <w:rPr>
          <w:rStyle w:val="StyleBoldUnderline"/>
        </w:rPr>
        <w:t>safety, stability,</w:t>
      </w:r>
      <w:r w:rsidRPr="00CB007F">
        <w:rPr>
          <w:rStyle w:val="StyleBoldUnderline"/>
        </w:rPr>
        <w:t xml:space="preserve"> and </w:t>
      </w:r>
      <w:r w:rsidRPr="00244D02">
        <w:rPr>
          <w:rStyle w:val="StyleBoldUnderline"/>
          <w:highlight w:val="cyan"/>
        </w:rPr>
        <w:t>security of the domain</w:t>
      </w:r>
      <w:r w:rsidRPr="00CB007F">
        <w:rPr>
          <w:sz w:val="16"/>
        </w:rPr>
        <w:t xml:space="preserve">. </w:t>
      </w:r>
      <w:r w:rsidRPr="00054052">
        <w:rPr>
          <w:rStyle w:val="StyleBoldUnderline"/>
        </w:rPr>
        <w:t>President Barack</w:t>
      </w:r>
      <w:r w:rsidRPr="00CB007F">
        <w:rPr>
          <w:rStyle w:val="StyleBoldUnderline"/>
        </w:rPr>
        <w:t xml:space="preserve"> </w:t>
      </w:r>
      <w:r w:rsidRPr="00244D02">
        <w:rPr>
          <w:rStyle w:val="StyleBoldUnderline"/>
          <w:highlight w:val="cyan"/>
        </w:rPr>
        <w:t>Obama</w:t>
      </w:r>
      <w:r w:rsidRPr="00CB007F">
        <w:rPr>
          <w:rStyle w:val="StyleBoldUnderline"/>
        </w:rPr>
        <w:t xml:space="preserve"> </w:t>
      </w:r>
      <w:r w:rsidRPr="00244D02">
        <w:rPr>
          <w:rStyle w:val="StyleBoldUnderline"/>
          <w:highlight w:val="cyan"/>
        </w:rPr>
        <w:t>and</w:t>
      </w:r>
      <w:r w:rsidRPr="00CB007F">
        <w:rPr>
          <w:rStyle w:val="StyleBoldUnderline"/>
        </w:rPr>
        <w:t xml:space="preserve"> then-President </w:t>
      </w:r>
      <w:r w:rsidRPr="00244D02">
        <w:rPr>
          <w:rStyle w:val="StyleBoldUnderline"/>
          <w:highlight w:val="cyan"/>
        </w:rPr>
        <w:t>Hu</w:t>
      </w:r>
      <w:r w:rsidRPr="00CB007F">
        <w:rPr>
          <w:rStyle w:val="StyleBoldUnderline"/>
        </w:rPr>
        <w:t xml:space="preserve"> Jintao </w:t>
      </w:r>
      <w:r w:rsidRPr="00244D02">
        <w:rPr>
          <w:rStyle w:val="StyleBoldUnderline"/>
          <w:highlight w:val="cyan"/>
        </w:rPr>
        <w:t>agreed</w:t>
      </w:r>
      <w:r w:rsidRPr="00CB007F">
        <w:rPr>
          <w:rStyle w:val="StyleBoldUnderline"/>
        </w:rPr>
        <w:t xml:space="preserve"> during one of their first meetings </w:t>
      </w:r>
      <w:r w:rsidRPr="00244D02">
        <w:rPr>
          <w:rStyle w:val="StyleBoldUnderline"/>
          <w:highlight w:val="cyan"/>
        </w:rPr>
        <w:t>that</w:t>
      </w:r>
      <w:r w:rsidRPr="00CB007F">
        <w:rPr>
          <w:rStyle w:val="StyleBoldUnderline"/>
        </w:rPr>
        <w:t xml:space="preserve"> “</w:t>
      </w:r>
      <w:r w:rsidRPr="00244D02">
        <w:rPr>
          <w:rStyle w:val="StyleBoldUnderline"/>
          <w:highlight w:val="cyan"/>
        </w:rPr>
        <w:t>the two</w:t>
      </w:r>
      <w:r w:rsidRPr="00CB007F">
        <w:rPr>
          <w:rStyle w:val="StyleBoldUnderline"/>
        </w:rPr>
        <w:t xml:space="preserve"> countries </w:t>
      </w:r>
      <w:r w:rsidRPr="00244D02">
        <w:rPr>
          <w:rStyle w:val="StyleBoldUnderline"/>
          <w:highlight w:val="cyan"/>
        </w:rPr>
        <w:t>have common interests in</w:t>
      </w:r>
      <w:r w:rsidRPr="00CB007F">
        <w:rPr>
          <w:rStyle w:val="StyleBoldUnderline"/>
        </w:rPr>
        <w:t xml:space="preserve"> promoting </w:t>
      </w:r>
      <w:r w:rsidRPr="00244D02">
        <w:rPr>
          <w:rStyle w:val="StyleBoldUnderline"/>
          <w:highlight w:val="cyan"/>
        </w:rPr>
        <w:t>the peaceful use of outer space</w:t>
      </w:r>
      <w:r w:rsidRPr="00CB007F">
        <w:rPr>
          <w:rStyle w:val="StyleBoldUnderline"/>
        </w:rPr>
        <w:t xml:space="preserve"> and agreed to take steps to enhance security in outer space.</w:t>
      </w:r>
      <w:r w:rsidRPr="00CB007F">
        <w:rPr>
          <w:sz w:val="16"/>
        </w:rPr>
        <w:t xml:space="preserve">”5 </w:t>
      </w:r>
      <w:r w:rsidRPr="00244D02">
        <w:rPr>
          <w:rStyle w:val="StyleBoldUnderline"/>
          <w:highlight w:val="cyan"/>
        </w:rPr>
        <w:t>China</w:t>
      </w:r>
      <w:r w:rsidRPr="00CB007F">
        <w:rPr>
          <w:sz w:val="16"/>
        </w:rPr>
        <w:t xml:space="preserve">, like the rest of the world, </w:t>
      </w:r>
      <w:r w:rsidRPr="00244D02">
        <w:rPr>
          <w:rStyle w:val="StyleBoldUnderline"/>
          <w:highlight w:val="cyan"/>
        </w:rPr>
        <w:t xml:space="preserve">continues to derive </w:t>
      </w:r>
      <w:r w:rsidRPr="00244D02">
        <w:rPr>
          <w:rStyle w:val="StyleBoldUnderline"/>
        </w:rPr>
        <w:t xml:space="preserve">significant </w:t>
      </w:r>
      <w:r w:rsidRPr="00244D02">
        <w:rPr>
          <w:rStyle w:val="StyleBoldUnderline"/>
          <w:highlight w:val="cyan"/>
        </w:rPr>
        <w:t xml:space="preserve">economic </w:t>
      </w:r>
      <w:r w:rsidRPr="00244D02">
        <w:rPr>
          <w:rStyle w:val="StyleBoldUnderline"/>
        </w:rPr>
        <w:t>benefit</w:t>
      </w:r>
      <w:r w:rsidRPr="00CB007F">
        <w:rPr>
          <w:rStyle w:val="StyleBoldUnderline"/>
        </w:rPr>
        <w:t xml:space="preserve"> from space </w:t>
      </w:r>
      <w:r w:rsidRPr="00244D02">
        <w:rPr>
          <w:rStyle w:val="StyleBoldUnderline"/>
        </w:rPr>
        <w:t xml:space="preserve">capabilities. </w:t>
      </w:r>
      <w:r w:rsidRPr="00244D02">
        <w:rPr>
          <w:rStyle w:val="StyleBoldUnderline"/>
          <w:highlight w:val="cyan"/>
        </w:rPr>
        <w:t>And</w:t>
      </w:r>
      <w:r w:rsidRPr="00244D02">
        <w:rPr>
          <w:sz w:val="16"/>
          <w:highlight w:val="cyan"/>
        </w:rPr>
        <w:t>,</w:t>
      </w:r>
      <w:r w:rsidRPr="00CB007F">
        <w:rPr>
          <w:sz w:val="16"/>
        </w:rPr>
        <w:t xml:space="preserve"> like the United States, </w:t>
      </w:r>
      <w:r w:rsidRPr="00CB007F">
        <w:rPr>
          <w:rStyle w:val="StyleBoldUnderline"/>
        </w:rPr>
        <w:t xml:space="preserve">China has discovered the </w:t>
      </w:r>
      <w:r w:rsidRPr="00244D02">
        <w:rPr>
          <w:rStyle w:val="StyleBoldUnderline"/>
          <w:highlight w:val="cyan"/>
        </w:rPr>
        <w:t>military benefits enabled by space</w:t>
      </w:r>
      <w:r w:rsidRPr="00CB007F">
        <w:rPr>
          <w:sz w:val="16"/>
        </w:rPr>
        <w:t xml:space="preserve">. A critical feature of China’s so-called antiaccess/area-denial strategy is the ability to engage an adversary’s force at a distance. This is best accomplished by relying on the ultimate high ground of space. </w:t>
      </w:r>
      <w:r w:rsidRPr="00CB007F">
        <w:rPr>
          <w:rStyle w:val="StyleBoldUnderline"/>
        </w:rPr>
        <w:t>Space provides an ideal location to identify and target forces, to communicate with and guide weapons systems, and to assess damage after the strike</w:t>
      </w:r>
      <w:r w:rsidRPr="00CB007F">
        <w:rPr>
          <w:sz w:val="16"/>
        </w:rPr>
        <w:t xml:space="preserve">. For the past decade, </w:t>
      </w:r>
      <w:r w:rsidRPr="00CB007F">
        <w:rPr>
          <w:rStyle w:val="StyleBoldUnderline"/>
        </w:rPr>
        <w:t xml:space="preserve">the strategic community has thought of </w:t>
      </w:r>
      <w:r w:rsidRPr="00244D02">
        <w:rPr>
          <w:rStyle w:val="StyleBoldUnderline"/>
          <w:highlight w:val="cyan"/>
        </w:rPr>
        <w:t>dependence on space systems</w:t>
      </w:r>
      <w:r w:rsidRPr="00CB007F">
        <w:rPr>
          <w:rStyle w:val="StyleBoldUnderline"/>
        </w:rPr>
        <w:t xml:space="preserve"> and the accompanying vulnerability as a “U.S. problem.” While this was accurate a decade ago, this problem increasingly </w:t>
      </w:r>
      <w:r w:rsidRPr="00244D02">
        <w:rPr>
          <w:rStyle w:val="StyleBoldUnderline"/>
          <w:highlight w:val="cyan"/>
        </w:rPr>
        <w:t>confronts any modern state seeking to project power</w:t>
      </w:r>
      <w:r w:rsidRPr="00CB007F">
        <w:rPr>
          <w:rStyle w:val="StyleBoldUnderline"/>
        </w:rPr>
        <w:t xml:space="preserve"> </w:t>
      </w:r>
      <w:r w:rsidRPr="00244D02">
        <w:rPr>
          <w:rStyle w:val="StyleBoldUnderline"/>
        </w:rPr>
        <w:t>regardless</w:t>
      </w:r>
      <w:r w:rsidRPr="00CB007F">
        <w:rPr>
          <w:rStyle w:val="StyleBoldUnderline"/>
        </w:rPr>
        <w:t xml:space="preserve"> of its political motivation. The implication of this development is profound</w:t>
      </w:r>
      <w:r w:rsidRPr="00CB007F">
        <w:rPr>
          <w:sz w:val="16"/>
        </w:rPr>
        <w:t xml:space="preserve">, with wide-ranging potential effects for strategic stability. If both sides depend on space systems to ensure that military forces can achieve political objectives (or deny the political objectives of an adversary), then </w:t>
      </w:r>
      <w:r w:rsidRPr="00244D02">
        <w:rPr>
          <w:rStyle w:val="StyleBoldUnderline"/>
          <w:highlight w:val="cyan"/>
        </w:rPr>
        <w:t>the</w:t>
      </w:r>
      <w:r w:rsidRPr="00CB007F">
        <w:rPr>
          <w:rStyle w:val="StyleBoldUnderline"/>
        </w:rPr>
        <w:t xml:space="preserve"> overall </w:t>
      </w:r>
      <w:r w:rsidRPr="00244D02">
        <w:rPr>
          <w:rStyle w:val="Emphasis"/>
          <w:highlight w:val="cyan"/>
        </w:rPr>
        <w:t>stability of</w:t>
      </w:r>
      <w:r w:rsidRPr="004107D0">
        <w:rPr>
          <w:rStyle w:val="Emphasis"/>
        </w:rPr>
        <w:t xml:space="preserve"> the </w:t>
      </w:r>
      <w:r w:rsidRPr="00244D02">
        <w:rPr>
          <w:rStyle w:val="Emphasis"/>
          <w:highlight w:val="cyan"/>
        </w:rPr>
        <w:t>space</w:t>
      </w:r>
      <w:r w:rsidRPr="004107D0">
        <w:rPr>
          <w:rStyle w:val="Emphasis"/>
        </w:rPr>
        <w:t xml:space="preserve"> domain </w:t>
      </w:r>
      <w:r w:rsidRPr="00244D02">
        <w:rPr>
          <w:rStyle w:val="Emphasis"/>
          <w:highlight w:val="cyan"/>
        </w:rPr>
        <w:t>will become a central component of the</w:t>
      </w:r>
      <w:r w:rsidRPr="004107D0">
        <w:rPr>
          <w:rStyle w:val="Emphasis"/>
        </w:rPr>
        <w:t xml:space="preserve"> overall </w:t>
      </w:r>
      <w:r w:rsidRPr="00244D02">
        <w:rPr>
          <w:rStyle w:val="Emphasis"/>
          <w:highlight w:val="cyan"/>
        </w:rPr>
        <w:t>stability of a crisis</w:t>
      </w:r>
      <w:r w:rsidRPr="00CB007F">
        <w:rPr>
          <w:rStyle w:val="StyleBoldUnderline"/>
        </w:rPr>
        <w:t>.</w:t>
      </w:r>
      <w:r w:rsidRPr="00CB007F">
        <w:rPr>
          <w:sz w:val="16"/>
        </w:rPr>
        <w:t xml:space="preserve"> Decisionmakers in a crisis must weigh the implications of accepting the status quo or </w:t>
      </w:r>
      <w:r w:rsidRPr="00CB007F">
        <w:rPr>
          <w:sz w:val="16"/>
        </w:rPr>
        <w:lastRenderedPageBreak/>
        <w:t xml:space="preserve">seeking to alter it through the application of some element of power. In such a circumstance, </w:t>
      </w:r>
      <w:r w:rsidRPr="00CB007F">
        <w:rPr>
          <w:rStyle w:val="StyleBoldUnderline"/>
        </w:rPr>
        <w:t>a decisionmaker will evaluate the relative balance of forces at different levels of conflict and may be deterred by the likelihood of failure or the risks of unacceptable retaliation</w:t>
      </w:r>
      <w:r w:rsidRPr="00CB007F">
        <w:rPr>
          <w:sz w:val="16"/>
        </w:rPr>
        <w:t xml:space="preserve">. If, however, it appears that an early strike can improve the odds of success or neutralize an adversary’s ability to counter-escalate— for example, by denying critical space capabilities—the adversary’s conclusion may be different and deterrence may fail. An effective deterrence strategy must balance across domains and elements of national power. The alternative is to risk that vulnerability in one narrow area, such as space, could collapse the threshold for deterrence failure more broadly.6 Simply put, strategic stability must be sought in space, and space stability must help maintain the overarching stability and deterrence posture here on Earth. </w:t>
      </w:r>
      <w:r w:rsidRPr="00244D02">
        <w:rPr>
          <w:rStyle w:val="Emphasis"/>
          <w:highlight w:val="cyan"/>
        </w:rPr>
        <w:t>Strategic and space stabilities are inextricably linked</w:t>
      </w:r>
      <w:r w:rsidRPr="00CB007F">
        <w:rPr>
          <w:rStyle w:val="StyleBoldUnderline"/>
        </w:rPr>
        <w:t xml:space="preserve">, and they are linked not only </w:t>
      </w:r>
      <w:r w:rsidRPr="00244D02">
        <w:rPr>
          <w:rStyle w:val="StyleBoldUnderline"/>
          <w:highlight w:val="cyan"/>
        </w:rPr>
        <w:t>for the</w:t>
      </w:r>
      <w:r w:rsidRPr="00CB007F">
        <w:rPr>
          <w:rStyle w:val="StyleBoldUnderline"/>
        </w:rPr>
        <w:t xml:space="preserve"> </w:t>
      </w:r>
      <w:r w:rsidRPr="00244D02">
        <w:rPr>
          <w:rStyle w:val="StyleBoldUnderline"/>
          <w:highlight w:val="cyan"/>
        </w:rPr>
        <w:t>U</w:t>
      </w:r>
      <w:r w:rsidRPr="00CB007F">
        <w:rPr>
          <w:rStyle w:val="StyleBoldUnderline"/>
        </w:rPr>
        <w:t xml:space="preserve">nited </w:t>
      </w:r>
      <w:r w:rsidRPr="00244D02">
        <w:rPr>
          <w:rStyle w:val="StyleBoldUnderline"/>
          <w:highlight w:val="cyan"/>
        </w:rPr>
        <w:t>S</w:t>
      </w:r>
      <w:r w:rsidRPr="00CB007F">
        <w:rPr>
          <w:rStyle w:val="StyleBoldUnderline"/>
        </w:rPr>
        <w:t xml:space="preserve">tates, but also increasingly </w:t>
      </w:r>
      <w:r w:rsidRPr="004107D0">
        <w:rPr>
          <w:rStyle w:val="Emphasis"/>
        </w:rPr>
        <w:t xml:space="preserve">for </w:t>
      </w:r>
      <w:r w:rsidRPr="00244D02">
        <w:rPr>
          <w:rStyle w:val="Emphasis"/>
          <w:highlight w:val="cyan"/>
        </w:rPr>
        <w:t>China</w:t>
      </w:r>
      <w:r w:rsidRPr="00CB007F">
        <w:rPr>
          <w:sz w:val="16"/>
        </w:rPr>
        <w:t xml:space="preserve"> and other countries that rely on space systems to achieve military and political objectives. For this reason, </w:t>
      </w:r>
      <w:r w:rsidRPr="00CB007F">
        <w:rPr>
          <w:rStyle w:val="StyleBoldUnderline"/>
        </w:rPr>
        <w:t>we must give serious attention to how to achieve and maintain crisis stability in space</w:t>
      </w:r>
      <w:r>
        <w:rPr>
          <w:rStyle w:val="StyleBoldUnderline"/>
        </w:rPr>
        <w:t>.</w:t>
      </w:r>
      <w:r w:rsidRPr="00CB007F">
        <w:rPr>
          <w:sz w:val="16"/>
        </w:rPr>
        <w:t xml:space="preserve"> </w:t>
      </w:r>
    </w:p>
    <w:p w:rsidR="008609C8" w:rsidRPr="008609C8" w:rsidRDefault="008609C8" w:rsidP="008609C8"/>
    <w:p w:rsidR="00AC0EEA" w:rsidRDefault="00061CBE" w:rsidP="00AC0EEA">
      <w:pPr>
        <w:pStyle w:val="Heading3"/>
      </w:pPr>
      <w:r>
        <w:t>Solvency---</w:t>
      </w:r>
      <w:r w:rsidR="00AC0EEA">
        <w:t>Engagement Avoids Arms Races</w:t>
      </w:r>
    </w:p>
    <w:p w:rsidR="00AC0EEA" w:rsidRDefault="00AC0EEA" w:rsidP="00AC0EEA">
      <w:pPr>
        <w:pStyle w:val="Heading4"/>
      </w:pPr>
      <w:r>
        <w:t xml:space="preserve">Cooperation as soon as possible is vital to prevent an arms race </w:t>
      </w:r>
    </w:p>
    <w:p w:rsidR="00AC0EEA" w:rsidRPr="00D10BFC" w:rsidRDefault="00AC0EEA" w:rsidP="00AC0EEA">
      <w:r>
        <w:t xml:space="preserve">(James G. </w:t>
      </w:r>
      <w:r w:rsidRPr="00B50E6B">
        <w:rPr>
          <w:rStyle w:val="StyleStyleBold12pt"/>
        </w:rPr>
        <w:t>Jinnette 9</w:t>
      </w:r>
      <w:r>
        <w:t>, Lieutenant Colonel of the United States Air Force, 3/17/2009, “US China Policy: Time for Robust Engage</w:t>
      </w:r>
      <w:r w:rsidRPr="00B50E6B">
        <w:t xml:space="preserve">ment,” www.dtic.mil/cgi-bin/GetTRDoc?AD=ADA497538) </w:t>
      </w:r>
    </w:p>
    <w:p w:rsidR="00AC0EEA" w:rsidRPr="00CF1C43" w:rsidRDefault="00AC0EEA" w:rsidP="00AC0EEA">
      <w:pPr>
        <w:rPr>
          <w:rStyle w:val="Emphasis"/>
        </w:rPr>
      </w:pPr>
      <w:r w:rsidRPr="005214AE">
        <w:rPr>
          <w:rStyle w:val="StyleBoldUnderline"/>
          <w:highlight w:val="yellow"/>
        </w:rPr>
        <w:t>Space is</w:t>
      </w:r>
      <w:r w:rsidRPr="00DA01A6">
        <w:rPr>
          <w:rStyle w:val="StyleBoldUnderline"/>
        </w:rPr>
        <w:t xml:space="preserve"> </w:t>
      </w:r>
      <w:r w:rsidRPr="005214AE">
        <w:rPr>
          <w:rStyle w:val="StyleBoldUnderline"/>
          <w:highlight w:val="yellow"/>
        </w:rPr>
        <w:t xml:space="preserve">another critical shared arena of </w:t>
      </w:r>
      <w:r w:rsidRPr="00D10BFC">
        <w:rPr>
          <w:rStyle w:val="StyleBoldUnderline"/>
        </w:rPr>
        <w:t xml:space="preserve">potential interest-based </w:t>
      </w:r>
      <w:r w:rsidRPr="005214AE">
        <w:rPr>
          <w:rStyle w:val="StyleBoldUnderline"/>
          <w:highlight w:val="yellow"/>
        </w:rPr>
        <w:t>engagement</w:t>
      </w:r>
      <w:r w:rsidRPr="00DA01A6">
        <w:rPr>
          <w:rStyle w:val="StyleBoldUnderline"/>
        </w:rPr>
        <w:t xml:space="preserve"> </w:t>
      </w:r>
      <w:r w:rsidRPr="005214AE">
        <w:rPr>
          <w:rStyle w:val="StyleBoldUnderline"/>
          <w:highlight w:val="yellow"/>
        </w:rPr>
        <w:t>which must be addressed immediately</w:t>
      </w:r>
      <w:r w:rsidRPr="00DA01A6">
        <w:t xml:space="preserve"> because of its perceived strategic importance to both China and the US. As America sees its preeminence in space erode with ever</w:t>
      </w:r>
      <w:r>
        <w:t xml:space="preserve"> </w:t>
      </w:r>
      <w:r w:rsidRPr="00DA01A6">
        <w:t>increasing Chinese efforts to dominate space in its own way, China recognizes that space offers it an asymmetric advantage which may help it counter the US during any eventual conflict. Because China depends on access to resources from sea lanes, its primary geopolitical dilemma is maritime power. Quite simply, China views the US Navy as its primary threat. But China well knows how much America’s Navy utilizes space assets to perform its mission,</w:t>
      </w:r>
      <w:r>
        <w:t>2</w:t>
      </w:r>
      <w:r w:rsidRPr="00DA01A6">
        <w:t xml:space="preserve"> and sees unique opportunities in space to counter the threat to its economic stability.46 As George Friedman observes, “from the Chinese point of view, the denial of space to the United States would undermine American denial of the seas to China.”47 For this reason, </w:t>
      </w:r>
      <w:r w:rsidRPr="005214AE">
        <w:rPr>
          <w:rStyle w:val="StyleBoldUnderline"/>
          <w:highlight w:val="yellow"/>
        </w:rPr>
        <w:t>China has accelerated its efforts in space</w:t>
      </w:r>
      <w:r w:rsidRPr="00DA01A6">
        <w:rPr>
          <w:rStyle w:val="StyleBoldUnderline"/>
        </w:rPr>
        <w:t>; it has destroyed a satellite, conducted a manned spacewalk, and has plans to send an unmanned rover to the surface of the Moon with manned mission to follow years later</w:t>
      </w:r>
      <w:r w:rsidRPr="00DA01A6">
        <w:t xml:space="preserve">.48 Reacting to these developments, </w:t>
      </w:r>
      <w:r w:rsidRPr="005214AE">
        <w:rPr>
          <w:rStyle w:val="StyleBoldUnderline"/>
          <w:highlight w:val="yellow"/>
        </w:rPr>
        <w:t>experts within the Obama team have considered</w:t>
      </w:r>
      <w:r w:rsidRPr="00D10BFC">
        <w:rPr>
          <w:rStyle w:val="StyleBoldUnderline"/>
        </w:rPr>
        <w:t xml:space="preserve"> </w:t>
      </w:r>
      <w:r w:rsidRPr="005214AE">
        <w:rPr>
          <w:rStyle w:val="StyleBoldUnderline"/>
          <w:highlight w:val="yellow"/>
        </w:rPr>
        <w:t>removing some barriers which exist</w:t>
      </w:r>
      <w:r w:rsidRPr="00DA01A6">
        <w:t xml:space="preserve"> between NASA and the US Military’s space program </w:t>
      </w:r>
      <w:r w:rsidRPr="005214AE">
        <w:rPr>
          <w:rStyle w:val="StyleBoldUnderline"/>
          <w:highlight w:val="yellow"/>
        </w:rPr>
        <w:t>to find</w:t>
      </w:r>
      <w:r w:rsidRPr="00DA01A6">
        <w:rPr>
          <w:rStyle w:val="StyleBoldUnderline"/>
        </w:rPr>
        <w:t xml:space="preserve"> economies and </w:t>
      </w:r>
      <w:r w:rsidRPr="005214AE">
        <w:rPr>
          <w:rStyle w:val="StyleBoldUnderline"/>
          <w:highlight w:val="yellow"/>
        </w:rPr>
        <w:t>accelerate NASA’s</w:t>
      </w:r>
      <w:r w:rsidRPr="00DA01A6">
        <w:rPr>
          <w:rStyle w:val="StyleBoldUnderline"/>
        </w:rPr>
        <w:t xml:space="preserve"> manned space flight </w:t>
      </w:r>
      <w:r w:rsidRPr="005214AE">
        <w:rPr>
          <w:rStyle w:val="StyleBoldUnderline"/>
          <w:highlight w:val="yellow"/>
        </w:rPr>
        <w:t>timetable</w:t>
      </w:r>
      <w:r w:rsidRPr="00DA01A6">
        <w:rPr>
          <w:rStyle w:val="StyleBoldUnderline"/>
        </w:rPr>
        <w:t>.</w:t>
      </w:r>
      <w:r w:rsidRPr="00DA01A6">
        <w:t xml:space="preserve">49 On both sides of the Pacific, </w:t>
      </w:r>
      <w:r w:rsidRPr="00DA01A6">
        <w:rPr>
          <w:rStyle w:val="StyleBoldUnderline"/>
        </w:rPr>
        <w:t>space is viewed as a key strategic arena</w:t>
      </w:r>
      <w:r w:rsidRPr="00DA01A6">
        <w:t xml:space="preserve">, and both China and 19 the US are taking aggressive steps to gain and or maintain dominance of space to protect their individual national interests. Faced with these developments, </w:t>
      </w:r>
      <w:r w:rsidRPr="005214AE">
        <w:rPr>
          <w:rStyle w:val="StyleBoldUnderline"/>
          <w:highlight w:val="yellow"/>
        </w:rPr>
        <w:t>avoidance of a cold-war style standoff</w:t>
      </w:r>
      <w:r w:rsidRPr="00DA01A6">
        <w:rPr>
          <w:rStyle w:val="StyleBoldUnderline"/>
        </w:rPr>
        <w:t xml:space="preserve"> in space </w:t>
      </w:r>
      <w:r w:rsidRPr="005214AE">
        <w:rPr>
          <w:rStyle w:val="StyleBoldUnderline"/>
          <w:highlight w:val="yellow"/>
        </w:rPr>
        <w:t xml:space="preserve">may become impossible unless US policy makers immediately undertake assertive efforts </w:t>
      </w:r>
      <w:r w:rsidRPr="00D10BFC">
        <w:rPr>
          <w:rStyle w:val="StyleBoldUnderline"/>
        </w:rPr>
        <w:t>to</w:t>
      </w:r>
      <w:r w:rsidRPr="00DA01A6">
        <w:rPr>
          <w:rStyle w:val="StyleBoldUnderline"/>
        </w:rPr>
        <w:t xml:space="preserve"> find an interest-based approach </w:t>
      </w:r>
      <w:r w:rsidRPr="005214AE">
        <w:rPr>
          <w:rStyle w:val="StyleBoldUnderline"/>
          <w:highlight w:val="yellow"/>
        </w:rPr>
        <w:t>towards cooperative engagement with China in the space arena</w:t>
      </w:r>
      <w:r w:rsidRPr="00DA01A6">
        <w:t xml:space="preserve">. </w:t>
      </w:r>
      <w:r w:rsidRPr="005214AE">
        <w:rPr>
          <w:rStyle w:val="StyleBoldUnderline"/>
          <w:highlight w:val="yellow"/>
        </w:rPr>
        <w:t>If the</w:t>
      </w:r>
      <w:r w:rsidRPr="00DA01A6">
        <w:rPr>
          <w:rStyle w:val="StyleBoldUnderline"/>
        </w:rPr>
        <w:t xml:space="preserve"> </w:t>
      </w:r>
      <w:r w:rsidRPr="005214AE">
        <w:rPr>
          <w:rStyle w:val="StyleBoldUnderline"/>
          <w:highlight w:val="yellow"/>
        </w:rPr>
        <w:t>U</w:t>
      </w:r>
      <w:r w:rsidRPr="00DA01A6">
        <w:rPr>
          <w:rStyle w:val="StyleBoldUnderline"/>
        </w:rPr>
        <w:t xml:space="preserve">nited </w:t>
      </w:r>
      <w:r w:rsidRPr="005214AE">
        <w:rPr>
          <w:rStyle w:val="StyleBoldUnderline"/>
          <w:highlight w:val="yellow"/>
        </w:rPr>
        <w:t>S</w:t>
      </w:r>
      <w:r w:rsidRPr="00DA01A6">
        <w:rPr>
          <w:rStyle w:val="StyleBoldUnderline"/>
        </w:rPr>
        <w:t xml:space="preserve">tates </w:t>
      </w:r>
      <w:r w:rsidRPr="005214AE">
        <w:rPr>
          <w:rStyle w:val="StyleBoldUnderline"/>
          <w:highlight w:val="yellow"/>
        </w:rPr>
        <w:t>misses the opportunity to cooperate with China</w:t>
      </w:r>
      <w:r w:rsidRPr="00DA01A6">
        <w:rPr>
          <w:rStyle w:val="StyleBoldUnderline"/>
        </w:rPr>
        <w:t xml:space="preserve"> in a growing international space competition, </w:t>
      </w:r>
      <w:r w:rsidRPr="005214AE">
        <w:rPr>
          <w:rStyle w:val="StyleBoldUnderline"/>
          <w:highlight w:val="yellow"/>
        </w:rPr>
        <w:t>it could suffer an erosion of its leadership</w:t>
      </w:r>
      <w:r w:rsidRPr="00DA01A6">
        <w:rPr>
          <w:rStyle w:val="StyleBoldUnderline"/>
        </w:rPr>
        <w:t xml:space="preserve"> over the long term</w:t>
      </w:r>
      <w:r w:rsidRPr="00DA01A6">
        <w:t xml:space="preserve">.50 Although such collaboration would be difficult, it would certainly be possible. </w:t>
      </w:r>
      <w:r w:rsidRPr="005214AE">
        <w:rPr>
          <w:rStyle w:val="StyleBoldUnderline"/>
          <w:highlight w:val="yellow"/>
        </w:rPr>
        <w:t>Future cooperation with China in space</w:t>
      </w:r>
      <w:r w:rsidRPr="00DA01A6">
        <w:t xml:space="preserve">, particularly on manned missions, </w:t>
      </w:r>
      <w:r w:rsidRPr="005214AE">
        <w:rPr>
          <w:rStyle w:val="StyleBoldUnderline"/>
          <w:highlight w:val="yellow"/>
        </w:rPr>
        <w:t>could reduce the costs of lunar and planetary missions</w:t>
      </w:r>
      <w:r w:rsidRPr="00DA01A6">
        <w:rPr>
          <w:rStyle w:val="StyleBoldUnderline"/>
        </w:rPr>
        <w:t>,</w:t>
      </w:r>
      <w:r w:rsidRPr="00DA01A6">
        <w:t xml:space="preserve"> although care would need to be taken to reduce the potential for China to gain militarily from the exchange.51 Most importantly, </w:t>
      </w:r>
      <w:r w:rsidRPr="005214AE">
        <w:rPr>
          <w:rStyle w:val="StyleBoldUnderline"/>
          <w:highlight w:val="yellow"/>
        </w:rPr>
        <w:t>the benefits of an assertive effort to pair bilateral gains with China</w:t>
      </w:r>
      <w:r w:rsidRPr="00DA01A6">
        <w:rPr>
          <w:rStyle w:val="StyleBoldUnderline"/>
        </w:rPr>
        <w:t xml:space="preserve"> in space </w:t>
      </w:r>
      <w:r w:rsidRPr="005214AE">
        <w:rPr>
          <w:rStyle w:val="StyleBoldUnderline"/>
          <w:highlight w:val="yellow"/>
        </w:rPr>
        <w:t>could enhance cooperative understanding</w:t>
      </w:r>
      <w:r w:rsidRPr="00DA01A6">
        <w:rPr>
          <w:rStyle w:val="StyleBoldUnderline"/>
        </w:rPr>
        <w:t xml:space="preserve">, </w:t>
      </w:r>
      <w:r w:rsidRPr="005214AE">
        <w:rPr>
          <w:rStyle w:val="StyleBoldUnderline"/>
          <w:highlight w:val="yellow"/>
        </w:rPr>
        <w:t>become</w:t>
      </w:r>
      <w:r w:rsidRPr="00DA01A6">
        <w:rPr>
          <w:rStyle w:val="StyleBoldUnderline"/>
        </w:rPr>
        <w:t xml:space="preserve"> a source of </w:t>
      </w:r>
      <w:r w:rsidRPr="005214AE">
        <w:rPr>
          <w:rStyle w:val="StyleBoldUnderline"/>
          <w:highlight w:val="yellow"/>
        </w:rPr>
        <w:t>shared pride</w:t>
      </w:r>
      <w:r w:rsidRPr="00DA01A6">
        <w:rPr>
          <w:rStyle w:val="StyleBoldUnderline"/>
        </w:rPr>
        <w:t xml:space="preserve">, </w:t>
      </w:r>
      <w:r w:rsidRPr="005214AE">
        <w:rPr>
          <w:rStyle w:val="StyleBoldUnderline"/>
          <w:highlight w:val="yellow"/>
        </w:rPr>
        <w:t>and demonstrate</w:t>
      </w:r>
      <w:r w:rsidRPr="00DA01A6">
        <w:rPr>
          <w:rStyle w:val="StyleBoldUnderline"/>
        </w:rPr>
        <w:t xml:space="preserve"> to the world </w:t>
      </w:r>
      <w:r w:rsidRPr="005214AE">
        <w:rPr>
          <w:rStyle w:val="StyleBoldUnderline"/>
          <w:highlight w:val="yellow"/>
        </w:rPr>
        <w:t>a positive partnership between two giants</w:t>
      </w:r>
      <w:r w:rsidRPr="005214AE">
        <w:rPr>
          <w:highlight w:val="yellow"/>
        </w:rPr>
        <w:t>.</w:t>
      </w:r>
      <w:r w:rsidRPr="00DA01A6">
        <w:t xml:space="preserve"> </w:t>
      </w:r>
      <w:r w:rsidRPr="00DA01A6">
        <w:rPr>
          <w:rStyle w:val="StyleBoldUnderline"/>
        </w:rPr>
        <w:t>Choosing an interest-based strategy of vigorous space engagement</w:t>
      </w:r>
      <w:r w:rsidRPr="00DA01A6">
        <w:t xml:space="preserve">, </w:t>
      </w:r>
      <w:r w:rsidRPr="005214AE">
        <w:rPr>
          <w:rStyle w:val="Emphasis"/>
          <w:highlight w:val="yellow"/>
        </w:rPr>
        <w:t>US policy makers could shape decades of productive cooperation and dialogue with a developing space partner, and potentially defuse military flashpoints in the process</w:t>
      </w:r>
      <w:r w:rsidRPr="00CF1C43">
        <w:rPr>
          <w:rStyle w:val="Emphasis"/>
        </w:rPr>
        <w:t>.</w:t>
      </w:r>
    </w:p>
    <w:p w:rsidR="00AC0EEA" w:rsidRDefault="00AC0EEA" w:rsidP="00AC0EEA"/>
    <w:p w:rsidR="00061CBE" w:rsidRPr="0085158D" w:rsidRDefault="00061CBE" w:rsidP="00061CBE">
      <w:pPr>
        <w:pStyle w:val="Heading4"/>
      </w:pPr>
      <w:r>
        <w:t>Diplomacy solves space conflict</w:t>
      </w:r>
    </w:p>
    <w:p w:rsidR="00061CBE" w:rsidRPr="00936FF5" w:rsidRDefault="00061CBE" w:rsidP="00061CBE">
      <w:r w:rsidRPr="00936FF5">
        <w:rPr>
          <w:rStyle w:val="StyleStyleBold12pt"/>
        </w:rPr>
        <w:t>NYT, 15</w:t>
      </w:r>
      <w:r w:rsidRPr="00936FF5">
        <w:t>, by The Editorial Board, 06/29/15, “Preventing a Space War,” http://www.nytimes.com/2015/06/29/opinion/preventing-a-space-war.html?_r=0</w:t>
      </w:r>
    </w:p>
    <w:p w:rsidR="00061CBE" w:rsidRPr="00ED0660" w:rsidRDefault="00061CBE" w:rsidP="00061CBE">
      <w:pPr>
        <w:rPr>
          <w:sz w:val="16"/>
        </w:rPr>
      </w:pPr>
      <w:r w:rsidRPr="00ED0660">
        <w:rPr>
          <w:sz w:val="16"/>
        </w:rPr>
        <w:t xml:space="preserve">Of all the places where conflict could erupt, </w:t>
      </w:r>
      <w:r w:rsidRPr="00A72AF9">
        <w:rPr>
          <w:rStyle w:val="StyleBoldUnderline"/>
          <w:highlight w:val="cyan"/>
        </w:rPr>
        <w:t>space</w:t>
      </w:r>
      <w:r w:rsidRPr="00ED0660">
        <w:rPr>
          <w:sz w:val="16"/>
        </w:rPr>
        <w:t xml:space="preserve"> might seem the least likely, except in movies. But </w:t>
      </w:r>
      <w:r w:rsidRPr="00ED0660">
        <w:rPr>
          <w:rStyle w:val="StyleBoldUnderline"/>
        </w:rPr>
        <w:t xml:space="preserve">increasingly, it </w:t>
      </w:r>
      <w:r w:rsidRPr="00A72AF9">
        <w:rPr>
          <w:rStyle w:val="StyleBoldUnderline"/>
          <w:highlight w:val="cyan"/>
        </w:rPr>
        <w:t>is becoming a contested environment</w:t>
      </w:r>
      <w:r w:rsidRPr="00ED0660">
        <w:rPr>
          <w:rStyle w:val="StyleBoldUnderline"/>
        </w:rPr>
        <w:t xml:space="preserve"> posing new danger</w:t>
      </w:r>
      <w:r w:rsidRPr="00ED0660">
        <w:rPr>
          <w:sz w:val="16"/>
        </w:rPr>
        <w:t xml:space="preserve">s. </w:t>
      </w:r>
      <w:r w:rsidRPr="00A72AF9">
        <w:rPr>
          <w:rStyle w:val="StyleBoldUnderline"/>
          <w:highlight w:val="cyan"/>
        </w:rPr>
        <w:t>The U</w:t>
      </w:r>
      <w:r w:rsidRPr="00ED0660">
        <w:rPr>
          <w:rStyle w:val="StyleBoldUnderline"/>
        </w:rPr>
        <w:t xml:space="preserve">nited </w:t>
      </w:r>
      <w:r w:rsidRPr="00A72AF9">
        <w:rPr>
          <w:rStyle w:val="StyleBoldUnderline"/>
          <w:highlight w:val="cyan"/>
        </w:rPr>
        <w:t>S</w:t>
      </w:r>
      <w:r w:rsidRPr="00A72AF9">
        <w:rPr>
          <w:rStyle w:val="StyleBoldUnderline"/>
        </w:rPr>
        <w:t>t</w:t>
      </w:r>
      <w:r w:rsidRPr="00ED0660">
        <w:rPr>
          <w:rStyle w:val="StyleBoldUnderline"/>
        </w:rPr>
        <w:t xml:space="preserve">ates </w:t>
      </w:r>
      <w:r w:rsidRPr="00A72AF9">
        <w:rPr>
          <w:rStyle w:val="StyleBoldUnderline"/>
          <w:highlight w:val="cyan"/>
        </w:rPr>
        <w:t>sees this as a</w:t>
      </w:r>
      <w:r w:rsidRPr="00ED0660">
        <w:rPr>
          <w:rStyle w:val="StyleBoldUnderline"/>
        </w:rPr>
        <w:t xml:space="preserve"> vital </w:t>
      </w:r>
      <w:r w:rsidRPr="00A72AF9">
        <w:rPr>
          <w:rStyle w:val="StyleBoldUnderline"/>
          <w:highlight w:val="cyan"/>
        </w:rPr>
        <w:t>security issue</w:t>
      </w:r>
      <w:r w:rsidRPr="00ED0660">
        <w:rPr>
          <w:rStyle w:val="StyleBoldUnderline"/>
        </w:rPr>
        <w:t>.</w:t>
      </w:r>
      <w:r w:rsidRPr="00ED0660">
        <w:rPr>
          <w:sz w:val="16"/>
        </w:rPr>
        <w:t xml:space="preserve"> “Potential adversaries understand our reliance on space and want to take it away from us,” a senior Pentagon official, told Congress in March. And </w:t>
      </w:r>
      <w:r w:rsidRPr="00ED0660">
        <w:rPr>
          <w:rStyle w:val="StyleBoldUnderline"/>
        </w:rPr>
        <w:t xml:space="preserve">while everything from </w:t>
      </w:r>
      <w:r w:rsidRPr="00A72AF9">
        <w:rPr>
          <w:rStyle w:val="StyleBoldUnderline"/>
          <w:highlight w:val="cyan"/>
        </w:rPr>
        <w:t>control of nuclear weapons</w:t>
      </w:r>
      <w:r w:rsidRPr="00ED0660">
        <w:rPr>
          <w:rStyle w:val="StyleBoldUnderline"/>
        </w:rPr>
        <w:t xml:space="preserve"> to </w:t>
      </w:r>
      <w:r w:rsidRPr="00A72AF9">
        <w:rPr>
          <w:rStyle w:val="StyleBoldUnderline"/>
          <w:highlight w:val="cyan"/>
        </w:rPr>
        <w:t>weather forecasting</w:t>
      </w:r>
      <w:r w:rsidRPr="00ED0660">
        <w:rPr>
          <w:rStyle w:val="StyleBoldUnderline"/>
        </w:rPr>
        <w:t xml:space="preserve"> to </w:t>
      </w:r>
      <w:r w:rsidRPr="00A72AF9">
        <w:rPr>
          <w:rStyle w:val="StyleBoldUnderline"/>
          <w:highlight w:val="cyan"/>
        </w:rPr>
        <w:t>cellphone use could</w:t>
      </w:r>
      <w:r w:rsidRPr="00ED0660">
        <w:rPr>
          <w:rStyle w:val="StyleBoldUnderline"/>
        </w:rPr>
        <w:t xml:space="preserve"> </w:t>
      </w:r>
      <w:r w:rsidRPr="00A72AF9">
        <w:rPr>
          <w:rStyle w:val="StyleBoldUnderline"/>
          <w:highlight w:val="cyan"/>
        </w:rPr>
        <w:t>be affected, the U</w:t>
      </w:r>
      <w:r w:rsidRPr="00ED0660">
        <w:rPr>
          <w:rStyle w:val="StyleBoldUnderline"/>
        </w:rPr>
        <w:t xml:space="preserve">nited </w:t>
      </w:r>
      <w:r w:rsidRPr="00A72AF9">
        <w:rPr>
          <w:rStyle w:val="StyleBoldUnderline"/>
          <w:highlight w:val="cyan"/>
        </w:rPr>
        <w:t>S</w:t>
      </w:r>
      <w:r w:rsidRPr="00ED0660">
        <w:rPr>
          <w:rStyle w:val="StyleBoldUnderline"/>
        </w:rPr>
        <w:t>tates “</w:t>
      </w:r>
      <w:r w:rsidRPr="00A72AF9">
        <w:rPr>
          <w:rStyle w:val="StyleBoldUnderline"/>
          <w:highlight w:val="cyan"/>
        </w:rPr>
        <w:t>is not adequately prepared for a conflict</w:t>
      </w:r>
      <w:r w:rsidRPr="00ED0660">
        <w:rPr>
          <w:rStyle w:val="StyleBoldUnderline"/>
        </w:rPr>
        <w:t xml:space="preserve">” in space </w:t>
      </w:r>
      <w:r w:rsidRPr="00A72AF9">
        <w:rPr>
          <w:rStyle w:val="StyleBoldUnderline"/>
          <w:highlight w:val="cyan"/>
        </w:rPr>
        <w:t>with countries like China and Russia</w:t>
      </w:r>
      <w:r w:rsidRPr="00ED0660">
        <w:rPr>
          <w:sz w:val="16"/>
        </w:rPr>
        <w:t xml:space="preserve">, he acknowledged. The specific concern is the security of thousands of satellites and vehicles, like the international space station, that orbit Earth. </w:t>
      </w:r>
      <w:r w:rsidRPr="00ED0660">
        <w:rPr>
          <w:rStyle w:val="StyleBoldUnderline"/>
        </w:rPr>
        <w:t>America has long dominated space, but many other nations also have valuable assets in orbit.</w:t>
      </w:r>
      <w:r w:rsidRPr="00ED0660">
        <w:rPr>
          <w:sz w:val="16"/>
        </w:rPr>
        <w:t xml:space="preserve"> Satellites enable the Pentagon to locate enemies on the battlefield, verify arms control treaties and ensure early warning if an adversary targeted the country with an intercontinental ballistic missile. In the Cold War, the United States and Russia engaged in limited testing of antisatellite, or ASAT, weapons. </w:t>
      </w:r>
      <w:r w:rsidRPr="00ED0660">
        <w:rPr>
          <w:rStyle w:val="StyleBoldUnderline"/>
        </w:rPr>
        <w:t xml:space="preserve">Now </w:t>
      </w:r>
      <w:r w:rsidRPr="00A72AF9">
        <w:rPr>
          <w:rStyle w:val="StyleBoldUnderline"/>
          <w:highlight w:val="cyan"/>
        </w:rPr>
        <w:t>China, and</w:t>
      </w:r>
      <w:r w:rsidRPr="00ED0660">
        <w:rPr>
          <w:rStyle w:val="StyleBoldUnderline"/>
        </w:rPr>
        <w:t xml:space="preserve"> to a lesser </w:t>
      </w:r>
      <w:r w:rsidRPr="00ED0660">
        <w:rPr>
          <w:rStyle w:val="StyleBoldUnderline"/>
        </w:rPr>
        <w:lastRenderedPageBreak/>
        <w:t xml:space="preserve">extent </w:t>
      </w:r>
      <w:r w:rsidRPr="00A72AF9">
        <w:rPr>
          <w:rStyle w:val="StyleBoldUnderline"/>
          <w:highlight w:val="cyan"/>
        </w:rPr>
        <w:t>Russia</w:t>
      </w:r>
      <w:r w:rsidRPr="00ED0660">
        <w:rPr>
          <w:rStyle w:val="StyleBoldUnderline"/>
        </w:rPr>
        <w:t xml:space="preserve">, </w:t>
      </w:r>
      <w:r w:rsidRPr="00A72AF9">
        <w:rPr>
          <w:rStyle w:val="StyleBoldUnderline"/>
          <w:highlight w:val="cyan"/>
        </w:rPr>
        <w:t>are actively developing</w:t>
      </w:r>
      <w:r w:rsidRPr="00ED0660">
        <w:rPr>
          <w:rStyle w:val="StyleBoldUnderline"/>
        </w:rPr>
        <w:t xml:space="preserve"> such </w:t>
      </w:r>
      <w:r w:rsidRPr="00A72AF9">
        <w:rPr>
          <w:rStyle w:val="StyleBoldUnderline"/>
          <w:highlight w:val="cyan"/>
        </w:rPr>
        <w:t>offensive capabilities, including jammers</w:t>
      </w:r>
      <w:r w:rsidRPr="00ED0660">
        <w:rPr>
          <w:rStyle w:val="StyleBoldUnderline"/>
        </w:rPr>
        <w:t xml:space="preserve">, </w:t>
      </w:r>
      <w:r w:rsidRPr="00A72AF9">
        <w:rPr>
          <w:rStyle w:val="StyleBoldUnderline"/>
          <w:highlight w:val="cyan"/>
        </w:rPr>
        <w:t>lasers</w:t>
      </w:r>
      <w:r w:rsidRPr="00ED0660">
        <w:rPr>
          <w:rStyle w:val="StyleBoldUnderline"/>
        </w:rPr>
        <w:t xml:space="preserve"> and </w:t>
      </w:r>
      <w:r w:rsidRPr="00A72AF9">
        <w:rPr>
          <w:rStyle w:val="StyleBoldUnderline"/>
          <w:highlight w:val="cyan"/>
        </w:rPr>
        <w:t>cyber weapons</w:t>
      </w:r>
      <w:r w:rsidRPr="00ED0660">
        <w:rPr>
          <w:rStyle w:val="StyleBoldUnderline"/>
        </w:rPr>
        <w:t xml:space="preserve"> that could damage satellite operations</w:t>
      </w:r>
      <w:r w:rsidRPr="00ED0660">
        <w:rPr>
          <w:sz w:val="16"/>
        </w:rPr>
        <w:t xml:space="preserve">. </w:t>
      </w:r>
      <w:r w:rsidRPr="00ED0660">
        <w:rPr>
          <w:rStyle w:val="StyleBoldUnderline"/>
        </w:rPr>
        <w:t xml:space="preserve">A turning point came in 2007 when </w:t>
      </w:r>
      <w:r w:rsidRPr="00A72AF9">
        <w:rPr>
          <w:rStyle w:val="StyleBoldUnderline"/>
          <w:highlight w:val="cyan"/>
        </w:rPr>
        <w:t>China conducted its first successful ASAT test</w:t>
      </w:r>
      <w:r w:rsidRPr="00ED0660">
        <w:rPr>
          <w:rStyle w:val="StyleBoldUnderline"/>
        </w:rPr>
        <w:t xml:space="preserve"> by blowing up one of its own weather satellites. The hit unleashed more than 3,000 pieces of debris into space </w:t>
      </w:r>
      <w:r w:rsidRPr="00A72AF9">
        <w:rPr>
          <w:rStyle w:val="StyleBoldUnderline"/>
          <w:highlight w:val="cyan"/>
        </w:rPr>
        <w:t>and fed suspicions about China’s intentions</w:t>
      </w:r>
      <w:r w:rsidRPr="00ED0660">
        <w:rPr>
          <w:rStyle w:val="StyleBoldUnderline"/>
        </w:rPr>
        <w:t>.</w:t>
      </w:r>
      <w:r w:rsidRPr="00ED0660">
        <w:rPr>
          <w:sz w:val="16"/>
        </w:rPr>
        <w:t xml:space="preserve"> Suggestions by Chinese experts that, in a conflict over Taiwan, </w:t>
      </w:r>
      <w:r w:rsidRPr="00A72AF9">
        <w:rPr>
          <w:rStyle w:val="StyleBoldUnderline"/>
          <w:highlight w:val="cyan"/>
        </w:rPr>
        <w:t>Beijing might be able to shoot down an American</w:t>
      </w:r>
      <w:r w:rsidRPr="00ED0660">
        <w:rPr>
          <w:rStyle w:val="StyleBoldUnderline"/>
        </w:rPr>
        <w:t xml:space="preserve"> early warning </w:t>
      </w:r>
      <w:r w:rsidRPr="00A72AF9">
        <w:rPr>
          <w:rStyle w:val="StyleBoldUnderline"/>
          <w:highlight w:val="cyan"/>
        </w:rPr>
        <w:t>satellite</w:t>
      </w:r>
      <w:r w:rsidRPr="00ED0660">
        <w:rPr>
          <w:sz w:val="16"/>
        </w:rPr>
        <w:t xml:space="preserve"> only deepened American concerns. </w:t>
      </w:r>
      <w:r w:rsidRPr="00A72AF9">
        <w:rPr>
          <w:rStyle w:val="Emphasis"/>
          <w:highlight w:val="cyan"/>
        </w:rPr>
        <w:t>Preventing conflicts in space will require more diplomacy</w:t>
      </w:r>
      <w:r w:rsidRPr="00ED0660">
        <w:rPr>
          <w:sz w:val="16"/>
        </w:rPr>
        <w:t xml:space="preserve">. </w:t>
      </w:r>
      <w:r w:rsidRPr="00ED0660">
        <w:rPr>
          <w:rStyle w:val="StyleBoldUnderline"/>
        </w:rPr>
        <w:t>China</w:t>
      </w:r>
      <w:r w:rsidRPr="00ED0660">
        <w:rPr>
          <w:sz w:val="16"/>
        </w:rPr>
        <w:t xml:space="preserve">, which has shown little interest in focusing on the issue, </w:t>
      </w:r>
      <w:r w:rsidRPr="00ED0660">
        <w:rPr>
          <w:rStyle w:val="StyleBoldUnderline"/>
        </w:rPr>
        <w:t>agreed</w:t>
      </w:r>
      <w:r w:rsidRPr="00ED0660">
        <w:rPr>
          <w:sz w:val="16"/>
        </w:rPr>
        <w:t xml:space="preserve"> last week </w:t>
      </w:r>
      <w:r w:rsidRPr="00ED0660">
        <w:rPr>
          <w:rStyle w:val="StyleBoldUnderline"/>
        </w:rPr>
        <w:t xml:space="preserve">during talks in Washington to hold regular discussions on space cooperation and avoiding satellite collisions. </w:t>
      </w:r>
      <w:r w:rsidRPr="0048055F">
        <w:rPr>
          <w:rStyle w:val="StyleBoldUnderline"/>
          <w:highlight w:val="cyan"/>
        </w:rPr>
        <w:t>Some concrete progress on these issues would be helpful</w:t>
      </w:r>
      <w:r w:rsidRPr="00ED0660">
        <w:rPr>
          <w:rStyle w:val="StyleBoldUnderline"/>
        </w:rPr>
        <w:t xml:space="preserve"> </w:t>
      </w:r>
      <w:r w:rsidRPr="00ED0660">
        <w:rPr>
          <w:sz w:val="16"/>
        </w:rPr>
        <w:t xml:space="preserve">when President Obama and President Xi Jinping of China hold a summit meeting in the fall. </w:t>
      </w:r>
      <w:r w:rsidRPr="0048055F">
        <w:rPr>
          <w:rStyle w:val="StyleBoldUnderline"/>
          <w:highlight w:val="cyan"/>
        </w:rPr>
        <w:t>China and Russia</w:t>
      </w:r>
      <w:r w:rsidRPr="00ED0660">
        <w:rPr>
          <w:rStyle w:val="StyleBoldUnderline"/>
        </w:rPr>
        <w:t xml:space="preserve"> have proposed a legally binding treaty that would ban the use of force or weapons in space, but most experts consider such a pact unverifiable</w:t>
      </w:r>
      <w:r w:rsidRPr="00ED0660">
        <w:rPr>
          <w:sz w:val="16"/>
        </w:rPr>
        <w:t xml:space="preserve">. </w:t>
      </w:r>
      <w:r w:rsidRPr="00ED0660">
        <w:rPr>
          <w:rStyle w:val="StyleBoldUnderline"/>
        </w:rPr>
        <w:t xml:space="preserve">A more practical course </w:t>
      </w:r>
      <w:r w:rsidRPr="0048055F">
        <w:rPr>
          <w:rStyle w:val="StyleBoldUnderline"/>
          <w:highlight w:val="cyan"/>
        </w:rPr>
        <w:t>would</w:t>
      </w:r>
      <w:r w:rsidRPr="00ED0660">
        <w:rPr>
          <w:rStyle w:val="StyleBoldUnderline"/>
        </w:rPr>
        <w:t xml:space="preserve"> be for them to </w:t>
      </w:r>
      <w:r w:rsidRPr="0048055F">
        <w:rPr>
          <w:rStyle w:val="StyleBoldUnderline"/>
          <w:highlight w:val="cyan"/>
        </w:rPr>
        <w:t>work with the U</w:t>
      </w:r>
      <w:r w:rsidRPr="00ED0660">
        <w:rPr>
          <w:rStyle w:val="StyleBoldUnderline"/>
        </w:rPr>
        <w:t xml:space="preserve">nited </w:t>
      </w:r>
      <w:r w:rsidRPr="0048055F">
        <w:rPr>
          <w:rStyle w:val="StyleBoldUnderline"/>
          <w:highlight w:val="cyan"/>
        </w:rPr>
        <w:t>S</w:t>
      </w:r>
      <w:r w:rsidRPr="00ED0660">
        <w:rPr>
          <w:rStyle w:val="StyleBoldUnderline"/>
        </w:rPr>
        <w:t>tates</w:t>
      </w:r>
      <w:r w:rsidRPr="00ED0660">
        <w:rPr>
          <w:sz w:val="16"/>
        </w:rPr>
        <w:t xml:space="preserve"> and the European Union </w:t>
      </w:r>
      <w:r w:rsidRPr="0048055F">
        <w:rPr>
          <w:rStyle w:val="StyleBoldUnderline"/>
          <w:highlight w:val="cyan"/>
        </w:rPr>
        <w:t>to establish norms for responsible behavior</w:t>
      </w:r>
      <w:r w:rsidRPr="00ED0660">
        <w:rPr>
          <w:rStyle w:val="StyleBoldUnderline"/>
        </w:rPr>
        <w:t>, including not to test ASAT weapons</w:t>
      </w:r>
      <w:r w:rsidRPr="00ED0660">
        <w:rPr>
          <w:sz w:val="16"/>
        </w:rPr>
        <w:t xml:space="preserve">. A United Nations-convened meeting planned for July should aim to approve a code of conduct proposed by the Europeans, whether or not Russia and China sign on. </w:t>
      </w:r>
      <w:r w:rsidRPr="00ED0660">
        <w:rPr>
          <w:rStyle w:val="StyleBoldUnderline"/>
        </w:rPr>
        <w:t>The Obama administration is ready to invest more in defensive measures</w:t>
      </w:r>
      <w:r w:rsidRPr="00ED0660">
        <w:rPr>
          <w:sz w:val="16"/>
        </w:rPr>
        <w:t xml:space="preserve">. Officials say an additional $5 billion will be spent over five years on projects like anti-jamming technologies. The Pentagon is also looking to build satellites with greater resiliency. All of the major powers have much to lose if the potential for conflicts in space escalates further. </w:t>
      </w:r>
    </w:p>
    <w:p w:rsidR="00061CBE" w:rsidRPr="00AC0EEA" w:rsidRDefault="00061CBE" w:rsidP="00AC0EEA"/>
    <w:p w:rsidR="00FF6163" w:rsidRDefault="00FF6163" w:rsidP="00FF6163"/>
    <w:p w:rsidR="00D4444C" w:rsidRDefault="00D4444C" w:rsidP="00D4444C">
      <w:pPr>
        <w:pStyle w:val="Heading4"/>
      </w:pPr>
      <w:r>
        <w:t>Engagement dialogue promotes trust and peace --- this is a prerequisite to ending an arms race</w:t>
      </w:r>
    </w:p>
    <w:p w:rsidR="00D4444C" w:rsidRPr="004B4E90" w:rsidRDefault="00D4444C" w:rsidP="00D4444C">
      <w:r w:rsidRPr="004B4E90">
        <w:t xml:space="preserve">(Xiaodan </w:t>
      </w:r>
      <w:r w:rsidRPr="004B4E90">
        <w:rPr>
          <w:rStyle w:val="StyleStyleBold12pt"/>
        </w:rPr>
        <w:t>Wu 15</w:t>
      </w:r>
      <w:r w:rsidRPr="004B4E90">
        <w:t xml:space="preserve">, </w:t>
      </w:r>
      <w:r w:rsidRPr="004B4E90">
        <w:rPr>
          <w:rFonts w:hint="eastAsia"/>
        </w:rPr>
        <w:t>The Law Faculty, China Central University of Finance and Economics, </w:t>
      </w:r>
      <w:r>
        <w:t xml:space="preserve">August 2015, </w:t>
      </w:r>
      <w:r w:rsidRPr="004B4E90">
        <w:t>“China and space security: How to bridge the gap between its stated and perceived intentions</w:t>
      </w:r>
      <w:r>
        <w:t>,” Space Policy, Vol. 33, Part 1, pp. 20-28)</w:t>
      </w:r>
    </w:p>
    <w:p w:rsidR="00D4444C" w:rsidRPr="00B3352D" w:rsidRDefault="00D4444C" w:rsidP="00D4444C">
      <w:r w:rsidRPr="002F184B">
        <w:rPr>
          <w:rStyle w:val="StyleBoldUnderline"/>
          <w:highlight w:val="cyan"/>
        </w:rPr>
        <w:t xml:space="preserve">Strengthening </w:t>
      </w:r>
      <w:r w:rsidRPr="00350324">
        <w:rPr>
          <w:rStyle w:val="StyleBoldUnderline"/>
        </w:rPr>
        <w:t xml:space="preserve">common </w:t>
      </w:r>
      <w:r w:rsidRPr="002F184B">
        <w:rPr>
          <w:rStyle w:val="StyleBoldUnderline"/>
          <w:highlight w:val="cyan"/>
        </w:rPr>
        <w:t xml:space="preserve">understanding about interdependence through information and policy exchange in </w:t>
      </w:r>
      <w:r w:rsidRPr="00350324">
        <w:rPr>
          <w:rStyle w:val="StyleBoldUnderline"/>
        </w:rPr>
        <w:t xml:space="preserve">the </w:t>
      </w:r>
      <w:r w:rsidRPr="002F184B">
        <w:rPr>
          <w:rStyle w:val="StyleBoldUnderline"/>
          <w:highlight w:val="cyan"/>
        </w:rPr>
        <w:t xml:space="preserve">space </w:t>
      </w:r>
      <w:r w:rsidRPr="00350324">
        <w:rPr>
          <w:rStyle w:val="StyleBoldUnderline"/>
        </w:rPr>
        <w:t xml:space="preserve">domain </w:t>
      </w:r>
      <w:r w:rsidRPr="002F184B">
        <w:rPr>
          <w:rStyle w:val="StyleBoldUnderline"/>
          <w:highlight w:val="cyan"/>
        </w:rPr>
        <w:t xml:space="preserve">is </w:t>
      </w:r>
      <w:r w:rsidRPr="00350324">
        <w:rPr>
          <w:rStyle w:val="StyleBoldUnderline"/>
        </w:rPr>
        <w:t xml:space="preserve">the </w:t>
      </w:r>
      <w:r w:rsidRPr="002F184B">
        <w:rPr>
          <w:rStyle w:val="StyleBoldUnderline"/>
          <w:highlight w:val="cyan"/>
        </w:rPr>
        <w:t>prerequisite to transforming the current political climate and reducing misconception of China being a threat to space security</w:t>
      </w:r>
      <w:r w:rsidRPr="00B3352D">
        <w:t xml:space="preserve">, </w:t>
      </w:r>
      <w:r w:rsidRPr="002F184B">
        <w:rPr>
          <w:rStyle w:val="StyleBoldUnderline"/>
          <w:highlight w:val="cyan"/>
        </w:rPr>
        <w:t>and would lead to</w:t>
      </w:r>
      <w:r w:rsidRPr="002F184B">
        <w:rPr>
          <w:highlight w:val="cyan"/>
        </w:rPr>
        <w:t xml:space="preserve"> </w:t>
      </w:r>
      <w:r w:rsidRPr="002F184B">
        <w:rPr>
          <w:rStyle w:val="Emphasis"/>
          <w:highlight w:val="cyan"/>
        </w:rPr>
        <w:t>collaboration producing tangible benefits and promoting strategic trust</w:t>
      </w:r>
      <w:r w:rsidRPr="00B3352D">
        <w:t xml:space="preserve">. </w:t>
      </w:r>
      <w:r w:rsidRPr="002F184B">
        <w:rPr>
          <w:rStyle w:val="StyleBoldUnderline"/>
          <w:highlight w:val="cyan"/>
        </w:rPr>
        <w:t>China should pursue diplomatic instruments of dialogue that could increase clarity on space security matters, and allow</w:t>
      </w:r>
      <w:r w:rsidRPr="00B3352D">
        <w:rPr>
          <w:rStyle w:val="StyleBoldUnderline"/>
        </w:rPr>
        <w:t xml:space="preserve"> for </w:t>
      </w:r>
      <w:r w:rsidRPr="002F184B">
        <w:rPr>
          <w:rStyle w:val="StyleBoldUnderline"/>
          <w:highlight w:val="cyan"/>
        </w:rPr>
        <w:t>substantive exchanges on a range of</w:t>
      </w:r>
      <w:r w:rsidRPr="00B3352D">
        <w:rPr>
          <w:rStyle w:val="StyleBoldUnderline"/>
        </w:rPr>
        <w:t xml:space="preserve"> defense and </w:t>
      </w:r>
      <w:r w:rsidRPr="004B4E90">
        <w:rPr>
          <w:rStyle w:val="StyleBoldUnderline"/>
        </w:rPr>
        <w:t>security</w:t>
      </w:r>
      <w:r w:rsidRPr="00B3352D">
        <w:rPr>
          <w:rStyle w:val="StyleBoldUnderline"/>
        </w:rPr>
        <w:t xml:space="preserve"> </w:t>
      </w:r>
      <w:r w:rsidRPr="002F184B">
        <w:rPr>
          <w:rStyle w:val="StyleBoldUnderline"/>
          <w:highlight w:val="cyan"/>
        </w:rPr>
        <w:t>issues</w:t>
      </w:r>
      <w:r w:rsidRPr="00B3352D">
        <w:t xml:space="preserve"> at bilateral, regional and multilateral levels.</w:t>
      </w:r>
    </w:p>
    <w:p w:rsidR="00D4444C" w:rsidRPr="00B3352D" w:rsidRDefault="00D4444C" w:rsidP="00D4444C">
      <w:r w:rsidRPr="00B3352D">
        <w:t>First, regarding the Code of Conduct initiated by the European Union, instead of questioning it in principle</w:t>
      </w:r>
      <w:r w:rsidRPr="00B3352D">
        <w:rPr>
          <w:rStyle w:val="StyleBoldUnderline"/>
        </w:rPr>
        <w:t xml:space="preserve">, </w:t>
      </w:r>
      <w:r w:rsidRPr="002F184B">
        <w:rPr>
          <w:rStyle w:val="StyleBoldUnderline"/>
          <w:highlight w:val="cyan"/>
        </w:rPr>
        <w:t>the Chinese government should</w:t>
      </w:r>
      <w:r w:rsidRPr="00B3352D">
        <w:t xml:space="preserve"> have </w:t>
      </w:r>
      <w:r w:rsidRPr="002F184B">
        <w:rPr>
          <w:rStyle w:val="StyleBoldUnderline"/>
          <w:highlight w:val="cyan"/>
        </w:rPr>
        <w:t>follow</w:t>
      </w:r>
      <w:r w:rsidRPr="00B3352D">
        <w:t xml:space="preserve">ed </w:t>
      </w:r>
      <w:r w:rsidRPr="002F184B">
        <w:rPr>
          <w:rStyle w:val="StyleBoldUnderline"/>
          <w:highlight w:val="cyan"/>
        </w:rPr>
        <w:t>the example of the American government and advocate</w:t>
      </w:r>
      <w:r w:rsidRPr="00350324">
        <w:rPr>
          <w:rStyle w:val="StyleBoldUnderline"/>
        </w:rPr>
        <w:t xml:space="preserve">d </w:t>
      </w:r>
      <w:r w:rsidRPr="002F184B">
        <w:rPr>
          <w:rStyle w:val="StyleBoldUnderline"/>
          <w:highlight w:val="cyan"/>
        </w:rPr>
        <w:t>its own ideas as an active participant in the negotiation</w:t>
      </w:r>
      <w:r w:rsidRPr="00B3352D">
        <w:t>. Although declining to sign the draft, the then-American Secretary of State, Hillary Clinton announced on 17 January 2012 that the US would pursue an International Code of Conduct for Outer Space Activities after years of hesitation.</w:t>
      </w:r>
      <w:hyperlink r:id="rId34" w:anchor="fn63" w:history="1">
        <w:r w:rsidRPr="00B3352D">
          <w:rPr>
            <w:rStyle w:val="Hyperlink"/>
          </w:rPr>
          <w:t>63</w:t>
        </w:r>
      </w:hyperlink>
      <w:r w:rsidRPr="00B3352D">
        <w:t xml:space="preserve"> Clinton's announcement emphasized that this code would not in any way constrain the U.S.’s national security-related activities in outer space or its ability to protect itself and its allies. </w:t>
      </w:r>
      <w:r w:rsidRPr="00B3352D">
        <w:rPr>
          <w:rStyle w:val="StyleBoldUnderline"/>
        </w:rPr>
        <w:t>Its commitments were to reverse the troubling trends that are harming the space environment and to preserve the benefits and promise of space for future generations</w:t>
      </w:r>
      <w:r w:rsidRPr="00B3352D">
        <w:t>.</w:t>
      </w:r>
      <w:hyperlink r:id="rId35" w:anchor="fn64" w:history="1">
        <w:r w:rsidRPr="00B3352D">
          <w:rPr>
            <w:rStyle w:val="Hyperlink"/>
          </w:rPr>
          <w:t>64</w:t>
        </w:r>
      </w:hyperlink>
      <w:r w:rsidRPr="00B3352D">
        <w:rPr>
          <w:rStyle w:val="StyleBoldUnderline"/>
        </w:rPr>
        <w:t>By</w:t>
      </w:r>
      <w:r w:rsidRPr="00B3352D">
        <w:t xml:space="preserve"> </w:t>
      </w:r>
      <w:r w:rsidRPr="00B3352D">
        <w:rPr>
          <w:rStyle w:val="StyleBoldUnderline"/>
        </w:rPr>
        <w:t>concentrating on the environmental aspects of space security, the U.S. undermined the military dimension of the EU's proposal and de-emphasized its own military concerns.</w:t>
      </w:r>
      <w:hyperlink r:id="rId36" w:anchor="fn65" w:history="1">
        <w:r w:rsidRPr="00B3352D">
          <w:rPr>
            <w:rStyle w:val="Hyperlink"/>
          </w:rPr>
          <w:t>65</w:t>
        </w:r>
      </w:hyperlink>
      <w:r w:rsidRPr="00B3352D">
        <w:t> China should take advantage of the drafting process as a chance to communicate with the EU or even the entire space community and be more open to dialogue and discussion on the safety, security and sustainability of space activities. This would speed the arrival at a common understanding on the preservation of peaceful use of outer space and promote the process towards a binding treaty such as the PPWT.</w:t>
      </w:r>
      <w:hyperlink r:id="rId37" w:anchor="fn66" w:history="1">
        <w:r w:rsidRPr="00B3352D">
          <w:rPr>
            <w:rStyle w:val="Hyperlink"/>
          </w:rPr>
          <w:t>66</w:t>
        </w:r>
      </w:hyperlink>
    </w:p>
    <w:p w:rsidR="00D4444C" w:rsidRPr="00B3352D" w:rsidRDefault="00D4444C" w:rsidP="00D4444C">
      <w:r w:rsidRPr="00B3352D">
        <w:t xml:space="preserve">Second, </w:t>
      </w:r>
      <w:r w:rsidRPr="00B3352D">
        <w:rPr>
          <w:rStyle w:val="StyleBoldUnderline"/>
        </w:rPr>
        <w:t>China's government should be more active instead of reactive in respect of other legislative or administrative measures taken by other governments targeted at limiting the development of China's space capabilities</w:t>
      </w:r>
      <w:r w:rsidRPr="00B3352D">
        <w:t>. Taking the recent American export control reformation as an example, the U.S. had adopted a comprehensive isolation of China's space program, seeking to arrest China's progress in space in order to thwart its ability to further develop military technologies and win on the high-tech battlefields of the future.</w:t>
      </w:r>
      <w:hyperlink r:id="rId38" w:anchor="fn67" w:history="1">
        <w:r w:rsidRPr="00B3352D">
          <w:rPr>
            <w:rStyle w:val="Hyperlink"/>
          </w:rPr>
          <w:t>67</w:t>
        </w:r>
      </w:hyperlink>
      <w:r w:rsidRPr="00B3352D">
        <w:t xml:space="preserve"> As a result, </w:t>
      </w:r>
      <w:r w:rsidRPr="00B3352D">
        <w:rPr>
          <w:rStyle w:val="StyleBoldUnderline"/>
        </w:rPr>
        <w:t>the U.S. enforced an unprecedented ban on exporting any space-related technology and commodities to China</w:t>
      </w:r>
      <w:r w:rsidRPr="00B3352D">
        <w:t xml:space="preserve"> since the 1999 National Defense Authorization Act (NDAA).</w:t>
      </w:r>
      <w:hyperlink r:id="rId39" w:anchor="fn68" w:history="1">
        <w:r w:rsidRPr="00B3352D">
          <w:rPr>
            <w:rStyle w:val="Hyperlink"/>
          </w:rPr>
          <w:t>68</w:t>
        </w:r>
      </w:hyperlink>
      <w:r w:rsidRPr="00B3352D">
        <w:t> In 2009, the Obama administration launched a comprehensive review of these export controls, stating an interest in striking a balance between national security and export competiveness.</w:t>
      </w:r>
      <w:hyperlink r:id="rId40" w:anchor="fn69" w:history="1">
        <w:r w:rsidRPr="00B3352D">
          <w:rPr>
            <w:rStyle w:val="Hyperlink"/>
          </w:rPr>
          <w:t>69</w:t>
        </w:r>
      </w:hyperlink>
      <w:r w:rsidRPr="00B3352D">
        <w:t xml:space="preserve"> However, the result of this review, the 2013 National Defense Authorization Act continued the prohibition on satellite sales or launches by China. In other words, </w:t>
      </w:r>
      <w:r w:rsidRPr="00B3352D">
        <w:rPr>
          <w:rStyle w:val="StyleBoldUnderline"/>
        </w:rPr>
        <w:t>this effort has not altered the status quo with respect to U.S. exports China</w:t>
      </w:r>
      <w:r w:rsidRPr="00B3352D">
        <w:t>. </w:t>
      </w:r>
      <w:hyperlink r:id="rId41" w:anchor="fn70" w:history="1">
        <w:r w:rsidRPr="00B3352D">
          <w:rPr>
            <w:rStyle w:val="Hyperlink"/>
          </w:rPr>
          <w:t>70</w:t>
        </w:r>
      </w:hyperlink>
      <w:r w:rsidRPr="00B3352D">
        <w:t> The export control enforcement actions in recent years have involved China as much as the countries designated as state sponsors of terrorism, such as Cuba, Iran, Sudan and North Korea.</w:t>
      </w:r>
    </w:p>
    <w:p w:rsidR="00D4444C" w:rsidRPr="00B3352D" w:rsidRDefault="00D4444C" w:rsidP="00D4444C">
      <w:r w:rsidRPr="00B3352D">
        <w:rPr>
          <w:rStyle w:val="StyleBoldUnderline"/>
        </w:rPr>
        <w:t>China should</w:t>
      </w:r>
      <w:r w:rsidRPr="00B3352D">
        <w:t xml:space="preserve"> have </w:t>
      </w:r>
      <w:r w:rsidRPr="00B3352D">
        <w:rPr>
          <w:rStyle w:val="StyleBoldUnderline"/>
        </w:rPr>
        <w:t>take</w:t>
      </w:r>
      <w:r w:rsidRPr="00B3352D">
        <w:t xml:space="preserve">n </w:t>
      </w:r>
      <w:r w:rsidRPr="00B3352D">
        <w:rPr>
          <w:rStyle w:val="StyleBoldUnderline"/>
        </w:rPr>
        <w:t>this opportunity and the U.S. review of its export controls as a chance to seek more specific and targeted dialogue with American U.S. military and policy experts on how to liberalize export control without exacerbating their military and ideological concerns.</w:t>
      </w:r>
      <w:r w:rsidRPr="00B3352D">
        <w:t xml:space="preserve"> There is a solid foundation to reject the strict arms control </w:t>
      </w:r>
      <w:r w:rsidRPr="00B3352D">
        <w:lastRenderedPageBreak/>
        <w:t xml:space="preserve">toward China due to its counterproductive and conservative nature. </w:t>
      </w:r>
      <w:r w:rsidRPr="00B3352D">
        <w:rPr>
          <w:rStyle w:val="StyleBoldUnderline"/>
        </w:rPr>
        <w:t>The policy of strict export control has proved unsuccessful in denying technologies to thwart China's development of space and missile capabilities</w:t>
      </w:r>
      <w:r w:rsidRPr="00B3352D">
        <w:t xml:space="preserve">: </w:t>
      </w:r>
      <w:r w:rsidRPr="00B3352D">
        <w:rPr>
          <w:rStyle w:val="StyleBoldUnderline"/>
        </w:rPr>
        <w:t>China has outmaneuvered the sanctions by developing an indigenous space capability</w:t>
      </w:r>
      <w:r w:rsidRPr="00B3352D">
        <w:t xml:space="preserve"> and by forging partnerships with the Russian Federation and other countries.</w:t>
      </w:r>
      <w:hyperlink r:id="rId42" w:anchor="fn71" w:history="1">
        <w:r w:rsidRPr="00B3352D">
          <w:rPr>
            <w:rStyle w:val="Hyperlink"/>
          </w:rPr>
          <w:t>71</w:t>
        </w:r>
      </w:hyperlink>
      <w:r w:rsidRPr="00B3352D">
        <w:t> </w:t>
      </w:r>
      <w:r w:rsidRPr="00B3352D">
        <w:rPr>
          <w:rStyle w:val="StyleBoldUnderline"/>
        </w:rPr>
        <w:t>It is a lose–lose situation because it significantly increased the investment of China and been a loss of market share for American aerospace industry and undermining the US business competitiveness in key technological and defense-industrial sectors</w:t>
      </w:r>
      <w:r w:rsidRPr="00B3352D">
        <w:t>. Regretfully, China simply generally complained about this mechanism and expressed its disappointment afterwards without making constructive and specific complaints to facilitate a positive outcome before the U.S. reaffirmed its export controls.</w:t>
      </w:r>
    </w:p>
    <w:p w:rsidR="00D4444C" w:rsidRPr="00B3352D" w:rsidRDefault="00D4444C" w:rsidP="00D4444C">
      <w:r w:rsidRPr="00B3352D">
        <w:t xml:space="preserve">Third, </w:t>
      </w:r>
      <w:r w:rsidRPr="002F184B">
        <w:rPr>
          <w:rStyle w:val="StyleBoldUnderline"/>
          <w:highlight w:val="cyan"/>
        </w:rPr>
        <w:t>regular channels of information exchange on</w:t>
      </w:r>
      <w:r w:rsidRPr="00B3352D">
        <w:t xml:space="preserve"> military space </w:t>
      </w:r>
      <w:r w:rsidRPr="002F184B">
        <w:rPr>
          <w:rStyle w:val="StyleBoldUnderline"/>
          <w:highlight w:val="cyan"/>
        </w:rPr>
        <w:t>issues should be established between China and other space nations</w:t>
      </w:r>
      <w:r w:rsidRPr="00B3352D">
        <w:t xml:space="preserve">. </w:t>
      </w:r>
      <w:r w:rsidRPr="002F184B">
        <w:rPr>
          <w:rStyle w:val="StyleBoldUnderline"/>
          <w:highlight w:val="cyan"/>
        </w:rPr>
        <w:t>Predictability of military activities in</w:t>
      </w:r>
      <w:r w:rsidRPr="00B3352D">
        <w:rPr>
          <w:rStyle w:val="StyleBoldUnderline"/>
        </w:rPr>
        <w:t xml:space="preserve"> outer </w:t>
      </w:r>
      <w:r w:rsidRPr="002F184B">
        <w:rPr>
          <w:rStyle w:val="StyleBoldUnderline"/>
          <w:highlight w:val="cyan"/>
        </w:rPr>
        <w:t>space</w:t>
      </w:r>
      <w:r w:rsidRPr="00B3352D">
        <w:rPr>
          <w:rStyle w:val="StyleBoldUnderline"/>
        </w:rPr>
        <w:t xml:space="preserve"> </w:t>
      </w:r>
      <w:r w:rsidRPr="002F184B">
        <w:rPr>
          <w:rStyle w:val="StyleBoldUnderline"/>
          <w:highlight w:val="cyan"/>
        </w:rPr>
        <w:t>would</w:t>
      </w:r>
      <w:r w:rsidRPr="00B3352D">
        <w:rPr>
          <w:rStyle w:val="StyleBoldUnderline"/>
        </w:rPr>
        <w:t xml:space="preserve"> objectively </w:t>
      </w:r>
      <w:r w:rsidRPr="002F184B">
        <w:rPr>
          <w:rStyle w:val="StyleBoldUnderline"/>
          <w:highlight w:val="cyan"/>
        </w:rPr>
        <w:t>reduce the</w:t>
      </w:r>
      <w:r w:rsidRPr="00B3352D">
        <w:rPr>
          <w:rStyle w:val="StyleBoldUnderline"/>
        </w:rPr>
        <w:t xml:space="preserve"> </w:t>
      </w:r>
      <w:r w:rsidRPr="002F184B">
        <w:rPr>
          <w:rStyle w:val="StyleBoldUnderline"/>
          <w:highlight w:val="cyan"/>
        </w:rPr>
        <w:t>probability of the emergence of</w:t>
      </w:r>
      <w:r w:rsidRPr="00B3352D">
        <w:rPr>
          <w:rStyle w:val="StyleBoldUnderline"/>
        </w:rPr>
        <w:t xml:space="preserve"> sudden unexpected military </w:t>
      </w:r>
      <w:r w:rsidRPr="002F184B">
        <w:rPr>
          <w:rStyle w:val="StyleBoldUnderline"/>
          <w:highlight w:val="cyan"/>
        </w:rPr>
        <w:t>threats in</w:t>
      </w:r>
      <w:r w:rsidRPr="00B3352D">
        <w:rPr>
          <w:rStyle w:val="StyleBoldUnderline"/>
        </w:rPr>
        <w:t xml:space="preserve"> and from </w:t>
      </w:r>
      <w:r w:rsidRPr="002F184B">
        <w:rPr>
          <w:rStyle w:val="StyleBoldUnderline"/>
          <w:highlight w:val="cyan"/>
        </w:rPr>
        <w:t>space</w:t>
      </w:r>
      <w:r w:rsidRPr="00B3352D">
        <w:rPr>
          <w:rStyle w:val="StyleBoldUnderline"/>
        </w:rPr>
        <w:t xml:space="preserve">, </w:t>
      </w:r>
      <w:r w:rsidRPr="002F184B">
        <w:rPr>
          <w:rStyle w:val="StyleBoldUnderline"/>
          <w:highlight w:val="cyan"/>
        </w:rPr>
        <w:t>would remove</w:t>
      </w:r>
      <w:r w:rsidRPr="00B3352D">
        <w:rPr>
          <w:rStyle w:val="StyleBoldUnderline"/>
        </w:rPr>
        <w:t xml:space="preserve"> or reduce </w:t>
      </w:r>
      <w:r w:rsidRPr="002F184B">
        <w:rPr>
          <w:rStyle w:val="StyleBoldUnderline"/>
          <w:highlight w:val="cyan"/>
        </w:rPr>
        <w:t>ambiguity in strategic situation</w:t>
      </w:r>
      <w:r w:rsidRPr="00B3352D">
        <w:rPr>
          <w:rStyle w:val="StyleBoldUnderline"/>
        </w:rPr>
        <w:t xml:space="preserve"> and military intentions in outer space </w:t>
      </w:r>
      <w:r w:rsidRPr="002F184B">
        <w:rPr>
          <w:rStyle w:val="StyleBoldUnderline"/>
          <w:highlight w:val="cyan"/>
        </w:rPr>
        <w:t>and</w:t>
      </w:r>
      <w:r w:rsidRPr="00B3352D">
        <w:rPr>
          <w:rStyle w:val="StyleBoldUnderline"/>
        </w:rPr>
        <w:t xml:space="preserve">, </w:t>
      </w:r>
      <w:r w:rsidRPr="004B4E90">
        <w:rPr>
          <w:rStyle w:val="StyleBoldUnderline"/>
        </w:rPr>
        <w:t>consequently</w:t>
      </w:r>
      <w:r w:rsidRPr="00B3352D">
        <w:rPr>
          <w:rStyle w:val="StyleBoldUnderline"/>
        </w:rPr>
        <w:t xml:space="preserve">, would </w:t>
      </w:r>
      <w:r w:rsidRPr="002F184B">
        <w:rPr>
          <w:rStyle w:val="StyleBoldUnderline"/>
          <w:highlight w:val="cyan"/>
        </w:rPr>
        <w:t>offset the needs for the worst-case planning and eliminate the need for early preparation of states to neutralize such threats</w:t>
      </w:r>
      <w:r w:rsidRPr="00B3352D">
        <w:t xml:space="preserve">. </w:t>
      </w:r>
      <w:r w:rsidRPr="00B3352D">
        <w:rPr>
          <w:rStyle w:val="StyleBoldUnderline"/>
        </w:rPr>
        <w:t>One prime element of confidence building measures</w:t>
      </w:r>
      <w:r w:rsidRPr="00B3352D">
        <w:t xml:space="preserve"> (</w:t>
      </w:r>
      <w:r w:rsidRPr="00B3352D">
        <w:rPr>
          <w:rStyle w:val="StyleBoldUnderline"/>
        </w:rPr>
        <w:t>CBMs</w:t>
      </w:r>
      <w:r w:rsidRPr="00B3352D">
        <w:t xml:space="preserve">) </w:t>
      </w:r>
      <w:r w:rsidRPr="00B3352D">
        <w:rPr>
          <w:rStyle w:val="StyleBoldUnderline"/>
        </w:rPr>
        <w:t>is pre-launch notification</w:t>
      </w:r>
      <w:r w:rsidRPr="00B3352D">
        <w:t>. The report of the Group of Governmental Experts (GGE) on transparency and confidence-building measures established by UN General Assembly declared that notification related to outer space activities could provide transparency and contribute to avoidance of misperceptions and mistrust.</w:t>
      </w:r>
      <w:hyperlink r:id="rId43" w:anchor="fn72" w:history="1">
        <w:r w:rsidRPr="00B3352D">
          <w:rPr>
            <w:rStyle w:val="Hyperlink"/>
          </w:rPr>
          <w:t>72</w:t>
        </w:r>
      </w:hyperlink>
      <w:r w:rsidRPr="00B3352D">
        <w:t> The pre-launch notification regime specifically helps the States to assess the capabilities and the intentions of other states.</w:t>
      </w:r>
    </w:p>
    <w:p w:rsidR="00D4444C" w:rsidRPr="00B3352D" w:rsidRDefault="00D4444C" w:rsidP="00D4444C">
      <w:r w:rsidRPr="00B3352D">
        <w:t>There have been modest information exchanges between the Chinese and American militaries. Fortunately, there are some efforts to establish regular bilateral strategic stability talks covering space security issues to provide mutual reassurance in the space domain. Following the agreement on a new type of Sino-American relation, the PLA and US military agreed to build a new type of military relationship leading to frequent high-level visits and increasing joint military exercises. For example, both militaries use communication channels such as defense consultative talks and defense policy coordination talks to explore the development of a Sino-US mutual notification mechanism for major military operations.</w:t>
      </w:r>
      <w:hyperlink r:id="rId44" w:anchor="fn73" w:history="1">
        <w:r w:rsidRPr="00B3352D">
          <w:rPr>
            <w:rStyle w:val="Hyperlink"/>
          </w:rPr>
          <w:t>73</w:t>
        </w:r>
      </w:hyperlink>
      <w:r w:rsidRPr="00B3352D">
        <w:t> During the 2014 APEC Summit, the two departments of defense signed a document on confidence-building measures and developing a new type of military-to-military relations and agreed to deepen military exchange by adoption of the mechanism of mutual notification of major military actions in international waters and its associated airspace.</w:t>
      </w:r>
      <w:hyperlink r:id="rId45" w:anchor="fn74" w:history="1">
        <w:r w:rsidRPr="00B3352D">
          <w:rPr>
            <w:rStyle w:val="Hyperlink"/>
          </w:rPr>
          <w:t>74</w:t>
        </w:r>
      </w:hyperlink>
      <w:r w:rsidRPr="00B3352D">
        <w:t> Under this climate, there is a good chance that the two nations can reach an agreement or sign a memorandum of understanding on pre-notification of space launch, at a minimum with regard to ballistic missiles.</w:t>
      </w:r>
      <w:hyperlink r:id="rId46" w:anchor="fn75" w:history="1">
        <w:r w:rsidRPr="00B3352D">
          <w:rPr>
            <w:rStyle w:val="Hyperlink"/>
          </w:rPr>
          <w:t>75</w:t>
        </w:r>
      </w:hyperlink>
    </w:p>
    <w:p w:rsidR="00D4444C" w:rsidRPr="00066AE6" w:rsidRDefault="00D4444C" w:rsidP="00D4444C">
      <w:pPr>
        <w:rPr>
          <w:rStyle w:val="StyleBoldUnderline"/>
        </w:rPr>
      </w:pPr>
      <w:r w:rsidRPr="00B3352D">
        <w:t xml:space="preserve">Finally, </w:t>
      </w:r>
      <w:r w:rsidRPr="002F184B">
        <w:rPr>
          <w:rStyle w:val="StyleBoldUnderline"/>
          <w:highlight w:val="cyan"/>
        </w:rPr>
        <w:t xml:space="preserve">China should </w:t>
      </w:r>
      <w:r w:rsidRPr="004B4E90">
        <w:rPr>
          <w:rStyle w:val="StyleBoldUnderline"/>
        </w:rPr>
        <w:t xml:space="preserve">seek to break the bottleneck of international cooperation and </w:t>
      </w:r>
      <w:r w:rsidRPr="002F184B">
        <w:rPr>
          <w:rStyle w:val="StyleBoldUnderline"/>
          <w:highlight w:val="cyan"/>
        </w:rPr>
        <w:t xml:space="preserve">explore areas of cooperation </w:t>
      </w:r>
      <w:r w:rsidRPr="004B4E90">
        <w:rPr>
          <w:rStyle w:val="StyleBoldUnderline"/>
        </w:rPr>
        <w:t xml:space="preserve">both formally and informally </w:t>
      </w:r>
      <w:r w:rsidRPr="002F184B">
        <w:rPr>
          <w:rStyle w:val="StyleBoldUnderline"/>
          <w:highlight w:val="cyan"/>
        </w:rPr>
        <w:t>with more countries</w:t>
      </w:r>
      <w:r w:rsidRPr="002F184B">
        <w:rPr>
          <w:highlight w:val="cyan"/>
        </w:rPr>
        <w:t>.</w:t>
      </w:r>
      <w:r w:rsidRPr="00B3352D">
        <w:t xml:space="preserve"> The space cooperation between China and the US is tortuous and difficult and the minimal Sino-American cooperation has declined to zero since 2011. </w:t>
      </w:r>
      <w:r w:rsidRPr="002F184B">
        <w:rPr>
          <w:rStyle w:val="StyleBoldUnderline"/>
          <w:highlight w:val="cyan"/>
        </w:rPr>
        <w:t>The Chinese government should resort to better communication means to improve the impression of being a potential military challenge and to help the conservative American</w:t>
      </w:r>
      <w:r w:rsidRPr="002F184B">
        <w:rPr>
          <w:highlight w:val="cyan"/>
        </w:rPr>
        <w:t xml:space="preserve"> </w:t>
      </w:r>
      <w:r w:rsidRPr="002F184B">
        <w:rPr>
          <w:rStyle w:val="StyleBoldUnderline"/>
          <w:highlight w:val="cyan"/>
        </w:rPr>
        <w:t>politicians realize that cooperation triumphs rivalry</w:t>
      </w:r>
      <w:r w:rsidRPr="00066AE6">
        <w:rPr>
          <w:rStyle w:val="StyleBoldUnderline"/>
        </w:rPr>
        <w:t>.</w:t>
      </w:r>
      <w:r w:rsidRPr="00B3352D">
        <w:t xml:space="preserve"> Cooperative </w:t>
      </w:r>
      <w:r w:rsidRPr="002F184B">
        <w:rPr>
          <w:rStyle w:val="StyleBoldUnderline"/>
          <w:highlight w:val="cyan"/>
        </w:rPr>
        <w:t>scientific, commercial and civil space programs, including accepting China as an</w:t>
      </w:r>
      <w:r w:rsidRPr="00066AE6">
        <w:rPr>
          <w:rStyle w:val="StyleBoldUnderline"/>
        </w:rPr>
        <w:t xml:space="preserve"> </w:t>
      </w:r>
      <w:r w:rsidRPr="002F184B">
        <w:rPr>
          <w:rStyle w:val="StyleBoldUnderline"/>
          <w:highlight w:val="cyan"/>
        </w:rPr>
        <w:t>I</w:t>
      </w:r>
      <w:r w:rsidRPr="00066AE6">
        <w:rPr>
          <w:rStyle w:val="StyleBoldUnderline"/>
        </w:rPr>
        <w:t xml:space="preserve">nternational </w:t>
      </w:r>
      <w:r w:rsidRPr="002F184B">
        <w:rPr>
          <w:rStyle w:val="StyleBoldUnderline"/>
          <w:highlight w:val="cyan"/>
        </w:rPr>
        <w:t>S</w:t>
      </w:r>
      <w:r w:rsidRPr="00066AE6">
        <w:rPr>
          <w:rStyle w:val="StyleBoldUnderline"/>
        </w:rPr>
        <w:t xml:space="preserve">pace </w:t>
      </w:r>
      <w:r w:rsidRPr="002F184B">
        <w:rPr>
          <w:rStyle w:val="StyleBoldUnderline"/>
          <w:highlight w:val="cyan"/>
        </w:rPr>
        <w:t>S</w:t>
      </w:r>
      <w:r w:rsidRPr="00066AE6">
        <w:rPr>
          <w:rStyle w:val="StyleBoldUnderline"/>
        </w:rPr>
        <w:t xml:space="preserve">tation </w:t>
      </w:r>
      <w:r w:rsidRPr="002F184B">
        <w:rPr>
          <w:rStyle w:val="StyleBoldUnderline"/>
          <w:highlight w:val="cyan"/>
        </w:rPr>
        <w:t>partner would extend its life span</w:t>
      </w:r>
      <w:r w:rsidRPr="00066AE6">
        <w:rPr>
          <w:rStyle w:val="StyleBoldUnderline"/>
        </w:rPr>
        <w:t xml:space="preserve">, </w:t>
      </w:r>
      <w:r w:rsidRPr="002F184B">
        <w:rPr>
          <w:rStyle w:val="StyleBoldUnderline"/>
          <w:highlight w:val="cyan"/>
        </w:rPr>
        <w:t>are a good way to advance</w:t>
      </w:r>
      <w:r w:rsidRPr="00066AE6">
        <w:rPr>
          <w:rStyle w:val="StyleBoldUnderline"/>
        </w:rPr>
        <w:t xml:space="preserve"> the </w:t>
      </w:r>
      <w:r w:rsidRPr="002F184B">
        <w:rPr>
          <w:rStyle w:val="StyleBoldUnderline"/>
          <w:highlight w:val="cyan"/>
        </w:rPr>
        <w:t>common interests</w:t>
      </w:r>
      <w:r w:rsidRPr="00066AE6">
        <w:rPr>
          <w:rStyle w:val="StyleBoldUnderline"/>
        </w:rPr>
        <w:t xml:space="preserve"> </w:t>
      </w:r>
      <w:r w:rsidRPr="002F184B">
        <w:rPr>
          <w:rStyle w:val="StyleBoldUnderline"/>
          <w:highlight w:val="cyan"/>
        </w:rPr>
        <w:t>and</w:t>
      </w:r>
      <w:r w:rsidRPr="00066AE6">
        <w:rPr>
          <w:rStyle w:val="StyleBoldUnderline"/>
        </w:rPr>
        <w:t xml:space="preserve"> would in turn </w:t>
      </w:r>
      <w:r w:rsidRPr="002F184B">
        <w:rPr>
          <w:rStyle w:val="StyleBoldUnderline"/>
          <w:highlight w:val="cyan"/>
        </w:rPr>
        <w:t>promote</w:t>
      </w:r>
      <w:r w:rsidRPr="00066AE6">
        <w:rPr>
          <w:rStyle w:val="StyleBoldUnderline"/>
        </w:rPr>
        <w:t xml:space="preserve"> the </w:t>
      </w:r>
      <w:r w:rsidRPr="002F184B">
        <w:rPr>
          <w:rStyle w:val="StyleBoldUnderline"/>
          <w:highlight w:val="cyan"/>
        </w:rPr>
        <w:t>development of mutual trust and respect</w:t>
      </w:r>
      <w:r w:rsidRPr="00066AE6">
        <w:rPr>
          <w:rStyle w:val="StyleBoldUnderline"/>
        </w:rPr>
        <w:t>. In the specific case of the International Space Station, the addition of China as a partner would even extend the station's life span and result in greater cost saving and return on investment for all program partners.</w:t>
      </w:r>
    </w:p>
    <w:p w:rsidR="00D4444C" w:rsidRPr="00126DE7" w:rsidRDefault="00D4444C" w:rsidP="00D4444C"/>
    <w:p w:rsidR="00FF6163" w:rsidRDefault="00FF6163" w:rsidP="00FF6163">
      <w:pPr>
        <w:pStyle w:val="Heading1"/>
      </w:pPr>
      <w:r>
        <w:t xml:space="preserve">Relations Advantage </w:t>
      </w:r>
    </w:p>
    <w:p w:rsidR="00FF6163" w:rsidRDefault="00AC0EEA" w:rsidP="00AC0EEA">
      <w:pPr>
        <w:pStyle w:val="Heading2"/>
      </w:pPr>
      <w:r>
        <w:t xml:space="preserve">Internal Link </w:t>
      </w:r>
    </w:p>
    <w:p w:rsidR="00AC0EEA" w:rsidRDefault="00AC0EEA" w:rsidP="00AC0EEA">
      <w:pPr>
        <w:pStyle w:val="Heading3"/>
      </w:pPr>
      <w:r>
        <w:t xml:space="preserve">Space Spills Over to Overall Relations </w:t>
      </w:r>
    </w:p>
    <w:p w:rsidR="00AC0EEA" w:rsidRDefault="00AC0EEA" w:rsidP="00AC0EEA"/>
    <w:p w:rsidR="00AC0EEA" w:rsidRDefault="00AC0EEA" w:rsidP="00AC0EEA"/>
    <w:p w:rsidR="00AC0EEA" w:rsidRDefault="00F55606" w:rsidP="00F55606">
      <w:pPr>
        <w:pStyle w:val="Heading3"/>
      </w:pPr>
      <w:r>
        <w:lastRenderedPageBreak/>
        <w:t>Coop Key to Space Weather Research</w:t>
      </w:r>
    </w:p>
    <w:p w:rsidR="00F55606" w:rsidRDefault="00F55606" w:rsidP="00F55606">
      <w:pPr>
        <w:pStyle w:val="Heading4"/>
      </w:pPr>
      <w:r>
        <w:t>Space co-op enable NASA to research on space weather</w:t>
      </w:r>
    </w:p>
    <w:p w:rsidR="00F55606" w:rsidRPr="0081151A" w:rsidRDefault="00F55606" w:rsidP="00F55606">
      <w:pPr>
        <w:widowControl w:val="0"/>
        <w:autoSpaceDE w:val="0"/>
        <w:autoSpaceDN w:val="0"/>
        <w:adjustRightInd w:val="0"/>
        <w:rPr>
          <w:rFonts w:cs="Georgia"/>
        </w:rPr>
      </w:pPr>
      <w:r w:rsidRPr="000674D0">
        <w:rPr>
          <w:rFonts w:cs="Georgia"/>
        </w:rPr>
        <w:t xml:space="preserve">Joan </w:t>
      </w:r>
      <w:r w:rsidRPr="0083286B">
        <w:rPr>
          <w:rFonts w:cs="Georgia"/>
        </w:rPr>
        <w:t>Johnson</w:t>
      </w:r>
      <w:r>
        <w:rPr>
          <w:rFonts w:cs="Georgia"/>
          <w:b/>
          <w:sz w:val="28"/>
          <w:szCs w:val="28"/>
        </w:rPr>
        <w:t xml:space="preserve"> </w:t>
      </w:r>
      <w:r w:rsidRPr="000674D0">
        <w:rPr>
          <w:rFonts w:cs="Georgia"/>
          <w:b/>
          <w:sz w:val="28"/>
          <w:szCs w:val="28"/>
        </w:rPr>
        <w:t>Freese 15,</w:t>
      </w:r>
      <w:r w:rsidRPr="000674D0">
        <w:rPr>
          <w:rFonts w:cs="Georgia"/>
          <w:b/>
        </w:rPr>
        <w:t xml:space="preserve"> </w:t>
      </w:r>
      <w:r w:rsidRPr="000674D0">
        <w:rPr>
          <w:rFonts w:cs="Georgia"/>
        </w:rPr>
        <w:t xml:space="preserve">a Professor of National Security Affairs at the U.S. Naval War College, 10/09/15 “Found in Space: Cooperation,” </w:t>
      </w:r>
      <w:r w:rsidRPr="005236DD">
        <w:rPr>
          <w:rFonts w:cs="Georgia"/>
        </w:rPr>
        <w:t>http://www.chinausfocus.com/foreign-policy/u-s-china-space-cooperation-a-welcome-dialogue-begins/</w:t>
      </w:r>
    </w:p>
    <w:p w:rsidR="00F55606" w:rsidRPr="005B5AE9" w:rsidRDefault="00F55606" w:rsidP="00F55606">
      <w:pPr>
        <w:widowControl w:val="0"/>
        <w:autoSpaceDE w:val="0"/>
        <w:autoSpaceDN w:val="0"/>
        <w:adjustRightInd w:val="0"/>
        <w:rPr>
          <w:rFonts w:cs="Georgia"/>
        </w:rPr>
      </w:pPr>
      <w:r w:rsidRPr="005B5AE9">
        <w:rPr>
          <w:rFonts w:cs="Georgia"/>
          <w:highlight w:val="yellow"/>
        </w:rPr>
        <w:t>Space</w:t>
      </w:r>
      <w:r w:rsidRPr="005B5AE9">
        <w:rPr>
          <w:rFonts w:cs="Georgia"/>
        </w:rPr>
        <w:t xml:space="preserve">-science </w:t>
      </w:r>
      <w:r w:rsidRPr="005B5AE9">
        <w:rPr>
          <w:rFonts w:cs="Georgia"/>
          <w:highlight w:val="yellow"/>
        </w:rPr>
        <w:t>cooperation</w:t>
      </w:r>
      <w:r w:rsidRPr="005B5AE9">
        <w:rPr>
          <w:rFonts w:cs="Georgia"/>
        </w:rPr>
        <w:t xml:space="preserve"> has long been discussed as potentially valuable and viable for two reasons. First, </w:t>
      </w:r>
      <w:r w:rsidRPr="005B5AE9">
        <w:rPr>
          <w:rFonts w:cs="Georgia"/>
          <w:u w:val="single"/>
        </w:rPr>
        <w:t xml:space="preserve">it </w:t>
      </w:r>
      <w:r w:rsidRPr="006147A0">
        <w:rPr>
          <w:rFonts w:cs="Georgia"/>
          <w:highlight w:val="yellow"/>
          <w:u w:val="single"/>
        </w:rPr>
        <w:t>can be an area of cooperation where technology-transfer concerns can be minimized</w:t>
      </w:r>
      <w:r w:rsidRPr="005B5AE9">
        <w:rPr>
          <w:rFonts w:cs="Georgia"/>
          <w:u w:val="single"/>
        </w:rPr>
        <w:t>.</w:t>
      </w:r>
      <w:r w:rsidRPr="005B5AE9">
        <w:rPr>
          <w:rFonts w:cs="Georgia"/>
        </w:rPr>
        <w:t xml:space="preserve"> Although it would likely begin only with data exchanges, </w:t>
      </w:r>
      <w:r w:rsidRPr="006147A0">
        <w:rPr>
          <w:rFonts w:cs="Georgia"/>
        </w:rPr>
        <w:t xml:space="preserve">ideally </w:t>
      </w:r>
      <w:r w:rsidRPr="006147A0">
        <w:rPr>
          <w:rFonts w:cs="Georgia"/>
          <w:u w:val="single"/>
        </w:rPr>
        <w:t xml:space="preserve">data exchanges could lead to more extensive projects so that Americans can learn more about Chinese decision making </w:t>
      </w:r>
      <w:r w:rsidRPr="005B5AE9">
        <w:rPr>
          <w:rFonts w:cs="Georgia"/>
          <w:u w:val="single"/>
        </w:rPr>
        <w:t>and foster positive constituencies within China</w:t>
      </w:r>
      <w:r w:rsidRPr="005B5AE9">
        <w:rPr>
          <w:rFonts w:cs="Georgia"/>
        </w:rPr>
        <w:t xml:space="preserve">. Further, space scientists in both countries are notoriously like stepchildren when it comes to funding allocations. </w:t>
      </w:r>
      <w:r w:rsidRPr="006147A0">
        <w:rPr>
          <w:rFonts w:cs="Georgia"/>
          <w:highlight w:val="yellow"/>
          <w:u w:val="single"/>
        </w:rPr>
        <w:t>Working cooperatively</w:t>
      </w:r>
      <w:r w:rsidRPr="006147A0">
        <w:rPr>
          <w:rFonts w:cs="Georgia"/>
          <w:u w:val="single"/>
        </w:rPr>
        <w:t xml:space="preserve"> could enable scientists </w:t>
      </w:r>
      <w:r w:rsidRPr="006147A0">
        <w:rPr>
          <w:rFonts w:cs="Georgia"/>
          <w:highlight w:val="yellow"/>
          <w:u w:val="single"/>
        </w:rPr>
        <w:t>in</w:t>
      </w:r>
      <w:r w:rsidRPr="006147A0">
        <w:rPr>
          <w:rFonts w:cs="Georgia"/>
          <w:u w:val="single"/>
        </w:rPr>
        <w:t xml:space="preserve"> both countries to do more with their limited funds</w:t>
      </w:r>
      <w:r w:rsidRPr="006147A0">
        <w:rPr>
          <w:rFonts w:cs="Georgia"/>
          <w:highlight w:val="yellow"/>
          <w:u w:val="single"/>
        </w:rPr>
        <w:t>.</w:t>
      </w:r>
      <w:r w:rsidRPr="005B5AE9">
        <w:rPr>
          <w:rFonts w:cs="Georgia"/>
          <w:highlight w:val="yellow"/>
        </w:rPr>
        <w:t xml:space="preserve"> </w:t>
      </w:r>
      <w:r w:rsidRPr="005B5AE9">
        <w:rPr>
          <w:rFonts w:cs="Georgia"/>
          <w:highlight w:val="yellow"/>
          <w:u w:val="single"/>
        </w:rPr>
        <w:t>One area</w:t>
      </w:r>
      <w:r w:rsidRPr="005B5AE9">
        <w:rPr>
          <w:rFonts w:cs="Georgia"/>
          <w:u w:val="single"/>
        </w:rPr>
        <w:t xml:space="preserve"> of space science with practical application</w:t>
      </w:r>
      <w:r w:rsidRPr="005B5AE9">
        <w:rPr>
          <w:rFonts w:cs="Georgia"/>
          <w:highlight w:val="yellow"/>
          <w:u w:val="single"/>
        </w:rPr>
        <w:t xml:space="preserve"> is space weather – </w:t>
      </w:r>
      <w:r w:rsidRPr="00151C95">
        <w:rPr>
          <w:rFonts w:cs="Georgia"/>
          <w:u w:val="single"/>
        </w:rPr>
        <w:t>being able to</w:t>
      </w:r>
      <w:r w:rsidRPr="005B5AE9">
        <w:rPr>
          <w:rFonts w:cs="Georgia"/>
          <w:highlight w:val="yellow"/>
          <w:u w:val="single"/>
        </w:rPr>
        <w:t xml:space="preserve"> anticipate solar flares and geomagnetic storms that are potentially damaging to </w:t>
      </w:r>
      <w:r w:rsidRPr="00151C95">
        <w:rPr>
          <w:rFonts w:cs="Georgia"/>
          <w:highlight w:val="yellow"/>
          <w:u w:val="single"/>
        </w:rPr>
        <w:t>satellites</w:t>
      </w:r>
      <w:r w:rsidRPr="00151C95">
        <w:rPr>
          <w:rFonts w:cs="Georgia"/>
          <w:u w:val="single"/>
        </w:rPr>
        <w:t xml:space="preserve"> in orbit </w:t>
      </w:r>
      <w:r w:rsidRPr="005B5AE9">
        <w:rPr>
          <w:rFonts w:cs="Georgia"/>
          <w:highlight w:val="yellow"/>
          <w:u w:val="single"/>
        </w:rPr>
        <w:t>and negatively affecting ground facilities and operations, and thereby be able to protect against those effects</w:t>
      </w:r>
      <w:r w:rsidRPr="005B5AE9">
        <w:rPr>
          <w:rFonts w:cs="Georgia"/>
          <w:u w:val="single"/>
        </w:rPr>
        <w:t>.</w:t>
      </w:r>
      <w:r w:rsidRPr="005B5AE9">
        <w:rPr>
          <w:rFonts w:cs="Georgia"/>
        </w:rPr>
        <w:t xml:space="preserve"> Space weather “predictions” are based on fundamental scientific research on solar-terrestrial physics.</w:t>
      </w:r>
    </w:p>
    <w:p w:rsidR="00F55606" w:rsidRDefault="00F55606" w:rsidP="00F55606"/>
    <w:p w:rsidR="00D4444C" w:rsidRDefault="00D4444C" w:rsidP="00D4444C">
      <w:pPr>
        <w:pStyle w:val="Heading2"/>
      </w:pPr>
      <w:r>
        <w:t>Solvency</w:t>
      </w:r>
    </w:p>
    <w:p w:rsidR="00D4444C" w:rsidRDefault="00D4444C" w:rsidP="00D4444C">
      <w:pPr>
        <w:pStyle w:val="Heading3"/>
      </w:pPr>
      <w:r>
        <w:t xml:space="preserve">Space Solves Relations---Empirics </w:t>
      </w:r>
    </w:p>
    <w:p w:rsidR="00D4444C" w:rsidRDefault="00D4444C" w:rsidP="00D4444C">
      <w:pPr>
        <w:pStyle w:val="Heading4"/>
      </w:pPr>
      <w:r>
        <w:t>The Cold War proves --- bilateral cooperation in space specifically can be pivotal to the entire relationship</w:t>
      </w:r>
    </w:p>
    <w:p w:rsidR="00D4444C" w:rsidRPr="00CD4846" w:rsidRDefault="00D4444C" w:rsidP="00D4444C">
      <w:r>
        <w:t xml:space="preserve">(Brian </w:t>
      </w:r>
      <w:r w:rsidRPr="00CD4846">
        <w:rPr>
          <w:rStyle w:val="StyleStyleBold12pt"/>
        </w:rPr>
        <w:t>Weeden</w:t>
      </w:r>
      <w:r>
        <w:t xml:space="preserve"> and Xiao </w:t>
      </w:r>
      <w:r w:rsidRPr="00CD4846">
        <w:rPr>
          <w:rStyle w:val="StyleStyleBold12pt"/>
        </w:rPr>
        <w:t>He 16</w:t>
      </w:r>
      <w:r>
        <w:t xml:space="preserve">, </w:t>
      </w:r>
      <w:r w:rsidRPr="00CD4846">
        <w:rPr>
          <w:i/>
        </w:rPr>
        <w:t>Brian Weeden</w:t>
      </w:r>
      <w:r>
        <w:t xml:space="preserve"> is the Technical Advisor at the Secure World Foundation in Washington, D.C., </w:t>
      </w:r>
      <w:r w:rsidRPr="00CD4846">
        <w:rPr>
          <w:i/>
        </w:rPr>
        <w:t>Xiao He</w:t>
      </w:r>
      <w:r>
        <w:t xml:space="preserve"> is an Assistant Research Fellow at the Institute of World Economics and Politics in the Chinese Academy of Social Sciences, NBR Special Report #57, April 2016, “U.S.-China Strategic Relations In Space,” </w:t>
      </w:r>
      <w:r w:rsidRPr="00CD4846">
        <w:t>http://www.nbr.org/publications/specialreport/pdf/Free/06192016/SR57_US-China_April2016.pdf</w:t>
      </w:r>
      <w:r>
        <w:t xml:space="preserve">) </w:t>
      </w:r>
    </w:p>
    <w:p w:rsidR="00D4444C" w:rsidRPr="005C5790" w:rsidRDefault="00D4444C" w:rsidP="00D4444C">
      <w:r w:rsidRPr="002F184B">
        <w:rPr>
          <w:rStyle w:val="StyleBoldUnderline"/>
          <w:highlight w:val="cyan"/>
        </w:rPr>
        <w:t>The most significant historical example of how space affected a relationship</w:t>
      </w:r>
      <w:r w:rsidRPr="005C5790">
        <w:rPr>
          <w:rStyle w:val="StyleBoldUnderline"/>
        </w:rPr>
        <w:t xml:space="preserve"> between major powers </w:t>
      </w:r>
      <w:r w:rsidRPr="002F184B">
        <w:rPr>
          <w:rStyle w:val="StyleBoldUnderline"/>
          <w:highlight w:val="cyan"/>
        </w:rPr>
        <w:t>was the Cold War</w:t>
      </w:r>
      <w:r w:rsidRPr="005C5790">
        <w:rPr>
          <w:rStyle w:val="StyleBoldUnderline"/>
        </w:rPr>
        <w:t xml:space="preserve"> relationship between the United States and the Soviet Union</w:t>
      </w:r>
      <w:r>
        <w:t xml:space="preserve">.2 During that period, </w:t>
      </w:r>
      <w:r w:rsidRPr="005C5790">
        <w:rPr>
          <w:rStyle w:val="StyleBoldUnderline"/>
        </w:rPr>
        <w:t xml:space="preserve">outer </w:t>
      </w:r>
      <w:r w:rsidRPr="002F184B">
        <w:rPr>
          <w:rStyle w:val="StyleBoldUnderline"/>
          <w:highlight w:val="cyan"/>
        </w:rPr>
        <w:t>space emerged</w:t>
      </w:r>
      <w:r w:rsidRPr="005C5790">
        <w:rPr>
          <w:rStyle w:val="StyleBoldUnderline"/>
        </w:rPr>
        <w:t xml:space="preserve"> first </w:t>
      </w:r>
      <w:r w:rsidRPr="002F184B">
        <w:rPr>
          <w:rStyle w:val="StyleBoldUnderline"/>
          <w:highlight w:val="cyan"/>
        </w:rPr>
        <w:t>as a domain for intense</w:t>
      </w:r>
      <w:r w:rsidRPr="005C5790">
        <w:rPr>
          <w:rStyle w:val="StyleBoldUnderline"/>
        </w:rPr>
        <w:t xml:space="preserve"> political and military </w:t>
      </w:r>
      <w:r w:rsidRPr="002F184B">
        <w:rPr>
          <w:rStyle w:val="StyleBoldUnderline"/>
          <w:highlight w:val="cyan"/>
        </w:rPr>
        <w:t>competition and potential conflict</w:t>
      </w:r>
      <w:r>
        <w:t xml:space="preserve">. </w:t>
      </w:r>
      <w:r w:rsidRPr="002F184B">
        <w:rPr>
          <w:rStyle w:val="StyleBoldUnderline"/>
          <w:highlight w:val="cyan"/>
        </w:rPr>
        <w:t>But</w:t>
      </w:r>
      <w:r w:rsidRPr="005C5790">
        <w:rPr>
          <w:rStyle w:val="StyleBoldUnderline"/>
        </w:rPr>
        <w:t xml:space="preserve"> in the 1960s and 1970s, </w:t>
      </w:r>
      <w:r w:rsidRPr="002F184B">
        <w:rPr>
          <w:rStyle w:val="Emphasis"/>
          <w:highlight w:val="cyan"/>
        </w:rPr>
        <w:t>agreements were made</w:t>
      </w:r>
      <w:r w:rsidRPr="002F184B">
        <w:rPr>
          <w:rStyle w:val="StyleBoldUnderline"/>
          <w:highlight w:val="cyan"/>
        </w:rPr>
        <w:t xml:space="preserve"> </w:t>
      </w:r>
      <w:r w:rsidRPr="00CD4846">
        <w:rPr>
          <w:rStyle w:val="StyleBoldUnderline"/>
        </w:rPr>
        <w:t>between</w:t>
      </w:r>
      <w:r w:rsidRPr="005C5790">
        <w:rPr>
          <w:rStyle w:val="StyleBoldUnderline"/>
        </w:rPr>
        <w:t xml:space="preserve"> the United States and Soviet Union </w:t>
      </w:r>
      <w:r w:rsidRPr="002F184B">
        <w:rPr>
          <w:rStyle w:val="StyleBoldUnderline"/>
          <w:highlight w:val="cyan"/>
        </w:rPr>
        <w:t xml:space="preserve">that </w:t>
      </w:r>
      <w:r w:rsidRPr="002F184B">
        <w:rPr>
          <w:rStyle w:val="Emphasis"/>
          <w:highlight w:val="cyan"/>
        </w:rPr>
        <w:t>reduced the most serious tensions</w:t>
      </w:r>
      <w:r>
        <w:t xml:space="preserve">, </w:t>
      </w:r>
      <w:r w:rsidRPr="002F184B">
        <w:rPr>
          <w:rStyle w:val="StyleBoldUnderline"/>
          <w:highlight w:val="cyan"/>
        </w:rPr>
        <w:t xml:space="preserve">and over time the space domain became more of a </w:t>
      </w:r>
      <w:r w:rsidRPr="002F184B">
        <w:rPr>
          <w:rStyle w:val="Emphasis"/>
          <w:highlight w:val="cyan"/>
        </w:rPr>
        <w:t>stabilizing force in their relationship</w:t>
      </w:r>
      <w:r w:rsidRPr="005C5790">
        <w:rPr>
          <w:rStyle w:val="StyleBoldUnderline"/>
        </w:rPr>
        <w:t xml:space="preserve"> </w:t>
      </w:r>
      <w:r w:rsidRPr="002F184B">
        <w:rPr>
          <w:rStyle w:val="StyleBoldUnderline"/>
          <w:highlight w:val="cyan"/>
        </w:rPr>
        <w:t>and</w:t>
      </w:r>
      <w:r w:rsidRPr="005C5790">
        <w:rPr>
          <w:rStyle w:val="StyleBoldUnderline"/>
        </w:rPr>
        <w:t xml:space="preserve"> eventually </w:t>
      </w:r>
      <w:r w:rsidRPr="002F184B">
        <w:rPr>
          <w:rStyle w:val="Emphasis"/>
          <w:highlight w:val="cyan"/>
        </w:rPr>
        <w:t>an avenue for cooperation</w:t>
      </w:r>
      <w:r w:rsidRPr="005C5790">
        <w:rPr>
          <w:rStyle w:val="StyleBoldUnderline"/>
        </w:rPr>
        <w:t xml:space="preserve"> after the fall of the Soviet Union</w:t>
      </w:r>
      <w:r>
        <w:t xml:space="preserve">. </w:t>
      </w:r>
      <w:r w:rsidRPr="002F184B">
        <w:rPr>
          <w:rStyle w:val="StyleBoldUnderline"/>
          <w:highlight w:val="cyan"/>
        </w:rPr>
        <w:t>Both countries developed</w:t>
      </w:r>
      <w:r w:rsidRPr="00CD4846">
        <w:rPr>
          <w:rStyle w:val="StyleBoldUnderline"/>
        </w:rPr>
        <w:t xml:space="preserve"> their own space-based technical </w:t>
      </w:r>
      <w:r w:rsidRPr="002F184B">
        <w:rPr>
          <w:rStyle w:val="StyleBoldUnderline"/>
          <w:highlight w:val="cyan"/>
        </w:rPr>
        <w:t>capabilities to conduct intelligence and surveillance of each other</w:t>
      </w:r>
      <w:r w:rsidRPr="00CD4846">
        <w:rPr>
          <w:rStyle w:val="StyleBoldUnderline"/>
        </w:rPr>
        <w:t xml:space="preserve">. </w:t>
      </w:r>
      <w:r w:rsidRPr="002F184B">
        <w:rPr>
          <w:rStyle w:val="StyleBoldUnderline"/>
          <w:highlight w:val="cyan"/>
        </w:rPr>
        <w:t xml:space="preserve">This allowed each side to develop a </w:t>
      </w:r>
      <w:r w:rsidRPr="002F184B">
        <w:rPr>
          <w:rStyle w:val="Emphasis"/>
          <w:highlight w:val="cyan"/>
        </w:rPr>
        <w:t>better understanding</w:t>
      </w:r>
      <w:r w:rsidRPr="002F184B">
        <w:rPr>
          <w:rStyle w:val="StyleBoldUnderline"/>
          <w:highlight w:val="cyan"/>
        </w:rPr>
        <w:t xml:space="preserve"> of the other’s activities and enabled verification mechanisms to </w:t>
      </w:r>
      <w:r w:rsidRPr="002F184B">
        <w:rPr>
          <w:rStyle w:val="Emphasis"/>
          <w:highlight w:val="cyan"/>
        </w:rPr>
        <w:t>underpin arms control treaties and agreements</w:t>
      </w:r>
      <w:r w:rsidRPr="00CD4846">
        <w:rPr>
          <w:rStyle w:val="StyleBoldUnderline"/>
        </w:rPr>
        <w:t xml:space="preserve">, </w:t>
      </w:r>
      <w:r w:rsidRPr="002F184B">
        <w:rPr>
          <w:rStyle w:val="Emphasis"/>
          <w:highlight w:val="cyan"/>
        </w:rPr>
        <w:t>increase transparency</w:t>
      </w:r>
      <w:r w:rsidRPr="00CD4846">
        <w:rPr>
          <w:rStyle w:val="StyleBoldUnderline"/>
        </w:rPr>
        <w:t xml:space="preserve">, </w:t>
      </w:r>
      <w:r w:rsidRPr="002F184B">
        <w:rPr>
          <w:rStyle w:val="StyleBoldUnderline"/>
          <w:highlight w:val="cyan"/>
        </w:rPr>
        <w:t xml:space="preserve">and </w:t>
      </w:r>
      <w:r w:rsidRPr="002F184B">
        <w:rPr>
          <w:rStyle w:val="Emphasis"/>
          <w:highlight w:val="cyan"/>
        </w:rPr>
        <w:t>reduce tensions</w:t>
      </w:r>
      <w:r>
        <w:t xml:space="preserve">.3 </w:t>
      </w:r>
      <w:r w:rsidRPr="002F184B">
        <w:rPr>
          <w:rStyle w:val="StyleBoldUnderline"/>
          <w:highlight w:val="cyan"/>
        </w:rPr>
        <w:t>The</w:t>
      </w:r>
      <w:r w:rsidRPr="00CD4846">
        <w:rPr>
          <w:rStyle w:val="StyleBoldUnderline"/>
        </w:rPr>
        <w:t xml:space="preserve"> </w:t>
      </w:r>
      <w:r w:rsidRPr="002F184B">
        <w:rPr>
          <w:rStyle w:val="StyleBoldUnderline"/>
          <w:highlight w:val="cyan"/>
        </w:rPr>
        <w:t>U</w:t>
      </w:r>
      <w:r w:rsidRPr="00CD4846">
        <w:rPr>
          <w:rStyle w:val="StyleBoldUnderline"/>
        </w:rPr>
        <w:t xml:space="preserve">nited </w:t>
      </w:r>
      <w:r w:rsidRPr="002F184B">
        <w:rPr>
          <w:rStyle w:val="StyleBoldUnderline"/>
          <w:highlight w:val="cyan"/>
        </w:rPr>
        <w:t>S</w:t>
      </w:r>
      <w:r w:rsidRPr="00CD4846">
        <w:rPr>
          <w:rStyle w:val="StyleBoldUnderline"/>
        </w:rPr>
        <w:t xml:space="preserve">tates </w:t>
      </w:r>
      <w:r w:rsidRPr="002F184B">
        <w:rPr>
          <w:rStyle w:val="StyleBoldUnderline"/>
          <w:highlight w:val="cyan"/>
        </w:rPr>
        <w:t>and Soviet Union</w:t>
      </w:r>
      <w:r w:rsidRPr="00CD4846">
        <w:rPr>
          <w:rStyle w:val="StyleBoldUnderline"/>
        </w:rPr>
        <w:t xml:space="preserve"> also </w:t>
      </w:r>
      <w:r w:rsidRPr="002F184B">
        <w:rPr>
          <w:rStyle w:val="StyleBoldUnderline"/>
          <w:highlight w:val="cyan"/>
        </w:rPr>
        <w:t>developed collaborative exchanges between scientists</w:t>
      </w:r>
      <w:r w:rsidRPr="00CD4846">
        <w:rPr>
          <w:rStyle w:val="StyleBoldUnderline"/>
        </w:rPr>
        <w:t xml:space="preserve">, </w:t>
      </w:r>
      <w:r w:rsidRPr="002F184B">
        <w:rPr>
          <w:rStyle w:val="StyleBoldUnderline"/>
          <w:highlight w:val="cyan"/>
        </w:rPr>
        <w:t>and</w:t>
      </w:r>
      <w:r w:rsidRPr="00CD4846">
        <w:rPr>
          <w:rStyle w:val="StyleBoldUnderline"/>
        </w:rPr>
        <w:t xml:space="preserve"> even </w:t>
      </w:r>
      <w:r w:rsidRPr="002F184B">
        <w:rPr>
          <w:rStyle w:val="StyleBoldUnderline"/>
          <w:highlight w:val="cyan"/>
        </w:rPr>
        <w:t>cooperated on human spaceflight</w:t>
      </w:r>
      <w:r w:rsidRPr="00CD4846">
        <w:rPr>
          <w:rStyle w:val="StyleBoldUnderline"/>
        </w:rPr>
        <w:t xml:space="preserve"> with the Apollo-Soyuz program </w:t>
      </w:r>
      <w:r w:rsidRPr="002F184B">
        <w:rPr>
          <w:rStyle w:val="StyleBoldUnderline"/>
          <w:highlight w:val="cyan"/>
        </w:rPr>
        <w:t>and</w:t>
      </w:r>
      <w:r w:rsidRPr="00CD4846">
        <w:rPr>
          <w:rStyle w:val="StyleBoldUnderline"/>
        </w:rPr>
        <w:t xml:space="preserve"> eventually </w:t>
      </w:r>
      <w:r w:rsidRPr="002F184B">
        <w:rPr>
          <w:rStyle w:val="StyleBoldUnderline"/>
          <w:highlight w:val="cyan"/>
        </w:rPr>
        <w:t>the</w:t>
      </w:r>
      <w:r w:rsidRPr="00CD4846">
        <w:rPr>
          <w:rStyle w:val="StyleBoldUnderline"/>
        </w:rPr>
        <w:t xml:space="preserve"> International Space Station</w:t>
      </w:r>
      <w:r>
        <w:t xml:space="preserve"> (</w:t>
      </w:r>
      <w:r w:rsidRPr="002F184B">
        <w:rPr>
          <w:rStyle w:val="StyleBoldUnderline"/>
          <w:highlight w:val="cyan"/>
        </w:rPr>
        <w:t>ISS</w:t>
      </w:r>
      <w:r>
        <w:t xml:space="preserve">).4 Along the way, they needed to overcome significant differences in perception of their relative power. The Soviet Union saw itself as an equal to the United States and pursued a parallel status in all the important domains, including space. But in the eyes of the United States, the two were not equals.5 Partly as a result of this, </w:t>
      </w:r>
      <w:r w:rsidRPr="00CD4846">
        <w:rPr>
          <w:rStyle w:val="StyleBoldUnderline"/>
        </w:rPr>
        <w:t>much of the U.S.-Soviet relationship in space was</w:t>
      </w:r>
      <w:r>
        <w:t xml:space="preserve"> not true cooperation but rather crisis management: </w:t>
      </w:r>
      <w:r w:rsidRPr="00CD4846">
        <w:rPr>
          <w:rStyle w:val="StyleBoldUnderline"/>
        </w:rPr>
        <w:t>attempting to prevent direct military collision and avoiding intervention in the other’s sphere of influence</w:t>
      </w:r>
      <w:r>
        <w:t xml:space="preserve">. While the U.S.-Soviet relationship in space is instructive, </w:t>
      </w:r>
      <w:r w:rsidRPr="002F184B">
        <w:rPr>
          <w:rStyle w:val="StyleBoldUnderline"/>
          <w:highlight w:val="cyan"/>
        </w:rPr>
        <w:t>there are</w:t>
      </w:r>
      <w:r w:rsidRPr="00CD4846">
        <w:rPr>
          <w:rStyle w:val="StyleBoldUnderline"/>
        </w:rPr>
        <w:t xml:space="preserve"> significant </w:t>
      </w:r>
      <w:r w:rsidRPr="002F184B">
        <w:rPr>
          <w:rStyle w:val="StyleBoldUnderline"/>
          <w:highlight w:val="cyan"/>
        </w:rPr>
        <w:t xml:space="preserve">differences with the U.S.-China relationship </w:t>
      </w:r>
      <w:r w:rsidRPr="00CD4846">
        <w:rPr>
          <w:rStyle w:val="StyleBoldUnderline"/>
        </w:rPr>
        <w:t>today</w:t>
      </w:r>
      <w:r>
        <w:t xml:space="preserve">. </w:t>
      </w:r>
      <w:r w:rsidRPr="00CD4846">
        <w:rPr>
          <w:rStyle w:val="StyleBoldUnderline"/>
        </w:rPr>
        <w:t>The Cold War featured a hostile stand-off between two superpowers with opposing political and economic ideologies</w:t>
      </w:r>
      <w:r>
        <w:t xml:space="preserve">, and much of the rest of the world lined up behind one side or the other. The very real threat of mutual nuclear annihilation hung over every decision and crisis. </w:t>
      </w:r>
      <w:r w:rsidRPr="002F184B">
        <w:rPr>
          <w:rStyle w:val="StyleBoldUnderline"/>
          <w:highlight w:val="cyan"/>
        </w:rPr>
        <w:t>Given</w:t>
      </w:r>
      <w:r w:rsidRPr="00CD4846">
        <w:rPr>
          <w:rStyle w:val="StyleBoldUnderline"/>
        </w:rPr>
        <w:t xml:space="preserve"> that </w:t>
      </w:r>
      <w:r w:rsidRPr="002F184B">
        <w:rPr>
          <w:rStyle w:val="StyleBoldUnderline"/>
          <w:highlight w:val="cyan"/>
        </w:rPr>
        <w:t>both sides were</w:t>
      </w:r>
      <w:r w:rsidRPr="00CD4846">
        <w:rPr>
          <w:rStyle w:val="StyleBoldUnderline"/>
        </w:rPr>
        <w:t xml:space="preserve"> evenly </w:t>
      </w:r>
      <w:r w:rsidRPr="002F184B">
        <w:rPr>
          <w:rStyle w:val="StyleBoldUnderline"/>
          <w:highlight w:val="cyan"/>
        </w:rPr>
        <w:t>matched in space</w:t>
      </w:r>
      <w:r w:rsidRPr="00CD4846">
        <w:rPr>
          <w:rStyle w:val="StyleBoldUnderline"/>
        </w:rPr>
        <w:t xml:space="preserve"> </w:t>
      </w:r>
      <w:r w:rsidRPr="002F184B">
        <w:rPr>
          <w:rStyle w:val="StyleBoldUnderline"/>
          <w:highlight w:val="cyan"/>
        </w:rPr>
        <w:t>capabilities</w:t>
      </w:r>
      <w:r w:rsidRPr="00CD4846">
        <w:rPr>
          <w:rStyle w:val="StyleBoldUnderline"/>
        </w:rPr>
        <w:t xml:space="preserve">, </w:t>
      </w:r>
      <w:r w:rsidRPr="002F184B">
        <w:rPr>
          <w:rStyle w:val="StyleBoldUnderline"/>
          <w:highlight w:val="cyan"/>
        </w:rPr>
        <w:t>bilateral cooperation was an obvious choice</w:t>
      </w:r>
      <w:r w:rsidRPr="00CD4846">
        <w:rPr>
          <w:rStyle w:val="StyleBoldUnderline"/>
        </w:rPr>
        <w:t>.</w:t>
      </w:r>
      <w:r>
        <w:t xml:space="preserve"> </w:t>
      </w:r>
      <w:r w:rsidRPr="00CD4846">
        <w:rPr>
          <w:rStyle w:val="StyleBoldUnderline"/>
        </w:rPr>
        <w:t>The context today for U.S.-China relations in space is much different</w:t>
      </w:r>
      <w:r>
        <w:t xml:space="preserve">. </w:t>
      </w:r>
      <w:r w:rsidRPr="002F184B">
        <w:rPr>
          <w:rStyle w:val="StyleBoldUnderline"/>
          <w:highlight w:val="cyan"/>
        </w:rPr>
        <w:t>China is</w:t>
      </w:r>
      <w:r w:rsidRPr="00CD4846">
        <w:rPr>
          <w:rStyle w:val="StyleBoldUnderline"/>
        </w:rPr>
        <w:t xml:space="preserve"> much more </w:t>
      </w:r>
      <w:r w:rsidRPr="002F184B">
        <w:rPr>
          <w:rStyle w:val="StyleBoldUnderline"/>
          <w:highlight w:val="cyan"/>
        </w:rPr>
        <w:t>integrated into the global</w:t>
      </w:r>
      <w:r w:rsidRPr="00CD4846">
        <w:rPr>
          <w:rStyle w:val="StyleBoldUnderline"/>
        </w:rPr>
        <w:t xml:space="preserve"> economic and political </w:t>
      </w:r>
      <w:r w:rsidRPr="002F184B">
        <w:rPr>
          <w:rStyle w:val="StyleBoldUnderline"/>
          <w:highlight w:val="cyan"/>
        </w:rPr>
        <w:t>system</w:t>
      </w:r>
      <w:r w:rsidRPr="00CD4846">
        <w:rPr>
          <w:rStyle w:val="StyleBoldUnderline"/>
        </w:rPr>
        <w:t xml:space="preserve"> than the Soviet Union was.</w:t>
      </w:r>
      <w:r>
        <w:t xml:space="preserve"> </w:t>
      </w:r>
      <w:r w:rsidRPr="00CD4846">
        <w:rPr>
          <w:rStyle w:val="StyleBoldUnderline"/>
        </w:rPr>
        <w:t>Globalization has linked many of the world’s economies and lowered barriers to technological diffusion</w:t>
      </w:r>
      <w:r>
        <w:t>.</w:t>
      </w:r>
      <w:r w:rsidRPr="005C5790">
        <w:t xml:space="preserve"> </w:t>
      </w:r>
      <w:r>
        <w:t xml:space="preserve">Instead of two superpowers with allies and blocs lined up on one side or another, a much more complex set of relationships exists among countries, regions, and institutions. At least 60 other countries are </w:t>
      </w:r>
      <w:r>
        <w:lastRenderedPageBreak/>
        <w:t xml:space="preserve">involved in space activities in one form or another, with growing diversity of perspectives, interests, goals, and capabilities.6 Although nuclear arsenals still exist, the likelihood of their use is greatly diminished, as is their link to conventional warfighting. </w:t>
      </w:r>
      <w:r w:rsidRPr="00CD4846">
        <w:t>There is also a significant difference in capabilities between the United States and China.</w:t>
      </w:r>
      <w:r>
        <w:t xml:space="preserve"> China has been quickly developing its space capabilities, but the United States still has a decades-long lead in many areas. And while the U.S.-China relationship is important, </w:t>
      </w:r>
      <w:r w:rsidRPr="00CD4846">
        <w:rPr>
          <w:rStyle w:val="StyleBoldUnderline"/>
        </w:rPr>
        <w:t>space is only one of many domains that affects important issues</w:t>
      </w:r>
      <w:r w:rsidRPr="00CD4846">
        <w:t>.</w:t>
      </w:r>
      <w:r>
        <w:t xml:space="preserve"> Moreover, the United States and China have differences in their goals and capabilities for space activities, making it more challenging to find projects in which they can collaborate as equals. </w:t>
      </w:r>
      <w:r w:rsidRPr="002F184B">
        <w:rPr>
          <w:rStyle w:val="StyleBoldUnderline"/>
          <w:highlight w:val="cyan"/>
        </w:rPr>
        <w:t>Space capabilities are</w:t>
      </w:r>
      <w:r w:rsidRPr="00CD4846">
        <w:rPr>
          <w:rStyle w:val="StyleBoldUnderline"/>
        </w:rPr>
        <w:t xml:space="preserve"> also now much more </w:t>
      </w:r>
      <w:r w:rsidRPr="002F184B">
        <w:rPr>
          <w:rStyle w:val="StyleBoldUnderline"/>
          <w:highlight w:val="cyan"/>
        </w:rPr>
        <w:t>critical for each country’s national security</w:t>
      </w:r>
      <w:r w:rsidRPr="00CD4846">
        <w:rPr>
          <w:rStyle w:val="StyleBoldUnderline"/>
        </w:rPr>
        <w:t xml:space="preserve">, </w:t>
      </w:r>
      <w:r w:rsidRPr="002F184B">
        <w:rPr>
          <w:rStyle w:val="StyleBoldUnderline"/>
          <w:highlight w:val="cyan"/>
        </w:rPr>
        <w:t>increasing the chance</w:t>
      </w:r>
      <w:r w:rsidRPr="00CD4846">
        <w:rPr>
          <w:rStyle w:val="StyleBoldUnderline"/>
        </w:rPr>
        <w:t xml:space="preserve">s and potential consequences of space being part </w:t>
      </w:r>
      <w:r w:rsidRPr="002F184B">
        <w:rPr>
          <w:rStyle w:val="StyleBoldUnderline"/>
          <w:highlight w:val="cyan"/>
        </w:rPr>
        <w:t>of a potential conflict</w:t>
      </w:r>
      <w:r>
        <w:t xml:space="preserve">. All these differences make it difficult to predict precisely what type of impact space will have on the U.S.-China relationship going forward. </w:t>
      </w:r>
      <w:r w:rsidRPr="002F184B">
        <w:rPr>
          <w:rStyle w:val="StyleBoldUnderline"/>
          <w:highlight w:val="cyan"/>
        </w:rPr>
        <w:t>There is a chance for the space domain to have a positive impact and serve as a stable foundation</w:t>
      </w:r>
      <w:r w:rsidRPr="00CD4846">
        <w:rPr>
          <w:rStyle w:val="StyleBoldUnderline"/>
        </w:rPr>
        <w:t xml:space="preserve"> on which </w:t>
      </w:r>
      <w:r w:rsidRPr="002F184B">
        <w:rPr>
          <w:rStyle w:val="Emphasis"/>
          <w:highlight w:val="cyan"/>
        </w:rPr>
        <w:t>to build a stronger overall relationship</w:t>
      </w:r>
      <w:r w:rsidRPr="00CD4846">
        <w:rPr>
          <w:rStyle w:val="StyleBoldUnderline"/>
        </w:rPr>
        <w:t xml:space="preserve"> between the two countries. At the same time, </w:t>
      </w:r>
      <w:r w:rsidRPr="002F184B">
        <w:rPr>
          <w:rStyle w:val="StyleBoldUnderline"/>
          <w:highlight w:val="cyan"/>
        </w:rPr>
        <w:t>it also has the potential to</w:t>
      </w:r>
      <w:r w:rsidRPr="00CD4846">
        <w:rPr>
          <w:rStyle w:val="StyleBoldUnderline"/>
        </w:rPr>
        <w:t xml:space="preserve"> be a </w:t>
      </w:r>
      <w:r w:rsidRPr="002F184B">
        <w:rPr>
          <w:rStyle w:val="StyleBoldUnderline"/>
          <w:highlight w:val="cyan"/>
        </w:rPr>
        <w:t>drive</w:t>
      </w:r>
      <w:r w:rsidRPr="00CD4846">
        <w:rPr>
          <w:rStyle w:val="StyleBoldUnderline"/>
        </w:rPr>
        <w:t xml:space="preserve">r of </w:t>
      </w:r>
      <w:r w:rsidRPr="002F184B">
        <w:rPr>
          <w:rStyle w:val="StyleBoldUnderline"/>
          <w:highlight w:val="cyan"/>
        </w:rPr>
        <w:t>mistrust and misperceptions that could lead to an overall worsening of relations</w:t>
      </w:r>
      <w:r w:rsidRPr="00CD4846">
        <w:rPr>
          <w:rStyle w:val="StyleBoldUnderline"/>
        </w:rPr>
        <w:t xml:space="preserve"> between the United States and China, </w:t>
      </w:r>
      <w:r w:rsidRPr="002F184B">
        <w:rPr>
          <w:rStyle w:val="StyleBoldUnderline"/>
          <w:highlight w:val="cyan"/>
        </w:rPr>
        <w:t>and</w:t>
      </w:r>
      <w:r w:rsidRPr="00CD4846">
        <w:rPr>
          <w:rStyle w:val="StyleBoldUnderline"/>
        </w:rPr>
        <w:t xml:space="preserve"> perhaps even </w:t>
      </w:r>
      <w:r w:rsidRPr="002F184B">
        <w:rPr>
          <w:rStyle w:val="Emphasis"/>
          <w:highlight w:val="cyan"/>
        </w:rPr>
        <w:t>outright conflict</w:t>
      </w:r>
      <w:r w:rsidRPr="00CD4846">
        <w:rPr>
          <w:rStyle w:val="StyleBoldUnderline"/>
        </w:rPr>
        <w:t>.</w:t>
      </w:r>
      <w:r>
        <w:t xml:space="preserve"> Whereas the Cold War relationship between the United States and Soviet Union focused on avoiding conflict, </w:t>
      </w:r>
      <w:r w:rsidRPr="002F184B">
        <w:rPr>
          <w:rStyle w:val="StyleBoldUnderline"/>
          <w:highlight w:val="cyan"/>
        </w:rPr>
        <w:t>the</w:t>
      </w:r>
      <w:r w:rsidRPr="00CD4846">
        <w:rPr>
          <w:rStyle w:val="StyleBoldUnderline"/>
        </w:rPr>
        <w:t xml:space="preserve"> </w:t>
      </w:r>
      <w:r w:rsidRPr="002F184B">
        <w:rPr>
          <w:rStyle w:val="StyleBoldUnderline"/>
          <w:highlight w:val="cyan"/>
        </w:rPr>
        <w:t>U</w:t>
      </w:r>
      <w:r w:rsidRPr="00CD4846">
        <w:rPr>
          <w:rStyle w:val="StyleBoldUnderline"/>
        </w:rPr>
        <w:t xml:space="preserve">nited </w:t>
      </w:r>
      <w:r w:rsidRPr="002F184B">
        <w:rPr>
          <w:rStyle w:val="StyleBoldUnderline"/>
          <w:highlight w:val="cyan"/>
        </w:rPr>
        <w:t>S</w:t>
      </w:r>
      <w:r w:rsidRPr="00CD4846">
        <w:rPr>
          <w:rStyle w:val="StyleBoldUnderline"/>
        </w:rPr>
        <w:t xml:space="preserve">tates </w:t>
      </w:r>
      <w:r w:rsidRPr="002F184B">
        <w:rPr>
          <w:rStyle w:val="StyleBoldUnderline"/>
          <w:highlight w:val="cyan"/>
        </w:rPr>
        <w:t>and China</w:t>
      </w:r>
      <w:r w:rsidRPr="00CD4846">
        <w:rPr>
          <w:rStyle w:val="StyleBoldUnderline"/>
        </w:rPr>
        <w:t xml:space="preserve"> should not be satisfied with just crisis control measures and negative cooperation for preventing confrontation</w:t>
      </w:r>
      <w:r>
        <w:t xml:space="preserve">. Instead, </w:t>
      </w:r>
      <w:r w:rsidRPr="00CD4846">
        <w:rPr>
          <w:rStyle w:val="StyleBoldUnderline"/>
        </w:rPr>
        <w:t xml:space="preserve">they </w:t>
      </w:r>
      <w:r w:rsidRPr="002F184B">
        <w:rPr>
          <w:rStyle w:val="StyleBoldUnderline"/>
          <w:highlight w:val="cyan"/>
        </w:rPr>
        <w:t xml:space="preserve">need to </w:t>
      </w:r>
      <w:r w:rsidRPr="003A7657">
        <w:rPr>
          <w:rStyle w:val="StyleBoldUnderline"/>
        </w:rPr>
        <w:t>find</w:t>
      </w:r>
      <w:r w:rsidRPr="00CD4846">
        <w:rPr>
          <w:rStyle w:val="StyleBoldUnderline"/>
        </w:rPr>
        <w:t xml:space="preserve"> a way to </w:t>
      </w:r>
      <w:r w:rsidRPr="002F184B">
        <w:rPr>
          <w:rStyle w:val="StyleBoldUnderline"/>
          <w:highlight w:val="cyan"/>
        </w:rPr>
        <w:t>realize more</w:t>
      </w:r>
      <w:r w:rsidRPr="00CD4846">
        <w:rPr>
          <w:rStyle w:val="StyleBoldUnderline"/>
        </w:rPr>
        <w:t xml:space="preserve"> comprehensive and positive </w:t>
      </w:r>
      <w:r w:rsidRPr="002F184B">
        <w:rPr>
          <w:rStyle w:val="StyleBoldUnderline"/>
          <w:highlight w:val="cyan"/>
        </w:rPr>
        <w:t>cooperation in space</w:t>
      </w:r>
      <w:r>
        <w:t xml:space="preserve">, which could have security and economic benefits for both. </w:t>
      </w:r>
      <w:r w:rsidRPr="002F184B">
        <w:rPr>
          <w:rStyle w:val="StyleBoldUnderline"/>
          <w:highlight w:val="cyan"/>
        </w:rPr>
        <w:t>Failure to reconcile their differences</w:t>
      </w:r>
      <w:r w:rsidRPr="00CD4846">
        <w:rPr>
          <w:rStyle w:val="StyleBoldUnderline"/>
        </w:rPr>
        <w:t xml:space="preserve"> in this domain </w:t>
      </w:r>
      <w:r w:rsidRPr="002F184B">
        <w:rPr>
          <w:rStyle w:val="StyleBoldUnderline"/>
          <w:highlight w:val="cyan"/>
        </w:rPr>
        <w:t xml:space="preserve">could lead to </w:t>
      </w:r>
      <w:r w:rsidRPr="002F184B">
        <w:rPr>
          <w:rStyle w:val="Emphasis"/>
          <w:highlight w:val="cyan"/>
        </w:rPr>
        <w:t>a renewed arms race</w:t>
      </w:r>
      <w:r w:rsidRPr="00CD4846">
        <w:rPr>
          <w:rStyle w:val="StyleBoldUnderline"/>
        </w:rPr>
        <w:t xml:space="preserve"> that would be to the detriment of both sides</w:t>
      </w:r>
      <w:r>
        <w:t xml:space="preserve">. </w:t>
      </w:r>
      <w:r w:rsidRPr="002F184B">
        <w:rPr>
          <w:rStyle w:val="StyleBoldUnderline"/>
          <w:highlight w:val="cyan"/>
        </w:rPr>
        <w:t>Both countries</w:t>
      </w:r>
      <w:r w:rsidRPr="00CD4846">
        <w:rPr>
          <w:rStyle w:val="StyleBoldUnderline"/>
        </w:rPr>
        <w:t xml:space="preserve"> have </w:t>
      </w:r>
      <w:r w:rsidRPr="002F184B">
        <w:rPr>
          <w:rStyle w:val="StyleBoldUnderline"/>
          <w:highlight w:val="cyan"/>
        </w:rPr>
        <w:t>acknowle</w:t>
      </w:r>
      <w:r w:rsidRPr="00CD4846">
        <w:rPr>
          <w:rStyle w:val="StyleBoldUnderline"/>
        </w:rPr>
        <w:t xml:space="preserve">dged </w:t>
      </w:r>
      <w:r w:rsidRPr="002F184B">
        <w:rPr>
          <w:rStyle w:val="StyleBoldUnderline"/>
          <w:highlight w:val="cyan"/>
        </w:rPr>
        <w:t>the importance of developing a</w:t>
      </w:r>
      <w:r w:rsidRPr="00CD4846">
        <w:rPr>
          <w:rStyle w:val="StyleBoldUnderline"/>
        </w:rPr>
        <w:t xml:space="preserve"> more </w:t>
      </w:r>
      <w:r w:rsidRPr="002F184B">
        <w:rPr>
          <w:rStyle w:val="Emphasis"/>
          <w:highlight w:val="cyan"/>
        </w:rPr>
        <w:t>stable, cooperative, and</w:t>
      </w:r>
      <w:r w:rsidRPr="003A7657">
        <w:rPr>
          <w:rStyle w:val="Emphasis"/>
        </w:rPr>
        <w:t xml:space="preserve"> long-lasting </w:t>
      </w:r>
      <w:r w:rsidRPr="002F184B">
        <w:rPr>
          <w:rStyle w:val="Emphasis"/>
          <w:highlight w:val="cyan"/>
        </w:rPr>
        <w:t>bilateral relationship in space</w:t>
      </w:r>
      <w:r>
        <w:t>. The question is how to move beyond just rhetoric. The remainder of this essay provides an overview of the U.S.-China strategic relationship in the space domain and outlines concrete measures to improve cooperation. The first section discusses U.S. interests in space and U.S. perceptions of Chinese interests in this domain, while the second section examines Chinese interests in space and Chinese perceptions of U.S. interests. Based on both countries’ relative interests and perceptions, the essay next outlines where those interests overlap and proposes steps that can be taken to strengthen the U.S.-China strategic relationship. The fourth and final section analyzes where U.S. and Chinese interests diverge and proposes measures for managing tensions and minimizing instability in a potential crisis situation involving space.</w:t>
      </w:r>
    </w:p>
    <w:p w:rsidR="00D4444C" w:rsidRPr="00D4444C" w:rsidRDefault="00D4444C" w:rsidP="00D4444C"/>
    <w:p w:rsidR="00AC0EEA" w:rsidRDefault="00AC0EEA" w:rsidP="00AC0EEA">
      <w:pPr>
        <w:pStyle w:val="Heading2"/>
      </w:pPr>
      <w:r>
        <w:t>Nuclear Terror Impact</w:t>
      </w:r>
    </w:p>
    <w:p w:rsidR="00AC0EEA" w:rsidRDefault="00AC0EEA" w:rsidP="00AC0EEA">
      <w:pPr>
        <w:pStyle w:val="Heading3"/>
      </w:pPr>
      <w:r>
        <w:t xml:space="preserve">Yes Nuclear Terror/AT: Defense </w:t>
      </w:r>
    </w:p>
    <w:p w:rsidR="00AC0EEA" w:rsidRDefault="00AC0EEA" w:rsidP="00AC0EEA">
      <w:pPr>
        <w:pStyle w:val="Heading4"/>
      </w:pPr>
      <w:r>
        <w:t xml:space="preserve">Nuclear terrorism is likely---homegrown nukes, dirty bombs, and nuclear plant attacks </w:t>
      </w:r>
    </w:p>
    <w:p w:rsidR="00AC0EEA" w:rsidRPr="000F0F32" w:rsidRDefault="00AC0EEA" w:rsidP="00AC0EEA">
      <w:r>
        <w:t xml:space="preserve"> Olivia </w:t>
      </w:r>
      <w:r w:rsidRPr="000F0F32">
        <w:rPr>
          <w:rStyle w:val="StyleStyleBold12pt"/>
        </w:rPr>
        <w:t>Ward 4/16</w:t>
      </w:r>
      <w:r>
        <w:t xml:space="preserve">, foreign affairs reporter for The Star, awards include the Michener award for public service journalism and a National Newspaper Award for international reporting, 4/25/16, “The dirty truth about nuclear terrorism,” </w:t>
      </w:r>
      <w:r w:rsidRPr="000F0F32">
        <w:t>https://www.thestar.com/news/world/2016/04/25/the-dirty-truth-about-nuclear-terrorism.html</w:t>
      </w:r>
    </w:p>
    <w:p w:rsidR="00AC0EEA" w:rsidRPr="000F0F32" w:rsidRDefault="00AC0EEA" w:rsidP="00AC0EEA">
      <w:pPr>
        <w:rPr>
          <w:sz w:val="14"/>
        </w:rPr>
      </w:pPr>
      <w:r w:rsidRPr="000F0F32">
        <w:rPr>
          <w:sz w:val="14"/>
        </w:rPr>
        <w:t xml:space="preserve">The </w:t>
      </w:r>
      <w:r w:rsidRPr="005214AE">
        <w:rPr>
          <w:rStyle w:val="StyleBoldUnderline"/>
          <w:highlight w:val="yellow"/>
        </w:rPr>
        <w:t>weaknesses raise the spectre of</w:t>
      </w:r>
      <w:r w:rsidRPr="000F0F32">
        <w:rPr>
          <w:sz w:val="14"/>
        </w:rPr>
        <w:t xml:space="preserve"> four kinds of </w:t>
      </w:r>
      <w:r w:rsidRPr="005214AE">
        <w:rPr>
          <w:rStyle w:val="StyleBoldUnderline"/>
          <w:highlight w:val="yellow"/>
        </w:rPr>
        <w:t>nuclear terrorism</w:t>
      </w:r>
      <w:r w:rsidRPr="000F0F32">
        <w:rPr>
          <w:sz w:val="14"/>
        </w:rPr>
        <w:t>:</w:t>
      </w:r>
    </w:p>
    <w:p w:rsidR="00AC0EEA" w:rsidRPr="000F0F32" w:rsidRDefault="00AC0EEA" w:rsidP="00AC0EEA">
      <w:pPr>
        <w:rPr>
          <w:sz w:val="14"/>
          <w:szCs w:val="14"/>
        </w:rPr>
      </w:pPr>
      <w:r w:rsidRPr="000F0F32">
        <w:rPr>
          <w:sz w:val="14"/>
          <w:szCs w:val="14"/>
        </w:rPr>
        <w:t xml:space="preserve">A hijacked nuclear weapon The most apocalyptic scenario is also the most unlikely. The possibility of a terrorist gang making off with a nuclear weapon is limited but not zero, says Jeffrey Lewis of the Middlebury Institute of International Study in Monterey, Calif. Belgium — the site of a recent Daesh attack — is one of five countries that harbour some of the 180 tactical nuclear weapons stationed in and near Europe by the United States during the Cold War. The others are the Netherlands, Germany, Italy and Turkey. In Belgium, says Lewis, a non-proliferation expert, “all the relevant security officials say that the security is terrible.” Since the Bombspotters’ forays into the Kleine Brogel airbase, more sinister developments have come to light. Recently, investigators of last November’s attack by Daesh (also known as ISIS or ISIL) on hParis found surveillance footage of a senior Belgian nuclear official in a suspect’s apartment — a warning that the group may have nuclear ambitions. The solution to the insecurity of Belgium-based nuclear weapons, Lewis argues, is for Washington to consolidate the European nuclear bombs at two U.S. airbases where they would be better secured. “They could do it at the stroke of a pen. But they don’t want to admit there is a problem, because of the political cost.” </w:t>
      </w:r>
    </w:p>
    <w:p w:rsidR="00AC0EEA" w:rsidRPr="000F0F32" w:rsidRDefault="00AC0EEA" w:rsidP="00AC0EEA">
      <w:pPr>
        <w:rPr>
          <w:sz w:val="14"/>
        </w:rPr>
      </w:pPr>
      <w:r w:rsidRPr="005214AE">
        <w:rPr>
          <w:rStyle w:val="StyleBoldUnderline"/>
          <w:highlight w:val="yellow"/>
        </w:rPr>
        <w:t>A homegrown nuke.</w:t>
      </w:r>
      <w:r w:rsidRPr="000F0F32">
        <w:rPr>
          <w:sz w:val="14"/>
        </w:rPr>
        <w:t xml:space="preserve"> </w:t>
      </w:r>
      <w:r w:rsidRPr="000F0F32">
        <w:rPr>
          <w:rStyle w:val="StyleBoldUnderline"/>
        </w:rPr>
        <w:t>Less than eight kilograms of plutonium or 25 kilograms of highly enriched uranium are sufficient to make a nuclear bomb,</w:t>
      </w:r>
      <w:r w:rsidRPr="000F0F32">
        <w:rPr>
          <w:sz w:val="14"/>
        </w:rPr>
        <w:t xml:space="preserve"> says the Washington-based Nuclear Control Institute. “</w:t>
      </w:r>
      <w:r w:rsidRPr="000F0F32">
        <w:rPr>
          <w:rStyle w:val="StyleBoldUnderline"/>
        </w:rPr>
        <w:t>But these materials circulate in civilian nuclear commerce by the ton.</w:t>
      </w:r>
      <w:r w:rsidRPr="000F0F32">
        <w:rPr>
          <w:sz w:val="14"/>
        </w:rPr>
        <w:t xml:space="preserve">” With extremism as well as worldwide trafficking networks increasing, former Soviet nuclear facilities vulnerable to corruption, and inadequate protection of many Western facilities, </w:t>
      </w:r>
      <w:r w:rsidRPr="005214AE">
        <w:rPr>
          <w:rStyle w:val="StyleBoldUnderline"/>
          <w:highlight w:val="yellow"/>
        </w:rPr>
        <w:t>obtaining the material is feasible</w:t>
      </w:r>
      <w:r w:rsidRPr="000F0F32">
        <w:rPr>
          <w:sz w:val="14"/>
        </w:rPr>
        <w:t xml:space="preserve">. “The most stressful test of security would be an outside group aided by an insider,” says Tobey. “Even </w:t>
      </w:r>
      <w:r w:rsidRPr="005214AE">
        <w:rPr>
          <w:rStyle w:val="StyleBoldUnderline"/>
          <w:highlight w:val="yellow"/>
        </w:rPr>
        <w:t>effective screening</w:t>
      </w:r>
      <w:r w:rsidRPr="000F0F32">
        <w:rPr>
          <w:sz w:val="14"/>
        </w:rPr>
        <w:t xml:space="preserve"> (of nuclear employees) </w:t>
      </w:r>
      <w:r w:rsidRPr="005214AE">
        <w:rPr>
          <w:rStyle w:val="StyleBoldUnderline"/>
          <w:highlight w:val="yellow"/>
        </w:rPr>
        <w:t>may not work because radicalization can happen quite quickly</w:t>
      </w:r>
      <w:r w:rsidRPr="000F0F32">
        <w:rPr>
          <w:sz w:val="14"/>
        </w:rPr>
        <w:t xml:space="preserve">.” Experts </w:t>
      </w:r>
      <w:r w:rsidRPr="005214AE">
        <w:rPr>
          <w:sz w:val="14"/>
          <w:highlight w:val="yellow"/>
        </w:rPr>
        <w:t xml:space="preserve">say </w:t>
      </w:r>
      <w:r w:rsidRPr="005214AE">
        <w:rPr>
          <w:rStyle w:val="Emphasis"/>
          <w:highlight w:val="yellow"/>
        </w:rPr>
        <w:t>it would take less than a year for terrorists to engineer a Hiroshima-style bomb</w:t>
      </w:r>
      <w:r w:rsidRPr="000F0F32">
        <w:rPr>
          <w:sz w:val="14"/>
        </w:rPr>
        <w:t xml:space="preserve"> — which killed about 140,000 people. </w:t>
      </w:r>
    </w:p>
    <w:p w:rsidR="00AC0EEA" w:rsidRPr="000F0F32" w:rsidRDefault="00AC0EEA" w:rsidP="00AC0EEA">
      <w:pPr>
        <w:rPr>
          <w:sz w:val="14"/>
        </w:rPr>
      </w:pPr>
      <w:r w:rsidRPr="005214AE">
        <w:rPr>
          <w:rStyle w:val="StyleBoldUnderline"/>
          <w:highlight w:val="yellow"/>
        </w:rPr>
        <w:t>A dirty bomb</w:t>
      </w:r>
      <w:r w:rsidRPr="000F0F32">
        <w:rPr>
          <w:sz w:val="14"/>
        </w:rPr>
        <w:t xml:space="preserve"> Unlike homemade weapons built from a nuclear bomb blueprint, the “dirty bomb” </w:t>
      </w:r>
      <w:r w:rsidRPr="005214AE">
        <w:rPr>
          <w:rStyle w:val="StyleBoldUnderline"/>
          <w:highlight w:val="yellow"/>
        </w:rPr>
        <w:t>would take far less risk, money, effort and expertise</w:t>
      </w:r>
      <w:r w:rsidRPr="000F0F32">
        <w:rPr>
          <w:sz w:val="14"/>
        </w:rPr>
        <w:t xml:space="preserve">. “The source of the </w:t>
      </w:r>
      <w:r w:rsidRPr="005214AE">
        <w:rPr>
          <w:rStyle w:val="StyleBoldUnderline"/>
          <w:highlight w:val="yellow"/>
        </w:rPr>
        <w:t>material isn’t rare or isolated</w:t>
      </w:r>
      <w:r w:rsidRPr="000F0F32">
        <w:rPr>
          <w:sz w:val="14"/>
        </w:rPr>
        <w:t xml:space="preserve">,” says Joe Cirincione, the president of the Washington-based Ploughshares Fund. “It’s </w:t>
      </w:r>
      <w:r w:rsidRPr="000F0F32">
        <w:rPr>
          <w:sz w:val="14"/>
        </w:rPr>
        <w:lastRenderedPageBreak/>
        <w:t xml:space="preserve">factories, companies making radio isotopes for medical uses and others. </w:t>
      </w:r>
      <w:r w:rsidRPr="000F0F32">
        <w:rPr>
          <w:rStyle w:val="Emphasis"/>
        </w:rPr>
        <w:t xml:space="preserve">Most of the </w:t>
      </w:r>
      <w:r w:rsidRPr="005214AE">
        <w:rPr>
          <w:rStyle w:val="Emphasis"/>
          <w:highlight w:val="yellow"/>
        </w:rPr>
        <w:t>material is as well-guarded as library books</w:t>
      </w:r>
      <w:r w:rsidRPr="000F0F32">
        <w:rPr>
          <w:sz w:val="14"/>
        </w:rPr>
        <w:t xml:space="preserve">.” A dirty bomb works by exploding relatively small amounts of radioactive substances over limited areas: “50 grams of cesium in a (five-kilogram) satchel of dynamite could irradiate tens of square blocks of a city,” Cirincione says. </w:t>
      </w:r>
      <w:r w:rsidRPr="000F0F32">
        <w:rPr>
          <w:rStyle w:val="StyleBoldUnderline"/>
        </w:rPr>
        <w:t xml:space="preserve">The </w:t>
      </w:r>
      <w:r w:rsidRPr="005214AE">
        <w:rPr>
          <w:rStyle w:val="StyleBoldUnderline"/>
          <w:highlight w:val="yellow"/>
        </w:rPr>
        <w:t>radioactive cloud would send nuclear fallout</w:t>
      </w:r>
      <w:r w:rsidRPr="000F0F32">
        <w:rPr>
          <w:rStyle w:val="StyleBoldUnderline"/>
        </w:rPr>
        <w:t xml:space="preserve"> over roads and buildings</w:t>
      </w:r>
      <w:r w:rsidRPr="000F0F32">
        <w:rPr>
          <w:sz w:val="14"/>
        </w:rPr>
        <w:t xml:space="preserve">, where it would cling. Inhaling the stuff would increase the risk of cancer. “It’s like contaminating a building with asbestos,” he adds. “People wouldn’t die immediately, but the danger is there.” </w:t>
      </w:r>
      <w:r w:rsidRPr="005214AE">
        <w:rPr>
          <w:rStyle w:val="StyleBoldUnderline"/>
          <w:highlight w:val="yellow"/>
        </w:rPr>
        <w:t xml:space="preserve">Whole areas of cities would be shut down, </w:t>
      </w:r>
      <w:r w:rsidRPr="005214AE">
        <w:rPr>
          <w:rStyle w:val="Emphasis"/>
          <w:highlight w:val="yellow"/>
        </w:rPr>
        <w:t>destroying the economy</w:t>
      </w:r>
      <w:r w:rsidRPr="005214AE">
        <w:rPr>
          <w:rStyle w:val="StyleBoldUnderline"/>
          <w:highlight w:val="yellow"/>
        </w:rPr>
        <w:t xml:space="preserve"> as well as public health</w:t>
      </w:r>
      <w:r w:rsidRPr="000F0F32">
        <w:rPr>
          <w:sz w:val="14"/>
        </w:rPr>
        <w:t xml:space="preserve">. </w:t>
      </w:r>
    </w:p>
    <w:p w:rsidR="00AC0EEA" w:rsidRPr="000F0F32" w:rsidRDefault="00AC0EEA" w:rsidP="00AC0EEA">
      <w:pPr>
        <w:rPr>
          <w:sz w:val="14"/>
        </w:rPr>
      </w:pPr>
      <w:r w:rsidRPr="005214AE">
        <w:rPr>
          <w:rStyle w:val="StyleBoldUnderline"/>
          <w:highlight w:val="yellow"/>
        </w:rPr>
        <w:t>Attacking a nuclear plant</w:t>
      </w:r>
      <w:r w:rsidRPr="000F0F32">
        <w:rPr>
          <w:sz w:val="14"/>
        </w:rPr>
        <w:t xml:space="preserve"> A massive radioactivity release from a power plant </w:t>
      </w:r>
      <w:r w:rsidRPr="005214AE">
        <w:rPr>
          <w:rStyle w:val="StyleBoldUnderline"/>
          <w:highlight w:val="yellow"/>
        </w:rPr>
        <w:t>could contaminate hundreds of thousands of square kilometre</w:t>
      </w:r>
      <w:r w:rsidRPr="000F0F32">
        <w:rPr>
          <w:rStyle w:val="StyleBoldUnderline"/>
        </w:rPr>
        <w:t>s</w:t>
      </w:r>
      <w:r w:rsidRPr="000F0F32">
        <w:rPr>
          <w:sz w:val="14"/>
        </w:rPr>
        <w:t xml:space="preserve">, including food and water supplies for entire countries. The </w:t>
      </w:r>
      <w:r w:rsidRPr="000F0F32">
        <w:rPr>
          <w:rStyle w:val="StyleBoldUnderline"/>
        </w:rPr>
        <w:t>Chernobyl and Fukushima disasters are still unresolved</w:t>
      </w:r>
      <w:r w:rsidRPr="000F0F32">
        <w:rPr>
          <w:sz w:val="14"/>
        </w:rPr>
        <w:t xml:space="preserve">, and in Russia an accidental explosion of nuclear waste in 1957 at the Mayak plant in southern Siberia made it the world’s most highly contaminated area. Worldwide, </w:t>
      </w:r>
      <w:r w:rsidRPr="000F0F32">
        <w:rPr>
          <w:rStyle w:val="StyleBoldUnderline"/>
        </w:rPr>
        <w:t>there are 444 nuclear power plants operating in 30 countries and 243 smaller nuclear reactors</w:t>
      </w:r>
      <w:r w:rsidRPr="000F0F32">
        <w:rPr>
          <w:sz w:val="14"/>
        </w:rPr>
        <w:t xml:space="preserve">, says Allison Macfarlane, former chair of the U.S. Nuclear Regulatory Commission, in The Conversation. Although the U.S. boosted its nuclear security after 9/11, she adds, Europe is lagging. </w:t>
      </w:r>
      <w:r w:rsidRPr="005214AE">
        <w:rPr>
          <w:rStyle w:val="StyleBoldUnderline"/>
          <w:highlight w:val="yellow"/>
        </w:rPr>
        <w:t>Protesters have broken into power plants in Sweden and France</w:t>
      </w:r>
      <w:r w:rsidRPr="005214AE">
        <w:rPr>
          <w:sz w:val="14"/>
          <w:highlight w:val="yellow"/>
        </w:rPr>
        <w:t xml:space="preserve">. </w:t>
      </w:r>
      <w:r w:rsidRPr="005214AE">
        <w:rPr>
          <w:rStyle w:val="StyleBoldUnderline"/>
          <w:highlight w:val="yellow"/>
        </w:rPr>
        <w:t>In Belgium, two employees of</w:t>
      </w:r>
      <w:r w:rsidRPr="000F0F32">
        <w:rPr>
          <w:sz w:val="14"/>
        </w:rPr>
        <w:t xml:space="preserve"> the Doel </w:t>
      </w:r>
      <w:r w:rsidRPr="005214AE">
        <w:rPr>
          <w:rStyle w:val="StyleBoldUnderline"/>
          <w:highlight w:val="yellow"/>
        </w:rPr>
        <w:t>nuclear power station left to fight in Syria</w:t>
      </w:r>
      <w:r w:rsidRPr="005214AE">
        <w:rPr>
          <w:sz w:val="14"/>
          <w:highlight w:val="yellow"/>
        </w:rPr>
        <w:t>.</w:t>
      </w:r>
      <w:r w:rsidRPr="000F0F32">
        <w:rPr>
          <w:sz w:val="14"/>
        </w:rPr>
        <w:t xml:space="preserve"> In 2014, an unknown saboteur tampered with a turbine’s lubricant, causing the Belgian plant to shut down for five months. “Nuclear reactors are built to withstand attack,” says Cirincione. But they could be severely damaged by a 9/11-style jumbo jet crash, or blasts from a series of truck bombs. Cyber attacks are also a worrying possibility, as shown by the 2010 Stuxnet attack on computers at Iran’s Nantaz nuclear facility, reportedly an American-Israeli operation. Whatever the scenario, the first step toward preventing nuclear terrorism is acknowledging the problem. “</w:t>
      </w:r>
      <w:r w:rsidRPr="005214AE">
        <w:rPr>
          <w:rStyle w:val="Emphasis"/>
          <w:highlight w:val="yellow"/>
        </w:rPr>
        <w:t>There’s a lot of denial about nuclear terrorism</w:t>
      </w:r>
      <w:r w:rsidRPr="000F0F32">
        <w:rPr>
          <w:sz w:val="14"/>
        </w:rPr>
        <w:t>,” says Cirincione. “</w:t>
      </w:r>
      <w:r w:rsidRPr="005214AE">
        <w:rPr>
          <w:rStyle w:val="Emphasis"/>
          <w:highlight w:val="yellow"/>
        </w:rPr>
        <w:t>Because it has never happened people assume it never will</w:t>
      </w:r>
      <w:r w:rsidRPr="000F0F32">
        <w:rPr>
          <w:sz w:val="14"/>
        </w:rPr>
        <w:t>. So many of us who are always warning about it seem like Cassandras. But Cassandra’s curse was not that she was wrong — it’s just that nobody believed her.”</w:t>
      </w:r>
    </w:p>
    <w:p w:rsidR="00AC0EEA" w:rsidRDefault="00AC0EEA" w:rsidP="00AC0EEA"/>
    <w:p w:rsidR="00AC0EEA" w:rsidRDefault="00AC0EEA" w:rsidP="00AC0EEA"/>
    <w:p w:rsidR="0029148D" w:rsidRDefault="0029148D" w:rsidP="0029148D">
      <w:pPr>
        <w:pStyle w:val="Heading1"/>
      </w:pPr>
      <w:r>
        <w:t xml:space="preserve">Hegemony/Leadership Advantage </w:t>
      </w:r>
    </w:p>
    <w:p w:rsidR="005360AB" w:rsidRDefault="005360AB" w:rsidP="005360AB">
      <w:pPr>
        <w:pStyle w:val="Heading2"/>
      </w:pPr>
      <w:r>
        <w:t>Uniqueness</w:t>
      </w:r>
    </w:p>
    <w:p w:rsidR="005360AB" w:rsidRDefault="005360AB" w:rsidP="005360AB">
      <w:pPr>
        <w:pStyle w:val="Heading3"/>
      </w:pPr>
      <w:r>
        <w:t xml:space="preserve">China Winning/Space Leadership Low </w:t>
      </w:r>
    </w:p>
    <w:p w:rsidR="005360AB" w:rsidRDefault="005360AB" w:rsidP="005360AB">
      <w:pPr>
        <w:pStyle w:val="Heading4"/>
      </w:pPr>
      <w:r>
        <w:t>China is surpassing the US now – cooperation is key to ensure US presence in space</w:t>
      </w:r>
    </w:p>
    <w:p w:rsidR="005360AB" w:rsidRPr="00A15520" w:rsidRDefault="005360AB" w:rsidP="005360AB">
      <w:r w:rsidRPr="00A15520">
        <w:t>A</w:t>
      </w:r>
      <w:r>
        <w:t xml:space="preserve">lissa </w:t>
      </w:r>
      <w:r w:rsidRPr="00A15520">
        <w:rPr>
          <w:rStyle w:val="StyleStyleBold12pt"/>
        </w:rPr>
        <w:t>Walker 15</w:t>
      </w:r>
      <w:r>
        <w:t xml:space="preserve"> – former urbanism editor at Gizmodo, “What's Stopping Us from Building Cities in Space? No, It's Not Tech.”, 6/19/2015, http://gizmodo.com/whats-stopping-us-from-building-cities-in-space-no-it-1711985320</w:t>
      </w:r>
    </w:p>
    <w:p w:rsidR="005360AB" w:rsidRPr="003A6A17" w:rsidRDefault="005360AB" w:rsidP="005360AB">
      <w:pPr>
        <w:rPr>
          <w:rStyle w:val="StyleBoldUnderline"/>
        </w:rPr>
      </w:pPr>
      <w:r w:rsidRPr="003A6A17">
        <w:rPr>
          <w:rStyle w:val="StyleBoldUnderline"/>
        </w:rPr>
        <w:t xml:space="preserve">Statistically, </w:t>
      </w:r>
      <w:r w:rsidRPr="00F6079F">
        <w:rPr>
          <w:rStyle w:val="StyleBoldUnderline"/>
          <w:highlight w:val="yellow"/>
        </w:rPr>
        <w:t>China’s space program is a few decades behind the US, but</w:t>
      </w:r>
      <w:r w:rsidRPr="003A6A17">
        <w:rPr>
          <w:rStyle w:val="StyleBoldUnderline"/>
        </w:rPr>
        <w:t xml:space="preserve"> consider these facts: </w:t>
      </w:r>
      <w:r w:rsidRPr="00F6079F">
        <w:rPr>
          <w:rStyle w:val="StyleBoldUnderline"/>
          <w:highlight w:val="yellow"/>
        </w:rPr>
        <w:t>In a span of ten years the country sent ten people into space.</w:t>
      </w:r>
      <w:r w:rsidRPr="003A6A17">
        <w:rPr>
          <w:rStyle w:val="StyleBoldUnderline"/>
        </w:rPr>
        <w:t xml:space="preserve"> In 2013 they landed a rover on the Moon. The agency is currently working on a mission to Mars and a proposal for its own space station, which is planned for sometime in the 2020s</w:t>
      </w:r>
      <w:r w:rsidRPr="00F6079F">
        <w:rPr>
          <w:rStyle w:val="StyleBoldUnderline"/>
          <w:highlight w:val="yellow"/>
        </w:rPr>
        <w:t>. Soon, China will undoubtably surpass the US in its efforts for space colonization.</w:t>
      </w:r>
    </w:p>
    <w:p w:rsidR="005360AB" w:rsidRDefault="005360AB" w:rsidP="005360AB">
      <w:pPr>
        <w:rPr>
          <w:rStyle w:val="StyleBoldUnderline"/>
        </w:rPr>
      </w:pPr>
      <w:r w:rsidRPr="00A15520">
        <w:rPr>
          <w:sz w:val="16"/>
        </w:rPr>
        <w:t xml:space="preserve">Thanks to a 2011 Congressional act that bars the US from collaborating with China’s space program, </w:t>
      </w:r>
      <w:r w:rsidRPr="00F6079F">
        <w:rPr>
          <w:rStyle w:val="StyleBoldUnderline"/>
          <w:highlight w:val="yellow"/>
        </w:rPr>
        <w:t>NASA is not allowed to work directly with the most quickly accelerating efforts to get humans into space. This is a huge problem</w:t>
      </w:r>
      <w:r w:rsidRPr="00F6079F">
        <w:rPr>
          <w:sz w:val="16"/>
          <w:highlight w:val="yellow"/>
        </w:rPr>
        <w:t>. “</w:t>
      </w:r>
      <w:r w:rsidRPr="00F6079F">
        <w:rPr>
          <w:rStyle w:val="StyleBoldUnderline"/>
          <w:highlight w:val="yellow"/>
        </w:rPr>
        <w:t>There are only two places that are going into space</w:t>
      </w:r>
      <w:r w:rsidRPr="00F6079F">
        <w:rPr>
          <w:sz w:val="16"/>
          <w:highlight w:val="yellow"/>
        </w:rPr>
        <w:t>,”</w:t>
      </w:r>
      <w:r w:rsidRPr="00A15520">
        <w:rPr>
          <w:sz w:val="16"/>
        </w:rPr>
        <w:t xml:space="preserve"> says Waldman, referring to current crewed missions by Russia and China. “</w:t>
      </w:r>
      <w:r w:rsidRPr="00F6079F">
        <w:rPr>
          <w:rStyle w:val="StyleBoldUnderline"/>
          <w:highlight w:val="yellow"/>
        </w:rPr>
        <w:t>We’re not one of them, and we’re not in collaboration with the other one of them.”</w:t>
      </w:r>
    </w:p>
    <w:p w:rsidR="005360AB" w:rsidRDefault="005360AB" w:rsidP="005360AB">
      <w:pPr>
        <w:rPr>
          <w:rStyle w:val="StyleBoldUnderline"/>
        </w:rPr>
      </w:pPr>
    </w:p>
    <w:p w:rsidR="005360AB" w:rsidRPr="00A87D1C" w:rsidRDefault="005360AB" w:rsidP="005360AB">
      <w:pPr>
        <w:pStyle w:val="Heading4"/>
      </w:pPr>
      <w:r>
        <w:t>China’s space development edges out US space leadership</w:t>
      </w:r>
    </w:p>
    <w:p w:rsidR="005360AB" w:rsidRDefault="005360AB" w:rsidP="005360AB">
      <w:pPr>
        <w:rPr>
          <w:rFonts w:asciiTheme="minorHAnsi" w:hAnsiTheme="minorHAnsi"/>
        </w:rPr>
      </w:pPr>
      <w:r>
        <w:rPr>
          <w:rFonts w:asciiTheme="minorHAnsi" w:hAnsiTheme="minorHAnsi"/>
        </w:rPr>
        <w:t xml:space="preserve">John K. </w:t>
      </w:r>
      <w:r w:rsidRPr="00A87D1C">
        <w:rPr>
          <w:rStyle w:val="StyleStyleBold12pt"/>
        </w:rPr>
        <w:t>Yi 11</w:t>
      </w:r>
      <w:r>
        <w:rPr>
          <w:rFonts w:asciiTheme="minorHAnsi" w:hAnsiTheme="minorHAnsi"/>
        </w:rPr>
        <w:t xml:space="preserve"> – M.A. in Eurasian, Russian, and Eastern European Studies at Georgetown University, “Maintaining U.S. Space Primacy During China’s Rise”, 11/11/11, http://intpolicydigest.org/2011/11/11/maintaining-u-s-space-primacy-during-china-s-rise/</w:t>
      </w:r>
    </w:p>
    <w:p w:rsidR="005360AB" w:rsidRPr="00A87D1C" w:rsidRDefault="005360AB" w:rsidP="005360AB">
      <w:pPr>
        <w:rPr>
          <w:rFonts w:asciiTheme="minorHAnsi" w:hAnsiTheme="minorHAnsi"/>
          <w:sz w:val="16"/>
        </w:rPr>
      </w:pPr>
      <w:r w:rsidRPr="00A87D1C">
        <w:rPr>
          <w:rFonts w:asciiTheme="minorHAnsi" w:hAnsiTheme="minorHAnsi"/>
          <w:sz w:val="16"/>
        </w:rPr>
        <w:t xml:space="preserve">As for </w:t>
      </w:r>
      <w:r w:rsidRPr="00D20B0F">
        <w:rPr>
          <w:rStyle w:val="StyleBoldUnderline"/>
          <w:highlight w:val="yellow"/>
        </w:rPr>
        <w:t>the U.S</w:t>
      </w:r>
      <w:r w:rsidRPr="00A87D1C">
        <w:rPr>
          <w:rStyle w:val="StyleBoldUnderline"/>
        </w:rPr>
        <w:t>.</w:t>
      </w:r>
      <w:r w:rsidRPr="00A87D1C">
        <w:rPr>
          <w:rFonts w:asciiTheme="minorHAnsi" w:hAnsiTheme="minorHAnsi"/>
          <w:sz w:val="16"/>
        </w:rPr>
        <w:t xml:space="preserve">, it </w:t>
      </w:r>
      <w:r w:rsidRPr="00D20B0F">
        <w:rPr>
          <w:rStyle w:val="StyleBoldUnderline"/>
          <w:highlight w:val="yellow"/>
        </w:rPr>
        <w:t>has remained closed from any possibility of space cooperation with China</w:t>
      </w:r>
      <w:r w:rsidRPr="00A87D1C">
        <w:rPr>
          <w:rFonts w:asciiTheme="minorHAnsi" w:hAnsiTheme="minorHAnsi"/>
          <w:sz w:val="16"/>
        </w:rPr>
        <w:t xml:space="preserve">, despite Beijing’s request. Despite Washington’s suspicions about the Chinese space interests, Beijing has insisted on the openness of its space program, both as a commercial enterprise and also as a platform for scientific exploration. Currently, </w:t>
      </w:r>
      <w:r w:rsidRPr="00A87D1C">
        <w:rPr>
          <w:rStyle w:val="StyleBoldUnderline"/>
        </w:rPr>
        <w:t>Beijing holds space relations with the European Space Agency</w:t>
      </w:r>
      <w:r w:rsidRPr="00A87D1C">
        <w:rPr>
          <w:rFonts w:asciiTheme="minorHAnsi" w:hAnsiTheme="minorHAnsi"/>
          <w:sz w:val="16"/>
        </w:rPr>
        <w:t xml:space="preserve">, Brazil, France, Russia, </w:t>
      </w:r>
      <w:r w:rsidRPr="00A87D1C">
        <w:rPr>
          <w:rStyle w:val="StyleBoldUnderline"/>
        </w:rPr>
        <w:t>and a number of other nations</w:t>
      </w:r>
      <w:r w:rsidRPr="00A87D1C">
        <w:rPr>
          <w:rFonts w:asciiTheme="minorHAnsi" w:hAnsiTheme="minorHAnsi"/>
          <w:sz w:val="16"/>
        </w:rPr>
        <w:t xml:space="preserve">. Regarding its future space station, </w:t>
      </w:r>
      <w:r w:rsidRPr="00D20B0F">
        <w:rPr>
          <w:rStyle w:val="StyleBoldUnderline"/>
          <w:highlight w:val="yellow"/>
        </w:rPr>
        <w:t>Beijing</w:t>
      </w:r>
      <w:r w:rsidRPr="00A87D1C">
        <w:rPr>
          <w:rFonts w:asciiTheme="minorHAnsi" w:hAnsiTheme="minorHAnsi"/>
          <w:sz w:val="16"/>
        </w:rPr>
        <w:t xml:space="preserve"> announced that it </w:t>
      </w:r>
      <w:r w:rsidRPr="00D20B0F">
        <w:rPr>
          <w:rStyle w:val="StyleBoldUnderline"/>
          <w:highlight w:val="yellow"/>
        </w:rPr>
        <w:t>would be open to any country willing to participate</w:t>
      </w:r>
      <w:r w:rsidRPr="00A87D1C">
        <w:rPr>
          <w:rFonts w:asciiTheme="minorHAnsi" w:hAnsiTheme="minorHAnsi"/>
          <w:sz w:val="16"/>
        </w:rPr>
        <w:t xml:space="preserve">. This is </w:t>
      </w:r>
      <w:r w:rsidRPr="00D20B0F">
        <w:rPr>
          <w:rStyle w:val="StyleBoldUnderline"/>
          <w:highlight w:val="yellow"/>
        </w:rPr>
        <w:t>in contrast to the current I</w:t>
      </w:r>
      <w:r w:rsidRPr="00A87D1C">
        <w:rPr>
          <w:rStyle w:val="StyleBoldUnderline"/>
        </w:rPr>
        <w:t xml:space="preserve">nternational </w:t>
      </w:r>
      <w:r w:rsidRPr="00D20B0F">
        <w:rPr>
          <w:rStyle w:val="StyleBoldUnderline"/>
          <w:highlight w:val="yellow"/>
        </w:rPr>
        <w:t>S</w:t>
      </w:r>
      <w:r w:rsidRPr="00A87D1C">
        <w:rPr>
          <w:rStyle w:val="StyleBoldUnderline"/>
        </w:rPr>
        <w:t xml:space="preserve">pace </w:t>
      </w:r>
      <w:r w:rsidRPr="00D20B0F">
        <w:rPr>
          <w:rStyle w:val="StyleBoldUnderline"/>
          <w:highlight w:val="yellow"/>
        </w:rPr>
        <w:t>S</w:t>
      </w:r>
      <w:r w:rsidRPr="00A87D1C">
        <w:rPr>
          <w:rStyle w:val="StyleBoldUnderline"/>
        </w:rPr>
        <w:t xml:space="preserve">tation, </w:t>
      </w:r>
      <w:r w:rsidRPr="00D20B0F">
        <w:rPr>
          <w:rStyle w:val="StyleBoldUnderline"/>
          <w:highlight w:val="yellow"/>
        </w:rPr>
        <w:t>which</w:t>
      </w:r>
      <w:r w:rsidRPr="00A87D1C">
        <w:rPr>
          <w:rFonts w:asciiTheme="minorHAnsi" w:hAnsiTheme="minorHAnsi"/>
          <w:sz w:val="16"/>
        </w:rPr>
        <w:t xml:space="preserve"> has limited membership and </w:t>
      </w:r>
      <w:r w:rsidRPr="00D20B0F">
        <w:rPr>
          <w:rStyle w:val="StyleBoldUnderline"/>
          <w:highlight w:val="yellow"/>
        </w:rPr>
        <w:t>explicitly bars China</w:t>
      </w:r>
      <w:r w:rsidRPr="00A87D1C">
        <w:rPr>
          <w:rFonts w:asciiTheme="minorHAnsi" w:hAnsiTheme="minorHAnsi"/>
          <w:sz w:val="16"/>
        </w:rPr>
        <w:t>.</w:t>
      </w:r>
    </w:p>
    <w:p w:rsidR="005360AB" w:rsidRPr="00A87D1C" w:rsidRDefault="005360AB" w:rsidP="005360AB">
      <w:pPr>
        <w:rPr>
          <w:rFonts w:asciiTheme="minorHAnsi" w:hAnsiTheme="minorHAnsi"/>
          <w:sz w:val="16"/>
        </w:rPr>
      </w:pPr>
      <w:r w:rsidRPr="00A87D1C">
        <w:rPr>
          <w:rFonts w:asciiTheme="minorHAnsi" w:hAnsiTheme="minorHAnsi"/>
          <w:sz w:val="16"/>
        </w:rPr>
        <w:t xml:space="preserve">And so, </w:t>
      </w:r>
      <w:r w:rsidRPr="00A87D1C">
        <w:rPr>
          <w:rStyle w:val="StyleBoldUnderline"/>
        </w:rPr>
        <w:t xml:space="preserve">as China’s space program continues to progress and the U.S. watches in silence, </w:t>
      </w:r>
      <w:r w:rsidRPr="00D20B0F">
        <w:rPr>
          <w:rStyle w:val="StyleBoldUnderline"/>
          <w:highlight w:val="yellow"/>
        </w:rPr>
        <w:t>many have begun to worry about the loss of American primacy in space</w:t>
      </w:r>
      <w:r w:rsidRPr="00A87D1C">
        <w:rPr>
          <w:rFonts w:asciiTheme="minorHAnsi" w:hAnsiTheme="minorHAnsi"/>
          <w:sz w:val="16"/>
        </w:rPr>
        <w:t xml:space="preserve">. However, </w:t>
      </w:r>
      <w:r w:rsidRPr="00A87D1C">
        <w:rPr>
          <w:rStyle w:val="StyleBoldUnderline"/>
        </w:rPr>
        <w:t>despite NASA’s budget and program cuts</w:t>
      </w:r>
      <w:r w:rsidRPr="00A87D1C">
        <w:rPr>
          <w:rFonts w:asciiTheme="minorHAnsi" w:hAnsiTheme="minorHAnsi"/>
          <w:sz w:val="16"/>
        </w:rPr>
        <w:t xml:space="preserve"> and a seemingly </w:t>
      </w:r>
      <w:r w:rsidRPr="00A87D1C">
        <w:rPr>
          <w:rFonts w:asciiTheme="minorHAnsi" w:hAnsiTheme="minorHAnsi"/>
          <w:sz w:val="16"/>
        </w:rPr>
        <w:lastRenderedPageBreak/>
        <w:t xml:space="preserve">unconcerned Obama Administration, </w:t>
      </w:r>
      <w:r w:rsidRPr="00D20B0F">
        <w:rPr>
          <w:rStyle w:val="StyleBoldUnderline"/>
          <w:highlight w:val="yellow"/>
        </w:rPr>
        <w:t>there is much the U.S. can still do</w:t>
      </w:r>
      <w:r w:rsidRPr="00A87D1C">
        <w:rPr>
          <w:rFonts w:asciiTheme="minorHAnsi" w:hAnsiTheme="minorHAnsi"/>
          <w:sz w:val="16"/>
        </w:rPr>
        <w:t xml:space="preserve"> in cooperation with Russia </w:t>
      </w:r>
      <w:r w:rsidRPr="00A87D1C">
        <w:rPr>
          <w:rStyle w:val="StyleBoldUnderline"/>
        </w:rPr>
        <w:t>to remain the world leader of all things galactic</w:t>
      </w:r>
      <w:r w:rsidRPr="00A87D1C">
        <w:rPr>
          <w:rFonts w:asciiTheme="minorHAnsi" w:hAnsiTheme="minorHAnsi"/>
          <w:sz w:val="16"/>
        </w:rPr>
        <w:t>. Increasing cooperation with other allies, who are trying to develop their own domestic space program, could be a better use of resources. Instead of making manned space travel capabilities an elite club of three, the U.S. could make an effort to bring more players into this group. Countries like France, India, and South Korea all have domestic space programs, which would benefit greatly from strengthened partnerships with Russia and the U.S.</w:t>
      </w:r>
    </w:p>
    <w:p w:rsidR="005360AB" w:rsidRPr="00A87D1C" w:rsidRDefault="005360AB" w:rsidP="005360AB">
      <w:pPr>
        <w:rPr>
          <w:rFonts w:asciiTheme="minorHAnsi" w:hAnsiTheme="minorHAnsi"/>
          <w:sz w:val="16"/>
        </w:rPr>
      </w:pPr>
      <w:r w:rsidRPr="00A87D1C">
        <w:rPr>
          <w:rStyle w:val="StyleBoldUnderline"/>
        </w:rPr>
        <w:t xml:space="preserve">Another option is to </w:t>
      </w:r>
      <w:r w:rsidRPr="00D20B0F">
        <w:rPr>
          <w:rStyle w:val="StyleBoldUnderline"/>
          <w:highlight w:val="yellow"/>
        </w:rPr>
        <w:t>encourage commercialization and privatization of space exploration</w:t>
      </w:r>
      <w:r w:rsidRPr="00A87D1C">
        <w:rPr>
          <w:rStyle w:val="StyleBoldUnderline"/>
        </w:rPr>
        <w:t>,</w:t>
      </w:r>
      <w:r w:rsidRPr="00A87D1C">
        <w:rPr>
          <w:rFonts w:asciiTheme="minorHAnsi" w:hAnsiTheme="minorHAnsi"/>
          <w:sz w:val="16"/>
        </w:rPr>
        <w:t xml:space="preserve"> which is </w:t>
      </w:r>
      <w:r w:rsidRPr="00A87D1C">
        <w:rPr>
          <w:rStyle w:val="StyleBoldUnderline"/>
        </w:rPr>
        <w:t>currently a growing movement in the U.S. Once space travel becomes less of a state level prerogative and more about commercial and private enterprises, worries of China’s space dominance will diminish.</w:t>
      </w:r>
      <w:r w:rsidRPr="00A87D1C">
        <w:rPr>
          <w:rFonts w:asciiTheme="minorHAnsi" w:hAnsiTheme="minorHAnsi"/>
          <w:sz w:val="16"/>
        </w:rPr>
        <w:t xml:space="preserve"> Though the U.S., Russia and China will remain the major players in space travel in the years to come, </w:t>
      </w:r>
      <w:r w:rsidRPr="00D20B0F">
        <w:rPr>
          <w:rStyle w:val="StyleBoldUnderline"/>
          <w:highlight w:val="yellow"/>
        </w:rPr>
        <w:t>crowding the field with smaller private enterprises and countries would serve to counterbalance China’s growth in space capabilities</w:t>
      </w:r>
      <w:r w:rsidRPr="00D20B0F">
        <w:rPr>
          <w:rFonts w:asciiTheme="minorHAnsi" w:hAnsiTheme="minorHAnsi"/>
          <w:sz w:val="16"/>
          <w:highlight w:val="yellow"/>
        </w:rPr>
        <w:t>.</w:t>
      </w:r>
      <w:r w:rsidRPr="00A87D1C">
        <w:rPr>
          <w:rFonts w:asciiTheme="minorHAnsi" w:hAnsiTheme="minorHAnsi"/>
          <w:sz w:val="16"/>
        </w:rPr>
        <w:t xml:space="preserve"> Furthermore, this multiparty approach would serve as an excellent vehicle for the U.S. to pursue cooperation with China. A multinational partnership with China is far more palatable for Washington than a strictly bilateral U.S-China space cooperation.</w:t>
      </w:r>
    </w:p>
    <w:p w:rsidR="005360AB" w:rsidRDefault="005360AB" w:rsidP="005360AB">
      <w:pPr>
        <w:rPr>
          <w:rFonts w:asciiTheme="minorHAnsi" w:hAnsiTheme="minorHAnsi"/>
          <w:sz w:val="16"/>
        </w:rPr>
      </w:pPr>
      <w:r w:rsidRPr="00A87D1C">
        <w:rPr>
          <w:rFonts w:asciiTheme="minorHAnsi" w:hAnsiTheme="minorHAnsi"/>
          <w:sz w:val="16"/>
        </w:rPr>
        <w:t xml:space="preserve">Considering </w:t>
      </w:r>
      <w:r w:rsidRPr="00A87D1C">
        <w:rPr>
          <w:rStyle w:val="StyleBoldUnderline"/>
        </w:rPr>
        <w:t>China’s space ascendancy as a threat and standing aside with closed doors will, in the long run, hurt the U.S. standing in field of space exploration and only strain ties with Beijing</w:t>
      </w:r>
      <w:r w:rsidRPr="00A87D1C">
        <w:rPr>
          <w:rFonts w:asciiTheme="minorHAnsi" w:hAnsiTheme="minorHAnsi"/>
          <w:sz w:val="16"/>
        </w:rPr>
        <w:t>. Perhaps it is time to turn space exploration into a multinational effort and escape the Cold War mentality of space being a chess game between a few select powers.</w:t>
      </w:r>
    </w:p>
    <w:p w:rsidR="005360AB" w:rsidRDefault="005360AB" w:rsidP="005360AB">
      <w:pPr>
        <w:rPr>
          <w:rFonts w:asciiTheme="minorHAnsi" w:hAnsiTheme="minorHAnsi"/>
          <w:sz w:val="16"/>
        </w:rPr>
      </w:pPr>
    </w:p>
    <w:p w:rsidR="005360AB" w:rsidRPr="005360AB" w:rsidRDefault="005360AB" w:rsidP="005360AB"/>
    <w:p w:rsidR="0029148D" w:rsidRDefault="0029148D" w:rsidP="0029148D">
      <w:pPr>
        <w:pStyle w:val="Heading2"/>
      </w:pPr>
      <w:r>
        <w:t>Internal Link</w:t>
      </w:r>
    </w:p>
    <w:p w:rsidR="0029148D" w:rsidRDefault="001F65D9" w:rsidP="0029148D">
      <w:pPr>
        <w:pStyle w:val="Heading3"/>
      </w:pPr>
      <w:r>
        <w:t xml:space="preserve">Cooperation Key to Hegemony </w:t>
      </w:r>
    </w:p>
    <w:p w:rsidR="00061CBE" w:rsidRPr="00936FF5" w:rsidRDefault="00061CBE" w:rsidP="00061CBE">
      <w:pPr>
        <w:pStyle w:val="Heading4"/>
      </w:pPr>
      <w:r w:rsidRPr="00936FF5">
        <w:t>*Cooperation with China in the commercial space sector resolves declining US space leadership</w:t>
      </w:r>
    </w:p>
    <w:p w:rsidR="00061CBE" w:rsidRPr="00936FF5" w:rsidRDefault="00061CBE" w:rsidP="00061CBE">
      <w:r w:rsidRPr="00936FF5">
        <w:t xml:space="preserve">Ronald E. </w:t>
      </w:r>
      <w:r w:rsidRPr="00936FF5">
        <w:rPr>
          <w:rStyle w:val="StyleStyleBold12pt"/>
        </w:rPr>
        <w:t>Turner</w:t>
      </w:r>
      <w:r w:rsidRPr="00936FF5">
        <w:t xml:space="preserve"> Ph.D., </w:t>
      </w:r>
      <w:r w:rsidRPr="00936FF5">
        <w:rPr>
          <w:rStyle w:val="StyleStyleBold12pt"/>
        </w:rPr>
        <w:t>15</w:t>
      </w:r>
      <w:r w:rsidRPr="00936FF5">
        <w:t>, Distinguished Analyst at Analytic Services Inc., principle investigator of NASA research grants, 05/06/15, “Should the United States Cooperate with China in Space?,” http://www.anser.org/babrief-us-china-space-coop</w:t>
      </w:r>
    </w:p>
    <w:p w:rsidR="00061CBE" w:rsidRDefault="00061CBE" w:rsidP="00061CBE">
      <w:pPr>
        <w:rPr>
          <w:sz w:val="16"/>
        </w:rPr>
      </w:pPr>
      <w:r w:rsidRPr="005C3AD1">
        <w:rPr>
          <w:sz w:val="16"/>
        </w:rPr>
        <w:t>U.S. Space Program</w:t>
      </w:r>
      <w:r w:rsidRPr="005C3AD1">
        <w:rPr>
          <w:sz w:val="12"/>
        </w:rPr>
        <w:t>¶</w:t>
      </w:r>
      <w:r w:rsidRPr="005C3AD1">
        <w:rPr>
          <w:sz w:val="16"/>
        </w:rPr>
        <w:t xml:space="preserve"> </w:t>
      </w:r>
      <w:r w:rsidRPr="00244D02">
        <w:rPr>
          <w:rStyle w:val="StyleBoldUnderline"/>
          <w:highlight w:val="cyan"/>
        </w:rPr>
        <w:t>The U</w:t>
      </w:r>
      <w:r w:rsidRPr="00054052">
        <w:rPr>
          <w:rStyle w:val="StyleBoldUnderline"/>
        </w:rPr>
        <w:t xml:space="preserve">nited </w:t>
      </w:r>
      <w:r w:rsidRPr="00244D02">
        <w:rPr>
          <w:rStyle w:val="StyleBoldUnderline"/>
          <w:highlight w:val="cyan"/>
        </w:rPr>
        <w:t>S</w:t>
      </w:r>
      <w:r w:rsidRPr="00054052">
        <w:rPr>
          <w:rStyle w:val="StyleBoldUnderline"/>
        </w:rPr>
        <w:t xml:space="preserve">tates today </w:t>
      </w:r>
      <w:r w:rsidRPr="00244D02">
        <w:rPr>
          <w:rStyle w:val="StyleBoldUnderline"/>
          <w:highlight w:val="cyan"/>
        </w:rPr>
        <w:t>has the world’s premier space program</w:t>
      </w:r>
      <w:r w:rsidRPr="005C3AD1">
        <w:rPr>
          <w:sz w:val="16"/>
        </w:rPr>
        <w:t xml:space="preserve">. Both its </w:t>
      </w:r>
      <w:r w:rsidRPr="00054052">
        <w:rPr>
          <w:rStyle w:val="StyleBoldUnderline"/>
        </w:rPr>
        <w:t>military and civilian space programs lead the world in space technology, space applications, and space exploration</w:t>
      </w:r>
      <w:r w:rsidRPr="005C3AD1">
        <w:rPr>
          <w:sz w:val="16"/>
        </w:rPr>
        <w:t>.</w:t>
      </w:r>
      <w:r w:rsidRPr="005C3AD1">
        <w:rPr>
          <w:sz w:val="12"/>
        </w:rPr>
        <w:t>¶</w:t>
      </w:r>
      <w:r w:rsidRPr="005C3AD1">
        <w:rPr>
          <w:sz w:val="16"/>
        </w:rPr>
        <w:t xml:space="preserve"> The United States military relies heavily on space assets. </w:t>
      </w:r>
      <w:r w:rsidRPr="00054052">
        <w:rPr>
          <w:rStyle w:val="StyleBoldUnderline"/>
        </w:rPr>
        <w:t xml:space="preserve">Dedicated </w:t>
      </w:r>
      <w:r w:rsidRPr="00244D02">
        <w:rPr>
          <w:rStyle w:val="StyleBoldUnderline"/>
          <w:highlight w:val="cyan"/>
        </w:rPr>
        <w:t xml:space="preserve">military </w:t>
      </w:r>
      <w:r w:rsidRPr="00244D02">
        <w:rPr>
          <w:rStyle w:val="StyleBoldUnderline"/>
        </w:rPr>
        <w:t xml:space="preserve">space </w:t>
      </w:r>
      <w:r w:rsidRPr="00244D02">
        <w:rPr>
          <w:rStyle w:val="StyleBoldUnderline"/>
          <w:highlight w:val="cyan"/>
        </w:rPr>
        <w:t>systems are an integral</w:t>
      </w:r>
      <w:r w:rsidRPr="00054052">
        <w:rPr>
          <w:rStyle w:val="StyleBoldUnderline"/>
        </w:rPr>
        <w:t xml:space="preserve"> part of its military </w:t>
      </w:r>
      <w:r w:rsidRPr="00244D02">
        <w:rPr>
          <w:rStyle w:val="StyleBoldUnderline"/>
          <w:highlight w:val="cyan"/>
        </w:rPr>
        <w:t>operations</w:t>
      </w:r>
      <w:r w:rsidRPr="005C3AD1">
        <w:rPr>
          <w:sz w:val="16"/>
        </w:rPr>
        <w:t xml:space="preserve">, supporting intelligence gathering, communication, navigation, environment monitoring, and more. In addition, </w:t>
      </w:r>
      <w:r w:rsidRPr="00054052">
        <w:rPr>
          <w:rStyle w:val="StyleBoldUnderline"/>
        </w:rPr>
        <w:t>the United States makes extensive use of civil and commercial space systems, particularly for communications, but also for weather and surveillance</w:t>
      </w:r>
      <w:r w:rsidRPr="005C3AD1">
        <w:rPr>
          <w:sz w:val="16"/>
        </w:rPr>
        <w:t>. The decision to integrate space into the U.S. military concept of operations came together successfully in the first Gulf War in 1991, to the degree that it is sometimes called the first space war.[3]</w:t>
      </w:r>
      <w:r w:rsidRPr="005C3AD1">
        <w:rPr>
          <w:sz w:val="12"/>
        </w:rPr>
        <w:t>¶</w:t>
      </w:r>
      <w:r w:rsidRPr="005C3AD1">
        <w:rPr>
          <w:sz w:val="16"/>
        </w:rPr>
        <w:t xml:space="preserve"> </w:t>
      </w:r>
      <w:r w:rsidRPr="00054052">
        <w:rPr>
          <w:rStyle w:val="StyleBoldUnderline"/>
        </w:rPr>
        <w:t xml:space="preserve">The U.S. </w:t>
      </w:r>
      <w:r w:rsidRPr="00244D02">
        <w:rPr>
          <w:rStyle w:val="StyleBoldUnderline"/>
          <w:highlight w:val="cyan"/>
        </w:rPr>
        <w:t>civil</w:t>
      </w:r>
      <w:r w:rsidRPr="00054052">
        <w:rPr>
          <w:rStyle w:val="StyleBoldUnderline"/>
        </w:rPr>
        <w:t xml:space="preserve">ian </w:t>
      </w:r>
      <w:r w:rsidRPr="00244D02">
        <w:rPr>
          <w:rStyle w:val="StyleBoldUnderline"/>
          <w:highlight w:val="cyan"/>
        </w:rPr>
        <w:t>space</w:t>
      </w:r>
      <w:r w:rsidRPr="00054052">
        <w:rPr>
          <w:rStyle w:val="StyleBoldUnderline"/>
        </w:rPr>
        <w:t xml:space="preserve"> program </w:t>
      </w:r>
      <w:r w:rsidRPr="00244D02">
        <w:rPr>
          <w:rStyle w:val="StyleBoldUnderline"/>
          <w:highlight w:val="cyan"/>
        </w:rPr>
        <w:t>has greater</w:t>
      </w:r>
      <w:r w:rsidRPr="00054052">
        <w:rPr>
          <w:rStyle w:val="StyleBoldUnderline"/>
        </w:rPr>
        <w:t xml:space="preserve"> government </w:t>
      </w:r>
      <w:r w:rsidRPr="00244D02">
        <w:rPr>
          <w:rStyle w:val="StyleBoldUnderline"/>
          <w:highlight w:val="cyan"/>
        </w:rPr>
        <w:t>funding than any other</w:t>
      </w:r>
      <w:r w:rsidRPr="00244D02">
        <w:rPr>
          <w:rStyle w:val="StyleBoldUnderline"/>
        </w:rPr>
        <w:t xml:space="preserve"> civil</w:t>
      </w:r>
      <w:r w:rsidRPr="00054052">
        <w:rPr>
          <w:rStyle w:val="StyleBoldUnderline"/>
        </w:rPr>
        <w:t xml:space="preserve"> space </w:t>
      </w:r>
      <w:r w:rsidRPr="00244D02">
        <w:rPr>
          <w:rStyle w:val="StyleBoldUnderline"/>
          <w:highlight w:val="cyan"/>
        </w:rPr>
        <w:t>program in the world</w:t>
      </w:r>
      <w:r w:rsidRPr="00054052">
        <w:rPr>
          <w:rStyle w:val="StyleBoldUnderline"/>
        </w:rPr>
        <w:t>.[4] It has an active research program with robotic space missions exploring throughout the solar system. NASA’s human spaceflight program leads</w:t>
      </w:r>
      <w:r w:rsidRPr="005C3AD1">
        <w:rPr>
          <w:sz w:val="16"/>
        </w:rPr>
        <w:t xml:space="preserve">, with international partners, </w:t>
      </w:r>
      <w:r w:rsidRPr="00054052">
        <w:rPr>
          <w:rStyle w:val="StyleBoldUnderline"/>
        </w:rPr>
        <w:t>the International Space Station (ISS)</w:t>
      </w:r>
      <w:r w:rsidRPr="005C3AD1">
        <w:rPr>
          <w:sz w:val="16"/>
        </w:rPr>
        <w:t xml:space="preserve">, the largest and most sophisticated space structure ever built. Over 215 individuals from 15 countries have been on the ISS. </w:t>
      </w:r>
      <w:r w:rsidRPr="00054052">
        <w:rPr>
          <w:rStyle w:val="StyleBoldUnderline"/>
        </w:rPr>
        <w:t>NASA is building and testing its next-generation human space vehicle</w:t>
      </w:r>
      <w:r w:rsidRPr="005C3AD1">
        <w:rPr>
          <w:sz w:val="16"/>
        </w:rPr>
        <w:t>, the Orion spacecraft, and the Space Launch System, which will have lift capability exceeding that of the Saturn V, which took humans to the Moon in the late 1960s and early 1970s.</w:t>
      </w:r>
      <w:r w:rsidRPr="005C3AD1">
        <w:rPr>
          <w:sz w:val="12"/>
        </w:rPr>
        <w:t>¶</w:t>
      </w:r>
      <w:r w:rsidRPr="005C3AD1">
        <w:rPr>
          <w:sz w:val="16"/>
        </w:rPr>
        <w:t xml:space="preserve"> </w:t>
      </w:r>
      <w:r w:rsidRPr="00244D02">
        <w:rPr>
          <w:rStyle w:val="StyleBoldUnderline"/>
          <w:highlight w:val="cyan"/>
        </w:rPr>
        <w:t>Despite its accomplishments</w:t>
      </w:r>
      <w:r w:rsidRPr="00054052">
        <w:rPr>
          <w:rStyle w:val="StyleBoldUnderline"/>
        </w:rPr>
        <w:t xml:space="preserve"> and ongoing endeavors, </w:t>
      </w:r>
      <w:r w:rsidRPr="00244D02">
        <w:rPr>
          <w:rStyle w:val="StyleBoldUnderline"/>
          <w:highlight w:val="cyan"/>
        </w:rPr>
        <w:t xml:space="preserve">the </w:t>
      </w:r>
      <w:r w:rsidRPr="00244D02">
        <w:rPr>
          <w:rStyle w:val="Emphasis"/>
          <w:highlight w:val="cyan"/>
        </w:rPr>
        <w:t>U</w:t>
      </w:r>
      <w:r w:rsidRPr="004107D0">
        <w:rPr>
          <w:rStyle w:val="Emphasis"/>
        </w:rPr>
        <w:t xml:space="preserve">nited </w:t>
      </w:r>
      <w:r w:rsidRPr="00244D02">
        <w:rPr>
          <w:rStyle w:val="Emphasis"/>
          <w:highlight w:val="cyan"/>
        </w:rPr>
        <w:t>S</w:t>
      </w:r>
      <w:r w:rsidRPr="004107D0">
        <w:rPr>
          <w:rStyle w:val="Emphasis"/>
        </w:rPr>
        <w:t xml:space="preserve">tates </w:t>
      </w:r>
      <w:r w:rsidRPr="00244D02">
        <w:rPr>
          <w:rStyle w:val="Emphasis"/>
          <w:highlight w:val="cyan"/>
        </w:rPr>
        <w:t xml:space="preserve">is perceived as losing </w:t>
      </w:r>
      <w:r w:rsidRPr="00244D02">
        <w:rPr>
          <w:rStyle w:val="Emphasis"/>
        </w:rPr>
        <w:t xml:space="preserve">its position of </w:t>
      </w:r>
      <w:r w:rsidRPr="00244D02">
        <w:rPr>
          <w:rStyle w:val="Emphasis"/>
          <w:highlight w:val="cyan"/>
        </w:rPr>
        <w:t>leadership</w:t>
      </w:r>
      <w:r w:rsidRPr="00054052">
        <w:rPr>
          <w:rStyle w:val="StyleBoldUnderline"/>
        </w:rPr>
        <w:t xml:space="preserve"> in space exploration.</w:t>
      </w:r>
      <w:r w:rsidRPr="005C3AD1">
        <w:rPr>
          <w:sz w:val="16"/>
        </w:rPr>
        <w:t xml:space="preserve"> </w:t>
      </w:r>
      <w:r w:rsidRPr="00054052">
        <w:rPr>
          <w:rStyle w:val="StyleBoldUnderline"/>
        </w:rPr>
        <w:t xml:space="preserve">This is </w:t>
      </w:r>
      <w:r w:rsidRPr="00244D02">
        <w:rPr>
          <w:rStyle w:val="StyleBoldUnderline"/>
          <w:highlight w:val="cyan"/>
        </w:rPr>
        <w:t>due</w:t>
      </w:r>
      <w:r w:rsidRPr="00054052">
        <w:rPr>
          <w:rStyle w:val="StyleBoldUnderline"/>
        </w:rPr>
        <w:t xml:space="preserve"> in large measure </w:t>
      </w:r>
      <w:r w:rsidRPr="00244D02">
        <w:rPr>
          <w:rStyle w:val="StyleBoldUnderline"/>
          <w:highlight w:val="cyan"/>
        </w:rPr>
        <w:t>to the lack of a clear objective for its</w:t>
      </w:r>
      <w:r w:rsidRPr="00054052">
        <w:rPr>
          <w:rStyle w:val="StyleBoldUnderline"/>
        </w:rPr>
        <w:t xml:space="preserve"> human </w:t>
      </w:r>
      <w:r w:rsidRPr="00244D02">
        <w:rPr>
          <w:rStyle w:val="StyleBoldUnderline"/>
          <w:highlight w:val="cyan"/>
        </w:rPr>
        <w:t>space program</w:t>
      </w:r>
      <w:r w:rsidRPr="005C3AD1">
        <w:rPr>
          <w:sz w:val="16"/>
        </w:rPr>
        <w:t xml:space="preserve">. While the stated long-term goal of the U.S. space program is to put humans on Mars in the 2030s, </w:t>
      </w:r>
      <w:r w:rsidRPr="00054052">
        <w:rPr>
          <w:rStyle w:val="StyleBoldUnderline"/>
        </w:rPr>
        <w:t>there is no clear development path to achieve it</w:t>
      </w:r>
      <w:r w:rsidRPr="005C3AD1">
        <w:rPr>
          <w:sz w:val="16"/>
        </w:rPr>
        <w:t xml:space="preserve">.[5] An effort to put humans back on the Moon, called for by President G. W. Bush, was canceled after President Obama took office, and NASA’s human spaceflight program was redirected toward Mars. </w:t>
      </w:r>
      <w:r w:rsidRPr="00054052">
        <w:rPr>
          <w:rStyle w:val="StyleBoldUnderline"/>
        </w:rPr>
        <w:t>But the path led first to visiting an asteroid, a mission that has failed to catch the public’s attention. In addition, the U.S. Space Shuttle program ended, leaving the United States with no launch system of its own to get astronauts to and from the ISS</w:t>
      </w:r>
      <w:r w:rsidRPr="005C3AD1">
        <w:rPr>
          <w:sz w:val="16"/>
        </w:rPr>
        <w:t>. The ISS lifetime has been extended to 2024, but it is not clear that it could or should be maintained beyond that.</w:t>
      </w:r>
      <w:r w:rsidRPr="005C3AD1">
        <w:rPr>
          <w:sz w:val="12"/>
        </w:rPr>
        <w:t>¶</w:t>
      </w:r>
      <w:r w:rsidRPr="005C3AD1">
        <w:rPr>
          <w:sz w:val="16"/>
        </w:rPr>
        <w:t xml:space="preserve"> </w:t>
      </w:r>
      <w:r w:rsidRPr="005C3AD1">
        <w:rPr>
          <w:sz w:val="12"/>
        </w:rPr>
        <w:t>¶</w:t>
      </w:r>
      <w:r w:rsidRPr="005C3AD1">
        <w:rPr>
          <w:sz w:val="16"/>
        </w:rPr>
        <w:t xml:space="preserve"> Chinese Space Program</w:t>
      </w:r>
      <w:r w:rsidRPr="005C3AD1">
        <w:rPr>
          <w:sz w:val="12"/>
        </w:rPr>
        <w:t>¶</w:t>
      </w:r>
      <w:r w:rsidRPr="005C3AD1">
        <w:rPr>
          <w:sz w:val="16"/>
        </w:rPr>
        <w:t xml:space="preserve"> Meanwhile, </w:t>
      </w:r>
      <w:r w:rsidRPr="00244D02">
        <w:rPr>
          <w:rStyle w:val="StyleBoldUnderline"/>
          <w:highlight w:val="cyan"/>
        </w:rPr>
        <w:t xml:space="preserve">space enthusiasts perceive the </w:t>
      </w:r>
      <w:r w:rsidRPr="00244D02">
        <w:rPr>
          <w:rStyle w:val="Emphasis"/>
          <w:highlight w:val="cyan"/>
        </w:rPr>
        <w:t>Chinese space program as ascending</w:t>
      </w:r>
      <w:r w:rsidRPr="005C3AD1">
        <w:rPr>
          <w:sz w:val="16"/>
        </w:rPr>
        <w:t xml:space="preserve">. </w:t>
      </w:r>
      <w:r w:rsidRPr="00054052">
        <w:rPr>
          <w:rStyle w:val="StyleBoldUnderline"/>
        </w:rPr>
        <w:t xml:space="preserve">China sees the value of a strong space program both </w:t>
      </w:r>
      <w:r w:rsidRPr="009A4854">
        <w:rPr>
          <w:rStyle w:val="StyleBoldUnderline"/>
        </w:rPr>
        <w:t>as a means to enhance its military effectiveness</w:t>
      </w:r>
      <w:r w:rsidRPr="00054052">
        <w:rPr>
          <w:rStyle w:val="StyleBoldUnderline"/>
        </w:rPr>
        <w:t xml:space="preserve"> and as a way to show the world </w:t>
      </w:r>
      <w:r w:rsidRPr="005C3AD1">
        <w:rPr>
          <w:sz w:val="16"/>
        </w:rPr>
        <w:t xml:space="preserve">(and its own people) that </w:t>
      </w:r>
      <w:r w:rsidRPr="00054052">
        <w:rPr>
          <w:rStyle w:val="StyleBoldUnderline"/>
        </w:rPr>
        <w:t>it is the rightful heir to U.S. dominance in space</w:t>
      </w:r>
      <w:r w:rsidRPr="005C3AD1">
        <w:rPr>
          <w:sz w:val="16"/>
        </w:rPr>
        <w:t>.</w:t>
      </w:r>
      <w:r w:rsidRPr="005C3AD1">
        <w:rPr>
          <w:sz w:val="12"/>
        </w:rPr>
        <w:t>¶</w:t>
      </w:r>
      <w:r w:rsidRPr="005C3AD1">
        <w:rPr>
          <w:sz w:val="16"/>
        </w:rPr>
        <w:t xml:space="preserve"> China’s military, noting the success of space systems in the 1991 Gulf War, has been accelerating integration of space systems into its military doctrine and concepts of operation ever since. The </w:t>
      </w:r>
      <w:r w:rsidRPr="00054052">
        <w:rPr>
          <w:rStyle w:val="StyleBoldUnderline"/>
        </w:rPr>
        <w:t>Chinese have fielded space systems for intelligence gathering, environment monitoring, and communications</w:t>
      </w:r>
      <w:r w:rsidRPr="005C3AD1">
        <w:rPr>
          <w:sz w:val="16"/>
        </w:rPr>
        <w:t xml:space="preserve">. They are developing a navigation system that would compete with the U.S. Global Positioning System. </w:t>
      </w:r>
      <w:r w:rsidRPr="009A4854">
        <w:rPr>
          <w:rStyle w:val="StyleBoldUnderline"/>
          <w:highlight w:val="cyan"/>
        </w:rPr>
        <w:t>The Chinese system is now regionally effective</w:t>
      </w:r>
      <w:r w:rsidRPr="00054052">
        <w:rPr>
          <w:rStyle w:val="StyleBoldUnderline"/>
        </w:rPr>
        <w:t xml:space="preserve"> and expected to be available globally by 2020</w:t>
      </w:r>
      <w:r w:rsidRPr="005C3AD1">
        <w:rPr>
          <w:sz w:val="16"/>
        </w:rPr>
        <w:t xml:space="preserve">. The Chinese are developing a family of launch vehicles to provide routine access to space; some of them provide commercial launch services. This year the Chinese family of launch vehicles is expected to add a geosynchronous-capable vehicle equivalent to the U.S. Delta IV and the European Arianne </w:t>
      </w:r>
      <w:r w:rsidRPr="005C3AD1">
        <w:rPr>
          <w:sz w:val="16"/>
        </w:rPr>
        <w:lastRenderedPageBreak/>
        <w:t>V. Table 1 lists representative international launch vehicles and their development status.</w:t>
      </w:r>
      <w:r w:rsidRPr="005C3AD1">
        <w:rPr>
          <w:sz w:val="12"/>
        </w:rPr>
        <w:t>¶</w:t>
      </w:r>
      <w:r w:rsidRPr="005C3AD1">
        <w:rPr>
          <w:sz w:val="16"/>
        </w:rPr>
        <w:t xml:space="preserve"> Table 1: Selected international launch vehicles</w:t>
      </w:r>
      <w:r w:rsidRPr="005C3AD1">
        <w:rPr>
          <w:sz w:val="12"/>
        </w:rPr>
        <w:t>¶</w:t>
      </w:r>
      <w:r w:rsidRPr="005C3AD1">
        <w:rPr>
          <w:sz w:val="16"/>
        </w:rPr>
        <w:t xml:space="preserve"> The </w:t>
      </w:r>
      <w:r w:rsidRPr="009A4854">
        <w:rPr>
          <w:rStyle w:val="StyleBoldUnderline"/>
          <w:highlight w:val="cyan"/>
        </w:rPr>
        <w:t>Chinese are also developing “counterspace” capability</w:t>
      </w:r>
      <w:r w:rsidRPr="00986812">
        <w:rPr>
          <w:rStyle w:val="StyleBoldUnderline"/>
        </w:rPr>
        <w:t>: the ability to destroy or render inoperative the space assets of opposing forces. The most prominent example of this was the destruction of one of their own retired weather satellites (Fengyun-1C) to test an antisatellite weapon in January 2007</w:t>
      </w:r>
      <w:r w:rsidRPr="005C3AD1">
        <w:rPr>
          <w:sz w:val="16"/>
        </w:rPr>
        <w:t xml:space="preserve">. </w:t>
      </w:r>
      <w:r w:rsidRPr="009A4854">
        <w:rPr>
          <w:rStyle w:val="StyleBoldUnderline"/>
          <w:highlight w:val="cyan"/>
        </w:rPr>
        <w:t>That</w:t>
      </w:r>
      <w:r w:rsidRPr="005C3AD1">
        <w:rPr>
          <w:sz w:val="16"/>
        </w:rPr>
        <w:t xml:space="preserve"> test by a kill-vehicle launched from the Earth to destroy the target spacecraft on orbit </w:t>
      </w:r>
      <w:r w:rsidRPr="009A4854">
        <w:rPr>
          <w:rStyle w:val="StyleBoldUnderline"/>
          <w:highlight w:val="cyan"/>
        </w:rPr>
        <w:t>resulted in the largest</w:t>
      </w:r>
      <w:r w:rsidRPr="00986812">
        <w:rPr>
          <w:rStyle w:val="StyleBoldUnderline"/>
        </w:rPr>
        <w:t xml:space="preserve"> single </w:t>
      </w:r>
      <w:r w:rsidRPr="009A4854">
        <w:rPr>
          <w:rStyle w:val="StyleBoldUnderline"/>
          <w:highlight w:val="cyan"/>
        </w:rPr>
        <w:t>production of</w:t>
      </w:r>
      <w:r w:rsidRPr="00986812">
        <w:rPr>
          <w:rStyle w:val="StyleBoldUnderline"/>
        </w:rPr>
        <w:t xml:space="preserve"> long-lived </w:t>
      </w:r>
      <w:r w:rsidRPr="009A4854">
        <w:rPr>
          <w:rStyle w:val="StyleBoldUnderline"/>
          <w:highlight w:val="cyan"/>
        </w:rPr>
        <w:t>space debris</w:t>
      </w:r>
      <w:r w:rsidRPr="005C3AD1">
        <w:rPr>
          <w:sz w:val="16"/>
        </w:rPr>
        <w:t xml:space="preserve">.[6] That was the only instance of a full kinetic kill test, but the </w:t>
      </w:r>
      <w:r w:rsidRPr="00986812">
        <w:rPr>
          <w:rStyle w:val="StyleBoldUnderline"/>
        </w:rPr>
        <w:t>Chinese continue to develop counterspace options, including co-orbital spacecraft</w:t>
      </w:r>
      <w:r w:rsidRPr="005C3AD1">
        <w:rPr>
          <w:sz w:val="16"/>
        </w:rPr>
        <w:t xml:space="preserve"> that can rendezvous with target spacecraft and ways to blind or incapacitate satellites using lasers or other covert means. On a more positive note, the Chinese are pursuing lunar and human spaceflight programs, replicating successes the United States and Russia achieved in the 1960s and 1970s (but no other country has achieved since). To be clear, these activities are under the umbrella of the Chinese military. But then again, most national space programs have a significant overlap between military and civil applications.</w:t>
      </w:r>
      <w:r w:rsidRPr="005C3AD1">
        <w:rPr>
          <w:sz w:val="12"/>
        </w:rPr>
        <w:t>¶</w:t>
      </w:r>
      <w:r w:rsidRPr="005C3AD1">
        <w:rPr>
          <w:sz w:val="16"/>
        </w:rPr>
        <w:t xml:space="preserve"> Figure 1 summarizes Chinese human space missions. Following a series of unoccupied test flights from 1999 to 2002, the first Chinese “taikonaut” (astronaut) was launched in 2003 on a mission that lasted just over 21 hours. Since then, there have been four successively more sophisticated missions, with crew sizes growing up to three and consisting of both male and female taikonauts.</w:t>
      </w:r>
      <w:r w:rsidRPr="005C3AD1">
        <w:rPr>
          <w:sz w:val="12"/>
        </w:rPr>
        <w:t>¶</w:t>
      </w:r>
      <w:r w:rsidRPr="005C3AD1">
        <w:rPr>
          <w:sz w:val="16"/>
        </w:rPr>
        <w:t xml:space="preserve"> Figure 1: Summary of Chinese human spaceflight accomplishments. Data compiled from various sources, graphic created by the author.</w:t>
      </w:r>
      <w:r w:rsidRPr="005C3AD1">
        <w:rPr>
          <w:sz w:val="12"/>
        </w:rPr>
        <w:t>¶</w:t>
      </w:r>
      <w:r w:rsidRPr="005C3AD1">
        <w:rPr>
          <w:sz w:val="16"/>
        </w:rPr>
        <w:t xml:space="preserve"> In September 2011, the </w:t>
      </w:r>
      <w:r w:rsidRPr="00986812">
        <w:rPr>
          <w:rStyle w:val="StyleBoldUnderline"/>
        </w:rPr>
        <w:t>Chinese launched a space station of sorts</w:t>
      </w:r>
      <w:r w:rsidRPr="005C3AD1">
        <w:rPr>
          <w:sz w:val="16"/>
        </w:rPr>
        <w:t>: The Tiangong-1 is slightly more massive than the Shenzhou spacecraft (both vehicles are around 8,000 kg). For comparison, the Soviet Salyut space stations, on orbit variously from 1971 to 1991, were around 20,000 kg. The Soviet/Russian Mir Space Station, on orbit from 1986 to 1996, was around 130,000 kg, while the completed International Space Station is around 420,000 kg.</w:t>
      </w:r>
      <w:r w:rsidRPr="005C3AD1">
        <w:rPr>
          <w:sz w:val="12"/>
        </w:rPr>
        <w:t>¶</w:t>
      </w:r>
      <w:r w:rsidRPr="005C3AD1">
        <w:rPr>
          <w:sz w:val="16"/>
        </w:rPr>
        <w:t xml:space="preserve"> Plans for a “Salyut-class” station, Tiangong-2, have slipped, but it may be launched as early as 2016. </w:t>
      </w:r>
      <w:r w:rsidRPr="00986812">
        <w:rPr>
          <w:rStyle w:val="StyleBoldUnderline"/>
        </w:rPr>
        <w:t xml:space="preserve">The </w:t>
      </w:r>
      <w:r w:rsidRPr="009A4854">
        <w:rPr>
          <w:rStyle w:val="StyleBoldUnderline"/>
          <w:highlight w:val="cyan"/>
        </w:rPr>
        <w:t>Chinese have discussed plans for a larger</w:t>
      </w:r>
      <w:r w:rsidRPr="005C3AD1">
        <w:rPr>
          <w:sz w:val="16"/>
        </w:rPr>
        <w:t xml:space="preserve"> (almost Mir-class) </w:t>
      </w:r>
      <w:r w:rsidRPr="009A4854">
        <w:rPr>
          <w:rStyle w:val="StyleBoldUnderline"/>
          <w:highlight w:val="cyan"/>
        </w:rPr>
        <w:t>station</w:t>
      </w:r>
      <w:r w:rsidRPr="00986812">
        <w:rPr>
          <w:rStyle w:val="StyleBoldUnderline"/>
        </w:rPr>
        <w:t xml:space="preserve"> to be assembled on orbit circa 2020</w:t>
      </w:r>
      <w:r w:rsidRPr="005C3AD1">
        <w:rPr>
          <w:sz w:val="16"/>
        </w:rPr>
        <w:t>.</w:t>
      </w:r>
      <w:r w:rsidRPr="005C3AD1">
        <w:rPr>
          <w:sz w:val="12"/>
        </w:rPr>
        <w:t>¶</w:t>
      </w:r>
      <w:r w:rsidRPr="005C3AD1">
        <w:rPr>
          <w:sz w:val="16"/>
        </w:rPr>
        <w:t xml:space="preserve"> In the very long term, the Chinese have announced interest in (but no firm plans for) a human base on the Moon. At the current rate of development, this would be no earlier than the late 2020s or early 2030s, a time frame consistent with projections of a heavy lift launch vehicle circa 2030.</w:t>
      </w:r>
      <w:r w:rsidRPr="005C3AD1">
        <w:rPr>
          <w:sz w:val="12"/>
        </w:rPr>
        <w:t>¶</w:t>
      </w:r>
      <w:r w:rsidRPr="005C3AD1">
        <w:rPr>
          <w:sz w:val="16"/>
        </w:rPr>
        <w:t xml:space="preserve"> </w:t>
      </w:r>
      <w:r w:rsidRPr="00986812">
        <w:rPr>
          <w:rStyle w:val="StyleBoldUnderline"/>
        </w:rPr>
        <w:t>The Chinese have expressed an interest in exploring the Moon, at least with robotic spacecraft</w:t>
      </w:r>
      <w:r w:rsidRPr="005C3AD1">
        <w:rPr>
          <w:sz w:val="16"/>
        </w:rPr>
        <w:t xml:space="preserve"> (the “Chang’e” series). They sent orbiter missions to the Moon in 2007 and 2010. They landed a stationary base station with a roll-off rover on the Moon in December 2013. </w:t>
      </w:r>
      <w:r w:rsidRPr="00986812">
        <w:rPr>
          <w:rStyle w:val="StyleBoldUnderline"/>
        </w:rPr>
        <w:t>They have begun plans for a lunar sample return mission and made a test launch in October 2014. The actual sample return mission is planned for 2017 or 2018,[7] with a potential follow-on mission in early 2020</w:t>
      </w:r>
      <w:r w:rsidRPr="005C3AD1">
        <w:rPr>
          <w:sz w:val="16"/>
        </w:rPr>
        <w:t>.</w:t>
      </w:r>
      <w:r w:rsidRPr="005C3AD1">
        <w:rPr>
          <w:sz w:val="12"/>
        </w:rPr>
        <w:t>¶</w:t>
      </w:r>
      <w:r w:rsidRPr="005C3AD1">
        <w:rPr>
          <w:sz w:val="16"/>
        </w:rPr>
        <w:t xml:space="preserve"> A summary of Chinese progress in human and robotic exploration was provided by Alanna Krolikowski in testimony[8] before the U.S.-China Economic and Security Review Commission:</w:t>
      </w:r>
      <w:r w:rsidRPr="005C3AD1">
        <w:rPr>
          <w:sz w:val="12"/>
        </w:rPr>
        <w:t>¶</w:t>
      </w:r>
      <w:r w:rsidRPr="005C3AD1">
        <w:rPr>
          <w:sz w:val="16"/>
        </w:rPr>
        <w:t xml:space="preserve"> The Chinese space establishment’s record of achievement includes remarkable feats of technology development, adaptation, and refinement, but it has yet to blaze trails toward original objectives and historical firsts in space.</w:t>
      </w:r>
      <w:r w:rsidRPr="005C3AD1">
        <w:rPr>
          <w:sz w:val="12"/>
        </w:rPr>
        <w:t>¶</w:t>
      </w:r>
      <w:r w:rsidRPr="005C3AD1">
        <w:rPr>
          <w:sz w:val="16"/>
        </w:rPr>
        <w:t xml:space="preserve"> In other words, the Chinese are about to complete the easy part of replicating U.S. and Soviet/Russian accomplishments, but in order to continue attracting attention and respect, they will have to stretch their goals. It remains to be seen whether this commitment will survive as investments for further achievement become more complex and expensive, particularly if the Chinese economy encounters a slowdown in the years to come.</w:t>
      </w:r>
      <w:r w:rsidRPr="005C3AD1">
        <w:rPr>
          <w:sz w:val="12"/>
        </w:rPr>
        <w:t>¶</w:t>
      </w:r>
      <w:r w:rsidRPr="005C3AD1">
        <w:rPr>
          <w:sz w:val="16"/>
        </w:rPr>
        <w:t xml:space="preserve"> </w:t>
      </w:r>
      <w:r w:rsidRPr="005C3AD1">
        <w:rPr>
          <w:sz w:val="12"/>
        </w:rPr>
        <w:t>¶</w:t>
      </w:r>
      <w:r w:rsidRPr="005C3AD1">
        <w:rPr>
          <w:sz w:val="16"/>
        </w:rPr>
        <w:t xml:space="preserve"> Commercial Space</w:t>
      </w:r>
      <w:r w:rsidRPr="005C3AD1">
        <w:rPr>
          <w:sz w:val="12"/>
        </w:rPr>
        <w:t>¶</w:t>
      </w:r>
      <w:r w:rsidRPr="005C3AD1">
        <w:rPr>
          <w:sz w:val="16"/>
        </w:rPr>
        <w:t xml:space="preserve"> </w:t>
      </w:r>
      <w:r w:rsidRPr="009A4854">
        <w:rPr>
          <w:rStyle w:val="StyleBoldUnderline"/>
          <w:highlight w:val="cyan"/>
        </w:rPr>
        <w:t>One</w:t>
      </w:r>
      <w:r w:rsidRPr="005C3AD1">
        <w:rPr>
          <w:rStyle w:val="StyleBoldUnderline"/>
        </w:rPr>
        <w:t xml:space="preserve"> more </w:t>
      </w:r>
      <w:r w:rsidRPr="009A4854">
        <w:rPr>
          <w:rStyle w:val="StyleBoldUnderline"/>
          <w:highlight w:val="cyan"/>
        </w:rPr>
        <w:t>piece</w:t>
      </w:r>
      <w:r w:rsidRPr="005C3AD1">
        <w:rPr>
          <w:rStyle w:val="StyleBoldUnderline"/>
        </w:rPr>
        <w:t xml:space="preserve"> of the puzzle </w:t>
      </w:r>
      <w:r w:rsidRPr="009A4854">
        <w:rPr>
          <w:rStyle w:val="StyleBoldUnderline"/>
          <w:highlight w:val="cyan"/>
        </w:rPr>
        <w:t>often overlooked</w:t>
      </w:r>
      <w:r w:rsidRPr="005C3AD1">
        <w:rPr>
          <w:rStyle w:val="StyleBoldUnderline"/>
        </w:rPr>
        <w:t xml:space="preserve"> in discussions of U.S.-Chinese relations in space </w:t>
      </w:r>
      <w:r w:rsidRPr="009A4854">
        <w:rPr>
          <w:rStyle w:val="StyleBoldUnderline"/>
          <w:highlight w:val="cyan"/>
        </w:rPr>
        <w:t>is the emergence of a</w:t>
      </w:r>
      <w:r w:rsidRPr="005C3AD1">
        <w:rPr>
          <w:rStyle w:val="StyleBoldUnderline"/>
        </w:rPr>
        <w:t xml:space="preserve"> highly visible, and progressively </w:t>
      </w:r>
      <w:r w:rsidRPr="004107D0">
        <w:rPr>
          <w:rStyle w:val="Emphasis"/>
        </w:rPr>
        <w:t xml:space="preserve">more </w:t>
      </w:r>
      <w:r w:rsidRPr="009A4854">
        <w:rPr>
          <w:rStyle w:val="Emphasis"/>
          <w:highlight w:val="cyan"/>
        </w:rPr>
        <w:t>capable and profitable</w:t>
      </w:r>
      <w:r w:rsidRPr="004107D0">
        <w:rPr>
          <w:rStyle w:val="Emphasis"/>
        </w:rPr>
        <w:t xml:space="preserve">, </w:t>
      </w:r>
      <w:r w:rsidRPr="009A4854">
        <w:rPr>
          <w:rStyle w:val="Emphasis"/>
          <w:highlight w:val="cyan"/>
        </w:rPr>
        <w:t>commercial space exploration community</w:t>
      </w:r>
      <w:r w:rsidRPr="005C3AD1">
        <w:rPr>
          <w:sz w:val="16"/>
        </w:rPr>
        <w:t xml:space="preserve">. With increasingly sophisticated commercial ventures expected over the next decade, </w:t>
      </w:r>
      <w:r w:rsidRPr="009A4854">
        <w:rPr>
          <w:rStyle w:val="Emphasis"/>
          <w:highlight w:val="cyan"/>
        </w:rPr>
        <w:t>there will be greater global access to</w:t>
      </w:r>
      <w:r w:rsidRPr="004107D0">
        <w:rPr>
          <w:rStyle w:val="Emphasis"/>
        </w:rPr>
        <w:t xml:space="preserve"> advanced </w:t>
      </w:r>
      <w:r w:rsidRPr="009A4854">
        <w:rPr>
          <w:rStyle w:val="Emphasis"/>
          <w:highlight w:val="cyan"/>
        </w:rPr>
        <w:t>space technology</w:t>
      </w:r>
      <w:r w:rsidRPr="004107D0">
        <w:rPr>
          <w:rStyle w:val="Emphasis"/>
        </w:rPr>
        <w:t>, and the prestige value of national space programs will be muted</w:t>
      </w:r>
      <w:r w:rsidRPr="005C3AD1">
        <w:rPr>
          <w:rStyle w:val="StyleBoldUnderline"/>
        </w:rPr>
        <w:t>.</w:t>
      </w:r>
      <w:r w:rsidRPr="005C3AD1">
        <w:rPr>
          <w:rStyle w:val="StyleBoldUnderline"/>
          <w:sz w:val="12"/>
        </w:rPr>
        <w:t>¶</w:t>
      </w:r>
      <w:r w:rsidRPr="005C3AD1">
        <w:rPr>
          <w:rStyle w:val="StyleBoldUnderline"/>
        </w:rPr>
        <w:t xml:space="preserve"> Commercial space has been a mature and profitable enterprise for decades</w:t>
      </w:r>
      <w:r w:rsidRPr="005C3AD1">
        <w:rPr>
          <w:sz w:val="16"/>
        </w:rPr>
        <w:t>, starting with the commercialization of communications satellites with Telstar 1 in 1962, then branching out to include remote sensing. Direct service from satellite owners and operators is estimated at over $20 billion USD annually.[9] Including the space manufacturing supply chain and other consumer services, the commercial space industry accounts for over $250 billion USD annually worldwide.</w:t>
      </w:r>
    </w:p>
    <w:p w:rsidR="00061CBE" w:rsidRPr="00061CBE" w:rsidRDefault="00061CBE" w:rsidP="00061CBE"/>
    <w:p w:rsidR="001F65D9" w:rsidRDefault="001F65D9" w:rsidP="001F65D9">
      <w:pPr>
        <w:pStyle w:val="Heading4"/>
        <w:rPr>
          <w:lang w:eastAsia="zh-CN"/>
        </w:rPr>
      </w:pPr>
      <w:r>
        <w:rPr>
          <w:lang w:eastAsia="zh-CN"/>
        </w:rPr>
        <w:t xml:space="preserve">US need to space coop with China to preserve </w:t>
      </w:r>
      <w:r>
        <w:rPr>
          <w:rFonts w:hint="eastAsia"/>
          <w:lang w:eastAsia="zh-CN"/>
        </w:rPr>
        <w:t>US heg</w:t>
      </w:r>
    </w:p>
    <w:p w:rsidR="001F65D9" w:rsidRPr="005D5EB3" w:rsidRDefault="001F65D9" w:rsidP="001F65D9">
      <w:r>
        <w:rPr>
          <w:lang w:eastAsia="zh-CN"/>
        </w:rPr>
        <w:t xml:space="preserve">Cody </w:t>
      </w:r>
      <w:r>
        <w:rPr>
          <w:b/>
          <w:lang w:eastAsia="zh-CN"/>
        </w:rPr>
        <w:t xml:space="preserve">Knifper 16, </w:t>
      </w:r>
      <w:r>
        <w:rPr>
          <w:lang w:eastAsia="zh-CN"/>
        </w:rPr>
        <w:t>associate of Polispace, 6/13/16, “</w:t>
      </w:r>
      <w:r w:rsidRPr="00180144">
        <w:rPr>
          <w:bCs/>
          <w:lang w:eastAsia="zh-CN"/>
        </w:rPr>
        <w:t>The “Asian Space Race” and China’s solar system exploration: domestic and international rationales,”</w:t>
      </w:r>
      <w:r w:rsidRPr="00180144">
        <w:rPr>
          <w:lang w:eastAsia="zh-CN"/>
        </w:rPr>
        <w:t xml:space="preserve"> </w:t>
      </w:r>
      <w:r w:rsidRPr="005D5EB3">
        <w:t>http://www.thespacereview.com/article/3007/1</w:t>
      </w:r>
    </w:p>
    <w:p w:rsidR="001F65D9" w:rsidRPr="0020179C" w:rsidRDefault="001F65D9" w:rsidP="001F65D9">
      <w:pPr>
        <w:rPr>
          <w:color w:val="000000" w:themeColor="text1"/>
        </w:rPr>
      </w:pPr>
      <w:r w:rsidRPr="005D5EB3">
        <w:rPr>
          <w:color w:val="000000" w:themeColor="text1"/>
        </w:rPr>
        <w:t xml:space="preserve">Third, </w:t>
      </w:r>
      <w:r w:rsidRPr="0020179C">
        <w:rPr>
          <w:color w:val="000000" w:themeColor="text1"/>
          <w:highlight w:val="yellow"/>
          <w:u w:val="single"/>
        </w:rPr>
        <w:t>China’s campaign of solar system exploration involves elements of international cooperation which</w:t>
      </w:r>
      <w:r w:rsidRPr="00180144">
        <w:rPr>
          <w:color w:val="000000" w:themeColor="text1"/>
          <w:u w:val="single"/>
        </w:rPr>
        <w:t xml:space="preserve"> may</w:t>
      </w:r>
      <w:r w:rsidRPr="0020179C">
        <w:rPr>
          <w:color w:val="000000" w:themeColor="text1"/>
          <w:highlight w:val="yellow"/>
          <w:u w:val="single"/>
        </w:rPr>
        <w:t xml:space="preserve"> undermine US leadership in space and</w:t>
      </w:r>
      <w:r w:rsidRPr="00180144">
        <w:rPr>
          <w:color w:val="000000" w:themeColor="text1"/>
          <w:u w:val="single"/>
        </w:rPr>
        <w:t>, as a result, leadership</w:t>
      </w:r>
      <w:r w:rsidRPr="0020179C">
        <w:rPr>
          <w:color w:val="000000" w:themeColor="text1"/>
          <w:highlight w:val="yellow"/>
          <w:u w:val="single"/>
        </w:rPr>
        <w:t xml:space="preserve"> on </w:t>
      </w:r>
      <w:r w:rsidRPr="00DE5473">
        <w:rPr>
          <w:color w:val="000000" w:themeColor="text1"/>
          <w:highlight w:val="yellow"/>
          <w:u w:val="single"/>
        </w:rPr>
        <w:t>Earth. Countries not sharing</w:t>
      </w:r>
      <w:r w:rsidRPr="00DE5473">
        <w:rPr>
          <w:color w:val="000000" w:themeColor="text1"/>
          <w:u w:val="single"/>
        </w:rPr>
        <w:t xml:space="preserve"> the</w:t>
      </w:r>
      <w:r w:rsidRPr="00DE5473">
        <w:rPr>
          <w:color w:val="000000" w:themeColor="text1"/>
          <w:highlight w:val="yellow"/>
          <w:u w:val="single"/>
        </w:rPr>
        <w:t xml:space="preserve"> U</w:t>
      </w:r>
      <w:r w:rsidRPr="00DE5473">
        <w:rPr>
          <w:color w:val="000000" w:themeColor="text1"/>
          <w:u w:val="single"/>
        </w:rPr>
        <w:t xml:space="preserve">nited </w:t>
      </w:r>
      <w:r w:rsidRPr="00DE5473">
        <w:rPr>
          <w:color w:val="000000" w:themeColor="text1"/>
          <w:highlight w:val="yellow"/>
          <w:u w:val="single"/>
        </w:rPr>
        <w:t>S</w:t>
      </w:r>
      <w:r w:rsidRPr="00DE5473">
        <w:rPr>
          <w:color w:val="000000" w:themeColor="text1"/>
          <w:u w:val="single"/>
        </w:rPr>
        <w:t>tates</w:t>
      </w:r>
      <w:r w:rsidRPr="00DE5473">
        <w:rPr>
          <w:color w:val="000000" w:themeColor="text1"/>
          <w:highlight w:val="yellow"/>
          <w:u w:val="single"/>
        </w:rPr>
        <w:t>’ security concerns</w:t>
      </w:r>
      <w:r w:rsidRPr="00DE5473">
        <w:rPr>
          <w:color w:val="000000" w:themeColor="text1"/>
          <w:u w:val="single"/>
        </w:rPr>
        <w:t xml:space="preserve"> </w:t>
      </w:r>
      <w:r w:rsidRPr="00180144">
        <w:rPr>
          <w:color w:val="000000" w:themeColor="text1"/>
          <w:u w:val="single"/>
        </w:rPr>
        <w:t>may</w:t>
      </w:r>
      <w:r w:rsidRPr="00DE5473">
        <w:rPr>
          <w:color w:val="000000" w:themeColor="text1"/>
          <w:highlight w:val="yellow"/>
          <w:u w:val="single"/>
        </w:rPr>
        <w:t xml:space="preserve"> turn to China as a partner </w:t>
      </w:r>
      <w:r w:rsidRPr="00DE5473">
        <w:rPr>
          <w:color w:val="000000" w:themeColor="text1"/>
          <w:u w:val="single"/>
        </w:rPr>
        <w:t xml:space="preserve">with which </w:t>
      </w:r>
      <w:r w:rsidRPr="00DE5473">
        <w:rPr>
          <w:color w:val="000000" w:themeColor="text1"/>
          <w:highlight w:val="yellow"/>
          <w:u w:val="single"/>
        </w:rPr>
        <w:t>to pursue space exploration.</w:t>
      </w:r>
      <w:r w:rsidRPr="005D5EB3">
        <w:rPr>
          <w:color w:val="000000" w:themeColor="text1"/>
        </w:rPr>
        <w:t xml:space="preserve"> China may seek out avenues for cooperation with countries it is building relationships with, at the </w:t>
      </w:r>
      <w:r w:rsidRPr="0020179C">
        <w:rPr>
          <w:color w:val="000000" w:themeColor="text1"/>
          <w:u w:val="single"/>
        </w:rPr>
        <w:t>detriment to US influence with those countries.</w:t>
      </w:r>
      <w:r w:rsidRPr="005D5EB3">
        <w:rPr>
          <w:color w:val="000000" w:themeColor="text1"/>
        </w:rPr>
        <w:t xml:space="preserve"> More importantly, one of the United States’ most established and prominent allies, </w:t>
      </w:r>
      <w:r w:rsidRPr="00DE5473">
        <w:rPr>
          <w:color w:val="000000" w:themeColor="text1"/>
        </w:rPr>
        <w:t xml:space="preserve">the </w:t>
      </w:r>
      <w:r w:rsidRPr="00DE5473">
        <w:rPr>
          <w:color w:val="000000" w:themeColor="text1"/>
          <w:u w:val="single"/>
        </w:rPr>
        <w:t xml:space="preserve">European Union, has sought deeper ties with China in space. Though </w:t>
      </w:r>
      <w:r w:rsidRPr="00DE5473">
        <w:rPr>
          <w:color w:val="000000" w:themeColor="text1"/>
          <w:highlight w:val="yellow"/>
          <w:u w:val="single"/>
        </w:rPr>
        <w:t>international cooperation</w:t>
      </w:r>
      <w:r w:rsidRPr="00DE5473">
        <w:rPr>
          <w:color w:val="000000" w:themeColor="text1"/>
          <w:u w:val="single"/>
        </w:rPr>
        <w:t xml:space="preserve"> is space does not directly influence relations on Earth, this</w:t>
      </w:r>
      <w:r w:rsidRPr="00DE5473">
        <w:rPr>
          <w:color w:val="000000" w:themeColor="text1"/>
          <w:highlight w:val="yellow"/>
          <w:u w:val="single"/>
        </w:rPr>
        <w:t xml:space="preserve"> </w:t>
      </w:r>
      <w:r w:rsidRPr="00DE5473">
        <w:rPr>
          <w:i/>
          <w:iCs/>
          <w:color w:val="000000" w:themeColor="text1"/>
          <w:highlight w:val="yellow"/>
          <w:u w:val="single"/>
        </w:rPr>
        <w:t>is</w:t>
      </w:r>
      <w:r w:rsidRPr="00DE5473">
        <w:rPr>
          <w:color w:val="000000" w:themeColor="text1"/>
          <w:highlight w:val="yellow"/>
          <w:u w:val="single"/>
        </w:rPr>
        <w:t xml:space="preserve"> a reflection of a</w:t>
      </w:r>
      <w:r w:rsidRPr="00DE5473">
        <w:rPr>
          <w:color w:val="000000" w:themeColor="text1"/>
          <w:u w:val="single"/>
        </w:rPr>
        <w:t xml:space="preserve"> gradually </w:t>
      </w:r>
      <w:r w:rsidRPr="00DE5473">
        <w:rPr>
          <w:color w:val="000000" w:themeColor="text1"/>
          <w:highlight w:val="yellow"/>
          <w:u w:val="single"/>
        </w:rPr>
        <w:t>shifting balance of power</w:t>
      </w:r>
      <w:r w:rsidRPr="00DE5473">
        <w:rPr>
          <w:color w:val="000000" w:themeColor="text1"/>
          <w:u w:val="single"/>
        </w:rPr>
        <w:t xml:space="preserve"> where a multi-power world, </w:t>
      </w:r>
      <w:r w:rsidRPr="00DE5473">
        <w:rPr>
          <w:color w:val="000000" w:themeColor="text1"/>
        </w:rPr>
        <w:t>in which multiple great powers with space exploration capabilities seek cooperation with each other, is</w:t>
      </w:r>
      <w:r w:rsidRPr="00DE5473">
        <w:rPr>
          <w:color w:val="000000" w:themeColor="text1"/>
          <w:u w:val="single"/>
        </w:rPr>
        <w:t xml:space="preserve"> </w:t>
      </w:r>
      <w:r w:rsidRPr="00DE5473">
        <w:rPr>
          <w:color w:val="000000" w:themeColor="text1"/>
          <w:highlight w:val="yellow"/>
          <w:u w:val="single"/>
        </w:rPr>
        <w:t>emerging from the current one dominated by U</w:t>
      </w:r>
      <w:r w:rsidRPr="00DE5473">
        <w:rPr>
          <w:color w:val="000000" w:themeColor="text1"/>
          <w:u w:val="single"/>
        </w:rPr>
        <w:t>nited</w:t>
      </w:r>
      <w:r w:rsidRPr="00DE5473">
        <w:rPr>
          <w:color w:val="000000" w:themeColor="text1"/>
          <w:highlight w:val="yellow"/>
          <w:u w:val="single"/>
        </w:rPr>
        <w:t xml:space="preserve"> S</w:t>
      </w:r>
      <w:r w:rsidRPr="00DE5473">
        <w:rPr>
          <w:color w:val="000000" w:themeColor="text1"/>
          <w:u w:val="single"/>
        </w:rPr>
        <w:t>tates</w:t>
      </w:r>
      <w:r w:rsidRPr="00DE5473">
        <w:rPr>
          <w:color w:val="000000" w:themeColor="text1"/>
          <w:highlight w:val="yellow"/>
          <w:u w:val="single"/>
        </w:rPr>
        <w:t xml:space="preserve"> technological and geopolitical heg</w:t>
      </w:r>
      <w:r w:rsidRPr="00DE5473">
        <w:rPr>
          <w:color w:val="000000" w:themeColor="text1"/>
          <w:u w:val="single"/>
        </w:rPr>
        <w:t>emony.</w:t>
      </w:r>
    </w:p>
    <w:p w:rsidR="001F65D9" w:rsidRPr="00216CA9" w:rsidRDefault="001F65D9" w:rsidP="001F65D9">
      <w:pPr>
        <w:rPr>
          <w:sz w:val="8"/>
          <w:szCs w:val="8"/>
        </w:rPr>
      </w:pPr>
      <w:r w:rsidRPr="00216CA9">
        <w:rPr>
          <w:sz w:val="8"/>
          <w:szCs w:val="8"/>
        </w:rPr>
        <w:t>This point invariably prompts discussions of Sino-American cooperation in space exploration. That is too broad a discussion, with too many positives and negatives in favor of and opposed to the idea, for the scope of this essay. Nonetheless, the rationales behind China’s exploration program will motivate any change in current law preventing cooperation in space between the United States in China or lend credence to the preservation of the legal status quo.</w:t>
      </w:r>
    </w:p>
    <w:p w:rsidR="001F65D9" w:rsidRDefault="001F65D9" w:rsidP="001F65D9">
      <w:r w:rsidRPr="0020179C">
        <w:t xml:space="preserve">It is the opinion of the author, however, that </w:t>
      </w:r>
      <w:r w:rsidRPr="00A14A44">
        <w:rPr>
          <w:highlight w:val="yellow"/>
          <w:u w:val="single"/>
        </w:rPr>
        <w:t>Sino-American cooperation</w:t>
      </w:r>
      <w:r w:rsidRPr="00DE5473">
        <w:rPr>
          <w:u w:val="single"/>
        </w:rPr>
        <w:t xml:space="preserve"> in </w:t>
      </w:r>
      <w:r w:rsidRPr="00DE5473">
        <w:rPr>
          <w:i/>
          <w:iCs/>
          <w:u w:val="single"/>
        </w:rPr>
        <w:t>robotic</w:t>
      </w:r>
      <w:r w:rsidRPr="00DE5473">
        <w:rPr>
          <w:u w:val="single"/>
        </w:rPr>
        <w:t xml:space="preserve"> </w:t>
      </w:r>
      <w:r w:rsidRPr="00A14A44">
        <w:rPr>
          <w:highlight w:val="yellow"/>
          <w:u w:val="single"/>
        </w:rPr>
        <w:t>exploration may be one method by which</w:t>
      </w:r>
      <w:r w:rsidRPr="00DE5473">
        <w:rPr>
          <w:u w:val="single"/>
        </w:rPr>
        <w:t xml:space="preserve"> the </w:t>
      </w:r>
      <w:r w:rsidRPr="00A14A44">
        <w:rPr>
          <w:highlight w:val="yellow"/>
          <w:u w:val="single"/>
        </w:rPr>
        <w:t>U</w:t>
      </w:r>
      <w:r w:rsidRPr="00DE5473">
        <w:rPr>
          <w:u w:val="single"/>
        </w:rPr>
        <w:t xml:space="preserve">nited </w:t>
      </w:r>
      <w:r w:rsidRPr="00A14A44">
        <w:rPr>
          <w:highlight w:val="yellow"/>
          <w:u w:val="single"/>
        </w:rPr>
        <w:t>S</w:t>
      </w:r>
      <w:r w:rsidRPr="00DE5473">
        <w:rPr>
          <w:u w:val="single"/>
        </w:rPr>
        <w:t xml:space="preserve">tates </w:t>
      </w:r>
      <w:r w:rsidRPr="00A14A44">
        <w:rPr>
          <w:highlight w:val="yellow"/>
          <w:u w:val="single"/>
        </w:rPr>
        <w:t>could</w:t>
      </w:r>
      <w:r w:rsidRPr="00DE5473">
        <w:rPr>
          <w:u w:val="single"/>
        </w:rPr>
        <w:t xml:space="preserve"> to </w:t>
      </w:r>
      <w:r w:rsidRPr="00A14A44">
        <w:rPr>
          <w:highlight w:val="yellow"/>
          <w:u w:val="single"/>
        </w:rPr>
        <w:t>co-opt China’s rise and quest for influence</w:t>
      </w:r>
      <w:r w:rsidRPr="00DE5473">
        <w:rPr>
          <w:u w:val="single"/>
        </w:rPr>
        <w:t xml:space="preserve">. </w:t>
      </w:r>
      <w:r w:rsidRPr="0020179C">
        <w:t>China will invariably pursue solar system exploration for its national interest</w:t>
      </w:r>
      <w:r w:rsidRPr="00DE5473">
        <w:rPr>
          <w:u w:val="single"/>
        </w:rPr>
        <w:t xml:space="preserve">; </w:t>
      </w:r>
      <w:r w:rsidRPr="00FD0D90">
        <w:rPr>
          <w:highlight w:val="yellow"/>
          <w:u w:val="single"/>
        </w:rPr>
        <w:t>without</w:t>
      </w:r>
      <w:r w:rsidRPr="00DE5473">
        <w:rPr>
          <w:u w:val="single"/>
        </w:rPr>
        <w:t xml:space="preserve"> the opportunity for </w:t>
      </w:r>
      <w:r w:rsidRPr="00FD0D90">
        <w:rPr>
          <w:highlight w:val="yellow"/>
          <w:u w:val="single"/>
        </w:rPr>
        <w:t>cooperation with China in space exploration</w:t>
      </w:r>
      <w:r w:rsidRPr="00DE5473">
        <w:rPr>
          <w:u w:val="single"/>
        </w:rPr>
        <w:t xml:space="preserve">, the </w:t>
      </w:r>
      <w:r w:rsidRPr="00FD0D90">
        <w:rPr>
          <w:highlight w:val="yellow"/>
          <w:u w:val="single"/>
        </w:rPr>
        <w:t>U</w:t>
      </w:r>
      <w:r w:rsidRPr="00DE5473">
        <w:rPr>
          <w:u w:val="single"/>
        </w:rPr>
        <w:t xml:space="preserve">nited </w:t>
      </w:r>
      <w:r w:rsidRPr="00FD0D90">
        <w:rPr>
          <w:highlight w:val="yellow"/>
          <w:u w:val="single"/>
        </w:rPr>
        <w:t>St</w:t>
      </w:r>
      <w:r w:rsidRPr="00DE5473">
        <w:rPr>
          <w:u w:val="single"/>
        </w:rPr>
        <w:t xml:space="preserve">ates </w:t>
      </w:r>
      <w:r w:rsidRPr="00180144">
        <w:rPr>
          <w:highlight w:val="yellow"/>
          <w:u w:val="single"/>
        </w:rPr>
        <w:t>stand</w:t>
      </w:r>
      <w:r w:rsidRPr="00DE5473">
        <w:rPr>
          <w:u w:val="single"/>
        </w:rPr>
        <w:t xml:space="preserve">s by </w:t>
      </w:r>
      <w:r w:rsidRPr="00180144">
        <w:rPr>
          <w:highlight w:val="yellow"/>
          <w:u w:val="single"/>
        </w:rPr>
        <w:t>idly as the Chinese pursue other partners and objectives at the detriment to American global influence</w:t>
      </w:r>
      <w:r w:rsidRPr="00DE5473">
        <w:rPr>
          <w:u w:val="single"/>
        </w:rPr>
        <w:t xml:space="preserve">. </w:t>
      </w:r>
      <w:r w:rsidRPr="0020179C">
        <w:t>If the Chinese are seeking to rise in the international system so as to change it and are doing so in part through solar system exploration, it may be wise strategy for the United States to cooperate with—and co-opt—the Chinese in order to preserve the American national interest and international status quo to the greatest extent possible.</w:t>
      </w:r>
    </w:p>
    <w:p w:rsidR="001F65D9" w:rsidRDefault="001F65D9" w:rsidP="001F65D9"/>
    <w:p w:rsidR="00313702" w:rsidRDefault="00313702" w:rsidP="00313702">
      <w:pPr>
        <w:pStyle w:val="Heading4"/>
      </w:pPr>
      <w:r>
        <w:t>Cooperation is pivotal to US hegemony --- the ISS proves</w:t>
      </w:r>
    </w:p>
    <w:p w:rsidR="00313702" w:rsidRPr="0014245F" w:rsidRDefault="00313702" w:rsidP="00313702">
      <w:r>
        <w:t xml:space="preserve">(Yi </w:t>
      </w:r>
      <w:r w:rsidRPr="00DA01A6">
        <w:rPr>
          <w:rStyle w:val="StyleStyleBold12pt"/>
        </w:rPr>
        <w:t>Zhou 8</w:t>
      </w:r>
      <w:r w:rsidRPr="00DA01A6">
        <w:t xml:space="preserve">, </w:t>
      </w:r>
      <w:r w:rsidRPr="00DA01A6">
        <w:rPr>
          <w:rFonts w:hint="eastAsia"/>
        </w:rPr>
        <w:t>Center for Space Science and Applied Research, Chinese Academy of Sciences</w:t>
      </w:r>
      <w:r>
        <w:rPr>
          <w:rFonts w:hint="eastAsia"/>
        </w:rPr>
        <w:t xml:space="preserve">, George Washington University, </w:t>
      </w:r>
      <w:r>
        <w:t xml:space="preserve">August 2008, “Perspectives on Sino-US cooperation in civil space programs,” Space Policy, Vol. 24, Issue 3, pp. 132-139) </w:t>
      </w:r>
    </w:p>
    <w:p w:rsidR="00313702" w:rsidRPr="0014245F" w:rsidRDefault="00313702" w:rsidP="00313702">
      <w:r w:rsidRPr="0014245F">
        <w:rPr>
          <w:rStyle w:val="StyleBoldUnderline"/>
        </w:rPr>
        <w:t>Benefits for geopolitical issues and global stability</w:t>
      </w:r>
      <w:r w:rsidRPr="0014245F">
        <w:t xml:space="preserve">. </w:t>
      </w:r>
      <w:r w:rsidRPr="002F184B">
        <w:rPr>
          <w:rStyle w:val="StyleBoldUnderline"/>
          <w:highlight w:val="cyan"/>
        </w:rPr>
        <w:t>A country's strategic interests may provide the primary motivation for engaging</w:t>
      </w:r>
      <w:r w:rsidRPr="0014245F">
        <w:rPr>
          <w:rStyle w:val="StyleBoldUnderline"/>
        </w:rPr>
        <w:t xml:space="preserve"> partner nations </w:t>
      </w:r>
      <w:r w:rsidRPr="002F184B">
        <w:rPr>
          <w:rStyle w:val="StyleBoldUnderline"/>
          <w:highlight w:val="cyan"/>
        </w:rPr>
        <w:t>in cooperative space ventures</w:t>
      </w:r>
      <w:r w:rsidRPr="0014245F">
        <w:t xml:space="preserve">. </w:t>
      </w:r>
      <w:r w:rsidRPr="002F184B">
        <w:rPr>
          <w:rStyle w:val="StyleBoldUnderline"/>
          <w:highlight w:val="cyan"/>
        </w:rPr>
        <w:t>The</w:t>
      </w:r>
      <w:r w:rsidRPr="0014245F">
        <w:t xml:space="preserve"> International Space Station (</w:t>
      </w:r>
      <w:r w:rsidRPr="002F184B">
        <w:rPr>
          <w:rStyle w:val="StyleBoldUnderline"/>
          <w:highlight w:val="cyan"/>
        </w:rPr>
        <w:t>ISS) is a good example</w:t>
      </w:r>
      <w:r w:rsidRPr="0014245F">
        <w:rPr>
          <w:rStyle w:val="StyleBoldUnderline"/>
        </w:rPr>
        <w:t xml:space="preserve"> of this</w:t>
      </w:r>
      <w:r w:rsidRPr="0014245F">
        <w:t xml:space="preserve">. </w:t>
      </w:r>
      <w:r w:rsidRPr="002F184B">
        <w:rPr>
          <w:rStyle w:val="StyleBoldUnderline"/>
          <w:highlight w:val="cyan"/>
        </w:rPr>
        <w:t>China and the US</w:t>
      </w:r>
      <w:r w:rsidRPr="0014245F">
        <w:rPr>
          <w:rStyle w:val="StyleBoldUnderline"/>
        </w:rPr>
        <w:t xml:space="preserve">A </w:t>
      </w:r>
      <w:r w:rsidRPr="002F184B">
        <w:rPr>
          <w:rStyle w:val="StyleBoldUnderline"/>
          <w:highlight w:val="cyan"/>
        </w:rPr>
        <w:t>are</w:t>
      </w:r>
      <w:r w:rsidRPr="0014245F">
        <w:rPr>
          <w:rStyle w:val="StyleBoldUnderline"/>
        </w:rPr>
        <w:t xml:space="preserve"> both </w:t>
      </w:r>
      <w:r w:rsidRPr="002F184B">
        <w:rPr>
          <w:rStyle w:val="StyleBoldUnderline"/>
          <w:highlight w:val="cyan"/>
        </w:rPr>
        <w:t>important countries and a stable relationship</w:t>
      </w:r>
      <w:r w:rsidRPr="0014245F">
        <w:rPr>
          <w:rStyle w:val="StyleBoldUnderline"/>
        </w:rPr>
        <w:t xml:space="preserve"> between </w:t>
      </w:r>
      <w:r w:rsidRPr="002F184B">
        <w:rPr>
          <w:rStyle w:val="StyleBoldUnderline"/>
          <w:highlight w:val="cyan"/>
        </w:rPr>
        <w:t>them is a key factor in global stability</w:t>
      </w:r>
      <w:r w:rsidRPr="0014245F">
        <w:t xml:space="preserve">. </w:t>
      </w:r>
      <w:r w:rsidRPr="002F184B">
        <w:rPr>
          <w:rStyle w:val="StyleBoldUnderline"/>
          <w:highlight w:val="cyan"/>
        </w:rPr>
        <w:t xml:space="preserve">Space could be a focal point for promoting this </w:t>
      </w:r>
      <w:r w:rsidRPr="0014245F">
        <w:rPr>
          <w:rStyle w:val="StyleBoldUnderline"/>
        </w:rPr>
        <w:t xml:space="preserve">kind of </w:t>
      </w:r>
      <w:r w:rsidRPr="002F184B">
        <w:rPr>
          <w:rStyle w:val="StyleBoldUnderline"/>
          <w:highlight w:val="cyan"/>
        </w:rPr>
        <w:t>stability</w:t>
      </w:r>
      <w:r w:rsidRPr="0014245F">
        <w:t xml:space="preserve">. </w:t>
      </w:r>
      <w:r w:rsidRPr="0014245F">
        <w:rPr>
          <w:rStyle w:val="StyleBoldUnderline"/>
        </w:rPr>
        <w:t xml:space="preserve">Several </w:t>
      </w:r>
      <w:r w:rsidRPr="002F184B">
        <w:rPr>
          <w:rStyle w:val="StyleBoldUnderline"/>
          <w:highlight w:val="cyan"/>
        </w:rPr>
        <w:t>European countries and Russia have undertaken cooperative activities</w:t>
      </w:r>
      <w:r w:rsidRPr="0014245F">
        <w:rPr>
          <w:rStyle w:val="StyleBoldUnderline"/>
        </w:rPr>
        <w:t xml:space="preserve"> in space </w:t>
      </w:r>
      <w:r w:rsidRPr="002F184B">
        <w:rPr>
          <w:rStyle w:val="StyleBoldUnderline"/>
          <w:highlight w:val="cyan"/>
        </w:rPr>
        <w:t>with China to satisfy their geopolitical demands</w:t>
      </w:r>
      <w:r w:rsidRPr="0014245F">
        <w:rPr>
          <w:rStyle w:val="StyleBoldUnderline"/>
        </w:rPr>
        <w:t xml:space="preserve"> and other interests</w:t>
      </w:r>
      <w:r w:rsidRPr="0014245F">
        <w:t xml:space="preserve">. </w:t>
      </w:r>
      <w:r w:rsidRPr="002F184B">
        <w:rPr>
          <w:rStyle w:val="StyleBoldUnderline"/>
          <w:highlight w:val="cyan"/>
        </w:rPr>
        <w:t>Chinese participation in US-led space exploration would send a strong signal to the world of good US–China relations</w:t>
      </w:r>
      <w:r w:rsidRPr="0014245F">
        <w:rPr>
          <w:rStyle w:val="StyleBoldUnderline"/>
        </w:rPr>
        <w:t> </w:t>
      </w:r>
      <w:hyperlink r:id="rId47" w:anchor="bib8" w:history="1">
        <w:r w:rsidRPr="0014245F">
          <w:rPr>
            <w:rStyle w:val="StyleBoldUnderline"/>
          </w:rPr>
          <w:t>[8]</w:t>
        </w:r>
      </w:hyperlink>
      <w:r w:rsidRPr="0014245F">
        <w:rPr>
          <w:rStyle w:val="StyleBoldUnderline"/>
        </w:rPr>
        <w:t xml:space="preserve">, </w:t>
      </w:r>
      <w:r w:rsidRPr="002F184B">
        <w:rPr>
          <w:rStyle w:val="StyleBoldUnderline"/>
          <w:highlight w:val="cyan"/>
        </w:rPr>
        <w:t xml:space="preserve">which would be good for US international relations and </w:t>
      </w:r>
      <w:r w:rsidRPr="0014245F">
        <w:rPr>
          <w:rStyle w:val="StyleBoldUnderline"/>
        </w:rPr>
        <w:t xml:space="preserve">would </w:t>
      </w:r>
      <w:r w:rsidRPr="002F184B">
        <w:rPr>
          <w:rStyle w:val="StyleBoldUnderline"/>
          <w:highlight w:val="cyan"/>
        </w:rPr>
        <w:t>provide geopolitical benefits</w:t>
      </w:r>
      <w:r w:rsidRPr="002F184B">
        <w:rPr>
          <w:highlight w:val="cyan"/>
        </w:rPr>
        <w:t>.</w:t>
      </w:r>
    </w:p>
    <w:p w:rsidR="00313702" w:rsidRDefault="00313702" w:rsidP="001F65D9"/>
    <w:p w:rsidR="005360AB" w:rsidRDefault="005360AB" w:rsidP="005360AB">
      <w:pPr>
        <w:pStyle w:val="Heading3"/>
      </w:pPr>
      <w:r>
        <w:t xml:space="preserve">Space Leadership Key to Hegemony </w:t>
      </w:r>
    </w:p>
    <w:p w:rsidR="005360AB" w:rsidRPr="00565102" w:rsidRDefault="005360AB" w:rsidP="005360AB">
      <w:pPr>
        <w:pStyle w:val="Heading4"/>
      </w:pPr>
      <w:r>
        <w:t>Space leadership is key to hegemony</w:t>
      </w:r>
    </w:p>
    <w:p w:rsidR="005360AB" w:rsidRPr="00565102" w:rsidRDefault="005360AB" w:rsidP="005360AB">
      <w:r>
        <w:t xml:space="preserve">Lamont </w:t>
      </w:r>
      <w:r w:rsidRPr="00565102">
        <w:rPr>
          <w:rStyle w:val="StyleStyleBold12pt"/>
        </w:rPr>
        <w:t>Colucci 16</w:t>
      </w:r>
      <w:r>
        <w:t xml:space="preserve"> – chair of politics and government at Ripon College, former Fulbright scholar to the Diplomatic Academy of Vienna, “The Twin Dynamos of National Security”, 1/14/2016, http://www.usnews.com/opinion/blogs/world-report/articles/2016-01-14/our-next-president-should-emphasize-energy-security-and-military-primacy</w:t>
      </w:r>
    </w:p>
    <w:p w:rsidR="005360AB" w:rsidRPr="00565102" w:rsidRDefault="005360AB" w:rsidP="005360AB">
      <w:pPr>
        <w:rPr>
          <w:sz w:val="16"/>
        </w:rPr>
      </w:pPr>
      <w:r w:rsidRPr="00565102">
        <w:rPr>
          <w:sz w:val="16"/>
        </w:rPr>
        <w:t xml:space="preserve">Primacy. </w:t>
      </w:r>
      <w:r w:rsidRPr="00565102">
        <w:rPr>
          <w:rStyle w:val="StyleBoldUnderline"/>
        </w:rPr>
        <w:t>The United States took a long road to military primacy, which has ensured world order, world commerce and world peace</w:t>
      </w:r>
      <w:r w:rsidRPr="00565102">
        <w:rPr>
          <w:sz w:val="16"/>
        </w:rPr>
        <w:t xml:space="preserve">. </w:t>
      </w:r>
      <w:r w:rsidRPr="00565102">
        <w:rPr>
          <w:rStyle w:val="StyleBoldUnderline"/>
        </w:rPr>
        <w:t>It has achieved all three more than any territorial empire in the past and any international treaty or organization of the present or future</w:t>
      </w:r>
      <w:r w:rsidRPr="00565102">
        <w:rPr>
          <w:sz w:val="16"/>
        </w:rPr>
        <w:t xml:space="preserve">. This not only means maintaining, and most likely expanding, the 11 Carrier Task Forces but all branches of the military, intelligence and even diplomatic services. </w:t>
      </w:r>
    </w:p>
    <w:p w:rsidR="005360AB" w:rsidRPr="00565102" w:rsidRDefault="005360AB" w:rsidP="005360AB">
      <w:pPr>
        <w:rPr>
          <w:rStyle w:val="StyleBoldUnderline"/>
        </w:rPr>
      </w:pPr>
      <w:r w:rsidRPr="00565102">
        <w:rPr>
          <w:rStyle w:val="StyleBoldUnderline"/>
        </w:rPr>
        <w:t>The stability of the international relations system is entirely dependent on U.S. military primacy</w:t>
      </w:r>
      <w:r w:rsidRPr="00565102">
        <w:rPr>
          <w:sz w:val="16"/>
        </w:rPr>
        <w:t xml:space="preserve"> and the Pax Americana. </w:t>
      </w:r>
      <w:r w:rsidRPr="00565102">
        <w:rPr>
          <w:rStyle w:val="StyleBoldUnderline"/>
        </w:rPr>
        <w:t>It must be the permanent strategy of the United States to ensure this primacy continues and expands.</w:t>
      </w:r>
      <w:r w:rsidRPr="00565102">
        <w:rPr>
          <w:sz w:val="16"/>
        </w:rPr>
        <w:t xml:space="preserve"> Linked to primacy is the development and deployment of a multilayered national missile defense that should ultimately cover our allies. </w:t>
      </w:r>
      <w:r w:rsidRPr="00565102">
        <w:rPr>
          <w:rStyle w:val="StyleBoldUnderline"/>
        </w:rPr>
        <w:t xml:space="preserve">There must also be permanence to the American way of war and a resurrection of the Weinberger Doctrine concerning overwhelming force. American national security at home, during violent riots and looting, and abroad, during war, is served best by swift and massive force. This always results in lower casualties for both U.S. troops and civilians. </w:t>
      </w:r>
    </w:p>
    <w:p w:rsidR="005360AB" w:rsidRPr="00565102" w:rsidRDefault="005360AB" w:rsidP="005360AB">
      <w:pPr>
        <w:rPr>
          <w:sz w:val="16"/>
        </w:rPr>
      </w:pPr>
      <w:r w:rsidRPr="00565102">
        <w:rPr>
          <w:sz w:val="16"/>
        </w:rPr>
        <w:t xml:space="preserve">There are two immediate ways this can occur. The first is to stop any attempt to reduce the defense budget to dangerously low levels. The defense budget must be based not on bean-counting but on the grand strategy of the United States designed to protect American vital and national interests. This should be a bipartisan and immediate commitment. </w:t>
      </w:r>
    </w:p>
    <w:p w:rsidR="005360AB" w:rsidRPr="00BE3FE3" w:rsidRDefault="005360AB" w:rsidP="005360AB">
      <w:pPr>
        <w:rPr>
          <w:sz w:val="12"/>
        </w:rPr>
      </w:pPr>
      <w:r w:rsidRPr="00BE3FE3">
        <w:rPr>
          <w:sz w:val="12"/>
        </w:rPr>
        <w:t xml:space="preserve">The second way is </w:t>
      </w:r>
      <w:r w:rsidRPr="00565102">
        <w:rPr>
          <w:rStyle w:val="StyleBoldUnderline"/>
        </w:rPr>
        <w:t>a reinvigoration of the U.S. space program under the auspices of NASA</w:t>
      </w:r>
      <w:r w:rsidRPr="00BE3FE3">
        <w:rPr>
          <w:sz w:val="12"/>
        </w:rPr>
        <w:t>. This</w:t>
      </w:r>
      <w:r w:rsidRPr="00565102">
        <w:rPr>
          <w:rStyle w:val="StyleBoldUnderline"/>
        </w:rPr>
        <w:t xml:space="preserve"> primarily revolves around the resurrection of manned space flight exploration and </w:t>
      </w:r>
      <w:r w:rsidRPr="00BE3FE3">
        <w:rPr>
          <w:rStyle w:val="StyleBoldUnderline"/>
        </w:rPr>
        <w:t>a realization that primacy and any future military conflicts will be won by the nation that realizes that a new strategic navalism will be in space</w:t>
      </w:r>
      <w:r w:rsidRPr="00565102">
        <w:rPr>
          <w:rStyle w:val="StyleBoldUnderline"/>
        </w:rPr>
        <w:t xml:space="preserve">: space weapons, space defense, spacecraft and, ultimately, platforms and bases. </w:t>
      </w:r>
      <w:r w:rsidRPr="00BE3FE3">
        <w:rPr>
          <w:rStyle w:val="StyleBoldUnderline"/>
        </w:rPr>
        <w:t>The nation that fails to do this will be entirely at the mercy of those nations that achieve space dominance.</w:t>
      </w:r>
      <w:r w:rsidRPr="00BE3FE3">
        <w:rPr>
          <w:b/>
          <w:sz w:val="12"/>
        </w:rPr>
        <w:t xml:space="preserve"> </w:t>
      </w:r>
      <w:r w:rsidRPr="00BE3FE3">
        <w:rPr>
          <w:sz w:val="12"/>
        </w:rPr>
        <w:t>The evolution and history of military technology, whether it was the longbow, the cannon, the rifle, the tank or the aircraft carrier, has proved this for 5,000 years.</w:t>
      </w:r>
    </w:p>
    <w:p w:rsidR="005360AB" w:rsidRPr="005360AB" w:rsidRDefault="005360AB" w:rsidP="005360AB"/>
    <w:p w:rsidR="0029148D" w:rsidRDefault="0029148D" w:rsidP="00AC0EEA"/>
    <w:p w:rsidR="00AC0EEA" w:rsidRDefault="00AC0EEA" w:rsidP="00AC0EEA">
      <w:pPr>
        <w:pStyle w:val="Heading1"/>
      </w:pPr>
      <w:r>
        <w:lastRenderedPageBreak/>
        <w:t xml:space="preserve">Mars/Exploration Advantage </w:t>
      </w:r>
    </w:p>
    <w:p w:rsidR="00AC0EEA" w:rsidRDefault="00AC0EEA" w:rsidP="00AC0EEA">
      <w:pPr>
        <w:pStyle w:val="Heading2"/>
      </w:pPr>
      <w:r>
        <w:t xml:space="preserve">Uniqueness </w:t>
      </w:r>
    </w:p>
    <w:p w:rsidR="00AC0EEA" w:rsidRDefault="00AC0EEA" w:rsidP="00AC0EEA">
      <w:pPr>
        <w:pStyle w:val="Heading3"/>
      </w:pPr>
      <w:r>
        <w:t>No Mars Mission Now---Budget</w:t>
      </w:r>
    </w:p>
    <w:p w:rsidR="00AC0EEA" w:rsidRDefault="00AC0EEA" w:rsidP="00AC0EEA">
      <w:pPr>
        <w:pStyle w:val="Heading4"/>
      </w:pPr>
      <w:r>
        <w:t>White House’s $110 million budge cut on Mars, makes mission impossible—SLS and Orion won’t be able to continue developing</w:t>
      </w:r>
    </w:p>
    <w:p w:rsidR="00AC0EEA" w:rsidRDefault="00AC0EEA" w:rsidP="00AC0EEA">
      <w:r w:rsidRPr="008727EC">
        <w:t xml:space="preserve">Sarah </w:t>
      </w:r>
      <w:r w:rsidRPr="008727EC">
        <w:rPr>
          <w:b/>
          <w:sz w:val="28"/>
          <w:szCs w:val="28"/>
        </w:rPr>
        <w:t>Lewin 16,</w:t>
      </w:r>
      <w:r>
        <w:t xml:space="preserve"> Science writer and editor for Space.com, 2/10/16, “</w:t>
      </w:r>
      <w:r w:rsidRPr="008727EC">
        <w:t>NASA's 2017 Budget Request: Reactions from Space Industry Experts, Lawmakers</w:t>
      </w:r>
      <w:r>
        <w:t xml:space="preserve">,” </w:t>
      </w:r>
      <w:r w:rsidRPr="008727EC">
        <w:t>http://www.space.com/31886-nasa-2017-budget-request-reactions.html</w:t>
      </w:r>
    </w:p>
    <w:p w:rsidR="00AC0EEA" w:rsidRPr="002F11E7" w:rsidRDefault="00AC0EEA" w:rsidP="00AC0EEA">
      <w:r w:rsidRPr="002F11E7">
        <w:t xml:space="preserve">White House officials unveiled the Obama administration's 2017 budget proposal today (Feb. 9), and </w:t>
      </w:r>
      <w:r w:rsidRPr="008727EC">
        <w:rPr>
          <w:highlight w:val="yellow"/>
          <w:u w:val="single"/>
        </w:rPr>
        <w:t xml:space="preserve">NASA's share came in $300 million </w:t>
      </w:r>
      <w:r w:rsidRPr="00B358DE">
        <w:rPr>
          <w:highlight w:val="yellow"/>
          <w:u w:val="single"/>
        </w:rPr>
        <w:t>lower than the</w:t>
      </w:r>
      <w:r w:rsidRPr="002F11E7">
        <w:rPr>
          <w:u w:val="single"/>
        </w:rPr>
        <w:t xml:space="preserve"> </w:t>
      </w:r>
      <w:r w:rsidRPr="00B358DE">
        <w:rPr>
          <w:highlight w:val="yellow"/>
          <w:u w:val="single"/>
        </w:rPr>
        <w:t>agency's final budget</w:t>
      </w:r>
      <w:r w:rsidRPr="002F11E7">
        <w:rPr>
          <w:u w:val="single"/>
        </w:rPr>
        <w:t xml:space="preserve"> for 2016</w:t>
      </w:r>
      <w:r w:rsidRPr="008727EC">
        <w:rPr>
          <w:highlight w:val="yellow"/>
          <w:u w:val="single"/>
        </w:rPr>
        <w:t>. The proposed NASA budget would decrease funding of space exploration</w:t>
      </w:r>
      <w:r w:rsidRPr="002F11E7">
        <w:t xml:space="preserve"> but add some to aeronautics and space technology and redistribute the science budget. A breakdown of the budget request is </w:t>
      </w:r>
      <w:hyperlink r:id="rId48" w:history="1">
        <w:r w:rsidRPr="002F11E7">
          <w:rPr>
            <w:rStyle w:val="Hyperlink"/>
          </w:rPr>
          <w:t>available here</w:t>
        </w:r>
      </w:hyperlink>
      <w:r w:rsidRPr="002F11E7">
        <w:t xml:space="preserve">, and there is also a </w:t>
      </w:r>
      <w:hyperlink r:id="rId49" w:history="1">
        <w:r w:rsidRPr="002F11E7">
          <w:rPr>
            <w:rStyle w:val="Hyperlink"/>
          </w:rPr>
          <w:t>full summary available</w:t>
        </w:r>
      </w:hyperlink>
      <w:r w:rsidRPr="002F11E7">
        <w:t>.</w:t>
      </w:r>
    </w:p>
    <w:p w:rsidR="00AC0EEA" w:rsidRPr="002F11E7" w:rsidRDefault="00AC0EEA" w:rsidP="00AC0EEA">
      <w:r w:rsidRPr="002F11E7">
        <w:t xml:space="preserve">The budget request is considered by the U.S. Senate and House of Representatives, which ultimately must pass a </w:t>
      </w:r>
      <w:r w:rsidRPr="002F11E7">
        <w:rPr>
          <w:u w:val="single"/>
        </w:rPr>
        <w:t>bill</w:t>
      </w:r>
      <w:r w:rsidRPr="002F11E7">
        <w:t xml:space="preserve"> specifying how to allocate the money. </w:t>
      </w:r>
    </w:p>
    <w:p w:rsidR="00AC0EEA" w:rsidRPr="002F11E7" w:rsidRDefault="00AC0EEA" w:rsidP="00AC0EEA">
      <w:r w:rsidRPr="002F11E7">
        <w:rPr>
          <w:b/>
          <w:bCs/>
        </w:rPr>
        <w:t>Rep. Lamar Smith, R-Texas</w:t>
      </w:r>
      <w:r w:rsidRPr="002F11E7">
        <w:t>, chairman of the U.S. House of Representatives' Committee on Science, Space, and Technology, expressed disappointment in the proposal's allotment to different projects.</w:t>
      </w:r>
    </w:p>
    <w:p w:rsidR="00AC0EEA" w:rsidRPr="002F11E7" w:rsidRDefault="00AC0EEA" w:rsidP="00AC0EEA">
      <w:pPr>
        <w:rPr>
          <w:u w:val="single"/>
        </w:rPr>
      </w:pPr>
      <w:r w:rsidRPr="002F11E7">
        <w:t>"</w:t>
      </w:r>
      <w:r w:rsidRPr="008727EC">
        <w:rPr>
          <w:highlight w:val="yellow"/>
          <w:u w:val="single"/>
        </w:rPr>
        <w:t>This administration cannot continue to tout plans to send astronauts to Mars</w:t>
      </w:r>
      <w:r w:rsidRPr="008727EC">
        <w:rPr>
          <w:u w:val="single"/>
        </w:rPr>
        <w:t xml:space="preserve"> while strangling the programs that will take us </w:t>
      </w:r>
      <w:r w:rsidRPr="008727EC">
        <w:rPr>
          <w:highlight w:val="yellow"/>
          <w:u w:val="single"/>
        </w:rPr>
        <w:t>the</w:t>
      </w:r>
      <w:r w:rsidRPr="008727EC">
        <w:rPr>
          <w:u w:val="single"/>
        </w:rPr>
        <w:t>re</w:t>
      </w:r>
      <w:r w:rsidRPr="002F11E7">
        <w:rPr>
          <w:u w:val="single"/>
        </w:rPr>
        <w:t xml:space="preserve">," he said in a statement. "And the administration once more </w:t>
      </w:r>
      <w:r w:rsidRPr="008727EC">
        <w:rPr>
          <w:highlight w:val="yellow"/>
          <w:u w:val="single"/>
        </w:rPr>
        <w:t>propose</w:t>
      </w:r>
      <w:r w:rsidRPr="002F11E7">
        <w:rPr>
          <w:u w:val="single"/>
        </w:rPr>
        <w:t xml:space="preserve">s </w:t>
      </w:r>
      <w:r w:rsidRPr="008727EC">
        <w:rPr>
          <w:highlight w:val="yellow"/>
          <w:u w:val="single"/>
        </w:rPr>
        <w:t>cuts</w:t>
      </w:r>
      <w:r w:rsidRPr="002F11E7">
        <w:rPr>
          <w:u w:val="single"/>
        </w:rPr>
        <w:t xml:space="preserve"> of </w:t>
      </w:r>
      <w:r w:rsidRPr="008727EC">
        <w:rPr>
          <w:highlight w:val="yellow"/>
          <w:u w:val="single"/>
        </w:rPr>
        <w:t>more than $100 million to the planetary-science accounts</w:t>
      </w:r>
      <w:r w:rsidRPr="002F11E7">
        <w:rPr>
          <w:u w:val="single"/>
        </w:rPr>
        <w:t>, which have previously funded missions like this past year's Pluto flyby.</w:t>
      </w:r>
    </w:p>
    <w:p w:rsidR="00AC0EEA" w:rsidRPr="002F11E7" w:rsidRDefault="00AC0EEA" w:rsidP="00AC0EEA">
      <w:pPr>
        <w:rPr>
          <w:u w:val="single"/>
        </w:rPr>
      </w:pPr>
      <w:r w:rsidRPr="002F11E7">
        <w:t>"</w:t>
      </w:r>
      <w:r w:rsidRPr="002F11E7">
        <w:rPr>
          <w:u w:val="single"/>
        </w:rPr>
        <w:t xml:space="preserve">At the same time, </w:t>
      </w:r>
      <w:r w:rsidRPr="008727EC">
        <w:rPr>
          <w:highlight w:val="yellow"/>
          <w:u w:val="single"/>
        </w:rPr>
        <w:t>this proposal shrinks space exploration priorities within NASA's budget</w:t>
      </w:r>
      <w:r w:rsidRPr="002F11E7">
        <w:t xml:space="preserve">; it disproportionately increases earth-science accounts to more than $2 billion — a 70 percent </w:t>
      </w:r>
      <w:r w:rsidRPr="002F11E7">
        <w:rPr>
          <w:u w:val="single"/>
        </w:rPr>
        <w:t>increase</w:t>
      </w:r>
      <w:r w:rsidRPr="002F11E7">
        <w:t xml:space="preserve"> since 2007," Smith continued. "This imbalanced proposal continues to tie our astronauts' feet to the ground and </w:t>
      </w:r>
      <w:r w:rsidRPr="008727EC">
        <w:rPr>
          <w:highlight w:val="yellow"/>
          <w:u w:val="single"/>
        </w:rPr>
        <w:t>makes a Mars mission all but impossible</w:t>
      </w:r>
      <w:r w:rsidRPr="002F11E7">
        <w:rPr>
          <w:u w:val="single"/>
        </w:rPr>
        <w:t xml:space="preserve">. </w:t>
      </w:r>
      <w:r w:rsidRPr="008727EC">
        <w:rPr>
          <w:highlight w:val="yellow"/>
          <w:u w:val="single"/>
        </w:rPr>
        <w:t>This is</w:t>
      </w:r>
      <w:r w:rsidRPr="002F11E7">
        <w:rPr>
          <w:u w:val="single"/>
        </w:rPr>
        <w:t xml:space="preserve"> not the proposal of an administration that is </w:t>
      </w:r>
      <w:r w:rsidRPr="008727EC">
        <w:rPr>
          <w:highlight w:val="yellow"/>
          <w:u w:val="single"/>
        </w:rPr>
        <w:t>serious about maintaining America's leadership in space."</w:t>
      </w:r>
    </w:p>
    <w:p w:rsidR="00AC0EEA" w:rsidRPr="00B358DE" w:rsidRDefault="00AC0EEA" w:rsidP="00AC0EEA">
      <w:pPr>
        <w:rPr>
          <w:sz w:val="8"/>
          <w:szCs w:val="8"/>
        </w:rPr>
      </w:pPr>
      <w:r w:rsidRPr="00B358DE">
        <w:rPr>
          <w:sz w:val="8"/>
          <w:szCs w:val="8"/>
        </w:rPr>
        <w:t>However,</w:t>
      </w:r>
      <w:r w:rsidRPr="00B358DE">
        <w:rPr>
          <w:b/>
          <w:bCs/>
          <w:sz w:val="8"/>
          <w:szCs w:val="8"/>
        </w:rPr>
        <w:t xml:space="preserve"> Rep. Eddie Bernice Johnson, D-Texas</w:t>
      </w:r>
      <w:r w:rsidRPr="00B358DE">
        <w:rPr>
          <w:sz w:val="8"/>
          <w:szCs w:val="8"/>
        </w:rPr>
        <w:t>, who also serves on the House Science Committee, praised the program overall.</w:t>
      </w:r>
    </w:p>
    <w:p w:rsidR="00AC0EEA" w:rsidRPr="00B358DE" w:rsidRDefault="00AC0EEA" w:rsidP="00AC0EEA">
      <w:pPr>
        <w:rPr>
          <w:sz w:val="8"/>
          <w:szCs w:val="8"/>
        </w:rPr>
      </w:pPr>
      <w:r w:rsidRPr="00B358DE">
        <w:rPr>
          <w:sz w:val="8"/>
          <w:szCs w:val="8"/>
        </w:rPr>
        <w:t>"As in past years, the president's budget will help ensure that the U.S. can compete in a 21st century global economy and solidify America's place as a scientific and technological leader," Johnson said in a statement. "The investments in the full range R&amp;D and STEM — including advanced manufacturing research, prioritizing basic research, investing in clean transportation and civil space activities, and education programs like Computer Science for All — are truly investments to help us meet our greatest challenges not only for the year ahead, but for decades to come."</w:t>
      </w:r>
    </w:p>
    <w:p w:rsidR="00AC0EEA" w:rsidRPr="00B358DE" w:rsidRDefault="00AC0EEA" w:rsidP="00AC0EEA">
      <w:pPr>
        <w:rPr>
          <w:sz w:val="8"/>
          <w:szCs w:val="8"/>
        </w:rPr>
      </w:pPr>
      <w:r w:rsidRPr="00B358DE">
        <w:rPr>
          <w:b/>
          <w:bCs/>
          <w:sz w:val="8"/>
          <w:szCs w:val="8"/>
        </w:rPr>
        <w:t>Mary Lynne Ditmar</w:t>
      </w:r>
      <w:r w:rsidRPr="00B358DE">
        <w:rPr>
          <w:sz w:val="8"/>
          <w:szCs w:val="8"/>
        </w:rPr>
        <w:t>, director of the Coalition for Deep Space Exploration, a space advocacy organization, expressed concern.</w:t>
      </w:r>
    </w:p>
    <w:p w:rsidR="00AC0EEA" w:rsidRPr="00B358DE" w:rsidRDefault="00AC0EEA" w:rsidP="00AC0EEA">
      <w:pPr>
        <w:rPr>
          <w:sz w:val="8"/>
          <w:szCs w:val="8"/>
        </w:rPr>
      </w:pPr>
      <w:r w:rsidRPr="00B358DE">
        <w:rPr>
          <w:sz w:val="8"/>
          <w:szCs w:val="8"/>
        </w:rPr>
        <w:t>"While we appreciate the funding proposed for the International Space Station and its transportation systems, space science programs — including the James Webb Space Telescope, and proposed deep-space habitat — we are deeply concerned about the administration's proposed cut to NASA's human exploration development programs," she said in a statement.</w:t>
      </w:r>
    </w:p>
    <w:p w:rsidR="00AC0EEA" w:rsidRPr="00B358DE" w:rsidRDefault="00AC0EEA" w:rsidP="00AC0EEA">
      <w:pPr>
        <w:rPr>
          <w:sz w:val="8"/>
          <w:szCs w:val="8"/>
        </w:rPr>
      </w:pPr>
      <w:r w:rsidRPr="00B358DE">
        <w:rPr>
          <w:sz w:val="8"/>
          <w:szCs w:val="8"/>
        </w:rPr>
        <w:t>"This proposed budget falls well short of the investment needed to support NASA's exploration missions, and would have detrimental impacts on cornerstone, game-changing programs such as the superheavy lift rocket, the Space Launch System (SLS) and the Orion spacecraft — the first spacecraft designed to reach multiple destinations in the human exploration of deep space," she added.</w:t>
      </w:r>
    </w:p>
    <w:p w:rsidR="00AC0EEA" w:rsidRPr="002F11E7" w:rsidRDefault="00AC0EEA" w:rsidP="00AC0EEA">
      <w:r w:rsidRPr="008727EC">
        <w:rPr>
          <w:highlight w:val="yellow"/>
        </w:rPr>
        <w:t>"</w:t>
      </w:r>
      <w:r w:rsidRPr="008727EC">
        <w:rPr>
          <w:highlight w:val="yellow"/>
          <w:u w:val="single"/>
        </w:rPr>
        <w:t xml:space="preserve">The greatest challenge to these programs is </w:t>
      </w:r>
      <w:r w:rsidRPr="008727EC">
        <w:rPr>
          <w:u w:val="single"/>
        </w:rPr>
        <w:t xml:space="preserve">not technical, but </w:t>
      </w:r>
      <w:r w:rsidRPr="008727EC">
        <w:rPr>
          <w:highlight w:val="yellow"/>
          <w:u w:val="single"/>
        </w:rPr>
        <w:t>budget stability</w:t>
      </w:r>
      <w:r w:rsidRPr="002F11E7">
        <w:rPr>
          <w:u w:val="single"/>
        </w:rPr>
        <w:t xml:space="preserve"> — plain and simple," Ditmar continued. "</w:t>
      </w:r>
      <w:r w:rsidRPr="008727EC">
        <w:rPr>
          <w:highlight w:val="yellow"/>
          <w:u w:val="single"/>
        </w:rPr>
        <w:t xml:space="preserve">At this critical stage, it is important to ensure </w:t>
      </w:r>
      <w:r w:rsidRPr="008727EC">
        <w:rPr>
          <w:u w:val="single"/>
        </w:rPr>
        <w:t xml:space="preserve">that the significant progress already made on </w:t>
      </w:r>
      <w:r w:rsidRPr="008727EC">
        <w:rPr>
          <w:highlight w:val="yellow"/>
          <w:u w:val="single"/>
        </w:rPr>
        <w:t>the development of the SLS and Orion spacecraft continues</w:t>
      </w:r>
      <w:r w:rsidRPr="002F11E7">
        <w:t>, so as to meet important milestones, including the first integrated launch in 2018 and crewed missions beginning in 2021. Fully developing these systems will enable the United States to realize its aspirations for human exploration, planetary missions, international collaboration and scientific discovery."</w:t>
      </w:r>
    </w:p>
    <w:p w:rsidR="00AC0EEA" w:rsidRPr="00B358DE" w:rsidRDefault="00AC0EEA" w:rsidP="00AC0EEA">
      <w:pPr>
        <w:rPr>
          <w:sz w:val="8"/>
          <w:szCs w:val="8"/>
        </w:rPr>
      </w:pPr>
      <w:r w:rsidRPr="00B358DE">
        <w:rPr>
          <w:b/>
          <w:bCs/>
          <w:sz w:val="8"/>
          <w:szCs w:val="8"/>
        </w:rPr>
        <w:t>Eric Stallmer</w:t>
      </w:r>
      <w:r w:rsidRPr="00B358DE">
        <w:rPr>
          <w:sz w:val="8"/>
          <w:szCs w:val="8"/>
        </w:rPr>
        <w:t>, president of the Commercial Spaceflight Federation, praised the budget proposal. "I commend the Administration for crafting a budget that provides robust funding for NASA and FAA AST," he said, referring to the Federal Aviation Administration's Office of Commercial Space Transportation. "We applaud the proposals that would enable and utilize private space capabilities to help build a sustainable American expansion into the solar system from the edge of space through low-Earth orbit to the moon and beyond. It builds on the strong foundation established by the FY16 Omnibus and Commercial Space Launch Competitiveness Act. We look forward to working with the Congress to fully fund a number of the proposals in this request, while also championing efforts to shore up areas that need additional input and support."</w:t>
      </w:r>
    </w:p>
    <w:p w:rsidR="00AC0EEA" w:rsidRPr="00E3693F" w:rsidRDefault="00AC0EEA" w:rsidP="00AC0EEA">
      <w:pPr>
        <w:rPr>
          <w:u w:val="single"/>
        </w:rPr>
      </w:pPr>
      <w:r w:rsidRPr="002F11E7">
        <w:rPr>
          <w:b/>
          <w:bCs/>
        </w:rPr>
        <w:t>Casey Dreier</w:t>
      </w:r>
      <w:r w:rsidRPr="002F11E7">
        <w:t xml:space="preserve">, The Planetary Society's director of space </w:t>
      </w:r>
      <w:r w:rsidRPr="002F11E7">
        <w:rPr>
          <w:u w:val="single"/>
        </w:rPr>
        <w:t>policy</w:t>
      </w:r>
      <w:r w:rsidRPr="002F11E7">
        <w:t xml:space="preserve">, </w:t>
      </w:r>
      <w:hyperlink r:id="rId50" w:history="1">
        <w:r w:rsidRPr="002F11E7">
          <w:rPr>
            <w:rStyle w:val="Hyperlink"/>
          </w:rPr>
          <w:t>broke down the proposed budget overall</w:t>
        </w:r>
      </w:hyperlink>
      <w:r w:rsidRPr="002F11E7">
        <w:t xml:space="preserve"> on the society's blog. On planetary science in particular, he said: "Well, we're five for five. </w:t>
      </w:r>
      <w:r w:rsidRPr="008727EC">
        <w:rPr>
          <w:highlight w:val="yellow"/>
          <w:u w:val="single"/>
        </w:rPr>
        <w:t>This is the fifth year in a row that the White House has proposed cutting NASA's Planetary Science Division</w:t>
      </w:r>
      <w:r w:rsidRPr="002F11E7">
        <w:rPr>
          <w:u w:val="single"/>
        </w:rPr>
        <w:t xml:space="preserve">. While every other science division at NASA would receive a funding boost in this budget, Planetary Science, </w:t>
      </w:r>
      <w:r w:rsidRPr="008727EC">
        <w:rPr>
          <w:highlight w:val="yellow"/>
          <w:u w:val="single"/>
        </w:rPr>
        <w:t>the</w:t>
      </w:r>
      <w:r w:rsidRPr="002F11E7">
        <w:rPr>
          <w:u w:val="single"/>
        </w:rPr>
        <w:t xml:space="preserve"> year after flying by Pluto and confirming </w:t>
      </w:r>
      <w:r w:rsidRPr="008727EC">
        <w:rPr>
          <w:highlight w:val="yellow"/>
          <w:u w:val="single"/>
        </w:rPr>
        <w:t>flowing water on Mars, earns a $110 million cut.</w:t>
      </w:r>
    </w:p>
    <w:p w:rsidR="00AC0EEA" w:rsidRDefault="00AC0EEA" w:rsidP="00AC0EEA">
      <w:pPr>
        <w:pStyle w:val="Heading4"/>
      </w:pPr>
      <w:r>
        <w:t>Budget cuts prevents NASA from carrying out “Journey to Mars”</w:t>
      </w:r>
    </w:p>
    <w:p w:rsidR="00AC0EEA" w:rsidRDefault="00AC0EEA" w:rsidP="00AC0EEA">
      <w:pPr>
        <w:widowControl w:val="0"/>
        <w:autoSpaceDE w:val="0"/>
        <w:autoSpaceDN w:val="0"/>
        <w:adjustRightInd w:val="0"/>
        <w:rPr>
          <w:rFonts w:cs="PT Sans"/>
          <w:color w:val="000000" w:themeColor="text1"/>
        </w:rPr>
      </w:pPr>
      <w:r>
        <w:rPr>
          <w:rFonts w:cs="PT Sans"/>
          <w:color w:val="000000" w:themeColor="text1"/>
        </w:rPr>
        <w:t xml:space="preserve">Ken </w:t>
      </w:r>
      <w:r w:rsidRPr="007F1EF4">
        <w:rPr>
          <w:rFonts w:cs="PT Sans"/>
          <w:b/>
          <w:color w:val="000000" w:themeColor="text1"/>
          <w:sz w:val="28"/>
          <w:szCs w:val="28"/>
        </w:rPr>
        <w:t xml:space="preserve">Kremer 16, </w:t>
      </w:r>
      <w:r>
        <w:rPr>
          <w:rFonts w:cs="PT Sans"/>
          <w:color w:val="000000" w:themeColor="text1"/>
        </w:rPr>
        <w:t xml:space="preserve">Professional Science Journalist &amp; </w:t>
      </w:r>
      <w:r w:rsidRPr="007F1EF4">
        <w:rPr>
          <w:rFonts w:cs="PT Sans"/>
          <w:color w:val="000000" w:themeColor="text1"/>
        </w:rPr>
        <w:t>Pharmaceuticals</w:t>
      </w:r>
      <w:r>
        <w:rPr>
          <w:rFonts w:cs="PT Sans"/>
          <w:color w:val="000000" w:themeColor="text1"/>
        </w:rPr>
        <w:t xml:space="preserve"> for Freelance, 2/13/16, “</w:t>
      </w:r>
      <w:r w:rsidRPr="007F1EF4">
        <w:rPr>
          <w:rFonts w:cs="PT Sans"/>
          <w:color w:val="000000" w:themeColor="text1"/>
        </w:rPr>
        <w:t>OBAMA ADMINISTRATION PROPOSES SMALLER 2017 NASA BUDGET OF $19 BILLION WITH BIG EXPLORATION CUTS</w:t>
      </w:r>
      <w:r>
        <w:rPr>
          <w:rFonts w:cs="PT Sans"/>
          <w:color w:val="000000" w:themeColor="text1"/>
        </w:rPr>
        <w:t xml:space="preserve">,” </w:t>
      </w:r>
      <w:r w:rsidRPr="00B358DE">
        <w:rPr>
          <w:rFonts w:cs="PT Sans"/>
        </w:rPr>
        <w:t>http://www.universetoday.com/127309/nasa-2017-budget/</w:t>
      </w:r>
    </w:p>
    <w:p w:rsidR="00AC0EEA" w:rsidRPr="007F1EF4" w:rsidRDefault="00AC0EEA" w:rsidP="00AC0EEA">
      <w:pPr>
        <w:widowControl w:val="0"/>
        <w:autoSpaceDE w:val="0"/>
        <w:autoSpaceDN w:val="0"/>
        <w:adjustRightInd w:val="0"/>
        <w:rPr>
          <w:rFonts w:cs="PT Sans"/>
          <w:color w:val="000000" w:themeColor="text1"/>
        </w:rPr>
      </w:pPr>
    </w:p>
    <w:p w:rsidR="00AC0EEA" w:rsidRPr="007F1EF4" w:rsidRDefault="00AC0EEA" w:rsidP="00AC0EEA">
      <w:pPr>
        <w:widowControl w:val="0"/>
        <w:autoSpaceDE w:val="0"/>
        <w:autoSpaceDN w:val="0"/>
        <w:adjustRightInd w:val="0"/>
        <w:rPr>
          <w:rFonts w:cs="PT Sans"/>
          <w:color w:val="000000" w:themeColor="text1"/>
        </w:rPr>
      </w:pPr>
      <w:r w:rsidRPr="007F1EF4">
        <w:rPr>
          <w:rFonts w:cs="PT Sans"/>
          <w:color w:val="000000" w:themeColor="text1"/>
          <w:u w:val="single"/>
        </w:rPr>
        <w:t>The</w:t>
      </w:r>
      <w:r w:rsidRPr="007F1EF4">
        <w:rPr>
          <w:rFonts w:cs="PT Sans"/>
          <w:color w:val="000000" w:themeColor="text1"/>
          <w:highlight w:val="yellow"/>
          <w:u w:val="single"/>
        </w:rPr>
        <w:t xml:space="preserve"> Obama Administration</w:t>
      </w:r>
      <w:r w:rsidRPr="007F1EF4">
        <w:rPr>
          <w:rFonts w:cs="PT Sans"/>
          <w:color w:val="000000" w:themeColor="text1"/>
          <w:u w:val="single"/>
        </w:rPr>
        <w:t xml:space="preserve"> has announced its new Federal budget and is proposing </w:t>
      </w:r>
      <w:r w:rsidRPr="007F1EF4">
        <w:rPr>
          <w:rFonts w:cs="PT Sans"/>
          <w:color w:val="000000" w:themeColor="text1"/>
          <w:highlight w:val="yellow"/>
          <w:u w:val="single"/>
        </w:rPr>
        <w:t>to cut NASA’s</w:t>
      </w:r>
      <w:r w:rsidRPr="007F1EF4">
        <w:rPr>
          <w:rFonts w:cs="PT Sans"/>
          <w:color w:val="000000" w:themeColor="text1"/>
          <w:u w:val="single"/>
        </w:rPr>
        <w:t xml:space="preserve"> Fiscal Year</w:t>
      </w:r>
      <w:r w:rsidRPr="007F1EF4">
        <w:rPr>
          <w:rFonts w:cs="PT Sans"/>
          <w:color w:val="000000" w:themeColor="text1"/>
          <w:highlight w:val="yellow"/>
          <w:u w:val="single"/>
        </w:rPr>
        <w:t xml:space="preserve"> 2017 Budget to $19 billion by </w:t>
      </w:r>
      <w:r w:rsidRPr="007F1EF4">
        <w:rPr>
          <w:rFonts w:cs="PT Sans"/>
          <w:color w:val="000000" w:themeColor="text1"/>
          <w:u w:val="single"/>
        </w:rPr>
        <w:t>carving away significant funding for deep space exploration</w:t>
      </w:r>
      <w:r w:rsidRPr="007F1EF4">
        <w:rPr>
          <w:rFonts w:cs="PT Sans"/>
          <w:color w:val="000000" w:themeColor="text1"/>
        </w:rPr>
        <w:t>, whereas the overall US Federal budget actually increases to over $4.1 trillion.</w:t>
      </w:r>
    </w:p>
    <w:p w:rsidR="00AC0EEA" w:rsidRPr="007F1EF4" w:rsidRDefault="00AC0EEA" w:rsidP="00AC0EEA">
      <w:pPr>
        <w:widowControl w:val="0"/>
        <w:autoSpaceDE w:val="0"/>
        <w:autoSpaceDN w:val="0"/>
        <w:adjustRightInd w:val="0"/>
        <w:rPr>
          <w:rFonts w:cs="PT Sans"/>
          <w:color w:val="000000" w:themeColor="text1"/>
        </w:rPr>
      </w:pPr>
      <w:r w:rsidRPr="007F1EF4">
        <w:rPr>
          <w:rFonts w:cs="PT Sans"/>
          <w:color w:val="000000" w:themeColor="text1"/>
        </w:rPr>
        <w:t xml:space="preserve">This 2017 budget request amounts to almost $300 million less than the </w:t>
      </w:r>
      <w:hyperlink r:id="rId51" w:history="1">
        <w:r w:rsidRPr="007F1EF4">
          <w:rPr>
            <w:rFonts w:cs="PT Sans"/>
            <w:color w:val="000000" w:themeColor="text1"/>
          </w:rPr>
          <w:t>recently enacted NASA budget for 2016</w:t>
        </w:r>
      </w:hyperlink>
      <w:r w:rsidRPr="007F1EF4">
        <w:rPr>
          <w:rFonts w:cs="PT Sans"/>
          <w:color w:val="000000" w:themeColor="text1"/>
        </w:rPr>
        <w:t xml:space="preserve"> and </w:t>
      </w:r>
      <w:r w:rsidRPr="007F1EF4">
        <w:rPr>
          <w:rFonts w:cs="PT Sans"/>
          <w:color w:val="000000" w:themeColor="text1"/>
        </w:rPr>
        <w:lastRenderedPageBreak/>
        <w:t xml:space="preserve">specifically </w:t>
      </w:r>
      <w:r w:rsidRPr="007F1EF4">
        <w:rPr>
          <w:rFonts w:cs="PT Sans"/>
          <w:color w:val="000000" w:themeColor="text1"/>
          <w:highlight w:val="yellow"/>
          <w:u w:val="single"/>
        </w:rPr>
        <w:t>stipulates deep funding cuts for deep space exploration programs involving both humans and robots,</w:t>
      </w:r>
      <w:r w:rsidRPr="007F1EF4">
        <w:rPr>
          <w:rFonts w:cs="PT Sans"/>
          <w:color w:val="000000" w:themeColor="text1"/>
        </w:rPr>
        <w:t xml:space="preserve"> during President Obama’s final year in office.</w:t>
      </w:r>
    </w:p>
    <w:p w:rsidR="00AC0EEA" w:rsidRPr="007F1EF4" w:rsidRDefault="00AC0EEA" w:rsidP="00AC0EEA">
      <w:pPr>
        <w:widowControl w:val="0"/>
        <w:autoSpaceDE w:val="0"/>
        <w:autoSpaceDN w:val="0"/>
        <w:adjustRightInd w:val="0"/>
        <w:rPr>
          <w:rFonts w:cs="PT Sans"/>
          <w:color w:val="000000" w:themeColor="text1"/>
          <w:u w:val="single"/>
        </w:rPr>
      </w:pPr>
      <w:r w:rsidRPr="007F1EF4">
        <w:rPr>
          <w:rFonts w:cs="PT Sans"/>
          <w:color w:val="000000" w:themeColor="text1"/>
        </w:rPr>
        <w:t xml:space="preserve">The 2017 budget proposal </w:t>
      </w:r>
      <w:r w:rsidRPr="007F1EF4">
        <w:rPr>
          <w:rFonts w:cs="PT Sans"/>
          <w:color w:val="000000" w:themeColor="text1"/>
          <w:u w:val="single"/>
        </w:rPr>
        <w:t xml:space="preserve">would slash funding to the very programs designed to expand the frontiers of human knowledge and </w:t>
      </w:r>
      <w:r w:rsidRPr="007F1EF4">
        <w:rPr>
          <w:rFonts w:cs="PT Sans"/>
          <w:color w:val="000000" w:themeColor="text1"/>
          <w:highlight w:val="yellow"/>
          <w:u w:val="single"/>
        </w:rPr>
        <w:t xml:space="preserve">aimed at </w:t>
      </w:r>
      <w:hyperlink r:id="rId52" w:history="1">
        <w:r w:rsidRPr="007F1EF4">
          <w:rPr>
            <w:rFonts w:cs="PT Sans"/>
            <w:color w:val="000000" w:themeColor="text1"/>
            <w:highlight w:val="yellow"/>
            <w:u w:val="single"/>
          </w:rPr>
          <w:t>propelling humans</w:t>
        </w:r>
      </w:hyperlink>
      <w:r w:rsidRPr="007F1EF4">
        <w:rPr>
          <w:rFonts w:cs="PT Sans"/>
          <w:color w:val="000000" w:themeColor="text1"/>
          <w:highlight w:val="yellow"/>
          <w:u w:val="single"/>
        </w:rPr>
        <w:t xml:space="preserve"> outward </w:t>
      </w:r>
      <w:hyperlink r:id="rId53" w:history="1">
        <w:r w:rsidRPr="007F1EF4">
          <w:rPr>
            <w:rFonts w:cs="PT Sans"/>
            <w:color w:val="000000" w:themeColor="text1"/>
            <w:highlight w:val="yellow"/>
            <w:u w:val="single"/>
          </w:rPr>
          <w:t>to the Red Planet</w:t>
        </w:r>
      </w:hyperlink>
      <w:r w:rsidRPr="007F1EF4">
        <w:rPr>
          <w:rFonts w:cs="PT Sans"/>
          <w:color w:val="000000" w:themeColor="text1"/>
          <w:highlight w:val="yellow"/>
          <w:u w:val="single"/>
        </w:rPr>
        <w:t xml:space="preserve"> and </w:t>
      </w:r>
      <w:hyperlink r:id="rId54" w:history="1">
        <w:r w:rsidRPr="007F1EF4">
          <w:rPr>
            <w:rFonts w:cs="PT Sans"/>
            <w:color w:val="000000" w:themeColor="text1"/>
            <w:highlight w:val="yellow"/>
            <w:u w:val="single"/>
          </w:rPr>
          <w:t>robots to a Jovian moon</w:t>
        </w:r>
      </w:hyperlink>
      <w:r w:rsidRPr="007F1EF4">
        <w:rPr>
          <w:rFonts w:cs="PT Sans"/>
          <w:color w:val="000000" w:themeColor="text1"/>
          <w:u w:val="single"/>
        </w:rPr>
        <w:t xml:space="preserve"> </w:t>
      </w:r>
      <w:r w:rsidRPr="007F1EF4">
        <w:rPr>
          <w:rFonts w:cs="PT Sans"/>
          <w:color w:val="000000" w:themeColor="text1"/>
        </w:rPr>
        <w:t>that might be conducive to the formation of life.</w:t>
      </w:r>
    </w:p>
    <w:p w:rsidR="00AC0EEA" w:rsidRPr="007F1EF4" w:rsidRDefault="00AC0EEA" w:rsidP="00AC0EEA">
      <w:pPr>
        <w:widowControl w:val="0"/>
        <w:autoSpaceDE w:val="0"/>
        <w:autoSpaceDN w:val="0"/>
        <w:adjustRightInd w:val="0"/>
        <w:rPr>
          <w:rFonts w:cs="PT Sans"/>
          <w:color w:val="000000" w:themeColor="text1"/>
        </w:rPr>
      </w:pPr>
      <w:r w:rsidRPr="007F1EF4">
        <w:rPr>
          <w:rFonts w:cs="PT Sans"/>
          <w:color w:val="000000" w:themeColor="text1"/>
        </w:rPr>
        <w:t xml:space="preserve">Absent sufficient and reliable funding to keep NASA’s exploration endeavors on track, </w:t>
      </w:r>
      <w:hyperlink r:id="rId55" w:history="1">
        <w:r w:rsidRPr="007F1EF4">
          <w:rPr>
            <w:rFonts w:cs="PT Sans"/>
            <w:color w:val="000000" w:themeColor="text1"/>
          </w:rPr>
          <w:t>further launch delays</w:t>
        </w:r>
      </w:hyperlink>
      <w:r w:rsidRPr="007F1EF4">
        <w:rPr>
          <w:rFonts w:cs="PT Sans"/>
          <w:color w:val="000000" w:themeColor="text1"/>
        </w:rPr>
        <w:t xml:space="preserve"> are almost certainly inevitable – thereby fraying American leadership in space and science.</w:t>
      </w:r>
    </w:p>
    <w:p w:rsidR="00AC0EEA" w:rsidRDefault="00AC0EEA" w:rsidP="00AC0EEA">
      <w:pPr>
        <w:rPr>
          <w:rFonts w:cs="PT Sans"/>
          <w:color w:val="000000" w:themeColor="text1"/>
          <w:u w:val="single"/>
        </w:rPr>
      </w:pPr>
      <w:r w:rsidRPr="007F1EF4">
        <w:rPr>
          <w:rFonts w:cs="PT Sans"/>
          <w:color w:val="000000" w:themeColor="text1"/>
        </w:rPr>
        <w:t xml:space="preserve">The administration is specifying big funding cuts to the ongoing development of </w:t>
      </w:r>
      <w:r w:rsidRPr="007F1EF4">
        <w:rPr>
          <w:rFonts w:cs="PT Sans"/>
          <w:color w:val="000000" w:themeColor="text1"/>
          <w:highlight w:val="yellow"/>
          <w:u w:val="single"/>
        </w:rPr>
        <w:t>NASA’s</w:t>
      </w:r>
      <w:r w:rsidRPr="007F1EF4">
        <w:rPr>
          <w:rFonts w:cs="PT Sans"/>
          <w:color w:val="000000" w:themeColor="text1"/>
          <w:u w:val="single"/>
        </w:rPr>
        <w:t xml:space="preserve"> mammoth Space Launch System </w:t>
      </w:r>
      <w:r w:rsidRPr="007F1EF4">
        <w:rPr>
          <w:rFonts w:cs="PT Sans"/>
          <w:color w:val="000000" w:themeColor="text1"/>
          <w:highlight w:val="yellow"/>
          <w:u w:val="single"/>
        </w:rPr>
        <w:t xml:space="preserve">(SLS) </w:t>
      </w:r>
      <w:hyperlink r:id="rId56" w:history="1">
        <w:r w:rsidRPr="007F1EF4">
          <w:rPr>
            <w:rFonts w:cs="PT Sans"/>
            <w:color w:val="000000" w:themeColor="text1"/>
            <w:highlight w:val="yellow"/>
            <w:u w:val="single"/>
          </w:rPr>
          <w:t>heavy lift rocket</w:t>
        </w:r>
      </w:hyperlink>
      <w:r w:rsidRPr="007F1EF4">
        <w:rPr>
          <w:rFonts w:cs="PT Sans"/>
          <w:color w:val="000000" w:themeColor="text1"/>
          <w:highlight w:val="yellow"/>
          <w:u w:val="single"/>
        </w:rPr>
        <w:t xml:space="preserve"> and the state of the art </w:t>
      </w:r>
      <w:hyperlink r:id="rId57" w:history="1">
        <w:r w:rsidRPr="007F1EF4">
          <w:rPr>
            <w:rFonts w:cs="PT Sans"/>
            <w:color w:val="000000" w:themeColor="text1"/>
            <w:highlight w:val="yellow"/>
            <w:u w:val="single"/>
          </w:rPr>
          <w:t>Orion deep space crew capsule.</w:t>
        </w:r>
      </w:hyperlink>
      <w:r w:rsidRPr="007F1EF4">
        <w:rPr>
          <w:rFonts w:cs="PT Sans"/>
          <w:color w:val="000000" w:themeColor="text1"/>
          <w:u w:val="single"/>
        </w:rPr>
        <w:t xml:space="preserve"> They are </w:t>
      </w:r>
      <w:r w:rsidRPr="007F1EF4">
        <w:rPr>
          <w:rFonts w:cs="PT Sans"/>
          <w:color w:val="000000" w:themeColor="text1"/>
          <w:highlight w:val="yellow"/>
          <w:u w:val="single"/>
        </w:rPr>
        <w:t xml:space="preserve">the essential first ingredients to carry out NASA’s ambitious plans to send astronauts on deep space ‘Journey </w:t>
      </w:r>
      <w:hyperlink r:id="rId58" w:history="1">
        <w:r w:rsidRPr="007F1EF4">
          <w:rPr>
            <w:rFonts w:cs="PT Sans"/>
            <w:color w:val="000000" w:themeColor="text1"/>
            <w:highlight w:val="yellow"/>
            <w:u w:val="single"/>
          </w:rPr>
          <w:t>to Mars</w:t>
        </w:r>
      </w:hyperlink>
      <w:r w:rsidRPr="007F1EF4">
        <w:rPr>
          <w:rFonts w:cs="PT Sans"/>
          <w:color w:val="000000" w:themeColor="text1"/>
          <w:highlight w:val="yellow"/>
          <w:u w:val="single"/>
        </w:rPr>
        <w:t>’ expeditions during the 2030s.</w:t>
      </w:r>
    </w:p>
    <w:p w:rsidR="00AC0EEA" w:rsidRDefault="00AC0EEA" w:rsidP="00AC0EEA">
      <w:pPr>
        <w:pStyle w:val="Heading4"/>
      </w:pPr>
      <w:r>
        <w:t>Mission to Mars will not happen under budget cuts</w:t>
      </w:r>
    </w:p>
    <w:p w:rsidR="00AC0EEA" w:rsidRPr="003259DF" w:rsidRDefault="00AC0EEA" w:rsidP="00AC0EEA">
      <w:pPr>
        <w:rPr>
          <w:b/>
          <w:bCs/>
        </w:rPr>
      </w:pPr>
      <w:r w:rsidRPr="003259DF">
        <w:t xml:space="preserve">Miriam </w:t>
      </w:r>
      <w:r w:rsidRPr="003259DF">
        <w:rPr>
          <w:b/>
          <w:sz w:val="28"/>
          <w:szCs w:val="28"/>
        </w:rPr>
        <w:t>Kramer 14</w:t>
      </w:r>
      <w:r>
        <w:t xml:space="preserve">, </w:t>
      </w:r>
      <w:r w:rsidRPr="003259DF">
        <w:rPr>
          <w:bCs/>
        </w:rPr>
        <w:t>Assistant Science Editor and Senior Space Reporter</w:t>
      </w:r>
      <w:r>
        <w:rPr>
          <w:bCs/>
        </w:rPr>
        <w:t xml:space="preserve"> for Marshable, 1/14/14, “</w:t>
      </w:r>
      <w:r w:rsidRPr="003259DF">
        <w:rPr>
          <w:bCs/>
        </w:rPr>
        <w:t>Manned Mission to Mars By 2030s Is Really Possible, Experts Say</w:t>
      </w:r>
      <w:r>
        <w:rPr>
          <w:bCs/>
        </w:rPr>
        <w:t>,”</w:t>
      </w:r>
      <w:r>
        <w:rPr>
          <w:b/>
          <w:bCs/>
        </w:rPr>
        <w:t xml:space="preserve"> </w:t>
      </w:r>
      <w:r w:rsidRPr="0073308C">
        <w:t>http://www.space.com/24268-manned-mars-mission-nasa-feasibility.html</w:t>
      </w:r>
    </w:p>
    <w:p w:rsidR="00AC0EEA" w:rsidRPr="002F6A39" w:rsidRDefault="00AC0EEA" w:rsidP="00AC0EEA">
      <w:pPr>
        <w:rPr>
          <w:u w:val="single"/>
        </w:rPr>
      </w:pPr>
      <w:r w:rsidRPr="002F6A39">
        <w:rPr>
          <w:u w:val="single"/>
        </w:rPr>
        <w:t xml:space="preserve">Sending humans to Mars by the 2030s is affordable, a group of experts finds, </w:t>
      </w:r>
      <w:r w:rsidRPr="003259DF">
        <w:rPr>
          <w:u w:val="single"/>
        </w:rPr>
        <w:t xml:space="preserve">but some </w:t>
      </w:r>
      <w:r w:rsidRPr="003259DF">
        <w:rPr>
          <w:highlight w:val="yellow"/>
          <w:u w:val="single"/>
        </w:rPr>
        <w:t>key changes are needed if it is going to happen.</w:t>
      </w:r>
    </w:p>
    <w:p w:rsidR="00AC0EEA" w:rsidRPr="0073308C" w:rsidRDefault="00AC0EEA" w:rsidP="00AC0EEA">
      <w:r w:rsidRPr="0073308C">
        <w:t>A workshop group of more than 60 individuals representing more than 30 government, industry, academic and other organizations has found that a NASA-led manned mission to Mars is feasible if the space agency's budget is restored to pre-sequestration levels. Putting the first humans on the Red Planet would also require international cooperation and private industry support.</w:t>
      </w:r>
    </w:p>
    <w:p w:rsidR="00AC0EEA" w:rsidRPr="0073308C" w:rsidRDefault="00AC0EEA" w:rsidP="00AC0EEA">
      <w:r w:rsidRPr="0073308C">
        <w:t xml:space="preserve">There is a growing consensus among the space community that a manned mission to </w:t>
      </w:r>
      <w:r w:rsidRPr="003259DF">
        <w:rPr>
          <w:highlight w:val="yellow"/>
          <w:u w:val="single"/>
        </w:rPr>
        <w:t>Mars should be a priority worth working toward in the coming years,</w:t>
      </w:r>
      <w:r w:rsidRPr="0073308C">
        <w:t xml:space="preserve"> according to Chris Carberry the executive director of Explore Mars Inc., the organization that hosted the workshop with the American Astronautical Society. [</w:t>
      </w:r>
      <w:hyperlink r:id="rId59" w:history="1">
        <w:r w:rsidRPr="0073308C">
          <w:rPr>
            <w:rStyle w:val="Hyperlink"/>
          </w:rPr>
          <w:t>5 Manned Mission to Mars Ideas</w:t>
        </w:r>
      </w:hyperlink>
      <w:r w:rsidRPr="0073308C">
        <w:t>]</w:t>
      </w:r>
    </w:p>
    <w:p w:rsidR="00AC0EEA" w:rsidRPr="003259DF" w:rsidRDefault="00AC0EEA" w:rsidP="00AC0EEA">
      <w:pPr>
        <w:rPr>
          <w:u w:val="single"/>
        </w:rPr>
      </w:pPr>
      <w:r w:rsidRPr="0073308C">
        <w:t>"</w:t>
      </w:r>
      <w:r w:rsidRPr="003259DF">
        <w:rPr>
          <w:highlight w:val="yellow"/>
          <w:u w:val="single"/>
        </w:rPr>
        <w:t>To be able to make it feasible</w:t>
      </w:r>
      <w:r w:rsidRPr="003259DF">
        <w:rPr>
          <w:u w:val="single"/>
        </w:rPr>
        <w:t xml:space="preserve"> and affordable</w:t>
      </w:r>
      <w:r w:rsidRPr="003259DF">
        <w:rPr>
          <w:highlight w:val="yellow"/>
          <w:u w:val="single"/>
        </w:rPr>
        <w:t>, you need a sustainable budget</w:t>
      </w:r>
      <w:r w:rsidRPr="003259DF">
        <w:rPr>
          <w:u w:val="single"/>
        </w:rPr>
        <w:t xml:space="preserve">," Carberry told SPACE.com. "You need a budget that is consistent, </w:t>
      </w:r>
      <w:r w:rsidRPr="003259DF">
        <w:rPr>
          <w:highlight w:val="yellow"/>
          <w:u w:val="single"/>
        </w:rPr>
        <w:t>that you can predict from year to year and</w:t>
      </w:r>
      <w:r w:rsidRPr="003259DF">
        <w:rPr>
          <w:u w:val="single"/>
        </w:rPr>
        <w:t xml:space="preserve"> that </w:t>
      </w:r>
      <w:r w:rsidRPr="003259DF">
        <w:rPr>
          <w:highlight w:val="yellow"/>
          <w:u w:val="single"/>
        </w:rPr>
        <w:t>doesn't get canceled in the next administration</w:t>
      </w:r>
      <w:r>
        <w:rPr>
          <w:u w:val="single"/>
        </w:rPr>
        <w:t>.”</w:t>
      </w:r>
    </w:p>
    <w:p w:rsidR="00AC0EEA" w:rsidRPr="0073308C" w:rsidRDefault="00AC0EEA" w:rsidP="00AC0EEA">
      <w:r w:rsidRPr="0073308C">
        <w:t xml:space="preserve">While Carberry said </w:t>
      </w:r>
      <w:r w:rsidRPr="003259DF">
        <w:t>that</w:t>
      </w:r>
      <w:r w:rsidRPr="003259DF">
        <w:rPr>
          <w:highlight w:val="yellow"/>
        </w:rPr>
        <w:t xml:space="preserve"> </w:t>
      </w:r>
      <w:r w:rsidRPr="003259DF">
        <w:rPr>
          <w:highlight w:val="yellow"/>
          <w:u w:val="single"/>
        </w:rPr>
        <w:t>it</w:t>
      </w:r>
      <w:r w:rsidRPr="003259DF">
        <w:rPr>
          <w:highlight w:val="yellow"/>
        </w:rPr>
        <w:t xml:space="preserve"> </w:t>
      </w:r>
      <w:r w:rsidRPr="003259DF">
        <w:rPr>
          <w:highlight w:val="yellow"/>
          <w:u w:val="single"/>
        </w:rPr>
        <w:t>is possible to launch a</w:t>
      </w:r>
      <w:r w:rsidRPr="003259DF">
        <w:rPr>
          <w:u w:val="single"/>
        </w:rPr>
        <w:t xml:space="preserve"> manned </w:t>
      </w:r>
      <w:r w:rsidRPr="003259DF">
        <w:rPr>
          <w:highlight w:val="yellow"/>
          <w:u w:val="single"/>
        </w:rPr>
        <w:t>mission to Mars by the 2030s under pre-sequestration budget levels</w:t>
      </w:r>
      <w:r w:rsidRPr="003259DF">
        <w:rPr>
          <w:u w:val="single"/>
        </w:rPr>
        <w:t xml:space="preserve">, a NASA-led </w:t>
      </w:r>
      <w:hyperlink r:id="rId60" w:history="1">
        <w:r w:rsidRPr="003259DF">
          <w:rPr>
            <w:rStyle w:val="Hyperlink"/>
            <w:highlight w:val="yellow"/>
            <w:u w:val="single"/>
          </w:rPr>
          <w:t>human mission to Mars</w:t>
        </w:r>
      </w:hyperlink>
      <w:r w:rsidRPr="003259DF">
        <w:rPr>
          <w:highlight w:val="yellow"/>
          <w:u w:val="single"/>
        </w:rPr>
        <w:t xml:space="preserve"> will probably never launch under current budgetary constraints</w:t>
      </w:r>
      <w:r w:rsidRPr="003259DF">
        <w:rPr>
          <w:u w:val="single"/>
        </w:rPr>
        <w:t xml:space="preserve">, </w:t>
      </w:r>
      <w:r w:rsidRPr="0073308C">
        <w:t>Carberry said.</w:t>
      </w:r>
    </w:p>
    <w:p w:rsidR="00AC0EEA" w:rsidRPr="00676F82" w:rsidRDefault="00AC0EEA" w:rsidP="00AC0EEA">
      <w:pPr>
        <w:rPr>
          <w:u w:val="single"/>
        </w:rPr>
      </w:pPr>
      <w:r w:rsidRPr="0073308C">
        <w:t>"We're not far off from what we need," Carberry said. "</w:t>
      </w:r>
      <w:r w:rsidRPr="003259DF">
        <w:rPr>
          <w:highlight w:val="yellow"/>
          <w:u w:val="single"/>
        </w:rPr>
        <w:t>We</w:t>
      </w:r>
      <w:r w:rsidRPr="003259DF">
        <w:rPr>
          <w:u w:val="single"/>
        </w:rPr>
        <w:t xml:space="preserve"> just </w:t>
      </w:r>
      <w:r w:rsidRPr="003259DF">
        <w:rPr>
          <w:highlight w:val="yellow"/>
          <w:u w:val="single"/>
        </w:rPr>
        <w:t>need to get back into a reasonable budget, which we're not in right now."</w:t>
      </w:r>
    </w:p>
    <w:p w:rsidR="00AC0EEA" w:rsidRPr="00AC0EEA" w:rsidRDefault="00AC0EEA" w:rsidP="00AC0EEA"/>
    <w:p w:rsidR="00993842" w:rsidRPr="00654A96" w:rsidRDefault="00993842" w:rsidP="00993842">
      <w:pPr>
        <w:pStyle w:val="Heading4"/>
        <w:rPr>
          <w:rStyle w:val="StyleStyleBold12pt"/>
          <w:b/>
          <w:lang w:eastAsia="zh-CN"/>
        </w:rPr>
      </w:pPr>
      <w:r>
        <w:rPr>
          <w:rStyle w:val="StyleStyleBold12pt"/>
          <w:b/>
          <w:lang w:eastAsia="zh-CN"/>
        </w:rPr>
        <w:t>US government has always been starving the SLS/Orion program --- reject Bolden’</w:t>
      </w:r>
      <w:r>
        <w:rPr>
          <w:rStyle w:val="StyleStyleBold12pt"/>
          <w:rFonts w:hint="eastAsia"/>
          <w:b/>
          <w:lang w:eastAsia="zh-CN"/>
        </w:rPr>
        <w:t xml:space="preserve">s </w:t>
      </w:r>
      <w:r>
        <w:rPr>
          <w:rStyle w:val="StyleStyleBold12pt"/>
          <w:b/>
          <w:lang w:eastAsia="zh-CN"/>
        </w:rPr>
        <w:t>evidence</w:t>
      </w:r>
    </w:p>
    <w:p w:rsidR="00993842" w:rsidRDefault="00993842" w:rsidP="00993842">
      <w:pPr>
        <w:rPr>
          <w:lang w:eastAsia="zh-CN"/>
        </w:rPr>
      </w:pPr>
      <w:r>
        <w:rPr>
          <w:lang w:eastAsia="zh-CN"/>
        </w:rPr>
        <w:t xml:space="preserve">Jeff </w:t>
      </w:r>
      <w:r>
        <w:rPr>
          <w:b/>
          <w:lang w:eastAsia="zh-CN"/>
        </w:rPr>
        <w:t xml:space="preserve">Fourst 14, </w:t>
      </w:r>
      <w:r w:rsidRPr="00654A96">
        <w:rPr>
          <w:lang w:eastAsia="zh-CN"/>
        </w:rPr>
        <w:t>an aerospace analyst, journalist and publisher, A senior aerospace analyst with the</w:t>
      </w:r>
      <w:r>
        <w:rPr>
          <w:lang w:eastAsia="zh-CN"/>
        </w:rPr>
        <w:t xml:space="preserve"> Futron Corporation in Bethesda,</w:t>
      </w:r>
      <w:r w:rsidRPr="00654A96">
        <w:rPr>
          <w:lang w:eastAsia="zh-CN"/>
        </w:rPr>
        <w:t xml:space="preserve"> editor and publisher of The Space Review</w:t>
      </w:r>
      <w:r>
        <w:rPr>
          <w:lang w:eastAsia="zh-CN"/>
        </w:rPr>
        <w:t>, “</w:t>
      </w:r>
      <w:r w:rsidRPr="00654A96">
        <w:rPr>
          <w:lang w:eastAsia="zh-CN"/>
        </w:rPr>
        <w:t>House members seek details on SLS/Orion schedules and spending</w:t>
      </w:r>
      <w:r>
        <w:rPr>
          <w:lang w:eastAsia="zh-CN"/>
        </w:rPr>
        <w:t>,”</w:t>
      </w:r>
      <w:r>
        <w:rPr>
          <w:rFonts w:hint="eastAsia"/>
          <w:lang w:eastAsia="zh-CN"/>
        </w:rPr>
        <w:t xml:space="preserve"> </w:t>
      </w:r>
      <w:r w:rsidRPr="00654A96">
        <w:rPr>
          <w:lang w:eastAsia="zh-CN"/>
        </w:rPr>
        <w:t xml:space="preserve"> http://www.spacepolitics.com/2014/08/28/house-members-seek-details-on-slsorion-schedules-and-spending/</w:t>
      </w:r>
    </w:p>
    <w:p w:rsidR="00993842" w:rsidRPr="00B03E8A" w:rsidRDefault="00993842" w:rsidP="00993842">
      <w:pPr>
        <w:rPr>
          <w:lang w:eastAsia="zh-CN"/>
        </w:rPr>
      </w:pPr>
      <w:r w:rsidRPr="00B03E8A">
        <w:rPr>
          <w:lang w:eastAsia="zh-CN"/>
        </w:rPr>
        <w:t xml:space="preserve">In the letter, Smith and Palazzo suggest </w:t>
      </w:r>
      <w:r w:rsidRPr="00654A96">
        <w:rPr>
          <w:u w:val="single"/>
          <w:lang w:eastAsia="zh-CN"/>
        </w:rPr>
        <w:t>that</w:t>
      </w:r>
      <w:r w:rsidRPr="00654A96">
        <w:rPr>
          <w:highlight w:val="yellow"/>
          <w:u w:val="single"/>
          <w:lang w:eastAsia="zh-CN"/>
        </w:rPr>
        <w:t xml:space="preserve"> NASA and the Obama Administration have not properly funded SLS/Orion development</w:t>
      </w:r>
      <w:r w:rsidRPr="00B03E8A">
        <w:rPr>
          <w:u w:val="single"/>
          <w:lang w:eastAsia="zh-CN"/>
        </w:rPr>
        <w:t>.</w:t>
      </w:r>
      <w:r w:rsidRPr="00B03E8A">
        <w:rPr>
          <w:lang w:eastAsia="zh-CN"/>
        </w:rPr>
        <w:t xml:space="preserve"> </w:t>
      </w:r>
      <w:r w:rsidRPr="00654A96">
        <w:rPr>
          <w:highlight w:val="yellow"/>
          <w:u w:val="single"/>
          <w:lang w:eastAsia="zh-CN"/>
        </w:rPr>
        <w:t xml:space="preserve">“The Administration continues to submit insufficient budget </w:t>
      </w:r>
      <w:r w:rsidRPr="00654A96">
        <w:rPr>
          <w:u w:val="single"/>
          <w:lang w:eastAsia="zh-CN"/>
        </w:rPr>
        <w:t>requests</w:t>
      </w:r>
      <w:r w:rsidRPr="00654A96">
        <w:rPr>
          <w:highlight w:val="yellow"/>
          <w:u w:val="single"/>
          <w:lang w:eastAsia="zh-CN"/>
        </w:rPr>
        <w:t xml:space="preserve"> for the</w:t>
      </w:r>
      <w:r w:rsidRPr="00654A96">
        <w:rPr>
          <w:u w:val="single"/>
          <w:lang w:eastAsia="zh-CN"/>
        </w:rPr>
        <w:t xml:space="preserve">se </w:t>
      </w:r>
      <w:r w:rsidRPr="00654A96">
        <w:rPr>
          <w:highlight w:val="yellow"/>
          <w:u w:val="single"/>
          <w:lang w:eastAsia="zh-CN"/>
        </w:rPr>
        <w:t>vital programs</w:t>
      </w:r>
      <w:r w:rsidRPr="00B03E8A">
        <w:rPr>
          <w:u w:val="single"/>
          <w:lang w:eastAsia="zh-CN"/>
        </w:rPr>
        <w:t>,</w:t>
      </w:r>
      <w:r w:rsidRPr="00B03E8A">
        <w:rPr>
          <w:lang w:eastAsia="zh-CN"/>
        </w:rPr>
        <w:t>” they write. “Despite numerous statements over several years that these two national priority programs are sufficiently funded, it now appears that this may not be the case.”</w:t>
      </w:r>
    </w:p>
    <w:p w:rsidR="00993842" w:rsidRPr="00B03E8A" w:rsidRDefault="00993842" w:rsidP="00993842">
      <w:pPr>
        <w:rPr>
          <w:lang w:eastAsia="zh-CN"/>
        </w:rPr>
      </w:pPr>
      <w:r w:rsidRPr="00B03E8A">
        <w:rPr>
          <w:lang w:eastAsia="zh-CN"/>
        </w:rPr>
        <w:t>Smith and Palazzo pose several questions to Bolden in the letter, including, “</w:t>
      </w:r>
      <w:r w:rsidRPr="00654A96">
        <w:rPr>
          <w:highlight w:val="yellow"/>
          <w:u w:val="single"/>
          <w:lang w:eastAsia="zh-CN"/>
        </w:rPr>
        <w:t>Will NASA be able to fly the SLS for Exploration Mission-1 in calendar year 2017</w:t>
      </w:r>
      <w:r w:rsidRPr="00B03E8A">
        <w:rPr>
          <w:u w:val="single"/>
          <w:lang w:eastAsia="zh-CN"/>
        </w:rPr>
        <w:t>?</w:t>
      </w:r>
      <w:r w:rsidRPr="00B03E8A">
        <w:rPr>
          <w:lang w:eastAsia="zh-CN"/>
        </w:rPr>
        <w:t xml:space="preserve">” </w:t>
      </w:r>
      <w:r w:rsidRPr="00654A96">
        <w:rPr>
          <w:highlight w:val="yellow"/>
          <w:lang w:eastAsia="zh-CN"/>
        </w:rPr>
        <w:t>If NASA isn’t able to</w:t>
      </w:r>
      <w:r w:rsidRPr="00B03E8A">
        <w:rPr>
          <w:lang w:eastAsia="zh-CN"/>
        </w:rPr>
        <w:t xml:space="preserve">, they ask </w:t>
      </w:r>
      <w:r w:rsidRPr="00654A96">
        <w:rPr>
          <w:highlight w:val="yellow"/>
          <w:lang w:eastAsia="zh-CN"/>
        </w:rPr>
        <w:t>what’s changed since</w:t>
      </w:r>
      <w:r w:rsidRPr="00B03E8A">
        <w:rPr>
          <w:lang w:eastAsia="zh-CN"/>
        </w:rPr>
        <w:t xml:space="preserve"> previous testimony to the committee, including whether Bolden knew about the slip when he testified before the committee in March. (It’s worth noting that, in his prepared statement to the </w:t>
      </w:r>
      <w:r w:rsidRPr="00654A96">
        <w:rPr>
          <w:u w:val="single"/>
          <w:lang w:eastAsia="zh-CN"/>
        </w:rPr>
        <w:t>committee</w:t>
      </w:r>
      <w:r w:rsidRPr="00654A96">
        <w:rPr>
          <w:highlight w:val="yellow"/>
          <w:u w:val="single"/>
          <w:lang w:eastAsia="zh-CN"/>
        </w:rPr>
        <w:t xml:space="preserve"> in March, Bolden said that “NASA is pressing forward with development of SLS and Orion</w:t>
      </w:r>
      <w:r w:rsidRPr="00B03E8A">
        <w:rPr>
          <w:u w:val="single"/>
          <w:lang w:eastAsia="zh-CN"/>
        </w:rPr>
        <w:t>,</w:t>
      </w:r>
      <w:r w:rsidRPr="00B03E8A">
        <w:rPr>
          <w:lang w:eastAsia="zh-CN"/>
        </w:rPr>
        <w:t xml:space="preserve"> preparing for a first, uncrewed mission in FY 2018.” While that would include December 2017, fiscal year 2018 runs until September 30, 2018.)</w:t>
      </w:r>
    </w:p>
    <w:p w:rsidR="00993842" w:rsidRPr="00B03E8A" w:rsidRDefault="00993842" w:rsidP="00993842">
      <w:pPr>
        <w:rPr>
          <w:lang w:eastAsia="zh-CN"/>
        </w:rPr>
      </w:pPr>
      <w:r w:rsidRPr="00B03E8A">
        <w:rPr>
          <w:lang w:eastAsia="zh-CN"/>
        </w:rPr>
        <w:t>“In fact,” Smith and Palazzo write, “</w:t>
      </w:r>
      <w:r w:rsidRPr="00654A96">
        <w:rPr>
          <w:highlight w:val="yellow"/>
          <w:u w:val="single"/>
          <w:lang w:eastAsia="zh-CN"/>
        </w:rPr>
        <w:t xml:space="preserve">despite NASA’s best efforts to keep these programs on track, it appears as though the Administration is starving these programs of funding </w:t>
      </w:r>
      <w:r w:rsidRPr="00654A96">
        <w:rPr>
          <w:u w:val="single"/>
          <w:lang w:eastAsia="zh-CN"/>
        </w:rPr>
        <w:t>and preventing important development work with the goal of pushing back schedules.</w:t>
      </w:r>
      <w:r w:rsidRPr="00654A96">
        <w:rPr>
          <w:lang w:eastAsia="zh-CN"/>
        </w:rPr>
        <w:t>”</w:t>
      </w:r>
      <w:r w:rsidRPr="00B03E8A">
        <w:rPr>
          <w:lang w:eastAsia="zh-CN"/>
        </w:rPr>
        <w:t xml:space="preserve"> They seek responses to their questions from NASA by September 10.</w:t>
      </w:r>
    </w:p>
    <w:p w:rsidR="00AC0EEA" w:rsidRDefault="00AC0EEA" w:rsidP="00AC0EEA"/>
    <w:p w:rsidR="00AC0EEA" w:rsidRDefault="00AC0EEA" w:rsidP="00AC0EEA">
      <w:pPr>
        <w:pStyle w:val="Heading2"/>
      </w:pPr>
      <w:r>
        <w:lastRenderedPageBreak/>
        <w:t>Internal Link</w:t>
      </w:r>
    </w:p>
    <w:p w:rsidR="00E77E93" w:rsidRDefault="00E77E93" w:rsidP="00E77E93">
      <w:pPr>
        <w:pStyle w:val="Heading3"/>
      </w:pPr>
      <w:r>
        <w:t xml:space="preserve">Cost Savings/Budget Key </w:t>
      </w:r>
    </w:p>
    <w:p w:rsidR="00E77E93" w:rsidRDefault="00E77E93" w:rsidP="00E77E93">
      <w:pPr>
        <w:pStyle w:val="Heading4"/>
      </w:pPr>
      <w:r>
        <w:t xml:space="preserve">US-China cooperation saves both agencies significant amounts of resources </w:t>
      </w:r>
    </w:p>
    <w:p w:rsidR="00E77E93" w:rsidRPr="00350C59" w:rsidRDefault="00E77E93" w:rsidP="00E77E93">
      <w:r>
        <w:t xml:space="preserve">David </w:t>
      </w:r>
      <w:r w:rsidRPr="00350C59">
        <w:rPr>
          <w:rStyle w:val="StyleStyleBold12pt"/>
        </w:rPr>
        <w:t>Volodzko 15</w:t>
      </w:r>
      <w:r w:rsidRPr="00350C59">
        <w:t xml:space="preserve"> – </w:t>
      </w:r>
      <w:r>
        <w:t>writer for The Diplomat, “The US has a law to stop NASA from working with China, and scientists hate it”, 11/16/2015, http://www.dailynews.com/science/20151116/the-us-has-a-law-to-stop-nasa-from-working-with-china-and-scientists-hate-it</w:t>
      </w:r>
    </w:p>
    <w:p w:rsidR="00E77E93" w:rsidRPr="00350C59" w:rsidRDefault="00E77E93" w:rsidP="00E77E93">
      <w:pPr>
        <w:rPr>
          <w:sz w:val="16"/>
        </w:rPr>
      </w:pPr>
      <w:r w:rsidRPr="00350C59">
        <w:rPr>
          <w:sz w:val="16"/>
        </w:rPr>
        <w:t xml:space="preserve">As a result, </w:t>
      </w:r>
      <w:r w:rsidRPr="004B26AF">
        <w:rPr>
          <w:rStyle w:val="StyleBoldUnderline"/>
          <w:highlight w:val="yellow"/>
        </w:rPr>
        <w:t>Chinese scientists cannot board the International Space Station (ISS), and</w:t>
      </w:r>
      <w:r w:rsidRPr="00350C59">
        <w:rPr>
          <w:sz w:val="16"/>
        </w:rPr>
        <w:t xml:space="preserve"> in 2013 </w:t>
      </w:r>
      <w:r w:rsidRPr="004B26AF">
        <w:rPr>
          <w:rStyle w:val="StyleBoldUnderline"/>
          <w:highlight w:val="yellow"/>
        </w:rPr>
        <w:t>Chinese participants were banned from attending a conference on NASA’s space telescope program because it took place at one of the agency’s facilities</w:t>
      </w:r>
      <w:r w:rsidRPr="00350C59">
        <w:rPr>
          <w:rStyle w:val="StyleBoldUnderline"/>
        </w:rPr>
        <w:t xml:space="preserve"> </w:t>
      </w:r>
      <w:r w:rsidRPr="00350C59">
        <w:rPr>
          <w:sz w:val="16"/>
        </w:rPr>
        <w:t>(the ban was eventually reversed after Wolf called it a misunderstanding of the law). Johnson-Freese notes: “There was a joke that if a NASA employee was on a DC Metro car with an Asian, he or she better switch cars.”</w:t>
      </w:r>
    </w:p>
    <w:p w:rsidR="00E77E93" w:rsidRPr="00350C59" w:rsidRDefault="00E77E93" w:rsidP="00E77E93">
      <w:pPr>
        <w:rPr>
          <w:sz w:val="16"/>
        </w:rPr>
      </w:pPr>
      <w:r w:rsidRPr="00350C59">
        <w:rPr>
          <w:sz w:val="16"/>
        </w:rPr>
        <w:t>And things may only get worse. Wolf retired as chair of the House subcommittee that funds NASA this year but was replaced by Republican Representative John Culbertson of Texas, who has said he will continue to “keep the Red Chinese out of our space program.”</w:t>
      </w:r>
    </w:p>
    <w:p w:rsidR="00E77E93" w:rsidRPr="00350C59" w:rsidRDefault="00E77E93" w:rsidP="00E77E93">
      <w:pPr>
        <w:rPr>
          <w:rStyle w:val="StyleBoldUnderline"/>
        </w:rPr>
      </w:pPr>
      <w:r w:rsidRPr="00350C59">
        <w:rPr>
          <w:sz w:val="16"/>
        </w:rPr>
        <w:t xml:space="preserve">One argument for doing so is to hold China accountable for its record on human rights — although defending the freedoms of Chinese artists and journalists by throwing roadblocks in the way of Chinese scientists hardly seems like progress. There’s also nothing to suggest that position will have any impact on Beijing’s policies, especially when </w:t>
      </w:r>
      <w:r w:rsidRPr="004B26AF">
        <w:rPr>
          <w:rStyle w:val="StyleBoldUnderline"/>
          <w:highlight w:val="yellow"/>
        </w:rPr>
        <w:t>the US is alone in shunning China’s space program</w:t>
      </w:r>
      <w:r w:rsidRPr="00350C59">
        <w:rPr>
          <w:rStyle w:val="StyleBoldUnderline"/>
        </w:rPr>
        <w:t>.</w:t>
      </w:r>
    </w:p>
    <w:p w:rsidR="00E77E93" w:rsidRPr="00350C59" w:rsidRDefault="00E77E93" w:rsidP="00E77E93">
      <w:pPr>
        <w:rPr>
          <w:sz w:val="16"/>
        </w:rPr>
      </w:pPr>
      <w:r w:rsidRPr="00350C59">
        <w:rPr>
          <w:sz w:val="16"/>
        </w:rPr>
        <w:t>The other reason is that some US intelligence officials worry a technological exchange with China could lead to weaponization.</w:t>
      </w:r>
    </w:p>
    <w:p w:rsidR="00E77E93" w:rsidRPr="00350C59" w:rsidRDefault="00E77E93" w:rsidP="00E77E93">
      <w:pPr>
        <w:rPr>
          <w:sz w:val="16"/>
        </w:rPr>
      </w:pPr>
      <w:r w:rsidRPr="00350C59">
        <w:rPr>
          <w:sz w:val="16"/>
        </w:rPr>
        <w:t>These fears were partly vindicated when, in January 2007, China used one of its own weather satellites as target practice, obliterating it with a ballistic missile and creating the largest cloud of space debris in human history. The ISS crew subsequently had to take refuge in escape capsules.</w:t>
      </w:r>
    </w:p>
    <w:p w:rsidR="00E77E93" w:rsidRPr="00350C59" w:rsidRDefault="00E77E93" w:rsidP="00E77E93">
      <w:pPr>
        <w:rPr>
          <w:sz w:val="16"/>
        </w:rPr>
      </w:pPr>
      <w:r w:rsidRPr="00350C59">
        <w:rPr>
          <w:sz w:val="16"/>
        </w:rPr>
        <w:t>Chinese foreign ministry spokesperson Liu Jianchao dismissed concerns at the time. “There’s no need to feel threatened about this,” he said. “We are not going to get into any arms race in space.”</w:t>
      </w:r>
    </w:p>
    <w:p w:rsidR="00E77E93" w:rsidRPr="00350C59" w:rsidRDefault="00E77E93" w:rsidP="00E77E93">
      <w:pPr>
        <w:rPr>
          <w:sz w:val="16"/>
        </w:rPr>
      </w:pPr>
      <w:r w:rsidRPr="00350C59">
        <w:rPr>
          <w:sz w:val="16"/>
        </w:rPr>
        <w:t>Yet the US-China Economic and Security Review Commission, in a report due to be published this month, states that China is developing what it calls “a broad and robust array” of space weapons, including missiles that can take out satellites.</w:t>
      </w:r>
    </w:p>
    <w:p w:rsidR="00E77E93" w:rsidRPr="00350C59" w:rsidRDefault="00E77E93" w:rsidP="00E77E93">
      <w:pPr>
        <w:rPr>
          <w:sz w:val="16"/>
        </w:rPr>
      </w:pPr>
      <w:r w:rsidRPr="00350C59">
        <w:rPr>
          <w:sz w:val="16"/>
        </w:rPr>
        <w:t xml:space="preserve">Whatever its purpose, </w:t>
      </w:r>
      <w:r w:rsidRPr="004B26AF">
        <w:rPr>
          <w:rStyle w:val="StyleBoldUnderline"/>
          <w:highlight w:val="yellow"/>
        </w:rPr>
        <w:t>the ambit of China’s space program has already eclipsed that of most other nations</w:t>
      </w:r>
      <w:r w:rsidRPr="004B26AF">
        <w:rPr>
          <w:sz w:val="16"/>
          <w:highlight w:val="yellow"/>
        </w:rPr>
        <w:t>.</w:t>
      </w:r>
      <w:r w:rsidRPr="00350C59">
        <w:rPr>
          <w:sz w:val="16"/>
        </w:rPr>
        <w:t xml:space="preserve"> Some observers speculate that </w:t>
      </w:r>
      <w:r w:rsidRPr="004B26AF">
        <w:rPr>
          <w:rStyle w:val="StyleBoldUnderline"/>
          <w:highlight w:val="yellow"/>
        </w:rPr>
        <w:t>NASA “has flat-lined” while “China’s space program could completely crush its competition</w:t>
      </w:r>
      <w:r w:rsidRPr="004B26AF">
        <w:rPr>
          <w:sz w:val="16"/>
          <w:highlight w:val="yellow"/>
        </w:rPr>
        <w:t>.”</w:t>
      </w:r>
    </w:p>
    <w:p w:rsidR="00E77E93" w:rsidRPr="00350C59" w:rsidRDefault="00E77E93" w:rsidP="00E77E93">
      <w:pPr>
        <w:rPr>
          <w:sz w:val="16"/>
        </w:rPr>
      </w:pPr>
      <w:r w:rsidRPr="00350C59">
        <w:rPr>
          <w:sz w:val="16"/>
        </w:rPr>
        <w:t>According to Baoying Heixi, professor of aerospace engineering at Tsinghua University, these are exaggerations.</w:t>
      </w:r>
    </w:p>
    <w:p w:rsidR="00E77E93" w:rsidRPr="00350C59" w:rsidRDefault="00E77E93" w:rsidP="00E77E93">
      <w:pPr>
        <w:rPr>
          <w:sz w:val="16"/>
        </w:rPr>
      </w:pPr>
      <w:r w:rsidRPr="00350C59">
        <w:rPr>
          <w:sz w:val="16"/>
        </w:rPr>
        <w:t>“China is a developing country,” he told GlobalPost. “Its industry and technology base is still very weak. Passing [the] US space program needs many hundred years — or never.”</w:t>
      </w:r>
    </w:p>
    <w:p w:rsidR="00E77E93" w:rsidRPr="00350C59" w:rsidRDefault="00E77E93" w:rsidP="00E77E93">
      <w:pPr>
        <w:rPr>
          <w:sz w:val="16"/>
        </w:rPr>
      </w:pPr>
      <w:r w:rsidRPr="00350C59">
        <w:rPr>
          <w:sz w:val="16"/>
        </w:rPr>
        <w:t xml:space="preserve">Still, </w:t>
      </w:r>
      <w:r w:rsidRPr="004B26AF">
        <w:rPr>
          <w:rStyle w:val="StyleBoldUnderline"/>
          <w:highlight w:val="yellow"/>
        </w:rPr>
        <w:t>China’s progress — without US help — has been mighty</w:t>
      </w:r>
      <w:r w:rsidRPr="00350C59">
        <w:rPr>
          <w:sz w:val="16"/>
        </w:rPr>
        <w:t>. There seems little reason to fear the Chinese stealing US technology when they’re getting by so well without it.</w:t>
      </w:r>
    </w:p>
    <w:p w:rsidR="00E77E93" w:rsidRPr="004B26AF" w:rsidRDefault="00E77E93" w:rsidP="00E77E93">
      <w:pPr>
        <w:rPr>
          <w:rStyle w:val="StyleBoldUnderline"/>
          <w:highlight w:val="yellow"/>
        </w:rPr>
      </w:pPr>
      <w:r w:rsidRPr="004B26AF">
        <w:rPr>
          <w:rStyle w:val="StyleBoldUnderline"/>
          <w:highlight w:val="yellow"/>
        </w:rPr>
        <w:t>The potential value of collaboration is in fact the same thing its critics cite: the protection of resources.</w:t>
      </w:r>
    </w:p>
    <w:p w:rsidR="00E77E93" w:rsidRPr="00350C59" w:rsidRDefault="00E77E93" w:rsidP="00E77E93">
      <w:pPr>
        <w:rPr>
          <w:rStyle w:val="StyleBoldUnderline"/>
        </w:rPr>
      </w:pPr>
      <w:r w:rsidRPr="004B26AF">
        <w:rPr>
          <w:rStyle w:val="StyleBoldUnderline"/>
          <w:highlight w:val="yellow"/>
        </w:rPr>
        <w:t>“The long-term goals are the same from country to country,”</w:t>
      </w:r>
      <w:r w:rsidRPr="00350C59">
        <w:rPr>
          <w:sz w:val="16"/>
        </w:rPr>
        <w:t xml:space="preserve"> the former commander of the ISS, Chris Hadfield, said during a trip to China last year. “</w:t>
      </w:r>
      <w:r w:rsidRPr="004B26AF">
        <w:rPr>
          <w:rStyle w:val="StyleBoldUnderline"/>
          <w:highlight w:val="yellow"/>
        </w:rPr>
        <w:t>The combined objective is trying to understand the rest of the universe. The common enemy is complexity and cost.”</w:t>
      </w:r>
    </w:p>
    <w:p w:rsidR="00E77E93" w:rsidRPr="00350C59" w:rsidRDefault="00E77E93" w:rsidP="00E77E93">
      <w:pPr>
        <w:rPr>
          <w:rStyle w:val="StyleBoldUnderline"/>
        </w:rPr>
      </w:pPr>
      <w:r w:rsidRPr="004B26AF">
        <w:rPr>
          <w:rStyle w:val="StyleBoldUnderline"/>
          <w:highlight w:val="yellow"/>
        </w:rPr>
        <w:t>Simply put, collaboration saves time and money</w:t>
      </w:r>
      <w:r w:rsidRPr="00350C59">
        <w:rPr>
          <w:rStyle w:val="StyleBoldUnderline"/>
        </w:rPr>
        <w:t>.</w:t>
      </w:r>
    </w:p>
    <w:p w:rsidR="00E77E93" w:rsidRDefault="00E77E93" w:rsidP="00E77E93">
      <w:pPr>
        <w:rPr>
          <w:rStyle w:val="StyleBoldUnderline"/>
        </w:rPr>
      </w:pPr>
      <w:r w:rsidRPr="00350C59">
        <w:rPr>
          <w:sz w:val="16"/>
        </w:rPr>
        <w:t xml:space="preserve">“I hope personally NASA should open a door for Chinese citizens,” says Baoyin. “I believe that </w:t>
      </w:r>
      <w:r w:rsidRPr="004B26AF">
        <w:rPr>
          <w:rStyle w:val="StyleBoldUnderline"/>
          <w:highlight w:val="yellow"/>
        </w:rPr>
        <w:t>many Chinese citizens can do something for NASA.”</w:t>
      </w:r>
    </w:p>
    <w:p w:rsidR="00E77E93" w:rsidRPr="00E77E93" w:rsidRDefault="00E77E93" w:rsidP="00E77E93"/>
    <w:p w:rsidR="00E77E93" w:rsidRDefault="00E77E93" w:rsidP="00E77E93">
      <w:pPr>
        <w:pStyle w:val="Heading4"/>
      </w:pPr>
      <w:r>
        <w:t>A sustainable long term fund is crucial for Mars exploration</w:t>
      </w:r>
    </w:p>
    <w:p w:rsidR="00E77E93" w:rsidRPr="003D0875" w:rsidRDefault="00E77E93" w:rsidP="00E77E93">
      <w:r>
        <w:rPr>
          <w:lang w:eastAsia="zh-CN"/>
        </w:rPr>
        <w:t xml:space="preserve">William </w:t>
      </w:r>
      <w:r w:rsidRPr="001E3217">
        <w:rPr>
          <w:b/>
          <w:sz w:val="28"/>
          <w:szCs w:val="28"/>
          <w:lang w:eastAsia="zh-CN"/>
        </w:rPr>
        <w:t>Hardwood 14,</w:t>
      </w:r>
      <w:r>
        <w:rPr>
          <w:lang w:eastAsia="zh-CN"/>
        </w:rPr>
        <w:t xml:space="preserve"> CBS Space Consultant, c</w:t>
      </w:r>
      <w:r w:rsidRPr="00F5402F">
        <w:rPr>
          <w:lang w:eastAsia="zh-CN"/>
        </w:rPr>
        <w:t>overed America's space program full time for more than 15 years, focusing on space shuttle operations, planetary exploration and astronomy</w:t>
      </w:r>
      <w:r>
        <w:rPr>
          <w:lang w:eastAsia="zh-CN"/>
        </w:rPr>
        <w:t>, 6/4/14, “</w:t>
      </w:r>
      <w:r w:rsidRPr="00F5402F">
        <w:rPr>
          <w:lang w:eastAsia="zh-CN"/>
        </w:rPr>
        <w:t>Report says Mars missions achievable, but at what cost?</w:t>
      </w:r>
      <w:r>
        <w:rPr>
          <w:lang w:eastAsia="zh-CN"/>
        </w:rPr>
        <w:t xml:space="preserve">” </w:t>
      </w:r>
      <w:r w:rsidRPr="003D0875">
        <w:t>http://www.cbsnews.com/news/nrc-says-mars-missions-achievable-but-at-what-cost/</w:t>
      </w:r>
    </w:p>
    <w:p w:rsidR="00E77E93" w:rsidRDefault="00E77E93" w:rsidP="00E77E93">
      <w:pPr>
        <w:rPr>
          <w:u w:val="single"/>
        </w:rPr>
      </w:pPr>
      <w:r w:rsidRPr="00F5402F">
        <w:rPr>
          <w:highlight w:val="yellow"/>
          <w:u w:val="single"/>
        </w:rPr>
        <w:t>Without a substantial, long-term increase in funding, sustained political support</w:t>
      </w:r>
      <w:r w:rsidRPr="003D0875">
        <w:rPr>
          <w:u w:val="single"/>
        </w:rPr>
        <w:t xml:space="preserve"> across multiple administrations </w:t>
      </w:r>
      <w:r w:rsidRPr="00F5402F">
        <w:rPr>
          <w:highlight w:val="yellow"/>
          <w:u w:val="single"/>
        </w:rPr>
        <w:t>and extensive international participation</w:t>
      </w:r>
      <w:r w:rsidRPr="003D0875">
        <w:rPr>
          <w:u w:val="single"/>
        </w:rPr>
        <w:t xml:space="preserve">, the </w:t>
      </w:r>
      <w:r w:rsidRPr="00F5402F">
        <w:rPr>
          <w:highlight w:val="yellow"/>
          <w:u w:val="single"/>
        </w:rPr>
        <w:t>U</w:t>
      </w:r>
      <w:r w:rsidRPr="003D0875">
        <w:rPr>
          <w:u w:val="single"/>
        </w:rPr>
        <w:t xml:space="preserve">nited </w:t>
      </w:r>
      <w:r w:rsidRPr="00F5402F">
        <w:rPr>
          <w:highlight w:val="yellow"/>
          <w:u w:val="single"/>
        </w:rPr>
        <w:t>S</w:t>
      </w:r>
      <w:r w:rsidRPr="003D0875">
        <w:rPr>
          <w:u w:val="single"/>
        </w:rPr>
        <w:t xml:space="preserve">tates </w:t>
      </w:r>
      <w:r w:rsidRPr="00F5402F">
        <w:rPr>
          <w:highlight w:val="yellow"/>
          <w:u w:val="single"/>
        </w:rPr>
        <w:t xml:space="preserve">will not be able to </w:t>
      </w:r>
      <w:hyperlink r:id="rId61" w:history="1">
        <w:r w:rsidRPr="00F5402F">
          <w:rPr>
            <w:rStyle w:val="Hyperlink"/>
            <w:highlight w:val="yellow"/>
            <w:u w:val="single"/>
          </w:rPr>
          <w:t>send humans to Mars</w:t>
        </w:r>
      </w:hyperlink>
      <w:r w:rsidRPr="003D0875">
        <w:rPr>
          <w:u w:val="single"/>
        </w:rPr>
        <w:t xml:space="preserve"> before the middle of the century and possibly not even then</w:t>
      </w:r>
      <w:r w:rsidRPr="003D0875">
        <w:t>, according to a National Research Council report released Wednesday.</w:t>
      </w:r>
      <w:r w:rsidRPr="00F5402F">
        <w:rPr>
          <w:sz w:val="12"/>
        </w:rPr>
        <w:t xml:space="preserve">∂ </w:t>
      </w:r>
      <w:r w:rsidRPr="003D0875">
        <w:t>The long-awaited report -- "Pathways to Exploration -- Rationales and Approaches for a U.S. Program of Human Space Exploration" -- was ordered by Congress in 2010 to review "the goals, core capabilities, and direction of human space flight."</w:t>
      </w:r>
      <w:r w:rsidRPr="00F5402F">
        <w:rPr>
          <w:sz w:val="12"/>
        </w:rPr>
        <w:t xml:space="preserve">∂ </w:t>
      </w:r>
      <w:r w:rsidRPr="003D0875">
        <w:t xml:space="preserve">The 285-page study looked into the technologies required for deep space exploration, political support, funding requirements, scientific objectives, international cooperation and feasible mission scenarios. </w:t>
      </w:r>
      <w:r w:rsidRPr="00F5402F">
        <w:rPr>
          <w:highlight w:val="yellow"/>
          <w:u w:val="single"/>
        </w:rPr>
        <w:t>The review</w:t>
      </w:r>
      <w:r w:rsidRPr="00F5402F">
        <w:rPr>
          <w:u w:val="single"/>
        </w:rPr>
        <w:t xml:space="preserve"> panel </w:t>
      </w:r>
      <w:r w:rsidRPr="00F5402F">
        <w:rPr>
          <w:highlight w:val="yellow"/>
          <w:u w:val="single"/>
        </w:rPr>
        <w:t xml:space="preserve">concluded sending humans to Mars should be the long-range goal of NASA's human exploration program, </w:t>
      </w:r>
      <w:r w:rsidRPr="00F5402F">
        <w:rPr>
          <w:u w:val="single"/>
        </w:rPr>
        <w:t xml:space="preserve">but </w:t>
      </w:r>
      <w:r w:rsidRPr="00F5402F">
        <w:rPr>
          <w:highlight w:val="yellow"/>
          <w:u w:val="single"/>
        </w:rPr>
        <w:t>only if the nation's political leadership commits to long-term, sustained support.</w:t>
      </w:r>
      <w:r w:rsidRPr="00F5402F">
        <w:rPr>
          <w:sz w:val="12"/>
          <w:u w:val="single"/>
        </w:rPr>
        <w:t xml:space="preserve">∂ </w:t>
      </w:r>
      <w:r w:rsidRPr="00F5402F">
        <w:t>"</w:t>
      </w:r>
      <w:r w:rsidRPr="00F5402F">
        <w:rPr>
          <w:u w:val="single"/>
        </w:rPr>
        <w:t xml:space="preserve">For the foreseeable future, the only feasible destinations for human exploration are the </w:t>
      </w:r>
      <w:hyperlink r:id="rId62" w:history="1">
        <w:r w:rsidRPr="00F5402F">
          <w:rPr>
            <w:rStyle w:val="Hyperlink"/>
            <w:u w:val="single"/>
          </w:rPr>
          <w:t>Moon</w:t>
        </w:r>
      </w:hyperlink>
      <w:r w:rsidRPr="00F5402F">
        <w:rPr>
          <w:u w:val="single"/>
        </w:rPr>
        <w:t xml:space="preserve">, </w:t>
      </w:r>
      <w:hyperlink r:id="rId63" w:history="1">
        <w:r w:rsidRPr="00F5402F">
          <w:rPr>
            <w:rStyle w:val="Hyperlink"/>
            <w:u w:val="single"/>
          </w:rPr>
          <w:t>asteroids</w:t>
        </w:r>
      </w:hyperlink>
      <w:r w:rsidRPr="00F5402F">
        <w:rPr>
          <w:u w:val="single"/>
        </w:rPr>
        <w:t xml:space="preserve">, </w:t>
      </w:r>
      <w:hyperlink r:id="rId64" w:history="1">
        <w:r w:rsidRPr="00F5402F">
          <w:rPr>
            <w:rStyle w:val="Hyperlink"/>
            <w:u w:val="single"/>
          </w:rPr>
          <w:t>Mars</w:t>
        </w:r>
      </w:hyperlink>
      <w:r w:rsidRPr="00F5402F">
        <w:rPr>
          <w:u w:val="single"/>
        </w:rPr>
        <w:t>, and the moons of Mars,</w:t>
      </w:r>
      <w:r w:rsidRPr="003D0875">
        <w:t xml:space="preserve">" the report said. "Among this small set of plausible goals for human space exploration, the most distant and difficult is a landing by human beings on the surface of Mars -- requiring overcoming unprecedented technical risk, fiscal </w:t>
      </w:r>
      <w:r w:rsidRPr="003D0875">
        <w:lastRenderedPageBreak/>
        <w:t>risk, and programmatic challenges.</w:t>
      </w:r>
      <w:r w:rsidRPr="00F5402F">
        <w:rPr>
          <w:sz w:val="12"/>
        </w:rPr>
        <w:t xml:space="preserve">∂ </w:t>
      </w:r>
      <w:r w:rsidRPr="003D0875">
        <w:t>"</w:t>
      </w:r>
      <w:r w:rsidRPr="00F5402F">
        <w:rPr>
          <w:highlight w:val="yellow"/>
          <w:u w:val="single"/>
        </w:rPr>
        <w:t xml:space="preserve">Thus the horizon goal for human space exploration is Mars. </w:t>
      </w:r>
      <w:r w:rsidRPr="00F5402F">
        <w:rPr>
          <w:u w:val="single"/>
        </w:rPr>
        <w:t>All long-range space programs, by all potential partners, for human space exploration converge on this goal."</w:t>
      </w:r>
    </w:p>
    <w:p w:rsidR="00E77E93" w:rsidRDefault="00E77E93" w:rsidP="00E77E93">
      <w:pPr>
        <w:rPr>
          <w:u w:val="single"/>
        </w:rPr>
      </w:pPr>
    </w:p>
    <w:p w:rsidR="00E77E93" w:rsidRDefault="00E77E93" w:rsidP="00E77E93">
      <w:pPr>
        <w:pStyle w:val="Heading4"/>
      </w:pPr>
      <w:r>
        <w:t>Funds is vital to sustain Mars exploration</w:t>
      </w:r>
    </w:p>
    <w:p w:rsidR="00E77E93" w:rsidRPr="003D0875" w:rsidRDefault="00E77E93" w:rsidP="00E77E93">
      <w:r>
        <w:rPr>
          <w:lang w:eastAsia="zh-CN"/>
        </w:rPr>
        <w:t xml:space="preserve">William </w:t>
      </w:r>
      <w:r w:rsidRPr="001E3217">
        <w:rPr>
          <w:b/>
          <w:sz w:val="28"/>
          <w:szCs w:val="28"/>
          <w:lang w:eastAsia="zh-CN"/>
        </w:rPr>
        <w:t>Hardwood 14,</w:t>
      </w:r>
      <w:r>
        <w:rPr>
          <w:lang w:eastAsia="zh-CN"/>
        </w:rPr>
        <w:t xml:space="preserve"> CBS Space Consultant, c</w:t>
      </w:r>
      <w:r w:rsidRPr="00F5402F">
        <w:rPr>
          <w:lang w:eastAsia="zh-CN"/>
        </w:rPr>
        <w:t>overed America's space program full time for more than 15 years, focusing on space shuttle operations, planetary exploration and astronomy</w:t>
      </w:r>
      <w:r>
        <w:rPr>
          <w:lang w:eastAsia="zh-CN"/>
        </w:rPr>
        <w:t>, 6/4/14, “</w:t>
      </w:r>
      <w:r w:rsidRPr="00F5402F">
        <w:rPr>
          <w:lang w:eastAsia="zh-CN"/>
        </w:rPr>
        <w:t>Report says Mars missions achievable, but at what cost?</w:t>
      </w:r>
      <w:r>
        <w:rPr>
          <w:lang w:eastAsia="zh-CN"/>
        </w:rPr>
        <w:t xml:space="preserve">” </w:t>
      </w:r>
      <w:r w:rsidRPr="003D0875">
        <w:t>http://www.cbsnews.com/news/nrc-says-mars-missions-achievable-but-at-what-cost/</w:t>
      </w:r>
    </w:p>
    <w:p w:rsidR="00E77E93" w:rsidRPr="001E3217" w:rsidRDefault="00E77E93" w:rsidP="00E77E93">
      <w:pPr>
        <w:rPr>
          <w:u w:val="single"/>
        </w:rPr>
      </w:pPr>
      <w:r w:rsidRPr="001E3217">
        <w:rPr>
          <w:u w:val="single"/>
        </w:rPr>
        <w:t xml:space="preserve">A key theme in the report was sustained multi-decade funding. </w:t>
      </w:r>
      <w:r w:rsidRPr="001E3217">
        <w:rPr>
          <w:highlight w:val="yellow"/>
          <w:u w:val="single"/>
        </w:rPr>
        <w:t>Any program aimed at Mars must be adequately funded or "it will not succeed,"</w:t>
      </w:r>
      <w:r w:rsidRPr="001E3217">
        <w:rPr>
          <w:highlight w:val="yellow"/>
        </w:rPr>
        <w:t xml:space="preserve"> </w:t>
      </w:r>
      <w:r w:rsidRPr="001E3217">
        <w:t>the</w:t>
      </w:r>
      <w:r w:rsidRPr="00F5402F">
        <w:t xml:space="preserve"> report said. </w:t>
      </w:r>
      <w:r w:rsidRPr="001E3217">
        <w:rPr>
          <w:highlight w:val="yellow"/>
        </w:rPr>
        <w:t>"</w:t>
      </w:r>
      <w:r w:rsidRPr="001E3217">
        <w:rPr>
          <w:highlight w:val="yellow"/>
          <w:u w:val="single"/>
        </w:rPr>
        <w:t>Nor can it succeed without a sustained commitment on the part of those who govern the nation</w:t>
      </w:r>
      <w:r w:rsidRPr="00F5402F">
        <w:t xml:space="preserve"> -- a commitment that does not change direction with succeeding electoral cycles. Those branches of government responsible for NASA's funding and guidance are therefore critical enablers of the nation's investment and achievements in human spaceflight."</w:t>
      </w:r>
      <w:r w:rsidRPr="001E3217">
        <w:rPr>
          <w:sz w:val="12"/>
        </w:rPr>
        <w:t xml:space="preserve">∂ </w:t>
      </w:r>
      <w:r w:rsidRPr="001E3217">
        <w:rPr>
          <w:sz w:val="8"/>
          <w:szCs w:val="8"/>
        </w:rPr>
        <w:t>John Logsdon, a space historian and former director of the Space Policy Institute at George Washington University, said the NRC's review is "another, and probably the most frank, in the line of reports that say we can't get there from here the way we're going. The word 'unsustainable' appears in this report, once again."</w:t>
      </w:r>
      <w:r w:rsidRPr="001E3217">
        <w:rPr>
          <w:sz w:val="12"/>
          <w:szCs w:val="8"/>
        </w:rPr>
        <w:t xml:space="preserve">∂ </w:t>
      </w:r>
      <w:r w:rsidRPr="001E3217">
        <w:rPr>
          <w:sz w:val="8"/>
          <w:szCs w:val="8"/>
        </w:rPr>
        <w:t>The International Space Station cost approximately $150 billion spread out over three decades, including the cost of shuttle assembly flights. In comparison, the NRC committee said the cost of a human flight to Mars would be two to four times the cost of the space station, or the equivalent of 75 to 150 "flagship" robotic missions in the $1 billion to $2 billion price range like the Mars Curiosity Rover and Cassini Saturn orbiter.</w:t>
      </w:r>
      <w:r w:rsidRPr="001E3217">
        <w:rPr>
          <w:sz w:val="12"/>
          <w:szCs w:val="8"/>
        </w:rPr>
        <w:t xml:space="preserve">∂ </w:t>
      </w:r>
      <w:r w:rsidRPr="001E3217">
        <w:rPr>
          <w:sz w:val="8"/>
          <w:szCs w:val="8"/>
        </w:rPr>
        <w:t>Assuming NASA's budget is adjusted for inflation only, and assuming a Mars program cost of around $400 billion, "a pathway to Mars cannot be achieved before roughly 2060," the panel concluded. "An alternative way to look at this information is that to achieve a landing prior to 2050 and still be affordable, the pathway to Mars would have to be technically feasible and cost less than (about) $220 billion."</w:t>
      </w:r>
      <w:r w:rsidRPr="001E3217">
        <w:rPr>
          <w:sz w:val="12"/>
          <w:szCs w:val="8"/>
        </w:rPr>
        <w:t xml:space="preserve">∂ </w:t>
      </w:r>
      <w:r w:rsidRPr="001E3217">
        <w:rPr>
          <w:highlight w:val="yellow"/>
          <w:u w:val="single"/>
        </w:rPr>
        <w:t>With budget increases limited to matching inflation "there are no viable pathways to Mars"</w:t>
      </w:r>
      <w:r w:rsidRPr="001E3217">
        <w:rPr>
          <w:u w:val="single"/>
        </w:rPr>
        <w:t xml:space="preserve"> in the near term, the report says. </w:t>
      </w:r>
      <w:r w:rsidRPr="001E3217">
        <w:rPr>
          <w:highlight w:val="yellow"/>
          <w:u w:val="single"/>
        </w:rPr>
        <w:t>"A continuation of flat budgets for human spaceflight is insufficient for NASA to execute any pathway to Mars</w:t>
      </w:r>
      <w:r w:rsidRPr="001E3217">
        <w:rPr>
          <w:u w:val="single"/>
        </w:rPr>
        <w:t xml:space="preserve"> and limits human spaceflight to LEO (low-Earth orbit) until after the end of the ISS (International Space Station) program."</w:t>
      </w:r>
      <w:r w:rsidRPr="001E3217">
        <w:rPr>
          <w:sz w:val="12"/>
          <w:u w:val="single"/>
        </w:rPr>
        <w:t xml:space="preserve">∂ </w:t>
      </w:r>
      <w:r w:rsidRPr="001E3217">
        <w:rPr>
          <w:highlight w:val="yellow"/>
          <w:u w:val="single"/>
        </w:rPr>
        <w:t xml:space="preserve">NASA's human spaceflight budget would need an annual increase of 5 percent or more to "enable pathways with potentially viable mission rates, </w:t>
      </w:r>
      <w:r w:rsidRPr="001E3217">
        <w:rPr>
          <w:u w:val="single"/>
        </w:rPr>
        <w:t>greatly reducing technical, cost, and schedule risk."</w:t>
      </w:r>
    </w:p>
    <w:p w:rsidR="00E77E93" w:rsidRPr="00993842" w:rsidRDefault="00E77E93" w:rsidP="00E77E93"/>
    <w:p w:rsidR="00E77E93" w:rsidRDefault="00E77E93" w:rsidP="00E77E93"/>
    <w:p w:rsidR="00AC0EEA" w:rsidRDefault="00AC0EEA" w:rsidP="00AC0EEA">
      <w:pPr>
        <w:pStyle w:val="Heading3"/>
      </w:pPr>
      <w:r>
        <w:t>SLS/Orion Key</w:t>
      </w:r>
    </w:p>
    <w:p w:rsidR="00AC0EEA" w:rsidRDefault="00AC0EEA" w:rsidP="00AC0EEA">
      <w:pPr>
        <w:pStyle w:val="Heading4"/>
      </w:pPr>
      <w:r>
        <w:t xml:space="preserve">SLS is vital to “Journey to Mars” </w:t>
      </w:r>
    </w:p>
    <w:p w:rsidR="00AC0EEA" w:rsidRDefault="00AC0EEA" w:rsidP="00AC0EEA">
      <w:pPr>
        <w:widowControl w:val="0"/>
        <w:autoSpaceDE w:val="0"/>
        <w:autoSpaceDN w:val="0"/>
        <w:adjustRightInd w:val="0"/>
        <w:rPr>
          <w:rFonts w:cs="Helvetica Neue"/>
          <w:bCs/>
          <w:color w:val="000000" w:themeColor="text1"/>
        </w:rPr>
      </w:pPr>
      <w:r w:rsidRPr="009030BB">
        <w:rPr>
          <w:rFonts w:cs="Helvetica"/>
          <w:bCs/>
        </w:rPr>
        <w:t xml:space="preserve">Jennifer </w:t>
      </w:r>
      <w:r w:rsidRPr="009030BB">
        <w:rPr>
          <w:rFonts w:cs="Helvetica"/>
          <w:b/>
          <w:bCs/>
          <w:sz w:val="28"/>
          <w:szCs w:val="28"/>
        </w:rPr>
        <w:t>Harbaugh 16</w:t>
      </w:r>
      <w:r w:rsidRPr="009030BB">
        <w:rPr>
          <w:rFonts w:cs="Helvetica"/>
          <w:bCs/>
        </w:rPr>
        <w:t xml:space="preserve">, </w:t>
      </w:r>
      <w:r w:rsidRPr="009030BB">
        <w:rPr>
          <w:rFonts w:cs="Helvetica Neue"/>
          <w:bCs/>
          <w:color w:val="000000" w:themeColor="text1"/>
        </w:rPr>
        <w:t xml:space="preserve">NASA Web/Social Media Communications, 5/26/16, “International Partners Provide Science Satellites for America’s Space Launch System Maiden Flight,” </w:t>
      </w:r>
      <w:hyperlink r:id="rId65" w:history="1">
        <w:r w:rsidRPr="00792CA4">
          <w:rPr>
            <w:rStyle w:val="Hyperlink"/>
            <w:rFonts w:cs="Helvetica Neue"/>
            <w:bCs/>
          </w:rPr>
          <w:t>http://www.nasa.gov/exploration/systems/sls/sls-booster-chills-out-ahead-of-hot-ground-test.html</w:t>
        </w:r>
      </w:hyperlink>
    </w:p>
    <w:p w:rsidR="00AC0EEA" w:rsidRPr="009030BB" w:rsidRDefault="00AC0EEA" w:rsidP="00AC0EEA">
      <w:pPr>
        <w:widowControl w:val="0"/>
        <w:autoSpaceDE w:val="0"/>
        <w:autoSpaceDN w:val="0"/>
        <w:adjustRightInd w:val="0"/>
        <w:rPr>
          <w:rFonts w:cs="Helvetica Neue"/>
          <w:color w:val="000000" w:themeColor="text1"/>
        </w:rPr>
      </w:pPr>
    </w:p>
    <w:p w:rsidR="00AC0EEA" w:rsidRPr="00C91606" w:rsidRDefault="00AC0EEA" w:rsidP="00AC0EEA">
      <w:pPr>
        <w:widowControl w:val="0"/>
        <w:autoSpaceDE w:val="0"/>
        <w:autoSpaceDN w:val="0"/>
        <w:adjustRightInd w:val="0"/>
        <w:rPr>
          <w:rFonts w:cs="Helvetica Neue"/>
          <w:color w:val="000000" w:themeColor="text1"/>
        </w:rPr>
      </w:pPr>
      <w:r w:rsidRPr="00C91606">
        <w:rPr>
          <w:rFonts w:cs="Helvetica Neue"/>
          <w:color w:val="000000" w:themeColor="text1"/>
        </w:rPr>
        <w:t>NASA’s new Space Launch System (</w:t>
      </w:r>
      <w:r w:rsidRPr="00C91606">
        <w:rPr>
          <w:rFonts w:cs="Helvetica Neue"/>
          <w:bCs/>
          <w:color w:val="000000" w:themeColor="text1"/>
          <w:highlight w:val="yellow"/>
          <w:u w:val="single"/>
        </w:rPr>
        <w:t>SLS</w:t>
      </w:r>
      <w:r w:rsidRPr="00C91606">
        <w:rPr>
          <w:rFonts w:cs="Helvetica Neue"/>
          <w:color w:val="000000" w:themeColor="text1"/>
          <w:highlight w:val="yellow"/>
          <w:u w:val="single"/>
        </w:rPr>
        <w:t>) will launch America into a new era of exploration to destinations beyond Earth’s orbit</w:t>
      </w:r>
      <w:r w:rsidRPr="00C91606">
        <w:rPr>
          <w:rFonts w:cs="Helvetica Neue"/>
          <w:color w:val="000000" w:themeColor="text1"/>
          <w:u w:val="single"/>
        </w:rPr>
        <w:t>.</w:t>
      </w:r>
      <w:r w:rsidRPr="00C91606">
        <w:rPr>
          <w:rFonts w:cs="Helvetica Neue"/>
          <w:color w:val="000000" w:themeColor="text1"/>
        </w:rPr>
        <w:t xml:space="preserve"> On its first flight, </w:t>
      </w:r>
      <w:r w:rsidRPr="00C91606">
        <w:rPr>
          <w:rFonts w:cs="Helvetica Neue"/>
          <w:color w:val="000000" w:themeColor="text1"/>
          <w:highlight w:val="yellow"/>
          <w:u w:val="single"/>
        </w:rPr>
        <w:t>NASA</w:t>
      </w:r>
      <w:r w:rsidRPr="00C91606">
        <w:rPr>
          <w:rFonts w:cs="Helvetica Neue"/>
          <w:color w:val="000000" w:themeColor="text1"/>
          <w:u w:val="single"/>
        </w:rPr>
        <w:t xml:space="preserve"> will demonstrate the rocket’s heavy-lift capability and send an uncrewed </w:t>
      </w:r>
      <w:hyperlink r:id="rId66" w:history="1">
        <w:r w:rsidRPr="00C91606">
          <w:rPr>
            <w:rFonts w:cs="Helvetica Neue"/>
            <w:bCs/>
            <w:color w:val="000000" w:themeColor="text1"/>
            <w:u w:val="single"/>
          </w:rPr>
          <w:t>Orion</w:t>
        </w:r>
      </w:hyperlink>
      <w:r w:rsidRPr="00C91606">
        <w:rPr>
          <w:rFonts w:cs="Helvetica Neue"/>
          <w:color w:val="000000" w:themeColor="text1"/>
          <w:u w:val="single"/>
        </w:rPr>
        <w:t xml:space="preserve"> spacecraft into deep space. </w:t>
      </w:r>
      <w:r w:rsidRPr="00C91606">
        <w:rPr>
          <w:rFonts w:cs="Helvetica Neue"/>
          <w:color w:val="000000" w:themeColor="text1"/>
        </w:rPr>
        <w:t xml:space="preserve">The agency </w:t>
      </w:r>
      <w:r w:rsidRPr="00C91606">
        <w:rPr>
          <w:rFonts w:cs="Helvetica Neue"/>
          <w:color w:val="000000" w:themeColor="text1"/>
          <w:highlight w:val="yellow"/>
        </w:rPr>
        <w:t>will</w:t>
      </w:r>
      <w:r w:rsidRPr="00C91606">
        <w:rPr>
          <w:rFonts w:cs="Helvetica Neue"/>
          <w:color w:val="000000" w:themeColor="text1"/>
        </w:rPr>
        <w:t xml:space="preserve"> </w:t>
      </w:r>
      <w:r w:rsidRPr="00C91606">
        <w:rPr>
          <w:rFonts w:cs="Helvetica Neue"/>
          <w:color w:val="000000" w:themeColor="text1"/>
          <w:highlight w:val="yellow"/>
          <w:u w:val="single"/>
        </w:rPr>
        <w:t>also take advantage of additional available mass and space to provide the rare opportunity to send more than a dozen small satellites</w:t>
      </w:r>
      <w:r w:rsidRPr="00C91606">
        <w:rPr>
          <w:rFonts w:cs="Helvetica Neue"/>
          <w:color w:val="000000" w:themeColor="text1"/>
          <w:u w:val="single"/>
        </w:rPr>
        <w:t>, called</w:t>
      </w:r>
      <w:r w:rsidRPr="00C91606">
        <w:rPr>
          <w:rFonts w:cs="Helvetica Neue"/>
          <w:color w:val="000000" w:themeColor="text1"/>
          <w:highlight w:val="yellow"/>
          <w:u w:val="single"/>
        </w:rPr>
        <w:t xml:space="preserve"> CubeSats</w:t>
      </w:r>
      <w:r w:rsidRPr="00C91606">
        <w:rPr>
          <w:rFonts w:cs="Helvetica Neue"/>
          <w:color w:val="000000" w:themeColor="text1"/>
          <w:u w:val="single"/>
        </w:rPr>
        <w:t>, to conduct experiments beyond low-Earth orbit</w:t>
      </w:r>
      <w:r w:rsidRPr="00C91606">
        <w:rPr>
          <w:rFonts w:cs="Helvetica Neue"/>
          <w:color w:val="000000" w:themeColor="text1"/>
        </w:rPr>
        <w:t xml:space="preserve">. In addition to the 10 CubeSats </w:t>
      </w:r>
      <w:hyperlink r:id="rId67" w:history="1">
        <w:r w:rsidRPr="00C91606">
          <w:rPr>
            <w:rFonts w:cs="Helvetica Neue"/>
            <w:bCs/>
            <w:color w:val="000000" w:themeColor="text1"/>
          </w:rPr>
          <w:t>announced earlier this year</w:t>
        </w:r>
      </w:hyperlink>
      <w:r w:rsidRPr="00C91606">
        <w:rPr>
          <w:rFonts w:cs="Helvetica Neue"/>
          <w:color w:val="000000" w:themeColor="text1"/>
        </w:rPr>
        <w:t>, the agency will be sending three from international partners.</w:t>
      </w:r>
    </w:p>
    <w:p w:rsidR="00AC0EEA" w:rsidRPr="00C91606" w:rsidRDefault="00AC0EEA" w:rsidP="00AC0EEA">
      <w:pPr>
        <w:widowControl w:val="0"/>
        <w:autoSpaceDE w:val="0"/>
        <w:autoSpaceDN w:val="0"/>
        <w:adjustRightInd w:val="0"/>
        <w:rPr>
          <w:rFonts w:cs="Helvetica Neue"/>
          <w:color w:val="000000" w:themeColor="text1"/>
          <w:sz w:val="14"/>
          <w:szCs w:val="14"/>
        </w:rPr>
      </w:pPr>
      <w:r w:rsidRPr="00C91606">
        <w:rPr>
          <w:rFonts w:cs="Helvetica Neue"/>
          <w:color w:val="000000" w:themeColor="text1"/>
        </w:rPr>
        <w:t>“</w:t>
      </w:r>
      <w:r w:rsidRPr="00C91606">
        <w:rPr>
          <w:rFonts w:cs="Helvetica Neue"/>
          <w:color w:val="000000" w:themeColor="text1"/>
          <w:highlight w:val="yellow"/>
        </w:rPr>
        <w:t xml:space="preserve">The first SLS launch presents a </w:t>
      </w:r>
      <w:r w:rsidRPr="00C91606">
        <w:rPr>
          <w:rFonts w:cs="Helvetica Neue"/>
          <w:color w:val="000000" w:themeColor="text1"/>
          <w:highlight w:val="yellow"/>
          <w:u w:val="single"/>
        </w:rPr>
        <w:t>great opportunity to collaborate with our international partners by providing rides for CubeSats that can pursue independent science and technology missions</w:t>
      </w:r>
      <w:r w:rsidRPr="00C91606">
        <w:rPr>
          <w:rFonts w:cs="Helvetica Neue"/>
          <w:color w:val="000000" w:themeColor="text1"/>
          <w:u w:val="single"/>
        </w:rPr>
        <w:t xml:space="preserve"> while supporting our mutual goals for human exploration in deep space</w:t>
      </w:r>
      <w:r w:rsidRPr="00C91606">
        <w:rPr>
          <w:rFonts w:cs="Helvetica Neue"/>
          <w:color w:val="000000" w:themeColor="text1"/>
        </w:rPr>
        <w:t xml:space="preserve">,” said Steve Creech, acting manager of the Spacecraft and Payload Integration and Evolution Office, which handles integration of the secondary payloads at NASA’s Marshall Space </w:t>
      </w:r>
      <w:r w:rsidRPr="00C91606">
        <w:rPr>
          <w:rFonts w:cs="Helvetica Neue"/>
          <w:color w:val="000000" w:themeColor="text1"/>
          <w:sz w:val="14"/>
          <w:szCs w:val="14"/>
        </w:rPr>
        <w:t>Flight Center in Huntsville, Alabama, where SLS is managed.</w:t>
      </w:r>
    </w:p>
    <w:p w:rsidR="00AC0EEA" w:rsidRPr="00C91606" w:rsidRDefault="00AC0EEA" w:rsidP="00AC0EEA">
      <w:pPr>
        <w:widowControl w:val="0"/>
        <w:autoSpaceDE w:val="0"/>
        <w:autoSpaceDN w:val="0"/>
        <w:adjustRightInd w:val="0"/>
        <w:rPr>
          <w:rFonts w:cs="Helvetica Neue"/>
          <w:color w:val="000000" w:themeColor="text1"/>
          <w:sz w:val="14"/>
          <w:szCs w:val="14"/>
        </w:rPr>
      </w:pPr>
      <w:r w:rsidRPr="00C91606">
        <w:rPr>
          <w:rFonts w:cs="Helvetica Neue"/>
          <w:color w:val="000000" w:themeColor="text1"/>
          <w:sz w:val="14"/>
          <w:szCs w:val="14"/>
        </w:rPr>
        <w:t>These small satellites are designed to be efficient and versatile—at no heavier than 30 pounds (14 kilograms), they are each about the size of a boot box, and do not require any extra power from the rocket to function. The science and technology experiments enabled by these small satellites may enhance our understanding of the deep space environment, expand our knowledge of the moon, and demonstrate technology that could open up possibilities for future missions.</w:t>
      </w:r>
    </w:p>
    <w:p w:rsidR="00AC0EEA" w:rsidRPr="00C91606" w:rsidRDefault="00AC0EEA" w:rsidP="00AC0EEA">
      <w:pPr>
        <w:widowControl w:val="0"/>
        <w:autoSpaceDE w:val="0"/>
        <w:autoSpaceDN w:val="0"/>
        <w:adjustRightInd w:val="0"/>
        <w:rPr>
          <w:rFonts w:cs="Helvetica Neue"/>
          <w:color w:val="000000" w:themeColor="text1"/>
          <w:sz w:val="14"/>
          <w:szCs w:val="14"/>
        </w:rPr>
      </w:pPr>
      <w:r w:rsidRPr="00C91606">
        <w:rPr>
          <w:rFonts w:cs="Helvetica Neue"/>
          <w:color w:val="000000" w:themeColor="text1"/>
          <w:sz w:val="14"/>
          <w:szCs w:val="14"/>
        </w:rPr>
        <w:t xml:space="preserve">For the first SLS flight, the Japan Aerospace Exploration Agency (JAXA) and the University of Tokyo will jointly create and provide two CubeSats, </w:t>
      </w:r>
      <w:r w:rsidRPr="00C91606">
        <w:rPr>
          <w:rFonts w:cs="Helvetica Neue"/>
          <w:bCs/>
          <w:color w:val="000000" w:themeColor="text1"/>
          <w:sz w:val="14"/>
          <w:szCs w:val="14"/>
        </w:rPr>
        <w:t>EQUULEUS (</w:t>
      </w:r>
      <w:r w:rsidRPr="00C91606">
        <w:rPr>
          <w:rFonts w:cs="Helvetica Neue"/>
          <w:bCs/>
          <w:color w:val="000000" w:themeColor="text1"/>
          <w:sz w:val="14"/>
          <w:szCs w:val="14"/>
          <w:u w:val="single"/>
        </w:rPr>
        <w:t>EQU</w:t>
      </w:r>
      <w:r w:rsidRPr="00C91606">
        <w:rPr>
          <w:rFonts w:cs="Helvetica Neue"/>
          <w:bCs/>
          <w:color w:val="000000" w:themeColor="text1"/>
          <w:sz w:val="14"/>
          <w:szCs w:val="14"/>
        </w:rPr>
        <w:t>ilibri</w:t>
      </w:r>
      <w:r w:rsidRPr="00C91606">
        <w:rPr>
          <w:rFonts w:cs="Helvetica Neue"/>
          <w:bCs/>
          <w:color w:val="000000" w:themeColor="text1"/>
          <w:sz w:val="14"/>
          <w:szCs w:val="14"/>
          <w:u w:val="single"/>
        </w:rPr>
        <w:t>U</w:t>
      </w:r>
      <w:r w:rsidRPr="00C91606">
        <w:rPr>
          <w:rFonts w:cs="Helvetica Neue"/>
          <w:bCs/>
          <w:color w:val="000000" w:themeColor="text1"/>
          <w:sz w:val="14"/>
          <w:szCs w:val="14"/>
        </w:rPr>
        <w:t xml:space="preserve">m </w:t>
      </w:r>
      <w:r w:rsidRPr="00C91606">
        <w:rPr>
          <w:rFonts w:cs="Helvetica Neue"/>
          <w:bCs/>
          <w:color w:val="000000" w:themeColor="text1"/>
          <w:sz w:val="14"/>
          <w:szCs w:val="14"/>
          <w:u w:val="single"/>
        </w:rPr>
        <w:t>L</w:t>
      </w:r>
      <w:r w:rsidRPr="00C91606">
        <w:rPr>
          <w:rFonts w:cs="Helvetica Neue"/>
          <w:bCs/>
          <w:color w:val="000000" w:themeColor="text1"/>
          <w:sz w:val="14"/>
          <w:szCs w:val="14"/>
        </w:rPr>
        <w:t>unar-</w:t>
      </w:r>
      <w:r w:rsidRPr="00C91606">
        <w:rPr>
          <w:rFonts w:cs="Helvetica Neue"/>
          <w:bCs/>
          <w:color w:val="000000" w:themeColor="text1"/>
          <w:sz w:val="14"/>
          <w:szCs w:val="14"/>
          <w:u w:val="single"/>
        </w:rPr>
        <w:t>E</w:t>
      </w:r>
      <w:r w:rsidRPr="00C91606">
        <w:rPr>
          <w:rFonts w:cs="Helvetica Neue"/>
          <w:bCs/>
          <w:color w:val="000000" w:themeColor="text1"/>
          <w:sz w:val="14"/>
          <w:szCs w:val="14"/>
        </w:rPr>
        <w:t>arth point 6</w:t>
      </w:r>
      <w:r w:rsidRPr="00C91606">
        <w:rPr>
          <w:rFonts w:cs="Helvetica Neue"/>
          <w:bCs/>
          <w:color w:val="000000" w:themeColor="text1"/>
          <w:sz w:val="14"/>
          <w:szCs w:val="14"/>
          <w:u w:val="single"/>
        </w:rPr>
        <w:t>U</w:t>
      </w:r>
      <w:r w:rsidRPr="00C91606">
        <w:rPr>
          <w:rFonts w:cs="Helvetica Neue"/>
          <w:bCs/>
          <w:color w:val="000000" w:themeColor="text1"/>
          <w:sz w:val="14"/>
          <w:szCs w:val="14"/>
        </w:rPr>
        <w:t xml:space="preserve"> </w:t>
      </w:r>
      <w:r w:rsidRPr="00C91606">
        <w:rPr>
          <w:rFonts w:cs="Helvetica Neue"/>
          <w:bCs/>
          <w:color w:val="000000" w:themeColor="text1"/>
          <w:sz w:val="14"/>
          <w:szCs w:val="14"/>
          <w:u w:val="single"/>
        </w:rPr>
        <w:t>S</w:t>
      </w:r>
      <w:r w:rsidRPr="00C91606">
        <w:rPr>
          <w:rFonts w:cs="Helvetica Neue"/>
          <w:bCs/>
          <w:color w:val="000000" w:themeColor="text1"/>
          <w:sz w:val="14"/>
          <w:szCs w:val="14"/>
        </w:rPr>
        <w:t>pacecraft) and OMOTENASHI (</w:t>
      </w:r>
      <w:r w:rsidRPr="00C91606">
        <w:rPr>
          <w:rFonts w:cs="Helvetica Neue"/>
          <w:bCs/>
          <w:color w:val="000000" w:themeColor="text1"/>
          <w:sz w:val="14"/>
          <w:szCs w:val="14"/>
          <w:u w:val="single"/>
        </w:rPr>
        <w:t>O</w:t>
      </w:r>
      <w:r w:rsidRPr="00C91606">
        <w:rPr>
          <w:rFonts w:cs="Helvetica Neue"/>
          <w:bCs/>
          <w:color w:val="000000" w:themeColor="text1"/>
          <w:sz w:val="14"/>
          <w:szCs w:val="14"/>
        </w:rPr>
        <w:t xml:space="preserve">utstanding </w:t>
      </w:r>
      <w:r w:rsidRPr="00C91606">
        <w:rPr>
          <w:rFonts w:cs="Helvetica Neue"/>
          <w:bCs/>
          <w:color w:val="000000" w:themeColor="text1"/>
          <w:sz w:val="14"/>
          <w:szCs w:val="14"/>
          <w:u w:val="single"/>
        </w:rPr>
        <w:t>MO</w:t>
      </w:r>
      <w:r w:rsidRPr="00C91606">
        <w:rPr>
          <w:rFonts w:cs="Helvetica Neue"/>
          <w:bCs/>
          <w:color w:val="000000" w:themeColor="text1"/>
          <w:sz w:val="14"/>
          <w:szCs w:val="14"/>
        </w:rPr>
        <w:t xml:space="preserve">on exploration </w:t>
      </w:r>
      <w:r w:rsidRPr="00C91606">
        <w:rPr>
          <w:rFonts w:cs="Helvetica Neue"/>
          <w:bCs/>
          <w:color w:val="000000" w:themeColor="text1"/>
          <w:sz w:val="14"/>
          <w:szCs w:val="14"/>
          <w:u w:val="single"/>
        </w:rPr>
        <w:t>TE</w:t>
      </w:r>
      <w:r w:rsidRPr="00C91606">
        <w:rPr>
          <w:rFonts w:cs="Helvetica Neue"/>
          <w:bCs/>
          <w:color w:val="000000" w:themeColor="text1"/>
          <w:sz w:val="14"/>
          <w:szCs w:val="14"/>
        </w:rPr>
        <w:t xml:space="preserve">chnologies demonstrated by </w:t>
      </w:r>
      <w:r w:rsidRPr="00C91606">
        <w:rPr>
          <w:rFonts w:cs="Helvetica Neue"/>
          <w:bCs/>
          <w:color w:val="000000" w:themeColor="text1"/>
          <w:sz w:val="14"/>
          <w:szCs w:val="14"/>
          <w:u w:val="single"/>
        </w:rPr>
        <w:t>NA</w:t>
      </w:r>
      <w:r w:rsidRPr="00C91606">
        <w:rPr>
          <w:rFonts w:cs="Helvetica Neue"/>
          <w:bCs/>
          <w:color w:val="000000" w:themeColor="text1"/>
          <w:sz w:val="14"/>
          <w:szCs w:val="14"/>
        </w:rPr>
        <w:t xml:space="preserve">no </w:t>
      </w:r>
      <w:r w:rsidRPr="00C91606">
        <w:rPr>
          <w:rFonts w:cs="Helvetica Neue"/>
          <w:bCs/>
          <w:color w:val="000000" w:themeColor="text1"/>
          <w:sz w:val="14"/>
          <w:szCs w:val="14"/>
          <w:u w:val="single"/>
        </w:rPr>
        <w:t>S</w:t>
      </w:r>
      <w:r w:rsidRPr="00C91606">
        <w:rPr>
          <w:rFonts w:cs="Helvetica Neue"/>
          <w:bCs/>
          <w:color w:val="000000" w:themeColor="text1"/>
          <w:sz w:val="14"/>
          <w:szCs w:val="14"/>
        </w:rPr>
        <w:t>emi-</w:t>
      </w:r>
      <w:r w:rsidRPr="00C91606">
        <w:rPr>
          <w:rFonts w:cs="Helvetica Neue"/>
          <w:bCs/>
          <w:color w:val="000000" w:themeColor="text1"/>
          <w:sz w:val="14"/>
          <w:szCs w:val="14"/>
          <w:u w:val="single"/>
        </w:rPr>
        <w:t>H</w:t>
      </w:r>
      <w:r w:rsidRPr="00C91606">
        <w:rPr>
          <w:rFonts w:cs="Helvetica Neue"/>
          <w:bCs/>
          <w:color w:val="000000" w:themeColor="text1"/>
          <w:sz w:val="14"/>
          <w:szCs w:val="14"/>
        </w:rPr>
        <w:t xml:space="preserve">ard </w:t>
      </w:r>
      <w:r w:rsidRPr="00C91606">
        <w:rPr>
          <w:rFonts w:cs="Helvetica Neue"/>
          <w:bCs/>
          <w:color w:val="000000" w:themeColor="text1"/>
          <w:sz w:val="14"/>
          <w:szCs w:val="14"/>
          <w:u w:val="single"/>
        </w:rPr>
        <w:t>I</w:t>
      </w:r>
      <w:r w:rsidRPr="00C91606">
        <w:rPr>
          <w:rFonts w:cs="Helvetica Neue"/>
          <w:bCs/>
          <w:color w:val="000000" w:themeColor="text1"/>
          <w:sz w:val="14"/>
          <w:szCs w:val="14"/>
        </w:rPr>
        <w:t>mpactor).</w:t>
      </w:r>
      <w:r w:rsidRPr="00C91606">
        <w:rPr>
          <w:rFonts w:cs="Helvetica Neue"/>
          <w:color w:val="000000" w:themeColor="text1"/>
          <w:sz w:val="14"/>
          <w:szCs w:val="14"/>
        </w:rPr>
        <w:t xml:space="preserve"> </w:t>
      </w:r>
      <w:r w:rsidRPr="00C91606">
        <w:rPr>
          <w:rFonts w:cs="Helvetica Neue"/>
          <w:bCs/>
          <w:color w:val="000000" w:themeColor="text1"/>
          <w:sz w:val="14"/>
          <w:szCs w:val="14"/>
        </w:rPr>
        <w:t xml:space="preserve">EQUULEUS </w:t>
      </w:r>
      <w:r w:rsidRPr="00C91606">
        <w:rPr>
          <w:rFonts w:cs="Helvetica Neue"/>
          <w:color w:val="000000" w:themeColor="text1"/>
          <w:sz w:val="14"/>
          <w:szCs w:val="14"/>
        </w:rPr>
        <w:t xml:space="preserve">will help scientists understand the radiation environment in the region of space around Earth by imaging Earth’s </w:t>
      </w:r>
      <w:hyperlink r:id="rId68" w:history="1">
        <w:r w:rsidRPr="00C91606">
          <w:rPr>
            <w:rFonts w:cs="Helvetica Neue"/>
            <w:bCs/>
            <w:color w:val="000000" w:themeColor="text1"/>
            <w:sz w:val="14"/>
            <w:szCs w:val="14"/>
          </w:rPr>
          <w:t>plasmasphere</w:t>
        </w:r>
      </w:hyperlink>
      <w:r w:rsidRPr="00C91606">
        <w:rPr>
          <w:rFonts w:cs="Helvetica Neue"/>
          <w:color w:val="000000" w:themeColor="text1"/>
          <w:sz w:val="14"/>
          <w:szCs w:val="14"/>
        </w:rPr>
        <w:t xml:space="preserve"> and measuring the distribution of plasma that surrounds the planet. This opportunity may provide important insight for </w:t>
      </w:r>
      <w:hyperlink r:id="rId69" w:history="1">
        <w:r w:rsidRPr="00C91606">
          <w:rPr>
            <w:rFonts w:cs="Helvetica Neue"/>
            <w:bCs/>
            <w:color w:val="000000" w:themeColor="text1"/>
            <w:sz w:val="14"/>
            <w:szCs w:val="14"/>
          </w:rPr>
          <w:t>protecting both humans and electronics from radiation</w:t>
        </w:r>
      </w:hyperlink>
      <w:r w:rsidRPr="00C91606">
        <w:rPr>
          <w:rFonts w:cs="Helvetica Neue"/>
          <w:color w:val="000000" w:themeColor="text1"/>
          <w:sz w:val="14"/>
          <w:szCs w:val="14"/>
        </w:rPr>
        <w:t xml:space="preserve"> damage during long space journeys. It will also demonstrate low-energy trajectory control techniques, such as multiple lunar flybys, within the Earth-Moon region.</w:t>
      </w:r>
    </w:p>
    <w:p w:rsidR="00AC0EEA" w:rsidRPr="00C91606" w:rsidRDefault="00AC0EEA" w:rsidP="00AC0EEA">
      <w:pPr>
        <w:widowControl w:val="0"/>
        <w:autoSpaceDE w:val="0"/>
        <w:autoSpaceDN w:val="0"/>
        <w:adjustRightInd w:val="0"/>
        <w:rPr>
          <w:rFonts w:cs="Helvetica Neue"/>
          <w:color w:val="000000" w:themeColor="text1"/>
          <w:sz w:val="14"/>
          <w:szCs w:val="14"/>
        </w:rPr>
      </w:pPr>
      <w:r w:rsidRPr="00C91606">
        <w:rPr>
          <w:rFonts w:cs="Helvetica Neue"/>
          <w:color w:val="000000" w:themeColor="text1"/>
          <w:sz w:val="14"/>
          <w:szCs w:val="14"/>
        </w:rPr>
        <w:t>JAXA also will use the</w:t>
      </w:r>
      <w:r w:rsidRPr="00C91606">
        <w:rPr>
          <w:rFonts w:cs="Helvetica Neue"/>
          <w:bCs/>
          <w:color w:val="000000" w:themeColor="text1"/>
          <w:sz w:val="14"/>
          <w:szCs w:val="14"/>
        </w:rPr>
        <w:t xml:space="preserve"> OMOTENASHI </w:t>
      </w:r>
      <w:r w:rsidRPr="00C91606">
        <w:rPr>
          <w:rFonts w:cs="Helvetica Neue"/>
          <w:color w:val="000000" w:themeColor="text1"/>
          <w:sz w:val="14"/>
          <w:szCs w:val="14"/>
        </w:rPr>
        <w:t>to demonstrate the technology for low-cost and very small spacecraft to explore the lunar surface. This technology could open up new possibilities for future missions to inexpensively investigate the surface of the moon. The CubeSat will also take measurements of the radiation environment near the moon as well as on the lunar surface.</w:t>
      </w:r>
    </w:p>
    <w:p w:rsidR="00AC0EEA" w:rsidRPr="00C91606" w:rsidRDefault="00AC0EEA" w:rsidP="00AC0EEA">
      <w:pPr>
        <w:widowControl w:val="0"/>
        <w:autoSpaceDE w:val="0"/>
        <w:autoSpaceDN w:val="0"/>
        <w:adjustRightInd w:val="0"/>
        <w:rPr>
          <w:rFonts w:cs="Helvetica Neue"/>
          <w:color w:val="000000" w:themeColor="text1"/>
          <w:sz w:val="14"/>
          <w:szCs w:val="14"/>
        </w:rPr>
      </w:pPr>
      <w:r w:rsidRPr="00C91606">
        <w:rPr>
          <w:rFonts w:cs="Helvetica Neue"/>
          <w:color w:val="000000" w:themeColor="text1"/>
          <w:sz w:val="14"/>
          <w:szCs w:val="14"/>
        </w:rPr>
        <w:t>“It is an exciting opportunity to go to the region of space near the moon with the Orion spacecraft on the historic first flight of SLS. In the near future, industry, academia, and even individuals will be able to, and should, easily participate in space exploration. To realize such a world, small and low cost spacecraft will be indispensable,” said Dr. Hashimoto, Professor of JAXA who leads the JAXA two CubeSats development. “JAXA proposed two exploration CubeSats, using Japanese advanced technologies for small spacecraft and collaborating with the University of Tokyo. Considering the mass and size limitations, it is a big challenge, but it will be a valuable first step to the new era.”</w:t>
      </w:r>
    </w:p>
    <w:p w:rsidR="00AC0EEA" w:rsidRPr="00C91606" w:rsidRDefault="00AC0EEA" w:rsidP="00AC0EEA">
      <w:pPr>
        <w:widowControl w:val="0"/>
        <w:autoSpaceDE w:val="0"/>
        <w:autoSpaceDN w:val="0"/>
        <w:adjustRightInd w:val="0"/>
        <w:rPr>
          <w:rFonts w:cs="Helvetica Neue"/>
          <w:color w:val="000000" w:themeColor="text1"/>
          <w:sz w:val="14"/>
          <w:szCs w:val="14"/>
        </w:rPr>
      </w:pPr>
      <w:r w:rsidRPr="00C91606">
        <w:rPr>
          <w:rFonts w:cs="Helvetica Neue"/>
          <w:color w:val="000000" w:themeColor="text1"/>
          <w:sz w:val="14"/>
          <w:szCs w:val="14"/>
        </w:rPr>
        <w:t xml:space="preserve">The Italian company Argotec is building the </w:t>
      </w:r>
      <w:r w:rsidRPr="00C91606">
        <w:rPr>
          <w:rFonts w:cs="Helvetica Neue"/>
          <w:bCs/>
          <w:color w:val="000000" w:themeColor="text1"/>
          <w:sz w:val="14"/>
          <w:szCs w:val="14"/>
        </w:rPr>
        <w:t>ArgoMoon</w:t>
      </w:r>
      <w:r w:rsidRPr="00C91606">
        <w:rPr>
          <w:rFonts w:cs="Helvetica Neue"/>
          <w:color w:val="000000" w:themeColor="text1"/>
          <w:sz w:val="14"/>
          <w:szCs w:val="14"/>
        </w:rPr>
        <w:t xml:space="preserve"> CubeSat under the Italian Space Agency (ASI) internal review and approval process. ArgoMoon will demonstrate the ability to perform operations in close proximity of the Interim Cryogenic Propulsion Stage (ICPS), which will send Orion onto its lunar trajectory. It should also record images of the ICPS for historical documentation and to provide valuable mission data on the deployment of other Cubesats. Additionally, this CubeSat should test optical communication capabilities between the CubeSat and Earth.</w:t>
      </w:r>
    </w:p>
    <w:p w:rsidR="00AC0EEA" w:rsidRPr="00C91606" w:rsidRDefault="00AC0EEA" w:rsidP="00AC0EEA">
      <w:pPr>
        <w:widowControl w:val="0"/>
        <w:autoSpaceDE w:val="0"/>
        <w:autoSpaceDN w:val="0"/>
        <w:adjustRightInd w:val="0"/>
        <w:rPr>
          <w:rFonts w:cs="Helvetica Neue"/>
          <w:color w:val="000000" w:themeColor="text1"/>
          <w:sz w:val="14"/>
          <w:szCs w:val="14"/>
        </w:rPr>
      </w:pPr>
      <w:r w:rsidRPr="00C91606">
        <w:rPr>
          <w:rFonts w:cs="Helvetica Neue"/>
          <w:color w:val="000000" w:themeColor="text1"/>
          <w:sz w:val="14"/>
          <w:szCs w:val="14"/>
        </w:rPr>
        <w:lastRenderedPageBreak/>
        <w:t>“ASI is excited to share in this endeavor through the involvement of an Italian CubeSat and to test such technology in a deep space environment, which is a first for this class of satellite,” said Arturo De Lillis, Argomoon program manager.</w:t>
      </w:r>
    </w:p>
    <w:p w:rsidR="00AC0EEA" w:rsidRPr="00C91606" w:rsidRDefault="00AC0EEA" w:rsidP="00AC0EEA">
      <w:pPr>
        <w:widowControl w:val="0"/>
        <w:autoSpaceDE w:val="0"/>
        <w:autoSpaceDN w:val="0"/>
        <w:adjustRightInd w:val="0"/>
        <w:rPr>
          <w:rFonts w:cs="Helvetica Neue"/>
          <w:color w:val="000000" w:themeColor="text1"/>
          <w:sz w:val="14"/>
          <w:szCs w:val="14"/>
        </w:rPr>
      </w:pPr>
      <w:r w:rsidRPr="00C91606">
        <w:rPr>
          <w:rFonts w:cs="Helvetica Neue"/>
          <w:color w:val="000000" w:themeColor="text1"/>
          <w:sz w:val="14"/>
          <w:szCs w:val="14"/>
        </w:rPr>
        <w:t>The ArgoMoon CubeSat proposal was put forth by the European Space Agency (ESA) in coordination with its member state, Italy.</w:t>
      </w:r>
    </w:p>
    <w:p w:rsidR="00AC0EEA" w:rsidRPr="00C91606" w:rsidRDefault="00AC0EEA" w:rsidP="00AC0EEA">
      <w:pPr>
        <w:widowControl w:val="0"/>
        <w:autoSpaceDE w:val="0"/>
        <w:autoSpaceDN w:val="0"/>
        <w:adjustRightInd w:val="0"/>
        <w:rPr>
          <w:rFonts w:cs="Helvetica Neue"/>
          <w:color w:val="000000" w:themeColor="text1"/>
          <w:sz w:val="14"/>
          <w:szCs w:val="14"/>
        </w:rPr>
      </w:pPr>
      <w:r w:rsidRPr="00C91606">
        <w:rPr>
          <w:rFonts w:cs="Helvetica Neue"/>
          <w:color w:val="000000" w:themeColor="text1"/>
          <w:sz w:val="14"/>
          <w:szCs w:val="14"/>
        </w:rPr>
        <w:t>“This could be the first European cubesat to leave Earth orbit and we are looking forward to it capturing historic images of the first Orion mission,” says David Parker, ESA Director of Human Spaceflight and Robotic Exploration.</w:t>
      </w:r>
    </w:p>
    <w:p w:rsidR="00AC0EEA" w:rsidRPr="00C91606" w:rsidRDefault="00AC0EEA" w:rsidP="00AC0EEA">
      <w:pPr>
        <w:widowControl w:val="0"/>
        <w:autoSpaceDE w:val="0"/>
        <w:autoSpaceDN w:val="0"/>
        <w:adjustRightInd w:val="0"/>
        <w:rPr>
          <w:rFonts w:cs="Helvetica Neue"/>
          <w:color w:val="000000" w:themeColor="text1"/>
          <w:sz w:val="14"/>
          <w:szCs w:val="14"/>
        </w:rPr>
      </w:pPr>
      <w:r w:rsidRPr="00C91606">
        <w:rPr>
          <w:rFonts w:cs="Helvetica Neue"/>
          <w:color w:val="000000" w:themeColor="text1"/>
          <w:sz w:val="14"/>
          <w:szCs w:val="14"/>
        </w:rPr>
        <w:t>All the CubeSats will ride to space inside the Orion Stage Adapter, which sits between the ICPS and Orion. The CubeSats will be deployed following Orion separation from the upper stage and once Orion is a safe distance away.</w:t>
      </w:r>
    </w:p>
    <w:p w:rsidR="00AC0EEA" w:rsidRDefault="00AC0EEA" w:rsidP="00AC0EEA">
      <w:pPr>
        <w:rPr>
          <w:rFonts w:cs="Helvetica Neue"/>
          <w:color w:val="000000" w:themeColor="text1"/>
          <w:u w:val="single"/>
        </w:rPr>
      </w:pPr>
      <w:r w:rsidRPr="009030BB">
        <w:rPr>
          <w:rFonts w:cs="Helvetica Neue"/>
          <w:color w:val="000000" w:themeColor="text1"/>
          <w:highlight w:val="yellow"/>
          <w:u w:val="single"/>
        </w:rPr>
        <w:t>SLS will have the payload capacity needed to carry crew and cargo for</w:t>
      </w:r>
      <w:r w:rsidRPr="00C91606">
        <w:rPr>
          <w:rFonts w:cs="Helvetica Neue"/>
          <w:color w:val="000000" w:themeColor="text1"/>
          <w:u w:val="single"/>
        </w:rPr>
        <w:t xml:space="preserve"> deep space exploration missions, including the </w:t>
      </w:r>
      <w:r w:rsidRPr="009030BB">
        <w:rPr>
          <w:rFonts w:cs="Helvetica Neue"/>
          <w:color w:val="000000" w:themeColor="text1"/>
          <w:highlight w:val="yellow"/>
          <w:u w:val="single"/>
        </w:rPr>
        <w:t>journey to Mars</w:t>
      </w:r>
      <w:r w:rsidRPr="00C91606">
        <w:rPr>
          <w:rFonts w:cs="Helvetica Neue"/>
          <w:color w:val="000000" w:themeColor="text1"/>
          <w:u w:val="single"/>
        </w:rPr>
        <w:t>.</w:t>
      </w:r>
      <w:r w:rsidRPr="00C91606">
        <w:rPr>
          <w:rFonts w:cs="Helvetica Neue"/>
          <w:color w:val="000000" w:themeColor="text1"/>
        </w:rPr>
        <w:t xml:space="preserve"> These small satellites are essentially piggybacking on the SLS flight and gaining an affordable opportunity to reach deep space destinations. Currently, most launch opportunities for CubeSats are limited to low-Earth orbit, the destination of the majority of today’s rockets. Although they may come in small packages, </w:t>
      </w:r>
      <w:r w:rsidRPr="009030BB">
        <w:rPr>
          <w:rFonts w:cs="Helvetica Neue"/>
          <w:color w:val="000000" w:themeColor="text1"/>
          <w:highlight w:val="yellow"/>
          <w:u w:val="single"/>
        </w:rPr>
        <w:t>the science and technology investigations enabled by these Cubesats will help play a role in paving the way for</w:t>
      </w:r>
      <w:r w:rsidRPr="00C91606">
        <w:rPr>
          <w:rFonts w:cs="Helvetica Neue"/>
          <w:color w:val="000000" w:themeColor="text1"/>
          <w:u w:val="single"/>
        </w:rPr>
        <w:t xml:space="preserve"> future human exploration in deep space, including </w:t>
      </w:r>
      <w:r w:rsidRPr="009030BB">
        <w:rPr>
          <w:rFonts w:cs="Helvetica Neue"/>
          <w:color w:val="000000" w:themeColor="text1"/>
          <w:u w:val="single"/>
        </w:rPr>
        <w:t xml:space="preserve">the </w:t>
      </w:r>
      <w:r w:rsidRPr="009030BB">
        <w:rPr>
          <w:rFonts w:cs="Helvetica Neue"/>
          <w:color w:val="000000" w:themeColor="text1"/>
          <w:highlight w:val="yellow"/>
          <w:u w:val="single"/>
        </w:rPr>
        <w:t>journey to Mars</w:t>
      </w:r>
      <w:r w:rsidRPr="00C91606">
        <w:rPr>
          <w:rFonts w:cs="Helvetica Neue"/>
          <w:color w:val="000000" w:themeColor="text1"/>
          <w:u w:val="single"/>
        </w:rPr>
        <w:t>.</w:t>
      </w:r>
    </w:p>
    <w:p w:rsidR="00AC0EEA" w:rsidRDefault="00AC0EEA" w:rsidP="00AC0EEA">
      <w:pPr>
        <w:pStyle w:val="Heading4"/>
      </w:pPr>
      <w:r>
        <w:t>Orion is crucial to enable “Journey of Mars”</w:t>
      </w:r>
    </w:p>
    <w:p w:rsidR="00AC0EEA" w:rsidRDefault="00AC0EEA" w:rsidP="00AC0EEA">
      <w:pPr>
        <w:widowControl w:val="0"/>
        <w:autoSpaceDE w:val="0"/>
        <w:autoSpaceDN w:val="0"/>
        <w:adjustRightInd w:val="0"/>
        <w:rPr>
          <w:rFonts w:cs="Helvetica"/>
          <w:bCs/>
          <w:iCs/>
        </w:rPr>
      </w:pPr>
      <w:r w:rsidRPr="0008710B">
        <w:rPr>
          <w:rFonts w:cs="Helvetica"/>
          <w:iCs/>
        </w:rPr>
        <w:t>Jim Wilson</w:t>
      </w:r>
      <w:r>
        <w:rPr>
          <w:rFonts w:cs="Helvetica"/>
          <w:iCs/>
        </w:rPr>
        <w:t xml:space="preserve"> 15, Senior Web editor for NASA, 6/30/15, “</w:t>
      </w:r>
      <w:r w:rsidRPr="0008710B">
        <w:rPr>
          <w:rFonts w:cs="Helvetica"/>
          <w:bCs/>
          <w:iCs/>
        </w:rPr>
        <w:t xml:space="preserve">NASA's Orion Flight Test and the Journey to Mars,” </w:t>
      </w:r>
      <w:hyperlink r:id="rId70" w:history="1">
        <w:r w:rsidRPr="00792CA4">
          <w:rPr>
            <w:rStyle w:val="Hyperlink"/>
            <w:rFonts w:cs="Helvetica"/>
            <w:bCs/>
            <w:iCs/>
          </w:rPr>
          <w:t>http://www.nasa.gov/content/nasas-orion-flight-test-and-the-journey-to-mars</w:t>
        </w:r>
      </w:hyperlink>
    </w:p>
    <w:p w:rsidR="00AC0EEA" w:rsidRPr="0008710B" w:rsidRDefault="00AC0EEA" w:rsidP="00AC0EEA">
      <w:pPr>
        <w:widowControl w:val="0"/>
        <w:autoSpaceDE w:val="0"/>
        <w:autoSpaceDN w:val="0"/>
        <w:adjustRightInd w:val="0"/>
        <w:rPr>
          <w:rFonts w:cs="Helvetica"/>
        </w:rPr>
      </w:pPr>
    </w:p>
    <w:p w:rsidR="00AC0EEA" w:rsidRPr="0008710B" w:rsidRDefault="00AC0EEA" w:rsidP="00AC0EEA">
      <w:pPr>
        <w:widowControl w:val="0"/>
        <w:autoSpaceDE w:val="0"/>
        <w:autoSpaceDN w:val="0"/>
        <w:adjustRightInd w:val="0"/>
        <w:rPr>
          <w:rFonts w:cs="Helvetica"/>
        </w:rPr>
      </w:pPr>
      <w:r w:rsidRPr="0008710B">
        <w:rPr>
          <w:rFonts w:cs="Helvetica"/>
          <w:highlight w:val="yellow"/>
          <w:u w:val="single"/>
        </w:rPr>
        <w:t>Orion is</w:t>
      </w:r>
      <w:r w:rsidRPr="0008710B">
        <w:rPr>
          <w:rFonts w:cs="Helvetica"/>
          <w:u w:val="single"/>
        </w:rPr>
        <w:t xml:space="preserve"> the first spacecraft built for astronauts destined for deep space </w:t>
      </w:r>
      <w:r w:rsidRPr="0008710B">
        <w:rPr>
          <w:rFonts w:cs="Helvetica"/>
        </w:rPr>
        <w:t xml:space="preserve">since the storied Apollo missions of the 1960s and 70s. </w:t>
      </w:r>
      <w:r w:rsidRPr="0008710B">
        <w:rPr>
          <w:rFonts w:cs="Helvetica"/>
          <w:u w:val="single"/>
        </w:rPr>
        <w:t xml:space="preserve">It is </w:t>
      </w:r>
      <w:r w:rsidRPr="0008710B">
        <w:rPr>
          <w:rFonts w:cs="Helvetica"/>
          <w:highlight w:val="yellow"/>
          <w:u w:val="single"/>
        </w:rPr>
        <w:t>designed to go farther than humans have ever traveled</w:t>
      </w:r>
      <w:r w:rsidRPr="0008710B">
        <w:rPr>
          <w:rFonts w:cs="Helvetica"/>
          <w:u w:val="single"/>
        </w:rPr>
        <w:t xml:space="preserve">, </w:t>
      </w:r>
      <w:r w:rsidRPr="00326535">
        <w:rPr>
          <w:rFonts w:cs="Helvetica"/>
          <w:u w:val="single"/>
        </w:rPr>
        <w:t>well beyond the moon</w:t>
      </w:r>
      <w:r w:rsidRPr="00326535">
        <w:rPr>
          <w:rFonts w:cs="Helvetica"/>
        </w:rPr>
        <w:t>, pushing</w:t>
      </w:r>
      <w:r w:rsidRPr="0008710B">
        <w:rPr>
          <w:rFonts w:cs="Helvetica"/>
        </w:rPr>
        <w:t xml:space="preserve"> the boundaries of spaceflight to new heights.</w:t>
      </w:r>
    </w:p>
    <w:p w:rsidR="00AC0EEA" w:rsidRPr="0008710B" w:rsidRDefault="00AC0EEA" w:rsidP="00AC0EEA">
      <w:pPr>
        <w:widowControl w:val="0"/>
        <w:autoSpaceDE w:val="0"/>
        <w:autoSpaceDN w:val="0"/>
        <w:adjustRightInd w:val="0"/>
        <w:rPr>
          <w:rFonts w:cs="Helvetica"/>
        </w:rPr>
      </w:pPr>
      <w:r w:rsidRPr="0008710B">
        <w:rPr>
          <w:rFonts w:cs="Helvetica"/>
          <w:highlight w:val="yellow"/>
          <w:u w:val="single"/>
        </w:rPr>
        <w:t>Orion will open the space between Earth and Mars for exploration</w:t>
      </w:r>
      <w:r w:rsidRPr="0008710B">
        <w:rPr>
          <w:rFonts w:cs="Helvetica"/>
          <w:u w:val="single"/>
        </w:rPr>
        <w:t xml:space="preserve"> by astronauts. This </w:t>
      </w:r>
      <w:r w:rsidRPr="0008710B">
        <w:rPr>
          <w:rFonts w:cs="Helvetica"/>
          <w:highlight w:val="yellow"/>
          <w:u w:val="single"/>
        </w:rPr>
        <w:t xml:space="preserve">proving ground will be invaluable for testing capabilities future human Mars missions </w:t>
      </w:r>
      <w:r w:rsidRPr="0008710B">
        <w:rPr>
          <w:rFonts w:cs="Helvetica"/>
          <w:u w:val="single"/>
        </w:rPr>
        <w:t>will need.</w:t>
      </w:r>
      <w:r w:rsidRPr="0008710B">
        <w:rPr>
          <w:rFonts w:cs="Helvetica"/>
        </w:rPr>
        <w:t xml:space="preserve"> The area around our moon, in particular, called cis-lunar space, is a rich environment for testing human exploration needs, like advanced spacewalking suits, navigating using gravity, and protecting astronauts from radiation and extreme temperatures.</w:t>
      </w:r>
    </w:p>
    <w:p w:rsidR="00AC0EEA" w:rsidRPr="0008710B" w:rsidRDefault="00AC0EEA" w:rsidP="00AC0EEA">
      <w:pPr>
        <w:widowControl w:val="0"/>
        <w:autoSpaceDE w:val="0"/>
        <w:autoSpaceDN w:val="0"/>
        <w:adjustRightInd w:val="0"/>
        <w:rPr>
          <w:rFonts w:cs="Helvetica"/>
        </w:rPr>
      </w:pPr>
      <w:r w:rsidRPr="0008710B">
        <w:rPr>
          <w:rFonts w:cs="Helvetica"/>
          <w:u w:val="single"/>
        </w:rPr>
        <w:t xml:space="preserve">One of </w:t>
      </w:r>
      <w:r w:rsidRPr="0008710B">
        <w:rPr>
          <w:rFonts w:cs="Helvetica"/>
          <w:highlight w:val="yellow"/>
          <w:u w:val="single"/>
        </w:rPr>
        <w:t>Orion's early missions in the 2020s will send astronauts to explore an asteroid</w:t>
      </w:r>
      <w:r w:rsidRPr="0008710B">
        <w:rPr>
          <w:rFonts w:cs="Helvetica"/>
          <w:u w:val="single"/>
        </w:rPr>
        <w:t xml:space="preserve">, which will be placed in a stable orbit around the moon using a robotic spacecraft. </w:t>
      </w:r>
      <w:r w:rsidRPr="0008710B">
        <w:rPr>
          <w:rFonts w:cs="Helvetica"/>
          <w:highlight w:val="yellow"/>
          <w:u w:val="single"/>
        </w:rPr>
        <w:t>This A</w:t>
      </w:r>
      <w:r w:rsidRPr="0008710B">
        <w:rPr>
          <w:rFonts w:cs="Helvetica"/>
          <w:u w:val="single"/>
        </w:rPr>
        <w:t xml:space="preserve">steroid </w:t>
      </w:r>
      <w:r w:rsidRPr="0008710B">
        <w:rPr>
          <w:rFonts w:cs="Helvetica"/>
          <w:highlight w:val="yellow"/>
          <w:u w:val="single"/>
        </w:rPr>
        <w:t>R</w:t>
      </w:r>
      <w:r w:rsidRPr="0008710B">
        <w:rPr>
          <w:rFonts w:cs="Helvetica"/>
          <w:u w:val="single"/>
        </w:rPr>
        <w:t xml:space="preserve">edirect </w:t>
      </w:r>
      <w:r w:rsidRPr="0008710B">
        <w:rPr>
          <w:rFonts w:cs="Helvetica"/>
          <w:highlight w:val="yellow"/>
          <w:u w:val="single"/>
        </w:rPr>
        <w:t>M</w:t>
      </w:r>
      <w:r w:rsidRPr="0008710B">
        <w:rPr>
          <w:rFonts w:cs="Helvetica"/>
          <w:u w:val="single"/>
        </w:rPr>
        <w:t xml:space="preserve">ission will </w:t>
      </w:r>
      <w:r w:rsidRPr="0008710B">
        <w:rPr>
          <w:rFonts w:cs="Helvetica"/>
          <w:highlight w:val="yellow"/>
          <w:u w:val="single"/>
        </w:rPr>
        <w:t>test new technologies</w:t>
      </w:r>
      <w:r w:rsidRPr="0008710B">
        <w:rPr>
          <w:rFonts w:cs="Helvetica"/>
          <w:u w:val="single"/>
        </w:rPr>
        <w:t>, like Solar Electric Propulsion</w:t>
      </w:r>
      <w:r w:rsidRPr="0008710B">
        <w:rPr>
          <w:rFonts w:cs="Helvetica"/>
          <w:highlight w:val="yellow"/>
          <w:u w:val="single"/>
        </w:rPr>
        <w:t>, which will help us send heavy cargo to Mars in advance of human missions.</w:t>
      </w:r>
      <w:r w:rsidRPr="0008710B">
        <w:rPr>
          <w:rFonts w:cs="Helvetica"/>
        </w:rPr>
        <w:t xml:space="preserve"> Astronauts aboard Orion will return to Earth with samples of the asteroid, having tested a number of collection tools and techniques we'll use in </w:t>
      </w:r>
      <w:r w:rsidRPr="0008710B">
        <w:rPr>
          <w:rFonts w:cs="Helvetica"/>
          <w:u w:val="single"/>
        </w:rPr>
        <w:t>future human missions to Mars or its moons.</w:t>
      </w:r>
    </w:p>
    <w:p w:rsidR="00AC0EEA" w:rsidRPr="0008710B" w:rsidRDefault="00AC0EEA" w:rsidP="00AC0EEA">
      <w:pPr>
        <w:widowControl w:val="0"/>
        <w:autoSpaceDE w:val="0"/>
        <w:autoSpaceDN w:val="0"/>
        <w:adjustRightInd w:val="0"/>
        <w:rPr>
          <w:rFonts w:cs="Helvetica"/>
        </w:rPr>
      </w:pPr>
      <w:r w:rsidRPr="0008710B">
        <w:rPr>
          <w:rFonts w:cs="Helvetica"/>
        </w:rPr>
        <w:t>Astronauts will board Orion for a first crewed flight in 2021. Many of Orion's systems needed for that flight and others will be tested on Thursday with the first uncrewed flight test.</w:t>
      </w:r>
    </w:p>
    <w:p w:rsidR="00AC0EEA" w:rsidRPr="0008710B" w:rsidRDefault="00AC0EEA" w:rsidP="00AC0EEA">
      <w:pPr>
        <w:widowControl w:val="0"/>
        <w:autoSpaceDE w:val="0"/>
        <w:autoSpaceDN w:val="0"/>
        <w:adjustRightInd w:val="0"/>
        <w:rPr>
          <w:rFonts w:cs="Helvetica"/>
          <w:sz w:val="14"/>
          <w:szCs w:val="14"/>
        </w:rPr>
      </w:pPr>
      <w:r w:rsidRPr="0008710B">
        <w:rPr>
          <w:rFonts w:cs="Helvetica"/>
          <w:sz w:val="14"/>
          <w:szCs w:val="14"/>
        </w:rPr>
        <w:t>Orion’s flight test is designed to test many of the riskiest elements of leaving Earth and returning home in the spacecraft. It will evaluate several key separations events, including the jettison of the launch abort system that will be capable of carrying astronauts on future missions to safety if a problem were to arise on the launch pad or during ascent to space, and the separation of the Orion crew module from its service module ahead of its reentry though Earth’s atmosphere.</w:t>
      </w:r>
    </w:p>
    <w:p w:rsidR="00AC0EEA" w:rsidRPr="0008710B" w:rsidRDefault="00AC0EEA" w:rsidP="00AC0EEA">
      <w:pPr>
        <w:widowControl w:val="0"/>
        <w:autoSpaceDE w:val="0"/>
        <w:autoSpaceDN w:val="0"/>
        <w:adjustRightInd w:val="0"/>
        <w:rPr>
          <w:rFonts w:cs="Helvetica"/>
          <w:sz w:val="14"/>
          <w:szCs w:val="14"/>
        </w:rPr>
      </w:pPr>
      <w:r w:rsidRPr="0008710B">
        <w:rPr>
          <w:rFonts w:cs="Helvetica"/>
          <w:sz w:val="14"/>
          <w:szCs w:val="14"/>
        </w:rPr>
        <w:t>Orion’s heat shield also will be tested to examine how the spacecraft endures its high speed return from deep space. The heat shield will experience temperatures near 4,000 degrees Fahrenheit during Thursday’s test, and will come back at about 80 percent of the speed the spacecraft would endure returning from the vicinity of the moon.</w:t>
      </w:r>
    </w:p>
    <w:p w:rsidR="00AC0EEA" w:rsidRPr="0008710B" w:rsidRDefault="00AC0EEA" w:rsidP="00AC0EEA">
      <w:pPr>
        <w:widowControl w:val="0"/>
        <w:autoSpaceDE w:val="0"/>
        <w:autoSpaceDN w:val="0"/>
        <w:adjustRightInd w:val="0"/>
        <w:rPr>
          <w:rFonts w:cs="Helvetica"/>
          <w:sz w:val="14"/>
          <w:szCs w:val="14"/>
        </w:rPr>
      </w:pPr>
      <w:r w:rsidRPr="0008710B">
        <w:rPr>
          <w:rFonts w:cs="Helvetica"/>
          <w:sz w:val="14"/>
          <w:szCs w:val="14"/>
        </w:rPr>
        <w:t>Other elements will also be put to the test, including how Orion’s computers handle the radiation environment in the Van Allen Belt, the spacecraft’s attitude control and guidance and how its 11 parachutes slow the crew module to just about 20 mph ahead of its splashdown in the Pacific Ocean.</w:t>
      </w:r>
    </w:p>
    <w:p w:rsidR="00AC0EEA" w:rsidRPr="0008710B" w:rsidRDefault="00AC0EEA" w:rsidP="00AC0EEA">
      <w:pPr>
        <w:widowControl w:val="0"/>
        <w:autoSpaceDE w:val="0"/>
        <w:autoSpaceDN w:val="0"/>
        <w:adjustRightInd w:val="0"/>
        <w:rPr>
          <w:rFonts w:cs="Helvetica"/>
          <w:sz w:val="14"/>
          <w:szCs w:val="14"/>
        </w:rPr>
      </w:pPr>
      <w:r w:rsidRPr="0008710B">
        <w:rPr>
          <w:rFonts w:cs="Helvetica"/>
          <w:sz w:val="14"/>
          <w:szCs w:val="14"/>
        </w:rPr>
        <w:t>Teams also will evaluate the procedures and tools used to recover Orion from the ocean after it touches down about 600 miles southwest of San Diego and is transported back to shore. </w:t>
      </w:r>
    </w:p>
    <w:p w:rsidR="00AC0EEA" w:rsidRPr="0008710B" w:rsidRDefault="00AC0EEA" w:rsidP="00AC0EEA">
      <w:pPr>
        <w:widowControl w:val="0"/>
        <w:autoSpaceDE w:val="0"/>
        <w:autoSpaceDN w:val="0"/>
        <w:adjustRightInd w:val="0"/>
        <w:rPr>
          <w:rFonts w:cs="Helvetica"/>
          <w:u w:val="single"/>
        </w:rPr>
      </w:pPr>
      <w:r w:rsidRPr="0008710B">
        <w:rPr>
          <w:rFonts w:cs="Helvetica"/>
          <w:highlight w:val="yellow"/>
          <w:u w:val="single"/>
        </w:rPr>
        <w:t xml:space="preserve">Testing these capabilities now </w:t>
      </w:r>
      <w:r w:rsidRPr="0008710B">
        <w:rPr>
          <w:rFonts w:cs="Helvetica"/>
          <w:u w:val="single"/>
        </w:rPr>
        <w:t>will</w:t>
      </w:r>
      <w:r w:rsidRPr="0008710B">
        <w:rPr>
          <w:rFonts w:cs="Helvetica"/>
          <w:highlight w:val="yellow"/>
          <w:u w:val="single"/>
        </w:rPr>
        <w:t xml:space="preserve"> help ensure </w:t>
      </w:r>
      <w:r w:rsidRPr="0008710B">
        <w:rPr>
          <w:rFonts w:cs="Helvetica"/>
          <w:u w:val="single"/>
        </w:rPr>
        <w:t>that Orion will be the next generation spacecraft for missions in the 2020s that will put</w:t>
      </w:r>
      <w:r w:rsidRPr="0008710B">
        <w:rPr>
          <w:rFonts w:cs="Helvetica"/>
          <w:highlight w:val="yellow"/>
          <w:u w:val="single"/>
        </w:rPr>
        <w:t xml:space="preserve"> Mars within the reach of astronauts in the 2030s.</w:t>
      </w:r>
      <w:r w:rsidRPr="0008710B">
        <w:rPr>
          <w:rFonts w:cs="Helvetica"/>
          <w:u w:val="single"/>
        </w:rPr>
        <w:t> </w:t>
      </w:r>
    </w:p>
    <w:p w:rsidR="00AC0EEA" w:rsidRPr="0008710B" w:rsidRDefault="00AC0EEA" w:rsidP="00AC0EEA">
      <w:pPr>
        <w:widowControl w:val="0"/>
        <w:autoSpaceDE w:val="0"/>
        <w:autoSpaceDN w:val="0"/>
        <w:adjustRightInd w:val="0"/>
        <w:rPr>
          <w:rFonts w:cs="Helvetica"/>
        </w:rPr>
      </w:pPr>
      <w:r w:rsidRPr="0008710B">
        <w:rPr>
          <w:rFonts w:cs="Helvetica"/>
        </w:rPr>
        <w:t>As development continues on Orion, astronauts aboard the International Space Station are helping us learn how to protect the human body for longer durations, which missions to Mars will require. Researchers operating increasingly advanced rovers and spacecraft on and around Mars are revealing the planet's history while characterizing its environment to better prepare for human explorers. Here on Earth, the U.S. spaceflight industry is building and testing next generation technologies NASA will need to send astronauts to Mars and return them safely.</w:t>
      </w:r>
    </w:p>
    <w:p w:rsidR="00AC0EEA" w:rsidRPr="0008710B" w:rsidRDefault="00AC0EEA" w:rsidP="00AC0EEA">
      <w:pPr>
        <w:widowControl w:val="0"/>
        <w:autoSpaceDE w:val="0"/>
        <w:autoSpaceDN w:val="0"/>
        <w:adjustRightInd w:val="0"/>
        <w:rPr>
          <w:rFonts w:cs="Helvetica"/>
          <w:u w:val="single"/>
        </w:rPr>
      </w:pPr>
      <w:r w:rsidRPr="0008710B">
        <w:rPr>
          <w:rFonts w:cs="Helvetica"/>
          <w:highlight w:val="yellow"/>
          <w:u w:val="single"/>
        </w:rPr>
        <w:t xml:space="preserve">The Journey to Mars is humanity's </w:t>
      </w:r>
      <w:hyperlink r:id="rId71" w:history="1">
        <w:r w:rsidRPr="0008710B">
          <w:rPr>
            <w:rStyle w:val="Hyperlink"/>
            <w:rFonts w:cs="Helvetica"/>
            <w:highlight w:val="yellow"/>
            <w:u w:val="single"/>
          </w:rPr>
          <w:t>Next Giant Leap</w:t>
        </w:r>
      </w:hyperlink>
      <w:r w:rsidRPr="0008710B">
        <w:rPr>
          <w:rFonts w:cs="Helvetica"/>
          <w:highlight w:val="yellow"/>
          <w:u w:val="single"/>
        </w:rPr>
        <w:t xml:space="preserve"> into our solar system. The Orion </w:t>
      </w:r>
      <w:r w:rsidRPr="0008710B">
        <w:rPr>
          <w:rFonts w:cs="Helvetica"/>
          <w:u w:val="single"/>
        </w:rPr>
        <w:t>spacecraft and its first flight test</w:t>
      </w:r>
      <w:r w:rsidRPr="0008710B">
        <w:rPr>
          <w:rFonts w:cs="Helvetica"/>
          <w:highlight w:val="yellow"/>
          <w:u w:val="single"/>
        </w:rPr>
        <w:t xml:space="preserve"> will help make it possible.</w:t>
      </w:r>
    </w:p>
    <w:p w:rsidR="00AC0EEA" w:rsidRDefault="00AC0EEA" w:rsidP="00AC0EEA"/>
    <w:p w:rsidR="00D0047D" w:rsidRPr="00EC76B5" w:rsidRDefault="00D0047D" w:rsidP="00D0047D">
      <w:pPr>
        <w:pStyle w:val="Heading4"/>
      </w:pPr>
      <w:r>
        <w:t>NASA relies on SLS and the Orion to fly to Mars</w:t>
      </w:r>
    </w:p>
    <w:p w:rsidR="00D0047D" w:rsidRPr="00EC76B5" w:rsidRDefault="00D0047D" w:rsidP="00D0047D">
      <w:pPr>
        <w:rPr>
          <w:b/>
        </w:rPr>
      </w:pPr>
      <w:r w:rsidRPr="00EC76B5">
        <w:rPr>
          <w:rFonts w:cs="Helvetica Neue"/>
          <w:iCs/>
        </w:rPr>
        <w:t>Gary</w:t>
      </w:r>
      <w:r w:rsidRPr="00EC76B5">
        <w:rPr>
          <w:rFonts w:cs="Helvetica Neue"/>
          <w:i/>
          <w:iCs/>
        </w:rPr>
        <w:t xml:space="preserve"> </w:t>
      </w:r>
      <w:r w:rsidRPr="00EC76B5">
        <w:rPr>
          <w:rFonts w:cs="Helvetica Neue"/>
          <w:iCs/>
          <w:sz w:val="28"/>
          <w:szCs w:val="28"/>
        </w:rPr>
        <w:t>Daines</w:t>
      </w:r>
      <w:r w:rsidRPr="00EC76B5">
        <w:rPr>
          <w:sz w:val="28"/>
          <w:szCs w:val="28"/>
        </w:rPr>
        <w:t xml:space="preserve"> 15</w:t>
      </w:r>
      <w:r w:rsidRPr="00EC76B5">
        <w:t>, NASA Supervising Multimedia Specialist, 9/14/15, “NASA’s Journey to Mars,”</w:t>
      </w:r>
      <w:r>
        <w:rPr>
          <w:b/>
        </w:rPr>
        <w:t xml:space="preserve"> </w:t>
      </w:r>
      <w:r w:rsidRPr="00EC76B5">
        <w:t>http://www.nasa.gov/content/nasas-journey-to-mars</w:t>
      </w:r>
    </w:p>
    <w:p w:rsidR="00D0047D" w:rsidRPr="0073308C" w:rsidRDefault="00D0047D" w:rsidP="00D0047D">
      <w:pPr>
        <w:rPr>
          <w:u w:val="single"/>
        </w:rPr>
      </w:pPr>
      <w:r w:rsidRPr="0073308C">
        <w:t xml:space="preserve">Our next step is deep space, where NASA will send a robotic mission to capture and redirect an asteroid to orbit the moon. </w:t>
      </w:r>
      <w:r w:rsidRPr="00514AA7">
        <w:rPr>
          <w:highlight w:val="yellow"/>
          <w:u w:val="single"/>
        </w:rPr>
        <w:t>Astronauts aboard the Orion</w:t>
      </w:r>
      <w:r w:rsidRPr="0073308C">
        <w:rPr>
          <w:u w:val="single"/>
        </w:rPr>
        <w:t xml:space="preserve"> spacecraft </w:t>
      </w:r>
      <w:r w:rsidRPr="00514AA7">
        <w:rPr>
          <w:highlight w:val="yellow"/>
          <w:u w:val="single"/>
        </w:rPr>
        <w:t>will explore</w:t>
      </w:r>
      <w:r w:rsidRPr="0073308C">
        <w:rPr>
          <w:u w:val="single"/>
        </w:rPr>
        <w:t xml:space="preserve"> the </w:t>
      </w:r>
      <w:r w:rsidRPr="00514AA7">
        <w:rPr>
          <w:highlight w:val="yellow"/>
          <w:u w:val="single"/>
        </w:rPr>
        <w:t>asteroid</w:t>
      </w:r>
      <w:r w:rsidRPr="0073308C">
        <w:rPr>
          <w:u w:val="single"/>
        </w:rPr>
        <w:t xml:space="preserve"> </w:t>
      </w:r>
      <w:r w:rsidRPr="0073308C">
        <w:t xml:space="preserve">in the 2020s, returning to Earth with samples. This experience in human spaceflight beyond low-Earth orbit will help NASA test new systems and capabilities, such as Solar Electric Propulsion, which we’ll need to send cargo as part of human missions to Mars. Beginning in FY 2018, </w:t>
      </w:r>
      <w:r w:rsidRPr="00514AA7">
        <w:rPr>
          <w:highlight w:val="yellow"/>
          <w:u w:val="single"/>
        </w:rPr>
        <w:t>NASA’s</w:t>
      </w:r>
      <w:r w:rsidRPr="0073308C">
        <w:rPr>
          <w:u w:val="single"/>
        </w:rPr>
        <w:t xml:space="preserve"> powerful </w:t>
      </w:r>
      <w:r w:rsidRPr="00514AA7">
        <w:rPr>
          <w:highlight w:val="yellow"/>
          <w:u w:val="single"/>
        </w:rPr>
        <w:t>S</w:t>
      </w:r>
      <w:r w:rsidRPr="0073308C">
        <w:rPr>
          <w:u w:val="single"/>
        </w:rPr>
        <w:t xml:space="preserve">pace </w:t>
      </w:r>
      <w:r w:rsidRPr="00514AA7">
        <w:rPr>
          <w:highlight w:val="yellow"/>
          <w:u w:val="single"/>
        </w:rPr>
        <w:t>L</w:t>
      </w:r>
      <w:r w:rsidRPr="0073308C">
        <w:rPr>
          <w:u w:val="single"/>
        </w:rPr>
        <w:t xml:space="preserve">aunch </w:t>
      </w:r>
      <w:r w:rsidRPr="00514AA7">
        <w:rPr>
          <w:highlight w:val="yellow"/>
          <w:u w:val="single"/>
        </w:rPr>
        <w:t>S</w:t>
      </w:r>
      <w:r w:rsidRPr="0073308C">
        <w:rPr>
          <w:u w:val="single"/>
        </w:rPr>
        <w:t xml:space="preserve">ystem rocket </w:t>
      </w:r>
      <w:r w:rsidRPr="00514AA7">
        <w:rPr>
          <w:highlight w:val="yellow"/>
          <w:u w:val="single"/>
        </w:rPr>
        <w:t xml:space="preserve">will enable these “proving ground” missions </w:t>
      </w:r>
      <w:r w:rsidRPr="00514AA7">
        <w:rPr>
          <w:highlight w:val="yellow"/>
          <w:u w:val="single"/>
        </w:rPr>
        <w:lastRenderedPageBreak/>
        <w:t>to test new capabilities</w:t>
      </w:r>
      <w:r w:rsidRPr="0073308C">
        <w:rPr>
          <w:u w:val="single"/>
        </w:rPr>
        <w:t xml:space="preserve">. </w:t>
      </w:r>
      <w:r w:rsidRPr="00EC76B5">
        <w:rPr>
          <w:highlight w:val="yellow"/>
          <w:u w:val="single"/>
        </w:rPr>
        <w:t>Human missions to Mars</w:t>
      </w:r>
      <w:r w:rsidRPr="0073308C">
        <w:rPr>
          <w:u w:val="single"/>
        </w:rPr>
        <w:t xml:space="preserve"> will </w:t>
      </w:r>
      <w:r w:rsidRPr="00EC76B5">
        <w:rPr>
          <w:highlight w:val="yellow"/>
          <w:u w:val="single"/>
        </w:rPr>
        <w:t>rely on Orion and</w:t>
      </w:r>
      <w:r w:rsidRPr="0073308C">
        <w:rPr>
          <w:u w:val="single"/>
        </w:rPr>
        <w:t xml:space="preserve"> an evolved version </w:t>
      </w:r>
      <w:r w:rsidRPr="00EC76B5">
        <w:rPr>
          <w:highlight w:val="yellow"/>
          <w:u w:val="single"/>
        </w:rPr>
        <w:t>of SLS that will be the most powerful launch vehicle ever flown.</w:t>
      </w:r>
    </w:p>
    <w:p w:rsidR="00D0047D" w:rsidRDefault="00D0047D" w:rsidP="00D0047D">
      <w:r w:rsidRPr="0073308C">
        <w:t>A fleet of robotic spacecraft and rovers already are on and around Mars, dramatically increasing our knowledge about the Red Planet and paving the way for future human explorers. The Mars Science Laboratory Curiosity rover measured radiation on the way to Mars and is sending back radiation data from the surface. This data will help us plan how to protect the astronauts who will explore Mars. Future missions like the Mars 2020 rover, seeking signs of past life, also will demonstrate new technologies that could help astronauts survive on Mars.</w:t>
      </w:r>
    </w:p>
    <w:p w:rsidR="00D0047D" w:rsidRDefault="00D0047D" w:rsidP="00AC0EEA"/>
    <w:p w:rsidR="00BA1001" w:rsidRPr="00103B69" w:rsidRDefault="00BA1001" w:rsidP="00BA1001">
      <w:pPr>
        <w:pStyle w:val="Heading4"/>
      </w:pPr>
      <w:r>
        <w:t>ARM combines the use SLS and Orion fasten the process to Mars and minimize extra development</w:t>
      </w:r>
    </w:p>
    <w:p w:rsidR="00BA1001" w:rsidRPr="00103B69" w:rsidRDefault="00BA1001" w:rsidP="00BA1001">
      <w:r w:rsidRPr="00103B69">
        <w:rPr>
          <w:iCs/>
        </w:rPr>
        <w:t>Erin</w:t>
      </w:r>
      <w:r w:rsidRPr="00103B69">
        <w:rPr>
          <w:i/>
          <w:iCs/>
        </w:rPr>
        <w:t xml:space="preserve"> </w:t>
      </w:r>
      <w:r w:rsidRPr="00103B69">
        <w:rPr>
          <w:b/>
          <w:iCs/>
          <w:sz w:val="28"/>
          <w:szCs w:val="28"/>
        </w:rPr>
        <w:t>Mahoney 15</w:t>
      </w:r>
      <w:r w:rsidRPr="00103B69">
        <w:rPr>
          <w:iCs/>
          <w:sz w:val="28"/>
          <w:szCs w:val="28"/>
        </w:rPr>
        <w:t>,</w:t>
      </w:r>
      <w:r w:rsidRPr="00103B69">
        <w:rPr>
          <w:iCs/>
        </w:rPr>
        <w:t xml:space="preserve"> </w:t>
      </w:r>
      <w:r>
        <w:rPr>
          <w:iCs/>
        </w:rPr>
        <w:t>won the Special Service Award at NASA</w:t>
      </w:r>
      <w:r w:rsidRPr="00103B69">
        <w:rPr>
          <w:iCs/>
        </w:rPr>
        <w:t>,</w:t>
      </w:r>
      <w:r>
        <w:rPr>
          <w:iCs/>
        </w:rPr>
        <w:t xml:space="preserve"> 7/30/15, “</w:t>
      </w:r>
      <w:r w:rsidRPr="00103B69">
        <w:rPr>
          <w:bCs/>
          <w:iCs/>
        </w:rPr>
        <w:t>How Will NASA's Asteroid Redirect Mission Help Humans Reach Mars?” http://www.nasa.gov/content/how-will-nasas-asteroid-redirect-mission-help-humans-reach-mars</w:t>
      </w:r>
    </w:p>
    <w:p w:rsidR="00BA1001" w:rsidRPr="00676F82" w:rsidRDefault="00BA1001" w:rsidP="00BA1001">
      <w:r w:rsidRPr="00103B69">
        <w:rPr>
          <w:u w:val="single"/>
        </w:rPr>
        <w:t xml:space="preserve">Future human </w:t>
      </w:r>
      <w:r w:rsidRPr="00103B69">
        <w:rPr>
          <w:highlight w:val="yellow"/>
          <w:u w:val="single"/>
        </w:rPr>
        <w:t>missions to Mars</w:t>
      </w:r>
      <w:r w:rsidRPr="00103B69">
        <w:rPr>
          <w:u w:val="single"/>
        </w:rPr>
        <w:t xml:space="preserve"> will </w:t>
      </w:r>
      <w:r w:rsidRPr="00103B69">
        <w:rPr>
          <w:highlight w:val="yellow"/>
          <w:u w:val="single"/>
        </w:rPr>
        <w:t>require new capabilities to</w:t>
      </w:r>
      <w:r w:rsidRPr="00103B69">
        <w:rPr>
          <w:u w:val="single"/>
        </w:rPr>
        <w:t xml:space="preserve"> rendezvous and </w:t>
      </w:r>
      <w:r w:rsidRPr="00103B69">
        <w:rPr>
          <w:highlight w:val="yellow"/>
          <w:u w:val="single"/>
        </w:rPr>
        <w:t>dock spacecraft in deep space</w:t>
      </w:r>
      <w:r w:rsidRPr="00103B69">
        <w:rPr>
          <w:u w:val="single"/>
        </w:rPr>
        <w:t>.</w:t>
      </w:r>
      <w:r w:rsidRPr="00676F82">
        <w:t xml:space="preserve"> We will advance the current system we’ve developed with international partners aboard the International Space Station—the International Docking System. A mission to Mars could require us to stage several vehicles in cis-lunar space first, like habitats or cargo modules. Astronauts could then dock with these vehicles before starting their journey to Mars. Astronauts landing on Mars will also need to re-dock with their Orion spacecraft for the return trip home.</w:t>
      </w:r>
    </w:p>
    <w:p w:rsidR="00BA1001" w:rsidRPr="00676F82" w:rsidRDefault="00BA1001" w:rsidP="00BA1001">
      <w:pPr>
        <w:rPr>
          <w:u w:val="single"/>
        </w:rPr>
      </w:pPr>
      <w:r w:rsidRPr="00676F82">
        <w:rPr>
          <w:u w:val="single"/>
        </w:rPr>
        <w:t xml:space="preserve">Through </w:t>
      </w:r>
      <w:r w:rsidRPr="00103B69">
        <w:rPr>
          <w:highlight w:val="yellow"/>
          <w:u w:val="single"/>
        </w:rPr>
        <w:t>the ARM mission</w:t>
      </w:r>
      <w:r w:rsidRPr="00676F82">
        <w:rPr>
          <w:u w:val="single"/>
        </w:rPr>
        <w:t xml:space="preserve">, NASA </w:t>
      </w:r>
      <w:r w:rsidRPr="00103B69">
        <w:rPr>
          <w:highlight w:val="yellow"/>
          <w:u w:val="single"/>
        </w:rPr>
        <w:t>will develop new sensor systems to allow for this kind of</w:t>
      </w:r>
      <w:r w:rsidRPr="00676F82">
        <w:rPr>
          <w:u w:val="single"/>
        </w:rPr>
        <w:t xml:space="preserve"> rendezvous and </w:t>
      </w:r>
      <w:r w:rsidRPr="00103B69">
        <w:rPr>
          <w:highlight w:val="yellow"/>
          <w:u w:val="single"/>
        </w:rPr>
        <w:t>close approach,</w:t>
      </w:r>
      <w:r w:rsidRPr="00676F82">
        <w:rPr>
          <w:u w:val="single"/>
        </w:rPr>
        <w:t xml:space="preserve"> and the mechanical and electrical systems to join the two spacecraft together. </w:t>
      </w:r>
      <w:r w:rsidRPr="00103B69">
        <w:rPr>
          <w:highlight w:val="yellow"/>
          <w:u w:val="single"/>
        </w:rPr>
        <w:t>These will be critical components of any future missions to cis-lunar space or Mars.</w:t>
      </w:r>
    </w:p>
    <w:p w:rsidR="00BA1001" w:rsidRPr="00C41899" w:rsidRDefault="00BA1001" w:rsidP="00BA1001">
      <w:r w:rsidRPr="00C41899">
        <w:rPr>
          <w:bCs/>
        </w:rPr>
        <w:t>Developing the Building Blocks For Exploration</w:t>
      </w:r>
    </w:p>
    <w:p w:rsidR="00BA1001" w:rsidRPr="001D5480" w:rsidRDefault="00BA1001" w:rsidP="00BA1001">
      <w:pPr>
        <w:rPr>
          <w:u w:val="single"/>
        </w:rPr>
      </w:pPr>
      <w:r w:rsidRPr="00676F82">
        <w:t xml:space="preserve">Overall, </w:t>
      </w:r>
      <w:r w:rsidRPr="00676F82">
        <w:rPr>
          <w:u w:val="single"/>
        </w:rPr>
        <w:t xml:space="preserve">the </w:t>
      </w:r>
      <w:r w:rsidRPr="00103B69">
        <w:rPr>
          <w:u w:val="single"/>
        </w:rPr>
        <w:t>A</w:t>
      </w:r>
      <w:r w:rsidRPr="00676F82">
        <w:rPr>
          <w:u w:val="single"/>
        </w:rPr>
        <w:t xml:space="preserve">steroid </w:t>
      </w:r>
      <w:r w:rsidRPr="00103B69">
        <w:rPr>
          <w:u w:val="single"/>
        </w:rPr>
        <w:t>R</w:t>
      </w:r>
      <w:r w:rsidRPr="00676F82">
        <w:rPr>
          <w:u w:val="single"/>
        </w:rPr>
        <w:t xml:space="preserve">edirect </w:t>
      </w:r>
      <w:r w:rsidRPr="00103B69">
        <w:rPr>
          <w:u w:val="single"/>
        </w:rPr>
        <w:t>M</w:t>
      </w:r>
      <w:r w:rsidRPr="00676F82">
        <w:rPr>
          <w:u w:val="single"/>
        </w:rPr>
        <w:t>ission combines the best of NASA's technology and human exploration efforts</w:t>
      </w:r>
      <w:r w:rsidRPr="00103B69">
        <w:rPr>
          <w:highlight w:val="yellow"/>
          <w:u w:val="single"/>
        </w:rPr>
        <w:t>. ARM is a compelling early use of the Orion spacecraft and SLS rocket that also affordably lays more foundation for</w:t>
      </w:r>
      <w:r w:rsidRPr="00103B69">
        <w:rPr>
          <w:u w:val="single"/>
        </w:rPr>
        <w:t xml:space="preserve"> future </w:t>
      </w:r>
      <w:r w:rsidRPr="00103B69">
        <w:rPr>
          <w:highlight w:val="yellow"/>
          <w:u w:val="single"/>
        </w:rPr>
        <w:t>missions to Mars.</w:t>
      </w:r>
      <w:r w:rsidRPr="00676F82">
        <w:rPr>
          <w:u w:val="single"/>
        </w:rPr>
        <w:t xml:space="preserve"> </w:t>
      </w:r>
      <w:r w:rsidRPr="00676F82">
        <w:t xml:space="preserve">The mission will lower the costs of exploration by building systems that can be used and upgraded multiple times. </w:t>
      </w:r>
      <w:r w:rsidRPr="00676F82">
        <w:rPr>
          <w:u w:val="single"/>
        </w:rPr>
        <w:t xml:space="preserve">Ultimately, </w:t>
      </w:r>
      <w:r w:rsidRPr="00103B69">
        <w:rPr>
          <w:highlight w:val="yellow"/>
          <w:u w:val="single"/>
        </w:rPr>
        <w:t xml:space="preserve">the mission allows NASA to move </w:t>
      </w:r>
      <w:r w:rsidRPr="00103B69">
        <w:rPr>
          <w:u w:val="single"/>
        </w:rPr>
        <w:t>as</w:t>
      </w:r>
      <w:r w:rsidRPr="00103B69">
        <w:rPr>
          <w:highlight w:val="yellow"/>
          <w:u w:val="single"/>
        </w:rPr>
        <w:t xml:space="preserve"> fast </w:t>
      </w:r>
      <w:r w:rsidRPr="00103B69">
        <w:rPr>
          <w:u w:val="single"/>
        </w:rPr>
        <w:t xml:space="preserve">as possible </w:t>
      </w:r>
      <w:r w:rsidRPr="00103B69">
        <w:rPr>
          <w:highlight w:val="yellow"/>
          <w:u w:val="single"/>
        </w:rPr>
        <w:t xml:space="preserve">on a human path to Mars, while minimizing new developments, building experiences aboard </w:t>
      </w:r>
      <w:r w:rsidRPr="00103B69">
        <w:rPr>
          <w:u w:val="single"/>
        </w:rPr>
        <w:t>the space station</w:t>
      </w:r>
      <w:r w:rsidRPr="00103B69">
        <w:rPr>
          <w:highlight w:val="yellow"/>
          <w:u w:val="single"/>
        </w:rPr>
        <w:t>, and testing new systems and capabilities in the proving ground of cis-lunar space</w:t>
      </w:r>
      <w:r w:rsidRPr="00676F82">
        <w:rPr>
          <w:u w:val="single"/>
        </w:rPr>
        <w:t>.</w:t>
      </w:r>
    </w:p>
    <w:p w:rsidR="00BA1001" w:rsidRDefault="00BA1001" w:rsidP="00BA1001">
      <w:pPr>
        <w:pStyle w:val="Heading4"/>
      </w:pPr>
      <w:r>
        <w:t>SLS and Orion allows commercial space use along with preparing for Mars</w:t>
      </w:r>
    </w:p>
    <w:p w:rsidR="00BA1001" w:rsidRPr="00EC76B5" w:rsidRDefault="00BA1001" w:rsidP="00BA1001">
      <w:r w:rsidRPr="003259DF">
        <w:rPr>
          <w:iCs/>
        </w:rPr>
        <w:t>Erin</w:t>
      </w:r>
      <w:r w:rsidRPr="003259DF">
        <w:rPr>
          <w:i/>
          <w:iCs/>
        </w:rPr>
        <w:t xml:space="preserve"> </w:t>
      </w:r>
      <w:r w:rsidRPr="00676F82">
        <w:rPr>
          <w:b/>
          <w:iCs/>
          <w:sz w:val="28"/>
          <w:szCs w:val="28"/>
        </w:rPr>
        <w:t>Mahoney 15</w:t>
      </w:r>
      <w:r>
        <w:rPr>
          <w:iCs/>
        </w:rPr>
        <w:t>, won the Special Service Award at NASA, 10/8/15, “</w:t>
      </w:r>
      <w:r w:rsidRPr="00676F82">
        <w:rPr>
          <w:bCs/>
          <w:iCs/>
        </w:rPr>
        <w:t xml:space="preserve">NASA Releases Plan Outlining Next Steps in the Journey to Mars,” </w:t>
      </w:r>
      <w:r w:rsidRPr="003259DF">
        <w:t>http</w:t>
      </w:r>
      <w:r w:rsidRPr="00EC76B5">
        <w:t>://www.nasa.gov/press-release/nasa-releases-plan-outlining-next-steps-in-the-journey-to-mars</w:t>
      </w:r>
    </w:p>
    <w:p w:rsidR="00BA1001" w:rsidRPr="00EC76B5" w:rsidRDefault="00BA1001" w:rsidP="00BA1001">
      <w:pPr>
        <w:rPr>
          <w:u w:val="single"/>
        </w:rPr>
      </w:pPr>
      <w:r w:rsidRPr="00EC76B5">
        <w:rPr>
          <w:highlight w:val="yellow"/>
          <w:u w:val="single"/>
        </w:rPr>
        <w:t>With</w:t>
      </w:r>
      <w:r w:rsidRPr="00EC76B5">
        <w:rPr>
          <w:u w:val="single"/>
        </w:rPr>
        <w:t xml:space="preserve"> the </w:t>
      </w:r>
      <w:r w:rsidRPr="00EC76B5">
        <w:rPr>
          <w:highlight w:val="yellow"/>
          <w:u w:val="single"/>
        </w:rPr>
        <w:t>S</w:t>
      </w:r>
      <w:r w:rsidRPr="00EC76B5">
        <w:rPr>
          <w:u w:val="single"/>
        </w:rPr>
        <w:t>pace</w:t>
      </w:r>
      <w:r w:rsidRPr="00EC76B5">
        <w:rPr>
          <w:highlight w:val="yellow"/>
          <w:u w:val="single"/>
        </w:rPr>
        <w:t xml:space="preserve"> L</w:t>
      </w:r>
      <w:r w:rsidRPr="00EC76B5">
        <w:rPr>
          <w:u w:val="single"/>
        </w:rPr>
        <w:t>aunch</w:t>
      </w:r>
      <w:r w:rsidRPr="00EC76B5">
        <w:rPr>
          <w:highlight w:val="yellow"/>
          <w:u w:val="single"/>
        </w:rPr>
        <w:t xml:space="preserve"> S</w:t>
      </w:r>
      <w:r w:rsidRPr="00EC76B5">
        <w:rPr>
          <w:u w:val="single"/>
        </w:rPr>
        <w:t>ystem</w:t>
      </w:r>
      <w:r w:rsidRPr="00EC76B5">
        <w:rPr>
          <w:highlight w:val="yellow"/>
          <w:u w:val="single"/>
        </w:rPr>
        <w:t>, Orion</w:t>
      </w:r>
      <w:r w:rsidRPr="00EC76B5">
        <w:rPr>
          <w:u w:val="single"/>
        </w:rPr>
        <w:t xml:space="preserve"> crewed spacecraft</w:t>
      </w:r>
      <w:r w:rsidRPr="00EC76B5">
        <w:rPr>
          <w:highlight w:val="yellow"/>
          <w:u w:val="single"/>
        </w:rPr>
        <w:t xml:space="preserve">, and </w:t>
      </w:r>
      <w:r w:rsidRPr="00EC76B5">
        <w:rPr>
          <w:u w:val="single"/>
        </w:rPr>
        <w:t>revitalized</w:t>
      </w:r>
      <w:r w:rsidRPr="00EC76B5">
        <w:rPr>
          <w:highlight w:val="yellow"/>
          <w:u w:val="single"/>
        </w:rPr>
        <w:t xml:space="preserve"> </w:t>
      </w:r>
      <w:hyperlink r:id="rId72" w:history="1">
        <w:r w:rsidRPr="00EC76B5">
          <w:rPr>
            <w:rStyle w:val="Hyperlink"/>
            <w:highlight w:val="yellow"/>
            <w:u w:val="single"/>
          </w:rPr>
          <w:t>space launch complex</w:t>
        </w:r>
      </w:hyperlink>
      <w:r w:rsidRPr="00EC76B5">
        <w:rPr>
          <w:highlight w:val="yellow"/>
          <w:u w:val="single"/>
        </w:rPr>
        <w:t>, we are developing core</w:t>
      </w:r>
      <w:r w:rsidRPr="00EC76B5">
        <w:rPr>
          <w:u w:val="single"/>
        </w:rPr>
        <w:t xml:space="preserve"> </w:t>
      </w:r>
      <w:r w:rsidRPr="00EC76B5">
        <w:rPr>
          <w:highlight w:val="yellow"/>
          <w:u w:val="single"/>
        </w:rPr>
        <w:t>transportation</w:t>
      </w:r>
      <w:r w:rsidRPr="00EC76B5">
        <w:rPr>
          <w:u w:val="single"/>
        </w:rPr>
        <w:t xml:space="preserve"> capabilities </w:t>
      </w:r>
      <w:r w:rsidRPr="00EC76B5">
        <w:rPr>
          <w:highlight w:val="yellow"/>
          <w:u w:val="single"/>
        </w:rPr>
        <w:t>for the journey to Mars</w:t>
      </w:r>
      <w:r w:rsidRPr="00EC76B5">
        <w:rPr>
          <w:u w:val="single"/>
        </w:rPr>
        <w:t xml:space="preserve"> </w:t>
      </w:r>
      <w:r w:rsidRPr="0073308C">
        <w:t xml:space="preserve">and ensuring continued access for our </w:t>
      </w:r>
      <w:hyperlink r:id="rId73" w:history="1">
        <w:r w:rsidRPr="0073308C">
          <w:rPr>
            <w:rStyle w:val="Hyperlink"/>
          </w:rPr>
          <w:t>commercial crew and cargo partners</w:t>
        </w:r>
      </w:hyperlink>
      <w:r w:rsidRPr="0073308C">
        <w:t xml:space="preserve"> to maintain operations and stimulate new economic activity in low-Earth orbit</w:t>
      </w:r>
      <w:r w:rsidRPr="00EC76B5">
        <w:rPr>
          <w:highlight w:val="yellow"/>
        </w:rPr>
        <w:t>.  </w:t>
      </w:r>
      <w:r w:rsidRPr="00EC76B5">
        <w:rPr>
          <w:highlight w:val="yellow"/>
          <w:u w:val="single"/>
        </w:rPr>
        <w:t xml:space="preserve">This secured U.S. commercial access to low-Earth orbit allows NASA to continue leveraging the </w:t>
      </w:r>
      <w:r w:rsidRPr="00EC76B5">
        <w:rPr>
          <w:u w:val="single"/>
        </w:rPr>
        <w:t xml:space="preserve">station as a microgravity test bed </w:t>
      </w:r>
      <w:r w:rsidRPr="00EC76B5">
        <w:rPr>
          <w:highlight w:val="yellow"/>
          <w:u w:val="single"/>
        </w:rPr>
        <w:t>while preparing for mission</w:t>
      </w:r>
      <w:r w:rsidRPr="00EC76B5">
        <w:rPr>
          <w:u w:val="single"/>
        </w:rPr>
        <w:t>s in the proving ground of deep space and beyond.</w:t>
      </w:r>
    </w:p>
    <w:p w:rsidR="00BA1001" w:rsidRDefault="00BA1001" w:rsidP="00BA1001">
      <w:r w:rsidRPr="00DB7455">
        <w:rPr>
          <w:u w:val="single"/>
        </w:rPr>
        <w:t>Through</w:t>
      </w:r>
      <w:r w:rsidRPr="00EC76B5">
        <w:rPr>
          <w:u w:val="single"/>
        </w:rPr>
        <w:t xml:space="preserve"> the </w:t>
      </w:r>
      <w:hyperlink r:id="rId74" w:history="1">
        <w:r w:rsidRPr="00EC76B5">
          <w:rPr>
            <w:rStyle w:val="Hyperlink"/>
            <w:u w:val="single"/>
          </w:rPr>
          <w:t>Asteroid Redirect Mission</w:t>
        </w:r>
      </w:hyperlink>
      <w:r w:rsidRPr="00EC76B5">
        <w:rPr>
          <w:u w:val="single"/>
        </w:rPr>
        <w:t xml:space="preserve"> </w:t>
      </w:r>
      <w:r w:rsidRPr="00EC76B5">
        <w:rPr>
          <w:highlight w:val="yellow"/>
          <w:u w:val="single"/>
        </w:rPr>
        <w:t xml:space="preserve">(ARM), </w:t>
      </w:r>
      <w:r w:rsidRPr="00DB7455">
        <w:rPr>
          <w:u w:val="single"/>
        </w:rPr>
        <w:t>we</w:t>
      </w:r>
      <w:r w:rsidRPr="00EC76B5">
        <w:rPr>
          <w:highlight w:val="yellow"/>
          <w:u w:val="single"/>
        </w:rPr>
        <w:t xml:space="preserve"> will demonstrate an advanced solar electric propulsion capability that will be a critical component of </w:t>
      </w:r>
      <w:r w:rsidRPr="00DB7455">
        <w:rPr>
          <w:u w:val="single"/>
        </w:rPr>
        <w:t>our</w:t>
      </w:r>
      <w:r w:rsidRPr="00EC76B5">
        <w:rPr>
          <w:highlight w:val="yellow"/>
          <w:u w:val="single"/>
        </w:rPr>
        <w:t xml:space="preserve"> journey to Mars</w:t>
      </w:r>
      <w:r w:rsidRPr="0073308C">
        <w:t>. ARM will also provide an unprecedented opportunity for us to validate new spacewalk and sample handling techniques as astronauts investigate several tons of an asteroid boulder – potentially opening new scientific discoveries about the formation of our solar system and beginning of life on Earth</w:t>
      </w:r>
    </w:p>
    <w:p w:rsidR="00BA1001" w:rsidRDefault="00BA1001" w:rsidP="00BA1001">
      <w:pPr>
        <w:widowControl w:val="0"/>
        <w:autoSpaceDE w:val="0"/>
        <w:autoSpaceDN w:val="0"/>
        <w:adjustRightInd w:val="0"/>
        <w:rPr>
          <w:rFonts w:cs="Helvetica"/>
        </w:rPr>
      </w:pPr>
    </w:p>
    <w:p w:rsidR="00BA1001" w:rsidRDefault="00BA1001" w:rsidP="00AC0EEA"/>
    <w:p w:rsidR="00AC0EEA" w:rsidRPr="0042043D" w:rsidRDefault="00AC0EEA" w:rsidP="00AC0EEA"/>
    <w:p w:rsidR="00AC0EEA" w:rsidRDefault="00AC0EEA" w:rsidP="00AC0EEA">
      <w:pPr>
        <w:pStyle w:val="Heading3"/>
      </w:pPr>
      <w:r>
        <w:t>China</w:t>
      </w:r>
      <w:r w:rsidR="00D0047D">
        <w:t>/Coop</w:t>
      </w:r>
      <w:r>
        <w:t xml:space="preserve"> Key</w:t>
      </w:r>
    </w:p>
    <w:p w:rsidR="00AC0EEA" w:rsidRDefault="00AC0EEA" w:rsidP="00AC0EEA">
      <w:pPr>
        <w:pStyle w:val="Heading4"/>
      </w:pPr>
      <w:r>
        <w:t>Blocking US China space co-op will hurt US</w:t>
      </w:r>
    </w:p>
    <w:p w:rsidR="00AC0EEA" w:rsidRPr="003F6859" w:rsidRDefault="00AC0EEA" w:rsidP="00AC0EEA">
      <w:r w:rsidRPr="000C7CE3">
        <w:t>H</w:t>
      </w:r>
      <w:r>
        <w:t>annah</w:t>
      </w:r>
      <w:r w:rsidRPr="000C7CE3">
        <w:t xml:space="preserve"> </w:t>
      </w:r>
      <w:r w:rsidRPr="000C7CE3">
        <w:rPr>
          <w:b/>
          <w:sz w:val="28"/>
          <w:szCs w:val="28"/>
        </w:rPr>
        <w:t>Kohler 15,</w:t>
      </w:r>
      <w:r>
        <w:t xml:space="preserve"> George Law JD, n.d, “</w:t>
      </w:r>
      <w:r w:rsidRPr="000C7CE3">
        <w:rPr>
          <w:bCs/>
        </w:rPr>
        <w:t>The Eagle and the Hare: U.S.–Chinese Relations, the Wolf Amendment, and the Future of International Cooperation in Space,”</w:t>
      </w:r>
      <w:r>
        <w:rPr>
          <w:b/>
          <w:bCs/>
        </w:rPr>
        <w:t xml:space="preserve"> </w:t>
      </w:r>
      <w:r w:rsidRPr="000C7CE3">
        <w:t xml:space="preserve"> http://georgetownlawjournal.org/files/2015/04/Kohler-TheEagleandtheHare.pdf</w:t>
      </w:r>
    </w:p>
    <w:p w:rsidR="00AC0EEA" w:rsidRDefault="00AC0EEA" w:rsidP="00AC0EEA">
      <w:pPr>
        <w:widowControl w:val="0"/>
        <w:autoSpaceDE w:val="0"/>
        <w:autoSpaceDN w:val="0"/>
        <w:adjustRightInd w:val="0"/>
        <w:rPr>
          <w:rFonts w:cs="Helvetica"/>
        </w:rPr>
      </w:pPr>
      <w:r w:rsidRPr="003F6859">
        <w:rPr>
          <w:rFonts w:cs="Helvetica"/>
          <w:highlight w:val="yellow"/>
          <w:u w:val="single"/>
        </w:rPr>
        <w:t>Blocking</w:t>
      </w:r>
      <w:r w:rsidRPr="000C7CE3">
        <w:rPr>
          <w:rFonts w:cs="Helvetica"/>
          <w:u w:val="single"/>
        </w:rPr>
        <w:t xml:space="preserve"> the </w:t>
      </w:r>
      <w:r w:rsidRPr="003F6859">
        <w:rPr>
          <w:rFonts w:cs="Helvetica"/>
          <w:highlight w:val="yellow"/>
          <w:u w:val="single"/>
        </w:rPr>
        <w:t>U</w:t>
      </w:r>
      <w:r w:rsidRPr="000C7CE3">
        <w:rPr>
          <w:rFonts w:cs="Helvetica"/>
          <w:u w:val="single"/>
        </w:rPr>
        <w:t xml:space="preserve">nited </w:t>
      </w:r>
      <w:r w:rsidRPr="003F6859">
        <w:rPr>
          <w:rFonts w:cs="Helvetica"/>
          <w:highlight w:val="yellow"/>
          <w:u w:val="single"/>
        </w:rPr>
        <w:t>S</w:t>
      </w:r>
      <w:r w:rsidRPr="003F6859">
        <w:rPr>
          <w:rFonts w:cs="Helvetica"/>
          <w:u w:val="single"/>
        </w:rPr>
        <w:t>t</w:t>
      </w:r>
      <w:r w:rsidRPr="000C7CE3">
        <w:rPr>
          <w:rFonts w:cs="Helvetica"/>
          <w:u w:val="single"/>
        </w:rPr>
        <w:t xml:space="preserve">ates and NASA </w:t>
      </w:r>
      <w:r w:rsidRPr="003F6859">
        <w:rPr>
          <w:rFonts w:cs="Helvetica"/>
          <w:highlight w:val="yellow"/>
          <w:u w:val="single"/>
        </w:rPr>
        <w:t>from cooperating with one of the major space powers of the world</w:t>
      </w:r>
      <w:r w:rsidRPr="000C7CE3">
        <w:rPr>
          <w:rFonts w:cs="Helvetica"/>
        </w:rPr>
        <w:t xml:space="preserve">—a </w:t>
      </w:r>
      <w:r w:rsidRPr="000C7CE3">
        <w:rPr>
          <w:rFonts w:cs="Helvetica"/>
        </w:rPr>
        <w:lastRenderedPageBreak/>
        <w:t>country with demonstrated ambition and an increasing capability to achieve dominance in space—</w:t>
      </w:r>
      <w:r w:rsidRPr="003F6859">
        <w:rPr>
          <w:rFonts w:cs="Helvetica"/>
          <w:highlight w:val="yellow"/>
          <w:u w:val="single"/>
        </w:rPr>
        <w:t>may hobble us beyond recovery</w:t>
      </w:r>
      <w:r w:rsidRPr="000C7CE3">
        <w:rPr>
          <w:rFonts w:cs="Helvetica"/>
        </w:rPr>
        <w:t xml:space="preserve">, at least for the next generation of space advancements. </w:t>
      </w:r>
      <w:r w:rsidRPr="003F6859">
        <w:rPr>
          <w:rFonts w:cs="Helvetica"/>
          <w:highlight w:val="yellow"/>
          <w:u w:val="single"/>
        </w:rPr>
        <w:t>Space exploration is no longer the province of individual nations</w:t>
      </w:r>
      <w:r w:rsidRPr="000C7CE3">
        <w:rPr>
          <w:rFonts w:cs="Helvetica"/>
          <w:u w:val="single"/>
        </w:rPr>
        <w:t xml:space="preserve"> </w:t>
      </w:r>
      <w:r w:rsidRPr="003F6859">
        <w:rPr>
          <w:rFonts w:cs="Helvetica"/>
        </w:rPr>
        <w:t>operating alone, and international cooperation is both widespread and necessary.</w:t>
      </w:r>
      <w:r>
        <w:rPr>
          <w:rFonts w:cs="Helvetica"/>
        </w:rPr>
        <w:t xml:space="preserve"> Just as the interna</w:t>
      </w:r>
      <w:r w:rsidRPr="000C7CE3">
        <w:rPr>
          <w:rFonts w:cs="Helvetica"/>
        </w:rPr>
        <w:t xml:space="preserve">tional sharing of such sensitive and cutting-edge technology is a valid national security concern, so too should be rejecting the contributions of a major developing power, especially </w:t>
      </w:r>
      <w:r w:rsidRPr="003F6859">
        <w:rPr>
          <w:rFonts w:cs="Helvetica"/>
          <w:highlight w:val="yellow"/>
          <w:u w:val="single"/>
        </w:rPr>
        <w:t>consider</w:t>
      </w:r>
      <w:r w:rsidRPr="003F6859">
        <w:rPr>
          <w:rFonts w:cs="Helvetica"/>
          <w:u w:val="single"/>
        </w:rPr>
        <w:t>ing</w:t>
      </w:r>
      <w:r w:rsidRPr="003F6859">
        <w:rPr>
          <w:rFonts w:cs="Helvetica"/>
          <w:highlight w:val="yellow"/>
          <w:u w:val="single"/>
        </w:rPr>
        <w:t xml:space="preserve"> the relative political stagnation of space exploration in </w:t>
      </w:r>
      <w:r w:rsidRPr="003F6859">
        <w:rPr>
          <w:rFonts w:cs="Helvetica"/>
          <w:u w:val="single"/>
        </w:rPr>
        <w:t>the</w:t>
      </w:r>
      <w:r w:rsidRPr="003F6859">
        <w:rPr>
          <w:rFonts w:cs="Helvetica"/>
          <w:highlight w:val="yellow"/>
          <w:u w:val="single"/>
        </w:rPr>
        <w:t xml:space="preserve"> U</w:t>
      </w:r>
      <w:r w:rsidRPr="003F6859">
        <w:rPr>
          <w:rFonts w:cs="Helvetica"/>
          <w:u w:val="single"/>
        </w:rPr>
        <w:t>nited</w:t>
      </w:r>
      <w:r w:rsidRPr="003F6859">
        <w:rPr>
          <w:rFonts w:cs="Helvetica"/>
          <w:highlight w:val="yellow"/>
          <w:u w:val="single"/>
        </w:rPr>
        <w:t xml:space="preserve"> S</w:t>
      </w:r>
      <w:r w:rsidRPr="003F6859">
        <w:rPr>
          <w:rFonts w:cs="Helvetica"/>
          <w:u w:val="single"/>
        </w:rPr>
        <w:t>tates</w:t>
      </w:r>
      <w:r w:rsidRPr="003F6859">
        <w:rPr>
          <w:rFonts w:cs="Helvetica"/>
          <w:highlight w:val="yellow"/>
          <w:u w:val="single"/>
        </w:rPr>
        <w:t xml:space="preserve"> and the burgeoning enthusiasm for </w:t>
      </w:r>
      <w:r w:rsidRPr="003F6859">
        <w:rPr>
          <w:rFonts w:cs="Helvetica"/>
          <w:u w:val="single"/>
        </w:rPr>
        <w:t xml:space="preserve">it in </w:t>
      </w:r>
      <w:r w:rsidRPr="003F6859">
        <w:rPr>
          <w:rFonts w:cs="Helvetica"/>
          <w:highlight w:val="yellow"/>
          <w:u w:val="single"/>
        </w:rPr>
        <w:t>China</w:t>
      </w:r>
      <w:r w:rsidRPr="003F6859">
        <w:rPr>
          <w:rFonts w:cs="Helvetica"/>
          <w:u w:val="single"/>
        </w:rPr>
        <w:t xml:space="preserve">. Although it is impossible to predict what the future will hold for the space explorers of tomorrow, </w:t>
      </w:r>
      <w:r w:rsidRPr="003F6859">
        <w:rPr>
          <w:rFonts w:cs="Helvetica"/>
          <w:highlight w:val="yellow"/>
          <w:u w:val="single"/>
        </w:rPr>
        <w:t xml:space="preserve">it seems fully necessary to initiate cautious, </w:t>
      </w:r>
      <w:r w:rsidRPr="003F6859">
        <w:rPr>
          <w:rFonts w:cs="Helvetica"/>
          <w:u w:val="single"/>
        </w:rPr>
        <w:t>but optimistic</w:t>
      </w:r>
      <w:r w:rsidRPr="003F6859">
        <w:rPr>
          <w:rFonts w:cs="Helvetica"/>
          <w:highlight w:val="yellow"/>
          <w:u w:val="single"/>
        </w:rPr>
        <w:t>, cooperation with China in space</w:t>
      </w:r>
      <w:r w:rsidRPr="003F6859">
        <w:rPr>
          <w:rFonts w:cs="Helvetica"/>
          <w:highlight w:val="yellow"/>
        </w:rPr>
        <w:t>:</w:t>
      </w:r>
      <w:r w:rsidRPr="000C7CE3">
        <w:rPr>
          <w:rFonts w:cs="Helvetica"/>
        </w:rPr>
        <w:t xml:space="preserve"> inviting them as a party to the ISS, certainly, and potentially opening the door for future joint—or even </w:t>
      </w:r>
      <w:r w:rsidRPr="003F6859">
        <w:rPr>
          <w:rFonts w:cs="Helvetica"/>
          <w:u w:val="single"/>
        </w:rPr>
        <w:t>bilateral— projects</w:t>
      </w:r>
      <w:r w:rsidRPr="003F6859">
        <w:rPr>
          <w:rFonts w:cs="Helvetica"/>
        </w:rPr>
        <w:t>.</w:t>
      </w:r>
      <w:r w:rsidRPr="000C7CE3">
        <w:rPr>
          <w:rFonts w:cs="Helvetica"/>
        </w:rPr>
        <w:t xml:space="preserve"> The Hughes/Loral debacle limited the U.S. communications-satellite industry for decades,</w:t>
      </w:r>
      <w:r>
        <w:rPr>
          <w:rFonts w:cs="Helvetica"/>
        </w:rPr>
        <w:t xml:space="preserve"> </w:t>
      </w:r>
      <w:r w:rsidRPr="000C7CE3">
        <w:rPr>
          <w:rFonts w:cs="Helvetica"/>
        </w:rPr>
        <w:t xml:space="preserve">130 and its consequences have only recently been corrected in part; Congress must take care not to make the same mistakes with regard to other U.S. investments in space. </w:t>
      </w:r>
    </w:p>
    <w:p w:rsidR="00AC0EEA" w:rsidRPr="001C7F6F" w:rsidRDefault="00AC0EEA" w:rsidP="00AC0EEA">
      <w:pPr>
        <w:widowControl w:val="0"/>
        <w:autoSpaceDE w:val="0"/>
        <w:autoSpaceDN w:val="0"/>
        <w:adjustRightInd w:val="0"/>
        <w:rPr>
          <w:rFonts w:cs="Helvetica"/>
          <w:sz w:val="8"/>
          <w:szCs w:val="8"/>
        </w:rPr>
      </w:pPr>
      <w:r w:rsidRPr="001C7F6F">
        <w:rPr>
          <w:rFonts w:cs="Helvetica"/>
          <w:highlight w:val="yellow"/>
          <w:u w:val="single"/>
        </w:rPr>
        <w:t xml:space="preserve">Isolating NASA from a country that is both a space superpower and one of the largest economies in the world will only hurt </w:t>
      </w:r>
      <w:r w:rsidRPr="001C7F6F">
        <w:rPr>
          <w:rFonts w:cs="Helvetica"/>
          <w:u w:val="single"/>
        </w:rPr>
        <w:t xml:space="preserve">the </w:t>
      </w:r>
      <w:r w:rsidRPr="001C7F6F">
        <w:rPr>
          <w:rFonts w:cs="Helvetica"/>
          <w:highlight w:val="yellow"/>
          <w:u w:val="single"/>
        </w:rPr>
        <w:t>U</w:t>
      </w:r>
      <w:r w:rsidRPr="001C7F6F">
        <w:rPr>
          <w:rFonts w:cs="Helvetica"/>
          <w:u w:val="single"/>
        </w:rPr>
        <w:t>nited</w:t>
      </w:r>
      <w:r w:rsidRPr="001C7F6F">
        <w:rPr>
          <w:rFonts w:cs="Helvetica"/>
          <w:highlight w:val="yellow"/>
          <w:u w:val="single"/>
        </w:rPr>
        <w:t xml:space="preserve"> S</w:t>
      </w:r>
      <w:r w:rsidRPr="001C7F6F">
        <w:rPr>
          <w:rFonts w:cs="Helvetica"/>
          <w:u w:val="single"/>
        </w:rPr>
        <w:t>tates</w:t>
      </w:r>
      <w:r w:rsidRPr="001C7F6F">
        <w:rPr>
          <w:rFonts w:cs="Helvetica"/>
          <w:highlight w:val="yellow"/>
          <w:u w:val="single"/>
        </w:rPr>
        <w:t xml:space="preserve"> in the long run.</w:t>
      </w:r>
      <w:r w:rsidRPr="001C7F6F">
        <w:rPr>
          <w:rFonts w:cs="Helvetica"/>
          <w:highlight w:val="yellow"/>
        </w:rPr>
        <w:t xml:space="preserve"> China has</w:t>
      </w:r>
      <w:r w:rsidRPr="001C7F6F">
        <w:rPr>
          <w:rFonts w:cs="Helvetica"/>
        </w:rPr>
        <w:t xml:space="preserve"> a long history of self-sufficiency in space, and </w:t>
      </w:r>
      <w:r w:rsidRPr="001C7F6F">
        <w:rPr>
          <w:rFonts w:cs="Helvetica"/>
          <w:u w:val="single"/>
        </w:rPr>
        <w:t xml:space="preserve">it </w:t>
      </w:r>
      <w:r w:rsidRPr="001C7F6F">
        <w:rPr>
          <w:rFonts w:cs="Helvetica"/>
          <w:highlight w:val="yellow"/>
          <w:u w:val="single"/>
        </w:rPr>
        <w:t xml:space="preserve">is demonstrably capable of overcoming </w:t>
      </w:r>
      <w:r w:rsidRPr="001C7F6F">
        <w:rPr>
          <w:rFonts w:cs="Helvetica"/>
          <w:u w:val="single"/>
        </w:rPr>
        <w:t>the</w:t>
      </w:r>
      <w:r w:rsidRPr="001C7F6F">
        <w:rPr>
          <w:rFonts w:cs="Helvetica"/>
          <w:highlight w:val="yellow"/>
          <w:u w:val="single"/>
        </w:rPr>
        <w:t xml:space="preserve"> challenges</w:t>
      </w:r>
      <w:r w:rsidRPr="001C7F6F">
        <w:rPr>
          <w:rFonts w:cs="Helvetica"/>
          <w:u w:val="single"/>
        </w:rPr>
        <w:t xml:space="preserve"> posed by having to reinvent the wheel</w:t>
      </w:r>
      <w:r w:rsidRPr="001C7F6F">
        <w:rPr>
          <w:rFonts w:cs="Helvetica"/>
        </w:rPr>
        <w:t xml:space="preserve"> (or, as it may be, the rocket) because its global neighbors have historically been too afraid of its military capabilities and ambitions to share what they know. </w:t>
      </w:r>
      <w:r w:rsidRPr="001C7F6F">
        <w:rPr>
          <w:rFonts w:cs="Helvetica"/>
          <w:highlight w:val="yellow"/>
          <w:u w:val="single"/>
        </w:rPr>
        <w:t>Would a free flow of technology</w:t>
      </w:r>
      <w:r w:rsidRPr="001C7F6F">
        <w:rPr>
          <w:rFonts w:cs="Helvetica"/>
        </w:rPr>
        <w:t>—if not launchin</w:t>
      </w:r>
      <w:r>
        <w:rPr>
          <w:rFonts w:cs="Helvetica"/>
        </w:rPr>
        <w:t>g systems or ballistic informa</w:t>
      </w:r>
      <w:r w:rsidRPr="001C7F6F">
        <w:rPr>
          <w:rFonts w:cs="Helvetica"/>
        </w:rPr>
        <w:t>tion, then at least those many nonmilitary elements of space travel, exploration, and study—</w:t>
      </w:r>
      <w:r w:rsidRPr="001C7F6F">
        <w:rPr>
          <w:rFonts w:cs="Helvetica"/>
          <w:highlight w:val="yellow"/>
          <w:u w:val="single"/>
        </w:rPr>
        <w:t>truly hurt the United States</w:t>
      </w:r>
      <w:r w:rsidRPr="001C7F6F">
        <w:rPr>
          <w:rFonts w:cs="Helvetica"/>
        </w:rPr>
        <w:t>?</w:t>
      </w:r>
      <w:r w:rsidRPr="001C7F6F">
        <w:rPr>
          <w:rFonts w:cs="Helvetica"/>
          <w:sz w:val="8"/>
          <w:szCs w:val="8"/>
        </w:rPr>
        <w:t xml:space="preserve"> Or would it pique the desire of the Chinese citizens to be free from their repressive government and experience the freedom of a democratic society? If NASA is truly the pinnacle of American ingenuity, courage, optimism, and grace, then (sensibly) open communication between the scientists and engineers in the CNSA can only inspire the latter to demand better for themselves, their country, and their space program. </w:t>
      </w:r>
    </w:p>
    <w:p w:rsidR="00AC0EEA" w:rsidRDefault="00AC0EEA" w:rsidP="00AC0EEA"/>
    <w:p w:rsidR="00123CA0" w:rsidRDefault="00123CA0" w:rsidP="00123CA0">
      <w:pPr>
        <w:pStyle w:val="Heading4"/>
      </w:pPr>
      <w:r>
        <w:t>Cooperating with China can lay future groundwork for more opportunity</w:t>
      </w:r>
    </w:p>
    <w:p w:rsidR="00123CA0" w:rsidRDefault="00123CA0" w:rsidP="00123CA0">
      <w:r w:rsidRPr="00E1563D">
        <w:rPr>
          <w:b/>
          <w:sz w:val="28"/>
          <w:szCs w:val="28"/>
        </w:rPr>
        <w:t>Space.com</w:t>
      </w:r>
      <w:r w:rsidRPr="00E1563D">
        <w:rPr>
          <w:sz w:val="28"/>
          <w:szCs w:val="28"/>
        </w:rPr>
        <w:t xml:space="preserve"> </w:t>
      </w:r>
      <w:r w:rsidRPr="00E1563D">
        <w:rPr>
          <w:b/>
          <w:sz w:val="28"/>
          <w:szCs w:val="28"/>
        </w:rPr>
        <w:t>11</w:t>
      </w:r>
      <w:r>
        <w:rPr>
          <w:b/>
        </w:rPr>
        <w:t xml:space="preserve">, </w:t>
      </w:r>
      <w:r>
        <w:t xml:space="preserve">world’s number 1 source for astronomy, </w:t>
      </w:r>
      <w:r w:rsidRPr="00E1563D">
        <w:t>May 8, 20</w:t>
      </w:r>
      <w:r w:rsidRPr="004068AE">
        <w:t>11</w:t>
      </w:r>
      <w:r>
        <w:t>,</w:t>
      </w:r>
      <w:r w:rsidRPr="00E1563D">
        <w:t>“White House: China is potential partner in future Mars exploration”, http://www.mnn.com/earth-matters/space/stories/white-house-china-is-potential-partner-in-future-mars-exploration</w:t>
      </w:r>
    </w:p>
    <w:p w:rsidR="00123CA0" w:rsidRPr="00E1563D" w:rsidRDefault="00123CA0" w:rsidP="00123CA0">
      <w:pPr>
        <w:rPr>
          <w:u w:val="single"/>
        </w:rPr>
      </w:pPr>
      <w:r w:rsidRPr="00E1563D">
        <w:t xml:space="preserve">WASHINGTON — </w:t>
      </w:r>
      <w:r w:rsidRPr="00E1563D">
        <w:rPr>
          <w:u w:val="single"/>
        </w:rPr>
        <w:t xml:space="preserve">U.S. President Barack </w:t>
      </w:r>
      <w:r w:rsidRPr="00E1563D">
        <w:rPr>
          <w:highlight w:val="yellow"/>
          <w:u w:val="single"/>
        </w:rPr>
        <w:t>Obama views China as a potential partner for an eventual human mission to Mars that</w:t>
      </w:r>
      <w:r w:rsidRPr="00E1563D">
        <w:rPr>
          <w:u w:val="single"/>
        </w:rPr>
        <w:t xml:space="preserve"> </w:t>
      </w:r>
      <w:r w:rsidRPr="00E1563D">
        <w:rPr>
          <w:highlight w:val="yellow"/>
          <w:u w:val="single"/>
        </w:rPr>
        <w:t>would be difficult for any single nation to</w:t>
      </w:r>
      <w:r w:rsidRPr="00E1563D">
        <w:rPr>
          <w:u w:val="single"/>
        </w:rPr>
        <w:t xml:space="preserve"> undertake, </w:t>
      </w:r>
      <w:r w:rsidRPr="00E1563D">
        <w:t xml:space="preserve">a senior White House official told lawmakers. Testifying May 4 before the House Appropriations commerce, justice, science subcommittee, White House science adviser John Holdren said </w:t>
      </w:r>
      <w:r w:rsidRPr="00E1563D">
        <w:rPr>
          <w:highlight w:val="yellow"/>
          <w:u w:val="single"/>
        </w:rPr>
        <w:t>near-term engagement with China in civil space will help lay the groundwork for any such future endeavor.</w:t>
      </w:r>
      <w:r w:rsidRPr="00E1563D">
        <w:rPr>
          <w:u w:val="single"/>
        </w:rPr>
        <w:t xml:space="preserve"> </w:t>
      </w:r>
      <w:r w:rsidRPr="00E1563D">
        <w:t xml:space="preserve">He prefaced his remarks with the assertion that human exploration of Mars is a long-term proposition and that any discussion of cooperating with Beijing on such an effort is speculative. [Photos: China's First Space Station] "[What] the president has deemed worth discussing with the Chinese and others is that when the time comes for humans to visit Mars, it's going to be an extremely expensive proposition and the question is whether it will really make sense — at the time that we're ready to do that — to do it as one nation rather than to do it in concert," Holdren said in response to a question from Rep. Frank Wolf (R-Va.), a staunch China critic who chairs the powerful subcommittee that oversees NASA spending. </w:t>
      </w:r>
      <w:r w:rsidRPr="00E1563D">
        <w:rPr>
          <w:u w:val="single"/>
        </w:rPr>
        <w:t xml:space="preserve">Holdren, who said </w:t>
      </w:r>
      <w:r w:rsidRPr="00E1563D">
        <w:rPr>
          <w:highlight w:val="yellow"/>
          <w:u w:val="single"/>
        </w:rPr>
        <w:t>NASA could also benefit from cooperating with China on detection and tracking of orbital debris</w:t>
      </w:r>
      <w:r w:rsidRPr="00E1563D">
        <w:rPr>
          <w:u w:val="single"/>
        </w:rPr>
        <w:t>, stressed that any U.S. collaboration with Beijing in manned spaceflight would depend on future Sino-U.S. relations</w:t>
      </w:r>
      <w:r w:rsidRPr="00E1563D">
        <w:t xml:space="preserve">. [Gallery: Future Visions of Human Spaceflight] "But many of us, including the president, including myself, including [NASA Administrator Charles] Bolden believe </w:t>
      </w:r>
      <w:r w:rsidRPr="00E1563D">
        <w:rPr>
          <w:highlight w:val="yellow"/>
        </w:rPr>
        <w:t xml:space="preserve">that </w:t>
      </w:r>
      <w:r w:rsidRPr="00E1563D">
        <w:rPr>
          <w:highlight w:val="yellow"/>
          <w:u w:val="single"/>
        </w:rPr>
        <w:t>it's not too soon to have preliminary conversations about what involving China in that sort of cooperation might entail</w:t>
      </w:r>
      <w:r w:rsidRPr="00E1563D">
        <w:rPr>
          <w:u w:val="single"/>
        </w:rPr>
        <w:t>," Holdren said. "</w:t>
      </w:r>
      <w:r w:rsidRPr="00E1563D">
        <w:rPr>
          <w:highlight w:val="yellow"/>
          <w:u w:val="single"/>
        </w:rPr>
        <w:t xml:space="preserve">If China is going to be, by 2030, the biggest economy in the world … it could certainly be to our benefit to share the costs of such an expensive venture with them </w:t>
      </w:r>
      <w:r w:rsidRPr="00E1563D">
        <w:rPr>
          <w:u w:val="single"/>
        </w:rPr>
        <w:t xml:space="preserve">and with others." </w:t>
      </w:r>
    </w:p>
    <w:p w:rsidR="00123CA0" w:rsidRDefault="00123CA0" w:rsidP="00AC0EEA"/>
    <w:p w:rsidR="00D0047D" w:rsidRDefault="00D0047D" w:rsidP="00D0047D">
      <w:pPr>
        <w:pStyle w:val="Heading4"/>
      </w:pPr>
      <w:r>
        <w:t>Sino-American bilateral space co-op increase trust ---both parties express great interest</w:t>
      </w:r>
    </w:p>
    <w:p w:rsidR="00D0047D" w:rsidRDefault="00D0047D" w:rsidP="00D0047D">
      <w:r w:rsidRPr="001D5EA5">
        <w:rPr>
          <w:b/>
          <w:sz w:val="28"/>
          <w:szCs w:val="28"/>
        </w:rPr>
        <w:t>NASA 06,</w:t>
      </w:r>
      <w:r w:rsidRPr="001D5EA5">
        <w:t xml:space="preserve"> </w:t>
      </w:r>
      <w:r w:rsidRPr="001D5EA5">
        <w:rPr>
          <w:bCs/>
        </w:rPr>
        <w:t>National Aeronautics and Space Administration</w:t>
      </w:r>
      <w:r w:rsidRPr="001D5EA5">
        <w:t>, 9/28/06, “</w:t>
      </w:r>
      <w:r w:rsidRPr="001D5EA5">
        <w:rPr>
          <w:bCs/>
        </w:rPr>
        <w:t>NASA Administrator Departs China After 'Rewarding' First Visit,”</w:t>
      </w:r>
      <w:r>
        <w:rPr>
          <w:b/>
          <w:bCs/>
        </w:rPr>
        <w:t xml:space="preserve"> </w:t>
      </w:r>
      <w:r w:rsidRPr="001D5EA5">
        <w:t>http://www.gov.cn/english/2006-09/25/content_398469.htm</w:t>
      </w:r>
    </w:p>
    <w:p w:rsidR="00D0047D" w:rsidRPr="00326535" w:rsidRDefault="00D0047D" w:rsidP="00D0047D">
      <w:r w:rsidRPr="00326535">
        <w:t>China has offered a four-point proposal to boost Sino-U.S. space cooperation, said Sun Laiyan, administrator of China National Space Administration.</w:t>
      </w:r>
      <w:r w:rsidRPr="001D5EA5">
        <w:rPr>
          <w:sz w:val="12"/>
        </w:rPr>
        <w:t xml:space="preserve">∂ </w:t>
      </w:r>
      <w:r w:rsidRPr="00326535">
        <w:t xml:space="preserve">Sun was speaking on Monday during an interview. He held formal talks with his U.S. counterpart Michael Griffin, administrator of National Aeronautics and Space Administration (NASA), in </w:t>
      </w:r>
      <w:hyperlink r:id="rId75" w:history="1">
        <w:r w:rsidRPr="00326535">
          <w:rPr>
            <w:rStyle w:val="Hyperlink"/>
          </w:rPr>
          <w:t>Beijing</w:t>
        </w:r>
      </w:hyperlink>
      <w:r w:rsidRPr="00326535">
        <w:t xml:space="preserve"> on Sunday.</w:t>
      </w:r>
      <w:r w:rsidRPr="001D5EA5">
        <w:rPr>
          <w:sz w:val="12"/>
        </w:rPr>
        <w:t xml:space="preserve">∂ </w:t>
      </w:r>
      <w:r w:rsidRPr="00326535">
        <w:rPr>
          <w:highlight w:val="yellow"/>
        </w:rPr>
        <w:t>"</w:t>
      </w:r>
      <w:r w:rsidRPr="00326535">
        <w:rPr>
          <w:highlight w:val="yellow"/>
          <w:u w:val="single"/>
        </w:rPr>
        <w:t>The two sides expressed willingness to jointly promote Sino-American space cooperation</w:t>
      </w:r>
      <w:r w:rsidRPr="00326535">
        <w:rPr>
          <w:u w:val="single"/>
        </w:rPr>
        <w:t xml:space="preserve"> to further contribute to constructive and cooperative relations,</w:t>
      </w:r>
      <w:r w:rsidRPr="00326535">
        <w:t>" Sun said.</w:t>
      </w:r>
      <w:r w:rsidRPr="001D5EA5">
        <w:rPr>
          <w:sz w:val="12"/>
        </w:rPr>
        <w:t xml:space="preserve">∂ </w:t>
      </w:r>
      <w:r w:rsidRPr="00326535">
        <w:rPr>
          <w:highlight w:val="yellow"/>
        </w:rPr>
        <w:t>China's proposals</w:t>
      </w:r>
      <w:r w:rsidRPr="00326535">
        <w:t xml:space="preserve">, based on this consensus, </w:t>
      </w:r>
      <w:r w:rsidRPr="00326535">
        <w:rPr>
          <w:highlight w:val="yellow"/>
        </w:rPr>
        <w:t>were</w:t>
      </w:r>
      <w:r w:rsidRPr="00326535">
        <w:t>:</w:t>
      </w:r>
      <w:r w:rsidRPr="001D5EA5">
        <w:rPr>
          <w:sz w:val="12"/>
        </w:rPr>
        <w:t xml:space="preserve">∂ </w:t>
      </w:r>
      <w:r w:rsidRPr="00326535">
        <w:t xml:space="preserve">-- </w:t>
      </w:r>
      <w:r w:rsidRPr="00326535">
        <w:rPr>
          <w:highlight w:val="yellow"/>
          <w:u w:val="single"/>
        </w:rPr>
        <w:t xml:space="preserve">to strengthen exchanges and communication, increase mutual trust, </w:t>
      </w:r>
      <w:r w:rsidRPr="00326535">
        <w:rPr>
          <w:u w:val="single"/>
        </w:rPr>
        <w:t xml:space="preserve">foster friendship and </w:t>
      </w:r>
      <w:r w:rsidRPr="00326535">
        <w:rPr>
          <w:highlight w:val="yellow"/>
          <w:u w:val="single"/>
        </w:rPr>
        <w:t>promote cooperation</w:t>
      </w:r>
      <w:r w:rsidRPr="00326535">
        <w:rPr>
          <w:u w:val="single"/>
        </w:rPr>
        <w:t>.</w:t>
      </w:r>
      <w:r w:rsidRPr="001D5EA5">
        <w:rPr>
          <w:sz w:val="12"/>
          <w:u w:val="single"/>
        </w:rPr>
        <w:t xml:space="preserve">∂ </w:t>
      </w:r>
      <w:r w:rsidRPr="00326535">
        <w:t>-- to hold meetings every year to exchange views and concerns on certain issues in an effort to cement the stable development of bilateral space cooperation.</w:t>
      </w:r>
      <w:r w:rsidRPr="001D5EA5">
        <w:rPr>
          <w:sz w:val="12"/>
        </w:rPr>
        <w:t xml:space="preserve">∂ </w:t>
      </w:r>
      <w:r w:rsidRPr="00326535">
        <w:t>-- to jointly explore fields where the two sides could cooperate.</w:t>
      </w:r>
      <w:r w:rsidRPr="001D5EA5">
        <w:rPr>
          <w:sz w:val="12"/>
        </w:rPr>
        <w:t xml:space="preserve">∂ </w:t>
      </w:r>
      <w:r w:rsidRPr="00326535">
        <w:t xml:space="preserve">-- </w:t>
      </w:r>
      <w:r w:rsidRPr="00326535">
        <w:rPr>
          <w:u w:val="single"/>
        </w:rPr>
        <w:t xml:space="preserve">to </w:t>
      </w:r>
      <w:r w:rsidRPr="00326535">
        <w:rPr>
          <w:highlight w:val="yellow"/>
          <w:u w:val="single"/>
        </w:rPr>
        <w:t>eliminate obstacles</w:t>
      </w:r>
      <w:r w:rsidRPr="00326535">
        <w:rPr>
          <w:u w:val="single"/>
        </w:rPr>
        <w:t xml:space="preserve"> and </w:t>
      </w:r>
      <w:r w:rsidRPr="00326535">
        <w:rPr>
          <w:highlight w:val="yellow"/>
          <w:u w:val="single"/>
        </w:rPr>
        <w:t>boost mutual trust to develop China-U.S. constructive and cooperative ties</w:t>
      </w:r>
      <w:r w:rsidRPr="00326535">
        <w:rPr>
          <w:u w:val="single"/>
        </w:rPr>
        <w:t>,</w:t>
      </w:r>
      <w:r w:rsidRPr="00326535">
        <w:t xml:space="preserve"> Sun said.</w:t>
      </w:r>
      <w:r w:rsidRPr="001D5EA5">
        <w:rPr>
          <w:sz w:val="12"/>
        </w:rPr>
        <w:t xml:space="preserve">∂ </w:t>
      </w:r>
      <w:r w:rsidRPr="00326535">
        <w:t xml:space="preserve">"Griffin's visit begins a new chapter in China-US space cooperation", Sun said, adding that the visit follows the implementation of the consensus reached between the two countries during Chinese president Hu </w:t>
      </w:r>
      <w:r w:rsidRPr="00326535">
        <w:lastRenderedPageBreak/>
        <w:t>Jintao's visit to the United States last April.</w:t>
      </w:r>
      <w:r w:rsidRPr="001D5EA5">
        <w:rPr>
          <w:sz w:val="12"/>
        </w:rPr>
        <w:t xml:space="preserve">∂ </w:t>
      </w:r>
      <w:r w:rsidRPr="00326535">
        <w:rPr>
          <w:highlight w:val="yellow"/>
          <w:u w:val="single"/>
        </w:rPr>
        <w:t>China will boost bilateral collaboration in fields such as space and earth science,</w:t>
      </w:r>
      <w:r w:rsidRPr="00326535">
        <w:rPr>
          <w:highlight w:val="yellow"/>
        </w:rPr>
        <w:t xml:space="preserve"> </w:t>
      </w:r>
      <w:r w:rsidRPr="00326535">
        <w:t>as well as the moon exploration program based on the principles of "equality, mutual benefit, peaceful utilization and joint development," Sun noted.</w:t>
      </w:r>
      <w:r w:rsidRPr="001D5EA5">
        <w:rPr>
          <w:sz w:val="12"/>
        </w:rPr>
        <w:t xml:space="preserve">∂ </w:t>
      </w:r>
      <w:r w:rsidRPr="00326535">
        <w:t>"</w:t>
      </w:r>
      <w:r w:rsidRPr="00326535">
        <w:rPr>
          <w:highlight w:val="yellow"/>
          <w:u w:val="single"/>
        </w:rPr>
        <w:t>China is fully committed to cooperating with</w:t>
      </w:r>
      <w:r w:rsidRPr="00326535">
        <w:rPr>
          <w:u w:val="single"/>
        </w:rPr>
        <w:t xml:space="preserve"> foreign countries, including the </w:t>
      </w:r>
      <w:r w:rsidRPr="00326535">
        <w:rPr>
          <w:highlight w:val="yellow"/>
          <w:u w:val="single"/>
        </w:rPr>
        <w:t>U</w:t>
      </w:r>
      <w:r w:rsidRPr="00326535">
        <w:rPr>
          <w:u w:val="single"/>
        </w:rPr>
        <w:t xml:space="preserve">nited </w:t>
      </w:r>
      <w:r w:rsidRPr="00326535">
        <w:rPr>
          <w:highlight w:val="yellow"/>
          <w:u w:val="single"/>
        </w:rPr>
        <w:t>S</w:t>
      </w:r>
      <w:r w:rsidRPr="00326535">
        <w:rPr>
          <w:u w:val="single"/>
        </w:rPr>
        <w:t xml:space="preserve">tates, </w:t>
      </w:r>
      <w:r w:rsidRPr="001D5EA5">
        <w:rPr>
          <w:highlight w:val="yellow"/>
          <w:u w:val="single"/>
        </w:rPr>
        <w:t>on space exploration</w:t>
      </w:r>
      <w:r w:rsidRPr="00326535">
        <w:rPr>
          <w:u w:val="single"/>
        </w:rPr>
        <w:t xml:space="preserve"> and to </w:t>
      </w:r>
      <w:r w:rsidRPr="001D5EA5">
        <w:rPr>
          <w:highlight w:val="yellow"/>
          <w:u w:val="single"/>
        </w:rPr>
        <w:t>making its own contribution</w:t>
      </w:r>
      <w:r w:rsidRPr="00326535">
        <w:rPr>
          <w:u w:val="single"/>
        </w:rPr>
        <w:t xml:space="preserve"> to the peaceful utilization of outer space and the well-being of the human race,</w:t>
      </w:r>
      <w:r w:rsidRPr="00326535">
        <w:t>" Sun added.</w:t>
      </w:r>
      <w:r w:rsidRPr="001D5EA5">
        <w:rPr>
          <w:sz w:val="12"/>
        </w:rPr>
        <w:t xml:space="preserve">∂ </w:t>
      </w:r>
      <w:r w:rsidRPr="00326535">
        <w:t>China has already signed 16 pacts with 13 governments and organizations and established space industry cooperation with more than 40 countries and international organizations.</w:t>
      </w:r>
      <w:r w:rsidRPr="001D5EA5">
        <w:rPr>
          <w:sz w:val="12"/>
        </w:rPr>
        <w:t xml:space="preserve">∂ </w:t>
      </w:r>
      <w:r w:rsidRPr="00326535">
        <w:t xml:space="preserve">"I'm not well acquainted with China's capabilities, and </w:t>
      </w:r>
      <w:r w:rsidRPr="00326535">
        <w:rPr>
          <w:u w:val="single"/>
        </w:rPr>
        <w:t xml:space="preserve">one of the major purposes of this trip is to gain new insight into China's capabilities in space," </w:t>
      </w:r>
      <w:r w:rsidRPr="00326535">
        <w:t>Griffin said after talks with Sun.</w:t>
      </w:r>
      <w:r w:rsidRPr="001D5EA5">
        <w:rPr>
          <w:sz w:val="12"/>
        </w:rPr>
        <w:t xml:space="preserve">∂ </w:t>
      </w:r>
      <w:r w:rsidRPr="00326535">
        <w:t>Griffin and Sun met for an hour and half Sunday.</w:t>
      </w:r>
      <w:r w:rsidRPr="001D5EA5">
        <w:rPr>
          <w:sz w:val="12"/>
        </w:rPr>
        <w:t xml:space="preserve">∂ </w:t>
      </w:r>
      <w:r w:rsidRPr="00326535">
        <w:t>Griffin told a press conference on Monday afternoon that he was very impressed by what he saw during his visit to Beijing.</w:t>
      </w:r>
      <w:r w:rsidRPr="001D5EA5">
        <w:rPr>
          <w:sz w:val="12"/>
        </w:rPr>
        <w:t xml:space="preserve">∂ </w:t>
      </w:r>
      <w:r w:rsidRPr="00326535">
        <w:rPr>
          <w:u w:val="single"/>
        </w:rPr>
        <w:t>"</w:t>
      </w:r>
      <w:r w:rsidRPr="001D5EA5">
        <w:rPr>
          <w:highlight w:val="yellow"/>
          <w:u w:val="single"/>
        </w:rPr>
        <w:t>China has</w:t>
      </w:r>
      <w:r w:rsidRPr="001D5EA5">
        <w:rPr>
          <w:u w:val="single"/>
        </w:rPr>
        <w:t xml:space="preserve"> clearly </w:t>
      </w:r>
      <w:r w:rsidRPr="001D5EA5">
        <w:rPr>
          <w:highlight w:val="yellow"/>
          <w:u w:val="single"/>
        </w:rPr>
        <w:t>made enormous strides in a very short period of time in developing a space program,</w:t>
      </w:r>
      <w:r w:rsidRPr="001D5EA5">
        <w:rPr>
          <w:highlight w:val="yellow"/>
        </w:rPr>
        <w:t>"</w:t>
      </w:r>
      <w:r w:rsidRPr="00326535">
        <w:t xml:space="preserve"> Griffin told reporters.</w:t>
      </w:r>
    </w:p>
    <w:p w:rsidR="00D0047D" w:rsidRPr="00326535" w:rsidRDefault="00D0047D" w:rsidP="00D0047D"/>
    <w:p w:rsidR="00D0047D" w:rsidRDefault="00D0047D" w:rsidP="00D0047D">
      <w:pPr>
        <w:pStyle w:val="Heading4"/>
      </w:pPr>
      <w:r>
        <w:t>The need for large investments in the mission requires bilateral cooperation --- there is a wide field of cooperation</w:t>
      </w:r>
    </w:p>
    <w:p w:rsidR="00D0047D" w:rsidRPr="00232159" w:rsidRDefault="00D0047D" w:rsidP="00D0047D">
      <w:r w:rsidRPr="00C41899">
        <w:t xml:space="preserve">Yongchun </w:t>
      </w:r>
      <w:r w:rsidRPr="00C41899">
        <w:rPr>
          <w:b/>
          <w:sz w:val="28"/>
          <w:szCs w:val="28"/>
        </w:rPr>
        <w:t>Zheng 15,</w:t>
      </w:r>
      <w:r>
        <w:t xml:space="preserve"> </w:t>
      </w:r>
      <w:r w:rsidRPr="00232159">
        <w:t>scientist at the National Astronomical Observatori</w:t>
      </w:r>
      <w:r>
        <w:t>es, Chinese Academy of Sciences, 11/3/15, “</w:t>
      </w:r>
      <w:r w:rsidRPr="00232159">
        <w:rPr>
          <w:bCs/>
        </w:rPr>
        <w:t>Could Sino-U.S. cooperation bring the Martian home?” http://www.spacedaily.com/reports/Could_Sino_U_S__cooperation_bring_the_Martian_home_999.html</w:t>
      </w:r>
    </w:p>
    <w:p w:rsidR="00D0047D" w:rsidRPr="00A404EF" w:rsidRDefault="00D0047D" w:rsidP="00D0047D">
      <w:pPr>
        <w:rPr>
          <w:u w:val="single"/>
        </w:rPr>
      </w:pPr>
      <w:r w:rsidRPr="00A404EF">
        <w:rPr>
          <w:u w:val="single"/>
        </w:rPr>
        <w:t>Cooperation between China and NASA has been hampered by an exclusionary law passed by the U.S. Congress in 2011</w:t>
      </w:r>
      <w:r w:rsidRPr="00A404EF">
        <w:t>. It prohibits NASA from using its funds to host Chinese visitors at NASA facilities, citing security concerns, and bars NASA from working bilaterally with researchers who are affiliated to a Chinese government entity or enterprise.</w:t>
      </w:r>
      <w:r w:rsidRPr="00326535">
        <w:rPr>
          <w:sz w:val="12"/>
        </w:rPr>
        <w:t xml:space="preserve">∂ </w:t>
      </w:r>
      <w:r w:rsidRPr="00A404EF">
        <w:t xml:space="preserve">Bolden said he thought the ban was temporary. He was echoed by </w:t>
      </w:r>
      <w:r w:rsidRPr="00A404EF">
        <w:rPr>
          <w:u w:val="single"/>
        </w:rPr>
        <w:t xml:space="preserve">Xu Dazhe, </w:t>
      </w:r>
      <w:r w:rsidRPr="00167656">
        <w:rPr>
          <w:highlight w:val="yellow"/>
          <w:u w:val="single"/>
        </w:rPr>
        <w:t>administrator of</w:t>
      </w:r>
      <w:r w:rsidRPr="00A404EF">
        <w:rPr>
          <w:u w:val="single"/>
        </w:rPr>
        <w:t xml:space="preserve"> the </w:t>
      </w:r>
      <w:r w:rsidRPr="00167656">
        <w:rPr>
          <w:highlight w:val="yellow"/>
          <w:u w:val="single"/>
        </w:rPr>
        <w:t>C</w:t>
      </w:r>
      <w:r w:rsidRPr="00A404EF">
        <w:rPr>
          <w:u w:val="single"/>
        </w:rPr>
        <w:t xml:space="preserve">hina </w:t>
      </w:r>
      <w:r w:rsidRPr="00167656">
        <w:rPr>
          <w:highlight w:val="yellow"/>
          <w:u w:val="single"/>
        </w:rPr>
        <w:t>N</w:t>
      </w:r>
      <w:r w:rsidRPr="00A404EF">
        <w:rPr>
          <w:u w:val="single"/>
        </w:rPr>
        <w:t xml:space="preserve">ational </w:t>
      </w:r>
      <w:r w:rsidRPr="00167656">
        <w:rPr>
          <w:highlight w:val="yellow"/>
          <w:u w:val="single"/>
        </w:rPr>
        <w:t>S</w:t>
      </w:r>
      <w:r w:rsidRPr="00A404EF">
        <w:rPr>
          <w:u w:val="single"/>
        </w:rPr>
        <w:t xml:space="preserve">pace Administration, who </w:t>
      </w:r>
      <w:r w:rsidRPr="00167656">
        <w:rPr>
          <w:highlight w:val="yellow"/>
          <w:u w:val="single"/>
        </w:rPr>
        <w:t>express</w:t>
      </w:r>
      <w:r w:rsidRPr="00A404EF">
        <w:rPr>
          <w:u w:val="single"/>
        </w:rPr>
        <w:t xml:space="preserve">ed a </w:t>
      </w:r>
      <w:r w:rsidRPr="00167656">
        <w:rPr>
          <w:highlight w:val="yellow"/>
          <w:u w:val="single"/>
        </w:rPr>
        <w:t>willingness to cooperate with the U</w:t>
      </w:r>
      <w:r w:rsidRPr="00167656">
        <w:rPr>
          <w:u w:val="single"/>
        </w:rPr>
        <w:t xml:space="preserve">nited </w:t>
      </w:r>
      <w:r w:rsidRPr="00167656">
        <w:rPr>
          <w:highlight w:val="yellow"/>
          <w:u w:val="single"/>
        </w:rPr>
        <w:t>S</w:t>
      </w:r>
      <w:r w:rsidRPr="00167656">
        <w:rPr>
          <w:u w:val="single"/>
        </w:rPr>
        <w:t xml:space="preserve">tates </w:t>
      </w:r>
      <w:r w:rsidRPr="00167656">
        <w:rPr>
          <w:highlight w:val="yellow"/>
          <w:u w:val="single"/>
        </w:rPr>
        <w:t>as soon as possible</w:t>
      </w:r>
      <w:r w:rsidRPr="00167656">
        <w:rPr>
          <w:u w:val="single"/>
        </w:rPr>
        <w:t>.</w:t>
      </w:r>
      <w:r w:rsidRPr="00326535">
        <w:rPr>
          <w:sz w:val="12"/>
          <w:u w:val="single"/>
        </w:rPr>
        <w:t xml:space="preserve">∂ </w:t>
      </w:r>
      <w:r w:rsidRPr="00167656">
        <w:rPr>
          <w:highlight w:val="yellow"/>
          <w:u w:val="single"/>
        </w:rPr>
        <w:t>Aerospace cooperation between China and U</w:t>
      </w:r>
      <w:r w:rsidRPr="00A404EF">
        <w:rPr>
          <w:u w:val="single"/>
        </w:rPr>
        <w:t xml:space="preserve">nited </w:t>
      </w:r>
      <w:r w:rsidRPr="00167656">
        <w:rPr>
          <w:highlight w:val="yellow"/>
          <w:u w:val="single"/>
        </w:rPr>
        <w:t>S</w:t>
      </w:r>
      <w:r w:rsidRPr="00A404EF">
        <w:rPr>
          <w:u w:val="single"/>
        </w:rPr>
        <w:t xml:space="preserve">tates </w:t>
      </w:r>
      <w:r w:rsidRPr="00167656">
        <w:rPr>
          <w:highlight w:val="yellow"/>
          <w:u w:val="single"/>
        </w:rPr>
        <w:t>is undoubtedly necessary</w:t>
      </w:r>
      <w:r w:rsidRPr="00A404EF">
        <w:rPr>
          <w:u w:val="single"/>
        </w:rPr>
        <w:t>.</w:t>
      </w:r>
      <w:r w:rsidRPr="00A404EF">
        <w:t xml:space="preserve"> As the third country to put people in space, following the United States and Russia, China has long-term programs and ambitions. </w:t>
      </w:r>
      <w:r w:rsidRPr="00A404EF">
        <w:rPr>
          <w:u w:val="single"/>
        </w:rPr>
        <w:t>As the leading power in space, the United States boasts advanced technologies and rich experience.</w:t>
      </w:r>
      <w:r w:rsidRPr="00326535">
        <w:rPr>
          <w:sz w:val="12"/>
          <w:u w:val="single"/>
        </w:rPr>
        <w:t xml:space="preserve">∂ </w:t>
      </w:r>
      <w:r w:rsidRPr="00C41899">
        <w:rPr>
          <w:highlight w:val="yellow"/>
          <w:u w:val="single"/>
        </w:rPr>
        <w:t>The need for advanced technologies and large investment in space exploration is the impetus for bilateral cooperation.</w:t>
      </w:r>
      <w:r w:rsidRPr="00A404EF">
        <w:rPr>
          <w:u w:val="single"/>
        </w:rPr>
        <w:t xml:space="preserve"> The technical difficulties require various countries to give full play to their respective advantages. </w:t>
      </w:r>
      <w:r w:rsidRPr="00A404EF">
        <w:t>And multinational cooperation can help share the risks of the huge costs of space programs.</w:t>
      </w:r>
      <w:r w:rsidRPr="00326535">
        <w:rPr>
          <w:sz w:val="12"/>
        </w:rPr>
        <w:t xml:space="preserve">∂ </w:t>
      </w:r>
      <w:r w:rsidRPr="00A404EF">
        <w:rPr>
          <w:sz w:val="8"/>
          <w:szCs w:val="8"/>
        </w:rPr>
        <w:t>Although Bolden has emphasized many times the importance of Sino-U.S. space cooperation, it is the U.S. Congress, rather than NASA, who have the final say. Politics has raised many difficulties and awkward situations for the space scientists of both countries.</w:t>
      </w:r>
      <w:r w:rsidRPr="00326535">
        <w:rPr>
          <w:sz w:val="12"/>
          <w:szCs w:val="8"/>
        </w:rPr>
        <w:t xml:space="preserve">∂ </w:t>
      </w:r>
      <w:r w:rsidRPr="00A404EF">
        <w:rPr>
          <w:sz w:val="8"/>
          <w:szCs w:val="8"/>
        </w:rPr>
        <w:t xml:space="preserve">In 2013, Chinese scientists were banned from a conference on the search for extra-solar planets using the Kepler space telescope, which was held at NASA's Ames Space Research Center. </w:t>
      </w:r>
      <w:r w:rsidRPr="00A404EF">
        <w:rPr>
          <w:u w:val="single"/>
        </w:rPr>
        <w:t>The ban triggered strong protests among astronomers in China and the United States.</w:t>
      </w:r>
      <w:r w:rsidRPr="00326535">
        <w:rPr>
          <w:sz w:val="12"/>
          <w:szCs w:val="8"/>
        </w:rPr>
        <w:t xml:space="preserve">∂ </w:t>
      </w:r>
      <w:r w:rsidRPr="00A404EF">
        <w:rPr>
          <w:sz w:val="8"/>
          <w:szCs w:val="8"/>
        </w:rPr>
        <w:t>China has been shut out of the International Space Station, which is owned and operated by 15-nation partnership. In August, the Beijing Institute of Technology signed a contract with a U.S. private company to send the university's scientific equipment to the station to conduct experiments on the space environment's impact on genes, a move that will help explore opportunities for space cooperation between the two countries. The contract, valued at 200,000 U.S. dollars, is purely commercial and serves only scientific purposes.</w:t>
      </w:r>
      <w:r w:rsidRPr="00326535">
        <w:rPr>
          <w:sz w:val="12"/>
          <w:szCs w:val="8"/>
        </w:rPr>
        <w:t xml:space="preserve">∂ </w:t>
      </w:r>
      <w:r w:rsidRPr="00A404EF">
        <w:rPr>
          <w:sz w:val="8"/>
          <w:szCs w:val="8"/>
        </w:rPr>
        <w:t>Space exploration is a common human cause, which is naturally open to all. Space science, astronomy and planetary science seek to explore unknown worlds and to expand the frontiers of human knowledge, and should not involve political and economic interests. Only with cooperation and competition, can scientific research make progress. Banning cooperation cannot achieve sustainable development.</w:t>
      </w:r>
      <w:r w:rsidRPr="00326535">
        <w:rPr>
          <w:sz w:val="12"/>
          <w:szCs w:val="8"/>
        </w:rPr>
        <w:t xml:space="preserve">∂ </w:t>
      </w:r>
      <w:r w:rsidRPr="00A404EF">
        <w:t xml:space="preserve">China plans to build its own space station. The experience and lessons of the International Space Station can help China achieve long-term success in this ambition. </w:t>
      </w:r>
      <w:r w:rsidRPr="00C41899">
        <w:rPr>
          <w:highlight w:val="yellow"/>
          <w:u w:val="single"/>
        </w:rPr>
        <w:t>China is advancing lunar exploration</w:t>
      </w:r>
      <w:r w:rsidRPr="00C41899">
        <w:rPr>
          <w:u w:val="single"/>
        </w:rPr>
        <w:t xml:space="preserve">, and is planning to probe Mars. </w:t>
      </w:r>
      <w:r w:rsidRPr="00C41899">
        <w:rPr>
          <w:highlight w:val="yellow"/>
          <w:u w:val="single"/>
        </w:rPr>
        <w:t xml:space="preserve">China and </w:t>
      </w:r>
      <w:r w:rsidRPr="00C41899">
        <w:rPr>
          <w:u w:val="single"/>
        </w:rPr>
        <w:t>the</w:t>
      </w:r>
      <w:r w:rsidRPr="00C41899">
        <w:rPr>
          <w:highlight w:val="yellow"/>
          <w:u w:val="single"/>
        </w:rPr>
        <w:t xml:space="preserve"> U</w:t>
      </w:r>
      <w:r w:rsidRPr="00C41899">
        <w:rPr>
          <w:u w:val="single"/>
        </w:rPr>
        <w:t>nited</w:t>
      </w:r>
      <w:r w:rsidRPr="00C41899">
        <w:rPr>
          <w:highlight w:val="yellow"/>
          <w:u w:val="single"/>
        </w:rPr>
        <w:t xml:space="preserve"> St</w:t>
      </w:r>
      <w:r w:rsidRPr="00C41899">
        <w:rPr>
          <w:u w:val="single"/>
        </w:rPr>
        <w:t>ates</w:t>
      </w:r>
      <w:r w:rsidRPr="00C41899">
        <w:rPr>
          <w:highlight w:val="yellow"/>
          <w:u w:val="single"/>
        </w:rPr>
        <w:t xml:space="preserve"> may have a wide field for cooperation - from the design of lunar and Martian missions to the development of scientific instruments.</w:t>
      </w:r>
    </w:p>
    <w:p w:rsidR="00D0047D" w:rsidRDefault="00D0047D" w:rsidP="00AC0EEA"/>
    <w:p w:rsidR="000610B1" w:rsidRDefault="000610B1" w:rsidP="000610B1">
      <w:pPr>
        <w:pStyle w:val="Heading4"/>
      </w:pPr>
      <w:r>
        <w:t>China has the technology capability to space co-op with US --- China also wants to explore Mars</w:t>
      </w:r>
    </w:p>
    <w:p w:rsidR="000610B1" w:rsidRDefault="000610B1" w:rsidP="000610B1">
      <w:r>
        <w:t xml:space="preserve">Morris </w:t>
      </w:r>
      <w:r w:rsidRPr="00E43B1A">
        <w:rPr>
          <w:b/>
          <w:sz w:val="28"/>
          <w:szCs w:val="28"/>
        </w:rPr>
        <w:t>Jones 10,</w:t>
      </w:r>
      <w:r>
        <w:rPr>
          <w:b/>
        </w:rPr>
        <w:t xml:space="preserve"> </w:t>
      </w:r>
      <w:r w:rsidRPr="00E43B1A">
        <w:t xml:space="preserve">television journalist the anchor of Sinclair Broadcast Group's News Central broadcast originated from Sinclair's </w:t>
      </w:r>
      <w:r>
        <w:t xml:space="preserve">suburban Baltimore headquarters, 10/31/10, “China Goes to Mars,” </w:t>
      </w:r>
      <w:r w:rsidRPr="00783E61">
        <w:t>http://www.spacedaily.com/reports/China_Goes_To_Mars_999.html</w:t>
      </w:r>
    </w:p>
    <w:p w:rsidR="000610B1" w:rsidRDefault="000610B1" w:rsidP="000610B1">
      <w:pPr>
        <w:rPr>
          <w:u w:val="single"/>
        </w:rPr>
      </w:pPr>
      <w:r w:rsidRPr="008F65C5">
        <w:t xml:space="preserve">As China's second Moon probe continues its mission, more information is being disclosed about China's ambitions for worlds beyond. </w:t>
      </w:r>
      <w:r w:rsidRPr="00A92EC0">
        <w:rPr>
          <w:highlight w:val="yellow"/>
          <w:u w:val="single"/>
        </w:rPr>
        <w:t>China has made no secret of its plans to explore Mars</w:t>
      </w:r>
      <w:r w:rsidRPr="008F65C5">
        <w:rPr>
          <w:u w:val="single"/>
        </w:rPr>
        <w:t>,</w:t>
      </w:r>
      <w:r w:rsidRPr="008F65C5">
        <w:t xml:space="preserve"> but we are getting a firmer indication of what to expect.</w:t>
      </w:r>
      <w:r w:rsidRPr="00A92EC0">
        <w:rPr>
          <w:sz w:val="12"/>
        </w:rPr>
        <w:t xml:space="preserve">∂ </w:t>
      </w:r>
      <w:r w:rsidRPr="008F65C5">
        <w:t xml:space="preserve">Vague statements in the Chinese media have suggested that </w:t>
      </w:r>
      <w:r w:rsidRPr="00A92EC0">
        <w:rPr>
          <w:highlight w:val="yellow"/>
          <w:u w:val="single"/>
        </w:rPr>
        <w:t>China could launch a mission to Mars in 2013</w:t>
      </w:r>
      <w:r w:rsidRPr="00783E61">
        <w:rPr>
          <w:u w:val="single"/>
        </w:rPr>
        <w:t>.</w:t>
      </w:r>
      <w:r w:rsidRPr="008F65C5">
        <w:t xml:space="preserve"> This is an interesting suggestion for a program that's still largely unknown to us. How does this add to our knowledge of China's Mars program?</w:t>
      </w:r>
      <w:r w:rsidRPr="00A92EC0">
        <w:rPr>
          <w:sz w:val="12"/>
        </w:rPr>
        <w:t xml:space="preserve">∂ </w:t>
      </w:r>
      <w:r w:rsidRPr="008F65C5">
        <w:t>China's first planned step to Mars is very well known</w:t>
      </w:r>
      <w:r w:rsidRPr="00A92EC0">
        <w:t xml:space="preserve">. </w:t>
      </w:r>
      <w:r w:rsidRPr="00A92EC0">
        <w:rPr>
          <w:highlight w:val="yellow"/>
          <w:u w:val="single"/>
        </w:rPr>
        <w:t xml:space="preserve">In 2011, </w:t>
      </w:r>
      <w:r w:rsidRPr="00A92EC0">
        <w:rPr>
          <w:u w:val="single"/>
        </w:rPr>
        <w:t xml:space="preserve">the </w:t>
      </w:r>
      <w:r w:rsidRPr="00A92EC0">
        <w:rPr>
          <w:highlight w:val="yellow"/>
          <w:u w:val="single"/>
        </w:rPr>
        <w:t>Yinghuo 1 orbiter will be launched to Mars</w:t>
      </w:r>
      <w:r w:rsidRPr="008F65C5">
        <w:t xml:space="preserve"> </w:t>
      </w:r>
      <w:r w:rsidRPr="00A92EC0">
        <w:rPr>
          <w:sz w:val="8"/>
          <w:szCs w:val="8"/>
        </w:rPr>
        <w:t>in tandem with Russia's Phobos-Grunt mission. We know a lot about Yinghuo 1 already, thanks to some fairly open publicity about the mission. Yinghuo 1 is a small orbiter, which will enter a highly elliptical orbit around Mars.</w:t>
      </w:r>
      <w:r>
        <w:rPr>
          <w:sz w:val="8"/>
          <w:szCs w:val="8"/>
        </w:rPr>
        <w:t xml:space="preserve"> </w:t>
      </w:r>
      <w:r w:rsidRPr="00A92EC0">
        <w:rPr>
          <w:sz w:val="8"/>
          <w:szCs w:val="8"/>
        </w:rPr>
        <w:t>Its main role is to study the tenuous Martian atmosphere, and help to answer one of the greatest mysteries surrounding the planet. Long ago, the atmosphere of Mars was much thicker, helping to produce almost Earthlike conditions on the surface. Why did Mars change into the barren world of today, and why did most of the atmosphere disappear?</w:t>
      </w:r>
      <w:r>
        <w:rPr>
          <w:sz w:val="8"/>
          <w:szCs w:val="8"/>
        </w:rPr>
        <w:t xml:space="preserve"> </w:t>
      </w:r>
      <w:r w:rsidRPr="00A92EC0">
        <w:rPr>
          <w:sz w:val="8"/>
          <w:szCs w:val="8"/>
        </w:rPr>
        <w:t>Roughly two years after Yinghuo 1 is launched, a new "launch window" will open between Earth and Mars, as the position of the planets becomes favourable again. NASA plans to send an orbiter during this window, and it will also study the Martian atmosphere. Could China be ready to fly again so soon?</w:t>
      </w:r>
      <w:r w:rsidRPr="00A92EC0">
        <w:rPr>
          <w:sz w:val="12"/>
          <w:szCs w:val="8"/>
        </w:rPr>
        <w:t xml:space="preserve">∂ </w:t>
      </w:r>
      <w:r w:rsidRPr="008F65C5">
        <w:t xml:space="preserve">There are plenty of reasons to believe that China could do it. Consider recent events. </w:t>
      </w:r>
      <w:r w:rsidRPr="00A92EC0">
        <w:rPr>
          <w:highlight w:val="yellow"/>
          <w:u w:val="single"/>
        </w:rPr>
        <w:t>China has successfully carried out a long mission in deep space.</w:t>
      </w:r>
      <w:r w:rsidRPr="004B33E0">
        <w:rPr>
          <w:u w:val="single"/>
        </w:rPr>
        <w:t xml:space="preserve"> The Chang'e 1 mission was China's first lunar orbiter. Launched in 2007, the spacecraft performed well in mapping the entire Moon.</w:t>
      </w:r>
      <w:r w:rsidRPr="00A92EC0">
        <w:rPr>
          <w:sz w:val="12"/>
          <w:u w:val="single"/>
        </w:rPr>
        <w:t xml:space="preserve">∂ </w:t>
      </w:r>
      <w:r w:rsidRPr="00A92EC0">
        <w:rPr>
          <w:sz w:val="8"/>
          <w:szCs w:val="8"/>
        </w:rPr>
        <w:t>China has followed this with the launch of Chang'e 2 just a few weeks ago. This spacecraft is essentially a copy of Chang'e 1, with different instruments and some improvements to its sub-systems. Chang'e 2 is performing very well, and has navigated successfully into a low lunar orbit. Chinese space engineers must feel pleased. They've developed a generic spacecraft design and proven that it works well, on two flights out of two.</w:t>
      </w:r>
      <w:r w:rsidRPr="00A92EC0">
        <w:rPr>
          <w:sz w:val="12"/>
          <w:szCs w:val="8"/>
        </w:rPr>
        <w:t xml:space="preserve">∂ </w:t>
      </w:r>
      <w:r w:rsidRPr="00A92EC0">
        <w:rPr>
          <w:sz w:val="8"/>
          <w:szCs w:val="8"/>
        </w:rPr>
        <w:t>China has also openly discussed the possibility of sending Chang'e 2 beyond the Moon once its primary mission is complete. While the spacecraft will not be sent to Mars, it has been suggested that Chang'e 2 could be sent into heliocentric orbit, to test communications and control at vast distances from Earth. This is another hint at what China is planning.</w:t>
      </w:r>
      <w:r w:rsidRPr="00A92EC0">
        <w:rPr>
          <w:sz w:val="12"/>
          <w:szCs w:val="8"/>
        </w:rPr>
        <w:t xml:space="preserve">∂ </w:t>
      </w:r>
      <w:r w:rsidRPr="00A92EC0">
        <w:rPr>
          <w:sz w:val="8"/>
          <w:szCs w:val="8"/>
        </w:rPr>
        <w:t>This author suggests that the basic spacecraft bus used for the Chang'e lunar orbiters could be modified for use as a Chinese Mars probe. The Chang'e bus, or main spacecraft body, is itself derived from a geostationary communications satellite. Engineers love evolution, taking something that works and modifying it for other purposes. From Earth orbit, to the Moon, to Mars, is the steady path of this robust spacecraft design.</w:t>
      </w:r>
      <w:r w:rsidRPr="00A92EC0">
        <w:rPr>
          <w:sz w:val="12"/>
        </w:rPr>
        <w:t xml:space="preserve">∂ </w:t>
      </w:r>
      <w:r w:rsidRPr="00A92EC0">
        <w:rPr>
          <w:sz w:val="8"/>
          <w:szCs w:val="8"/>
        </w:rPr>
        <w:t>A dedicated Mars mission would require further modifications to the design of the spacecraft. There would need to be changes to the antennas and telemetry systems used, to compensate for the greater distance. One of the changes in Chang'e 2 over its predecessor is the use of a new, advanced radio system with different frequencies. Could this be a precursor of something designed to work at Mars?</w:t>
      </w:r>
      <w:r w:rsidRPr="00A92EC0">
        <w:rPr>
          <w:sz w:val="12"/>
          <w:szCs w:val="8"/>
        </w:rPr>
        <w:t xml:space="preserve">∂ </w:t>
      </w:r>
      <w:r w:rsidRPr="00A92EC0">
        <w:rPr>
          <w:sz w:val="8"/>
          <w:szCs w:val="8"/>
        </w:rPr>
        <w:t>Flying to the Moon is, technically speaking, a trip into deep space. But a flight all the way to Mars could expose a spacecraft to even more hazards. The spacecraft could probably use some additional hardening of some of its key components, even if this is just placing extra cosmic ray shielding on the computer.</w:t>
      </w:r>
      <w:r w:rsidRPr="00A92EC0">
        <w:rPr>
          <w:sz w:val="12"/>
          <w:szCs w:val="8"/>
        </w:rPr>
        <w:t xml:space="preserve">∂ </w:t>
      </w:r>
      <w:r w:rsidRPr="00A92EC0">
        <w:rPr>
          <w:sz w:val="8"/>
          <w:szCs w:val="8"/>
        </w:rPr>
        <w:t xml:space="preserve">Getting to Mars requires more energy than a mission to the Moon. China used the Long March 3A for the first Chang'e launch, </w:t>
      </w:r>
      <w:r w:rsidRPr="00A92EC0">
        <w:rPr>
          <w:sz w:val="8"/>
          <w:szCs w:val="8"/>
        </w:rPr>
        <w:lastRenderedPageBreak/>
        <w:t>and then switched to the more powerful Long March 3C for the second. But even this rocket would struggle to send a Chang'e-type probe to Mars.</w:t>
      </w:r>
      <w:r w:rsidRPr="00A92EC0">
        <w:rPr>
          <w:sz w:val="12"/>
          <w:szCs w:val="8"/>
        </w:rPr>
        <w:t xml:space="preserve">∂ </w:t>
      </w:r>
      <w:r w:rsidRPr="00A92EC0">
        <w:rPr>
          <w:sz w:val="8"/>
          <w:szCs w:val="8"/>
        </w:rPr>
        <w:t>It's entirely possible, however, that the Long March 3B could do it. Despite its lower alphabetical rank, this rocket is more powerful than the 3A or 3C, and draws much of its extra force from the use of four strap-on rocket boosters.</w:t>
      </w:r>
      <w:r w:rsidRPr="008F65C5">
        <w:t xml:space="preserve"> </w:t>
      </w:r>
      <w:r w:rsidRPr="00A92EC0">
        <w:rPr>
          <w:highlight w:val="yellow"/>
          <w:u w:val="single"/>
        </w:rPr>
        <w:t>If China really wanted a big boost, it could use the stretched variant of this rocket, the Long March 3B/E</w:t>
      </w:r>
      <w:r w:rsidRPr="004B33E0">
        <w:rPr>
          <w:u w:val="single"/>
        </w:rPr>
        <w:t>.</w:t>
      </w:r>
      <w:r w:rsidRPr="00A92EC0">
        <w:rPr>
          <w:sz w:val="12"/>
          <w:u w:val="single"/>
        </w:rPr>
        <w:t xml:space="preserve">∂ </w:t>
      </w:r>
      <w:r w:rsidRPr="00A92EC0">
        <w:rPr>
          <w:sz w:val="8"/>
          <w:szCs w:val="8"/>
        </w:rPr>
        <w:t xml:space="preserve">Right now, this is the most powerful booster in </w:t>
      </w:r>
      <w:r w:rsidRPr="00A92EC0">
        <w:rPr>
          <w:highlight w:val="yellow"/>
        </w:rPr>
        <w:t>China</w:t>
      </w:r>
      <w:r w:rsidRPr="00A92EC0">
        <w:rPr>
          <w:sz w:val="8"/>
          <w:szCs w:val="8"/>
        </w:rPr>
        <w:t>'s fleet. More powerful boosters will be available to China when the Long March 5 family of boosters makes its debut, but this is unlikely to happen before 2014. If China wants to fly to Mars in 2013, the well-tested Long March 3B will be the best choice.</w:t>
      </w:r>
      <w:r w:rsidRPr="00A92EC0">
        <w:rPr>
          <w:sz w:val="12"/>
          <w:szCs w:val="8"/>
        </w:rPr>
        <w:t xml:space="preserve">∂ </w:t>
      </w:r>
      <w:r w:rsidRPr="004B33E0">
        <w:rPr>
          <w:u w:val="single"/>
        </w:rPr>
        <w:t xml:space="preserve">So, we </w:t>
      </w:r>
      <w:r w:rsidRPr="00A92EC0">
        <w:rPr>
          <w:highlight w:val="yellow"/>
          <w:u w:val="single"/>
        </w:rPr>
        <w:t xml:space="preserve">have a rocket that can reach Mars and a spacecraft design that can fly there. </w:t>
      </w:r>
      <w:r w:rsidRPr="00A92EC0">
        <w:rPr>
          <w:u w:val="single"/>
        </w:rPr>
        <w:t>What else needs to be addressed?</w:t>
      </w:r>
      <w:r w:rsidRPr="004B33E0">
        <w:rPr>
          <w:u w:val="single"/>
        </w:rPr>
        <w:t xml:space="preserve"> </w:t>
      </w:r>
      <w:r w:rsidRPr="00A92EC0">
        <w:rPr>
          <w:highlight w:val="yellow"/>
          <w:u w:val="single"/>
        </w:rPr>
        <w:t>China has a large stable of scientific instruments at its disposal</w:t>
      </w:r>
      <w:r w:rsidRPr="004B33E0">
        <w:rPr>
          <w:u w:val="single"/>
        </w:rPr>
        <w:t>. Some have been tested on the Chang'e missions. Some are already going to Mars on board Yinghuo.</w:t>
      </w:r>
      <w:r w:rsidRPr="00A92EC0">
        <w:rPr>
          <w:sz w:val="12"/>
          <w:u w:val="single"/>
        </w:rPr>
        <w:t xml:space="preserve">∂ </w:t>
      </w:r>
      <w:r w:rsidRPr="00A92EC0">
        <w:rPr>
          <w:sz w:val="8"/>
          <w:szCs w:val="8"/>
        </w:rPr>
        <w:t>A large Mars orbiter will need a high-resolution camera (currently on Chang'e 2), spectrometers (Chang'e 1 and 2) and some particles and fields instruments (Yinghuo 1 and various Chinese scientific satellites). China just needs to pick and choose.</w:t>
      </w:r>
      <w:r w:rsidRPr="00A92EC0">
        <w:rPr>
          <w:sz w:val="12"/>
          <w:szCs w:val="8"/>
        </w:rPr>
        <w:t xml:space="preserve">∂ </w:t>
      </w:r>
      <w:r w:rsidRPr="008F65C5">
        <w:t>Then there's the tracking and support</w:t>
      </w:r>
      <w:r w:rsidRPr="00A92EC0">
        <w:rPr>
          <w:highlight w:val="yellow"/>
          <w:u w:val="single"/>
        </w:rPr>
        <w:t>. China has already demonstrated the ability to track and communicate with spacecraft at the Moon</w:t>
      </w:r>
      <w:r w:rsidRPr="004B33E0">
        <w:rPr>
          <w:u w:val="single"/>
        </w:rPr>
        <w:t xml:space="preserve">. </w:t>
      </w:r>
      <w:r w:rsidRPr="008F65C5">
        <w:t>Through its co-operation with the European Space Agency, it has access to a global deep space network, and can also tap European experience in tracking planetary missions.</w:t>
      </w:r>
      <w:r w:rsidRPr="00A92EC0">
        <w:rPr>
          <w:u w:val="single"/>
        </w:rPr>
        <w:t xml:space="preserve"> </w:t>
      </w:r>
      <w:r w:rsidRPr="00A92EC0">
        <w:rPr>
          <w:highlight w:val="yellow"/>
          <w:u w:val="single"/>
        </w:rPr>
        <w:t>Control and navigation of both Chang'e missions was impressive.</w:t>
      </w:r>
    </w:p>
    <w:p w:rsidR="000610B1" w:rsidRDefault="000610B1" w:rsidP="000610B1"/>
    <w:p w:rsidR="00BA1001" w:rsidRPr="00A07908" w:rsidRDefault="00BA1001" w:rsidP="00BA1001">
      <w:pPr>
        <w:pStyle w:val="Heading4"/>
      </w:pPr>
      <w:r>
        <w:t>NASA say international support is necessary for deep space exploration</w:t>
      </w:r>
    </w:p>
    <w:p w:rsidR="00BA1001" w:rsidRPr="00BD7470" w:rsidRDefault="00BA1001" w:rsidP="00BA1001">
      <w:r>
        <w:rPr>
          <w:bCs/>
        </w:rPr>
        <w:t xml:space="preserve">Charles </w:t>
      </w:r>
      <w:r>
        <w:rPr>
          <w:b/>
          <w:bCs/>
        </w:rPr>
        <w:t xml:space="preserve">Poladian 15, </w:t>
      </w:r>
      <w:r>
        <w:rPr>
          <w:bCs/>
        </w:rPr>
        <w:t>Science editor for IBM Media, 11/16/15, “</w:t>
      </w:r>
      <w:r w:rsidRPr="007E50E2">
        <w:rPr>
          <w:bCs/>
        </w:rPr>
        <w:t xml:space="preserve">International Cooperation: NASA Administrator Charles Bolden,” </w:t>
      </w:r>
      <w:r w:rsidRPr="00BD7470">
        <w:t>http://www.ibtimes.com/future-space-policy-built-international-cooperation-nasa-administrator-charles-bolden-2186627</w:t>
      </w:r>
    </w:p>
    <w:p w:rsidR="00BA1001" w:rsidRPr="001D5480" w:rsidRDefault="00BA1001" w:rsidP="00BA1001">
      <w:pPr>
        <w:widowControl w:val="0"/>
        <w:autoSpaceDE w:val="0"/>
        <w:autoSpaceDN w:val="0"/>
        <w:adjustRightInd w:val="0"/>
        <w:rPr>
          <w:rFonts w:cs="Helvetica"/>
          <w:u w:val="single"/>
        </w:rPr>
      </w:pPr>
      <w:r w:rsidRPr="004D36E8">
        <w:rPr>
          <w:rFonts w:cs="Helvetica"/>
          <w:highlight w:val="yellow"/>
          <w:u w:val="single"/>
        </w:rPr>
        <w:t xml:space="preserve">NASA </w:t>
      </w:r>
      <w:r w:rsidRPr="00E43B1A">
        <w:rPr>
          <w:rFonts w:cs="Helvetica"/>
          <w:u w:val="single"/>
        </w:rPr>
        <w:t>Administrator</w:t>
      </w:r>
      <w:r w:rsidRPr="004D36E8">
        <w:rPr>
          <w:rFonts w:cs="Helvetica"/>
          <w:u w:val="single"/>
        </w:rPr>
        <w:t xml:space="preserve"> Charles Bolden </w:t>
      </w:r>
      <w:r w:rsidRPr="004D36E8">
        <w:rPr>
          <w:rFonts w:cs="Helvetica"/>
          <w:highlight w:val="yellow"/>
          <w:u w:val="single"/>
        </w:rPr>
        <w:t xml:space="preserve">says a </w:t>
      </w:r>
      <w:r w:rsidRPr="00E43B1A">
        <w:rPr>
          <w:rFonts w:cs="Helvetica"/>
          <w:u w:val="single"/>
        </w:rPr>
        <w:t xml:space="preserve">manned </w:t>
      </w:r>
      <w:r w:rsidRPr="004D36E8">
        <w:rPr>
          <w:rFonts w:cs="Helvetica"/>
          <w:highlight w:val="yellow"/>
          <w:u w:val="single"/>
        </w:rPr>
        <w:t>mission to Mars will happen in the 2030s</w:t>
      </w:r>
      <w:r w:rsidRPr="004D36E8">
        <w:rPr>
          <w:rFonts w:cs="Helvetica"/>
          <w:u w:val="single"/>
        </w:rPr>
        <w:t xml:space="preserve">, </w:t>
      </w:r>
      <w:r w:rsidRPr="007E50E2">
        <w:rPr>
          <w:rFonts w:cs="Helvetica"/>
          <w:sz w:val="8"/>
          <w:szCs w:val="8"/>
        </w:rPr>
        <w:t>but unlike the Apollo moon missions in the 1960s and '70s,</w:t>
      </w:r>
      <w:r w:rsidRPr="007E50E2">
        <w:rPr>
          <w:rFonts w:cs="Helvetica"/>
          <w:sz w:val="8"/>
          <w:szCs w:val="8"/>
          <w:u w:val="single"/>
        </w:rPr>
        <w:t xml:space="preserve"> it will take an international coalition -- including Russia and China -- to get there.</w:t>
      </w:r>
    </w:p>
    <w:p w:rsidR="00BA1001" w:rsidRPr="00E43B1A" w:rsidRDefault="00BA1001" w:rsidP="00BA1001">
      <w:pPr>
        <w:widowControl w:val="0"/>
        <w:autoSpaceDE w:val="0"/>
        <w:autoSpaceDN w:val="0"/>
        <w:adjustRightInd w:val="0"/>
        <w:rPr>
          <w:rFonts w:cs="Helvetica"/>
          <w:sz w:val="8"/>
          <w:szCs w:val="8"/>
        </w:rPr>
      </w:pPr>
      <w:r w:rsidRPr="00E43B1A">
        <w:rPr>
          <w:rFonts w:cs="Helvetica"/>
          <w:sz w:val="8"/>
          <w:szCs w:val="8"/>
        </w:rPr>
        <w:t>America remains the unquestioned leader when it comes to space exploration, but in a talk at the Council on Foreign Relations Thursday, Bolden said future efforts will look like the International Space Station, an international effort that has kept humans continuously living and working in space for the past 15 years.</w:t>
      </w:r>
    </w:p>
    <w:p w:rsidR="00BA1001" w:rsidRPr="004D36E8" w:rsidRDefault="00BA1001" w:rsidP="00BA1001">
      <w:pPr>
        <w:widowControl w:val="0"/>
        <w:autoSpaceDE w:val="0"/>
        <w:autoSpaceDN w:val="0"/>
        <w:adjustRightInd w:val="0"/>
        <w:rPr>
          <w:rFonts w:cs="Helvetica"/>
        </w:rPr>
      </w:pPr>
      <w:r w:rsidRPr="004D36E8">
        <w:rPr>
          <w:rFonts w:cs="Helvetica"/>
        </w:rPr>
        <w:t xml:space="preserve">"Yours will be a future where human beings, as President Obama has said, have pushed farther into the universe, not just to visit but also to stay. To me, </w:t>
      </w:r>
      <w:r w:rsidRPr="004D36E8">
        <w:rPr>
          <w:rFonts w:cs="Helvetica"/>
          <w:highlight w:val="yellow"/>
          <w:u w:val="single"/>
        </w:rPr>
        <w:t xml:space="preserve">public diplomacy and cooperation in space go together </w:t>
      </w:r>
      <w:r w:rsidRPr="00E43B1A">
        <w:rPr>
          <w:rFonts w:cs="Helvetica"/>
          <w:u w:val="single"/>
        </w:rPr>
        <w:t>like peanut butter and jelly</w:t>
      </w:r>
      <w:r w:rsidRPr="004D36E8">
        <w:rPr>
          <w:rFonts w:cs="Helvetica"/>
          <w:u w:val="single"/>
        </w:rPr>
        <w:t>,</w:t>
      </w:r>
      <w:r w:rsidRPr="004D36E8">
        <w:rPr>
          <w:rFonts w:cs="Helvetica"/>
        </w:rPr>
        <w:t>" Bolden said.</w:t>
      </w:r>
    </w:p>
    <w:p w:rsidR="00BA1001" w:rsidRPr="00E43B1A" w:rsidRDefault="00BA1001" w:rsidP="00BA1001">
      <w:pPr>
        <w:widowControl w:val="0"/>
        <w:autoSpaceDE w:val="0"/>
        <w:autoSpaceDN w:val="0"/>
        <w:adjustRightInd w:val="0"/>
        <w:rPr>
          <w:rFonts w:cs="Helvetica"/>
          <w:sz w:val="8"/>
          <w:szCs w:val="8"/>
        </w:rPr>
      </w:pPr>
      <w:r w:rsidRPr="004D36E8">
        <w:rPr>
          <w:rFonts w:cs="Helvetica"/>
          <w:highlight w:val="yellow"/>
          <w:u w:val="single"/>
        </w:rPr>
        <w:t>That diplomacy, with NASA leading the charge, is important for the next phase of space exploration.</w:t>
      </w:r>
      <w:r w:rsidRPr="004D36E8">
        <w:rPr>
          <w:rFonts w:cs="Helvetica"/>
          <w:u w:val="single"/>
        </w:rPr>
        <w:t xml:space="preserve"> </w:t>
      </w:r>
      <w:r w:rsidRPr="00E43B1A">
        <w:rPr>
          <w:rFonts w:cs="Helvetica"/>
          <w:sz w:val="8"/>
          <w:szCs w:val="8"/>
        </w:rPr>
        <w:t>Obama laid out the ambitious plans for NASA in an address from the John F. Kennedy Space Center in Florida on April 15, 2010. The roadmap to Mars includes the return of manned launches to the U.S., the development of a deep space spacecraft and the Asteroid Redirect Mission.</w:t>
      </w:r>
    </w:p>
    <w:p w:rsidR="00BA1001" w:rsidRPr="00E43B1A" w:rsidRDefault="00BA1001" w:rsidP="00BA1001">
      <w:pPr>
        <w:widowControl w:val="0"/>
        <w:autoSpaceDE w:val="0"/>
        <w:autoSpaceDN w:val="0"/>
        <w:adjustRightInd w:val="0"/>
        <w:rPr>
          <w:rFonts w:cs="Helvetica"/>
          <w:sz w:val="8"/>
          <w:szCs w:val="8"/>
        </w:rPr>
      </w:pPr>
      <w:r w:rsidRPr="004D36E8">
        <w:rPr>
          <w:rFonts w:cs="Helvetica"/>
          <w:highlight w:val="yellow"/>
          <w:u w:val="single"/>
        </w:rPr>
        <w:t>The mission to Mars will require additional commercial and international support</w:t>
      </w:r>
      <w:r w:rsidRPr="004D36E8">
        <w:rPr>
          <w:rFonts w:cs="Helvetica"/>
          <w:u w:val="single"/>
        </w:rPr>
        <w:t>.</w:t>
      </w:r>
      <w:r w:rsidRPr="004D36E8">
        <w:rPr>
          <w:rFonts w:cs="Helvetica"/>
        </w:rPr>
        <w:t xml:space="preserve"> </w:t>
      </w:r>
      <w:r w:rsidRPr="00E43B1A">
        <w:rPr>
          <w:rFonts w:cs="Helvetica"/>
          <w:sz w:val="8"/>
          <w:szCs w:val="8"/>
        </w:rPr>
        <w:t xml:space="preserve">Boeing and SpaceX have been tasked with bringing manned launches back to the United States. The first </w:t>
      </w:r>
      <w:hyperlink r:id="rId76" w:history="1">
        <w:r w:rsidRPr="00E43B1A">
          <w:rPr>
            <w:rFonts w:cs="Helvetica"/>
            <w:sz w:val="8"/>
            <w:szCs w:val="8"/>
            <w:u w:val="single"/>
          </w:rPr>
          <w:t>commercial crew astronauts</w:t>
        </w:r>
      </w:hyperlink>
      <w:r w:rsidRPr="00E43B1A">
        <w:rPr>
          <w:rFonts w:cs="Helvetica"/>
          <w:sz w:val="8"/>
          <w:szCs w:val="8"/>
        </w:rPr>
        <w:t xml:space="preserve"> are training for the first flight to the ISS, with crew flight tests scheduled for </w:t>
      </w:r>
      <w:hyperlink r:id="rId77" w:history="1">
        <w:r w:rsidRPr="00E43B1A">
          <w:rPr>
            <w:rFonts w:cs="Helvetica"/>
            <w:sz w:val="8"/>
            <w:szCs w:val="8"/>
            <w:u w:val="single"/>
          </w:rPr>
          <w:t>2017</w:t>
        </w:r>
      </w:hyperlink>
      <w:r w:rsidRPr="00E43B1A">
        <w:rPr>
          <w:rFonts w:cs="Helvetica"/>
          <w:sz w:val="8"/>
          <w:szCs w:val="8"/>
        </w:rPr>
        <w:t>.</w:t>
      </w:r>
    </w:p>
    <w:p w:rsidR="00BA1001" w:rsidRPr="00E43B1A" w:rsidRDefault="00BA1001" w:rsidP="00BA1001">
      <w:pPr>
        <w:widowControl w:val="0"/>
        <w:autoSpaceDE w:val="0"/>
        <w:autoSpaceDN w:val="0"/>
        <w:adjustRightInd w:val="0"/>
        <w:rPr>
          <w:rFonts w:cs="Helvetica"/>
          <w:sz w:val="8"/>
          <w:szCs w:val="8"/>
        </w:rPr>
      </w:pPr>
      <w:r w:rsidRPr="00E43B1A">
        <w:rPr>
          <w:rFonts w:cs="Helvetica"/>
          <w:sz w:val="8"/>
          <w:szCs w:val="8"/>
        </w:rPr>
        <w:t>SpaceX and Orbital ATK are currently sending cargo to the space station with the former's Dragon being the only craft capable of returning science investigations back to Earth. Despite individual launch failures, Orbital ATK in 2014 and SpaceX in 2015, the two companies are preparing for cargo missions in December.</w:t>
      </w:r>
    </w:p>
    <w:p w:rsidR="00BA1001" w:rsidRPr="00E43B1A" w:rsidRDefault="00BA1001" w:rsidP="00BA1001">
      <w:pPr>
        <w:widowControl w:val="0"/>
        <w:autoSpaceDE w:val="0"/>
        <w:autoSpaceDN w:val="0"/>
        <w:adjustRightInd w:val="0"/>
        <w:rPr>
          <w:rFonts w:cs="Helvetica"/>
          <w:sz w:val="8"/>
          <w:szCs w:val="8"/>
        </w:rPr>
      </w:pPr>
      <w:r w:rsidRPr="00E43B1A">
        <w:rPr>
          <w:rFonts w:cs="Helvetica"/>
          <w:sz w:val="8"/>
          <w:szCs w:val="8"/>
        </w:rPr>
        <w:t>Aside from the Apollo missions, human exploration of space has been Earth-reliant -- astronauts have spent most of their time in space in low-Earth orbit, Bolden said. That will change in the 2020s when NASA attempts to capture a boulder from an asteroid and place it in a stable lunar orbit. The cislunarathe area between the Earth and the moon -- phase of space exploration will take astronauts around the moon, but also serves as a test for international support.</w:t>
      </w:r>
    </w:p>
    <w:p w:rsidR="00BA1001" w:rsidRDefault="00BA1001" w:rsidP="00BA1001">
      <w:pPr>
        <w:widowControl w:val="0"/>
        <w:autoSpaceDE w:val="0"/>
        <w:autoSpaceDN w:val="0"/>
        <w:adjustRightInd w:val="0"/>
        <w:rPr>
          <w:rFonts w:cs="Helvetica"/>
          <w:u w:val="single"/>
        </w:rPr>
      </w:pPr>
      <w:r w:rsidRPr="004D36E8">
        <w:rPr>
          <w:rFonts w:cs="Helvetica"/>
        </w:rPr>
        <w:t>"</w:t>
      </w:r>
      <w:r w:rsidRPr="00BD7470">
        <w:rPr>
          <w:rFonts w:cs="Helvetica"/>
          <w:highlight w:val="yellow"/>
          <w:u w:val="single"/>
        </w:rPr>
        <w:t>When we go up to cislunar space, it’s going to give our international partners an opportunity to be with us, because no venture into deep space is going to be done by one nation. It’s</w:t>
      </w:r>
      <w:r w:rsidRPr="004D36E8">
        <w:rPr>
          <w:rFonts w:cs="Helvetica"/>
          <w:u w:val="single"/>
        </w:rPr>
        <w:t xml:space="preserve"> </w:t>
      </w:r>
      <w:r w:rsidRPr="00BD7470">
        <w:rPr>
          <w:rFonts w:cs="Helvetica"/>
          <w:u w:val="single"/>
        </w:rPr>
        <w:t xml:space="preserve">just </w:t>
      </w:r>
      <w:r w:rsidRPr="00BD7470">
        <w:rPr>
          <w:rFonts w:cs="Helvetica"/>
          <w:highlight w:val="yellow"/>
          <w:u w:val="single"/>
        </w:rPr>
        <w:t>too difficult, it’s</w:t>
      </w:r>
      <w:r w:rsidRPr="004D36E8">
        <w:rPr>
          <w:rFonts w:cs="Helvetica"/>
          <w:u w:val="single"/>
        </w:rPr>
        <w:t xml:space="preserve"> </w:t>
      </w:r>
      <w:r w:rsidRPr="00BD7470">
        <w:rPr>
          <w:rFonts w:cs="Helvetica"/>
          <w:highlight w:val="yellow"/>
          <w:u w:val="single"/>
        </w:rPr>
        <w:t>too expensive</w:t>
      </w:r>
      <w:r w:rsidRPr="004D36E8">
        <w:rPr>
          <w:rFonts w:cs="Helvetica"/>
          <w:u w:val="single"/>
        </w:rPr>
        <w:t>," Bolden said. Going to Mars would make space exploration Earth-independent for the first time since the Apollo missions.</w:t>
      </w:r>
    </w:p>
    <w:p w:rsidR="00BA1001" w:rsidRPr="007E50E2" w:rsidRDefault="00BA1001" w:rsidP="00BA1001">
      <w:pPr>
        <w:widowControl w:val="0"/>
        <w:autoSpaceDE w:val="0"/>
        <w:autoSpaceDN w:val="0"/>
        <w:adjustRightInd w:val="0"/>
        <w:rPr>
          <w:rFonts w:cs="Helvetica"/>
          <w:sz w:val="8"/>
          <w:szCs w:val="8"/>
        </w:rPr>
      </w:pPr>
      <w:r w:rsidRPr="007E50E2">
        <w:rPr>
          <w:rFonts w:cs="Helvetica"/>
          <w:sz w:val="8"/>
          <w:szCs w:val="8"/>
        </w:rPr>
        <w:t xml:space="preserve">Despite the U.S.' current tensions with Russia, NASA and the Russian Space Agency -- Roscosmos -- continue to have a strong working relationship. Through the funding of the ISS -- along with NASA's reliance on Roscosmos to send astronauts to low-Earth orbit -- the two space agencies continue to work cooperatively. That relationship could change once NASA becomes less reliant on Russia -- the space agency agreed to pay </w:t>
      </w:r>
      <w:hyperlink r:id="rId78" w:history="1">
        <w:r w:rsidRPr="007E50E2">
          <w:rPr>
            <w:rStyle w:val="Hyperlink"/>
            <w:rFonts w:cs="Helvetica"/>
            <w:sz w:val="8"/>
            <w:szCs w:val="8"/>
          </w:rPr>
          <w:t>$81.6 million</w:t>
        </w:r>
      </w:hyperlink>
      <w:r w:rsidRPr="007E50E2">
        <w:rPr>
          <w:rFonts w:cs="Helvetica"/>
          <w:sz w:val="8"/>
          <w:szCs w:val="8"/>
        </w:rPr>
        <w:t xml:space="preserve"> per seat aboard the Soyuz for six flights in 2018 -- with the launch of its commercial crew program, but Bolden said he's committed to the partnership.</w:t>
      </w:r>
    </w:p>
    <w:p w:rsidR="00BA1001" w:rsidRPr="007E50E2" w:rsidRDefault="00BA1001" w:rsidP="00BA1001">
      <w:pPr>
        <w:widowControl w:val="0"/>
        <w:autoSpaceDE w:val="0"/>
        <w:autoSpaceDN w:val="0"/>
        <w:adjustRightInd w:val="0"/>
        <w:rPr>
          <w:rFonts w:cs="Helvetica"/>
        </w:rPr>
      </w:pPr>
      <w:r w:rsidRPr="007E50E2">
        <w:rPr>
          <w:rFonts w:cs="Helvetica"/>
          <w:sz w:val="8"/>
          <w:szCs w:val="8"/>
        </w:rPr>
        <w:t>Conspicuously absent from NASA's international partners is China.</w:t>
      </w:r>
      <w:r w:rsidRPr="007E50E2">
        <w:rPr>
          <w:rFonts w:cs="Helvetica"/>
        </w:rPr>
        <w:t xml:space="preserve"> </w:t>
      </w:r>
      <w:r w:rsidRPr="007E50E2">
        <w:rPr>
          <w:rFonts w:cs="Helvetica"/>
          <w:highlight w:val="yellow"/>
          <w:u w:val="single"/>
        </w:rPr>
        <w:t>Politics have stymied this relationship following a ban</w:t>
      </w:r>
      <w:r w:rsidRPr="007E50E2">
        <w:rPr>
          <w:rFonts w:cs="Helvetica"/>
          <w:u w:val="single"/>
        </w:rPr>
        <w:t xml:space="preserve"> </w:t>
      </w:r>
      <w:r w:rsidRPr="007E50E2">
        <w:rPr>
          <w:rFonts w:cs="Helvetica"/>
        </w:rPr>
        <w:t xml:space="preserve">included in the 2011 U.S. Federal budget. </w:t>
      </w:r>
      <w:r w:rsidRPr="007E50E2">
        <w:rPr>
          <w:rFonts w:cs="Helvetica"/>
          <w:u w:val="single"/>
        </w:rPr>
        <w:t xml:space="preserve">There are some </w:t>
      </w:r>
      <w:hyperlink r:id="rId79" w:history="1">
        <w:r w:rsidRPr="007E50E2">
          <w:rPr>
            <w:rStyle w:val="Hyperlink"/>
            <w:rFonts w:cs="Helvetica"/>
            <w:u w:val="single"/>
          </w:rPr>
          <w:t>loopholes</w:t>
        </w:r>
      </w:hyperlink>
      <w:r w:rsidRPr="007E50E2">
        <w:rPr>
          <w:rFonts w:cs="Helvetica"/>
          <w:u w:val="single"/>
        </w:rPr>
        <w:t xml:space="preserve"> that have allowed Bolden to collaborate with the Chinese Academy of Science on Earth science research.</w:t>
      </w:r>
      <w:r w:rsidRPr="007E50E2">
        <w:rPr>
          <w:rFonts w:cs="Helvetica"/>
        </w:rPr>
        <w:t xml:space="preserve"> NASA also provided China with lunar imagery that helped the Chang'e 3 mission select a landing site. Air traffic management is another area of cooperation. </w:t>
      </w:r>
      <w:r w:rsidRPr="007E50E2">
        <w:rPr>
          <w:rFonts w:cs="Helvetica"/>
          <w:highlight w:val="yellow"/>
          <w:u w:val="single"/>
        </w:rPr>
        <w:t>"It’s critical to partner with China</w:t>
      </w:r>
      <w:r w:rsidRPr="007E50E2">
        <w:rPr>
          <w:rFonts w:cs="Helvetica"/>
          <w:u w:val="single"/>
        </w:rPr>
        <w:t>,"</w:t>
      </w:r>
      <w:r w:rsidRPr="007E50E2">
        <w:rPr>
          <w:rFonts w:cs="Helvetica"/>
        </w:rPr>
        <w:t xml:space="preserve"> Bolden said.</w:t>
      </w:r>
    </w:p>
    <w:p w:rsidR="00BA1001" w:rsidRDefault="00BA1001" w:rsidP="00BA1001">
      <w:pPr>
        <w:widowControl w:val="0"/>
        <w:autoSpaceDE w:val="0"/>
        <w:autoSpaceDN w:val="0"/>
        <w:adjustRightInd w:val="0"/>
        <w:rPr>
          <w:rFonts w:cs="Helvetica"/>
        </w:rPr>
      </w:pPr>
    </w:p>
    <w:p w:rsidR="00BA1001" w:rsidRDefault="00BA1001" w:rsidP="00BA1001">
      <w:pPr>
        <w:pStyle w:val="Heading4"/>
      </w:pPr>
      <w:r>
        <w:t>Blocking US China space co-op will hurt US</w:t>
      </w:r>
    </w:p>
    <w:p w:rsidR="00BA1001" w:rsidRPr="003F6859" w:rsidRDefault="00BA1001" w:rsidP="00BA1001">
      <w:r w:rsidRPr="000C7CE3">
        <w:t>H</w:t>
      </w:r>
      <w:r>
        <w:t>annah</w:t>
      </w:r>
      <w:r w:rsidRPr="000C7CE3">
        <w:t xml:space="preserve"> </w:t>
      </w:r>
      <w:r w:rsidRPr="000C7CE3">
        <w:rPr>
          <w:b/>
          <w:sz w:val="28"/>
          <w:szCs w:val="28"/>
        </w:rPr>
        <w:t>Kohler 15,</w:t>
      </w:r>
      <w:r>
        <w:t xml:space="preserve"> George Law JD, n.d, “</w:t>
      </w:r>
      <w:r w:rsidRPr="000C7CE3">
        <w:rPr>
          <w:bCs/>
        </w:rPr>
        <w:t>The Eagle and the Hare: U.S.–Chinese Relations, the Wolf Amendment, and the Future of International Cooperation in Space,”</w:t>
      </w:r>
      <w:r>
        <w:rPr>
          <w:b/>
          <w:bCs/>
        </w:rPr>
        <w:t xml:space="preserve"> </w:t>
      </w:r>
      <w:r w:rsidRPr="000C7CE3">
        <w:t xml:space="preserve"> http://georgetownlawjournal.org/files/2015/04/Kohler-TheEagleandtheHare.pdf</w:t>
      </w:r>
    </w:p>
    <w:p w:rsidR="00BA1001" w:rsidRDefault="00BA1001" w:rsidP="00BA1001">
      <w:pPr>
        <w:widowControl w:val="0"/>
        <w:autoSpaceDE w:val="0"/>
        <w:autoSpaceDN w:val="0"/>
        <w:adjustRightInd w:val="0"/>
        <w:rPr>
          <w:rFonts w:cs="Helvetica"/>
        </w:rPr>
      </w:pPr>
      <w:r w:rsidRPr="003F6859">
        <w:rPr>
          <w:rFonts w:cs="Helvetica"/>
          <w:highlight w:val="yellow"/>
          <w:u w:val="single"/>
        </w:rPr>
        <w:t>Blocking</w:t>
      </w:r>
      <w:r w:rsidRPr="000C7CE3">
        <w:rPr>
          <w:rFonts w:cs="Helvetica"/>
          <w:u w:val="single"/>
        </w:rPr>
        <w:t xml:space="preserve"> the </w:t>
      </w:r>
      <w:r w:rsidRPr="003F6859">
        <w:rPr>
          <w:rFonts w:cs="Helvetica"/>
          <w:highlight w:val="yellow"/>
          <w:u w:val="single"/>
        </w:rPr>
        <w:t>U</w:t>
      </w:r>
      <w:r w:rsidRPr="000C7CE3">
        <w:rPr>
          <w:rFonts w:cs="Helvetica"/>
          <w:u w:val="single"/>
        </w:rPr>
        <w:t xml:space="preserve">nited </w:t>
      </w:r>
      <w:r w:rsidRPr="003F6859">
        <w:rPr>
          <w:rFonts w:cs="Helvetica"/>
          <w:highlight w:val="yellow"/>
          <w:u w:val="single"/>
        </w:rPr>
        <w:t>S</w:t>
      </w:r>
      <w:r w:rsidRPr="003F6859">
        <w:rPr>
          <w:rFonts w:cs="Helvetica"/>
          <w:u w:val="single"/>
        </w:rPr>
        <w:t>t</w:t>
      </w:r>
      <w:r w:rsidRPr="000C7CE3">
        <w:rPr>
          <w:rFonts w:cs="Helvetica"/>
          <w:u w:val="single"/>
        </w:rPr>
        <w:t xml:space="preserve">ates and NASA </w:t>
      </w:r>
      <w:r w:rsidRPr="003F6859">
        <w:rPr>
          <w:rFonts w:cs="Helvetica"/>
          <w:highlight w:val="yellow"/>
          <w:u w:val="single"/>
        </w:rPr>
        <w:t>from cooperating with one of the major space powers of the world</w:t>
      </w:r>
      <w:r w:rsidRPr="000C7CE3">
        <w:rPr>
          <w:rFonts w:cs="Helvetica"/>
        </w:rPr>
        <w:t>—a country with demonstrated ambition and an increasing capability to achieve dominance in space—</w:t>
      </w:r>
      <w:r w:rsidRPr="003F6859">
        <w:rPr>
          <w:rFonts w:cs="Helvetica"/>
          <w:highlight w:val="yellow"/>
          <w:u w:val="single"/>
        </w:rPr>
        <w:t>may hobble us beyond recovery</w:t>
      </w:r>
      <w:r w:rsidRPr="000C7CE3">
        <w:rPr>
          <w:rFonts w:cs="Helvetica"/>
        </w:rPr>
        <w:t xml:space="preserve">, at least for the next generation of space advancements. </w:t>
      </w:r>
      <w:r w:rsidRPr="003F6859">
        <w:rPr>
          <w:rFonts w:cs="Helvetica"/>
          <w:highlight w:val="yellow"/>
          <w:u w:val="single"/>
        </w:rPr>
        <w:t>Space exploration is no longer the province of individual nations</w:t>
      </w:r>
      <w:r w:rsidRPr="000C7CE3">
        <w:rPr>
          <w:rFonts w:cs="Helvetica"/>
          <w:u w:val="single"/>
        </w:rPr>
        <w:t xml:space="preserve"> </w:t>
      </w:r>
      <w:r w:rsidRPr="003F6859">
        <w:rPr>
          <w:rFonts w:cs="Helvetica"/>
        </w:rPr>
        <w:t>operating alone, and international cooperation is both widespread and necessary.</w:t>
      </w:r>
      <w:r>
        <w:rPr>
          <w:rFonts w:cs="Helvetica"/>
        </w:rPr>
        <w:t xml:space="preserve"> Just as the interna</w:t>
      </w:r>
      <w:r w:rsidRPr="000C7CE3">
        <w:rPr>
          <w:rFonts w:cs="Helvetica"/>
        </w:rPr>
        <w:t xml:space="preserve">tional sharing of such sensitive and cutting-edge technology is a valid national security concern, so too should be rejecting the contributions of a major developing power, especially </w:t>
      </w:r>
      <w:r w:rsidRPr="003F6859">
        <w:rPr>
          <w:rFonts w:cs="Helvetica"/>
          <w:highlight w:val="yellow"/>
          <w:u w:val="single"/>
        </w:rPr>
        <w:t>consider</w:t>
      </w:r>
      <w:r w:rsidRPr="003F6859">
        <w:rPr>
          <w:rFonts w:cs="Helvetica"/>
          <w:u w:val="single"/>
        </w:rPr>
        <w:t>ing</w:t>
      </w:r>
      <w:r w:rsidRPr="003F6859">
        <w:rPr>
          <w:rFonts w:cs="Helvetica"/>
          <w:highlight w:val="yellow"/>
          <w:u w:val="single"/>
        </w:rPr>
        <w:t xml:space="preserve"> the relative political stagnation of space exploration in </w:t>
      </w:r>
      <w:r w:rsidRPr="003F6859">
        <w:rPr>
          <w:rFonts w:cs="Helvetica"/>
          <w:u w:val="single"/>
        </w:rPr>
        <w:t>the</w:t>
      </w:r>
      <w:r w:rsidRPr="003F6859">
        <w:rPr>
          <w:rFonts w:cs="Helvetica"/>
          <w:highlight w:val="yellow"/>
          <w:u w:val="single"/>
        </w:rPr>
        <w:t xml:space="preserve"> U</w:t>
      </w:r>
      <w:r w:rsidRPr="003F6859">
        <w:rPr>
          <w:rFonts w:cs="Helvetica"/>
          <w:u w:val="single"/>
        </w:rPr>
        <w:t>nited</w:t>
      </w:r>
      <w:r w:rsidRPr="003F6859">
        <w:rPr>
          <w:rFonts w:cs="Helvetica"/>
          <w:highlight w:val="yellow"/>
          <w:u w:val="single"/>
        </w:rPr>
        <w:t xml:space="preserve"> S</w:t>
      </w:r>
      <w:r w:rsidRPr="003F6859">
        <w:rPr>
          <w:rFonts w:cs="Helvetica"/>
          <w:u w:val="single"/>
        </w:rPr>
        <w:t>tates</w:t>
      </w:r>
      <w:r w:rsidRPr="003F6859">
        <w:rPr>
          <w:rFonts w:cs="Helvetica"/>
          <w:highlight w:val="yellow"/>
          <w:u w:val="single"/>
        </w:rPr>
        <w:t xml:space="preserve"> and the burgeoning enthusiasm for </w:t>
      </w:r>
      <w:r w:rsidRPr="003F6859">
        <w:rPr>
          <w:rFonts w:cs="Helvetica"/>
          <w:u w:val="single"/>
        </w:rPr>
        <w:t xml:space="preserve">it in </w:t>
      </w:r>
      <w:r w:rsidRPr="003F6859">
        <w:rPr>
          <w:rFonts w:cs="Helvetica"/>
          <w:highlight w:val="yellow"/>
          <w:u w:val="single"/>
        </w:rPr>
        <w:t>China</w:t>
      </w:r>
      <w:r w:rsidRPr="003F6859">
        <w:rPr>
          <w:rFonts w:cs="Helvetica"/>
          <w:u w:val="single"/>
        </w:rPr>
        <w:t xml:space="preserve">. Although it is impossible to predict what the future will hold for the space explorers of tomorrow, </w:t>
      </w:r>
      <w:r w:rsidRPr="003F6859">
        <w:rPr>
          <w:rFonts w:cs="Helvetica"/>
          <w:highlight w:val="yellow"/>
          <w:u w:val="single"/>
        </w:rPr>
        <w:t xml:space="preserve">it seems fully necessary to initiate cautious, </w:t>
      </w:r>
      <w:r w:rsidRPr="003F6859">
        <w:rPr>
          <w:rFonts w:cs="Helvetica"/>
          <w:u w:val="single"/>
        </w:rPr>
        <w:t>but optimistic</w:t>
      </w:r>
      <w:r w:rsidRPr="003F6859">
        <w:rPr>
          <w:rFonts w:cs="Helvetica"/>
          <w:highlight w:val="yellow"/>
          <w:u w:val="single"/>
        </w:rPr>
        <w:t>, cooperation with China in space</w:t>
      </w:r>
      <w:r w:rsidRPr="003F6859">
        <w:rPr>
          <w:rFonts w:cs="Helvetica"/>
          <w:highlight w:val="yellow"/>
        </w:rPr>
        <w:t>:</w:t>
      </w:r>
      <w:r w:rsidRPr="000C7CE3">
        <w:rPr>
          <w:rFonts w:cs="Helvetica"/>
        </w:rPr>
        <w:t xml:space="preserve"> inviting them as a party to the ISS, certainly, and potentially opening the door for future joint—or even </w:t>
      </w:r>
      <w:r w:rsidRPr="003F6859">
        <w:rPr>
          <w:rFonts w:cs="Helvetica"/>
          <w:u w:val="single"/>
        </w:rPr>
        <w:t>bilateral— projects</w:t>
      </w:r>
      <w:r w:rsidRPr="003F6859">
        <w:rPr>
          <w:rFonts w:cs="Helvetica"/>
        </w:rPr>
        <w:t>.</w:t>
      </w:r>
      <w:r w:rsidRPr="000C7CE3">
        <w:rPr>
          <w:rFonts w:cs="Helvetica"/>
        </w:rPr>
        <w:t xml:space="preserve"> The Hughes/Loral debacle limited the U.S. communications-satellite industry for decades,</w:t>
      </w:r>
      <w:r>
        <w:rPr>
          <w:rFonts w:cs="Helvetica"/>
        </w:rPr>
        <w:t xml:space="preserve"> </w:t>
      </w:r>
      <w:r w:rsidRPr="000C7CE3">
        <w:rPr>
          <w:rFonts w:cs="Helvetica"/>
        </w:rPr>
        <w:t xml:space="preserve">130 and its consequences have only recently been corrected in part; Congress must take care not to make the same mistakes with regard to other U.S. investments in space. </w:t>
      </w:r>
    </w:p>
    <w:p w:rsidR="00BA1001" w:rsidRPr="001C7F6F" w:rsidRDefault="00BA1001" w:rsidP="00BA1001">
      <w:pPr>
        <w:widowControl w:val="0"/>
        <w:autoSpaceDE w:val="0"/>
        <w:autoSpaceDN w:val="0"/>
        <w:adjustRightInd w:val="0"/>
        <w:rPr>
          <w:rFonts w:cs="Helvetica"/>
          <w:sz w:val="8"/>
          <w:szCs w:val="8"/>
        </w:rPr>
      </w:pPr>
      <w:r w:rsidRPr="001C7F6F">
        <w:rPr>
          <w:rFonts w:cs="Helvetica"/>
          <w:highlight w:val="yellow"/>
          <w:u w:val="single"/>
        </w:rPr>
        <w:t xml:space="preserve">Isolating NASA from a country that is both a space superpower and one of the largest economies in the world will only hurt </w:t>
      </w:r>
      <w:r w:rsidRPr="001C7F6F">
        <w:rPr>
          <w:rFonts w:cs="Helvetica"/>
          <w:u w:val="single"/>
        </w:rPr>
        <w:t xml:space="preserve">the </w:t>
      </w:r>
      <w:r w:rsidRPr="001C7F6F">
        <w:rPr>
          <w:rFonts w:cs="Helvetica"/>
          <w:highlight w:val="yellow"/>
          <w:u w:val="single"/>
        </w:rPr>
        <w:t>U</w:t>
      </w:r>
      <w:r w:rsidRPr="001C7F6F">
        <w:rPr>
          <w:rFonts w:cs="Helvetica"/>
          <w:u w:val="single"/>
        </w:rPr>
        <w:t>nited</w:t>
      </w:r>
      <w:r w:rsidRPr="001C7F6F">
        <w:rPr>
          <w:rFonts w:cs="Helvetica"/>
          <w:highlight w:val="yellow"/>
          <w:u w:val="single"/>
        </w:rPr>
        <w:t xml:space="preserve"> S</w:t>
      </w:r>
      <w:r w:rsidRPr="001C7F6F">
        <w:rPr>
          <w:rFonts w:cs="Helvetica"/>
          <w:u w:val="single"/>
        </w:rPr>
        <w:t>tates</w:t>
      </w:r>
      <w:r w:rsidRPr="001C7F6F">
        <w:rPr>
          <w:rFonts w:cs="Helvetica"/>
          <w:highlight w:val="yellow"/>
          <w:u w:val="single"/>
        </w:rPr>
        <w:t xml:space="preserve"> in the long run.</w:t>
      </w:r>
      <w:r w:rsidRPr="001C7F6F">
        <w:rPr>
          <w:rFonts w:cs="Helvetica"/>
          <w:highlight w:val="yellow"/>
        </w:rPr>
        <w:t xml:space="preserve"> China has</w:t>
      </w:r>
      <w:r w:rsidRPr="001C7F6F">
        <w:rPr>
          <w:rFonts w:cs="Helvetica"/>
        </w:rPr>
        <w:t xml:space="preserve"> a long history of self-sufficiency in space, and </w:t>
      </w:r>
      <w:r w:rsidRPr="001C7F6F">
        <w:rPr>
          <w:rFonts w:cs="Helvetica"/>
          <w:u w:val="single"/>
        </w:rPr>
        <w:t xml:space="preserve">it </w:t>
      </w:r>
      <w:r w:rsidRPr="001C7F6F">
        <w:rPr>
          <w:rFonts w:cs="Helvetica"/>
          <w:highlight w:val="yellow"/>
          <w:u w:val="single"/>
        </w:rPr>
        <w:t xml:space="preserve">is demonstrably capable of overcoming </w:t>
      </w:r>
      <w:r w:rsidRPr="001C7F6F">
        <w:rPr>
          <w:rFonts w:cs="Helvetica"/>
          <w:u w:val="single"/>
        </w:rPr>
        <w:t>the</w:t>
      </w:r>
      <w:r w:rsidRPr="001C7F6F">
        <w:rPr>
          <w:rFonts w:cs="Helvetica"/>
          <w:highlight w:val="yellow"/>
          <w:u w:val="single"/>
        </w:rPr>
        <w:t xml:space="preserve"> challenges</w:t>
      </w:r>
      <w:r w:rsidRPr="001C7F6F">
        <w:rPr>
          <w:rFonts w:cs="Helvetica"/>
          <w:u w:val="single"/>
        </w:rPr>
        <w:t xml:space="preserve"> posed by having to reinvent the wheel</w:t>
      </w:r>
      <w:r w:rsidRPr="001C7F6F">
        <w:rPr>
          <w:rFonts w:cs="Helvetica"/>
        </w:rPr>
        <w:t xml:space="preserve"> (or, as it may be, the rocket) because its global neighbors have historically been too afraid of its military capabilities and ambitions to share what they know. </w:t>
      </w:r>
      <w:r w:rsidRPr="001C7F6F">
        <w:rPr>
          <w:rFonts w:cs="Helvetica"/>
          <w:highlight w:val="yellow"/>
          <w:u w:val="single"/>
        </w:rPr>
        <w:t>Would a free flow of technology</w:t>
      </w:r>
      <w:r w:rsidRPr="001C7F6F">
        <w:rPr>
          <w:rFonts w:cs="Helvetica"/>
        </w:rPr>
        <w:t>—if not launchin</w:t>
      </w:r>
      <w:r>
        <w:rPr>
          <w:rFonts w:cs="Helvetica"/>
        </w:rPr>
        <w:t>g systems or ballistic informa</w:t>
      </w:r>
      <w:r w:rsidRPr="001C7F6F">
        <w:rPr>
          <w:rFonts w:cs="Helvetica"/>
        </w:rPr>
        <w:t xml:space="preserve">tion, then at </w:t>
      </w:r>
      <w:r w:rsidRPr="001C7F6F">
        <w:rPr>
          <w:rFonts w:cs="Helvetica"/>
        </w:rPr>
        <w:lastRenderedPageBreak/>
        <w:t>least those many nonmilitary elements of space travel, exploration, and study—</w:t>
      </w:r>
      <w:r w:rsidRPr="001C7F6F">
        <w:rPr>
          <w:rFonts w:cs="Helvetica"/>
          <w:highlight w:val="yellow"/>
          <w:u w:val="single"/>
        </w:rPr>
        <w:t>truly hurt the United States</w:t>
      </w:r>
      <w:r w:rsidRPr="001C7F6F">
        <w:rPr>
          <w:rFonts w:cs="Helvetica"/>
        </w:rPr>
        <w:t>?</w:t>
      </w:r>
      <w:r w:rsidRPr="001C7F6F">
        <w:rPr>
          <w:rFonts w:cs="Helvetica"/>
          <w:sz w:val="8"/>
          <w:szCs w:val="8"/>
        </w:rPr>
        <w:t xml:space="preserve"> Or would it pique the desire of the Chinese citizens to be free from their repressive government and experience the freedom of a democratic society? If NASA is truly the pinnacle of American ingenuity, courage, optimism, and grace, then (sensibly) open communication between the scientists and engineers in the CNSA can only inspire the latter to demand better for themselves, their country, and their space program. </w:t>
      </w:r>
    </w:p>
    <w:p w:rsidR="00BA1001" w:rsidRDefault="00BA1001" w:rsidP="00BA1001">
      <w:pPr>
        <w:widowControl w:val="0"/>
        <w:autoSpaceDE w:val="0"/>
        <w:autoSpaceDN w:val="0"/>
        <w:adjustRightInd w:val="0"/>
        <w:rPr>
          <w:rFonts w:cs="Helvetica"/>
        </w:rPr>
      </w:pPr>
    </w:p>
    <w:p w:rsidR="00BA1001" w:rsidRDefault="00BA1001" w:rsidP="00BA1001">
      <w:pPr>
        <w:pStyle w:val="Heading4"/>
      </w:pPr>
      <w:r>
        <w:t>China is needed for space success</w:t>
      </w:r>
    </w:p>
    <w:p w:rsidR="00BA1001" w:rsidRPr="004E639A" w:rsidRDefault="00BA1001" w:rsidP="00BA1001">
      <w:pPr>
        <w:widowControl w:val="0"/>
        <w:autoSpaceDE w:val="0"/>
        <w:autoSpaceDN w:val="0"/>
        <w:adjustRightInd w:val="0"/>
        <w:rPr>
          <w:rFonts w:cs="Helvetica"/>
        </w:rPr>
      </w:pPr>
      <w:r>
        <w:rPr>
          <w:rFonts w:cs="Helvetica"/>
          <w:bCs/>
        </w:rPr>
        <w:t xml:space="preserve">Hua </w:t>
      </w:r>
      <w:r>
        <w:rPr>
          <w:rFonts w:cs="Helvetica"/>
          <w:b/>
          <w:bCs/>
        </w:rPr>
        <w:t xml:space="preserve">Xi 11, </w:t>
      </w:r>
      <w:r>
        <w:rPr>
          <w:rFonts w:cs="Helvetica"/>
          <w:bCs/>
        </w:rPr>
        <w:t>editor in Chinadaily, 4/15/11, “</w:t>
      </w:r>
      <w:r w:rsidRPr="004E639A">
        <w:rPr>
          <w:rFonts w:cs="Helvetica"/>
          <w:bCs/>
        </w:rPr>
        <w:t>Argentine expert</w:t>
      </w:r>
      <w:r>
        <w:rPr>
          <w:rFonts w:cs="Helvetica"/>
          <w:bCs/>
        </w:rPr>
        <w:t xml:space="preserve"> praises China’s space program,” </w:t>
      </w:r>
      <w:r w:rsidRPr="004E639A">
        <w:rPr>
          <w:rFonts w:cs="Helvetica"/>
        </w:rPr>
        <w:t>http://www.chinadaily.com.cn/world/2011-04/15/content_12333026.htm</w:t>
      </w:r>
    </w:p>
    <w:p w:rsidR="00BA1001" w:rsidRDefault="00BA1001" w:rsidP="00BA1001">
      <w:pPr>
        <w:widowControl w:val="0"/>
        <w:autoSpaceDE w:val="0"/>
        <w:autoSpaceDN w:val="0"/>
        <w:adjustRightInd w:val="0"/>
        <w:rPr>
          <w:rFonts w:cs="Helvetica"/>
        </w:rPr>
      </w:pPr>
    </w:p>
    <w:p w:rsidR="00BA1001" w:rsidRPr="004E639A" w:rsidRDefault="00BA1001" w:rsidP="00BA1001">
      <w:pPr>
        <w:widowControl w:val="0"/>
        <w:autoSpaceDE w:val="0"/>
        <w:autoSpaceDN w:val="0"/>
        <w:adjustRightInd w:val="0"/>
        <w:rPr>
          <w:rFonts w:cs="Helvetica"/>
          <w:u w:val="single"/>
        </w:rPr>
      </w:pPr>
      <w:r w:rsidRPr="004E639A">
        <w:rPr>
          <w:rFonts w:cs="Helvetica"/>
        </w:rPr>
        <w:t xml:space="preserve">BUENOS AIRES - </w:t>
      </w:r>
      <w:r w:rsidRPr="009171FF">
        <w:rPr>
          <w:rFonts w:cs="Helvetica"/>
          <w:highlight w:val="yellow"/>
          <w:u w:val="single"/>
        </w:rPr>
        <w:t>China's space program has made a giant leap forward</w:t>
      </w:r>
      <w:r w:rsidRPr="004E639A">
        <w:rPr>
          <w:rFonts w:cs="Helvetica"/>
          <w:u w:val="single"/>
        </w:rPr>
        <w:t xml:space="preserve"> with successful manned flights and a space walk, President of the Argentine Association for Space Technology (AATE) Pablo De Leon said Thursday.</w:t>
      </w:r>
    </w:p>
    <w:p w:rsidR="00BA1001" w:rsidRPr="004E639A" w:rsidRDefault="00BA1001" w:rsidP="00BA1001">
      <w:pPr>
        <w:widowControl w:val="0"/>
        <w:autoSpaceDE w:val="0"/>
        <w:autoSpaceDN w:val="0"/>
        <w:adjustRightInd w:val="0"/>
        <w:rPr>
          <w:rFonts w:cs="Helvetica"/>
        </w:rPr>
      </w:pPr>
      <w:r w:rsidRPr="004E639A">
        <w:rPr>
          <w:rFonts w:cs="Helvetica"/>
        </w:rPr>
        <w:t>"China is part of a select group of nations, together with the United States and Russia, which has had a progressive growth of its program to conquer space," De Leon told Xinhua.</w:t>
      </w:r>
    </w:p>
    <w:p w:rsidR="00BA1001" w:rsidRPr="004E639A" w:rsidRDefault="00BA1001" w:rsidP="00BA1001">
      <w:pPr>
        <w:widowControl w:val="0"/>
        <w:autoSpaceDE w:val="0"/>
        <w:autoSpaceDN w:val="0"/>
        <w:adjustRightInd w:val="0"/>
        <w:rPr>
          <w:rFonts w:cs="Helvetica"/>
        </w:rPr>
      </w:pPr>
      <w:r w:rsidRPr="004E639A">
        <w:rPr>
          <w:rFonts w:cs="Helvetica"/>
        </w:rPr>
        <w:t>De Leon, also an aerospace engineer and a NASA team member, said that China was likely to build a base on the moon in the coming years.</w:t>
      </w:r>
    </w:p>
    <w:p w:rsidR="00BA1001" w:rsidRPr="004E639A" w:rsidRDefault="00BA1001" w:rsidP="00BA1001">
      <w:pPr>
        <w:widowControl w:val="0"/>
        <w:autoSpaceDE w:val="0"/>
        <w:autoSpaceDN w:val="0"/>
        <w:adjustRightInd w:val="0"/>
        <w:rPr>
          <w:rFonts w:cs="Helvetica"/>
          <w:u w:val="single"/>
        </w:rPr>
      </w:pPr>
      <w:r w:rsidRPr="004E639A">
        <w:rPr>
          <w:rFonts w:cs="Helvetica"/>
          <w:u w:val="single"/>
        </w:rPr>
        <w:t>"</w:t>
      </w:r>
      <w:r w:rsidRPr="009171FF">
        <w:rPr>
          <w:rFonts w:cs="Helvetica"/>
          <w:highlight w:val="yellow"/>
          <w:u w:val="single"/>
        </w:rPr>
        <w:t>China's advantage</w:t>
      </w:r>
      <w:r w:rsidRPr="004E639A">
        <w:rPr>
          <w:rFonts w:cs="Helvetica"/>
          <w:u w:val="single"/>
        </w:rPr>
        <w:t xml:space="preserve">, compared to other countries, </w:t>
      </w:r>
      <w:r w:rsidRPr="009171FF">
        <w:rPr>
          <w:rFonts w:cs="Helvetica"/>
          <w:highlight w:val="yellow"/>
          <w:u w:val="single"/>
        </w:rPr>
        <w:t>is that its plans and programs for space are long-term. It is the right thing, because all these cases are complex projects that require a long execution</w:t>
      </w:r>
      <w:r w:rsidRPr="004E639A">
        <w:rPr>
          <w:rFonts w:cs="Helvetica"/>
          <w:u w:val="single"/>
        </w:rPr>
        <w:t>," De Leon said.</w:t>
      </w:r>
    </w:p>
    <w:p w:rsidR="00BA1001" w:rsidRPr="004E639A" w:rsidRDefault="00BA1001" w:rsidP="00BA1001">
      <w:pPr>
        <w:widowControl w:val="0"/>
        <w:autoSpaceDE w:val="0"/>
        <w:autoSpaceDN w:val="0"/>
        <w:adjustRightInd w:val="0"/>
        <w:rPr>
          <w:rFonts w:cs="Helvetica"/>
          <w:u w:val="single"/>
        </w:rPr>
      </w:pPr>
      <w:r w:rsidRPr="004E639A">
        <w:rPr>
          <w:rFonts w:cs="Helvetica"/>
        </w:rPr>
        <w:t xml:space="preserve">Last week, Li Baodong, the Chinese permanent representative to the United Nations, said </w:t>
      </w:r>
      <w:r w:rsidRPr="009171FF">
        <w:rPr>
          <w:rFonts w:cs="Helvetica"/>
          <w:highlight w:val="yellow"/>
          <w:u w:val="single"/>
        </w:rPr>
        <w:t>China is committed to all treaties on outer space, as well as to exploring and using outer space for the benefit of mankind.</w:t>
      </w:r>
    </w:p>
    <w:p w:rsidR="00BA1001" w:rsidRDefault="00BA1001" w:rsidP="00BA1001">
      <w:pPr>
        <w:widowControl w:val="0"/>
        <w:autoSpaceDE w:val="0"/>
        <w:autoSpaceDN w:val="0"/>
        <w:adjustRightInd w:val="0"/>
        <w:rPr>
          <w:rFonts w:cs="Helvetica"/>
        </w:rPr>
      </w:pPr>
      <w:r w:rsidRPr="004E639A">
        <w:rPr>
          <w:rFonts w:cs="Helvetica"/>
        </w:rPr>
        <w:t>China's manned space project, launched in 1999, has made seven flights, sent six astronauts into space on three occasions and performed a space walk, Li said.</w:t>
      </w:r>
    </w:p>
    <w:p w:rsidR="00BA1001" w:rsidRDefault="00BA1001" w:rsidP="000610B1"/>
    <w:p w:rsidR="00BA1001" w:rsidRDefault="00BA1001" w:rsidP="00BA1001">
      <w:pPr>
        <w:pStyle w:val="Heading4"/>
      </w:pPr>
      <w:r>
        <w:t>China could contribute to US’s space tech innovations</w:t>
      </w:r>
    </w:p>
    <w:p w:rsidR="00BA1001" w:rsidRPr="004E639A" w:rsidRDefault="00BA1001" w:rsidP="00BA1001">
      <w:r w:rsidRPr="001B4264">
        <w:t xml:space="preserve">Ronald E. </w:t>
      </w:r>
      <w:r w:rsidRPr="001B4264">
        <w:rPr>
          <w:b/>
          <w:sz w:val="28"/>
          <w:szCs w:val="28"/>
        </w:rPr>
        <w:t>Turner 15</w:t>
      </w:r>
      <w:r>
        <w:t xml:space="preserve">, Ph.D. of </w:t>
      </w:r>
      <w:r w:rsidRPr="001B4264">
        <w:t>Analytic Services</w:t>
      </w:r>
      <w:r>
        <w:t xml:space="preserve"> Inc, 5/6/15, “</w:t>
      </w:r>
      <w:r w:rsidRPr="001B4264">
        <w:t>Should the United States Cooperate with China in Space?</w:t>
      </w:r>
      <w:r>
        <w:t xml:space="preserve">” </w:t>
      </w:r>
      <w:r w:rsidRPr="001B4264">
        <w:t>http://www.anser.org/babrief-us-china-space-coop</w:t>
      </w:r>
    </w:p>
    <w:p w:rsidR="00BA1001" w:rsidRPr="004E639A" w:rsidRDefault="00BA1001" w:rsidP="00BA1001">
      <w:pPr>
        <w:widowControl w:val="0"/>
        <w:autoSpaceDE w:val="0"/>
        <w:autoSpaceDN w:val="0"/>
        <w:adjustRightInd w:val="0"/>
        <w:rPr>
          <w:rFonts w:cs="Helvetica"/>
          <w:u w:val="single"/>
        </w:rPr>
      </w:pPr>
      <w:r w:rsidRPr="00154843">
        <w:rPr>
          <w:rFonts w:cs="Helvetica"/>
        </w:rPr>
        <w:t>Chinese space technology certainly lags U.S. space technology.</w:t>
      </w:r>
      <w:r w:rsidRPr="004E639A">
        <w:rPr>
          <w:rFonts w:cs="Helvetica"/>
          <w:u w:val="single"/>
        </w:rPr>
        <w:t xml:space="preserve"> </w:t>
      </w:r>
      <w:r w:rsidRPr="004E639A">
        <w:rPr>
          <w:rFonts w:cs="Helvetica"/>
          <w:highlight w:val="yellow"/>
          <w:u w:val="single"/>
        </w:rPr>
        <w:t>But extreme applications of restrictions hurt the U.S. space industry in dealings with the rest of the world</w:t>
      </w:r>
      <w:r w:rsidRPr="004E639A">
        <w:rPr>
          <w:rFonts w:cs="Helvetica"/>
          <w:u w:val="single"/>
        </w:rPr>
        <w:t>.</w:t>
      </w:r>
      <w:r w:rsidRPr="00154843">
        <w:rPr>
          <w:rFonts w:cs="Helvetica"/>
        </w:rPr>
        <w:t xml:space="preserve"> In addition, </w:t>
      </w:r>
      <w:r w:rsidRPr="004E639A">
        <w:rPr>
          <w:rFonts w:cs="Helvetica"/>
          <w:highlight w:val="yellow"/>
          <w:u w:val="single"/>
        </w:rPr>
        <w:t>cooperation provides benefits beyond technological innovations.</w:t>
      </w:r>
      <w:r w:rsidRPr="00154843">
        <w:rPr>
          <w:rFonts w:cs="Helvetica"/>
        </w:rPr>
        <w:t xml:space="preserve"> There are more scientific problems in the world than scientists available to address them. Most space science research programs today are international endeavors. U.S. space science missions typically include European, Japanese, or other nations’ instruments and collaborators, and similarly many, if not most, international research missions include U.S. instruments and collaborators. </w:t>
      </w:r>
      <w:r w:rsidRPr="004E639A">
        <w:rPr>
          <w:rFonts w:cs="Helvetica"/>
          <w:highlight w:val="yellow"/>
          <w:u w:val="single"/>
        </w:rPr>
        <w:t>Chinese researchers</w:t>
      </w:r>
      <w:r w:rsidRPr="004E639A">
        <w:rPr>
          <w:rFonts w:cs="Helvetica"/>
          <w:u w:val="single"/>
        </w:rPr>
        <w:t xml:space="preserve">, both indigenously trained and those who study abroad, </w:t>
      </w:r>
      <w:r w:rsidRPr="004E639A">
        <w:rPr>
          <w:rFonts w:cs="Helvetica"/>
          <w:highlight w:val="yellow"/>
          <w:u w:val="single"/>
        </w:rPr>
        <w:t>could contribute significantly to a wide range of challenging problems</w:t>
      </w:r>
      <w:r w:rsidRPr="00154843">
        <w:rPr>
          <w:rFonts w:cs="Helvetica"/>
        </w:rPr>
        <w:t xml:space="preserve"> (</w:t>
      </w:r>
      <w:r w:rsidRPr="004E639A">
        <w:rPr>
          <w:rFonts w:cs="Helvetica"/>
          <w:u w:val="single"/>
        </w:rPr>
        <w:t>such as the underlying mechanisms responsible for global warming, a topic inherently global in scope and requiring data that can be obtained only from space</w:t>
      </w:r>
      <w:r w:rsidRPr="00154843">
        <w:rPr>
          <w:rFonts w:cs="Helvetica"/>
        </w:rPr>
        <w:t xml:space="preserve">). Similarly, simple space-based technological applications can improve quality of life around the world and do not require “rocket science” to accomplish—for example, increased maritime monitoring for search and rescue of ships (and aircraft) in distress. </w:t>
      </w:r>
      <w:r w:rsidRPr="004E639A">
        <w:rPr>
          <w:rFonts w:cs="Helvetica"/>
          <w:highlight w:val="yellow"/>
          <w:u w:val="single"/>
        </w:rPr>
        <w:t>We should encourage Chinese cooperation in such endeavors.</w:t>
      </w:r>
    </w:p>
    <w:p w:rsidR="00BA1001" w:rsidRPr="00154843" w:rsidRDefault="00BA1001" w:rsidP="00BA1001">
      <w:pPr>
        <w:widowControl w:val="0"/>
        <w:autoSpaceDE w:val="0"/>
        <w:autoSpaceDN w:val="0"/>
        <w:adjustRightInd w:val="0"/>
        <w:rPr>
          <w:rFonts w:cs="Helvetica"/>
        </w:rPr>
      </w:pPr>
      <w:r w:rsidRPr="00154843">
        <w:rPr>
          <w:rFonts w:cs="Helvetica"/>
        </w:rPr>
        <w:t> </w:t>
      </w:r>
    </w:p>
    <w:p w:rsidR="00BA1001" w:rsidRDefault="00BA1001" w:rsidP="000610B1"/>
    <w:p w:rsidR="00123CA0" w:rsidRDefault="00123CA0" w:rsidP="00123CA0">
      <w:pPr>
        <w:pStyle w:val="Heading2"/>
      </w:pPr>
      <w:r>
        <w:t>Impact</w:t>
      </w:r>
    </w:p>
    <w:p w:rsidR="00123CA0" w:rsidRDefault="00123CA0" w:rsidP="00123CA0">
      <w:pPr>
        <w:pStyle w:val="Heading3"/>
      </w:pPr>
      <w:r>
        <w:t xml:space="preserve">Mars Impact---General </w:t>
      </w:r>
    </w:p>
    <w:p w:rsidR="00123CA0" w:rsidRPr="00666F24" w:rsidRDefault="00123CA0" w:rsidP="00123CA0">
      <w:pPr>
        <w:pStyle w:val="Heading4"/>
      </w:pPr>
      <w:r>
        <w:t>We need to go to Mars for extending life</w:t>
      </w:r>
    </w:p>
    <w:p w:rsidR="00123CA0" w:rsidRDefault="00123CA0" w:rsidP="00123CA0">
      <w:r w:rsidRPr="00666F24">
        <w:rPr>
          <w:iCs/>
        </w:rPr>
        <w:t xml:space="preserve">Frank </w:t>
      </w:r>
      <w:r w:rsidRPr="005A3251">
        <w:rPr>
          <w:b/>
          <w:iCs/>
          <w:sz w:val="28"/>
          <w:szCs w:val="28"/>
        </w:rPr>
        <w:t>Stratford 09,</w:t>
      </w:r>
      <w:r>
        <w:rPr>
          <w:iCs/>
        </w:rPr>
        <w:t xml:space="preserve"> </w:t>
      </w:r>
      <w:r w:rsidRPr="00666F24">
        <w:rPr>
          <w:iCs/>
        </w:rPr>
        <w:t>founder and executive director of MarsDrive</w:t>
      </w:r>
      <w:r>
        <w:rPr>
          <w:iCs/>
        </w:rPr>
        <w:t>, 12/21/09, “</w:t>
      </w:r>
      <w:r w:rsidRPr="00666F24">
        <w:rPr>
          <w:bCs/>
          <w:iCs/>
        </w:rPr>
        <w:t>Why should humans go to Mars?”</w:t>
      </w:r>
      <w:r>
        <w:rPr>
          <w:i/>
          <w:iCs/>
        </w:rPr>
        <w:t xml:space="preserve"> </w:t>
      </w:r>
      <w:r w:rsidRPr="00500EE8">
        <w:t>http://www.thespacereview.com/article/1532/1</w:t>
      </w:r>
    </w:p>
    <w:p w:rsidR="00123CA0" w:rsidRDefault="00123CA0" w:rsidP="00123CA0">
      <w:pPr>
        <w:rPr>
          <w:u w:val="single"/>
        </w:rPr>
      </w:pPr>
      <w:r w:rsidRPr="00500EE8">
        <w:t xml:space="preserve">But in the end, why are we even considering such a journey? In a word: </w:t>
      </w:r>
      <w:r w:rsidRPr="00500EE8">
        <w:rPr>
          <w:u w:val="single"/>
        </w:rPr>
        <w:t>life.</w:t>
      </w:r>
      <w:r w:rsidRPr="00500EE8">
        <w:t xml:space="preserve"> </w:t>
      </w:r>
      <w:r w:rsidRPr="00A43C77">
        <w:rPr>
          <w:highlight w:val="yellow"/>
          <w:u w:val="single"/>
        </w:rPr>
        <w:t>We want to go there to</w:t>
      </w:r>
      <w:r w:rsidRPr="00500EE8">
        <w:rPr>
          <w:u w:val="single"/>
        </w:rPr>
        <w:t xml:space="preserve"> see if we can </w:t>
      </w:r>
      <w:r w:rsidRPr="00A43C77">
        <w:rPr>
          <w:highlight w:val="yellow"/>
          <w:u w:val="single"/>
        </w:rPr>
        <w:t xml:space="preserve">find evidence of life, a second genesis, </w:t>
      </w:r>
      <w:r w:rsidRPr="005A3251">
        <w:rPr>
          <w:u w:val="single"/>
        </w:rPr>
        <w:t>and if we don’t find it, we want to</w:t>
      </w:r>
      <w:r w:rsidRPr="00A43C77">
        <w:rPr>
          <w:highlight w:val="yellow"/>
          <w:u w:val="single"/>
        </w:rPr>
        <w:t xml:space="preserve"> establish new life on Mars</w:t>
      </w:r>
      <w:r w:rsidRPr="005A3251">
        <w:rPr>
          <w:u w:val="single"/>
        </w:rPr>
        <w:t>—our own</w:t>
      </w:r>
      <w:r w:rsidRPr="00500EE8">
        <w:t>. Some say that the problems of Earth should be dealt with first, that we are too immature as a species and should wait a while until we “grow up”, but here is the thing: for the first time in history</w:t>
      </w:r>
      <w:r w:rsidRPr="00500EE8">
        <w:rPr>
          <w:u w:val="single"/>
        </w:rPr>
        <w:t xml:space="preserve"> a species on Earth has the knowledge and technology to ensure its own survival by seeding life on new worlds. </w:t>
      </w:r>
      <w:r w:rsidRPr="00500EE8">
        <w:t xml:space="preserve">To ignore this opportunity for some philosophical nirvana to come first could be considered as irresponsible as our environmental abuses also. </w:t>
      </w:r>
      <w:r w:rsidRPr="005A3251">
        <w:rPr>
          <w:highlight w:val="yellow"/>
          <w:u w:val="single"/>
        </w:rPr>
        <w:t>If there is a planetary crisis, such as the asteroid impact 65 million years ago that wiped out the dinosaurs, and we do nothing, then we will have lost it all.</w:t>
      </w:r>
    </w:p>
    <w:p w:rsidR="00123CA0" w:rsidRDefault="00123CA0" w:rsidP="00123CA0"/>
    <w:p w:rsidR="00123CA0" w:rsidRDefault="00123CA0" w:rsidP="00123CA0"/>
    <w:p w:rsidR="00803F17" w:rsidRPr="00D064ED" w:rsidRDefault="00803F17" w:rsidP="00803F17">
      <w:pPr>
        <w:pStyle w:val="Heading4"/>
        <w:rPr>
          <w:lang w:eastAsia="zh-CN"/>
        </w:rPr>
      </w:pPr>
      <w:r>
        <w:t>Journey to Mars is vital to continue the human species</w:t>
      </w:r>
      <w:r>
        <w:rPr>
          <w:lang w:eastAsia="zh-CN"/>
        </w:rPr>
        <w:t xml:space="preserve"> --- US needs funding</w:t>
      </w:r>
    </w:p>
    <w:p w:rsidR="00803F17" w:rsidRPr="00194277" w:rsidRDefault="00803F17" w:rsidP="00803F17">
      <w:r>
        <w:rPr>
          <w:b/>
        </w:rPr>
        <w:t xml:space="preserve">RT 13, </w:t>
      </w:r>
      <w:r>
        <w:t>RT’s news board, 4/12/13, “</w:t>
      </w:r>
      <w:r w:rsidRPr="00194277">
        <w:rPr>
          <w:bCs/>
        </w:rPr>
        <w:t>Hawking: Mankind has 1,000 years to escape Earth,”</w:t>
      </w:r>
      <w:r>
        <w:rPr>
          <w:b/>
          <w:bCs/>
        </w:rPr>
        <w:t xml:space="preserve"> </w:t>
      </w:r>
      <w:r w:rsidRPr="00D064ED">
        <w:t>https://www.rt.com/news/earth-hawking-mankind-escape-702/</w:t>
      </w:r>
    </w:p>
    <w:p w:rsidR="00803F17" w:rsidRPr="00194277" w:rsidRDefault="00803F17" w:rsidP="00803F17">
      <w:pPr>
        <w:rPr>
          <w:u w:val="single"/>
        </w:rPr>
      </w:pPr>
      <w:r w:rsidRPr="00194277">
        <w:rPr>
          <w:u w:val="single"/>
        </w:rPr>
        <w:t xml:space="preserve">Renowned British physicist Stephen </w:t>
      </w:r>
      <w:r w:rsidRPr="00194277">
        <w:rPr>
          <w:highlight w:val="yellow"/>
          <w:u w:val="single"/>
        </w:rPr>
        <w:t xml:space="preserve">Hawking warns human beings won’t survive “without escaping” from the “fragile” planet. </w:t>
      </w:r>
      <w:r w:rsidRPr="00194277">
        <w:rPr>
          <w:u w:val="single"/>
        </w:rPr>
        <w:t xml:space="preserve">His gloomy forecast is </w:t>
      </w:r>
      <w:r w:rsidRPr="00194277">
        <w:rPr>
          <w:highlight w:val="yellow"/>
          <w:u w:val="single"/>
        </w:rPr>
        <w:t>people will become extinct on Earth within current the millennium.</w:t>
      </w:r>
      <w:r w:rsidRPr="00194277">
        <w:rPr>
          <w:u w:val="single"/>
        </w:rPr>
        <w:t xml:space="preserve"> </w:t>
      </w:r>
    </w:p>
    <w:p w:rsidR="00803F17" w:rsidRPr="00194277" w:rsidRDefault="00803F17" w:rsidP="00803F17">
      <w:r w:rsidRPr="00194277">
        <w:t>Speaking at the Cedars-Sinai Medical Center in Los Angeles the 71-year-old scientist called for further exploration of space to guarantee the future of mankind, the Belfast Telegraph reports.</w:t>
      </w:r>
    </w:p>
    <w:p w:rsidR="00803F17" w:rsidRPr="00194277" w:rsidRDefault="00803F17" w:rsidP="00803F17">
      <w:pPr>
        <w:rPr>
          <w:u w:val="single"/>
        </w:rPr>
      </w:pPr>
      <w:r w:rsidRPr="00194277">
        <w:rPr>
          <w:iCs/>
          <w:highlight w:val="yellow"/>
          <w:u w:val="single"/>
        </w:rPr>
        <w:t>"We must continue to go into space for humanity</w:t>
      </w:r>
      <w:r w:rsidRPr="00194277">
        <w:rPr>
          <w:iCs/>
          <w:u w:val="single"/>
        </w:rPr>
        <w:t>. If you understand how the universe operates, you control it in a way,"</w:t>
      </w:r>
      <w:r w:rsidRPr="00194277">
        <w:rPr>
          <w:u w:val="single"/>
        </w:rPr>
        <w:t xml:space="preserve"> Professo</w:t>
      </w:r>
      <w:r w:rsidRPr="00194277">
        <w:rPr>
          <w:highlight w:val="yellow"/>
          <w:u w:val="single"/>
        </w:rPr>
        <w:t xml:space="preserve">r Hawking </w:t>
      </w:r>
      <w:r w:rsidRPr="00194277">
        <w:rPr>
          <w:u w:val="single"/>
        </w:rPr>
        <w:t xml:space="preserve">said, </w:t>
      </w:r>
      <w:r w:rsidRPr="00194277">
        <w:rPr>
          <w:highlight w:val="yellow"/>
          <w:u w:val="single"/>
        </w:rPr>
        <w:t>add</w:t>
      </w:r>
      <w:r w:rsidRPr="00194277">
        <w:rPr>
          <w:u w:val="single"/>
        </w:rPr>
        <w:t>ing</w:t>
      </w:r>
      <w:r w:rsidRPr="00194277">
        <w:rPr>
          <w:highlight w:val="yellow"/>
          <w:u w:val="single"/>
        </w:rPr>
        <w:t xml:space="preserve"> that </w:t>
      </w:r>
      <w:r w:rsidRPr="00194277">
        <w:rPr>
          <w:iCs/>
          <w:highlight w:val="yellow"/>
          <w:u w:val="single"/>
        </w:rPr>
        <w:t>"we won't survive another 1,000 years without escaping our fragile planet."</w:t>
      </w:r>
    </w:p>
    <w:p w:rsidR="00803F17" w:rsidRPr="00194277" w:rsidRDefault="00803F17" w:rsidP="00803F17">
      <w:pPr>
        <w:rPr>
          <w:u w:val="single"/>
        </w:rPr>
      </w:pPr>
      <w:r w:rsidRPr="00194277">
        <w:rPr>
          <w:highlight w:val="yellow"/>
          <w:u w:val="single"/>
        </w:rPr>
        <w:t xml:space="preserve">Space exploration </w:t>
      </w:r>
      <w:r w:rsidRPr="00194277">
        <w:rPr>
          <w:u w:val="single"/>
        </w:rPr>
        <w:t>has</w:t>
      </w:r>
      <w:r w:rsidRPr="00194277">
        <w:rPr>
          <w:highlight w:val="yellow"/>
          <w:u w:val="single"/>
        </w:rPr>
        <w:t xml:space="preserve"> however been struggling with the global financial crisis and has </w:t>
      </w:r>
      <w:r w:rsidRPr="00194277">
        <w:rPr>
          <w:u w:val="single"/>
        </w:rPr>
        <w:t>too</w:t>
      </w:r>
      <w:r w:rsidRPr="00194277">
        <w:rPr>
          <w:highlight w:val="yellow"/>
          <w:u w:val="single"/>
        </w:rPr>
        <w:t xml:space="preserve"> proven subject to spending cuts. </w:t>
      </w:r>
      <w:r w:rsidRPr="00194277">
        <w:rPr>
          <w:u w:val="single"/>
        </w:rPr>
        <w:t xml:space="preserve">In particular </w:t>
      </w:r>
      <w:r w:rsidRPr="00194277">
        <w:rPr>
          <w:highlight w:val="yellow"/>
          <w:u w:val="single"/>
        </w:rPr>
        <w:t xml:space="preserve">NASA's planetary science budget, </w:t>
      </w:r>
      <w:r w:rsidRPr="00194277">
        <w:rPr>
          <w:u w:val="single"/>
        </w:rPr>
        <w:t>which is seen as</w:t>
      </w:r>
      <w:r w:rsidRPr="00194277">
        <w:rPr>
          <w:highlight w:val="yellow"/>
          <w:u w:val="single"/>
        </w:rPr>
        <w:t xml:space="preserve"> crucial to finding habitable planets, was slashed by $300 million</w:t>
      </w:r>
      <w:r w:rsidRPr="00194277">
        <w:rPr>
          <w:u w:val="single"/>
        </w:rPr>
        <w:t xml:space="preserve"> this year.</w:t>
      </w:r>
    </w:p>
    <w:p w:rsidR="00803F17" w:rsidRDefault="00803F17" w:rsidP="00803F17">
      <w:pPr>
        <w:widowControl w:val="0"/>
        <w:autoSpaceDE w:val="0"/>
        <w:autoSpaceDN w:val="0"/>
        <w:adjustRightInd w:val="0"/>
        <w:rPr>
          <w:rFonts w:cs="Georgia"/>
          <w:color w:val="262626"/>
          <w:u w:val="single"/>
        </w:rPr>
      </w:pPr>
    </w:p>
    <w:p w:rsidR="00803F17" w:rsidRDefault="00D4444C" w:rsidP="00D4444C">
      <w:pPr>
        <w:pStyle w:val="Heading2"/>
      </w:pPr>
      <w:r>
        <w:t>Solvency</w:t>
      </w:r>
    </w:p>
    <w:p w:rsidR="00D4444C" w:rsidRDefault="00D4444C" w:rsidP="00D4444C">
      <w:pPr>
        <w:pStyle w:val="Heading3"/>
      </w:pPr>
      <w:r>
        <w:t xml:space="preserve">Coop Key to Joint Exploration </w:t>
      </w:r>
    </w:p>
    <w:p w:rsidR="00D4444C" w:rsidRDefault="00D4444C" w:rsidP="00D4444C">
      <w:pPr>
        <w:pStyle w:val="Heading4"/>
      </w:pPr>
      <w:r>
        <w:t>The plans top-down and bottom-up cooperation allows for a peaceful use of space for exploration</w:t>
      </w:r>
    </w:p>
    <w:p w:rsidR="00D4444C" w:rsidRPr="00CD4846" w:rsidRDefault="00D4444C" w:rsidP="00D4444C">
      <w:r>
        <w:t xml:space="preserve">(Brian </w:t>
      </w:r>
      <w:r w:rsidRPr="00CD4846">
        <w:rPr>
          <w:rStyle w:val="StyleStyleBold12pt"/>
        </w:rPr>
        <w:t>Weeden</w:t>
      </w:r>
      <w:r>
        <w:t xml:space="preserve"> and Xiao </w:t>
      </w:r>
      <w:r w:rsidRPr="00CD4846">
        <w:rPr>
          <w:rStyle w:val="StyleStyleBold12pt"/>
        </w:rPr>
        <w:t>He 16</w:t>
      </w:r>
      <w:r>
        <w:t xml:space="preserve">, </w:t>
      </w:r>
      <w:r w:rsidRPr="00CD4846">
        <w:rPr>
          <w:i/>
        </w:rPr>
        <w:t>Brian Weeden</w:t>
      </w:r>
      <w:r>
        <w:t xml:space="preserve"> is the Technical Advisor at the Secure World Foundation in Washington, D.C., </w:t>
      </w:r>
      <w:r w:rsidRPr="00CD4846">
        <w:rPr>
          <w:i/>
        </w:rPr>
        <w:t>Xiao He</w:t>
      </w:r>
      <w:r>
        <w:t xml:space="preserve"> is an Assistant Research Fellow at the Institute of World Economics and Politics in the Chinese Academy of Social Sciences, NBR Special Report #57, April 2016, “U.S.-China Strategic Relations In Space,” </w:t>
      </w:r>
      <w:r w:rsidRPr="00CD4846">
        <w:t>http://www.nbr.org/publications/specialreport/pdf/Free/06192016/SR57_US-China_April2016.pdf</w:t>
      </w:r>
      <w:r>
        <w:t xml:space="preserve">) </w:t>
      </w:r>
    </w:p>
    <w:p w:rsidR="00D4444C" w:rsidRPr="00C338D3" w:rsidRDefault="00D4444C" w:rsidP="00D4444C">
      <w:r w:rsidRPr="00C338D3">
        <w:t xml:space="preserve">The peaceful use of space as a geopolitical tool for engagement and cooperation. </w:t>
      </w:r>
      <w:r w:rsidRPr="00C338D3">
        <w:rPr>
          <w:rStyle w:val="StyleBoldUnderline"/>
        </w:rPr>
        <w:t xml:space="preserve">The second major area of overlap between </w:t>
      </w:r>
      <w:r w:rsidRPr="002F184B">
        <w:rPr>
          <w:rStyle w:val="StyleBoldUnderline"/>
          <w:highlight w:val="cyan"/>
        </w:rPr>
        <w:t>the</w:t>
      </w:r>
      <w:r w:rsidRPr="00C338D3">
        <w:rPr>
          <w:rStyle w:val="StyleBoldUnderline"/>
        </w:rPr>
        <w:t xml:space="preserve"> </w:t>
      </w:r>
      <w:r w:rsidRPr="002F184B">
        <w:rPr>
          <w:rStyle w:val="StyleBoldUnderline"/>
          <w:highlight w:val="cyan"/>
        </w:rPr>
        <w:t>U</w:t>
      </w:r>
      <w:r w:rsidRPr="00C338D3">
        <w:rPr>
          <w:rStyle w:val="StyleBoldUnderline"/>
        </w:rPr>
        <w:t xml:space="preserve">nited </w:t>
      </w:r>
      <w:r w:rsidRPr="002F184B">
        <w:rPr>
          <w:rStyle w:val="StyleBoldUnderline"/>
          <w:highlight w:val="cyan"/>
        </w:rPr>
        <w:t>S</w:t>
      </w:r>
      <w:r w:rsidRPr="00C338D3">
        <w:rPr>
          <w:rStyle w:val="StyleBoldUnderline"/>
        </w:rPr>
        <w:t xml:space="preserve">tates </w:t>
      </w:r>
      <w:r w:rsidRPr="002F184B">
        <w:rPr>
          <w:rStyle w:val="StyleBoldUnderline"/>
          <w:highlight w:val="cyan"/>
        </w:rPr>
        <w:t>and China</w:t>
      </w:r>
      <w:r w:rsidRPr="00C338D3">
        <w:rPr>
          <w:rStyle w:val="StyleBoldUnderline"/>
        </w:rPr>
        <w:t xml:space="preserve"> is their </w:t>
      </w:r>
      <w:r w:rsidRPr="002F184B">
        <w:rPr>
          <w:rStyle w:val="StyleBoldUnderline"/>
          <w:highlight w:val="cyan"/>
        </w:rPr>
        <w:t>desire</w:t>
      </w:r>
      <w:r w:rsidRPr="00C338D3">
        <w:rPr>
          <w:rStyle w:val="StyleBoldUnderline"/>
        </w:rPr>
        <w:t xml:space="preserve"> for </w:t>
      </w:r>
      <w:r w:rsidRPr="002F184B">
        <w:rPr>
          <w:rStyle w:val="StyleBoldUnderline"/>
          <w:highlight w:val="cyan"/>
        </w:rPr>
        <w:t>the peaceful use of space as a</w:t>
      </w:r>
      <w:r w:rsidRPr="00C338D3">
        <w:rPr>
          <w:rStyle w:val="StyleBoldUnderline"/>
        </w:rPr>
        <w:t xml:space="preserve"> geopolitical </w:t>
      </w:r>
      <w:r w:rsidRPr="002F184B">
        <w:rPr>
          <w:rStyle w:val="StyleBoldUnderline"/>
          <w:highlight w:val="cyan"/>
        </w:rPr>
        <w:t>tool for engagement and cooperation</w:t>
      </w:r>
      <w:r w:rsidRPr="00C338D3">
        <w:t xml:space="preserve">. </w:t>
      </w:r>
      <w:r w:rsidRPr="002F184B">
        <w:rPr>
          <w:rStyle w:val="StyleBoldUnderline"/>
          <w:highlight w:val="cyan"/>
        </w:rPr>
        <w:t>Both countries</w:t>
      </w:r>
      <w:r w:rsidRPr="00C338D3">
        <w:rPr>
          <w:rStyle w:val="StyleBoldUnderline"/>
        </w:rPr>
        <w:t xml:space="preserve"> have </w:t>
      </w:r>
      <w:r w:rsidRPr="002F184B">
        <w:rPr>
          <w:rStyle w:val="StyleBoldUnderline"/>
          <w:highlight w:val="cyan"/>
        </w:rPr>
        <w:t>invest</w:t>
      </w:r>
      <w:r w:rsidRPr="00C338D3">
        <w:rPr>
          <w:rStyle w:val="StyleBoldUnderline"/>
        </w:rPr>
        <w:t xml:space="preserve">ed </w:t>
      </w:r>
      <w:r w:rsidRPr="002F184B">
        <w:rPr>
          <w:rStyle w:val="StyleBoldUnderline"/>
          <w:highlight w:val="cyan"/>
        </w:rPr>
        <w:t>significant resources in developing</w:t>
      </w:r>
      <w:r w:rsidRPr="00C338D3">
        <w:t xml:space="preserve"> civil space </w:t>
      </w:r>
      <w:r w:rsidRPr="002F184B">
        <w:rPr>
          <w:rStyle w:val="StyleBoldUnderline"/>
          <w:highlight w:val="cyan"/>
        </w:rPr>
        <w:t>programs for science and exploration that are</w:t>
      </w:r>
      <w:r w:rsidRPr="00C338D3">
        <w:rPr>
          <w:rStyle w:val="StyleBoldUnderline"/>
        </w:rPr>
        <w:t xml:space="preserve"> seen as </w:t>
      </w:r>
      <w:r w:rsidRPr="002F184B">
        <w:rPr>
          <w:rStyle w:val="StyleBoldUnderline"/>
          <w:highlight w:val="cyan"/>
        </w:rPr>
        <w:t>key areas for building prestige and soft power</w:t>
      </w:r>
      <w:r w:rsidRPr="00C338D3">
        <w:t xml:space="preserve">. </w:t>
      </w:r>
      <w:r w:rsidRPr="002F184B">
        <w:rPr>
          <w:rStyle w:val="StyleBoldUnderline"/>
          <w:highlight w:val="cyan"/>
        </w:rPr>
        <w:t>The</w:t>
      </w:r>
      <w:r w:rsidRPr="00C338D3">
        <w:rPr>
          <w:rStyle w:val="StyleBoldUnderline"/>
        </w:rPr>
        <w:t xml:space="preserve"> </w:t>
      </w:r>
      <w:r w:rsidRPr="002F184B">
        <w:rPr>
          <w:rStyle w:val="StyleBoldUnderline"/>
          <w:highlight w:val="cyan"/>
        </w:rPr>
        <w:t>U</w:t>
      </w:r>
      <w:r w:rsidRPr="00C338D3">
        <w:rPr>
          <w:rStyle w:val="StyleBoldUnderline"/>
        </w:rPr>
        <w:t xml:space="preserve">nited </w:t>
      </w:r>
      <w:r w:rsidRPr="002F184B">
        <w:rPr>
          <w:rStyle w:val="StyleBoldUnderline"/>
          <w:highlight w:val="cyan"/>
        </w:rPr>
        <w:t>S</w:t>
      </w:r>
      <w:r w:rsidRPr="003E36CC">
        <w:rPr>
          <w:rStyle w:val="StyleBoldUnderline"/>
        </w:rPr>
        <w:t>t</w:t>
      </w:r>
      <w:r w:rsidRPr="00C338D3">
        <w:rPr>
          <w:rStyle w:val="StyleBoldUnderline"/>
        </w:rPr>
        <w:t xml:space="preserve">ates </w:t>
      </w:r>
      <w:r w:rsidRPr="002F184B">
        <w:rPr>
          <w:rStyle w:val="StyleBoldUnderline"/>
          <w:highlight w:val="cyan"/>
        </w:rPr>
        <w:t>and China should develop more bilateral</w:t>
      </w:r>
      <w:r w:rsidRPr="00C338D3">
        <w:t xml:space="preserve"> and international </w:t>
      </w:r>
      <w:r w:rsidRPr="002F184B">
        <w:rPr>
          <w:rStyle w:val="StyleBoldUnderline"/>
          <w:highlight w:val="cyan"/>
        </w:rPr>
        <w:t>cooperation</w:t>
      </w:r>
      <w:r w:rsidRPr="00C338D3">
        <w:rPr>
          <w:rStyle w:val="StyleBoldUnderline"/>
        </w:rPr>
        <w:t xml:space="preserve"> </w:t>
      </w:r>
      <w:r w:rsidRPr="002F184B">
        <w:rPr>
          <w:rStyle w:val="StyleBoldUnderline"/>
          <w:highlight w:val="cyan"/>
        </w:rPr>
        <w:t>on</w:t>
      </w:r>
      <w:r w:rsidRPr="00C338D3">
        <w:rPr>
          <w:rStyle w:val="StyleBoldUnderline"/>
        </w:rPr>
        <w:t xml:space="preserve"> civil space </w:t>
      </w:r>
      <w:r w:rsidRPr="002F184B">
        <w:rPr>
          <w:rStyle w:val="StyleBoldUnderline"/>
          <w:highlight w:val="cyan"/>
        </w:rPr>
        <w:t>projects</w:t>
      </w:r>
      <w:r w:rsidRPr="00C338D3">
        <w:t xml:space="preserve">. </w:t>
      </w:r>
      <w:r w:rsidRPr="002F184B">
        <w:rPr>
          <w:rStyle w:val="StyleBoldUnderline"/>
          <w:highlight w:val="cyan"/>
        </w:rPr>
        <w:t>Continuing to exclude China from such cooperation will not prevent it from developing its own capabilities</w:t>
      </w:r>
      <w:r w:rsidRPr="00C338D3">
        <w:t xml:space="preserve">, as some in the United States had hoped, </w:t>
      </w:r>
      <w:r w:rsidRPr="002F184B">
        <w:rPr>
          <w:rStyle w:val="StyleBoldUnderline"/>
          <w:highlight w:val="cyan"/>
        </w:rPr>
        <w:t>but</w:t>
      </w:r>
      <w:r w:rsidRPr="00C338D3">
        <w:rPr>
          <w:rStyle w:val="StyleBoldUnderline"/>
        </w:rPr>
        <w:t xml:space="preserve"> only </w:t>
      </w:r>
      <w:r w:rsidRPr="002F184B">
        <w:rPr>
          <w:rStyle w:val="StyleBoldUnderline"/>
          <w:highlight w:val="cyan"/>
        </w:rPr>
        <w:t>ensure that China cooperates with other countries</w:t>
      </w:r>
      <w:r w:rsidRPr="00C338D3">
        <w:rPr>
          <w:rStyle w:val="StyleBoldUnderline"/>
        </w:rPr>
        <w:t xml:space="preserve"> in space in a way that advances its own national interests and goals.</w:t>
      </w:r>
      <w:r w:rsidRPr="00C338D3">
        <w:t xml:space="preserve"> The exclusion of civil space cooperation also leaves military-to-military engagement as the only venue for cooperation. Such </w:t>
      </w:r>
      <w:r w:rsidRPr="003E36CC">
        <w:t>engagement is more useful for mitigating tensions and crisis instability than for building a positive relationship</w:t>
      </w:r>
      <w:r w:rsidRPr="00C338D3">
        <w:t xml:space="preserve">. However, there are significant challenges to work through in this area. On the U.S. side, </w:t>
      </w:r>
      <w:r w:rsidRPr="002F184B">
        <w:rPr>
          <w:rStyle w:val="StyleBoldUnderline"/>
          <w:highlight w:val="cyan"/>
        </w:rPr>
        <w:t>Congress will continue to have</w:t>
      </w:r>
      <w:r w:rsidRPr="003E36CC">
        <w:rPr>
          <w:rStyle w:val="StyleBoldUnderline"/>
        </w:rPr>
        <w:t xml:space="preserve"> significant </w:t>
      </w:r>
      <w:r w:rsidRPr="002F184B">
        <w:rPr>
          <w:rStyle w:val="StyleBoldUnderline"/>
          <w:highlight w:val="cyan"/>
        </w:rPr>
        <w:t>concerns over technology transfer and the potential spillover benefits that civil cooperation could have for the PLA</w:t>
      </w:r>
      <w:r w:rsidRPr="00C338D3">
        <w:t xml:space="preserve">. Both countries also currently have different goals and objectives for their human spaceflight programs. </w:t>
      </w:r>
      <w:r w:rsidRPr="002F184B">
        <w:rPr>
          <w:rStyle w:val="StyleBoldUnderline"/>
          <w:highlight w:val="cyan"/>
        </w:rPr>
        <w:t>The</w:t>
      </w:r>
      <w:r w:rsidRPr="003E36CC">
        <w:rPr>
          <w:rStyle w:val="StyleBoldUnderline"/>
        </w:rPr>
        <w:t xml:space="preserve"> </w:t>
      </w:r>
      <w:r w:rsidRPr="002F184B">
        <w:rPr>
          <w:rStyle w:val="StyleBoldUnderline"/>
          <w:highlight w:val="cyan"/>
        </w:rPr>
        <w:t>U</w:t>
      </w:r>
      <w:r w:rsidRPr="003E36CC">
        <w:rPr>
          <w:rStyle w:val="StyleBoldUnderline"/>
        </w:rPr>
        <w:t xml:space="preserve">nited </w:t>
      </w:r>
      <w:r w:rsidRPr="002F184B">
        <w:rPr>
          <w:rStyle w:val="StyleBoldUnderline"/>
          <w:highlight w:val="cyan"/>
        </w:rPr>
        <w:t>St</w:t>
      </w:r>
      <w:r w:rsidRPr="003E36CC">
        <w:rPr>
          <w:rStyle w:val="StyleBoldUnderline"/>
        </w:rPr>
        <w:t xml:space="preserve">ates </w:t>
      </w:r>
      <w:r w:rsidRPr="002F184B">
        <w:rPr>
          <w:rStyle w:val="StyleBoldUnderline"/>
          <w:highlight w:val="cyan"/>
        </w:rPr>
        <w:t>is focused on extending the ISS through 2024</w:t>
      </w:r>
      <w:r w:rsidRPr="003E36CC">
        <w:rPr>
          <w:rStyle w:val="StyleBoldUnderline"/>
        </w:rPr>
        <w:t xml:space="preserve"> and plans to send humans to an asteroid and Mars by the 2030s</w:t>
      </w:r>
      <w:r w:rsidRPr="00C338D3">
        <w:t xml:space="preserve">.62 Although </w:t>
      </w:r>
      <w:r w:rsidRPr="002F184B">
        <w:rPr>
          <w:rStyle w:val="StyleBoldUnderline"/>
          <w:highlight w:val="cyan"/>
        </w:rPr>
        <w:t>China</w:t>
      </w:r>
      <w:r w:rsidRPr="00C338D3">
        <w:t xml:space="preserve"> also has long-term interests in the moon and Mars, its </w:t>
      </w:r>
      <w:r w:rsidRPr="002F184B">
        <w:rPr>
          <w:rStyle w:val="StyleBoldUnderline"/>
          <w:highlight w:val="cyan"/>
        </w:rPr>
        <w:t>primary focus for the next two decades is building and operating its own space station</w:t>
      </w:r>
      <w:r w:rsidRPr="00C338D3">
        <w:t xml:space="preserve"> in earth orbit, Tiangong 3. Rather than proposing a specific destination or goal for civil space cooperation, </w:t>
      </w:r>
      <w:r w:rsidRPr="002F184B">
        <w:rPr>
          <w:rStyle w:val="StyleBoldUnderline"/>
          <w:highlight w:val="cyan"/>
        </w:rPr>
        <w:t>the</w:t>
      </w:r>
      <w:r w:rsidRPr="003E36CC">
        <w:rPr>
          <w:rStyle w:val="StyleBoldUnderline"/>
        </w:rPr>
        <w:t xml:space="preserve"> </w:t>
      </w:r>
      <w:r w:rsidRPr="002F184B">
        <w:rPr>
          <w:rStyle w:val="StyleBoldUnderline"/>
          <w:highlight w:val="cyan"/>
        </w:rPr>
        <w:t>U</w:t>
      </w:r>
      <w:r w:rsidRPr="003E36CC">
        <w:rPr>
          <w:rStyle w:val="StyleBoldUnderline"/>
        </w:rPr>
        <w:t xml:space="preserve">nited </w:t>
      </w:r>
      <w:r w:rsidRPr="002F184B">
        <w:rPr>
          <w:rStyle w:val="StyleBoldUnderline"/>
          <w:highlight w:val="cyan"/>
        </w:rPr>
        <w:t>S</w:t>
      </w:r>
      <w:r w:rsidRPr="003E36CC">
        <w:rPr>
          <w:rStyle w:val="StyleBoldUnderline"/>
        </w:rPr>
        <w:t xml:space="preserve">tates </w:t>
      </w:r>
      <w:r w:rsidRPr="002F184B">
        <w:rPr>
          <w:rStyle w:val="StyleBoldUnderline"/>
          <w:highlight w:val="cyan"/>
        </w:rPr>
        <w:t>and China should</w:t>
      </w:r>
      <w:r w:rsidRPr="003E36CC">
        <w:rPr>
          <w:rStyle w:val="StyleBoldUnderline"/>
        </w:rPr>
        <w:t xml:space="preserve"> instead </w:t>
      </w:r>
      <w:r w:rsidRPr="002F184B">
        <w:rPr>
          <w:rStyle w:val="StyleBoldUnderline"/>
          <w:highlight w:val="cyan"/>
        </w:rPr>
        <w:t>focus on</w:t>
      </w:r>
      <w:r w:rsidRPr="003E36CC">
        <w:rPr>
          <w:rStyle w:val="StyleBoldUnderline"/>
        </w:rPr>
        <w:t xml:space="preserve"> developing </w:t>
      </w:r>
      <w:r w:rsidRPr="002F184B">
        <w:rPr>
          <w:rStyle w:val="StyleBoldUnderline"/>
          <w:highlight w:val="cyan"/>
        </w:rPr>
        <w:t>a clear strategy for engagement that mixes both top-down and bottom-up joint initiatives</w:t>
      </w:r>
      <w:r w:rsidRPr="00C338D3">
        <w:t xml:space="preserve">.63 </w:t>
      </w:r>
      <w:r w:rsidRPr="003E36CC">
        <w:rPr>
          <w:rStyle w:val="StyleBoldUnderline"/>
        </w:rPr>
        <w:t>The objectives and potential benefits and risks of the strategy should be well-defined and clearly explained to national interest groups</w:t>
      </w:r>
      <w:r w:rsidRPr="00C338D3">
        <w:t>. Top-down initiatives involving high-profile activities such as human spaceflight will require significant involvement and political capital from national leaders to overcome bureaucratic inertia and resistance to cooperation. Bottom-up approaches involving low-profile areas of cooperation such as collaborative scientific research and missions will require organizational champions on both sides.</w:t>
      </w:r>
    </w:p>
    <w:p w:rsidR="00D4444C" w:rsidRPr="00D4444C" w:rsidRDefault="00D4444C" w:rsidP="00D4444C"/>
    <w:p w:rsidR="00803F17" w:rsidRDefault="00803F17" w:rsidP="00123CA0"/>
    <w:p w:rsidR="00313702" w:rsidRDefault="00313702" w:rsidP="00123CA0"/>
    <w:p w:rsidR="00313702" w:rsidRDefault="00313702" w:rsidP="00313702">
      <w:pPr>
        <w:pStyle w:val="Heading1"/>
      </w:pPr>
      <w:r>
        <w:lastRenderedPageBreak/>
        <w:t xml:space="preserve">Space Debris Advantage </w:t>
      </w:r>
    </w:p>
    <w:p w:rsidR="00313702" w:rsidRDefault="00313702" w:rsidP="00313702">
      <w:pPr>
        <w:pStyle w:val="Heading3"/>
      </w:pPr>
      <w:r>
        <w:t>Debris High</w:t>
      </w:r>
    </w:p>
    <w:p w:rsidR="00313702" w:rsidRDefault="00313702" w:rsidP="00313702">
      <w:pPr>
        <w:pStyle w:val="Heading4"/>
      </w:pPr>
      <w:r>
        <w:t>We are approaching the tipping point of space debris --- action now is key to prevent an unsustainable Kessler Syndrome</w:t>
      </w:r>
    </w:p>
    <w:p w:rsidR="00313702" w:rsidRPr="00436346" w:rsidRDefault="00313702" w:rsidP="00313702">
      <w:r>
        <w:t xml:space="preserve">(John </w:t>
      </w:r>
      <w:r w:rsidRPr="00436346">
        <w:rPr>
          <w:rStyle w:val="StyleStyleBold12pt"/>
        </w:rPr>
        <w:t>Dyer 16</w:t>
      </w:r>
      <w:r>
        <w:t xml:space="preserve">, Works with Freelance Writing and Editorial Services of the Associated Reporters Abroad, Previous correspondent for the Boston Globe, General Assignment Reporter for Newsday, Editor for Latitude News, Educated at California Institute of the Arts, 5/14/2016, “Space Junk Orbiting Our Planet Has Become a Big Mess,” </w:t>
      </w:r>
      <w:r w:rsidRPr="00436346">
        <w:t>https://news.vice.com/article/space-junk-orbiting-our-planet-has-become-a-big-mess</w:t>
      </w:r>
      <w:r>
        <w:t>)</w:t>
      </w:r>
    </w:p>
    <w:p w:rsidR="00313702" w:rsidRPr="003B661D" w:rsidRDefault="00313702" w:rsidP="00313702">
      <w:r w:rsidRPr="003B661D">
        <w:t>The little ding that appeared recently on a window in the International Space Station is minor compared to the epic collisions that experts fear will occur as more satellites and debris clutter Earth's orbit.</w:t>
      </w:r>
    </w:p>
    <w:p w:rsidR="00313702" w:rsidRPr="003B661D" w:rsidRDefault="00313702" w:rsidP="00313702">
      <w:r w:rsidRPr="003B661D">
        <w:t>"</w:t>
      </w:r>
      <w:r w:rsidRPr="002F184B">
        <w:rPr>
          <w:rStyle w:val="StyleBoldUnderline"/>
          <w:highlight w:val="cyan"/>
        </w:rPr>
        <w:t>We are going to have some massive objects colliding in space and creating big</w:t>
      </w:r>
      <w:r w:rsidRPr="003B661D">
        <w:rPr>
          <w:rStyle w:val="StyleBoldUnderline"/>
        </w:rPr>
        <w:t xml:space="preserve">, big </w:t>
      </w:r>
      <w:r w:rsidRPr="002F184B">
        <w:rPr>
          <w:rStyle w:val="StyleBoldUnderline"/>
          <w:highlight w:val="cyan"/>
        </w:rPr>
        <w:t>field of debris and present a problem for satellites</w:t>
      </w:r>
      <w:r w:rsidRPr="003B661D">
        <w:t>," said Darren McKnight, technical director at Integrity Applications, a Virginia engineering firm that works on government spy satellites. "</w:t>
      </w:r>
      <w:r w:rsidRPr="003B661D">
        <w:rPr>
          <w:rStyle w:val="StyleBoldUnderline"/>
        </w:rPr>
        <w:t>The problem is it's very, very difficult to predict when that will occur."</w:t>
      </w:r>
    </w:p>
    <w:p w:rsidR="00313702" w:rsidRPr="003B661D" w:rsidRDefault="00313702" w:rsidP="00313702">
      <w:pPr>
        <w:tabs>
          <w:tab w:val="left" w:pos="11235"/>
        </w:tabs>
      </w:pPr>
      <w:r w:rsidRPr="003B661D">
        <w:t>Space collisions might be hard to predict, but debris is floating space all the time.</w:t>
      </w:r>
      <w:r>
        <w:tab/>
      </w:r>
    </w:p>
    <w:p w:rsidR="00313702" w:rsidRPr="003B661D" w:rsidRDefault="00313702" w:rsidP="00313702">
      <w:r w:rsidRPr="003B661D">
        <w:t>The European Space Agency recently </w:t>
      </w:r>
      <w:hyperlink r:id="rId80" w:tgtFrame="_blank" w:history="1">
        <w:r w:rsidRPr="003B661D">
          <w:rPr>
            <w:rStyle w:val="Hyperlink"/>
          </w:rPr>
          <w:t>released</w:t>
        </w:r>
      </w:hyperlink>
      <w:r w:rsidRPr="003B661D">
        <w:t> a photo of a 7 millimeter-diameter chip in the space station's window that it said had been gouged by "a tiny piece of space debris, possibly a paint flake or small metal fragment no bigger than a few thousandths of a millimetre across."</w:t>
      </w:r>
    </w:p>
    <w:p w:rsidR="00313702" w:rsidRPr="003B661D" w:rsidRDefault="00313702" w:rsidP="00313702">
      <w:r w:rsidRPr="003B661D">
        <w:t>"I am often asked if the International Space Station is hit by space debris," ESA astronaut Tim Peake, who snapped the photo as he travelled 240 miles above the Earth, said in an accompanying statement. "Yes — this is the chip in one of our Cupola windows, glad it is quadruple glazed!"</w:t>
      </w:r>
    </w:p>
    <w:p w:rsidR="00313702" w:rsidRPr="003B661D" w:rsidRDefault="00313702" w:rsidP="00313702">
      <w:r w:rsidRPr="003B661D">
        <w:t>Though tiny, the object was likely traveling at a speed of around 10 kilometers a second, or more than 22,000 miles per hour, so it struck the window with enormous force.</w:t>
      </w:r>
    </w:p>
    <w:p w:rsidR="00313702" w:rsidRPr="003B661D" w:rsidRDefault="00313702" w:rsidP="00313702">
      <w:r w:rsidRPr="002F184B">
        <w:rPr>
          <w:rStyle w:val="StyleBoldUnderline"/>
          <w:highlight w:val="cyan"/>
        </w:rPr>
        <w:t>NASA </w:t>
      </w:r>
      <w:hyperlink r:id="rId81" w:tgtFrame="_blank" w:history="1">
        <w:r w:rsidRPr="002F184B">
          <w:rPr>
            <w:rStyle w:val="StyleBoldUnderline"/>
            <w:highlight w:val="cyan"/>
          </w:rPr>
          <w:t>estimates</w:t>
        </w:r>
      </w:hyperlink>
      <w:r w:rsidRPr="002F184B">
        <w:rPr>
          <w:rStyle w:val="StyleBoldUnderline"/>
          <w:highlight w:val="cyan"/>
        </w:rPr>
        <w:t> that more than 100 million man-made objects the size of a grain of salt are orbiting the planet</w:t>
      </w:r>
      <w:r w:rsidRPr="003B661D">
        <w:t xml:space="preserve">. </w:t>
      </w:r>
      <w:r w:rsidRPr="003B661D">
        <w:rPr>
          <w:rStyle w:val="StyleBoldUnderline"/>
        </w:rPr>
        <w:t xml:space="preserve">About </w:t>
      </w:r>
      <w:r w:rsidRPr="002F184B">
        <w:rPr>
          <w:rStyle w:val="StyleBoldUnderline"/>
          <w:highlight w:val="cyan"/>
        </w:rPr>
        <w:t>500,000 objects</w:t>
      </w:r>
      <w:r w:rsidRPr="003B661D">
        <w:rPr>
          <w:rStyle w:val="StyleBoldUnderline"/>
        </w:rPr>
        <w:t xml:space="preserve"> that are roughly </w:t>
      </w:r>
      <w:r w:rsidRPr="002F184B">
        <w:rPr>
          <w:rStyle w:val="StyleBoldUnderline"/>
          <w:highlight w:val="cyan"/>
        </w:rPr>
        <w:t>the size of a marble</w:t>
      </w:r>
      <w:r w:rsidRPr="003B661D">
        <w:t xml:space="preserve"> are also believed to be out there, </w:t>
      </w:r>
      <w:r w:rsidRPr="002F184B">
        <w:rPr>
          <w:rStyle w:val="StyleBoldUnderline"/>
          <w:highlight w:val="cyan"/>
        </w:rPr>
        <w:t>as well as 23,000 objects the size of a softball or larger</w:t>
      </w:r>
      <w:r w:rsidRPr="003B661D">
        <w:t>.</w:t>
      </w:r>
    </w:p>
    <w:p w:rsidR="00313702" w:rsidRPr="003B661D" w:rsidRDefault="00313702" w:rsidP="00313702">
      <w:r w:rsidRPr="002F184B">
        <w:rPr>
          <w:rStyle w:val="StyleBoldUnderline"/>
          <w:highlight w:val="cyan"/>
        </w:rPr>
        <w:t>The amount of</w:t>
      </w:r>
      <w:r w:rsidRPr="003B661D">
        <w:rPr>
          <w:rStyle w:val="StyleBoldUnderline"/>
        </w:rPr>
        <w:t xml:space="preserve"> such </w:t>
      </w:r>
      <w:r w:rsidRPr="002F184B">
        <w:rPr>
          <w:rStyle w:val="StyleBoldUnderline"/>
          <w:highlight w:val="cyan"/>
        </w:rPr>
        <w:t>fragments has expanded exponentially</w:t>
      </w:r>
      <w:r w:rsidRPr="003B661D">
        <w:rPr>
          <w:rStyle w:val="StyleBoldUnderline"/>
        </w:rPr>
        <w:t xml:space="preserve"> since the dawn of space exploration</w:t>
      </w:r>
      <w:r w:rsidRPr="003B661D">
        <w:t xml:space="preserve"> in the early 1960s. </w:t>
      </w:r>
      <w:r w:rsidRPr="002F184B">
        <w:rPr>
          <w:rStyle w:val="StyleBoldUnderline"/>
          <w:highlight w:val="cyan"/>
        </w:rPr>
        <w:t>It has</w:t>
      </w:r>
      <w:r w:rsidRPr="003B661D">
        <w:rPr>
          <w:rStyle w:val="StyleBoldUnderline"/>
        </w:rPr>
        <w:t xml:space="preserve"> primarily </w:t>
      </w:r>
      <w:r w:rsidRPr="002F184B">
        <w:rPr>
          <w:rStyle w:val="StyleBoldUnderline"/>
          <w:highlight w:val="cyan"/>
        </w:rPr>
        <w:t>resulted from discarded</w:t>
      </w:r>
      <w:r w:rsidRPr="003B661D">
        <w:rPr>
          <w:rStyle w:val="StyleBoldUnderline"/>
        </w:rPr>
        <w:t xml:space="preserve"> rocket </w:t>
      </w:r>
      <w:r w:rsidRPr="002F184B">
        <w:rPr>
          <w:rStyle w:val="StyleBoldUnderline"/>
          <w:highlight w:val="cyan"/>
        </w:rPr>
        <w:t>parts</w:t>
      </w:r>
      <w:r w:rsidRPr="003B661D">
        <w:rPr>
          <w:rStyle w:val="StyleBoldUnderline"/>
        </w:rPr>
        <w:t xml:space="preserve"> and satellites, </w:t>
      </w:r>
      <w:r w:rsidRPr="002F184B">
        <w:rPr>
          <w:rStyle w:val="StyleBoldUnderline"/>
          <w:highlight w:val="cyan"/>
        </w:rPr>
        <w:t xml:space="preserve">as well as </w:t>
      </w:r>
      <w:r w:rsidRPr="00436346">
        <w:rPr>
          <w:rStyle w:val="StyleBoldUnderline"/>
        </w:rPr>
        <w:t xml:space="preserve">from </w:t>
      </w:r>
      <w:r w:rsidRPr="002F184B">
        <w:rPr>
          <w:rStyle w:val="StyleBoldUnderline"/>
          <w:highlight w:val="cyan"/>
        </w:rPr>
        <w:t>smash-ups</w:t>
      </w:r>
      <w:r w:rsidRPr="003B661D">
        <w:rPr>
          <w:rStyle w:val="StyleBoldUnderline"/>
        </w:rPr>
        <w:t xml:space="preserve"> between chunks space junk over the years</w:t>
      </w:r>
      <w:r w:rsidRPr="003B661D">
        <w:t xml:space="preserve"> — </w:t>
      </w:r>
      <w:r w:rsidRPr="002F184B">
        <w:rPr>
          <w:rStyle w:val="StyleBoldUnderline"/>
          <w:highlight w:val="cyan"/>
        </w:rPr>
        <w:t>much of the debris is made up of bits of other debris</w:t>
      </w:r>
      <w:r w:rsidRPr="003B661D">
        <w:rPr>
          <w:rStyle w:val="StyleBoldUnderline"/>
        </w:rPr>
        <w:t xml:space="preserve">. </w:t>
      </w:r>
      <w:r w:rsidRPr="002F184B">
        <w:rPr>
          <w:rStyle w:val="StyleBoldUnderline"/>
          <w:highlight w:val="cyan"/>
        </w:rPr>
        <w:t>This</w:t>
      </w:r>
      <w:r w:rsidRPr="003B661D">
        <w:rPr>
          <w:rStyle w:val="StyleBoldUnderline"/>
        </w:rPr>
        <w:t xml:space="preserve"> phenomenon </w:t>
      </w:r>
      <w:r w:rsidRPr="002F184B">
        <w:rPr>
          <w:rStyle w:val="StyleBoldUnderline"/>
          <w:highlight w:val="cyan"/>
        </w:rPr>
        <w:t>is known as the Kessler Syndrome</w:t>
      </w:r>
      <w:r w:rsidRPr="003B661D">
        <w:t>, named for NASA scientist Donald Kessler, who described the effect in 1978.</w:t>
      </w:r>
    </w:p>
    <w:p w:rsidR="00313702" w:rsidRPr="003B661D" w:rsidRDefault="00313702" w:rsidP="00313702">
      <w:r w:rsidRPr="003B661D">
        <w:t>"</w:t>
      </w:r>
      <w:r w:rsidRPr="002F184B">
        <w:rPr>
          <w:rStyle w:val="StyleBoldUnderline"/>
          <w:highlight w:val="cyan"/>
        </w:rPr>
        <w:t>It becomes self-generating</w:t>
      </w:r>
      <w:r w:rsidRPr="003B661D">
        <w:t>," the now-retired Kessler told VICE News. "</w:t>
      </w:r>
      <w:r w:rsidRPr="002F184B">
        <w:rPr>
          <w:rStyle w:val="StyleBoldUnderline"/>
          <w:highlight w:val="cyan"/>
        </w:rPr>
        <w:t>Every time something hits something</w:t>
      </w:r>
      <w:r w:rsidRPr="003B661D">
        <w:rPr>
          <w:rStyle w:val="StyleBoldUnderline"/>
        </w:rPr>
        <w:t xml:space="preserve">, </w:t>
      </w:r>
      <w:r w:rsidRPr="002F184B">
        <w:rPr>
          <w:rStyle w:val="StyleBoldUnderline"/>
          <w:highlight w:val="cyan"/>
        </w:rPr>
        <w:t>the larger fragments of that collision are usually on the order of a 100 of them that are large enough to cascade and hit another satellite</w:t>
      </w:r>
      <w:r w:rsidRPr="003B661D">
        <w:rPr>
          <w:rStyle w:val="StyleBoldUnderline"/>
        </w:rPr>
        <w:t>.</w:t>
      </w:r>
      <w:r w:rsidRPr="003B661D">
        <w:t>"</w:t>
      </w:r>
    </w:p>
    <w:p w:rsidR="00313702" w:rsidRPr="003B661D" w:rsidRDefault="00313702" w:rsidP="00313702">
      <w:pPr>
        <w:tabs>
          <w:tab w:val="left" w:pos="10860"/>
        </w:tabs>
      </w:pPr>
      <w:r>
        <w:tab/>
      </w:r>
    </w:p>
    <w:p w:rsidR="00313702" w:rsidRPr="003B661D" w:rsidRDefault="00313702" w:rsidP="00313702">
      <w:r w:rsidRPr="003B661D">
        <w:t>A few big hits have occurred. In 2009, a defunct Russian satellite slammed into a working commercial satellite owned by an American company. The crash created 2,000 pieces of debris that were large enough to track, </w:t>
      </w:r>
      <w:hyperlink r:id="rId82" w:tgtFrame="_blank" w:history="1">
        <w:r w:rsidRPr="003B661D">
          <w:rPr>
            <w:rStyle w:val="Hyperlink"/>
          </w:rPr>
          <w:t>according</w:t>
        </w:r>
      </w:hyperlink>
      <w:r w:rsidRPr="003B661D">
        <w:t> to NASA. In 2007, China tested a missile on a non-operational weather satellite, which produced 3,000 pieces of junk.</w:t>
      </w:r>
    </w:p>
    <w:p w:rsidR="00313702" w:rsidRPr="003B661D" w:rsidRDefault="00313702" w:rsidP="00313702">
      <w:r w:rsidRPr="003B661D">
        <w:t>Both crashes also likely produced tens of thousands of smaller items that scientists can't track, which McKnight said could easily damage the International Space Station and other functioning objects in orbit.</w:t>
      </w:r>
    </w:p>
    <w:p w:rsidR="00313702" w:rsidRPr="003B661D" w:rsidRDefault="00313702" w:rsidP="00313702">
      <w:r w:rsidRPr="003B661D">
        <w:t>The Chinese satellite weighed almost 1,900 pounds. McKnight said that some other clusters of space junk weigh more than 18,000 pounds because they include pieces of Soviet-era rockets. He estimated that there was a one-in-4,000 chance every year of two large discarded Soviet rockets hitting each other and creating more debris.</w:t>
      </w:r>
    </w:p>
    <w:p w:rsidR="00313702" w:rsidRPr="003B661D" w:rsidRDefault="00313702" w:rsidP="00313702">
      <w:r w:rsidRPr="003B661D">
        <w:t>"</w:t>
      </w:r>
      <w:r w:rsidRPr="00436346">
        <w:rPr>
          <w:rStyle w:val="StyleBoldUnderline"/>
        </w:rPr>
        <w:t>That level of ambiguity is tougher as space becomes more commercialized," said McKnight. "If you lost two satellites due to debris, that might affect share prices. It</w:t>
      </w:r>
      <w:r w:rsidRPr="003B661D">
        <w:rPr>
          <w:rStyle w:val="StyleBoldUnderline"/>
        </w:rPr>
        <w:t xml:space="preserve"> might make insurance go up</w:t>
      </w:r>
      <w:r w:rsidRPr="003B661D">
        <w:t>."</w:t>
      </w:r>
    </w:p>
    <w:p w:rsidR="00313702" w:rsidRPr="003B661D" w:rsidRDefault="00313702" w:rsidP="00313702">
      <w:r w:rsidRPr="003B661D">
        <w:t xml:space="preserve">NASA and other space agencies have instituted measures to crack down on space polluters, including a rule stating that anyone who sends a satellite or other object into space needs to plan on bringing it back down in 25 years. But Jer Chyi Liou, NASA's chief scientist for orbital debris, said </w:t>
      </w:r>
      <w:r w:rsidRPr="003B661D">
        <w:rPr>
          <w:rStyle w:val="StyleBoldUnderline"/>
        </w:rPr>
        <w:t>only about half of the world's space missions today plan on bringing their spacecraft back in that period, mostly because of money.</w:t>
      </w:r>
    </w:p>
    <w:p w:rsidR="00313702" w:rsidRPr="003B661D" w:rsidRDefault="00313702" w:rsidP="00313702">
      <w:r w:rsidRPr="003B661D">
        <w:lastRenderedPageBreak/>
        <w:t>"You need to allocate additional fuel to allow you to lower your orbit at the end of the mission," Liou said. "There's a price associated with that."</w:t>
      </w:r>
    </w:p>
    <w:p w:rsidR="00313702" w:rsidRPr="003B661D" w:rsidRDefault="00313702" w:rsidP="00313702">
      <w:r w:rsidRPr="003B661D">
        <w:t xml:space="preserve">But </w:t>
      </w:r>
      <w:r w:rsidRPr="002F184B">
        <w:rPr>
          <w:rStyle w:val="StyleBoldUnderline"/>
          <w:highlight w:val="cyan"/>
        </w:rPr>
        <w:t>even if everyone followed the 25-year rule</w:t>
      </w:r>
      <w:r w:rsidRPr="003B661D">
        <w:t xml:space="preserve">, </w:t>
      </w:r>
      <w:r w:rsidRPr="002F184B">
        <w:rPr>
          <w:rStyle w:val="StyleBoldUnderline"/>
          <w:highlight w:val="cyan"/>
        </w:rPr>
        <w:t>the amount of individual pieces of space junk probably wouldn't decline</w:t>
      </w:r>
      <w:r w:rsidRPr="003B661D">
        <w:t>, Kessler said.</w:t>
      </w:r>
      <w:r w:rsidRPr="003B661D">
        <w:tab/>
      </w:r>
      <w:r w:rsidRPr="003B661D">
        <w:tab/>
      </w:r>
    </w:p>
    <w:p w:rsidR="00313702" w:rsidRPr="003B661D" w:rsidRDefault="00313702" w:rsidP="00313702">
      <w:r w:rsidRPr="003B661D">
        <w:t>"</w:t>
      </w:r>
      <w:r w:rsidRPr="002F184B">
        <w:rPr>
          <w:rStyle w:val="StyleBoldUnderline"/>
          <w:highlight w:val="cyan"/>
        </w:rPr>
        <w:t>We've</w:t>
      </w:r>
      <w:r w:rsidRPr="003B661D">
        <w:rPr>
          <w:rStyle w:val="StyleBoldUnderline"/>
        </w:rPr>
        <w:t xml:space="preserve"> already </w:t>
      </w:r>
      <w:r w:rsidRPr="002F184B">
        <w:rPr>
          <w:rStyle w:val="StyleBoldUnderline"/>
          <w:highlight w:val="cyan"/>
        </w:rPr>
        <w:t>put so much stuff in Earth's orbit that the collision frequency is high enough compared to how fast stuff reenters that you will still have a building up,"</w:t>
      </w:r>
      <w:r w:rsidRPr="003B661D">
        <w:rPr>
          <w:rStyle w:val="StyleBoldUnderline"/>
        </w:rPr>
        <w:t xml:space="preserve"> he said</w:t>
      </w:r>
      <w:r w:rsidRPr="003B661D">
        <w:t>.</w:t>
      </w:r>
    </w:p>
    <w:p w:rsidR="00313702" w:rsidRPr="003B661D" w:rsidRDefault="00313702" w:rsidP="00313702">
      <w:r w:rsidRPr="003B661D">
        <w:t>So folks have proposed ideas about cleaning up space.</w:t>
      </w:r>
    </w:p>
    <w:p w:rsidR="00313702" w:rsidRPr="003B661D" w:rsidRDefault="00313702" w:rsidP="00313702">
      <w:r w:rsidRPr="003B661D">
        <w:t>Former NASA scientist Jerome Pearson helped designed a lightweight, towing-cable-like craft called the ElectroDynamic Debris Eliminator, or </w:t>
      </w:r>
      <w:hyperlink r:id="rId83" w:tgtFrame="_blank" w:history="1">
        <w:r w:rsidRPr="003B661D">
          <w:rPr>
            <w:rStyle w:val="Hyperlink"/>
          </w:rPr>
          <w:t>EDDE</w:t>
        </w:r>
      </w:hyperlink>
      <w:r w:rsidRPr="003B661D">
        <w:t>, which would use the planet's magnetic pull to corral space junk into a net. He's now the president of STAR Technology and Research, a company that's seeking to capitalize on EDDE. Pearson's plan is to create an orbiting junkyard that could provide materials for future space missions.</w:t>
      </w:r>
    </w:p>
    <w:p w:rsidR="00313702" w:rsidRPr="003B661D" w:rsidRDefault="00313702" w:rsidP="00313702">
      <w:r w:rsidRPr="003B661D">
        <w:t>"We've got to get rid of that stuff before we have too many collisions," he said. "The best thing to do would be to recycle the stuff. There's a lot of high-grade aluminum up there."</w:t>
      </w:r>
    </w:p>
    <w:p w:rsidR="00313702" w:rsidRPr="003B661D" w:rsidRDefault="00313702" w:rsidP="00313702">
      <w:r w:rsidRPr="003B661D">
        <w:t>Others are working on satellites that would attach to debris and carry it back to earth, inflatable attachments that would bump fragments out of orbit, or lasers that would similarly redirect cosmic flotsam.</w:t>
      </w:r>
    </w:p>
    <w:p w:rsidR="00313702" w:rsidRPr="003B661D" w:rsidRDefault="00313702" w:rsidP="00313702">
      <w:pPr>
        <w:tabs>
          <w:tab w:val="left" w:pos="6270"/>
        </w:tabs>
      </w:pPr>
      <w:r w:rsidRPr="003B661D">
        <w:t xml:space="preserve">Liou thinks such </w:t>
      </w:r>
      <w:r w:rsidRPr="003B661D">
        <w:rPr>
          <w:rStyle w:val="StyleBoldUnderline"/>
        </w:rPr>
        <w:t>efforts are a little premature</w:t>
      </w:r>
      <w:r w:rsidRPr="003B661D">
        <w:t>.</w:t>
      </w:r>
      <w:r>
        <w:tab/>
      </w:r>
    </w:p>
    <w:p w:rsidR="00313702" w:rsidRPr="003B661D" w:rsidRDefault="00313702" w:rsidP="00313702">
      <w:r w:rsidRPr="003B661D">
        <w:t>"Orbital debris is a serious problem, but at the same time the sky is not falling," he said. "We do not need active debris removal today. But we need to look into technology for creating new cost effective ways to maybe deal with this problem 10 to 20 years down the road."</w:t>
      </w:r>
    </w:p>
    <w:p w:rsidR="00313702" w:rsidRPr="003B661D" w:rsidRDefault="00313702" w:rsidP="00313702">
      <w:r w:rsidRPr="002F184B">
        <w:rPr>
          <w:rStyle w:val="StyleBoldUnderline"/>
          <w:highlight w:val="cyan"/>
        </w:rPr>
        <w:t>Kessler believes the issue is more urgent</w:t>
      </w:r>
      <w:r w:rsidRPr="003B661D">
        <w:rPr>
          <w:rStyle w:val="StyleBoldUnderline"/>
        </w:rPr>
        <w:t xml:space="preserve"> that that, </w:t>
      </w:r>
      <w:r w:rsidRPr="002F184B">
        <w:rPr>
          <w:rStyle w:val="StyleBoldUnderline"/>
          <w:highlight w:val="cyan"/>
        </w:rPr>
        <w:t>and thinks the biggest chunks of junk should be retrieved from space as soon as possible to avoid collisions</w:t>
      </w:r>
      <w:r w:rsidRPr="003B661D">
        <w:rPr>
          <w:rStyle w:val="StyleBoldUnderline"/>
        </w:rPr>
        <w:t xml:space="preserve"> that could create more plumes of space litter</w:t>
      </w:r>
      <w:r w:rsidRPr="003B661D">
        <w:t xml:space="preserve">. As in the battle against climate change, </w:t>
      </w:r>
      <w:r w:rsidRPr="003B661D">
        <w:rPr>
          <w:rStyle w:val="StyleBoldUnderline"/>
        </w:rPr>
        <w:t>the quest to clean up space shouldn't be passed on to future generations</w:t>
      </w:r>
      <w:r w:rsidRPr="003B661D">
        <w:t>, he said.</w:t>
      </w:r>
    </w:p>
    <w:p w:rsidR="00313702" w:rsidRPr="003B661D" w:rsidRDefault="00313702" w:rsidP="00313702">
      <w:r w:rsidRPr="003B661D">
        <w:t xml:space="preserve">"To me, it's not too different than the same kind of problems that we've had on Earth," he remarked. "We just don't pay attention to what we're doing to the environment. </w:t>
      </w:r>
      <w:r w:rsidRPr="002F184B">
        <w:rPr>
          <w:rStyle w:val="StyleBoldUnderline"/>
          <w:highlight w:val="cyan"/>
        </w:rPr>
        <w:t>Eventually it becomes non-sustainable</w:t>
      </w:r>
      <w:r w:rsidRPr="003B661D">
        <w:t>."</w:t>
      </w:r>
    </w:p>
    <w:p w:rsidR="00313702" w:rsidRPr="003B661D" w:rsidRDefault="00313702" w:rsidP="00313702">
      <w:pPr>
        <w:tabs>
          <w:tab w:val="left" w:pos="4800"/>
        </w:tabs>
      </w:pPr>
      <w:r>
        <w:tab/>
      </w:r>
    </w:p>
    <w:p w:rsidR="00313702" w:rsidRDefault="00313702" w:rsidP="00313702">
      <w:pPr>
        <w:pStyle w:val="Heading3"/>
      </w:pPr>
      <w:r>
        <w:t>Threat Real</w:t>
      </w:r>
    </w:p>
    <w:p w:rsidR="00313702" w:rsidRDefault="00313702" w:rsidP="00313702">
      <w:pPr>
        <w:pStyle w:val="Heading4"/>
      </w:pPr>
      <w:r>
        <w:t>The quantity of debris poses a grave risk to spacecraft --- causes a cascade effect that results in more debris</w:t>
      </w:r>
    </w:p>
    <w:p w:rsidR="00313702" w:rsidRPr="003F5797" w:rsidRDefault="00313702" w:rsidP="00313702">
      <w:r>
        <w:t xml:space="preserve">(An </w:t>
      </w:r>
      <w:r w:rsidRPr="004C26F7">
        <w:rPr>
          <w:rStyle w:val="StyleStyleBold12pt"/>
        </w:rPr>
        <w:t>ESA</w:t>
      </w:r>
      <w:r>
        <w:t xml:space="preserve"> Communications Production </w:t>
      </w:r>
      <w:r w:rsidRPr="004C26F7">
        <w:rPr>
          <w:rStyle w:val="StyleStyleBold12pt"/>
        </w:rPr>
        <w:t>16</w:t>
      </w:r>
      <w:r>
        <w:t xml:space="preserve">, ESA is the European Space Agency, 5/20/2016, ESA BR-329, </w:t>
      </w:r>
      <w:r w:rsidRPr="004C26F7">
        <w:t>http://esamultimedia.esa.int/docs/Clean_Space/Protecting_space_missions_BR-329_LowRes.pdf</w:t>
      </w:r>
      <w:r>
        <w:t xml:space="preserve">) </w:t>
      </w:r>
    </w:p>
    <w:p w:rsidR="00313702" w:rsidRPr="003F5797" w:rsidRDefault="00313702" w:rsidP="00313702">
      <w:r w:rsidRPr="002F184B">
        <w:rPr>
          <w:rStyle w:val="StyleBoldUnderline"/>
          <w:highlight w:val="cyan"/>
        </w:rPr>
        <w:t>Satellites orbiting Earth serve many purposes</w:t>
      </w:r>
      <w:r w:rsidRPr="003F5797">
        <w:rPr>
          <w:rStyle w:val="StyleBoldUnderline"/>
        </w:rPr>
        <w:t>,</w:t>
      </w:r>
      <w:r w:rsidRPr="003F5797">
        <w:t xml:space="preserve"> including space science, Earth observation, meteorology, climate research, telecommunications, navigation and human space exploration. As a resource for collecting scientific data, </w:t>
      </w:r>
      <w:r w:rsidRPr="002F184B">
        <w:rPr>
          <w:rStyle w:val="StyleBoldUnderline"/>
          <w:highlight w:val="cyan"/>
        </w:rPr>
        <w:t>satellites offer</w:t>
      </w:r>
      <w:r w:rsidRPr="003F5797">
        <w:rPr>
          <w:rStyle w:val="StyleBoldUnderline"/>
        </w:rPr>
        <w:t xml:space="preserve"> unrivalled </w:t>
      </w:r>
      <w:r w:rsidRPr="002F184B">
        <w:rPr>
          <w:rStyle w:val="StyleBoldUnderline"/>
          <w:highlight w:val="cyan"/>
        </w:rPr>
        <w:t>possibilities for research and exploitation</w:t>
      </w:r>
      <w:r w:rsidRPr="003F5797">
        <w:rPr>
          <w:rStyle w:val="StyleBoldUnderline"/>
        </w:rPr>
        <w:t>, both scientific and commercial</w:t>
      </w:r>
      <w:r w:rsidRPr="003F5797">
        <w:t xml:space="preserve">. However, in recent decades, </w:t>
      </w:r>
      <w:r w:rsidRPr="002F184B">
        <w:rPr>
          <w:rStyle w:val="StyleBoldUnderline"/>
          <w:highlight w:val="cyan"/>
        </w:rPr>
        <w:t>increased space activities have led to the emergence of</w:t>
      </w:r>
      <w:r w:rsidRPr="003F5797">
        <w:t xml:space="preserve"> an unanticipated and underestimated hazard: </w:t>
      </w:r>
      <w:r w:rsidRPr="002F184B">
        <w:rPr>
          <w:rStyle w:val="StyleBoldUnderline"/>
          <w:highlight w:val="cyan"/>
        </w:rPr>
        <w:t>space debris</w:t>
      </w:r>
      <w:r w:rsidRPr="003F5797">
        <w:t xml:space="preserve">. In almost 60 years of space activities, more than 4900 launches have placed some 6600 satellites into orbit, of which about 3600 remain in space. Less than a third – about 1100 – are still operational. </w:t>
      </w:r>
      <w:r w:rsidRPr="003F5797">
        <w:rPr>
          <w:rStyle w:val="StyleBoldUnderline"/>
        </w:rPr>
        <w:t xml:space="preserve">This large amount of ‘dead’ space hardware has a </w:t>
      </w:r>
      <w:r w:rsidRPr="003F5797">
        <w:t xml:space="preserve">total </w:t>
      </w:r>
      <w:r w:rsidRPr="003F5797">
        <w:rPr>
          <w:rStyle w:val="StyleBoldUnderline"/>
        </w:rPr>
        <w:t>mass of more than 6300 tonnes</w:t>
      </w:r>
      <w:r>
        <w:t xml:space="preserve">. </w:t>
      </w:r>
      <w:r w:rsidRPr="002F184B">
        <w:rPr>
          <w:rStyle w:val="StyleBoldUnderline"/>
          <w:highlight w:val="cyan"/>
        </w:rPr>
        <w:t>More than 17 000 orbital objects are being tracked</w:t>
      </w:r>
      <w:r>
        <w:t xml:space="preserve"> and catalogued by the US Space Surveillance Network. This covers objects larger than about 5–10 cm in low-Earth orbit (LEO, up to 2000 km above Earth), and objects of 0.3–1 m at geostationary altitudes (GEO, about 36 000 km). </w:t>
      </w:r>
      <w:r w:rsidRPr="002F184B">
        <w:rPr>
          <w:rStyle w:val="StyleBoldUnderline"/>
          <w:highlight w:val="cyan"/>
        </w:rPr>
        <w:t>These debris objects are a clear and present threat to new and existing space missions</w:t>
      </w:r>
      <w:r>
        <w:t xml:space="preserve">, </w:t>
      </w:r>
      <w:r w:rsidRPr="002F184B">
        <w:rPr>
          <w:rStyle w:val="StyleBoldUnderline"/>
          <w:highlight w:val="cyan"/>
        </w:rPr>
        <w:t>because</w:t>
      </w:r>
      <w:r>
        <w:t xml:space="preserve"> at typical collision speeds of 10 km/s in LEO, </w:t>
      </w:r>
      <w:r w:rsidRPr="002F184B">
        <w:rPr>
          <w:rStyle w:val="StyleBoldUnderline"/>
          <w:highlight w:val="cyan"/>
        </w:rPr>
        <w:t>even a 1 cm nut can hit with the energy of a</w:t>
      </w:r>
      <w:r w:rsidRPr="003F5797">
        <w:rPr>
          <w:rStyle w:val="StyleBoldUnderline"/>
        </w:rPr>
        <w:t xml:space="preserve">n exploding </w:t>
      </w:r>
      <w:r w:rsidRPr="002F184B">
        <w:rPr>
          <w:rStyle w:val="StyleBoldUnderline"/>
          <w:highlight w:val="cyan"/>
        </w:rPr>
        <w:t>hand grenade</w:t>
      </w:r>
      <w:r>
        <w:t xml:space="preserve">. </w:t>
      </w:r>
      <w:r w:rsidRPr="002F184B">
        <w:rPr>
          <w:rStyle w:val="StyleBoldUnderline"/>
          <w:highlight w:val="cyan"/>
        </w:rPr>
        <w:t>Impact by larger debris</w:t>
      </w:r>
      <w:r w:rsidRPr="003F5797">
        <w:rPr>
          <w:rStyle w:val="StyleBoldUnderline"/>
        </w:rPr>
        <w:t xml:space="preserve"> at orbital velocity </w:t>
      </w:r>
      <w:r w:rsidRPr="002F184B">
        <w:rPr>
          <w:rStyle w:val="StyleBoldUnderline"/>
          <w:highlight w:val="cyan"/>
        </w:rPr>
        <w:t xml:space="preserve">can cause </w:t>
      </w:r>
      <w:r w:rsidRPr="003F5797">
        <w:rPr>
          <w:rStyle w:val="StyleBoldUnderline"/>
        </w:rPr>
        <w:t xml:space="preserve">a catastrophic break-up – meaning </w:t>
      </w:r>
      <w:r w:rsidRPr="002F184B">
        <w:rPr>
          <w:rStyle w:val="StyleBoldUnderline"/>
          <w:highlight w:val="cyan"/>
        </w:rPr>
        <w:t>destruction of a spacecraft</w:t>
      </w:r>
      <w:r>
        <w:t xml:space="preserve">. </w:t>
      </w:r>
      <w:r w:rsidRPr="002F184B">
        <w:rPr>
          <w:rStyle w:val="StyleBoldUnderline"/>
          <w:highlight w:val="cyan"/>
        </w:rPr>
        <w:t>Each collision</w:t>
      </w:r>
      <w:r w:rsidRPr="003F5797">
        <w:rPr>
          <w:rStyle w:val="StyleBoldUnderline"/>
        </w:rPr>
        <w:t xml:space="preserve"> also </w:t>
      </w:r>
      <w:r w:rsidRPr="002F184B">
        <w:rPr>
          <w:rStyle w:val="StyleBoldUnderline"/>
          <w:highlight w:val="cyan"/>
        </w:rPr>
        <w:t>creates more debris</w:t>
      </w:r>
      <w:r>
        <w:t xml:space="preserve">, </w:t>
      </w:r>
      <w:r w:rsidRPr="002F184B">
        <w:rPr>
          <w:rStyle w:val="StyleBoldUnderline"/>
          <w:highlight w:val="cyan"/>
        </w:rPr>
        <w:t>which can lead to a cascade of more collisions</w:t>
      </w:r>
      <w:r>
        <w:t xml:space="preserve">. In addition to the hazard in space, </w:t>
      </w:r>
      <w:r w:rsidRPr="003F5797">
        <w:t xml:space="preserve">large </w:t>
      </w:r>
      <w:r w:rsidRPr="002F184B">
        <w:rPr>
          <w:rStyle w:val="StyleBoldUnderline"/>
          <w:highlight w:val="cyan"/>
        </w:rPr>
        <w:t>debris</w:t>
      </w:r>
      <w:r w:rsidRPr="003F5797">
        <w:t xml:space="preserve"> objects that reenter Earth’s atmosphere</w:t>
      </w:r>
      <w:r>
        <w:t xml:space="preserve"> in an uncontrolled way, such as defunct satellites, rocket bodies and large fragments, </w:t>
      </w:r>
      <w:r w:rsidRPr="002F184B">
        <w:rPr>
          <w:rStyle w:val="StyleBoldUnderline"/>
          <w:highlight w:val="cyan"/>
        </w:rPr>
        <w:t>can pose risk</w:t>
      </w:r>
      <w:r w:rsidRPr="003F5797">
        <w:rPr>
          <w:rStyle w:val="StyleBoldUnderline"/>
        </w:rPr>
        <w:t xml:space="preserve">s </w:t>
      </w:r>
      <w:r w:rsidRPr="002F184B">
        <w:rPr>
          <w:rStyle w:val="StyleBoldUnderline"/>
          <w:highlight w:val="cyan"/>
        </w:rPr>
        <w:t>to people on the ground</w:t>
      </w:r>
      <w:r w:rsidRPr="003F5797">
        <w:rPr>
          <w:rStyle w:val="StyleBoldUnderline"/>
        </w:rPr>
        <w:t>,</w:t>
      </w:r>
      <w:r>
        <w:t xml:space="preserve"> because they can be too big to burn up completely.</w:t>
      </w:r>
    </w:p>
    <w:p w:rsidR="00313702" w:rsidRPr="003B661D" w:rsidRDefault="00313702" w:rsidP="00313702">
      <w:pPr>
        <w:pStyle w:val="Heading3"/>
      </w:pPr>
      <w:r>
        <w:lastRenderedPageBreak/>
        <w:t>Miscalc.</w:t>
      </w:r>
    </w:p>
    <w:p w:rsidR="00313702" w:rsidRDefault="00313702" w:rsidP="00313702">
      <w:pPr>
        <w:pStyle w:val="Heading4"/>
      </w:pPr>
      <w:r>
        <w:t>Space debris poses a special political danger that escalates geopolitical conflicts and results in multi-national wars.</w:t>
      </w:r>
    </w:p>
    <w:p w:rsidR="00313702" w:rsidRPr="000706B2" w:rsidRDefault="00313702" w:rsidP="00313702">
      <w:r>
        <w:t>(</w:t>
      </w:r>
      <w:r w:rsidRPr="000706B2">
        <w:rPr>
          <w:rStyle w:val="StyleStyleBold12pt"/>
        </w:rPr>
        <w:t>Spacedaily 16</w:t>
      </w:r>
      <w:r>
        <w:t xml:space="preserve">, Staff Writers quote and analyze Vitaly Adushkin </w:t>
      </w:r>
      <w:r w:rsidRPr="0085579A">
        <w:t>from the Russian Academy of Sciences' Institute of Geosphere Dynamics</w:t>
      </w:r>
      <w:r>
        <w:t xml:space="preserve">, 2/1/2016, “Will Space Debris be Responsible for WWIII?,” </w:t>
      </w:r>
      <w:r w:rsidRPr="000706B2">
        <w:t>http://www.spacedaily.com/reports/Will_Space_Debris_be_Responsible_for_World_War_III_999.html</w:t>
      </w:r>
      <w:r>
        <w:t xml:space="preserve">) </w:t>
      </w:r>
    </w:p>
    <w:p w:rsidR="00313702" w:rsidRPr="0085579A" w:rsidRDefault="00313702" w:rsidP="00313702">
      <w:r w:rsidRPr="0085579A">
        <w:t xml:space="preserve">In recent weeks there has been a bit of speculation that collisions between active satellites and space debris could spark WW III. Vitaly Adushkin from the Russian Academy of Sciences' Institute of Geosphere Dynamics has been quoted as saying </w:t>
      </w:r>
      <w:r w:rsidRPr="002F184B">
        <w:rPr>
          <w:rStyle w:val="StyleBoldUnderline"/>
          <w:highlight w:val="cyan"/>
        </w:rPr>
        <w:t>space debris presents a, "special political danger</w:t>
      </w:r>
      <w:r w:rsidRPr="002F184B">
        <w:rPr>
          <w:highlight w:val="cyan"/>
        </w:rPr>
        <w:t>".</w:t>
      </w:r>
      <w:r w:rsidRPr="0085579A">
        <w:t xml:space="preserve"> He cites the hypothetical case in which a satellite is destroyed by a collision with an unknown object.</w:t>
      </w:r>
    </w:p>
    <w:p w:rsidR="00313702" w:rsidRPr="0085579A" w:rsidRDefault="00313702" w:rsidP="00313702">
      <w:r w:rsidRPr="0085579A">
        <w:rPr>
          <w:rStyle w:val="StyleBoldUnderline"/>
        </w:rPr>
        <w:t>Given today's relatively low</w:t>
      </w:r>
      <w:r w:rsidRPr="0085579A">
        <w:t xml:space="preserve"> level of space situational awareness (</w:t>
      </w:r>
      <w:r w:rsidRPr="0085579A">
        <w:rPr>
          <w:rStyle w:val="StyleBoldUnderline"/>
        </w:rPr>
        <w:t>SSA) capabilities</w:t>
      </w:r>
      <w:r w:rsidRPr="0085579A">
        <w:t xml:space="preserve"> </w:t>
      </w:r>
      <w:r w:rsidRPr="002F184B">
        <w:rPr>
          <w:rStyle w:val="StyleBoldUnderline"/>
          <w:highlight w:val="cyan"/>
        </w:rPr>
        <w:t>it would be</w:t>
      </w:r>
      <w:r w:rsidRPr="0085579A">
        <w:t xml:space="preserve"> all but </w:t>
      </w:r>
      <w:r w:rsidRPr="002F184B">
        <w:rPr>
          <w:rStyle w:val="StyleBoldUnderline"/>
          <w:highlight w:val="cyan"/>
        </w:rPr>
        <w:t>impossible to</w:t>
      </w:r>
      <w:r w:rsidRPr="0085579A">
        <w:rPr>
          <w:rStyle w:val="StyleBoldUnderline"/>
        </w:rPr>
        <w:t xml:space="preserve"> definitively </w:t>
      </w:r>
      <w:r w:rsidRPr="002F184B">
        <w:rPr>
          <w:rStyle w:val="StyleBoldUnderline"/>
          <w:highlight w:val="cyan"/>
        </w:rPr>
        <w:t>determine whether the object was random</w:t>
      </w:r>
      <w:r w:rsidRPr="0085579A">
        <w:rPr>
          <w:rStyle w:val="StyleBoldUnderline"/>
        </w:rPr>
        <w:t xml:space="preserve"> debris </w:t>
      </w:r>
      <w:r w:rsidRPr="002F184B">
        <w:rPr>
          <w:rStyle w:val="StyleBoldUnderline"/>
          <w:highlight w:val="cyan"/>
        </w:rPr>
        <w:t>or a</w:t>
      </w:r>
      <w:r w:rsidRPr="0085579A">
        <w:rPr>
          <w:rStyle w:val="StyleBoldUnderline"/>
        </w:rPr>
        <w:t xml:space="preserve"> stealth offensive </w:t>
      </w:r>
      <w:r w:rsidRPr="002F184B">
        <w:rPr>
          <w:rStyle w:val="StyleBoldUnderline"/>
          <w:highlight w:val="cyan"/>
        </w:rPr>
        <w:t>space weapon</w:t>
      </w:r>
      <w:r w:rsidRPr="0085579A">
        <w:t xml:space="preserve">. The Russian speculates that </w:t>
      </w:r>
      <w:r w:rsidRPr="0085579A">
        <w:rPr>
          <w:rStyle w:val="StyleBoldUnderline"/>
        </w:rPr>
        <w:t xml:space="preserve">such </w:t>
      </w:r>
      <w:r w:rsidRPr="002F184B">
        <w:rPr>
          <w:rStyle w:val="StyleBoldUnderline"/>
          <w:highlight w:val="cyan"/>
        </w:rPr>
        <w:t>an incident could be interpreted as an intentional attack</w:t>
      </w:r>
      <w:r w:rsidRPr="0085579A">
        <w:rPr>
          <w:rStyle w:val="StyleBoldUnderline"/>
        </w:rPr>
        <w:t xml:space="preserve">, </w:t>
      </w:r>
      <w:r w:rsidRPr="002F184B">
        <w:rPr>
          <w:rStyle w:val="StyleBoldUnderline"/>
          <w:highlight w:val="cyan"/>
        </w:rPr>
        <w:t>precipitating armed conflict</w:t>
      </w:r>
      <w:r w:rsidRPr="0085579A">
        <w:rPr>
          <w:rStyle w:val="StyleBoldUnderline"/>
        </w:rPr>
        <w:t xml:space="preserve"> between space-faring nations</w:t>
      </w:r>
      <w:r w:rsidRPr="0085579A">
        <w:t>.</w:t>
      </w:r>
    </w:p>
    <w:p w:rsidR="00313702" w:rsidRPr="0085579A" w:rsidRDefault="00313702" w:rsidP="00313702">
      <w:r w:rsidRPr="0085579A">
        <w:t>To date, we know of only one incident in which a satellite was completely destroyed in a collision with an orbiting object. In that case the satellite was a commercial telephony (Iridium 33) satellite. An after-the-fact analysis concluded that the object was an expired Russian spacecraft (Cosmos 2251). Since not all of the roughly 500,000 potentially damaging orbiting objects are tracked, it was fortunate that the object in this case was identified.</w:t>
      </w:r>
    </w:p>
    <w:p w:rsidR="00313702" w:rsidRPr="0085579A" w:rsidRDefault="00313702" w:rsidP="00313702">
      <w:r w:rsidRPr="0085579A">
        <w:t xml:space="preserve">Undoubtedly, </w:t>
      </w:r>
      <w:r w:rsidRPr="002F184B">
        <w:rPr>
          <w:rStyle w:val="StyleBoldUnderline"/>
          <w:highlight w:val="cyan"/>
        </w:rPr>
        <w:t>there will be incidents in which the destroyed satellite is</w:t>
      </w:r>
      <w:r w:rsidRPr="0085579A">
        <w:rPr>
          <w:rStyle w:val="StyleBoldUnderline"/>
        </w:rPr>
        <w:t xml:space="preserve"> </w:t>
      </w:r>
      <w:r w:rsidRPr="002F184B">
        <w:rPr>
          <w:rStyle w:val="StyleBoldUnderline"/>
          <w:highlight w:val="cyan"/>
        </w:rPr>
        <w:t>a</w:t>
      </w:r>
      <w:r w:rsidRPr="0085579A">
        <w:rPr>
          <w:rStyle w:val="StyleBoldUnderline"/>
        </w:rPr>
        <w:t xml:space="preserve">n expensive and </w:t>
      </w:r>
      <w:r w:rsidRPr="002F184B">
        <w:rPr>
          <w:rStyle w:val="StyleBoldUnderline"/>
          <w:highlight w:val="cyan"/>
        </w:rPr>
        <w:t>critical military spacecraft and the object will not be identified</w:t>
      </w:r>
      <w:r w:rsidRPr="0085579A">
        <w:t xml:space="preserve">. </w:t>
      </w:r>
      <w:r w:rsidRPr="0085579A">
        <w:rPr>
          <w:rStyle w:val="StyleBoldUnderline"/>
        </w:rPr>
        <w:t xml:space="preserve">Since it is common knowledge that at least three countries have the capability to deploy stealth offensive attack spacecraft, </w:t>
      </w:r>
      <w:r w:rsidRPr="002F184B">
        <w:rPr>
          <w:rStyle w:val="StyleBoldUnderline"/>
          <w:highlight w:val="cyan"/>
        </w:rPr>
        <w:t>any incident involving an element of the national security</w:t>
      </w:r>
      <w:r w:rsidRPr="0085579A">
        <w:rPr>
          <w:rStyle w:val="StyleBoldUnderline"/>
        </w:rPr>
        <w:t xml:space="preserve"> space infrastructure </w:t>
      </w:r>
      <w:r w:rsidRPr="002F184B">
        <w:rPr>
          <w:rStyle w:val="StyleBoldUnderline"/>
          <w:highlight w:val="cyan"/>
        </w:rPr>
        <w:t>and an unknown object will likely create a tense political situation</w:t>
      </w:r>
      <w:r w:rsidRPr="0085579A">
        <w:t>.</w:t>
      </w:r>
    </w:p>
    <w:p w:rsidR="00313702" w:rsidRPr="0085579A" w:rsidRDefault="00313702" w:rsidP="00313702">
      <w:r w:rsidRPr="002F184B">
        <w:rPr>
          <w:rStyle w:val="StyleBoldUnderline"/>
          <w:highlight w:val="cyan"/>
        </w:rPr>
        <w:t>Some of these critical</w:t>
      </w:r>
      <w:r w:rsidRPr="0085579A">
        <w:rPr>
          <w:rStyle w:val="StyleBoldUnderline"/>
        </w:rPr>
        <w:t xml:space="preserve"> national security </w:t>
      </w:r>
      <w:r w:rsidRPr="002F184B">
        <w:rPr>
          <w:rStyle w:val="StyleBoldUnderline"/>
          <w:highlight w:val="cyan"/>
        </w:rPr>
        <w:t>satellites</w:t>
      </w:r>
      <w:r w:rsidRPr="0085579A">
        <w:t xml:space="preserve"> have estimated values in excess of $1 billion. They </w:t>
      </w:r>
      <w:r w:rsidRPr="002F184B">
        <w:rPr>
          <w:rStyle w:val="StyleBoldUnderline"/>
          <w:highlight w:val="cyan"/>
        </w:rPr>
        <w:t>provide</w:t>
      </w:r>
      <w:r w:rsidRPr="0085579A">
        <w:rPr>
          <w:rStyle w:val="StyleBoldUnderline"/>
        </w:rPr>
        <w:t xml:space="preserve"> key </w:t>
      </w:r>
      <w:r w:rsidRPr="002F184B">
        <w:rPr>
          <w:rStyle w:val="StyleBoldUnderline"/>
          <w:highlight w:val="cyan"/>
        </w:rPr>
        <w:t>real-time information required by military decision makers</w:t>
      </w:r>
      <w:r w:rsidRPr="0085579A">
        <w:rPr>
          <w:rStyle w:val="StyleBoldUnderline"/>
        </w:rPr>
        <w:t xml:space="preserve"> and government leaders</w:t>
      </w:r>
      <w:r w:rsidRPr="0085579A">
        <w:t xml:space="preserve">. </w:t>
      </w:r>
      <w:r w:rsidRPr="002F184B">
        <w:rPr>
          <w:rStyle w:val="StyleBoldUnderline"/>
          <w:highlight w:val="cyan"/>
        </w:rPr>
        <w:t>Any unattributed loss</w:t>
      </w:r>
      <w:r w:rsidRPr="0085579A">
        <w:rPr>
          <w:rStyle w:val="StyleBoldUnderline"/>
        </w:rPr>
        <w:t xml:space="preserve"> of such an asset </w:t>
      </w:r>
      <w:r w:rsidRPr="002F184B">
        <w:rPr>
          <w:rStyle w:val="StyleBoldUnderline"/>
          <w:highlight w:val="cyan"/>
        </w:rPr>
        <w:t>would be treated as a possible attack by an adversary</w:t>
      </w:r>
      <w:r w:rsidRPr="0085579A">
        <w:t xml:space="preserve">. </w:t>
      </w:r>
      <w:r w:rsidRPr="002F184B">
        <w:rPr>
          <w:rStyle w:val="StyleBoldUnderline"/>
          <w:highlight w:val="cyan"/>
        </w:rPr>
        <w:t>Should such an event occur in coincidence with an extreme geopolitical crisis, it appears possible that multi-national war could result</w:t>
      </w:r>
      <w:r w:rsidRPr="0085579A">
        <w:t>.</w:t>
      </w:r>
    </w:p>
    <w:p w:rsidR="00313702" w:rsidRPr="0085579A" w:rsidRDefault="00313702" w:rsidP="00313702">
      <w:r w:rsidRPr="0085579A">
        <w:t>Obviously, such scenarios should be avoided. Unfortunately, technologies, systems and operational capabilities to definitively identify and track every potentially hazardous space object do not yet exist. Given the extent of the growing orbital debris population and the required investment to identify and track every suspicious object, it is highly unlikely that such a capability will be developed.</w:t>
      </w:r>
    </w:p>
    <w:p w:rsidR="00313702" w:rsidRPr="0085579A" w:rsidRDefault="00313702" w:rsidP="00313702">
      <w:r w:rsidRPr="0085579A">
        <w:t xml:space="preserve">In summary, </w:t>
      </w:r>
      <w:r w:rsidRPr="0085579A">
        <w:rPr>
          <w:rStyle w:val="StyleBoldUnderline"/>
        </w:rPr>
        <w:t xml:space="preserve">at some point in the future </w:t>
      </w:r>
      <w:r w:rsidRPr="002F184B">
        <w:rPr>
          <w:rStyle w:val="StyleBoldUnderline"/>
          <w:highlight w:val="cyan"/>
        </w:rPr>
        <w:t>the space debris issue may lead to a</w:t>
      </w:r>
      <w:r w:rsidRPr="0085579A">
        <w:rPr>
          <w:rStyle w:val="StyleBoldUnderline"/>
        </w:rPr>
        <w:t xml:space="preserve">n unresolvable </w:t>
      </w:r>
      <w:r w:rsidRPr="002F184B">
        <w:rPr>
          <w:rStyle w:val="StyleBoldUnderline"/>
          <w:highlight w:val="cyan"/>
        </w:rPr>
        <w:t>conundrum that might change our entire civilization</w:t>
      </w:r>
    </w:p>
    <w:p w:rsidR="00313702" w:rsidRPr="0085579A" w:rsidRDefault="00313702" w:rsidP="00313702"/>
    <w:p w:rsidR="00313702" w:rsidRDefault="00313702" w:rsidP="00313702">
      <w:pPr>
        <w:pStyle w:val="Heading4"/>
      </w:pPr>
      <w:r>
        <w:t>Space debris provokes armed conflict and political row --- the amount of debris is dramatically increasing and is reaching a tipping point in the threat posed to satellites and the ISS</w:t>
      </w:r>
    </w:p>
    <w:p w:rsidR="00313702" w:rsidRPr="007A7B8A" w:rsidRDefault="00313702" w:rsidP="00313702">
      <w:r>
        <w:t xml:space="preserve">(Ian </w:t>
      </w:r>
      <w:r w:rsidRPr="007A7B8A">
        <w:rPr>
          <w:rStyle w:val="StyleStyleBold12pt"/>
        </w:rPr>
        <w:t>Sample 16</w:t>
      </w:r>
      <w:r>
        <w:t xml:space="preserve">, Science Editor of the Guardian, Previously a </w:t>
      </w:r>
      <w:r w:rsidRPr="007A7B8A">
        <w:t xml:space="preserve">journalist at New Scientist and worked at the Institute </w:t>
      </w:r>
      <w:r>
        <w:t>of Physics as a journal editor, Holds</w:t>
      </w:r>
      <w:r w:rsidRPr="007A7B8A">
        <w:t xml:space="preserve"> PhD in biomedical materials from Queen Mary's, University of London</w:t>
      </w:r>
      <w:r>
        <w:t xml:space="preserve">, 1/22/2016, “Rise in Space Junk Could Provoke an Armed Conflict say Scientists,” </w:t>
      </w:r>
      <w:r w:rsidRPr="00F517E7">
        <w:t>https://www.theguardian.com/science/2016/jan/22/rise-in-space-junk-could-provoke-armed-conflict-say-scientists</w:t>
      </w:r>
      <w:r>
        <w:t xml:space="preserve">) </w:t>
      </w:r>
    </w:p>
    <w:p w:rsidR="00313702" w:rsidRPr="00CB718E" w:rsidRDefault="00313702" w:rsidP="00313702">
      <w:r w:rsidRPr="002F184B">
        <w:rPr>
          <w:rStyle w:val="StyleBoldUnderline"/>
          <w:highlight w:val="cyan"/>
        </w:rPr>
        <w:t>The</w:t>
      </w:r>
      <w:r w:rsidRPr="00CB718E">
        <w:rPr>
          <w:rStyle w:val="StyleBoldUnderline"/>
        </w:rPr>
        <w:t xml:space="preserve"> steady </w:t>
      </w:r>
      <w:r w:rsidRPr="002F184B">
        <w:rPr>
          <w:rStyle w:val="StyleBoldUnderline"/>
          <w:highlight w:val="cyan"/>
        </w:rPr>
        <w:t>rise</w:t>
      </w:r>
      <w:r w:rsidRPr="00CB718E">
        <w:rPr>
          <w:rStyle w:val="StyleBoldUnderline"/>
        </w:rPr>
        <w:t xml:space="preserve"> </w:t>
      </w:r>
      <w:r w:rsidRPr="002F184B">
        <w:rPr>
          <w:rStyle w:val="StyleBoldUnderline"/>
          <w:highlight w:val="cyan"/>
        </w:rPr>
        <w:t>in space junk that is floating around the planet could provoke</w:t>
      </w:r>
      <w:r w:rsidRPr="00CB718E">
        <w:rPr>
          <w:rStyle w:val="StyleBoldUnderline"/>
        </w:rPr>
        <w:t xml:space="preserve"> a </w:t>
      </w:r>
      <w:r w:rsidRPr="002F184B">
        <w:rPr>
          <w:rStyle w:val="StyleBoldUnderline"/>
          <w:highlight w:val="cyan"/>
        </w:rPr>
        <w:t>political row and</w:t>
      </w:r>
      <w:r w:rsidRPr="00CB718E">
        <w:rPr>
          <w:rStyle w:val="StyleBoldUnderline"/>
        </w:rPr>
        <w:t xml:space="preserve"> even </w:t>
      </w:r>
      <w:r w:rsidRPr="002F184B">
        <w:rPr>
          <w:rStyle w:val="StyleBoldUnderline"/>
          <w:highlight w:val="cyan"/>
        </w:rPr>
        <w:t>armed conflict</w:t>
      </w:r>
      <w:r w:rsidRPr="00CB718E">
        <w:t xml:space="preserve">, according to scientists, who warn that even </w:t>
      </w:r>
      <w:r w:rsidRPr="002F184B">
        <w:rPr>
          <w:rStyle w:val="StyleBoldUnderline"/>
          <w:highlight w:val="cyan"/>
        </w:rPr>
        <w:t>tiny pieces of debris have enough energy to damage</w:t>
      </w:r>
      <w:r w:rsidRPr="00CB718E">
        <w:rPr>
          <w:rStyle w:val="StyleBoldUnderline"/>
        </w:rPr>
        <w:t xml:space="preserve"> or destroy </w:t>
      </w:r>
      <w:r w:rsidRPr="002F184B">
        <w:rPr>
          <w:rStyle w:val="StyleBoldUnderline"/>
          <w:highlight w:val="cyan"/>
        </w:rPr>
        <w:t>military satellites</w:t>
      </w:r>
      <w:r w:rsidRPr="00CB718E">
        <w:t>.</w:t>
      </w:r>
    </w:p>
    <w:p w:rsidR="00313702" w:rsidRPr="00CB718E" w:rsidRDefault="00313702" w:rsidP="00313702">
      <w:r w:rsidRPr="00CB718E">
        <w:t xml:space="preserve">Researchers said </w:t>
      </w:r>
      <w:r w:rsidRPr="002F184B">
        <w:rPr>
          <w:rStyle w:val="StyleBoldUnderline"/>
          <w:highlight w:val="cyan"/>
        </w:rPr>
        <w:t>fragments of</w:t>
      </w:r>
      <w:r w:rsidRPr="00CB718E">
        <w:t xml:space="preserve"> spent </w:t>
      </w:r>
      <w:r w:rsidRPr="002F184B">
        <w:rPr>
          <w:rStyle w:val="StyleBoldUnderline"/>
          <w:highlight w:val="cyan"/>
        </w:rPr>
        <w:t>rockets</w:t>
      </w:r>
      <w:r w:rsidRPr="002F184B">
        <w:rPr>
          <w:highlight w:val="cyan"/>
        </w:rPr>
        <w:t xml:space="preserve"> </w:t>
      </w:r>
      <w:r w:rsidRPr="002F184B">
        <w:rPr>
          <w:rStyle w:val="StyleBoldUnderline"/>
          <w:highlight w:val="cyan"/>
        </w:rPr>
        <w:t>and</w:t>
      </w:r>
      <w:r w:rsidRPr="00CB718E">
        <w:t xml:space="preserve"> other hurtling </w:t>
      </w:r>
      <w:r w:rsidRPr="002F184B">
        <w:rPr>
          <w:rStyle w:val="StyleBoldUnderline"/>
          <w:highlight w:val="cyan"/>
        </w:rPr>
        <w:t>hardware</w:t>
      </w:r>
      <w:r w:rsidRPr="00CB718E">
        <w:t xml:space="preserve"> </w:t>
      </w:r>
      <w:r w:rsidRPr="002F184B">
        <w:rPr>
          <w:rStyle w:val="StyleBoldUnderline"/>
          <w:highlight w:val="cyan"/>
        </w:rPr>
        <w:t>pose</w:t>
      </w:r>
      <w:r w:rsidRPr="00CB718E">
        <w:rPr>
          <w:rStyle w:val="StyleBoldUnderline"/>
        </w:rPr>
        <w:t xml:space="preserve">d </w:t>
      </w:r>
      <w:r w:rsidRPr="002F184B">
        <w:rPr>
          <w:rStyle w:val="StyleBoldUnderline"/>
          <w:highlight w:val="cyan"/>
        </w:rPr>
        <w:t>a</w:t>
      </w:r>
      <w:r w:rsidRPr="00CB718E">
        <w:rPr>
          <w:rStyle w:val="StyleBoldUnderline"/>
        </w:rPr>
        <w:t xml:space="preserve"> “</w:t>
      </w:r>
      <w:r w:rsidRPr="002F184B">
        <w:rPr>
          <w:rStyle w:val="StyleBoldUnderline"/>
          <w:highlight w:val="cyan"/>
        </w:rPr>
        <w:t>special political danger” because of the difficulty in confirming that</w:t>
      </w:r>
      <w:r w:rsidRPr="00CB718E">
        <w:rPr>
          <w:rStyle w:val="StyleBoldUnderline"/>
        </w:rPr>
        <w:t xml:space="preserve"> </w:t>
      </w:r>
      <w:r w:rsidRPr="002F184B">
        <w:rPr>
          <w:rStyle w:val="StyleBoldUnderline"/>
          <w:highlight w:val="cyan"/>
        </w:rPr>
        <w:t>a</w:t>
      </w:r>
      <w:r w:rsidRPr="00CB718E">
        <w:rPr>
          <w:rStyle w:val="StyleBoldUnderline"/>
        </w:rPr>
        <w:t xml:space="preserve">n operational </w:t>
      </w:r>
      <w:r w:rsidRPr="002F184B">
        <w:rPr>
          <w:rStyle w:val="StyleBoldUnderline"/>
          <w:highlight w:val="cyan"/>
        </w:rPr>
        <w:t xml:space="preserve">satellite had been struck by flying debris and </w:t>
      </w:r>
      <w:r w:rsidRPr="007A7B8A">
        <w:rPr>
          <w:rStyle w:val="StyleBoldUnderline"/>
        </w:rPr>
        <w:t xml:space="preserve">had </w:t>
      </w:r>
      <w:r w:rsidRPr="002F184B">
        <w:rPr>
          <w:rStyle w:val="StyleBoldUnderline"/>
          <w:highlight w:val="cyan"/>
        </w:rPr>
        <w:t xml:space="preserve">not </w:t>
      </w:r>
      <w:r w:rsidRPr="007A7B8A">
        <w:rPr>
          <w:rStyle w:val="StyleBoldUnderline"/>
        </w:rPr>
        <w:t>fallen victim</w:t>
      </w:r>
      <w:r w:rsidRPr="00CB718E">
        <w:rPr>
          <w:rStyle w:val="StyleBoldUnderline"/>
        </w:rPr>
        <w:t xml:space="preserve"> to </w:t>
      </w:r>
      <w:r w:rsidRPr="002F184B">
        <w:rPr>
          <w:rStyle w:val="StyleBoldUnderline"/>
          <w:highlight w:val="cyan"/>
        </w:rPr>
        <w:t>an intentional attack</w:t>
      </w:r>
      <w:r w:rsidRPr="00CB718E">
        <w:rPr>
          <w:rStyle w:val="StyleBoldUnderline"/>
        </w:rPr>
        <w:t xml:space="preserve"> by another nation</w:t>
      </w:r>
      <w:r w:rsidRPr="00CB718E">
        <w:t>.</w:t>
      </w:r>
    </w:p>
    <w:p w:rsidR="00313702" w:rsidRPr="00CB718E" w:rsidRDefault="00313702" w:rsidP="00313702">
      <w:r w:rsidRPr="002F184B">
        <w:rPr>
          <w:rStyle w:val="StyleBoldUnderline"/>
          <w:highlight w:val="cyan"/>
        </w:rPr>
        <w:t>Space agencies</w:t>
      </w:r>
      <w:r w:rsidRPr="00CB718E">
        <w:t xml:space="preserve"> in the US and Russia </w:t>
      </w:r>
      <w:r w:rsidRPr="002F184B">
        <w:rPr>
          <w:rStyle w:val="StyleBoldUnderline"/>
          <w:highlight w:val="cyan"/>
        </w:rPr>
        <w:t>track more than 23,000 pieces of </w:t>
      </w:r>
      <w:hyperlink r:id="rId84" w:history="1">
        <w:r w:rsidRPr="002F184B">
          <w:rPr>
            <w:rStyle w:val="StyleBoldUnderline"/>
            <w:highlight w:val="cyan"/>
          </w:rPr>
          <w:t>space junk</w:t>
        </w:r>
      </w:hyperlink>
      <w:r w:rsidRPr="002F184B">
        <w:rPr>
          <w:rStyle w:val="StyleBoldUnderline"/>
          <w:highlight w:val="cyan"/>
        </w:rPr>
        <w:t>larger than 10cm</w:t>
      </w:r>
      <w:r w:rsidRPr="00CB718E">
        <w:t xml:space="preserve">, but </w:t>
      </w:r>
      <w:r w:rsidRPr="00CB718E">
        <w:rPr>
          <w:rStyle w:val="StyleBoldUnderline"/>
        </w:rPr>
        <w:t>estimates suggest there could be half a billion fragments ranging from one to 10cm</w:t>
      </w:r>
      <w:r w:rsidRPr="00CB718E">
        <w:t xml:space="preserve">, </w:t>
      </w:r>
      <w:r w:rsidRPr="00CB718E">
        <w:rPr>
          <w:rStyle w:val="StyleBoldUnderline"/>
        </w:rPr>
        <w:t>and trillions of even smaller particles.</w:t>
      </w:r>
    </w:p>
    <w:p w:rsidR="00313702" w:rsidRPr="00CB718E" w:rsidRDefault="00313702" w:rsidP="00313702">
      <w:r w:rsidRPr="002F184B">
        <w:rPr>
          <w:rStyle w:val="StyleBoldUnderline"/>
          <w:highlight w:val="cyan"/>
        </w:rPr>
        <w:t>The junk poses the greatest danger</w:t>
      </w:r>
      <w:r w:rsidRPr="00CB718E">
        <w:rPr>
          <w:rStyle w:val="StyleBoldUnderline"/>
        </w:rPr>
        <w:t xml:space="preserve"> to satellites </w:t>
      </w:r>
      <w:r w:rsidRPr="002F184B">
        <w:rPr>
          <w:rStyle w:val="StyleBoldUnderline"/>
          <w:highlight w:val="cyan"/>
        </w:rPr>
        <w:t>in low</w:t>
      </w:r>
      <w:r w:rsidRPr="00CB718E">
        <w:rPr>
          <w:rStyle w:val="StyleBoldUnderline"/>
        </w:rPr>
        <w:t xml:space="preserve"> Earth </w:t>
      </w:r>
      <w:r w:rsidRPr="002F184B">
        <w:rPr>
          <w:rStyle w:val="StyleBoldUnderline"/>
          <w:highlight w:val="cyan"/>
        </w:rPr>
        <w:t>orbit</w:t>
      </w:r>
      <w:r w:rsidRPr="00CB718E">
        <w:t xml:space="preserve">, </w:t>
      </w:r>
      <w:r w:rsidRPr="002F184B">
        <w:rPr>
          <w:rStyle w:val="StyleBoldUnderline"/>
          <w:highlight w:val="cyan"/>
        </w:rPr>
        <w:t>where debris can slam into spacecraft</w:t>
      </w:r>
      <w:r w:rsidRPr="00CB718E">
        <w:rPr>
          <w:rStyle w:val="StyleBoldUnderline"/>
        </w:rPr>
        <w:t xml:space="preserve"> </w:t>
      </w:r>
      <w:r w:rsidRPr="002F184B">
        <w:rPr>
          <w:rStyle w:val="StyleBoldUnderline"/>
          <w:highlight w:val="cyan"/>
        </w:rPr>
        <w:t>at</w:t>
      </w:r>
      <w:r w:rsidRPr="00CB718E">
        <w:rPr>
          <w:rStyle w:val="StyleBoldUnderline"/>
        </w:rPr>
        <w:t xml:space="preserve"> a combined speed of more than </w:t>
      </w:r>
      <w:r w:rsidRPr="002F184B">
        <w:rPr>
          <w:rStyle w:val="StyleBoldUnderline"/>
          <w:highlight w:val="cyan"/>
        </w:rPr>
        <w:t>30,000mph</w:t>
      </w:r>
      <w:r w:rsidRPr="00CB718E">
        <w:t xml:space="preserve">. </w:t>
      </w:r>
      <w:r w:rsidRPr="002F184B">
        <w:rPr>
          <w:rStyle w:val="StyleBoldUnderline"/>
          <w:highlight w:val="cyan"/>
        </w:rPr>
        <w:t>This realm of space,</w:t>
      </w:r>
      <w:r w:rsidRPr="00CB718E">
        <w:t xml:space="preserve"> which stretches from 100 to 1200 miles above the surface, </w:t>
      </w:r>
      <w:r w:rsidRPr="002F184B">
        <w:rPr>
          <w:rStyle w:val="StyleBoldUnderline"/>
          <w:highlight w:val="cyan"/>
        </w:rPr>
        <w:t>is where most military satellites are deployed</w:t>
      </w:r>
      <w:r w:rsidRPr="00CB718E">
        <w:t>.</w:t>
      </w:r>
    </w:p>
    <w:p w:rsidR="00313702" w:rsidRPr="00CB718E" w:rsidRDefault="00313702" w:rsidP="00313702">
      <w:r w:rsidRPr="00CB718E">
        <w:t>In a report to be published in the journal </w:t>
      </w:r>
      <w:hyperlink r:id="rId85" w:history="1">
        <w:r w:rsidRPr="00CB718E">
          <w:rPr>
            <w:rStyle w:val="Hyperlink"/>
          </w:rPr>
          <w:t>Acta Astronautica</w:t>
        </w:r>
      </w:hyperlink>
      <w:r w:rsidRPr="00CB718E">
        <w:t xml:space="preserve">, Vitaly Adushkin at the Russian Academy of Sciences in Moscow writes that </w:t>
      </w:r>
      <w:r w:rsidRPr="007A7B8A">
        <w:rPr>
          <w:rStyle w:val="StyleBoldUnderline"/>
        </w:rPr>
        <w:t>impacts from space junk</w:t>
      </w:r>
      <w:r w:rsidRPr="00CB718E">
        <w:t xml:space="preserve">, especially on military satellites, </w:t>
      </w:r>
      <w:r w:rsidRPr="007A7B8A">
        <w:rPr>
          <w:rStyle w:val="StyleBoldUnderline"/>
        </w:rPr>
        <w:t xml:space="preserve">posed a “special political danger” and </w:t>
      </w:r>
      <w:r w:rsidRPr="007A7B8A">
        <w:rPr>
          <w:rStyle w:val="StyleBoldUnderline"/>
        </w:rPr>
        <w:lastRenderedPageBreak/>
        <w:t xml:space="preserve">“may provoke political or even armed conflict between space-faring nations. </w:t>
      </w:r>
      <w:r w:rsidRPr="002F184B">
        <w:rPr>
          <w:rStyle w:val="StyleBoldUnderline"/>
          <w:highlight w:val="cyan"/>
        </w:rPr>
        <w:t>The owner of the impacted</w:t>
      </w:r>
      <w:r w:rsidRPr="007A7B8A">
        <w:rPr>
          <w:rStyle w:val="StyleBoldUnderline"/>
        </w:rPr>
        <w:t xml:space="preserve"> and destroyed </w:t>
      </w:r>
      <w:r w:rsidRPr="002F184B">
        <w:rPr>
          <w:rStyle w:val="StyleBoldUnderline"/>
          <w:highlight w:val="cyan"/>
        </w:rPr>
        <w:t>satellite can hardly quickly determine the real cause of the accident</w:t>
      </w:r>
      <w:r w:rsidRPr="00CB718E">
        <w:t>.”</w:t>
      </w:r>
    </w:p>
    <w:p w:rsidR="00313702" w:rsidRPr="00CB718E" w:rsidRDefault="00313702" w:rsidP="00313702">
      <w:r w:rsidRPr="00CB718E">
        <w:t xml:space="preserve">Adushkin adds that in recent decades there have been repeated sudden failures of defence satellites which have never been explained. But </w:t>
      </w:r>
      <w:r w:rsidRPr="007A7B8A">
        <w:rPr>
          <w:rStyle w:val="StyleBoldUnderline"/>
        </w:rPr>
        <w:t>there</w:t>
      </w:r>
      <w:r w:rsidRPr="00CB718E">
        <w:t xml:space="preserve"> </w:t>
      </w:r>
      <w:r w:rsidRPr="007A7B8A">
        <w:rPr>
          <w:rStyle w:val="StyleBoldUnderline"/>
        </w:rPr>
        <w:t>are</w:t>
      </w:r>
      <w:r w:rsidRPr="00CB718E">
        <w:t xml:space="preserve"> only </w:t>
      </w:r>
      <w:r w:rsidRPr="007A7B8A">
        <w:rPr>
          <w:rStyle w:val="StyleBoldUnderline"/>
        </w:rPr>
        <w:t>two</w:t>
      </w:r>
      <w:r w:rsidRPr="00CB718E">
        <w:t xml:space="preserve"> </w:t>
      </w:r>
      <w:r w:rsidRPr="007A7B8A">
        <w:rPr>
          <w:rStyle w:val="StyleBoldUnderline"/>
        </w:rPr>
        <w:t>possibilities</w:t>
      </w:r>
      <w:r w:rsidRPr="00CB718E">
        <w:t xml:space="preserve">, he claims: </w:t>
      </w:r>
      <w:r w:rsidRPr="007A7B8A">
        <w:rPr>
          <w:rStyle w:val="StyleBoldUnderline"/>
        </w:rPr>
        <w:t>either unregistered collisions with space debris</w:t>
      </w:r>
      <w:r w:rsidRPr="00CB718E">
        <w:t xml:space="preserve">, </w:t>
      </w:r>
      <w:r w:rsidRPr="007A7B8A">
        <w:rPr>
          <w:rStyle w:val="StyleBoldUnderline"/>
        </w:rPr>
        <w:t>or an aggressive action by an adversary</w:t>
      </w:r>
      <w:r w:rsidRPr="00CB718E">
        <w:t>. “</w:t>
      </w:r>
      <w:r w:rsidRPr="002F184B">
        <w:rPr>
          <w:rStyle w:val="StyleBoldUnderline"/>
          <w:highlight w:val="cyan"/>
        </w:rPr>
        <w:t>This is a politically dangerous dilemma</w:t>
      </w:r>
      <w:r w:rsidRPr="007A7B8A">
        <w:rPr>
          <w:rStyle w:val="StyleBoldUnderline"/>
        </w:rPr>
        <w:t>,”</w:t>
      </w:r>
      <w:r w:rsidRPr="00CB718E">
        <w:t xml:space="preserve"> he writes.</w:t>
      </w:r>
    </w:p>
    <w:p w:rsidR="00313702" w:rsidRPr="00CB718E" w:rsidRDefault="00313702" w:rsidP="00313702">
      <w:r w:rsidRPr="00CB718E">
        <w:t>The warning comes after an incident in 2013 when a Russian satellite, Blits, was disabled after apparently colliding with debris created when China shot down one of its own old weather satellites in 2007. The Chinese used a missile to destroy its satellite, an act that demonstrated its anti-satellite capabilities, and left 3,000 more pieces of debris in orbit.</w:t>
      </w:r>
    </w:p>
    <w:p w:rsidR="00313702" w:rsidRPr="00CB718E" w:rsidRDefault="00313702" w:rsidP="00313702">
      <w:r w:rsidRPr="00CB718E">
        <w:t xml:space="preserve">According to the report, </w:t>
      </w:r>
      <w:r w:rsidRPr="002F184B">
        <w:rPr>
          <w:rStyle w:val="StyleBoldUnderline"/>
          <w:highlight w:val="cyan"/>
        </w:rPr>
        <w:t>the amount of debris cluttering low Earth orbit has risen dramatically in half a century of spacefaring</w:t>
      </w:r>
      <w:r w:rsidRPr="00CB718E">
        <w:t xml:space="preserve">. </w:t>
      </w:r>
      <w:r w:rsidRPr="007A7B8A">
        <w:rPr>
          <w:rStyle w:val="StyleBoldUnderline"/>
        </w:rPr>
        <w:t>Wit</w:t>
      </w:r>
      <w:r w:rsidRPr="002F184B">
        <w:rPr>
          <w:rStyle w:val="StyleBoldUnderline"/>
          <w:highlight w:val="cyan"/>
        </w:rPr>
        <w:t>hout efforts to clean up the space environment</w:t>
      </w:r>
      <w:r w:rsidRPr="002F184B">
        <w:rPr>
          <w:highlight w:val="cyan"/>
        </w:rPr>
        <w:t>,</w:t>
      </w:r>
      <w:r w:rsidRPr="00CB718E">
        <w:t xml:space="preserve"> Adushkin </w:t>
      </w:r>
      <w:r w:rsidRPr="007A7B8A">
        <w:t>warns</w:t>
      </w:r>
      <w:r w:rsidRPr="00CB718E">
        <w:t xml:space="preserve"> </w:t>
      </w:r>
      <w:r w:rsidRPr="007A7B8A">
        <w:t>of</w:t>
      </w:r>
      <w:r w:rsidRPr="007A7B8A">
        <w:rPr>
          <w:rStyle w:val="StyleBoldUnderline"/>
        </w:rPr>
        <w:t xml:space="preserve"> a “cascade process” in which </w:t>
      </w:r>
      <w:r w:rsidRPr="002F184B">
        <w:rPr>
          <w:rStyle w:val="StyleBoldUnderline"/>
          <w:highlight w:val="cyan"/>
        </w:rPr>
        <w:t>chunks of debris crash into one another and produce ever more smaller fragments</w:t>
      </w:r>
      <w:r w:rsidRPr="00CB718E">
        <w:t>.</w:t>
      </w:r>
    </w:p>
    <w:p w:rsidR="00313702" w:rsidRPr="007A7B8A" w:rsidRDefault="00313702" w:rsidP="00313702">
      <w:pPr>
        <w:rPr>
          <w:rStyle w:val="StyleBoldUnderline"/>
        </w:rPr>
      </w:pPr>
      <w:r w:rsidRPr="00CB718E">
        <w:t>Data in the study from the Russian space agency show that the International</w:t>
      </w:r>
      <w:r>
        <w:t xml:space="preserve"> </w:t>
      </w:r>
      <w:hyperlink r:id="rId86" w:history="1">
        <w:r w:rsidRPr="00CB718E">
          <w:rPr>
            <w:rStyle w:val="Hyperlink"/>
          </w:rPr>
          <w:t>Space</w:t>
        </w:r>
      </w:hyperlink>
      <w:r w:rsidRPr="00CB718E">
        <w:t xml:space="preserve"> Station took evasive action five times in 2014 to avoid space debris. </w:t>
      </w:r>
      <w:r w:rsidRPr="007A7B8A">
        <w:rPr>
          <w:rStyle w:val="StyleBoldUnderline"/>
        </w:rPr>
        <w:t xml:space="preserve">Even </w:t>
      </w:r>
      <w:r w:rsidRPr="002F184B">
        <w:rPr>
          <w:rStyle w:val="StyleBoldUnderline"/>
          <w:highlight w:val="cyan"/>
        </w:rPr>
        <w:t>small flecks of paint</w:t>
      </w:r>
      <w:r w:rsidRPr="007A7B8A">
        <w:rPr>
          <w:rStyle w:val="StyleBoldUnderline"/>
        </w:rPr>
        <w:t xml:space="preserve"> that have flaked off spacecraft </w:t>
      </w:r>
      <w:r w:rsidRPr="002F184B">
        <w:rPr>
          <w:rStyle w:val="StyleBoldUnderline"/>
          <w:highlight w:val="cyan"/>
        </w:rPr>
        <w:t>can be hazardous</w:t>
      </w:r>
      <w:r w:rsidRPr="00CB718E">
        <w:t xml:space="preserve">. </w:t>
      </w:r>
      <w:r w:rsidRPr="007A7B8A">
        <w:rPr>
          <w:rStyle w:val="StyleBoldUnderline"/>
        </w:rPr>
        <w:t>Nasa’s space shuttle was struck by flying paint several times in orbit, forcing ground staff to replace some of the spaceship’s windows.</w:t>
      </w:r>
    </w:p>
    <w:p w:rsidR="00313702" w:rsidRPr="00CB718E" w:rsidRDefault="00313702" w:rsidP="00313702">
      <w:r w:rsidRPr="00CB718E">
        <w:t>The report follows a </w:t>
      </w:r>
      <w:hyperlink r:id="rId87" w:history="1">
        <w:r w:rsidRPr="00CB718E">
          <w:rPr>
            <w:rStyle w:val="Hyperlink"/>
          </w:rPr>
          <w:t>report</w:t>
        </w:r>
      </w:hyperlink>
      <w:r w:rsidRPr="00CB718E">
        <w:t xml:space="preserve"> commissioned by </w:t>
      </w:r>
      <w:r w:rsidRPr="002F184B">
        <w:rPr>
          <w:rStyle w:val="StyleBoldUnderline"/>
          <w:highlight w:val="cyan"/>
        </w:rPr>
        <w:t>Nasa</w:t>
      </w:r>
      <w:r w:rsidRPr="00CB718E">
        <w:t xml:space="preserve"> in 2011 which </w:t>
      </w:r>
      <w:r w:rsidRPr="002F184B">
        <w:rPr>
          <w:rStyle w:val="StyleBoldUnderline"/>
          <w:highlight w:val="cyan"/>
        </w:rPr>
        <w:t>warned that</w:t>
      </w:r>
      <w:r w:rsidRPr="00CB718E">
        <w:t xml:space="preserve"> the level of </w:t>
      </w:r>
      <w:r w:rsidRPr="002F184B">
        <w:rPr>
          <w:rStyle w:val="StyleBoldUnderline"/>
          <w:highlight w:val="cyan"/>
        </w:rPr>
        <w:t>space junk</w:t>
      </w:r>
      <w:r w:rsidRPr="007A7B8A">
        <w:rPr>
          <w:rStyle w:val="StyleBoldUnderline"/>
        </w:rPr>
        <w:t xml:space="preserve"> was rising exponentially, and </w:t>
      </w:r>
      <w:r w:rsidRPr="002F184B">
        <w:rPr>
          <w:rStyle w:val="StyleBoldUnderline"/>
          <w:highlight w:val="cyan"/>
        </w:rPr>
        <w:t>had reached a “tipping point” in the threat it posed to satellites and the</w:t>
      </w:r>
      <w:r w:rsidRPr="007A7B8A">
        <w:rPr>
          <w:rStyle w:val="StyleBoldUnderline"/>
        </w:rPr>
        <w:t xml:space="preserve"> </w:t>
      </w:r>
      <w:r w:rsidRPr="002F184B">
        <w:rPr>
          <w:rStyle w:val="StyleBoldUnderline"/>
          <w:highlight w:val="cyan"/>
        </w:rPr>
        <w:t>I</w:t>
      </w:r>
      <w:r w:rsidRPr="007A7B8A">
        <w:rPr>
          <w:rStyle w:val="StyleBoldUnderline"/>
        </w:rPr>
        <w:t xml:space="preserve">nternational </w:t>
      </w:r>
      <w:r w:rsidRPr="002F184B">
        <w:rPr>
          <w:rStyle w:val="StyleBoldUnderline"/>
          <w:highlight w:val="cyan"/>
        </w:rPr>
        <w:t>S</w:t>
      </w:r>
      <w:r w:rsidRPr="007A7B8A">
        <w:rPr>
          <w:rStyle w:val="StyleBoldUnderline"/>
        </w:rPr>
        <w:t xml:space="preserve">pace </w:t>
      </w:r>
      <w:r w:rsidRPr="002F184B">
        <w:rPr>
          <w:rStyle w:val="StyleBoldUnderline"/>
          <w:highlight w:val="cyan"/>
        </w:rPr>
        <w:t>S</w:t>
      </w:r>
      <w:r w:rsidRPr="007A7B8A">
        <w:rPr>
          <w:rStyle w:val="StyleBoldUnderline"/>
        </w:rPr>
        <w:t>tation.</w:t>
      </w:r>
    </w:p>
    <w:p w:rsidR="00313702" w:rsidRPr="00CB718E" w:rsidRDefault="00313702" w:rsidP="00313702">
      <w:pPr>
        <w:tabs>
          <w:tab w:val="left" w:pos="8235"/>
        </w:tabs>
      </w:pPr>
      <w:r>
        <w:tab/>
      </w:r>
    </w:p>
    <w:p w:rsidR="00313702" w:rsidRDefault="00313702" w:rsidP="00313702">
      <w:pPr>
        <w:pStyle w:val="Heading3"/>
      </w:pPr>
      <w:r>
        <w:t>China Cooperation Key</w:t>
      </w:r>
    </w:p>
    <w:p w:rsidR="00313702" w:rsidRDefault="00313702" w:rsidP="00313702">
      <w:pPr>
        <w:pStyle w:val="Heading4"/>
      </w:pPr>
      <w:r>
        <w:t>Excluding China will not help the orbital debris problem --- only by including China in international agreements can solve</w:t>
      </w:r>
    </w:p>
    <w:p w:rsidR="00313702" w:rsidRPr="00C10AF2" w:rsidRDefault="00313702" w:rsidP="00313702">
      <w:r>
        <w:t>(</w:t>
      </w:r>
      <w:r w:rsidRPr="00C10AF2">
        <w:rPr>
          <w:rStyle w:val="StyleStyleBold12pt"/>
        </w:rPr>
        <w:t>NSS 16</w:t>
      </w:r>
      <w:r>
        <w:t>, The National Space Society</w:t>
      </w:r>
      <w:r w:rsidRPr="00C10AF2">
        <w:t xml:space="preserve"> is an independent non-profit educational membership organization dedicated to the creatio</w:t>
      </w:r>
      <w:r>
        <w:t>n of a spacefaring civilization;</w:t>
      </w:r>
      <w:r w:rsidRPr="00C10AF2">
        <w:t xml:space="preserve"> NSS is widely acknowledged as the preeminent citizen's voice on space, with over 50 chapters in the Uni</w:t>
      </w:r>
      <w:r>
        <w:t>ted States and around the world;</w:t>
      </w:r>
      <w:r w:rsidRPr="00C10AF2">
        <w:t xml:space="preserve"> The Society publishes Ad Astra magazine, an award-winning periodical chronicling the most </w:t>
      </w:r>
      <w:r>
        <w:t xml:space="preserve">important developments in space, May 2016, “Orbital Debris: Overcoming Challenges,” </w:t>
      </w:r>
      <w:r w:rsidRPr="00C10AF2">
        <w:t>http://www.nss.org/legislative/positions/NSS_Position_Paper_Orbital_Debris_2016.pdf</w:t>
      </w:r>
      <w:r>
        <w:t xml:space="preserve">) </w:t>
      </w:r>
    </w:p>
    <w:p w:rsidR="00313702" w:rsidRPr="00C10AF2" w:rsidRDefault="00313702" w:rsidP="00313702">
      <w:pPr>
        <w:rPr>
          <w:rStyle w:val="StyleBoldUnderline"/>
        </w:rPr>
      </w:pPr>
      <w:r w:rsidRPr="002F184B">
        <w:rPr>
          <w:rStyle w:val="StyleBoldUnderline"/>
          <w:highlight w:val="cyan"/>
        </w:rPr>
        <w:t>There is nothing for the U.S</w:t>
      </w:r>
      <w:r>
        <w:t xml:space="preserve">. and other countries </w:t>
      </w:r>
      <w:r w:rsidRPr="002F184B">
        <w:rPr>
          <w:rStyle w:val="StyleBoldUnderline"/>
          <w:highlight w:val="cyan"/>
        </w:rPr>
        <w:t xml:space="preserve">to lose </w:t>
      </w:r>
      <w:r w:rsidRPr="00C10AF2">
        <w:rPr>
          <w:rStyle w:val="StyleBoldUnderline"/>
        </w:rPr>
        <w:t xml:space="preserve">and much to gain </w:t>
      </w:r>
      <w:r w:rsidRPr="002F184B">
        <w:rPr>
          <w:rStyle w:val="StyleBoldUnderline"/>
          <w:highlight w:val="cyan"/>
        </w:rPr>
        <w:t>by reaching out to</w:t>
      </w:r>
      <w:r>
        <w:t xml:space="preserve"> Russia to clean up orbital debris. The same goes for reaching out to </w:t>
      </w:r>
      <w:r w:rsidRPr="002F184B">
        <w:rPr>
          <w:rStyle w:val="StyleBoldUnderline"/>
          <w:highlight w:val="cyan"/>
        </w:rPr>
        <w:t>China</w:t>
      </w:r>
      <w:r>
        <w:t xml:space="preserve">, which has recently been signing space agreements with Russia for cooperation in space. Although </w:t>
      </w:r>
      <w:r w:rsidRPr="002F184B">
        <w:rPr>
          <w:rStyle w:val="StyleBoldUnderline"/>
          <w:highlight w:val="cyan"/>
        </w:rPr>
        <w:t>the 2011 Wolf amendment</w:t>
      </w:r>
      <w:r w:rsidRPr="00C10AF2">
        <w:rPr>
          <w:rStyle w:val="StyleBoldUnderline"/>
        </w:rPr>
        <w:t xml:space="preserve"> effectively </w:t>
      </w:r>
      <w:r w:rsidRPr="002F184B">
        <w:rPr>
          <w:rStyle w:val="StyleBoldUnderline"/>
          <w:highlight w:val="cyan"/>
        </w:rPr>
        <w:t>bars NASA from engaging in bilateral space agreements with China</w:t>
      </w:r>
      <w:r w:rsidRPr="002F184B">
        <w:rPr>
          <w:highlight w:val="cyan"/>
        </w:rPr>
        <w:t>,</w:t>
      </w:r>
      <w:r>
        <w:t xml:space="preserve"> </w:t>
      </w:r>
      <w:r w:rsidRPr="00C10AF2">
        <w:rPr>
          <w:rStyle w:val="StyleBoldUnderline"/>
        </w:rPr>
        <w:t>there is growing debate over whether that legislation is counterproductive and should be overturned</w:t>
      </w:r>
      <w:r>
        <w:t xml:space="preserve">. 38 For dealing with either country, provisions of the International Traffic in Arms Regulations (ITAR) may also need to be amended. </w:t>
      </w:r>
      <w:r w:rsidRPr="002F184B">
        <w:rPr>
          <w:rStyle w:val="StyleBoldUnderline"/>
          <w:highlight w:val="cyan"/>
        </w:rPr>
        <w:t>Continuing to exclude China</w:t>
      </w:r>
      <w:r>
        <w:t xml:space="preserve">, </w:t>
      </w:r>
      <w:r w:rsidRPr="002F184B">
        <w:rPr>
          <w:rStyle w:val="Emphasis"/>
          <w:highlight w:val="cyan"/>
        </w:rPr>
        <w:t>the source of much orbital debris</w:t>
      </w:r>
      <w:r>
        <w:t xml:space="preserve">, </w:t>
      </w:r>
      <w:r w:rsidRPr="002F184B">
        <w:rPr>
          <w:rStyle w:val="StyleBoldUnderline"/>
          <w:highlight w:val="cyan"/>
        </w:rPr>
        <w:t>from</w:t>
      </w:r>
      <w:r w:rsidRPr="00C10AF2">
        <w:rPr>
          <w:rStyle w:val="StyleBoldUnderline"/>
        </w:rPr>
        <w:t xml:space="preserve"> civil </w:t>
      </w:r>
      <w:r w:rsidRPr="002F184B">
        <w:rPr>
          <w:rStyle w:val="StyleBoldUnderline"/>
          <w:highlight w:val="cyan"/>
        </w:rPr>
        <w:t>space cooperation</w:t>
      </w:r>
      <w:r w:rsidRPr="00C10AF2">
        <w:rPr>
          <w:rStyle w:val="StyleBoldUnderline"/>
        </w:rPr>
        <w:t xml:space="preserve"> </w:t>
      </w:r>
      <w:r w:rsidRPr="002F184B">
        <w:rPr>
          <w:rStyle w:val="StyleBoldUnderline"/>
          <w:highlight w:val="cyan"/>
        </w:rPr>
        <w:t>will not prevent it from developing its own capabilities</w:t>
      </w:r>
      <w:r>
        <w:t xml:space="preserve">. 39 </w:t>
      </w:r>
      <w:r w:rsidRPr="00C10AF2">
        <w:rPr>
          <w:rStyle w:val="StyleBoldUnderline"/>
        </w:rPr>
        <w:t xml:space="preserve">Space </w:t>
      </w:r>
      <w:r w:rsidRPr="002F184B">
        <w:rPr>
          <w:rStyle w:val="StyleBoldUnderline"/>
          <w:highlight w:val="cyan"/>
        </w:rPr>
        <w:t>weather</w:t>
      </w:r>
      <w:r w:rsidRPr="00C10AF2">
        <w:rPr>
          <w:rStyle w:val="StyleBoldUnderline"/>
        </w:rPr>
        <w:t xml:space="preserve">, scientific </w:t>
      </w:r>
      <w:r w:rsidRPr="002F184B">
        <w:rPr>
          <w:rStyle w:val="StyleBoldUnderline"/>
          <w:highlight w:val="cyan"/>
        </w:rPr>
        <w:t>research</w:t>
      </w:r>
      <w:r w:rsidRPr="00C10AF2">
        <w:rPr>
          <w:rStyle w:val="StyleBoldUnderline"/>
        </w:rPr>
        <w:t xml:space="preserve">, </w:t>
      </w:r>
      <w:r w:rsidRPr="002F184B">
        <w:rPr>
          <w:rStyle w:val="StyleBoldUnderline"/>
          <w:highlight w:val="cyan"/>
        </w:rPr>
        <w:t>exploration</w:t>
      </w:r>
      <w:r w:rsidRPr="00C10AF2">
        <w:rPr>
          <w:rStyle w:val="StyleBoldUnderline"/>
        </w:rPr>
        <w:t xml:space="preserve">, </w:t>
      </w:r>
      <w:r w:rsidRPr="002F184B">
        <w:rPr>
          <w:rStyle w:val="StyleBoldUnderline"/>
          <w:highlight w:val="cyan"/>
        </w:rPr>
        <w:t>disaster response</w:t>
      </w:r>
      <w:r w:rsidRPr="00C10AF2">
        <w:rPr>
          <w:rStyle w:val="StyleBoldUnderline"/>
        </w:rPr>
        <w:t xml:space="preserve">, </w:t>
      </w:r>
      <w:r w:rsidRPr="002F184B">
        <w:rPr>
          <w:rStyle w:val="StyleBoldUnderline"/>
          <w:highlight w:val="cyan"/>
        </w:rPr>
        <w:t>and</w:t>
      </w:r>
      <w:r w:rsidRPr="00C10AF2">
        <w:rPr>
          <w:rStyle w:val="StyleBoldUnderline"/>
        </w:rPr>
        <w:t xml:space="preserve"> global </w:t>
      </w:r>
      <w:r w:rsidRPr="002F184B">
        <w:rPr>
          <w:rStyle w:val="StyleBoldUnderline"/>
          <w:highlight w:val="cyan"/>
        </w:rPr>
        <w:t>environmental</w:t>
      </w:r>
      <w:r w:rsidRPr="00C10AF2">
        <w:rPr>
          <w:rStyle w:val="StyleBoldUnderline"/>
        </w:rPr>
        <w:t xml:space="preserve"> </w:t>
      </w:r>
      <w:r w:rsidRPr="002F184B">
        <w:rPr>
          <w:rStyle w:val="StyleBoldUnderline"/>
          <w:highlight w:val="cyan"/>
        </w:rPr>
        <w:t>monitoring</w:t>
      </w:r>
      <w:r w:rsidRPr="00C10AF2">
        <w:rPr>
          <w:rStyle w:val="StyleBoldUnderline"/>
        </w:rPr>
        <w:t xml:space="preserve"> </w:t>
      </w:r>
      <w:r w:rsidRPr="002F184B">
        <w:rPr>
          <w:rStyle w:val="StyleBoldUnderline"/>
          <w:highlight w:val="cyan"/>
        </w:rPr>
        <w:t>are areas where the U.S. and China could collaborate with each other</w:t>
      </w:r>
      <w:r w:rsidRPr="00C10AF2">
        <w:rPr>
          <w:rStyle w:val="StyleBoldUnderline"/>
        </w:rPr>
        <w:t xml:space="preserve"> and other interested countries </w:t>
      </w:r>
      <w:r w:rsidRPr="002F184B">
        <w:rPr>
          <w:rStyle w:val="StyleBoldUnderline"/>
          <w:highlight w:val="cyan"/>
        </w:rPr>
        <w:t>in a way that would lower tensions while achieving positive gains</w:t>
      </w:r>
      <w:r>
        <w:t xml:space="preserve">. </w:t>
      </w:r>
      <w:r w:rsidRPr="002F184B">
        <w:rPr>
          <w:rStyle w:val="StyleBoldUnderline"/>
          <w:highlight w:val="cyan"/>
        </w:rPr>
        <w:t xml:space="preserve">No country alone can </w:t>
      </w:r>
      <w:r w:rsidRPr="00C10AF2">
        <w:rPr>
          <w:rStyle w:val="StyleBoldUnderline"/>
        </w:rPr>
        <w:t xml:space="preserve">affordably </w:t>
      </w:r>
      <w:r w:rsidRPr="002F184B">
        <w:rPr>
          <w:rStyle w:val="StyleBoldUnderline"/>
          <w:highlight w:val="cyan"/>
        </w:rPr>
        <w:t>clean up debris</w:t>
      </w:r>
      <w:r w:rsidRPr="00C10AF2">
        <w:rPr>
          <w:rStyle w:val="StyleBoldUnderline"/>
        </w:rPr>
        <w:t xml:space="preserve"> sufficiently </w:t>
      </w:r>
      <w:r w:rsidRPr="002F184B">
        <w:rPr>
          <w:rStyle w:val="StyleBoldUnderline"/>
          <w:highlight w:val="cyan"/>
        </w:rPr>
        <w:t>to remove the threat of catastrophic collisions</w:t>
      </w:r>
      <w:r>
        <w:t xml:space="preserve">, </w:t>
      </w:r>
      <w:r w:rsidRPr="002F184B">
        <w:rPr>
          <w:rStyle w:val="StyleBoldUnderline"/>
          <w:highlight w:val="cyan"/>
        </w:rPr>
        <w:t>and</w:t>
      </w:r>
      <w:r w:rsidRPr="00C10AF2">
        <w:rPr>
          <w:rStyle w:val="StyleBoldUnderline"/>
        </w:rPr>
        <w:t xml:space="preserve"> both </w:t>
      </w:r>
      <w:r w:rsidRPr="002F184B">
        <w:rPr>
          <w:rStyle w:val="StyleBoldUnderline"/>
          <w:highlight w:val="cyan"/>
        </w:rPr>
        <w:t>Russia and China</w:t>
      </w:r>
      <w:r w:rsidRPr="00C10AF2">
        <w:rPr>
          <w:rStyle w:val="StyleBoldUnderline"/>
        </w:rPr>
        <w:t xml:space="preserve"> </w:t>
      </w:r>
      <w:r w:rsidRPr="002F184B">
        <w:rPr>
          <w:rStyle w:val="StyleBoldUnderline"/>
          <w:highlight w:val="cyan"/>
        </w:rPr>
        <w:t>are key players in cleaning up orbital debris</w:t>
      </w:r>
      <w:r>
        <w:t xml:space="preserve">. NSS therefore recommends that </w:t>
      </w:r>
      <w:r w:rsidRPr="002F184B">
        <w:rPr>
          <w:rStyle w:val="StyleBoldUnderline"/>
          <w:highlight w:val="cyan"/>
        </w:rPr>
        <w:t>the United States actively seek to include</w:t>
      </w:r>
      <w:r w:rsidRPr="00C10AF2">
        <w:rPr>
          <w:rStyle w:val="StyleBoldUnderline"/>
        </w:rPr>
        <w:t xml:space="preserve"> Russia, China, and </w:t>
      </w:r>
      <w:r w:rsidRPr="002F184B">
        <w:rPr>
          <w:rStyle w:val="StyleBoldUnderline"/>
          <w:highlight w:val="cyan"/>
        </w:rPr>
        <w:t>other nations in its international</w:t>
      </w:r>
      <w:r>
        <w:t xml:space="preserve">, public-private </w:t>
      </w:r>
      <w:r w:rsidRPr="002F184B">
        <w:rPr>
          <w:rStyle w:val="StyleBoldUnderline"/>
          <w:highlight w:val="cyan"/>
        </w:rPr>
        <w:t>efforts to clean up orbital debris</w:t>
      </w:r>
      <w:r>
        <w:t xml:space="preserve">. The 14-member Inter-Agency Space Debris Coordination Committee (IADC), which already includes Russian and Chinese agencies and NASA, and which has already published voluntary orbital debris mitigation guidelines, may be a good starting place to develop voluntary remediation guidelines. However, all spacefaring countries (including the public and private space-related entities within their borders), space-related intergovernmental entities, and emerging and extant commercial satellite companies eventually need to be included. </w:t>
      </w:r>
      <w:r w:rsidRPr="002F184B">
        <w:rPr>
          <w:rStyle w:val="StyleBoldUnderline"/>
          <w:highlight w:val="cyan"/>
        </w:rPr>
        <w:t>To facilitate cooperation with China</w:t>
      </w:r>
      <w:r>
        <w:t xml:space="preserve">, </w:t>
      </w:r>
      <w:r w:rsidRPr="00C10AF2">
        <w:rPr>
          <w:rStyle w:val="StyleBoldUnderline"/>
        </w:rPr>
        <w:t>NSS</w:t>
      </w:r>
      <w:r>
        <w:t xml:space="preserve"> also </w:t>
      </w:r>
      <w:r w:rsidRPr="00C10AF2">
        <w:rPr>
          <w:rStyle w:val="StyleBoldUnderline"/>
        </w:rPr>
        <w:t xml:space="preserve">recommends that </w:t>
      </w:r>
      <w:r w:rsidRPr="002F184B">
        <w:rPr>
          <w:rStyle w:val="StyleBoldUnderline"/>
          <w:highlight w:val="cyan"/>
        </w:rPr>
        <w:t>the U.S. Congress modify the</w:t>
      </w:r>
      <w:r w:rsidRPr="00C10AF2">
        <w:rPr>
          <w:rStyle w:val="StyleBoldUnderline"/>
        </w:rPr>
        <w:t xml:space="preserve"> 2011 </w:t>
      </w:r>
      <w:r w:rsidRPr="002F184B">
        <w:rPr>
          <w:rStyle w:val="StyleBoldUnderline"/>
          <w:highlight w:val="cyan"/>
        </w:rPr>
        <w:t>Wolf amendment</w:t>
      </w:r>
      <w:r>
        <w:t xml:space="preserve">, which bars the use of Federal funds to conduct bilateral science exchanges with China, </w:t>
      </w:r>
      <w:r w:rsidRPr="002F184B">
        <w:rPr>
          <w:rStyle w:val="StyleBoldUnderline"/>
          <w:highlight w:val="cyan"/>
        </w:rPr>
        <w:t>to allow cooperation on matters related to orbital debris</w:t>
      </w:r>
      <w:r>
        <w:t xml:space="preserve">. </w:t>
      </w:r>
      <w:r w:rsidRPr="002F184B">
        <w:rPr>
          <w:rStyle w:val="StyleBoldUnderline"/>
          <w:highlight w:val="cyan"/>
        </w:rPr>
        <w:t>Congress should</w:t>
      </w:r>
      <w:r w:rsidRPr="00C10AF2">
        <w:rPr>
          <w:rStyle w:val="StyleBoldUnderline"/>
        </w:rPr>
        <w:t xml:space="preserve"> also consider </w:t>
      </w:r>
      <w:r w:rsidRPr="002F184B">
        <w:rPr>
          <w:rStyle w:val="StyleBoldUnderline"/>
          <w:highlight w:val="cyan"/>
        </w:rPr>
        <w:t>allow</w:t>
      </w:r>
      <w:r w:rsidRPr="00C10AF2">
        <w:rPr>
          <w:rStyle w:val="StyleBoldUnderline"/>
        </w:rPr>
        <w:t xml:space="preserve">ing </w:t>
      </w:r>
      <w:r w:rsidRPr="002F184B">
        <w:rPr>
          <w:rStyle w:val="StyleBoldUnderline"/>
          <w:highlight w:val="cyan"/>
        </w:rPr>
        <w:t>exchanges in</w:t>
      </w:r>
      <w:r w:rsidRPr="00C10AF2">
        <w:rPr>
          <w:rStyle w:val="StyleBoldUnderline"/>
        </w:rPr>
        <w:t xml:space="preserve"> areas of overwhelming common interest such as </w:t>
      </w:r>
      <w:r w:rsidRPr="002F184B">
        <w:rPr>
          <w:rStyle w:val="StyleBoldUnderline"/>
          <w:highlight w:val="cyan"/>
        </w:rPr>
        <w:t>planetary defense</w:t>
      </w:r>
      <w:r w:rsidRPr="00C10AF2">
        <w:rPr>
          <w:rStyle w:val="StyleBoldUnderline"/>
        </w:rPr>
        <w:t xml:space="preserve"> </w:t>
      </w:r>
      <w:r w:rsidRPr="002F184B">
        <w:rPr>
          <w:rStyle w:val="StyleBoldUnderline"/>
          <w:highlight w:val="cyan"/>
        </w:rPr>
        <w:t>and</w:t>
      </w:r>
      <w:r w:rsidRPr="00C10AF2">
        <w:rPr>
          <w:rStyle w:val="StyleBoldUnderline"/>
        </w:rPr>
        <w:t xml:space="preserve"> </w:t>
      </w:r>
      <w:r w:rsidRPr="002F184B">
        <w:rPr>
          <w:rStyle w:val="StyleBoldUnderline"/>
          <w:highlight w:val="cyan"/>
        </w:rPr>
        <w:t>space weather</w:t>
      </w:r>
      <w:r w:rsidRPr="00C10AF2">
        <w:rPr>
          <w:rStyle w:val="StyleBoldUnderline"/>
        </w:rPr>
        <w:t>, in addition to space debris.</w:t>
      </w:r>
    </w:p>
    <w:p w:rsidR="00313702" w:rsidRDefault="00313702" w:rsidP="00313702">
      <w:pPr>
        <w:pStyle w:val="Heading3"/>
      </w:pPr>
      <w:r>
        <w:lastRenderedPageBreak/>
        <w:t>Debris Impact</w:t>
      </w:r>
    </w:p>
    <w:p w:rsidR="00313702" w:rsidRDefault="00313702" w:rsidP="00313702">
      <w:pPr>
        <w:pStyle w:val="Heading4"/>
      </w:pPr>
      <w:r>
        <w:t>Uncontrolled space debris is extinction---satellites server critical functions for humanity</w:t>
      </w:r>
    </w:p>
    <w:p w:rsidR="00313702" w:rsidRPr="00990EA9" w:rsidRDefault="00313702" w:rsidP="00313702">
      <w:r>
        <w:t xml:space="preserve">James </w:t>
      </w:r>
      <w:r w:rsidRPr="00990EA9">
        <w:rPr>
          <w:rStyle w:val="StyleStyleBold12pt"/>
        </w:rPr>
        <w:t>Dunstan and</w:t>
      </w:r>
      <w:r>
        <w:t xml:space="preserve"> Berin </w:t>
      </w:r>
      <w:r w:rsidRPr="00990EA9">
        <w:rPr>
          <w:rStyle w:val="StyleStyleBold12pt"/>
        </w:rPr>
        <w:t>Szoka 09</w:t>
      </w:r>
      <w:r>
        <w:t xml:space="preserve">, </w:t>
      </w:r>
      <w:r w:rsidRPr="00990EA9">
        <w:rPr>
          <w:i/>
        </w:rPr>
        <w:t>James Dunstan</w:t>
      </w:r>
      <w:r w:rsidRPr="00990EA9">
        <w:t xml:space="preserve"> practices space and technolo</w:t>
      </w:r>
      <w:r>
        <w:t>gy law at Garvey Schubert Barer;</w:t>
      </w:r>
      <w:r w:rsidRPr="00990EA9">
        <w:t xml:space="preserve"> </w:t>
      </w:r>
      <w:r w:rsidRPr="00990EA9">
        <w:rPr>
          <w:i/>
        </w:rPr>
        <w:t>Berin Szoka</w:t>
      </w:r>
      <w:r w:rsidRPr="00990EA9">
        <w:t xml:space="preserve"> is a Senior Fellow at The Progress &amp; Freedom Foundation, a Director of the Space Frontier Foundation, and member of the FAA's Commercial Space Tr</w:t>
      </w:r>
      <w:r>
        <w:t xml:space="preserve">ansportation Advisory Committee, 12/17/2009, “Beware of Space Junk: Global Warming Isn’t the Only Major  Environmental Problem,” The Progress and Freedom Foundation, Volume 5, Issue 14, </w:t>
      </w:r>
      <w:r w:rsidRPr="00990EA9">
        <w:t>http://www.pff.org/issues-pubs/ps/2009/pdf/ps5.14-beware-of-space-junk.pdf</w:t>
      </w:r>
    </w:p>
    <w:p w:rsidR="00313702" w:rsidRPr="00F9535C" w:rsidRDefault="00313702" w:rsidP="00313702">
      <w:r w:rsidRPr="00F9535C">
        <w:t>As world leaders meet in Copenhagen to consider drastic carbon emission restrictions that could require large-scale de-industrialization, experts gathered last week just outside Washington, D.C. to discuss another environmental problem:  Space junk.[1] Unlike with climate change, there’s no difference of scientific opinion about this problem—</w:t>
      </w:r>
      <w:r w:rsidRPr="002F184B">
        <w:rPr>
          <w:rStyle w:val="StyleBoldUnderline"/>
          <w:highlight w:val="cyan"/>
        </w:rPr>
        <w:t>orbital debris counts increased 13% in 2009 alone</w:t>
      </w:r>
      <w:r w:rsidRPr="00F9535C">
        <w:t>, with the catalog of tracked objects swelling to 20,000, and estimates of over 300,000 objects in total; most too small to see and all racing around the Earth at over 17,500 miles per hour.  </w:t>
      </w:r>
      <w:r w:rsidRPr="002F184B">
        <w:rPr>
          <w:rStyle w:val="StyleBoldUnderline"/>
          <w:highlight w:val="cyan"/>
        </w:rPr>
        <w:t>Those are speeding bullets</w:t>
      </w:r>
      <w:r w:rsidRPr="00990EA9">
        <w:rPr>
          <w:rStyle w:val="StyleBoldUnderline"/>
        </w:rPr>
        <w:t xml:space="preserve">, some the size of school buses, and all </w:t>
      </w:r>
      <w:r w:rsidRPr="002F184B">
        <w:rPr>
          <w:rStyle w:val="StyleBoldUnderline"/>
          <w:highlight w:val="cyan"/>
        </w:rPr>
        <w:t>capable of knocking out a satellite or manned vehicle</w:t>
      </w:r>
      <w:r w:rsidRPr="00F9535C">
        <w:t>.</w:t>
      </w:r>
    </w:p>
    <w:p w:rsidR="00313702" w:rsidRDefault="00313702" w:rsidP="00313702">
      <w:r w:rsidRPr="00990EA9">
        <w:rPr>
          <w:rStyle w:val="StyleBoldUnderline"/>
        </w:rPr>
        <w:t>At stake are much more than the $200 billion a year satellite and launch industries and jobs that depend on them</w:t>
      </w:r>
      <w:r w:rsidRPr="00F9535C">
        <w:t xml:space="preserve">.  </w:t>
      </w:r>
      <w:r w:rsidRPr="002F184B">
        <w:rPr>
          <w:rStyle w:val="StyleBoldUnderline"/>
          <w:highlight w:val="cyan"/>
        </w:rPr>
        <w:t>Satellites</w:t>
      </w:r>
      <w:r w:rsidRPr="00F9535C">
        <w:t xml:space="preserve"> connect the remotest locations in the world; </w:t>
      </w:r>
      <w:r w:rsidRPr="00990EA9">
        <w:rPr>
          <w:rStyle w:val="StyleBoldUnderline"/>
        </w:rPr>
        <w:t>guide us down unfamiliar roads</w:t>
      </w:r>
      <w:r w:rsidRPr="00F9535C">
        <w:t xml:space="preserve">; </w:t>
      </w:r>
      <w:r w:rsidRPr="00990EA9">
        <w:rPr>
          <w:rStyle w:val="StyleBoldUnderline"/>
        </w:rPr>
        <w:t>allow Internet users to view their homes from space</w:t>
      </w:r>
      <w:r w:rsidRPr="00F9535C">
        <w:t xml:space="preserve">; </w:t>
      </w:r>
      <w:r w:rsidRPr="002F184B">
        <w:rPr>
          <w:rStyle w:val="Emphasis"/>
          <w:highlight w:val="cyan"/>
        </w:rPr>
        <w:t>discourage war by making it impossible to hide armies on another country’s borders</w:t>
      </w:r>
      <w:r w:rsidRPr="00F9535C">
        <w:t xml:space="preserve">; </w:t>
      </w:r>
      <w:r w:rsidRPr="002F184B">
        <w:rPr>
          <w:rStyle w:val="StyleBoldUnderline"/>
          <w:highlight w:val="cyan"/>
        </w:rPr>
        <w:t xml:space="preserve">are utterly </w:t>
      </w:r>
      <w:r w:rsidRPr="002F184B">
        <w:rPr>
          <w:rStyle w:val="Emphasis"/>
          <w:highlight w:val="cyan"/>
        </w:rPr>
        <w:t>indispensable to American troops in the field</w:t>
      </w:r>
      <w:r w:rsidRPr="00F9535C">
        <w:t xml:space="preserve">; </w:t>
      </w:r>
      <w:r w:rsidRPr="002F184B">
        <w:rPr>
          <w:rStyle w:val="StyleBoldUnderline"/>
          <w:highlight w:val="cyan"/>
        </w:rPr>
        <w:t xml:space="preserve">and play a critical role in </w:t>
      </w:r>
      <w:r w:rsidRPr="002F184B">
        <w:rPr>
          <w:rStyle w:val="Emphasis"/>
          <w:highlight w:val="cyan"/>
        </w:rPr>
        <w:t>monitoring climate change and other environmental problems</w:t>
      </w:r>
      <w:r w:rsidRPr="00F9535C">
        <w:t xml:space="preserve">.  </w:t>
      </w:r>
      <w:r w:rsidRPr="002F184B">
        <w:rPr>
          <w:rStyle w:val="Emphasis"/>
          <w:highlight w:val="cyan"/>
        </w:rPr>
        <w:t>Orbital debris could block all these benefits for centuries</w:t>
      </w:r>
      <w:r w:rsidRPr="00F9535C">
        <w:t xml:space="preserve">, </w:t>
      </w:r>
      <w:r w:rsidRPr="002F184B">
        <w:rPr>
          <w:rStyle w:val="Emphasis"/>
          <w:highlight w:val="cyan"/>
        </w:rPr>
        <w:t>and prevent us from developing clean energy sources like space solar power satellites, exploring our Solar System and some-day making humanity a multi-planetary civilization capable of surviving true climatic catastrophes</w:t>
      </w:r>
      <w:r w:rsidRPr="00F9535C">
        <w:t>.</w:t>
      </w:r>
    </w:p>
    <w:p w:rsidR="00313702" w:rsidRDefault="00313702" w:rsidP="00313702">
      <w:pPr>
        <w:pStyle w:val="Heading3"/>
      </w:pPr>
      <w:r>
        <w:t>Ocean Acidification Scenario</w:t>
      </w:r>
    </w:p>
    <w:p w:rsidR="00313702" w:rsidRDefault="00313702" w:rsidP="00313702">
      <w:pPr>
        <w:pStyle w:val="Heading4"/>
      </w:pPr>
      <w:r>
        <w:t>Satellites are increasing being used for monitoring ocean acidification now---destruction is an industry turn off and prohibits solvency of acidification</w:t>
      </w:r>
    </w:p>
    <w:p w:rsidR="00313702" w:rsidRPr="00DC23BA" w:rsidRDefault="00313702" w:rsidP="00313702">
      <w:r w:rsidRPr="00DC23BA">
        <w:rPr>
          <w:rStyle w:val="StyleStyleBold12pt"/>
        </w:rPr>
        <w:t>UE 15</w:t>
      </w:r>
      <w:r>
        <w:t xml:space="preserve">, </w:t>
      </w:r>
      <w:r w:rsidRPr="00DC23BA">
        <w:t>The University of Exeter is among the top universities world-wide accor</w:t>
      </w:r>
      <w:r>
        <w:t xml:space="preserve">ding to various ranking points; </w:t>
      </w:r>
      <w:r w:rsidRPr="00DC23BA">
        <w:t xml:space="preserve">The St. Luke campus houses the Peninsula Medical College, a joint effort </w:t>
      </w:r>
      <w:r>
        <w:t>with the University of Plymouth;</w:t>
      </w:r>
      <w:r w:rsidRPr="00DC23BA">
        <w:t xml:space="preserve"> Exeter leads other universities in t</w:t>
      </w:r>
      <w:r>
        <w:t xml:space="preserve">he U.K in funding for research; </w:t>
      </w:r>
      <w:r w:rsidRPr="00DC23BA">
        <w:t>Research initiatives include studies on aging and dementia, biodiversity, ornithology, agriculture and livestock, disease and numerous technology initiatives</w:t>
      </w:r>
      <w:r>
        <w:t xml:space="preserve">, 2/16/2015, </w:t>
      </w:r>
      <w:r w:rsidRPr="00DC23BA">
        <w:t>http://phys.org/news/2015-02-satellite-images-reveal-ocean-acidification.html</w:t>
      </w:r>
    </w:p>
    <w:p w:rsidR="00313702" w:rsidRPr="00247C41" w:rsidRDefault="00313702" w:rsidP="00313702">
      <w:r w:rsidRPr="002F184B">
        <w:rPr>
          <w:rStyle w:val="StyleBoldUnderline"/>
          <w:highlight w:val="cyan"/>
        </w:rPr>
        <w:t>Pioneering techniques</w:t>
      </w:r>
      <w:r w:rsidRPr="002F184B">
        <w:rPr>
          <w:highlight w:val="cyan"/>
        </w:rPr>
        <w:t xml:space="preserve"> that </w:t>
      </w:r>
      <w:r w:rsidRPr="002F184B">
        <w:rPr>
          <w:rStyle w:val="StyleBoldUnderline"/>
          <w:highlight w:val="cyan"/>
        </w:rPr>
        <w:t>use satellites to monitor ocean acidification</w:t>
      </w:r>
      <w:r w:rsidRPr="002F184B">
        <w:rPr>
          <w:highlight w:val="cyan"/>
        </w:rPr>
        <w:t xml:space="preserve"> are set to </w:t>
      </w:r>
      <w:r w:rsidRPr="002F184B">
        <w:rPr>
          <w:rStyle w:val="StyleBoldUnderline"/>
          <w:highlight w:val="cyan"/>
        </w:rPr>
        <w:t>revolutionise the way that marine biologists and climate scientists study the ocean</w:t>
      </w:r>
      <w:r w:rsidRPr="00247C41">
        <w:t xml:space="preserve">. </w:t>
      </w:r>
      <w:r w:rsidRPr="002F184B">
        <w:rPr>
          <w:rStyle w:val="StyleBoldUnderline"/>
          <w:highlight w:val="cyan"/>
        </w:rPr>
        <w:t>This</w:t>
      </w:r>
      <w:r w:rsidRPr="00247C41">
        <w:t xml:space="preserve"> new </w:t>
      </w:r>
      <w:r w:rsidRPr="002F184B">
        <w:rPr>
          <w:rStyle w:val="StyleBoldUnderline"/>
          <w:highlight w:val="cyan"/>
        </w:rPr>
        <w:t>approach</w:t>
      </w:r>
      <w:r w:rsidRPr="00247C41">
        <w:t xml:space="preserve">, that will be published on the 17 February 2015 in the journal Environmental Science and Technology, </w:t>
      </w:r>
      <w:r w:rsidRPr="002F184B">
        <w:rPr>
          <w:rStyle w:val="StyleBoldUnderline"/>
          <w:highlight w:val="cyan"/>
        </w:rPr>
        <w:t>offers remote monitoring of large swathes of inaccessible ocean from satellites</w:t>
      </w:r>
      <w:r w:rsidRPr="00247C41">
        <w:t xml:space="preserve"> that orbit the Earth some 700 km above our heads.</w:t>
      </w:r>
    </w:p>
    <w:p w:rsidR="00313702" w:rsidRPr="00247C41" w:rsidRDefault="00313702" w:rsidP="00313702">
      <w:r w:rsidRPr="00247C41">
        <w:t xml:space="preserve">Each year more than a quarter of global CO2 emissions from burning fossil fuels and cement production are taken up by the Earth's oceans. This process turns the seawater more acidic, making it more difficult for some marine life to live. Rising CO2 emissions, and the </w:t>
      </w:r>
      <w:r w:rsidRPr="002F184B">
        <w:rPr>
          <w:rStyle w:val="StyleBoldUnderline"/>
          <w:highlight w:val="cyan"/>
        </w:rPr>
        <w:t>increasing acidity of seawater</w:t>
      </w:r>
      <w:r w:rsidRPr="00247C41">
        <w:t xml:space="preserve"> over the next century, </w:t>
      </w:r>
      <w:r w:rsidRPr="002F184B">
        <w:rPr>
          <w:rStyle w:val="StyleBoldUnderline"/>
          <w:highlight w:val="cyan"/>
        </w:rPr>
        <w:t>has the potential to devastate</w:t>
      </w:r>
      <w:r w:rsidRPr="00DC23BA">
        <w:rPr>
          <w:rStyle w:val="StyleBoldUnderline"/>
        </w:rPr>
        <w:t xml:space="preserve"> some marine </w:t>
      </w:r>
      <w:r w:rsidRPr="002F184B">
        <w:rPr>
          <w:rStyle w:val="StyleBoldUnderline"/>
          <w:highlight w:val="cyan"/>
        </w:rPr>
        <w:t>ecosystems</w:t>
      </w:r>
      <w:r w:rsidRPr="00247C41">
        <w:t xml:space="preserve">, a food resource on which we rely, </w:t>
      </w:r>
      <w:r w:rsidRPr="002F184B">
        <w:rPr>
          <w:rStyle w:val="Emphasis"/>
          <w:highlight w:val="cyan"/>
        </w:rPr>
        <w:t>and so careful monitoring of changes in </w:t>
      </w:r>
      <w:hyperlink r:id="rId88" w:history="1">
        <w:r w:rsidRPr="002F184B">
          <w:rPr>
            <w:rStyle w:val="Emphasis"/>
            <w:highlight w:val="cyan"/>
          </w:rPr>
          <w:t>ocean acidity</w:t>
        </w:r>
      </w:hyperlink>
      <w:r w:rsidRPr="002F184B">
        <w:rPr>
          <w:rStyle w:val="Emphasis"/>
          <w:highlight w:val="cyan"/>
        </w:rPr>
        <w:t> is crucial.</w:t>
      </w:r>
    </w:p>
    <w:p w:rsidR="00313702" w:rsidRPr="00247C41" w:rsidRDefault="00313702" w:rsidP="00313702">
      <w:r w:rsidRPr="00247C41">
        <w:t>Researchers at the University of Exeter, Plymouth Marine Laboratory, Institut français de recherche pour l'exploitation de la mer (Ifremer), the European Space Agency and a team of international collaborators are developing new methods that allow them to monitor the acidity of the oceans from space.</w:t>
      </w:r>
    </w:p>
    <w:p w:rsidR="00313702" w:rsidRPr="00247C41" w:rsidRDefault="00313702" w:rsidP="00313702">
      <w:r w:rsidRPr="00247C41">
        <w:t>Dr Jamie Shutler from the University of Exeter who is leading the research said: "</w:t>
      </w:r>
      <w:r w:rsidRPr="002F184B">
        <w:rPr>
          <w:rStyle w:val="Emphasis"/>
          <w:highlight w:val="cyan"/>
        </w:rPr>
        <w:t>Satellites are likely to become increasingly important for the monitoring of ocean acidification</w:t>
      </w:r>
      <w:r w:rsidRPr="00247C41">
        <w:t xml:space="preserve">, </w:t>
      </w:r>
      <w:r w:rsidRPr="00DC23BA">
        <w:rPr>
          <w:rStyle w:val="StyleBoldUnderline"/>
        </w:rPr>
        <w:t>especially in remote and often dangerous waters</w:t>
      </w:r>
      <w:r w:rsidRPr="00247C41">
        <w:t xml:space="preserve"> like the Arctic. It can be both difficult and expensive to take year-round direct measurements in such inaccessible locations. </w:t>
      </w:r>
      <w:r w:rsidRPr="00DC23BA">
        <w:rPr>
          <w:rStyle w:val="StyleBoldUnderline"/>
        </w:rPr>
        <w:t xml:space="preserve">We are pioneering these techniques so that </w:t>
      </w:r>
      <w:r w:rsidRPr="002F184B">
        <w:rPr>
          <w:rStyle w:val="StyleBoldUnderline"/>
          <w:highlight w:val="cyan"/>
        </w:rPr>
        <w:t xml:space="preserve">we can monitor large areas of the Earth's oceans allowing us to </w:t>
      </w:r>
      <w:r w:rsidRPr="002F184B">
        <w:rPr>
          <w:rStyle w:val="Emphasis"/>
          <w:highlight w:val="cyan"/>
        </w:rPr>
        <w:t>quickly and easily identify those areas most at risk from the increasing acidification</w:t>
      </w:r>
      <w:r w:rsidRPr="00247C41">
        <w:t>."</w:t>
      </w:r>
    </w:p>
    <w:p w:rsidR="00313702" w:rsidRPr="00247C41" w:rsidRDefault="00313702" w:rsidP="00313702">
      <w:r w:rsidRPr="002F184B">
        <w:rPr>
          <w:rStyle w:val="StyleBoldUnderline"/>
          <w:highlight w:val="cyan"/>
        </w:rPr>
        <w:t>Current methods</w:t>
      </w:r>
      <w:r w:rsidRPr="00DC23BA">
        <w:rPr>
          <w:rStyle w:val="StyleBoldUnderline"/>
        </w:rPr>
        <w:t xml:space="preserve"> of measuring temperature and salinity to determine acidity </w:t>
      </w:r>
      <w:r w:rsidRPr="002F184B">
        <w:rPr>
          <w:rStyle w:val="StyleBoldUnderline"/>
          <w:highlight w:val="cyan"/>
        </w:rPr>
        <w:t xml:space="preserve">are </w:t>
      </w:r>
      <w:r w:rsidRPr="002F184B">
        <w:rPr>
          <w:rStyle w:val="Emphasis"/>
          <w:highlight w:val="cyan"/>
        </w:rPr>
        <w:t>restricted</w:t>
      </w:r>
      <w:r w:rsidRPr="00DC23BA">
        <w:rPr>
          <w:rStyle w:val="StyleBoldUnderline"/>
        </w:rPr>
        <w:t xml:space="preserve"> to in situ instruments and measurements taken from research vessels.</w:t>
      </w:r>
      <w:r w:rsidRPr="00247C41">
        <w:t xml:space="preserve"> </w:t>
      </w:r>
      <w:r w:rsidRPr="002F184B">
        <w:rPr>
          <w:rStyle w:val="StyleBoldUnderline"/>
          <w:highlight w:val="cyan"/>
        </w:rPr>
        <w:t>This</w:t>
      </w:r>
      <w:r w:rsidRPr="00DC23BA">
        <w:rPr>
          <w:rStyle w:val="StyleBoldUnderline"/>
        </w:rPr>
        <w:t xml:space="preserve"> approach </w:t>
      </w:r>
      <w:r w:rsidRPr="002F184B">
        <w:rPr>
          <w:rStyle w:val="Emphasis"/>
          <w:highlight w:val="cyan"/>
        </w:rPr>
        <w:t>limits the sampling to small areas of the ocean</w:t>
      </w:r>
      <w:r w:rsidRPr="00DC23BA">
        <w:rPr>
          <w:rStyle w:val="StyleBoldUnderline"/>
        </w:rPr>
        <w:t>, as research vessels are very expensive to run and operate</w:t>
      </w:r>
      <w:r w:rsidRPr="00247C41">
        <w:t>.</w:t>
      </w:r>
    </w:p>
    <w:p w:rsidR="00313702" w:rsidRPr="00247C41" w:rsidRDefault="00313702" w:rsidP="00313702">
      <w:r w:rsidRPr="00247C41">
        <w:lastRenderedPageBreak/>
        <w:t xml:space="preserve">The new techniques use satellite mounted thermal cameras to measure ocean temperature while microwave sensors measure the salinity. Together </w:t>
      </w:r>
      <w:r w:rsidRPr="002F184B">
        <w:rPr>
          <w:rStyle w:val="Emphasis"/>
          <w:highlight w:val="cyan"/>
        </w:rPr>
        <w:t>these measurements can be used to assess ocean acidification</w:t>
      </w:r>
      <w:r w:rsidRPr="00DC23BA">
        <w:rPr>
          <w:rStyle w:val="Emphasis"/>
        </w:rPr>
        <w:t xml:space="preserve"> more </w:t>
      </w:r>
      <w:r w:rsidRPr="002F184B">
        <w:rPr>
          <w:rStyle w:val="Emphasis"/>
          <w:highlight w:val="cyan"/>
        </w:rPr>
        <w:t>quickly and over</w:t>
      </w:r>
      <w:r w:rsidRPr="00DC23BA">
        <w:rPr>
          <w:rStyle w:val="Emphasis"/>
        </w:rPr>
        <w:t xml:space="preserve"> much </w:t>
      </w:r>
      <w:r w:rsidRPr="002F184B">
        <w:rPr>
          <w:rStyle w:val="Emphasis"/>
          <w:highlight w:val="cyan"/>
        </w:rPr>
        <w:t>larger areas</w:t>
      </w:r>
      <w:r w:rsidRPr="00DC23BA">
        <w:rPr>
          <w:rStyle w:val="Emphasis"/>
        </w:rPr>
        <w:t xml:space="preserve"> than has been possible before</w:t>
      </w:r>
      <w:r w:rsidRPr="00247C41">
        <w:t>.</w:t>
      </w:r>
    </w:p>
    <w:p w:rsidR="00313702" w:rsidRPr="00247C41" w:rsidRDefault="00313702" w:rsidP="00313702">
      <w:r w:rsidRPr="00247C41">
        <w:t xml:space="preserve">Dr Peter Land from Plymouth Marine Laboratory who is lead author of the paper said: "In recent years, great advances have been made in the global provision of satellite and in situ data. </w:t>
      </w:r>
      <w:r w:rsidRPr="00DC23BA">
        <w:rPr>
          <w:rStyle w:val="StyleBoldUnderline"/>
        </w:rPr>
        <w:t xml:space="preserve">It is now time to </w:t>
      </w:r>
      <w:r w:rsidRPr="002F184B">
        <w:rPr>
          <w:rStyle w:val="StyleBoldUnderline"/>
          <w:highlight w:val="cyan"/>
        </w:rPr>
        <w:t>evaluate</w:t>
      </w:r>
      <w:r w:rsidRPr="00DC23BA">
        <w:rPr>
          <w:rStyle w:val="StyleBoldUnderline"/>
        </w:rPr>
        <w:t xml:space="preserve"> how to make the most of </w:t>
      </w:r>
      <w:r w:rsidRPr="002F184B">
        <w:rPr>
          <w:rStyle w:val="StyleBoldUnderline"/>
          <w:highlight w:val="cyan"/>
        </w:rPr>
        <w:t>these new data sources to</w:t>
      </w:r>
      <w:r w:rsidRPr="00DC23BA">
        <w:rPr>
          <w:rStyle w:val="Emphasis"/>
        </w:rPr>
        <w:t xml:space="preserve"> help us </w:t>
      </w:r>
      <w:r w:rsidRPr="002F184B">
        <w:rPr>
          <w:rStyle w:val="Emphasis"/>
          <w:highlight w:val="cyan"/>
        </w:rPr>
        <w:t>monitor ocean acidification, and</w:t>
      </w:r>
      <w:r w:rsidRPr="00DC23BA">
        <w:rPr>
          <w:rStyle w:val="Emphasis"/>
        </w:rPr>
        <w:t xml:space="preserve"> to </w:t>
      </w:r>
      <w:r w:rsidRPr="002F184B">
        <w:rPr>
          <w:rStyle w:val="Emphasis"/>
          <w:highlight w:val="cyan"/>
        </w:rPr>
        <w:t>establish where satellite data can make the best contribution</w:t>
      </w:r>
      <w:r w:rsidRPr="00247C41">
        <w:t>."</w:t>
      </w:r>
    </w:p>
    <w:p w:rsidR="00313702" w:rsidRPr="00247C41" w:rsidRDefault="00313702" w:rsidP="00313702">
      <w:r w:rsidRPr="00247C41">
        <w:t xml:space="preserve">A number of </w:t>
      </w:r>
      <w:r w:rsidRPr="002F184B">
        <w:rPr>
          <w:rStyle w:val="Emphasis"/>
          <w:highlight w:val="cyan"/>
        </w:rPr>
        <w:t>existing satellites can be used for the task</w:t>
      </w:r>
      <w:r w:rsidRPr="00DC23BA">
        <w:rPr>
          <w:rStyle w:val="Emphasis"/>
        </w:rPr>
        <w:t>;</w:t>
      </w:r>
      <w:r w:rsidRPr="00247C41">
        <w:t xml:space="preserve"> these include the European Space Agency's Soil Moisture and Ocean Salinity (SMOS) sensor that was launched in 2009 and NASA's Aquarius satellite that was launched in 2011.</w:t>
      </w:r>
    </w:p>
    <w:p w:rsidR="00313702" w:rsidRDefault="00313702" w:rsidP="00313702">
      <w:r w:rsidRPr="002F184B">
        <w:rPr>
          <w:rStyle w:val="Emphasis"/>
          <w:highlight w:val="cyan"/>
        </w:rPr>
        <w:t>The development of the technology and the importance of monitoring </w:t>
      </w:r>
      <w:hyperlink r:id="rId89" w:history="1">
        <w:r w:rsidRPr="002F184B">
          <w:rPr>
            <w:rStyle w:val="Emphasis"/>
            <w:highlight w:val="cyan"/>
          </w:rPr>
          <w:t>ocean acidification</w:t>
        </w:r>
      </w:hyperlink>
      <w:r w:rsidRPr="002F184B">
        <w:rPr>
          <w:rStyle w:val="Emphasis"/>
          <w:highlight w:val="cyan"/>
        </w:rPr>
        <w:t> are likely to support the development of further satellite sensors</w:t>
      </w:r>
      <w:r w:rsidRPr="00247C41">
        <w:t xml:space="preserve"> in the coming years.</w:t>
      </w:r>
    </w:p>
    <w:p w:rsidR="00313702" w:rsidRPr="00247C41" w:rsidRDefault="00313702" w:rsidP="00313702"/>
    <w:p w:rsidR="00313702" w:rsidRDefault="00313702" w:rsidP="00313702">
      <w:pPr>
        <w:pStyle w:val="Heading3"/>
      </w:pPr>
      <w:r>
        <w:t>Warming Scenario</w:t>
      </w:r>
    </w:p>
    <w:p w:rsidR="00313702" w:rsidRPr="00404E11" w:rsidRDefault="00313702" w:rsidP="00313702">
      <w:pPr>
        <w:pStyle w:val="Heading4"/>
      </w:pPr>
      <w:r w:rsidRPr="00404E11">
        <w:t>Satellites are an essential tool to reduce emissions and solve global warming --- this card is meh</w:t>
      </w:r>
    </w:p>
    <w:p w:rsidR="00313702" w:rsidRPr="00404E11" w:rsidRDefault="00313702" w:rsidP="00313702">
      <w:r w:rsidRPr="00404E11">
        <w:t xml:space="preserve">James </w:t>
      </w:r>
      <w:r w:rsidRPr="00404E11">
        <w:rPr>
          <w:rStyle w:val="StyleStyleBold12pt"/>
        </w:rPr>
        <w:t>Lewis</w:t>
      </w:r>
      <w:r w:rsidRPr="00404E11">
        <w:t xml:space="preserve">, Sarah </w:t>
      </w:r>
      <w:r w:rsidRPr="00404E11">
        <w:rPr>
          <w:rStyle w:val="StyleStyleBold12pt"/>
        </w:rPr>
        <w:t>Ladislaw</w:t>
      </w:r>
      <w:r w:rsidRPr="00404E11">
        <w:t xml:space="preserve">, </w:t>
      </w:r>
      <w:r w:rsidRPr="00404E11">
        <w:rPr>
          <w:rStyle w:val="StyleStyleBold12pt"/>
        </w:rPr>
        <w:t>and</w:t>
      </w:r>
      <w:r w:rsidRPr="00404E11">
        <w:t xml:space="preserve"> Denise </w:t>
      </w:r>
      <w:r w:rsidRPr="00404E11">
        <w:rPr>
          <w:rStyle w:val="StyleStyleBold12pt"/>
        </w:rPr>
        <w:t>Zheng</w:t>
      </w:r>
      <w:r w:rsidRPr="00404E11">
        <w:t xml:space="preserve"> </w:t>
      </w:r>
      <w:r w:rsidRPr="00404E11">
        <w:rPr>
          <w:rStyle w:val="StyleStyleBold12pt"/>
        </w:rPr>
        <w:t>10</w:t>
      </w:r>
      <w:r w:rsidRPr="00404E11">
        <w:t xml:space="preserve">, </w:t>
      </w:r>
      <w:r w:rsidRPr="00404E11">
        <w:rPr>
          <w:i/>
        </w:rPr>
        <w:t>James Lewis</w:t>
      </w:r>
      <w:r w:rsidRPr="00404E11">
        <w:t xml:space="preserve"> is a senior vice president and program director at CSIS, previously worked at the Departments of State and Commerce as a Foreign Service officer and as a member of the Senior Executive Service, Ph.D. from the </w:t>
      </w:r>
      <w:r>
        <w:t xml:space="preserve">University of Chicago; </w:t>
      </w:r>
      <w:r w:rsidRPr="002F184B">
        <w:rPr>
          <w:i/>
        </w:rPr>
        <w:t>Sarah Ladislaw</w:t>
      </w:r>
      <w:r>
        <w:t xml:space="preserve"> is</w:t>
      </w:r>
      <w:r w:rsidRPr="00404E11">
        <w:t xml:space="preserve"> director of the Energy and National Security Program, </w:t>
      </w:r>
      <w:r>
        <w:t>E</w:t>
      </w:r>
      <w:r w:rsidRPr="00404E11">
        <w:t xml:space="preserve">xpert in U.S. energy policy, global oil and natural gas markets, and climate </w:t>
      </w:r>
      <w:r>
        <w:t>change, previously</w:t>
      </w:r>
      <w:r w:rsidRPr="00404E11">
        <w:t xml:space="preserve"> worked in Office of the Americas in the Department of Energy’s Office of Policy and International Affairs, member of the National Renewable Energy Laboratory’s Strategic Analysis Technical Review Panel, the Strategic Advisory Council for Georgia Tech’s Strategic Energy Initiative, and a term member of the Council on Foreign Relations</w:t>
      </w:r>
      <w:r>
        <w:t>,</w:t>
      </w:r>
      <w:r w:rsidRPr="00404E11">
        <w:t xml:space="preserve"> taught graduate courses on energy security as an adjunct professor at t</w:t>
      </w:r>
      <w:r>
        <w:t>he George Washington University, r</w:t>
      </w:r>
      <w:r w:rsidRPr="00404E11">
        <w:t>eceived her bachelor’s degree in international affairs/East Asian studies and Japanese from the George Washington University and her master’s degree in international affairs/international security from the George Washington University as part of the Presidential</w:t>
      </w:r>
      <w:r>
        <w:t xml:space="preserve"> </w:t>
      </w:r>
      <w:r w:rsidRPr="002F184B">
        <w:t xml:space="preserve">Administrative Fellows Program; </w:t>
      </w:r>
      <w:r w:rsidRPr="002F184B">
        <w:rPr>
          <w:i/>
        </w:rPr>
        <w:t>Denise Zheng</w:t>
      </w:r>
      <w:r w:rsidRPr="002F184B">
        <w:t xml:space="preserve"> is a senior fellow and deputy director of the Strategic Technologies Program at CSIS, </w:t>
      </w:r>
      <w:r>
        <w:t>p</w:t>
      </w:r>
      <w:r w:rsidRPr="002F184B">
        <w:t xml:space="preserve">reviously served as chief of staff and lead science and engineering technical adviser as a contractor for the Defense Advanced Research Projects Agency (DARPA) foundational cyber warfare program, </w:t>
      </w:r>
      <w:r>
        <w:t xml:space="preserve">previous </w:t>
      </w:r>
      <w:r w:rsidRPr="002F184B">
        <w:t>director for global government relations and cybersecurity policy at CA Technologies,</w:t>
      </w:r>
      <w:r>
        <w:t xml:space="preserve"> previously</w:t>
      </w:r>
      <w:r w:rsidRPr="002F184B">
        <w:t xml:space="preserve"> served as a professional staff member for the Senate Homeland Security and Gov</w:t>
      </w:r>
      <w:r>
        <w:t xml:space="preserve">ernmental Affairs Committee, </w:t>
      </w:r>
      <w:r w:rsidRPr="002F184B">
        <w:t>holds a B.A. in economics and political science from the University of Michigan, studied government at the London School of Economics and Political Science, and completed graduate coursework in security studies at the Johns Hopkins University School of Advanced Inter</w:t>
      </w:r>
      <w:r>
        <w:t xml:space="preserve">national Studies, June 2010, “Earth Observation for Climate Change,” CSIS Technology and Public Policy Program Report, </w:t>
      </w:r>
      <w:r w:rsidRPr="002F184B">
        <w:t>https://csis-prod.s3.amazonaws.com/s3fs-public/legacy_files/files/publication/100608_Lewis_EarthObservation_WEB.pdf</w:t>
      </w:r>
    </w:p>
    <w:p w:rsidR="00313702" w:rsidRPr="00404E11" w:rsidRDefault="00313702" w:rsidP="00313702"/>
    <w:p w:rsidR="00313702" w:rsidRDefault="00313702" w:rsidP="00313702">
      <w:r w:rsidRPr="002F184B">
        <w:rPr>
          <w:rStyle w:val="StyleBoldUnderline"/>
          <w:highlight w:val="cyan"/>
        </w:rPr>
        <w:t xml:space="preserve">Satellites provide globally consistent observations and the means to make simultaneous observations of diverse measurements that are </w:t>
      </w:r>
      <w:r w:rsidRPr="002F184B">
        <w:rPr>
          <w:rStyle w:val="Emphasis"/>
          <w:highlight w:val="cyan"/>
        </w:rPr>
        <w:t>essential for climate studies</w:t>
      </w:r>
      <w:r w:rsidRPr="002F184B">
        <w:rPr>
          <w:rStyle w:val="Emphasis"/>
        </w:rPr>
        <w:t>.</w:t>
      </w:r>
      <w:r w:rsidRPr="004F5FB7">
        <w:t xml:space="preserve"> </w:t>
      </w:r>
      <w:r w:rsidRPr="002F184B">
        <w:rPr>
          <w:rStyle w:val="StyleBoldUnderline"/>
          <w:highlight w:val="cyan"/>
        </w:rPr>
        <w:t xml:space="preserve">They supply high-accuracy global observations of the atmosphere, ocean, and land surface that </w:t>
      </w:r>
      <w:r w:rsidRPr="002F184B">
        <w:rPr>
          <w:rStyle w:val="Emphasis"/>
          <w:highlight w:val="cyan"/>
        </w:rPr>
        <w:t>cannot be acquired by any other method</w:t>
      </w:r>
      <w:r w:rsidRPr="004F5FB7">
        <w:t xml:space="preserve">. </w:t>
      </w:r>
      <w:r w:rsidRPr="002F184B">
        <w:rPr>
          <w:rStyle w:val="StyleBoldUnderline"/>
          <w:highlight w:val="cyan"/>
        </w:rPr>
        <w:t>Satellite instruments supply accurate measurements</w:t>
      </w:r>
      <w:r w:rsidRPr="004F5FB7">
        <w:rPr>
          <w:rStyle w:val="StyleBoldUnderline"/>
        </w:rPr>
        <w:t xml:space="preserve"> on a near-daily basis for long periods and across broad geographic regions</w:t>
      </w:r>
      <w:r w:rsidRPr="004F5FB7">
        <w:t xml:space="preserve">. </w:t>
      </w:r>
      <w:r w:rsidRPr="002F184B">
        <w:rPr>
          <w:rStyle w:val="Emphasis"/>
          <w:highlight w:val="cyan"/>
        </w:rPr>
        <w:t>They can reveal global patterns that ground or air sensors would be unable to detect</w:t>
      </w:r>
      <w:r w:rsidRPr="004F5FB7">
        <w:t xml:space="preserve">—as in the case of data from NASA satellites that showed us the amount of pollution arriving in North America from Asia as equal to 15 percent of local emissions of the United States and Canada. </w:t>
      </w:r>
      <w:r w:rsidRPr="002F184B">
        <w:rPr>
          <w:rStyle w:val="StyleBoldUnderline"/>
          <w:highlight w:val="cyan"/>
        </w:rPr>
        <w:t>This</w:t>
      </w:r>
      <w:r w:rsidRPr="004F5FB7">
        <w:rPr>
          <w:rStyle w:val="StyleBoldUnderline"/>
        </w:rPr>
        <w:t xml:space="preserve"> sort of </w:t>
      </w:r>
      <w:r w:rsidRPr="002F184B">
        <w:rPr>
          <w:rStyle w:val="StyleBoldUnderline"/>
          <w:highlight w:val="cyan"/>
        </w:rPr>
        <w:t>data is</w:t>
      </w:r>
      <w:r w:rsidRPr="004F5FB7">
        <w:rPr>
          <w:rStyle w:val="StyleBoldUnderline"/>
        </w:rPr>
        <w:t xml:space="preserve"> </w:t>
      </w:r>
      <w:r w:rsidRPr="002F184B">
        <w:rPr>
          <w:rStyle w:val="Emphasis"/>
          <w:highlight w:val="cyan"/>
        </w:rPr>
        <w:t>crucial to effective management of emissions</w:t>
      </w:r>
      <w:r w:rsidRPr="004F5FB7">
        <w:t xml:space="preserve">—the United States, for example, could put in place regulations to decrease emissions and find them neutralized by pollution from other regions.15 </w:t>
      </w:r>
      <w:r w:rsidRPr="002F184B">
        <w:rPr>
          <w:rStyle w:val="StyleBoldUnderline"/>
          <w:highlight w:val="cyan"/>
        </w:rPr>
        <w:t>Satellites allow us to monitor the pattern of ice-sheet thickening and thinning</w:t>
      </w:r>
      <w:r w:rsidRPr="004F5FB7">
        <w:t>. While Arctic ice once increased a few centimeters every year, it now melts at a rate of more than one meter annually. This knowledge would not exist without satellite laser altimetry from NASA’s ICESat satellite.16</w:t>
      </w:r>
      <w:r>
        <w:t xml:space="preserve"> </w:t>
      </w:r>
      <w:r w:rsidRPr="002F184B">
        <w:rPr>
          <w:rStyle w:val="StyleBoldUnderline"/>
          <w:highlight w:val="cyan"/>
        </w:rPr>
        <w:t xml:space="preserve">Satellite observations serve an </w:t>
      </w:r>
      <w:r w:rsidRPr="002F184B">
        <w:rPr>
          <w:rStyle w:val="Emphasis"/>
          <w:highlight w:val="cyan"/>
        </w:rPr>
        <w:t>indispensable role</w:t>
      </w:r>
      <w:r w:rsidRPr="004F5FB7">
        <w:t>—</w:t>
      </w:r>
      <w:r w:rsidRPr="002F184B">
        <w:rPr>
          <w:rStyle w:val="StyleBoldUnderline"/>
          <w:highlight w:val="cyan"/>
        </w:rPr>
        <w:t>they have provided unprecedented knowledge of inaccessible regions</w:t>
      </w:r>
      <w:r w:rsidRPr="004F5FB7">
        <w:t xml:space="preserve">. </w:t>
      </w:r>
      <w:r w:rsidRPr="002F184B">
        <w:rPr>
          <w:rStyle w:val="StyleBoldUnderline"/>
          <w:highlight w:val="cyan"/>
        </w:rPr>
        <w:t>Of the 44 essential climate variables</w:t>
      </w:r>
      <w:r w:rsidRPr="004F5FB7">
        <w:t xml:space="preserve"> (ECV) recognized as necessary to support the needs of the parties to the UNFCCC for the purposes of the Convention, </w:t>
      </w:r>
      <w:r w:rsidRPr="002F184B">
        <w:rPr>
          <w:rStyle w:val="Emphasis"/>
          <w:highlight w:val="cyan"/>
        </w:rPr>
        <w:t>26 depend on satellite observations</w:t>
      </w:r>
      <w:r w:rsidRPr="004F5FB7">
        <w:t xml:space="preserve">. But deployments of new and replacement satellites have not kept pace with the termination of older systems. Innovation and investment in Earth observation </w:t>
      </w:r>
      <w:r w:rsidRPr="004F5FB7">
        <w:lastRenderedPageBreak/>
        <w:t>technology have failed to keep pace with global needs for monitoring and verification. Much of our data comes from satellites put in orbit for other purposes, such as weather prediction and monitoring. The sensors on these weather satellites provide valuable data, but they are not optimized for monitoring climate change or for adequately assessing the effect of mitigation efforts. More precise and specialized data are needed to understand and predict climate change, and getting these data will require new orbital sensors.</w:t>
      </w:r>
      <w:r>
        <w:t xml:space="preserve"> </w:t>
      </w:r>
      <w:r w:rsidRPr="004F5FB7">
        <w:t>Countries have improved many of their climate observation capabilities, but reports suggest little progress in ensuring long-term continuity for several important observing systems. The bulk of climate data is collected by the United States, and NASA’s investment in the Earth Observing System missions has provided the climate-quality data used to establish trends in sea level, ozone concentrations, ocean color, solar irradiance, Earth’s energy balance, and other key variables. While this investment has made an invaluable contribution, it is not an operational system. Many satellites currently in orbit are operating well past their planned lifetimes. In the next eight years, half of the world’s Earth observation satellites will be past their useful life. One reason for this is that many of the satellites that provide critical data for monitoring climate change are experimental satellites (such as TRMM—the Tropical Rainfall Measuring Mission). Satellites built as research efforts provide real benefit, but if they are not replaced when their service life ends and if a permanent operational capability for Earth observation is not put in place, we will face insurmountable problems for observing capabilities and our ability to manage climate change.</w:t>
      </w:r>
      <w:r>
        <w:t xml:space="preserve"> </w:t>
      </w:r>
      <w:r w:rsidRPr="004F5FB7">
        <w:t>Many missions and observations for collecting climate data are at risk of interruption. These include measurements of ocean color that are critical for studying phytoplankton bloom and the role of ocean biomass as a carbon source and sink and data on the role of forests in the carbon cycle. Perhaps the most important shortcoming involves the monitoring of carbon dioxide (CO2 ) emissions and greenhouse gases. Reduction and regulation of CO2 emissions are part of every discussion on how to manage climate change, but the crash of NASA’s Orbiting Carbon Observatory (OCO) satellite left the world essentially bereft of the ability to make precise measurements to assess emissions reduction efforts. OCO cost approximately $278 million,17 which was about 2 percent of NASA’s annual budget for manned space flight in 2009. Its loss will cripple global carbon monitoring until we have its replacement, finally funded this year and scheduled for launch no later than February 2013.</w:t>
      </w:r>
      <w:r>
        <w:t xml:space="preserve"> </w:t>
      </w:r>
      <w:r w:rsidRPr="004F5FB7">
        <w:t>Existing GHG monitoring networks and programs are predominantly ground-based, but they are not truly adequate to the task. Ground-based networks are limited because they can only provide disjointed pieces of a larger picture. Moreover, these systems are aging, and investment for replacement has declined.</w:t>
      </w:r>
      <w:r>
        <w:t xml:space="preserve"> </w:t>
      </w:r>
      <w:r w:rsidRPr="004F5FB7">
        <w:t>We now rely on Japan’s GOSAT, the European Space Agency’s SCIAMACHY sensor, and Canada’s microsatellite, CanX-2, for observations of atmospheric concentrations of carbon; however, these sensors are not advanced enough to meet data requirements needed to understand critical aspects of the carbon cycle, and they are highly constrained by their range of coverage. For example, the carbon produced from a fossil fuel power plant is too small to measure with GOSAT, and low spatial resolution and high uncertainty of measurements limit the monitoring capabilities of SCIAMACHY.18</w:t>
      </w:r>
      <w:r>
        <w:t xml:space="preserve"> </w:t>
      </w:r>
      <w:r w:rsidRPr="004F5FB7">
        <w:t>The implications are serious for measuring the effectiveness of climate policies. If reduction in GHG emissions (the most significant being carbon dioxide) is the centerpiece of mitigation efforts and a goal for both national legislation and international agreement, we are woefully unprepared to assess the effectiveness of these measures</w:t>
      </w:r>
      <w:r w:rsidRPr="00404E11">
        <w:t>. It will be difficult to assess and adjust CO2 -reducing measures without greater investment in orbiting sensors.</w:t>
      </w:r>
      <w:r w:rsidRPr="004F5FB7">
        <w:t xml:space="preserve">19 The need for information has never been greater, but there are significant gaps in global Earth monitoring capabilities.20 Although more than 50 nations operate or plan to operate Earth observation satellites, most of these are basic electro-optical satellites, essentially orbiting digital cameras that lack the necessary sensors for precise climate monitoring. There are only a handful of dedicated satellites for monitoring climate change, and the time has passed when general-purpose weather satellites can meet our informational needs. Japan, Europe, and the United States operate satellites with some of the sensors needed to monitor climate change, but a recent National Academies study found that of the 26 essential climate variables that can be monitored from space, we have coverage of only 16.21 Only a coordinated federal policy and investment, including revised priorities for our civil space programs, can change this. For most of the last decade, NASA was unable to replace its climate-monitoring satellites. Replacing these satellites is crucial to avoid a drastic decline in collecting the most valuable information for monitoring climate change. The Obama administration has proposed a budget for NASA’s Earth science programs of $2.4 billion in new funding over the next five years, an increase of more than 60 percent. The new funding, which requires congressional approval, will help replace OCO and allow NASA to replace the twin GRACE satellites that make detailed measurements of Earth’s gravity field that can provide important climate data. The request for NOAA’s budget for climate-related activities has been increased as well. NOAA will be spending $2.2 billion to maintain and further develop satellites and to support climate research; $435 million has been requested to support the U.S. Global Change Research Program, with $77 million in new increases for core climate services and observations. Spending on space has always been a question of priorities. Until recently, those priorities were frozen in time, reflecting political needs that were decades out of date. Our national priorities have changed. A new priority, reflecting the new challenges to our security and national interest, involves monitoring and </w:t>
      </w:r>
      <w:r w:rsidRPr="004F5FB7">
        <w:lastRenderedPageBreak/>
        <w:t xml:space="preserve">understanding climate change. Debate over climate change is fierce and there are many skeptics, but the signs of major changes are undeniable. Warnings of catastrophe are likely overblown, but we do not fully understand the implications of climate change or the utility of various measures to mitigate it. Climate change is occurring, and it creates new risks. In this context, the recent decision to scale back spending on human space flight and increase spending on Earth observation is a better match for national priorities and interests. It updates a space policy that has been badly out of date for years. Observation of climate change began more than a century ago with simple measurements of the Earth’s average temperature. These were interesting, but inadequate. </w:t>
      </w:r>
      <w:r w:rsidRPr="002F184B">
        <w:rPr>
          <w:rStyle w:val="StyleBoldUnderline"/>
          <w:highlight w:val="cyan"/>
        </w:rPr>
        <w:t xml:space="preserve">The breakthrough in understanding climate change came with Earth observation </w:t>
      </w:r>
      <w:r w:rsidRPr="002F184B">
        <w:rPr>
          <w:rStyle w:val="Emphasis"/>
          <w:highlight w:val="cyan"/>
        </w:rPr>
        <w:t>satellites</w:t>
      </w:r>
      <w:r w:rsidRPr="004F5FB7">
        <w:t xml:space="preserve">. </w:t>
      </w:r>
      <w:r w:rsidRPr="002F184B">
        <w:rPr>
          <w:rStyle w:val="StyleBoldUnderline"/>
          <w:highlight w:val="cyan"/>
        </w:rPr>
        <w:t>Satellites provide global awareness in ways that other technologies cannot match</w:t>
      </w:r>
      <w:r w:rsidRPr="00404E11">
        <w:rPr>
          <w:rStyle w:val="StyleBoldUnderline"/>
        </w:rPr>
        <w:t xml:space="preserve">. </w:t>
      </w:r>
      <w:r w:rsidRPr="002F184B">
        <w:rPr>
          <w:rStyle w:val="Emphasis"/>
          <w:highlight w:val="cyan"/>
        </w:rPr>
        <w:t>The monitoring needed for a serious effort requires observations that can only be done from space</w:t>
      </w:r>
      <w:r w:rsidRPr="004F5FB7">
        <w:t>.</w:t>
      </w:r>
    </w:p>
    <w:p w:rsidR="00313702" w:rsidRDefault="00313702" w:rsidP="00313702">
      <w:pPr>
        <w:pStyle w:val="Heading4"/>
      </w:pPr>
      <w:r>
        <w:t>Warming causes extinction---triggers tipping points and positive feedbacks which make the planet uninhabitable</w:t>
      </w:r>
    </w:p>
    <w:p w:rsidR="00313702" w:rsidRDefault="00313702" w:rsidP="00313702">
      <w:r>
        <w:t xml:space="preserve">Naomi </w:t>
      </w:r>
      <w:r w:rsidRPr="00716611">
        <w:rPr>
          <w:rStyle w:val="StyleStyleBold12pt"/>
        </w:rPr>
        <w:t>Klein 14</w:t>
      </w:r>
      <w:r>
        <w:t xml:space="preserve">, award-winning journalist, syndicated columnist, former Miliband Fellow at the London School of Economics, member of the board of directors of 350.org, </w:t>
      </w:r>
      <w:r>
        <w:rPr>
          <w:i/>
        </w:rPr>
        <w:t>This Changes Everything: Capitalism vs. the Climate</w:t>
      </w:r>
      <w:r>
        <w:t>, pp. 12-14</w:t>
      </w:r>
    </w:p>
    <w:p w:rsidR="00313702" w:rsidRPr="00E14FF7" w:rsidRDefault="00313702" w:rsidP="00313702">
      <w:pPr>
        <w:rPr>
          <w:sz w:val="16"/>
        </w:rPr>
      </w:pPr>
      <w:r w:rsidRPr="00E14FF7">
        <w:rPr>
          <w:sz w:val="16"/>
        </w:rPr>
        <w:t>In a 2012 report, the World Bank laid out the gamble implied by that target. “</w:t>
      </w:r>
      <w:r w:rsidRPr="002F184B">
        <w:rPr>
          <w:rStyle w:val="StyleBoldUnderline"/>
          <w:highlight w:val="cyan"/>
        </w:rPr>
        <w:t>As</w:t>
      </w:r>
      <w:r w:rsidRPr="00716611">
        <w:rPr>
          <w:rStyle w:val="StyleBoldUnderline"/>
        </w:rPr>
        <w:t xml:space="preserve"> global </w:t>
      </w:r>
      <w:r w:rsidRPr="002F184B">
        <w:rPr>
          <w:rStyle w:val="StyleBoldUnderline"/>
          <w:highlight w:val="cyan"/>
        </w:rPr>
        <w:t>warming approaches</w:t>
      </w:r>
      <w:r w:rsidRPr="00716611">
        <w:rPr>
          <w:rStyle w:val="StyleBoldUnderline"/>
        </w:rPr>
        <w:t xml:space="preserve"> and exceeds </w:t>
      </w:r>
      <w:r w:rsidRPr="002F184B">
        <w:rPr>
          <w:rStyle w:val="StyleBoldUnderline"/>
          <w:highlight w:val="cyan"/>
        </w:rPr>
        <w:t>2-degrees</w:t>
      </w:r>
      <w:r w:rsidRPr="00716611">
        <w:rPr>
          <w:rStyle w:val="StyleBoldUnderline"/>
        </w:rPr>
        <w:t xml:space="preserve"> Celsius, </w:t>
      </w:r>
      <w:r w:rsidRPr="002F184B">
        <w:rPr>
          <w:rStyle w:val="StyleBoldUnderline"/>
          <w:highlight w:val="cyan"/>
        </w:rPr>
        <w:t>there is a</w:t>
      </w:r>
      <w:r w:rsidRPr="00716611">
        <w:rPr>
          <w:rStyle w:val="StyleBoldUnderline"/>
        </w:rPr>
        <w:t xml:space="preserve"> </w:t>
      </w:r>
      <w:r w:rsidRPr="002F184B">
        <w:rPr>
          <w:rStyle w:val="StyleBoldUnderline"/>
          <w:highlight w:val="cyan"/>
        </w:rPr>
        <w:t>risk of</w:t>
      </w:r>
      <w:r w:rsidRPr="00716611">
        <w:rPr>
          <w:rStyle w:val="StyleBoldUnderline"/>
        </w:rPr>
        <w:t xml:space="preserve"> triggering </w:t>
      </w:r>
      <w:r w:rsidRPr="002F184B">
        <w:rPr>
          <w:rStyle w:val="Emphasis"/>
          <w:highlight w:val="cyan"/>
        </w:rPr>
        <w:t>nonlinear tipping elements</w:t>
      </w:r>
      <w:r w:rsidRPr="00E14FF7">
        <w:rPr>
          <w:sz w:val="16"/>
        </w:rPr>
        <w:t xml:space="preserve">. </w:t>
      </w:r>
      <w:r w:rsidRPr="00716611">
        <w:rPr>
          <w:rStyle w:val="StyleBoldUnderline"/>
        </w:rPr>
        <w:t>Examples include</w:t>
      </w:r>
      <w:r w:rsidRPr="00E14FF7">
        <w:rPr>
          <w:sz w:val="16"/>
        </w:rPr>
        <w:t xml:space="preserve"> the disintegration of the West Antarctic ice sheet leading to more rapid sea-level rise, or </w:t>
      </w:r>
      <w:r w:rsidRPr="00716611">
        <w:rPr>
          <w:rStyle w:val="StyleBoldUnderline"/>
        </w:rPr>
        <w:t>large-scale Amazon dieback drastically affecting ecosystems, rivers, agriculture, energy production, and livelihoods</w:t>
      </w:r>
      <w:r w:rsidRPr="00E14FF7">
        <w:rPr>
          <w:sz w:val="16"/>
        </w:rPr>
        <w:t>. This would further add to 21</w:t>
      </w:r>
      <w:r w:rsidRPr="00E14FF7">
        <w:rPr>
          <w:sz w:val="16"/>
          <w:vertAlign w:val="superscript"/>
        </w:rPr>
        <w:t>st</w:t>
      </w:r>
      <w:r w:rsidRPr="00E14FF7">
        <w:rPr>
          <w:sz w:val="16"/>
        </w:rPr>
        <w:t>-century global warming and impact entire continents.” In other words, once we allow temperatures to climb past a certain point, where the mercury stops is not in our control.</w:t>
      </w:r>
      <w:r w:rsidRPr="00E14FF7">
        <w:rPr>
          <w:sz w:val="12"/>
        </w:rPr>
        <w:t>¶</w:t>
      </w:r>
      <w:r w:rsidRPr="00E14FF7">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2F184B">
        <w:rPr>
          <w:rStyle w:val="StyleBoldUnderline"/>
          <w:highlight w:val="cyan"/>
        </w:rPr>
        <w:t>we’re on track to a 4-C</w:t>
      </w:r>
      <w:r w:rsidRPr="003670DE">
        <w:rPr>
          <w:rStyle w:val="StyleBoldUnderline"/>
        </w:rPr>
        <w:t xml:space="preserve"> warmer </w:t>
      </w:r>
      <w:r w:rsidRPr="002F184B">
        <w:rPr>
          <w:rStyle w:val="StyleBoldUnderline"/>
          <w:highlight w:val="cyan"/>
        </w:rPr>
        <w:t>world</w:t>
      </w:r>
      <w:r w:rsidRPr="00E14FF7">
        <w:rPr>
          <w:sz w:val="16"/>
        </w:rPr>
        <w:t xml:space="preserve"> [by century’s end] </w:t>
      </w:r>
      <w:r w:rsidRPr="002F184B">
        <w:rPr>
          <w:rStyle w:val="StyleBoldUnderline"/>
          <w:highlight w:val="cyan"/>
        </w:rPr>
        <w:t>marked by</w:t>
      </w:r>
      <w:r w:rsidRPr="003670DE">
        <w:rPr>
          <w:rStyle w:val="StyleBoldUnderline"/>
        </w:rPr>
        <w:t xml:space="preserve"> </w:t>
      </w:r>
      <w:r w:rsidRPr="003670DE">
        <w:rPr>
          <w:rStyle w:val="Emphasis"/>
        </w:rPr>
        <w:t xml:space="preserve">extreme </w:t>
      </w:r>
      <w:r w:rsidRPr="002F184B">
        <w:rPr>
          <w:rStyle w:val="Emphasis"/>
          <w:highlight w:val="cyan"/>
        </w:rPr>
        <w:t>heat waves</w:t>
      </w:r>
      <w:r w:rsidRPr="003670DE">
        <w:rPr>
          <w:rStyle w:val="StyleBoldUnderline"/>
        </w:rPr>
        <w:t xml:space="preserve">, </w:t>
      </w:r>
      <w:r w:rsidRPr="002F184B">
        <w:rPr>
          <w:rStyle w:val="Emphasis"/>
          <w:highlight w:val="cyan"/>
        </w:rPr>
        <w:t>declining</w:t>
      </w:r>
      <w:r w:rsidRPr="003670DE">
        <w:rPr>
          <w:rStyle w:val="Emphasis"/>
        </w:rPr>
        <w:t xml:space="preserve"> global </w:t>
      </w:r>
      <w:r w:rsidRPr="002F184B">
        <w:rPr>
          <w:rStyle w:val="Emphasis"/>
          <w:highlight w:val="cyan"/>
        </w:rPr>
        <w:t>food</w:t>
      </w:r>
      <w:r w:rsidRPr="003670DE">
        <w:rPr>
          <w:rStyle w:val="Emphasis"/>
        </w:rPr>
        <w:t xml:space="preserve"> stocks</w:t>
      </w:r>
      <w:r w:rsidRPr="003670DE">
        <w:rPr>
          <w:rStyle w:val="StyleBoldUnderline"/>
        </w:rPr>
        <w:t xml:space="preserve">, </w:t>
      </w:r>
      <w:r w:rsidRPr="002F184B">
        <w:rPr>
          <w:rStyle w:val="Emphasis"/>
          <w:highlight w:val="cyan"/>
        </w:rPr>
        <w:t>loss of ecosystems</w:t>
      </w:r>
      <w:r w:rsidRPr="003670DE">
        <w:rPr>
          <w:rStyle w:val="StyleBoldUnderline"/>
        </w:rPr>
        <w:t xml:space="preserve"> and biodiversity, </w:t>
      </w:r>
      <w:r w:rsidRPr="002F184B">
        <w:rPr>
          <w:rStyle w:val="StyleBoldUnderline"/>
          <w:highlight w:val="cyan"/>
        </w:rPr>
        <w:t>and</w:t>
      </w:r>
      <w:r w:rsidRPr="003670DE">
        <w:rPr>
          <w:rStyle w:val="StyleBoldUnderline"/>
        </w:rPr>
        <w:t xml:space="preserve"> </w:t>
      </w:r>
      <w:r w:rsidRPr="003670DE">
        <w:rPr>
          <w:rStyle w:val="Emphasis"/>
        </w:rPr>
        <w:t xml:space="preserve">life-threatening </w:t>
      </w:r>
      <w:r w:rsidRPr="002F184B">
        <w:rPr>
          <w:rStyle w:val="Emphasis"/>
          <w:highlight w:val="cyan"/>
        </w:rPr>
        <w:t>sea level rise</w:t>
      </w:r>
      <w:r w:rsidRPr="00E14FF7">
        <w:rPr>
          <w:sz w:val="16"/>
        </w:rPr>
        <w:t>.” And the report cautioned that, “</w:t>
      </w:r>
      <w:r w:rsidRPr="002F184B">
        <w:rPr>
          <w:rStyle w:val="StyleBoldUnderline"/>
          <w:highlight w:val="cyan"/>
        </w:rPr>
        <w:t>there is</w:t>
      </w:r>
      <w:r w:rsidRPr="003670DE">
        <w:rPr>
          <w:rStyle w:val="StyleBoldUnderline"/>
        </w:rPr>
        <w:t xml:space="preserve"> also </w:t>
      </w:r>
      <w:r w:rsidRPr="002F184B">
        <w:rPr>
          <w:rStyle w:val="Emphasis"/>
          <w:highlight w:val="cyan"/>
        </w:rPr>
        <w:t>no certainty that</w:t>
      </w:r>
      <w:r w:rsidRPr="003670DE">
        <w:rPr>
          <w:rStyle w:val="Emphasis"/>
        </w:rPr>
        <w:t xml:space="preserve"> </w:t>
      </w:r>
      <w:r w:rsidRPr="002F184B">
        <w:rPr>
          <w:rStyle w:val="Emphasis"/>
          <w:highlight w:val="cyan"/>
        </w:rPr>
        <w:t>adaptation</w:t>
      </w:r>
      <w:r w:rsidRPr="003670DE">
        <w:rPr>
          <w:rStyle w:val="Emphasis"/>
        </w:rPr>
        <w:t xml:space="preserve"> to a 4-C world </w:t>
      </w:r>
      <w:r w:rsidRPr="002F184B">
        <w:rPr>
          <w:rStyle w:val="Emphasis"/>
          <w:highlight w:val="cyan"/>
        </w:rPr>
        <w:t>is possible</w:t>
      </w:r>
      <w:r w:rsidRPr="00E14FF7">
        <w:rPr>
          <w:sz w:val="16"/>
        </w:rPr>
        <w:t xml:space="preserve">.” Kevin Anderson, former director (now deputy director) of the Tyndall Centre for Climate Change, which has quickly established itself as one of the U.K’s premier climate research institutions, is even blunter; he says </w:t>
      </w:r>
      <w:r w:rsidRPr="003670DE">
        <w:rPr>
          <w:rStyle w:val="StyleBoldUnderline"/>
        </w:rPr>
        <w:t>4 degrees Celsius warming</w:t>
      </w:r>
      <w:r w:rsidRPr="00E14FF7">
        <w:rPr>
          <w:sz w:val="16"/>
        </w:rPr>
        <w:t>—7.2 degrees Fahrenheit—</w:t>
      </w:r>
      <w:r w:rsidRPr="003670DE">
        <w:rPr>
          <w:rStyle w:val="StyleBoldUnderline"/>
        </w:rPr>
        <w:t>is “incompatible with an organized, equitable, and civilized global community</w:t>
      </w:r>
      <w:r w:rsidRPr="00E14FF7">
        <w:rPr>
          <w:sz w:val="16"/>
        </w:rPr>
        <w:t>.”</w:t>
      </w:r>
      <w:r w:rsidRPr="00E14FF7">
        <w:rPr>
          <w:sz w:val="12"/>
        </w:rPr>
        <w:t>¶</w:t>
      </w:r>
      <w:r w:rsidRPr="00E14FF7">
        <w:rPr>
          <w:sz w:val="16"/>
        </w:rPr>
        <w:t xml:space="preserve"> We don’t know exactly what a 4 degree Celsius world would look like, but even the best-case scenario is likely to be calamitous. </w:t>
      </w:r>
      <w:r w:rsidRPr="003670DE">
        <w:rPr>
          <w:rStyle w:val="StyleBoldUnderline"/>
        </w:rPr>
        <w:t>Four degrees of w</w:t>
      </w:r>
      <w:r w:rsidRPr="00107910">
        <w:rPr>
          <w:rStyle w:val="Emphasis"/>
        </w:rPr>
        <w:t>ar</w:t>
      </w:r>
      <w:r w:rsidRPr="003670DE">
        <w:rPr>
          <w:rStyle w:val="StyleBoldUnderline"/>
        </w:rPr>
        <w:t>ming could raise global sea levels by 1 or possibly even 2 meters by 2100</w:t>
      </w:r>
      <w:r w:rsidRPr="00E14FF7">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E14FF7">
        <w:rPr>
          <w:sz w:val="12"/>
        </w:rPr>
        <w:t>¶</w:t>
      </w:r>
      <w:r w:rsidRPr="00E14FF7">
        <w:rPr>
          <w:sz w:val="16"/>
        </w:rPr>
        <w:t xml:space="preserve"> Meanwhile, </w:t>
      </w:r>
      <w:r w:rsidRPr="003670DE">
        <w:rPr>
          <w:rStyle w:val="StyleBoldUnderline"/>
        </w:rPr>
        <w:t>brutal heat waves that can kill tens of thousands of people</w:t>
      </w:r>
      <w:r w:rsidRPr="00E14FF7">
        <w:rPr>
          <w:sz w:val="16"/>
        </w:rPr>
        <w:t xml:space="preserve">, even in wealthy countries, </w:t>
      </w:r>
      <w:r w:rsidRPr="003670DE">
        <w:rPr>
          <w:rStyle w:val="StyleBoldUnderline"/>
        </w:rPr>
        <w:t>would become entirely unremarkable summer events on every continent but Antarctica</w:t>
      </w:r>
      <w:r w:rsidRPr="00E14FF7">
        <w:rPr>
          <w:sz w:val="16"/>
        </w:rPr>
        <w:t xml:space="preserve">. </w:t>
      </w:r>
      <w:r w:rsidRPr="003670DE">
        <w:rPr>
          <w:rStyle w:val="StyleBoldUnderline"/>
        </w:rPr>
        <w:t xml:space="preserve">The </w:t>
      </w:r>
      <w:r w:rsidRPr="002F184B">
        <w:rPr>
          <w:rStyle w:val="StyleBoldUnderline"/>
          <w:highlight w:val="cyan"/>
        </w:rPr>
        <w:t>heat would</w:t>
      </w:r>
      <w:r w:rsidRPr="003670DE">
        <w:rPr>
          <w:rStyle w:val="StyleBoldUnderline"/>
        </w:rPr>
        <w:t xml:space="preserve"> also </w:t>
      </w:r>
      <w:r w:rsidRPr="002F184B">
        <w:rPr>
          <w:rStyle w:val="StyleBoldUnderline"/>
          <w:highlight w:val="cyan"/>
        </w:rPr>
        <w:t xml:space="preserve">cause staple crops to suffer </w:t>
      </w:r>
      <w:r w:rsidRPr="002F184B">
        <w:rPr>
          <w:rStyle w:val="Emphasis"/>
          <w:highlight w:val="cyan"/>
        </w:rPr>
        <w:t>dramatic</w:t>
      </w:r>
      <w:r w:rsidRPr="003670DE">
        <w:rPr>
          <w:rStyle w:val="Emphasis"/>
        </w:rPr>
        <w:t xml:space="preserve"> yield </w:t>
      </w:r>
      <w:r w:rsidRPr="002F184B">
        <w:rPr>
          <w:rStyle w:val="Emphasis"/>
          <w:highlight w:val="cyan"/>
        </w:rPr>
        <w:t>losses</w:t>
      </w:r>
      <w:r w:rsidRPr="003670DE">
        <w:rPr>
          <w:rStyle w:val="StyleBoldUnderline"/>
        </w:rPr>
        <w:t xml:space="preserve"> across the globe</w:t>
      </w:r>
      <w:r w:rsidRPr="00E14FF7">
        <w:rPr>
          <w:sz w:val="16"/>
        </w:rPr>
        <w:t xml:space="preserve"> (it is possible that Indian wheat and U.S. could plummet by as much as 60 percent), this at a time </w:t>
      </w:r>
      <w:r w:rsidRPr="002F184B">
        <w:rPr>
          <w:rStyle w:val="StyleBoldUnderline"/>
          <w:highlight w:val="cyan"/>
        </w:rPr>
        <w:t>when demand will be surging</w:t>
      </w:r>
      <w:r w:rsidRPr="009B72FA">
        <w:rPr>
          <w:rStyle w:val="StyleBoldUnderline"/>
        </w:rPr>
        <w:t xml:space="preserve"> due</w:t>
      </w:r>
      <w:r w:rsidRPr="003670DE">
        <w:rPr>
          <w:rStyle w:val="StyleBoldUnderline"/>
        </w:rPr>
        <w:t xml:space="preserve"> to population growth and a growing demand for meat</w:t>
      </w:r>
      <w:r w:rsidRPr="00E14FF7">
        <w:rPr>
          <w:sz w:val="16"/>
        </w:rPr>
        <w:t xml:space="preserve">. And since crops will be facing not just heat stress but also extreme events such as wide-ranging droughts, flooding, or pest outbreaks, the </w:t>
      </w:r>
      <w:r w:rsidRPr="003670DE">
        <w:rPr>
          <w:rStyle w:val="StyleBoldUnderline"/>
        </w:rPr>
        <w:t>losses could easily turn out to be more severe than the models have predicted</w:t>
      </w:r>
      <w:r w:rsidRPr="00E14FF7">
        <w:rPr>
          <w:sz w:val="16"/>
        </w:rPr>
        <w:t xml:space="preserve">. </w:t>
      </w:r>
      <w:r w:rsidRPr="009B72FA">
        <w:rPr>
          <w:rStyle w:val="StyleBoldUnderline"/>
        </w:rPr>
        <w:t>When</w:t>
      </w:r>
      <w:r w:rsidRPr="003670DE">
        <w:rPr>
          <w:rStyle w:val="StyleBoldUnderline"/>
        </w:rPr>
        <w:t xml:space="preserve"> you </w:t>
      </w:r>
      <w:r w:rsidRPr="002F184B">
        <w:rPr>
          <w:rStyle w:val="StyleBoldUnderline"/>
          <w:highlight w:val="cyan"/>
        </w:rPr>
        <w:t>add</w:t>
      </w:r>
      <w:r w:rsidRPr="003670DE">
        <w:rPr>
          <w:rStyle w:val="StyleBoldUnderline"/>
        </w:rPr>
        <w:t xml:space="preserve"> ruinous </w:t>
      </w:r>
      <w:r w:rsidRPr="002F184B">
        <w:rPr>
          <w:rStyle w:val="StyleBoldUnderline"/>
          <w:highlight w:val="cyan"/>
        </w:rPr>
        <w:t>hurricanes</w:t>
      </w:r>
      <w:r w:rsidRPr="003670DE">
        <w:rPr>
          <w:rStyle w:val="StyleBoldUnderline"/>
        </w:rPr>
        <w:t xml:space="preserve">, raging </w:t>
      </w:r>
      <w:r w:rsidRPr="002F184B">
        <w:rPr>
          <w:rStyle w:val="StyleBoldUnderline"/>
          <w:highlight w:val="cyan"/>
        </w:rPr>
        <w:t>wildfires, fisheries collapses</w:t>
      </w:r>
      <w:r w:rsidRPr="003670DE">
        <w:rPr>
          <w:rStyle w:val="StyleBoldUnderline"/>
        </w:rPr>
        <w:t xml:space="preserve">, widespread </w:t>
      </w:r>
      <w:r w:rsidRPr="002F184B">
        <w:rPr>
          <w:rStyle w:val="StyleBoldUnderline"/>
          <w:highlight w:val="cyan"/>
        </w:rPr>
        <w:t>disruptions to water</w:t>
      </w:r>
      <w:r w:rsidRPr="009B72FA">
        <w:rPr>
          <w:rStyle w:val="StyleBoldUnderline"/>
        </w:rPr>
        <w:t xml:space="preserve"> supplies, </w:t>
      </w:r>
      <w:r w:rsidRPr="002F184B">
        <w:rPr>
          <w:rStyle w:val="StyleBoldUnderline"/>
          <w:highlight w:val="cyan"/>
        </w:rPr>
        <w:t>extinctions, and</w:t>
      </w:r>
      <w:r w:rsidRPr="009B72FA">
        <w:rPr>
          <w:rStyle w:val="StyleBoldUnderline"/>
        </w:rPr>
        <w:t xml:space="preserve"> globe-trotting </w:t>
      </w:r>
      <w:r w:rsidRPr="002F184B">
        <w:rPr>
          <w:rStyle w:val="StyleBoldUnderline"/>
          <w:highlight w:val="cyan"/>
        </w:rPr>
        <w:t>diseases</w:t>
      </w:r>
      <w:r w:rsidRPr="009B72FA">
        <w:rPr>
          <w:rStyle w:val="StyleBoldUnderline"/>
        </w:rPr>
        <w:t xml:space="preserve"> to the mix, it indeed becomes difficult to imagine that a peaceful, ordered society</w:t>
      </w:r>
      <w:r w:rsidRPr="003670DE">
        <w:rPr>
          <w:rStyle w:val="StyleBoldUnderline"/>
        </w:rPr>
        <w:t xml:space="preserve"> could be sustained</w:t>
      </w:r>
      <w:r w:rsidRPr="00E14FF7">
        <w:rPr>
          <w:sz w:val="16"/>
        </w:rPr>
        <w:t xml:space="preserve"> (that is, where such a thing exists in the first place).</w:t>
      </w:r>
      <w:r w:rsidRPr="00E14FF7">
        <w:rPr>
          <w:sz w:val="12"/>
        </w:rPr>
        <w:t>¶</w:t>
      </w:r>
      <w:r w:rsidRPr="00E14FF7">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3168C">
        <w:rPr>
          <w:rStyle w:val="StyleBoldUnderline"/>
        </w:rPr>
        <w:t>4 degrees could bring about a number of extremely dangerous feedback loops</w:t>
      </w:r>
      <w:r w:rsidRPr="00E14FF7">
        <w:rPr>
          <w:sz w:val="16"/>
        </w:rPr>
        <w:t xml:space="preserve">—an Arctic that is regularly ice-free in September, for instance, or, according to one recent study, </w:t>
      </w:r>
      <w:r w:rsidRPr="00B3168C">
        <w:rPr>
          <w:rStyle w:val="StyleBoldUnderline"/>
        </w:rPr>
        <w:t>global vegetation that is too saturated to act as a reliable “sink</w:t>
      </w:r>
      <w:r w:rsidRPr="00E14FF7">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E14FF7">
        <w:rPr>
          <w:sz w:val="12"/>
        </w:rPr>
        <w:t>¶</w:t>
      </w:r>
      <w:r w:rsidRPr="00E14FF7">
        <w:rPr>
          <w:sz w:val="16"/>
        </w:rPr>
        <w:t xml:space="preserve"> Much more frightening than any of this is the fact that </w:t>
      </w:r>
      <w:r w:rsidRPr="00B3168C">
        <w:rPr>
          <w:rStyle w:val="StyleBoldUnderline"/>
        </w:rPr>
        <w:t xml:space="preserve">plenty of mainstream </w:t>
      </w:r>
      <w:r w:rsidRPr="002F184B">
        <w:rPr>
          <w:rStyle w:val="StyleBoldUnderline"/>
          <w:highlight w:val="cyan"/>
        </w:rPr>
        <w:t>analysts think that</w:t>
      </w:r>
      <w:r w:rsidRPr="00B3168C">
        <w:rPr>
          <w:rStyle w:val="StyleBoldUnderline"/>
        </w:rPr>
        <w:t xml:space="preserve"> </w:t>
      </w:r>
      <w:r w:rsidRPr="00E14FF7">
        <w:rPr>
          <w:sz w:val="16"/>
        </w:rPr>
        <w:t xml:space="preserve">on our current emissions trajectory, </w:t>
      </w:r>
      <w:r w:rsidRPr="002F184B">
        <w:rPr>
          <w:rStyle w:val="StyleBoldUnderline"/>
          <w:highlight w:val="cyan"/>
        </w:rPr>
        <w:t>we are headed for</w:t>
      </w:r>
      <w:r w:rsidRPr="00B3168C">
        <w:rPr>
          <w:rStyle w:val="StyleBoldUnderline"/>
        </w:rPr>
        <w:t xml:space="preserve"> </w:t>
      </w:r>
      <w:r w:rsidRPr="00B3168C">
        <w:rPr>
          <w:rStyle w:val="Emphasis"/>
        </w:rPr>
        <w:t xml:space="preserve">even </w:t>
      </w:r>
      <w:r w:rsidRPr="002F184B">
        <w:rPr>
          <w:rStyle w:val="Emphasis"/>
          <w:highlight w:val="cyan"/>
        </w:rPr>
        <w:t>more than 4 degrees</w:t>
      </w:r>
      <w:r w:rsidRPr="00B3168C">
        <w:rPr>
          <w:rStyle w:val="StyleBoldUnderline"/>
        </w:rPr>
        <w:t xml:space="preserve"> of warming</w:t>
      </w:r>
      <w:r w:rsidRPr="00E14FF7">
        <w:rPr>
          <w:sz w:val="16"/>
        </w:rPr>
        <w:t xml:space="preserve">. In 2011, the usually staid International Energy Agency (IEA) issued a report predicting that </w:t>
      </w:r>
      <w:r w:rsidRPr="00B3168C">
        <w:rPr>
          <w:rStyle w:val="StyleBoldUnderline"/>
        </w:rPr>
        <w:t xml:space="preserve">we are actually on track for </w:t>
      </w:r>
      <w:r w:rsidRPr="002F184B">
        <w:rPr>
          <w:rStyle w:val="StyleBoldUnderline"/>
          <w:highlight w:val="cyan"/>
        </w:rPr>
        <w:t>6 degrees</w:t>
      </w:r>
      <w:r w:rsidRPr="00B3168C">
        <w:rPr>
          <w:rStyle w:val="StyleBoldUnderline"/>
        </w:rPr>
        <w:t xml:space="preserve"> Celsius</w:t>
      </w:r>
      <w:r w:rsidRPr="00E14FF7">
        <w:rPr>
          <w:sz w:val="16"/>
        </w:rPr>
        <w:t xml:space="preserve">—10.8 degrees Fahrenheit—of warming. And as the IEA’s chief economist put it: “Everybody, even the school children, knows that </w:t>
      </w:r>
      <w:r w:rsidRPr="00B3168C">
        <w:rPr>
          <w:rStyle w:val="StyleBoldUnderline"/>
        </w:rPr>
        <w:t xml:space="preserve">this </w:t>
      </w:r>
      <w:r w:rsidRPr="002F184B">
        <w:rPr>
          <w:rStyle w:val="StyleBoldUnderline"/>
          <w:highlight w:val="cyan"/>
        </w:rPr>
        <w:t>will have catastrophic implications</w:t>
      </w:r>
      <w:r w:rsidRPr="00B3168C">
        <w:rPr>
          <w:rStyle w:val="StyleBoldUnderline"/>
        </w:rPr>
        <w:t xml:space="preserve"> for all of us</w:t>
      </w:r>
      <w:r w:rsidRPr="00E14FF7">
        <w:rPr>
          <w:sz w:val="16"/>
        </w:rPr>
        <w:t xml:space="preserve">.” (The evidence indicates that </w:t>
      </w:r>
      <w:r w:rsidRPr="00B3168C">
        <w:rPr>
          <w:rStyle w:val="StyleBoldUnderline"/>
        </w:rPr>
        <w:t>6 degrees of warming is likely to set in motion several major tipping points</w:t>
      </w:r>
      <w:r w:rsidRPr="00E14FF7">
        <w:rPr>
          <w:sz w:val="16"/>
        </w:rPr>
        <w:t xml:space="preserve">—not only slower ones such as the aforementioned breakdown of the West Antarctic ice sheet, but possibly more abrupt ones, </w:t>
      </w:r>
      <w:r w:rsidRPr="002F184B">
        <w:rPr>
          <w:rStyle w:val="StyleBoldUnderline"/>
          <w:highlight w:val="cyan"/>
        </w:rPr>
        <w:t>like</w:t>
      </w:r>
      <w:r w:rsidRPr="00E14FF7">
        <w:rPr>
          <w:sz w:val="16"/>
        </w:rPr>
        <w:t xml:space="preserve"> </w:t>
      </w:r>
      <w:r w:rsidRPr="00B3168C">
        <w:rPr>
          <w:rStyle w:val="StyleBoldUnderline"/>
        </w:rPr>
        <w:t xml:space="preserve">massive </w:t>
      </w:r>
      <w:r w:rsidRPr="002F184B">
        <w:rPr>
          <w:rStyle w:val="StyleBoldUnderline"/>
          <w:highlight w:val="cyan"/>
        </w:rPr>
        <w:t>releases of methane from</w:t>
      </w:r>
      <w:r w:rsidRPr="009B72FA">
        <w:rPr>
          <w:rStyle w:val="StyleBoldUnderline"/>
        </w:rPr>
        <w:t xml:space="preserve"> Arctic</w:t>
      </w:r>
      <w:r w:rsidRPr="00B3168C">
        <w:rPr>
          <w:rStyle w:val="StyleBoldUnderline"/>
        </w:rPr>
        <w:t xml:space="preserve"> </w:t>
      </w:r>
      <w:r w:rsidRPr="002F184B">
        <w:rPr>
          <w:rStyle w:val="StyleBoldUnderline"/>
          <w:highlight w:val="cyan"/>
        </w:rPr>
        <w:t>permafrost</w:t>
      </w:r>
      <w:r w:rsidRPr="00E14FF7">
        <w:rPr>
          <w:sz w:val="16"/>
        </w:rPr>
        <w:t xml:space="preserve">.) The </w:t>
      </w:r>
      <w:r w:rsidRPr="00E14FF7">
        <w:rPr>
          <w:sz w:val="16"/>
        </w:rPr>
        <w:lastRenderedPageBreak/>
        <w:t>accounting giant PricewaterhouseCoopers as also published a report warning businesses that we are headed for “4-C , or even 6-C” of warming.</w:t>
      </w:r>
      <w:r w:rsidRPr="00E14FF7">
        <w:rPr>
          <w:sz w:val="12"/>
        </w:rPr>
        <w:t>¶</w:t>
      </w:r>
      <w:r w:rsidRPr="00E14FF7">
        <w:rPr>
          <w:sz w:val="16"/>
        </w:rPr>
        <w:t xml:space="preserve"> These various projections are the equivalent of every alarm in your house going off simultaneously. And then every alarm on your street going off as well, one by one by one. They mean, quite simply, that </w:t>
      </w:r>
      <w:r w:rsidRPr="002F184B">
        <w:rPr>
          <w:rStyle w:val="StyleBoldUnderline"/>
          <w:highlight w:val="cyan"/>
        </w:rPr>
        <w:t xml:space="preserve">climate change has become an </w:t>
      </w:r>
      <w:r w:rsidRPr="002F184B">
        <w:rPr>
          <w:rStyle w:val="Emphasis"/>
          <w:highlight w:val="cyan"/>
        </w:rPr>
        <w:t>existential crisis</w:t>
      </w:r>
      <w:r w:rsidRPr="00B3168C">
        <w:rPr>
          <w:rStyle w:val="Emphasis"/>
        </w:rPr>
        <w:t xml:space="preserve"> for the human species</w:t>
      </w:r>
      <w:r w:rsidRPr="00E14FF7">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E14FF7">
        <w:rPr>
          <w:sz w:val="12"/>
        </w:rPr>
        <w:t>¶</w:t>
      </w:r>
      <w:r w:rsidRPr="00E14FF7">
        <w:rPr>
          <w:sz w:val="16"/>
        </w:rPr>
        <w:t xml:space="preserve"> As the Ohio State University climatologist Lonnie G. Thompson, a world-renowned specialist on glacier melt, explained in 2010, “</w:t>
      </w:r>
      <w:r w:rsidRPr="002F184B">
        <w:rPr>
          <w:rStyle w:val="StyleBoldUnderline"/>
          <w:highlight w:val="cyan"/>
        </w:rPr>
        <w:t>Climatologists</w:t>
      </w:r>
      <w:r w:rsidRPr="00E14FF7">
        <w:rPr>
          <w:sz w:val="16"/>
        </w:rPr>
        <w:t xml:space="preserve">, like other scientists, </w:t>
      </w:r>
      <w:r w:rsidRPr="00B3168C">
        <w:rPr>
          <w:rStyle w:val="StyleBoldUnderline"/>
        </w:rPr>
        <w:t xml:space="preserve">tend to be a stolid group. We </w:t>
      </w:r>
      <w:r w:rsidRPr="002F184B">
        <w:rPr>
          <w:rStyle w:val="StyleBoldUnderline"/>
          <w:highlight w:val="cyan"/>
        </w:rPr>
        <w:t>are not given to theatrical rantings</w:t>
      </w:r>
      <w:r w:rsidRPr="00E14FF7">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2F184B">
        <w:rPr>
          <w:rStyle w:val="Emphasis"/>
          <w:highlight w:val="cyan"/>
        </w:rPr>
        <w:t>all of us</w:t>
      </w:r>
      <w:r w:rsidRPr="002F184B">
        <w:rPr>
          <w:sz w:val="16"/>
          <w:highlight w:val="cyan"/>
        </w:rPr>
        <w:t xml:space="preserve"> </w:t>
      </w:r>
      <w:r w:rsidRPr="002F184B">
        <w:rPr>
          <w:rStyle w:val="StyleBoldUnderline"/>
          <w:highlight w:val="cyan"/>
        </w:rPr>
        <w:t>are</w:t>
      </w:r>
      <w:r w:rsidRPr="00E14FF7">
        <w:rPr>
          <w:rStyle w:val="StyleBoldUnderline"/>
        </w:rPr>
        <w:t xml:space="preserve"> now </w:t>
      </w:r>
      <w:r w:rsidRPr="002F184B">
        <w:rPr>
          <w:rStyle w:val="StyleBoldUnderline"/>
          <w:highlight w:val="cyan"/>
        </w:rPr>
        <w:t>convinced that</w:t>
      </w:r>
      <w:r w:rsidRPr="00E14FF7">
        <w:rPr>
          <w:rStyle w:val="StyleBoldUnderline"/>
        </w:rPr>
        <w:t xml:space="preserve"> global </w:t>
      </w:r>
      <w:r w:rsidRPr="002F184B">
        <w:rPr>
          <w:rStyle w:val="StyleBoldUnderline"/>
          <w:highlight w:val="cyan"/>
        </w:rPr>
        <w:t>warming poses a</w:t>
      </w:r>
      <w:r w:rsidRPr="00E14FF7">
        <w:rPr>
          <w:rStyle w:val="StyleBoldUnderline"/>
        </w:rPr>
        <w:t xml:space="preserve"> </w:t>
      </w:r>
      <w:r w:rsidRPr="009B72FA">
        <w:rPr>
          <w:rStyle w:val="Emphasis"/>
        </w:rPr>
        <w:t xml:space="preserve">clear and present </w:t>
      </w:r>
      <w:r w:rsidRPr="002F184B">
        <w:rPr>
          <w:rStyle w:val="Emphasis"/>
          <w:highlight w:val="cyan"/>
        </w:rPr>
        <w:t>danger to civilization</w:t>
      </w:r>
      <w:r w:rsidRPr="00E14FF7">
        <w:rPr>
          <w:sz w:val="16"/>
        </w:rPr>
        <w:t>.”</w:t>
      </w:r>
    </w:p>
    <w:p w:rsidR="00313702" w:rsidRPr="00313702" w:rsidRDefault="00313702" w:rsidP="00313702"/>
    <w:p w:rsidR="00313702" w:rsidRDefault="00313702" w:rsidP="00123CA0"/>
    <w:p w:rsidR="00BA1001" w:rsidRDefault="00BA1001" w:rsidP="00123CA0"/>
    <w:p w:rsidR="00BA1001" w:rsidRDefault="00BA1001" w:rsidP="00BA1001">
      <w:pPr>
        <w:pStyle w:val="Heading1"/>
      </w:pPr>
      <w:r>
        <w:t xml:space="preserve">Disad Answers </w:t>
      </w:r>
    </w:p>
    <w:p w:rsidR="001F65D9" w:rsidRDefault="001F65D9" w:rsidP="001F65D9">
      <w:pPr>
        <w:pStyle w:val="Heading2"/>
      </w:pPr>
      <w:r>
        <w:t xml:space="preserve">AT: Appeasement DA </w:t>
      </w:r>
    </w:p>
    <w:p w:rsidR="001F65D9" w:rsidRDefault="001F65D9" w:rsidP="001F65D9">
      <w:pPr>
        <w:pStyle w:val="Heading3"/>
      </w:pPr>
      <w:r>
        <w:t>Appeasement DA---2AC</w:t>
      </w:r>
    </w:p>
    <w:p w:rsidR="001F65D9" w:rsidRDefault="001F65D9" w:rsidP="001F65D9">
      <w:pPr>
        <w:pStyle w:val="Heading4"/>
        <w:rPr>
          <w:lang w:eastAsia="zh-CN"/>
        </w:rPr>
      </w:pPr>
      <w:r>
        <w:rPr>
          <w:lang w:eastAsia="zh-CN"/>
        </w:rPr>
        <w:t>US will work with authoritarian regimes and isolating China will only push it to develop its own space industries.</w:t>
      </w:r>
    </w:p>
    <w:p w:rsidR="001F65D9" w:rsidRPr="00352168" w:rsidRDefault="001F65D9" w:rsidP="001F65D9">
      <w:pPr>
        <w:rPr>
          <w:rStyle w:val="StyleStyleBold12pt"/>
          <w:b w:val="0"/>
          <w:sz w:val="22"/>
          <w:lang w:eastAsia="zh-CN"/>
        </w:rPr>
      </w:pPr>
      <w:r w:rsidRPr="00904A15">
        <w:t>Michael J.</w:t>
      </w:r>
      <w:r w:rsidRPr="00904A15">
        <w:rPr>
          <w:b/>
          <w:sz w:val="28"/>
          <w:szCs w:val="28"/>
        </w:rPr>
        <w:t xml:space="preserve"> Listner</w:t>
      </w:r>
      <w:r>
        <w:rPr>
          <w:b/>
          <w:sz w:val="28"/>
          <w:szCs w:val="28"/>
        </w:rPr>
        <w:t xml:space="preserve"> 14, </w:t>
      </w:r>
      <w:r>
        <w:t>an a</w:t>
      </w:r>
      <w:r w:rsidRPr="00904A15">
        <w:t>ttorney and the founder and principal of Space Law and Policy Solutions, a think tank and consultation firm that concentrates on legal and policy matters relating to space security and development</w:t>
      </w:r>
      <w:r>
        <w:t>, 7/14/14 “</w:t>
      </w:r>
      <w:r w:rsidRPr="00184FEE">
        <w:t xml:space="preserve">Commentary | Two Perspectives </w:t>
      </w:r>
      <w:r>
        <w:t xml:space="preserve">on U.S.-China Space Cooperation,” </w:t>
      </w:r>
      <w:r w:rsidRPr="00184FEE">
        <w:t>http://spacenews.com/41256two-perspectives-on-us-</w:t>
      </w:r>
      <w:r w:rsidRPr="00352168">
        <w:t xml:space="preserve">china-space-cooperation/#sthash.85Ut6kP8.dpuf” </w:t>
      </w:r>
    </w:p>
    <w:p w:rsidR="001F65D9" w:rsidRPr="000C7CE3" w:rsidRDefault="001F65D9" w:rsidP="001F65D9">
      <w:pPr>
        <w:widowControl w:val="0"/>
        <w:autoSpaceDE w:val="0"/>
        <w:autoSpaceDN w:val="0"/>
        <w:adjustRightInd w:val="0"/>
        <w:rPr>
          <w:rFonts w:cs="Georgia"/>
        </w:rPr>
      </w:pPr>
      <w:r w:rsidRPr="000C7CE3">
        <w:rPr>
          <w:rFonts w:cs="Georgia"/>
        </w:rPr>
        <w:t xml:space="preserve">From a practical perspective, </w:t>
      </w:r>
      <w:r w:rsidRPr="000C7CE3">
        <w:rPr>
          <w:rFonts w:cs="Georgia"/>
          <w:u w:val="single"/>
        </w:rPr>
        <w:t>working with China could diversify U.S. options for reaching the ISS</w:t>
      </w:r>
      <w:r w:rsidRPr="000C7CE3">
        <w:rPr>
          <w:rFonts w:cs="Georgia"/>
        </w:rPr>
        <w:t xml:space="preserve">. </w:t>
      </w:r>
      <w:r w:rsidRPr="000C7CE3">
        <w:rPr>
          <w:rFonts w:cs="Georgia"/>
          <w:u w:val="single"/>
        </w:rPr>
        <w:t xml:space="preserve">The need for diversification has become painfully apparent </w:t>
      </w:r>
      <w:r w:rsidRPr="000C7CE3">
        <w:rPr>
          <w:rFonts w:cs="Georgia"/>
        </w:rPr>
        <w:t>consequent to Vladimir Putin’s expansionist actions in Ukraine resulting in U.S. sanctions. Russian Deputy Prime Minister Dmitry Rogozin subsequently stated, “I propose that the United States delivers its astronauts to the ISS with the help of a trampoline.”</w:t>
      </w:r>
    </w:p>
    <w:p w:rsidR="001F65D9" w:rsidRPr="000C7CE3" w:rsidRDefault="001F65D9" w:rsidP="001F65D9">
      <w:pPr>
        <w:widowControl w:val="0"/>
        <w:autoSpaceDE w:val="0"/>
        <w:autoSpaceDN w:val="0"/>
        <w:adjustRightInd w:val="0"/>
        <w:rPr>
          <w:rFonts w:cs="Georgia"/>
          <w:u w:val="single"/>
        </w:rPr>
      </w:pPr>
      <w:r w:rsidRPr="000C7CE3">
        <w:rPr>
          <w:rFonts w:cs="Georgia"/>
        </w:rPr>
        <w:t>And finally, Wolf stated that the United States should not work with China based on moral grounds</w:t>
      </w:r>
      <w:r w:rsidRPr="000C7CE3">
        <w:rPr>
          <w:rFonts w:cs="Georgia"/>
          <w:highlight w:val="yellow"/>
        </w:rPr>
        <w:t>. While</w:t>
      </w:r>
      <w:r w:rsidRPr="000C7CE3">
        <w:rPr>
          <w:rFonts w:cs="Georgia"/>
        </w:rPr>
        <w:t xml:space="preserve"> clearly the </w:t>
      </w:r>
      <w:r w:rsidRPr="000C7CE3">
        <w:rPr>
          <w:rFonts w:cs="Georgia"/>
          <w:highlight w:val="yellow"/>
          <w:u w:val="single"/>
        </w:rPr>
        <w:t>U</w:t>
      </w:r>
      <w:r w:rsidRPr="000C7CE3">
        <w:rPr>
          <w:rFonts w:cs="Georgia"/>
          <w:u w:val="single"/>
        </w:rPr>
        <w:t xml:space="preserve">nited </w:t>
      </w:r>
      <w:r w:rsidRPr="000C7CE3">
        <w:rPr>
          <w:rFonts w:cs="Georgia"/>
          <w:highlight w:val="yellow"/>
          <w:u w:val="single"/>
        </w:rPr>
        <w:t>S</w:t>
      </w:r>
      <w:r w:rsidRPr="000C7CE3">
        <w:rPr>
          <w:rFonts w:cs="Georgia"/>
          <w:u w:val="single"/>
        </w:rPr>
        <w:t xml:space="preserve">tates </w:t>
      </w:r>
      <w:r w:rsidRPr="000C7CE3">
        <w:rPr>
          <w:rFonts w:cs="Georgia"/>
          <w:highlight w:val="yellow"/>
          <w:u w:val="single"/>
        </w:rPr>
        <w:t>would prefer not to work with authoritarian regimes</w:t>
      </w:r>
      <w:r w:rsidRPr="000C7CE3">
        <w:rPr>
          <w:rFonts w:cs="Georgia"/>
        </w:rPr>
        <w:t>, it has done so in war and in peacetime when it has served American interests. That is the basis of realism: Serve American interests first. While the United States would prefer not to work with Stalin</w:t>
      </w:r>
      <w:r w:rsidRPr="000C7CE3">
        <w:rPr>
          <w:rFonts w:cs="Georgia"/>
          <w:highlight w:val="yellow"/>
        </w:rPr>
        <w:t xml:space="preserve">, </w:t>
      </w:r>
      <w:r w:rsidRPr="000C7CE3">
        <w:rPr>
          <w:rFonts w:cs="Georgia"/>
          <w:highlight w:val="yellow"/>
          <w:u w:val="single"/>
        </w:rPr>
        <w:t>we continue to work with Putin when it benefits us</w:t>
      </w:r>
      <w:r w:rsidRPr="000C7CE3">
        <w:rPr>
          <w:rFonts w:cs="Georgia"/>
          <w:u w:val="single"/>
        </w:rPr>
        <w:t xml:space="preserve"> to do so. </w:t>
      </w:r>
      <w:r w:rsidRPr="000C7CE3">
        <w:rPr>
          <w:rFonts w:cs="Georgia"/>
          <w:highlight w:val="yellow"/>
          <w:u w:val="single"/>
        </w:rPr>
        <w:t xml:space="preserve">Were the U.S. not to work with authoritarian regimes, it would have few to work with </w:t>
      </w:r>
      <w:r w:rsidRPr="000C7CE3">
        <w:rPr>
          <w:rFonts w:cs="Georgia"/>
          <w:u w:val="single"/>
        </w:rPr>
        <w:t xml:space="preserve">at all </w:t>
      </w:r>
      <w:r w:rsidRPr="000C7CE3">
        <w:rPr>
          <w:rFonts w:cs="Georgia"/>
          <w:highlight w:val="yellow"/>
          <w:u w:val="single"/>
        </w:rPr>
        <w:t xml:space="preserve">in </w:t>
      </w:r>
      <w:r w:rsidRPr="000C7CE3">
        <w:rPr>
          <w:rFonts w:cs="Georgia"/>
          <w:u w:val="single"/>
        </w:rPr>
        <w:t>the</w:t>
      </w:r>
      <w:r w:rsidRPr="000C7CE3">
        <w:rPr>
          <w:rFonts w:cs="Georgia"/>
          <w:highlight w:val="yellow"/>
          <w:u w:val="single"/>
        </w:rPr>
        <w:t xml:space="preserve"> Middle East</w:t>
      </w:r>
      <w:r w:rsidRPr="000C7CE3">
        <w:rPr>
          <w:rFonts w:cs="Georgia"/>
          <w:u w:val="single"/>
        </w:rPr>
        <w:t>.</w:t>
      </w:r>
    </w:p>
    <w:p w:rsidR="001F65D9" w:rsidRPr="000C7CE3" w:rsidRDefault="001F65D9" w:rsidP="001F65D9">
      <w:pPr>
        <w:widowControl w:val="0"/>
        <w:autoSpaceDE w:val="0"/>
        <w:autoSpaceDN w:val="0"/>
        <w:adjustRightInd w:val="0"/>
        <w:rPr>
          <w:rFonts w:cs="Georgia"/>
        </w:rPr>
      </w:pPr>
      <w:r w:rsidRPr="000C7CE3">
        <w:rPr>
          <w:rFonts w:cs="Georgia"/>
          <w:u w:val="single"/>
        </w:rPr>
        <w:t>We live in a globalized world</w:t>
      </w:r>
      <w:r w:rsidRPr="000C7CE3">
        <w:rPr>
          <w:rFonts w:cs="Georgia"/>
          <w:highlight w:val="yellow"/>
          <w:u w:val="single"/>
        </w:rPr>
        <w:t>. Attempting to isolate Chinese space activities has proved futile</w:t>
      </w:r>
      <w:r w:rsidRPr="000C7CE3">
        <w:rPr>
          <w:rFonts w:cs="Georgia"/>
          <w:u w:val="single"/>
        </w:rPr>
        <w:t xml:space="preserve">, </w:t>
      </w:r>
      <w:r w:rsidRPr="000C7CE3">
        <w:rPr>
          <w:rFonts w:cs="Georgia"/>
          <w:highlight w:val="yellow"/>
          <w:u w:val="single"/>
        </w:rPr>
        <w:t>and</w:t>
      </w:r>
      <w:r w:rsidRPr="000C7CE3">
        <w:rPr>
          <w:rFonts w:cs="Georgia"/>
          <w:u w:val="single"/>
        </w:rPr>
        <w:t xml:space="preserve"> in fact </w:t>
      </w:r>
      <w:r w:rsidRPr="000C7CE3">
        <w:rPr>
          <w:rFonts w:cs="Georgia"/>
          <w:highlight w:val="yellow"/>
          <w:u w:val="single"/>
        </w:rPr>
        <w:t>pushed China and other countries into developing indigenous space industries</w:t>
      </w:r>
      <w:r w:rsidRPr="000C7CE3">
        <w:rPr>
          <w:rFonts w:cs="Georgia"/>
        </w:rPr>
        <w:t xml:space="preserve"> — totally beyond any U.S. control — that they might have done otherwise. High fences around areas of technology where the United States has a monopoly — and there are few of those left — combined with a realist </w:t>
      </w:r>
      <w:r w:rsidRPr="000C7CE3">
        <w:rPr>
          <w:rFonts w:cs="Georgia"/>
          <w:highlight w:val="yellow"/>
          <w:u w:val="single"/>
        </w:rPr>
        <w:t>approach to working with China when</w:t>
      </w:r>
      <w:r w:rsidRPr="000C7CE3">
        <w:rPr>
          <w:rFonts w:cs="Georgia"/>
          <w:u w:val="single"/>
        </w:rPr>
        <w:t xml:space="preserve"> and were </w:t>
      </w:r>
      <w:r w:rsidRPr="000C7CE3">
        <w:rPr>
          <w:rFonts w:cs="Georgia"/>
          <w:highlight w:val="yellow"/>
          <w:u w:val="single"/>
        </w:rPr>
        <w:t>we can, will allow the U.S. to lead</w:t>
      </w:r>
      <w:r w:rsidRPr="000C7CE3">
        <w:rPr>
          <w:rFonts w:cs="Georgia"/>
          <w:u w:val="single"/>
        </w:rPr>
        <w:t xml:space="preserve"> rather futilely playing whack-a-mole,</w:t>
      </w:r>
      <w:r w:rsidRPr="000C7CE3">
        <w:rPr>
          <w:rFonts w:cs="Georgia"/>
        </w:rPr>
        <w:t xml:space="preserve"> trying to beat back anticipated Chinese space achievements.</w:t>
      </w:r>
    </w:p>
    <w:p w:rsidR="001F65D9" w:rsidRPr="001F65D9" w:rsidRDefault="001F65D9" w:rsidP="001F65D9"/>
    <w:p w:rsidR="00BA1001" w:rsidRDefault="00BA1001" w:rsidP="00BA1001">
      <w:pPr>
        <w:pStyle w:val="Heading2"/>
      </w:pPr>
      <w:r>
        <w:lastRenderedPageBreak/>
        <w:t>AT: Espionage DA</w:t>
      </w:r>
    </w:p>
    <w:p w:rsidR="00BA1001" w:rsidRDefault="00BA1001" w:rsidP="00BA1001">
      <w:pPr>
        <w:pStyle w:val="Heading3"/>
      </w:pPr>
      <w:r>
        <w:t>Espionage DA---2AC</w:t>
      </w:r>
    </w:p>
    <w:p w:rsidR="00BA1001" w:rsidRDefault="00BA1001" w:rsidP="00BA1001">
      <w:pPr>
        <w:pStyle w:val="Heading4"/>
      </w:pPr>
      <w:r>
        <w:t xml:space="preserve">China’s not a threat, and blocking coop doesn’t slow the growth of their military capabilities </w:t>
      </w:r>
    </w:p>
    <w:p w:rsidR="00BA1001" w:rsidRPr="0028150C" w:rsidRDefault="00BA1001" w:rsidP="00BA1001">
      <w:r w:rsidRPr="0028150C">
        <w:t xml:space="preserve">Ronald E. </w:t>
      </w:r>
      <w:r w:rsidRPr="0028150C">
        <w:rPr>
          <w:rStyle w:val="StyleStyleBold12pt"/>
        </w:rPr>
        <w:t>Turner 15</w:t>
      </w:r>
      <w:r w:rsidRPr="0028150C">
        <w:t>, Ph.D. of Analytic Services Inc, 5/6/15, “Should the United States Cooperate with China in Space?” http://www.anser.org/babrief-us-china-space-coop</w:t>
      </w:r>
    </w:p>
    <w:p w:rsidR="00BA1001" w:rsidRPr="00154843" w:rsidRDefault="00BA1001" w:rsidP="00BA1001">
      <w:pPr>
        <w:widowControl w:val="0"/>
        <w:autoSpaceDE w:val="0"/>
        <w:autoSpaceDN w:val="0"/>
        <w:adjustRightInd w:val="0"/>
        <w:rPr>
          <w:rFonts w:cs="Helvetica"/>
        </w:rPr>
      </w:pPr>
      <w:r w:rsidRPr="00154843">
        <w:rPr>
          <w:rFonts w:cs="Helvetica"/>
        </w:rPr>
        <w:t xml:space="preserve">The Chinese military is indeed investing heavily in space-based systems. It certainly makes sense to carefully restrict access to technologies that would uniquely and substantially increase the capabilities of systems that pose a significant military threat, but </w:t>
      </w:r>
      <w:r w:rsidRPr="000E0CE8">
        <w:rPr>
          <w:rFonts w:cs="Helvetica"/>
          <w:highlight w:val="yellow"/>
          <w:u w:val="single"/>
        </w:rPr>
        <w:t>excessive efforts to restrict all U.S. cooperation is not in the interests of</w:t>
      </w:r>
      <w:r w:rsidRPr="000E0CE8">
        <w:rPr>
          <w:rFonts w:cs="Helvetica"/>
          <w:u w:val="single"/>
        </w:rPr>
        <w:t xml:space="preserve"> the </w:t>
      </w:r>
      <w:r w:rsidRPr="000E0CE8">
        <w:rPr>
          <w:rFonts w:cs="Helvetica"/>
          <w:highlight w:val="yellow"/>
          <w:u w:val="single"/>
        </w:rPr>
        <w:t>U</w:t>
      </w:r>
      <w:r w:rsidRPr="000E0CE8">
        <w:rPr>
          <w:rFonts w:cs="Helvetica"/>
          <w:u w:val="single"/>
        </w:rPr>
        <w:t xml:space="preserve">nited </w:t>
      </w:r>
      <w:r w:rsidRPr="000E0CE8">
        <w:rPr>
          <w:rFonts w:cs="Helvetica"/>
          <w:highlight w:val="yellow"/>
          <w:u w:val="single"/>
        </w:rPr>
        <w:t>S</w:t>
      </w:r>
      <w:r w:rsidRPr="000E0CE8">
        <w:rPr>
          <w:rFonts w:cs="Helvetica"/>
          <w:u w:val="single"/>
        </w:rPr>
        <w:t>tates.</w:t>
      </w:r>
    </w:p>
    <w:p w:rsidR="00BA1001" w:rsidRPr="00154843" w:rsidRDefault="00BA1001" w:rsidP="00BA1001">
      <w:pPr>
        <w:widowControl w:val="0"/>
        <w:autoSpaceDE w:val="0"/>
        <w:autoSpaceDN w:val="0"/>
        <w:adjustRightInd w:val="0"/>
        <w:rPr>
          <w:rFonts w:cs="Helvetica"/>
        </w:rPr>
      </w:pPr>
      <w:r w:rsidRPr="000E0CE8">
        <w:rPr>
          <w:rFonts w:cs="Helvetica"/>
          <w:highlight w:val="yellow"/>
          <w:u w:val="single"/>
        </w:rPr>
        <w:t>Denying the Chinese access to U.S</w:t>
      </w:r>
      <w:r w:rsidRPr="000E0CE8">
        <w:rPr>
          <w:rFonts w:cs="Helvetica"/>
          <w:u w:val="single"/>
        </w:rPr>
        <w:t xml:space="preserve">. know-how </w:t>
      </w:r>
      <w:r w:rsidRPr="000E0CE8">
        <w:rPr>
          <w:rFonts w:cs="Helvetica"/>
          <w:highlight w:val="yellow"/>
          <w:u w:val="single"/>
        </w:rPr>
        <w:t>will not reduce the threat of Chinese military space ventures</w:t>
      </w:r>
      <w:r w:rsidRPr="000E0CE8">
        <w:rPr>
          <w:rFonts w:cs="Helvetica"/>
          <w:u w:val="single"/>
        </w:rPr>
        <w:t xml:space="preserve">: </w:t>
      </w:r>
      <w:r w:rsidRPr="00154843">
        <w:rPr>
          <w:rFonts w:cs="Helvetica"/>
        </w:rPr>
        <w:t xml:space="preserve">the Chinese will continue to acquire the necessary capabilities either from the international space community or by developing the capabilities themselves. (Note that most space technology applications are neutral to whether the application is overtly military or civilian.) </w:t>
      </w:r>
      <w:r w:rsidRPr="000E0CE8">
        <w:rPr>
          <w:rFonts w:cs="Helvetica"/>
          <w:highlight w:val="yellow"/>
          <w:u w:val="single"/>
        </w:rPr>
        <w:t xml:space="preserve">This path has resulted in the expansive capability they have fielded </w:t>
      </w:r>
      <w:r w:rsidRPr="000E0CE8">
        <w:rPr>
          <w:rFonts w:cs="Helvetica"/>
          <w:u w:val="single"/>
        </w:rPr>
        <w:t xml:space="preserve">over the past decade </w:t>
      </w:r>
      <w:r w:rsidRPr="000E0CE8">
        <w:rPr>
          <w:rFonts w:cs="Helvetica"/>
          <w:highlight w:val="yellow"/>
          <w:u w:val="single"/>
        </w:rPr>
        <w:t>and the advances we anticipate in the decades ahead</w:t>
      </w:r>
      <w:r w:rsidRPr="000E0CE8">
        <w:rPr>
          <w:rFonts w:cs="Helvetica"/>
          <w:u w:val="single"/>
        </w:rPr>
        <w:t xml:space="preserve">. </w:t>
      </w:r>
      <w:r w:rsidRPr="000E0CE8">
        <w:rPr>
          <w:rFonts w:cs="Helvetica"/>
        </w:rPr>
        <w:t>Indeed, by developing their own space manufacturing infrastructure, the Chinese can become increasingly competitive in the world market.</w:t>
      </w:r>
    </w:p>
    <w:p w:rsidR="00BA1001" w:rsidRPr="00154843" w:rsidRDefault="00BA1001" w:rsidP="00BA1001">
      <w:pPr>
        <w:widowControl w:val="0"/>
        <w:autoSpaceDE w:val="0"/>
        <w:autoSpaceDN w:val="0"/>
        <w:adjustRightInd w:val="0"/>
        <w:rPr>
          <w:rFonts w:cs="Helvetica"/>
        </w:rPr>
      </w:pPr>
      <w:r w:rsidRPr="000E0CE8">
        <w:rPr>
          <w:rFonts w:cs="Helvetica"/>
          <w:u w:val="single"/>
        </w:rPr>
        <w:t xml:space="preserve">China is increasingly cooperating with other nations, particularly Russia and European nations. </w:t>
      </w:r>
      <w:r w:rsidRPr="000E0CE8">
        <w:rPr>
          <w:rFonts w:cs="Helvetica"/>
        </w:rPr>
        <w:t>This supports the technological</w:t>
      </w:r>
      <w:r w:rsidRPr="00154843">
        <w:rPr>
          <w:rFonts w:cs="Helvetica"/>
        </w:rPr>
        <w:t xml:space="preserve"> advancements and economies of those countries, to the </w:t>
      </w:r>
      <w:r w:rsidRPr="000E0CE8">
        <w:rPr>
          <w:rFonts w:cs="Helvetica"/>
          <w:u w:val="single"/>
        </w:rPr>
        <w:t>detriment of U.S. industry</w:t>
      </w:r>
      <w:r w:rsidRPr="00154843">
        <w:rPr>
          <w:rFonts w:cs="Helvetica"/>
        </w:rPr>
        <w:t>, which is hurt in two ways: it cannot compete for bilateral U.S.-Chinese opportunities, and its contributions to international missions are restricted if there is the possibility of Chinese participation in or access to those missions.</w:t>
      </w:r>
    </w:p>
    <w:p w:rsidR="00BA1001" w:rsidRPr="00154843" w:rsidRDefault="00BA1001" w:rsidP="00BA1001">
      <w:pPr>
        <w:widowControl w:val="0"/>
        <w:autoSpaceDE w:val="0"/>
        <w:autoSpaceDN w:val="0"/>
        <w:adjustRightInd w:val="0"/>
        <w:rPr>
          <w:rFonts w:cs="Helvetica"/>
        </w:rPr>
      </w:pPr>
      <w:r w:rsidRPr="000E0CE8">
        <w:rPr>
          <w:rFonts w:cs="Helvetica"/>
          <w:highlight w:val="yellow"/>
          <w:u w:val="single"/>
        </w:rPr>
        <w:t>As the Chinese increase their reliance on space systems, they will be less inclined to employ counterspace attacks, thus reducing the Chinese threat to U.S. military space systems.</w:t>
      </w:r>
      <w:r w:rsidRPr="000E0CE8">
        <w:rPr>
          <w:rFonts w:cs="Helvetica"/>
          <w:highlight w:val="yellow"/>
        </w:rPr>
        <w:t xml:space="preserve"> </w:t>
      </w:r>
      <w:r w:rsidRPr="000E0CE8">
        <w:rPr>
          <w:rFonts w:cs="Helvetica"/>
        </w:rPr>
        <w:t>Attacks that destroy all space systems (via orbital debris or other means) will</w:t>
      </w:r>
      <w:r w:rsidRPr="00154843">
        <w:rPr>
          <w:rFonts w:cs="Helvetica"/>
        </w:rPr>
        <w:t xml:space="preserve"> also take out their own systems. The Chinese may be less inclined to develop more sophisticated counterspace methods, such as covert co-orbital intercept, since this could lead to a counterspace arms race, which, the Chinese recognize, the United States is in a better technological position to win.</w:t>
      </w:r>
    </w:p>
    <w:p w:rsidR="00BA1001" w:rsidRPr="00BA1001" w:rsidRDefault="00BA1001" w:rsidP="00BA1001"/>
    <w:p w:rsidR="00F55606" w:rsidRDefault="00F55606" w:rsidP="00F55606">
      <w:pPr>
        <w:pStyle w:val="Heading4"/>
      </w:pPr>
      <w:r>
        <w:t>No Harm in space co-op with China</w:t>
      </w:r>
    </w:p>
    <w:p w:rsidR="00F55606" w:rsidRPr="00F60FF6" w:rsidRDefault="00F55606" w:rsidP="00F55606">
      <w:pPr>
        <w:rPr>
          <w:b/>
        </w:rPr>
      </w:pPr>
      <w:r w:rsidRPr="009524C4">
        <w:t xml:space="preserve">Richard </w:t>
      </w:r>
      <w:r w:rsidRPr="009524C4">
        <w:rPr>
          <w:rStyle w:val="StyleStyleBold12pt"/>
          <w:szCs w:val="28"/>
        </w:rPr>
        <w:t>Hollingham 13</w:t>
      </w:r>
      <w:r w:rsidRPr="009524C4">
        <w:rPr>
          <w:rStyle w:val="StyleStyleBold12pt"/>
          <w:sz w:val="22"/>
        </w:rPr>
        <w:t>, a science jour</w:t>
      </w:r>
      <w:r>
        <w:rPr>
          <w:rStyle w:val="StyleStyleBold12pt"/>
          <w:sz w:val="22"/>
        </w:rPr>
        <w:t>nalist, writer and a correspondent for BBC Future, 9/9/13 “</w:t>
      </w:r>
      <w:r w:rsidRPr="009524C4">
        <w:t>Should the two superpowers collaborate on missions? Yes, argues Richard Hollingham, history shows what’s possible when you st</w:t>
      </w:r>
      <w:r>
        <w:t xml:space="preserve">op treating rivals as the enemy,” </w:t>
      </w:r>
      <w:r w:rsidRPr="009524C4">
        <w:rPr>
          <w:rStyle w:val="StyleStyleBold12pt"/>
          <w:sz w:val="22"/>
        </w:rPr>
        <w:t>http</w:t>
      </w:r>
      <w:r w:rsidRPr="009524C4">
        <w:t>://www.bbc.com/future/story/20130908-us-must-work-with-china-in-space</w:t>
      </w:r>
    </w:p>
    <w:p w:rsidR="00F55606" w:rsidRPr="00482550" w:rsidRDefault="00F55606" w:rsidP="00F55606">
      <w:r w:rsidRPr="00482550">
        <w:t>I recently met a group of around 10 Chinese post-graduate engineering students studying space technology on a summer course at the UK’s Open University. These young people form part of the next generation of China’s space industry. I asked them what they made of their country’s advances in space and their thoughts for the future. They all spoke of their pride in seeing</w:t>
      </w:r>
      <w:r w:rsidRPr="00482550">
        <w:rPr>
          <w:highlight w:val="yellow"/>
        </w:rPr>
        <w:t xml:space="preserve"> Chinese astronauts</w:t>
      </w:r>
      <w:r w:rsidRPr="00482550">
        <w:t xml:space="preserve"> in orbit, their hopes of seeing a fellow citizen on the Moon and the importance of the space program for </w:t>
      </w:r>
      <w:r w:rsidRPr="00482550">
        <w:rPr>
          <w:u w:val="single"/>
        </w:rPr>
        <w:t>China’s growing confidence as a world power</w:t>
      </w:r>
      <w:r w:rsidRPr="00482550">
        <w:t xml:space="preserve">. But, without exception, they also </w:t>
      </w:r>
      <w:r w:rsidRPr="00482550">
        <w:rPr>
          <w:highlight w:val="yellow"/>
          <w:u w:val="single"/>
        </w:rPr>
        <w:t>talked of their wish to work cooperatively with other nations in space exploration</w:t>
      </w:r>
      <w:r w:rsidRPr="00482550">
        <w:rPr>
          <w:highlight w:val="yellow"/>
        </w:rPr>
        <w:t>.</w:t>
      </w:r>
    </w:p>
    <w:p w:rsidR="00F55606" w:rsidRPr="00482550" w:rsidRDefault="00F55606" w:rsidP="00F55606">
      <w:r w:rsidRPr="00482550">
        <w:t xml:space="preserve">I </w:t>
      </w:r>
      <w:r w:rsidRPr="00482550">
        <w:rPr>
          <w:highlight w:val="yellow"/>
        </w:rPr>
        <w:t>am not suggesting that</w:t>
      </w:r>
      <w:r w:rsidRPr="00482550">
        <w:t xml:space="preserve"> the </w:t>
      </w:r>
      <w:r w:rsidRPr="00482550">
        <w:rPr>
          <w:highlight w:val="yellow"/>
        </w:rPr>
        <w:t>US should share all its technology with China</w:t>
      </w:r>
      <w:r w:rsidRPr="00482550">
        <w:t xml:space="preserve">. Although </w:t>
      </w:r>
      <w:r w:rsidRPr="00482550">
        <w:rPr>
          <w:highlight w:val="yellow"/>
          <w:u w:val="single"/>
        </w:rPr>
        <w:t xml:space="preserve">Chinese engineers may be happy to cooperate, the country has a vast security apparatus </w:t>
      </w:r>
      <w:r w:rsidRPr="00482550">
        <w:rPr>
          <w:u w:val="single"/>
        </w:rPr>
        <w:t>constantly</w:t>
      </w:r>
      <w:r w:rsidRPr="00482550">
        <w:rPr>
          <w:highlight w:val="yellow"/>
          <w:u w:val="single"/>
        </w:rPr>
        <w:t xml:space="preserve"> bombarding the US defence and space industry with cyber-attacks. It also operates military and spy satellites, and is far from open in discussing its space capabilities</w:t>
      </w:r>
      <w:r w:rsidRPr="00482550">
        <w:rPr>
          <w:u w:val="single"/>
        </w:rPr>
        <w:t>.</w:t>
      </w:r>
      <w:r w:rsidRPr="00482550">
        <w:t xml:space="preserve"> However, the truth is that, with European and Russian help, China is going to develop its space programme anyway. And it is hardly short of ambition. While Nasa is developing a mission to capture an asteroid, China has set its sights on a return to the Moon by 2020. It is not hard to guess which will get the most attention.</w:t>
      </w:r>
    </w:p>
    <w:p w:rsidR="00F55606" w:rsidRPr="00482550" w:rsidRDefault="00F55606" w:rsidP="00F55606">
      <w:r w:rsidRPr="00352168">
        <w:rPr>
          <w:highlight w:val="yellow"/>
          <w:u w:val="single"/>
        </w:rPr>
        <w:t>It seems extraordinary</w:t>
      </w:r>
      <w:r w:rsidRPr="00352168">
        <w:rPr>
          <w:u w:val="single"/>
        </w:rPr>
        <w:t xml:space="preserve"> that</w:t>
      </w:r>
      <w:r w:rsidRPr="00352168">
        <w:rPr>
          <w:highlight w:val="yellow"/>
          <w:u w:val="single"/>
        </w:rPr>
        <w:t xml:space="preserve"> while</w:t>
      </w:r>
      <w:r w:rsidRPr="00352168">
        <w:rPr>
          <w:u w:val="single"/>
        </w:rPr>
        <w:t xml:space="preserve"> the </w:t>
      </w:r>
      <w:r w:rsidRPr="00352168">
        <w:rPr>
          <w:highlight w:val="yellow"/>
          <w:u w:val="single"/>
        </w:rPr>
        <w:t xml:space="preserve">NASA-branded merchandise on sale in space </w:t>
      </w:r>
      <w:r w:rsidRPr="00352168">
        <w:rPr>
          <w:u w:val="single"/>
        </w:rPr>
        <w:t>centre</w:t>
      </w:r>
      <w:r w:rsidRPr="00352168">
        <w:rPr>
          <w:highlight w:val="yellow"/>
          <w:u w:val="single"/>
        </w:rPr>
        <w:t xml:space="preserve"> gift shops is made in China, when it comes to space exploration, the US refuses to engage</w:t>
      </w:r>
      <w:r w:rsidRPr="00352168">
        <w:rPr>
          <w:u w:val="single"/>
        </w:rPr>
        <w:t xml:space="preserve"> </w:t>
      </w:r>
      <w:r w:rsidRPr="00352168">
        <w:rPr>
          <w:highlight w:val="yellow"/>
          <w:u w:val="single"/>
        </w:rPr>
        <w:t xml:space="preserve">with </w:t>
      </w:r>
      <w:r w:rsidRPr="00352168">
        <w:rPr>
          <w:u w:val="single"/>
        </w:rPr>
        <w:t>its</w:t>
      </w:r>
      <w:r w:rsidRPr="00352168">
        <w:rPr>
          <w:highlight w:val="yellow"/>
          <w:u w:val="single"/>
        </w:rPr>
        <w:t xml:space="preserve"> Chinese </w:t>
      </w:r>
      <w:r w:rsidRPr="00352168">
        <w:rPr>
          <w:u w:val="single"/>
        </w:rPr>
        <w:t>counterparts</w:t>
      </w:r>
      <w:r w:rsidRPr="00352168">
        <w:rPr>
          <w:highlight w:val="yellow"/>
          <w:u w:val="single"/>
        </w:rPr>
        <w:t>. Whatever China does in space, America will probably have done it first, so what is the harm in sharing</w:t>
      </w:r>
      <w:r w:rsidRPr="00352168">
        <w:rPr>
          <w:u w:val="single"/>
        </w:rPr>
        <w:t>?</w:t>
      </w:r>
      <w:r w:rsidRPr="00352168">
        <w:t xml:space="preserve"> I’m not calling for a total relaxation of the ITAR but rather a move towards the 21st century equivalent of Apollo-Soyuz.</w:t>
      </w:r>
      <w:r w:rsidRPr="00482550">
        <w:t> </w:t>
      </w:r>
    </w:p>
    <w:p w:rsidR="00F55606" w:rsidRPr="00537374" w:rsidRDefault="00F55606" w:rsidP="00F55606">
      <w:pPr>
        <w:rPr>
          <w:u w:val="single"/>
          <w:lang w:eastAsia="zh-CN"/>
        </w:rPr>
      </w:pPr>
      <w:r w:rsidRPr="00482550">
        <w:t>Later this month</w:t>
      </w:r>
      <w:r w:rsidRPr="00352168">
        <w:rPr>
          <w:highlight w:val="yellow"/>
        </w:rPr>
        <w:t>,</w:t>
      </w:r>
      <w:r w:rsidRPr="00352168">
        <w:rPr>
          <w:highlight w:val="yellow"/>
          <w:u w:val="single"/>
        </w:rPr>
        <w:t xml:space="preserve"> China will host the 64th International Astronautical Congress in Beijing</w:t>
      </w:r>
      <w:r w:rsidRPr="00482550">
        <w:t>. This annual event attracts senior space officials and industry figures from all over the world. As well as giving China a chance to show off its space expertise, it provides an opportunity to discuss space exploration in an open forum</w:t>
      </w:r>
      <w:r w:rsidRPr="00352168">
        <w:rPr>
          <w:highlight w:val="yellow"/>
        </w:rPr>
        <w:t xml:space="preserve">. </w:t>
      </w:r>
      <w:r w:rsidRPr="00352168">
        <w:rPr>
          <w:highlight w:val="yellow"/>
          <w:u w:val="single"/>
        </w:rPr>
        <w:t>The gathering could provide</w:t>
      </w:r>
      <w:r w:rsidRPr="00352168">
        <w:rPr>
          <w:u w:val="single"/>
        </w:rPr>
        <w:t xml:space="preserve"> the </w:t>
      </w:r>
      <w:r w:rsidRPr="00352168">
        <w:rPr>
          <w:highlight w:val="yellow"/>
          <w:u w:val="single"/>
        </w:rPr>
        <w:t>ideal place to start thawing relations between today’s space superpowers, with European space nations acting as brokers.</w:t>
      </w:r>
    </w:p>
    <w:p w:rsidR="00AC0EEA" w:rsidRDefault="00AC0EEA" w:rsidP="00AC0EEA"/>
    <w:p w:rsidR="00F55606" w:rsidRPr="001C7F6F" w:rsidRDefault="00F55606" w:rsidP="00F55606">
      <w:r w:rsidRPr="000C7CE3">
        <w:t>H</w:t>
      </w:r>
      <w:r>
        <w:t>annah</w:t>
      </w:r>
      <w:r w:rsidRPr="000C7CE3">
        <w:t xml:space="preserve"> </w:t>
      </w:r>
      <w:r w:rsidRPr="000C7CE3">
        <w:rPr>
          <w:b/>
          <w:sz w:val="28"/>
          <w:szCs w:val="28"/>
        </w:rPr>
        <w:t>Kohler 15,</w:t>
      </w:r>
      <w:r>
        <w:t xml:space="preserve"> George Law JD, n.d, “</w:t>
      </w:r>
      <w:r w:rsidRPr="000C7CE3">
        <w:rPr>
          <w:bCs/>
        </w:rPr>
        <w:t>The Eagle and the Hare: U.S.–Chinese Relations, the Wolf Amendment, and the Future of International Cooperation in Space,”</w:t>
      </w:r>
      <w:r>
        <w:rPr>
          <w:b/>
          <w:bCs/>
        </w:rPr>
        <w:t xml:space="preserve"> </w:t>
      </w:r>
      <w:r w:rsidRPr="000C7CE3">
        <w:t xml:space="preserve"> http://georgetownlawjournal.org/files/2015/04/Kohler-TheEagleandtheHare.pdf</w:t>
      </w:r>
    </w:p>
    <w:p w:rsidR="00F55606" w:rsidRPr="001C7F6F" w:rsidRDefault="00F55606" w:rsidP="00F55606">
      <w:pPr>
        <w:widowControl w:val="0"/>
        <w:autoSpaceDE w:val="0"/>
        <w:autoSpaceDN w:val="0"/>
        <w:adjustRightInd w:val="0"/>
        <w:rPr>
          <w:rFonts w:cs="Helvetica"/>
        </w:rPr>
      </w:pPr>
      <w:r w:rsidRPr="001C7F6F">
        <w:rPr>
          <w:rFonts w:cs="Helvetica"/>
          <w:highlight w:val="yellow"/>
          <w:u w:val="single"/>
        </w:rPr>
        <w:t xml:space="preserve">Isolating NASA from a country that is both a space superpower and one of the largest economies in the world will only hurt </w:t>
      </w:r>
      <w:r w:rsidRPr="001C7F6F">
        <w:rPr>
          <w:rFonts w:cs="Helvetica"/>
          <w:u w:val="single"/>
        </w:rPr>
        <w:t xml:space="preserve">the </w:t>
      </w:r>
      <w:r w:rsidRPr="001C7F6F">
        <w:rPr>
          <w:rFonts w:cs="Helvetica"/>
          <w:highlight w:val="yellow"/>
          <w:u w:val="single"/>
        </w:rPr>
        <w:t>U</w:t>
      </w:r>
      <w:r w:rsidRPr="001C7F6F">
        <w:rPr>
          <w:rFonts w:cs="Helvetica"/>
          <w:u w:val="single"/>
        </w:rPr>
        <w:t>nited</w:t>
      </w:r>
      <w:r w:rsidRPr="001C7F6F">
        <w:rPr>
          <w:rFonts w:cs="Helvetica"/>
          <w:highlight w:val="yellow"/>
          <w:u w:val="single"/>
        </w:rPr>
        <w:t xml:space="preserve"> S</w:t>
      </w:r>
      <w:r w:rsidRPr="001C7F6F">
        <w:rPr>
          <w:rFonts w:cs="Helvetica"/>
          <w:u w:val="single"/>
        </w:rPr>
        <w:t>tates</w:t>
      </w:r>
      <w:r w:rsidRPr="001C7F6F">
        <w:rPr>
          <w:rFonts w:cs="Helvetica"/>
          <w:highlight w:val="yellow"/>
          <w:u w:val="single"/>
        </w:rPr>
        <w:t xml:space="preserve"> in the long run.</w:t>
      </w:r>
      <w:r w:rsidRPr="001C7F6F">
        <w:rPr>
          <w:rFonts w:cs="Helvetica"/>
          <w:highlight w:val="yellow"/>
        </w:rPr>
        <w:t xml:space="preserve"> China has</w:t>
      </w:r>
      <w:r w:rsidRPr="001C7F6F">
        <w:rPr>
          <w:rFonts w:cs="Helvetica"/>
        </w:rPr>
        <w:t xml:space="preserve"> a long history of self-sufficiency in space, and </w:t>
      </w:r>
      <w:r w:rsidRPr="001C7F6F">
        <w:rPr>
          <w:rFonts w:cs="Helvetica"/>
          <w:u w:val="single"/>
        </w:rPr>
        <w:t xml:space="preserve">it </w:t>
      </w:r>
      <w:r w:rsidRPr="001C7F6F">
        <w:rPr>
          <w:rFonts w:cs="Helvetica"/>
          <w:highlight w:val="yellow"/>
          <w:u w:val="single"/>
        </w:rPr>
        <w:t xml:space="preserve">is demonstrably capable of overcoming </w:t>
      </w:r>
      <w:r w:rsidRPr="001C7F6F">
        <w:rPr>
          <w:rFonts w:cs="Helvetica"/>
          <w:u w:val="single"/>
        </w:rPr>
        <w:t>the</w:t>
      </w:r>
      <w:r w:rsidRPr="001C7F6F">
        <w:rPr>
          <w:rFonts w:cs="Helvetica"/>
          <w:highlight w:val="yellow"/>
          <w:u w:val="single"/>
        </w:rPr>
        <w:t xml:space="preserve"> challenges</w:t>
      </w:r>
      <w:r w:rsidRPr="001C7F6F">
        <w:rPr>
          <w:rFonts w:cs="Helvetica"/>
          <w:u w:val="single"/>
        </w:rPr>
        <w:t xml:space="preserve"> posed by having to reinvent the wheel</w:t>
      </w:r>
      <w:r w:rsidRPr="001C7F6F">
        <w:rPr>
          <w:rFonts w:cs="Helvetica"/>
        </w:rPr>
        <w:t xml:space="preserve"> (or, as it may be, the rocket) because its global neighbors have historically been too afraid of its military capabilities and ambitions to share what they know. </w:t>
      </w:r>
      <w:r w:rsidRPr="001C7F6F">
        <w:rPr>
          <w:rFonts w:cs="Helvetica"/>
          <w:highlight w:val="yellow"/>
          <w:u w:val="single"/>
        </w:rPr>
        <w:t>Would a free flow of technology</w:t>
      </w:r>
      <w:r w:rsidRPr="001C7F6F">
        <w:rPr>
          <w:rFonts w:cs="Helvetica"/>
        </w:rPr>
        <w:t>—if not launchin</w:t>
      </w:r>
      <w:r>
        <w:rPr>
          <w:rFonts w:cs="Helvetica"/>
        </w:rPr>
        <w:t>g systems or ballistic informa</w:t>
      </w:r>
      <w:r w:rsidRPr="001C7F6F">
        <w:rPr>
          <w:rFonts w:cs="Helvetica"/>
        </w:rPr>
        <w:t>tion, then at least those many nonmilitary elements of space travel, exploration, and study—</w:t>
      </w:r>
      <w:r w:rsidRPr="001C7F6F">
        <w:rPr>
          <w:rFonts w:cs="Helvetica"/>
          <w:highlight w:val="yellow"/>
          <w:u w:val="single"/>
        </w:rPr>
        <w:t>truly hurt the United States</w:t>
      </w:r>
      <w:r w:rsidRPr="001C7F6F">
        <w:rPr>
          <w:rFonts w:cs="Helvetica"/>
        </w:rPr>
        <w:t xml:space="preserve">? Or </w:t>
      </w:r>
      <w:r w:rsidRPr="001C7F6F">
        <w:rPr>
          <w:rFonts w:cs="Helvetica"/>
          <w:highlight w:val="yellow"/>
          <w:u w:val="single"/>
        </w:rPr>
        <w:t xml:space="preserve">would it pique the desire of </w:t>
      </w:r>
      <w:r w:rsidRPr="001C7F6F">
        <w:rPr>
          <w:rFonts w:cs="Helvetica"/>
          <w:u w:val="single"/>
        </w:rPr>
        <w:t>the</w:t>
      </w:r>
      <w:r w:rsidRPr="001C7F6F">
        <w:rPr>
          <w:rFonts w:cs="Helvetica"/>
          <w:highlight w:val="yellow"/>
          <w:u w:val="single"/>
        </w:rPr>
        <w:t xml:space="preserve"> Chinese citizens to be free from their</w:t>
      </w:r>
      <w:r w:rsidRPr="001C7F6F">
        <w:rPr>
          <w:rFonts w:cs="Helvetica"/>
          <w:u w:val="single"/>
        </w:rPr>
        <w:t xml:space="preserve"> repressive </w:t>
      </w:r>
      <w:r w:rsidRPr="001C7F6F">
        <w:rPr>
          <w:rFonts w:cs="Helvetica"/>
          <w:highlight w:val="yellow"/>
          <w:u w:val="single"/>
        </w:rPr>
        <w:t xml:space="preserve">government and experience </w:t>
      </w:r>
      <w:r w:rsidRPr="001C7F6F">
        <w:rPr>
          <w:rFonts w:cs="Helvetica"/>
          <w:u w:val="single"/>
        </w:rPr>
        <w:t xml:space="preserve">the freedom of </w:t>
      </w:r>
      <w:r w:rsidRPr="001C7F6F">
        <w:rPr>
          <w:rFonts w:cs="Helvetica"/>
          <w:highlight w:val="yellow"/>
          <w:u w:val="single"/>
        </w:rPr>
        <w:t>a democratic society</w:t>
      </w:r>
      <w:r w:rsidRPr="001C7F6F">
        <w:rPr>
          <w:rFonts w:cs="Helvetica"/>
          <w:u w:val="single"/>
        </w:rPr>
        <w:t xml:space="preserve">? </w:t>
      </w:r>
      <w:r w:rsidRPr="009706D8">
        <w:rPr>
          <w:rFonts w:cs="Helvetica"/>
          <w:u w:val="single"/>
        </w:rPr>
        <w:t xml:space="preserve">If NASA is truly the pinnacle of American </w:t>
      </w:r>
      <w:r w:rsidRPr="001C7F6F">
        <w:rPr>
          <w:rFonts w:cs="Helvetica"/>
          <w:u w:val="single"/>
        </w:rPr>
        <w:t>ingenuity, courage, optimism, and grace</w:t>
      </w:r>
      <w:r w:rsidRPr="009706D8">
        <w:rPr>
          <w:rFonts w:cs="Helvetica"/>
          <w:u w:val="single"/>
        </w:rPr>
        <w:t>, then (</w:t>
      </w:r>
      <w:r w:rsidRPr="001C7F6F">
        <w:rPr>
          <w:rFonts w:cs="Helvetica"/>
          <w:u w:val="single"/>
        </w:rPr>
        <w:t xml:space="preserve">sensibly) </w:t>
      </w:r>
      <w:r w:rsidRPr="001C7F6F">
        <w:rPr>
          <w:rFonts w:cs="Helvetica"/>
          <w:highlight w:val="yellow"/>
          <w:u w:val="single"/>
        </w:rPr>
        <w:t xml:space="preserve">open communication between the scientists </w:t>
      </w:r>
      <w:r w:rsidRPr="001C7F6F">
        <w:rPr>
          <w:rFonts w:cs="Helvetica"/>
          <w:u w:val="single"/>
        </w:rPr>
        <w:t xml:space="preserve">and engineers </w:t>
      </w:r>
      <w:r w:rsidRPr="001C7F6F">
        <w:rPr>
          <w:rFonts w:cs="Helvetica"/>
          <w:highlight w:val="yellow"/>
          <w:u w:val="single"/>
        </w:rPr>
        <w:t>in the CNSA can only inspire the latter to demand better for themselves, their country, and their space program.</w:t>
      </w:r>
      <w:r w:rsidRPr="001C7F6F">
        <w:rPr>
          <w:rFonts w:cs="Helvetica"/>
        </w:rPr>
        <w:t xml:space="preserve"> </w:t>
      </w:r>
    </w:p>
    <w:p w:rsidR="00F55606" w:rsidRPr="009706D8" w:rsidRDefault="00F55606" w:rsidP="00F55606">
      <w:r w:rsidRPr="009706D8">
        <w:t xml:space="preserve">The national security and morality concerns expressed by Mr. Wolf and others are unquestionably valid. </w:t>
      </w:r>
      <w:r w:rsidRPr="009706D8">
        <w:rPr>
          <w:highlight w:val="yellow"/>
          <w:u w:val="single"/>
        </w:rPr>
        <w:t>Even viewing the future</w:t>
      </w:r>
      <w:r w:rsidRPr="009706D8">
        <w:rPr>
          <w:u w:val="single"/>
        </w:rPr>
        <w:t xml:space="preserve"> through rose-colored glasses</w:t>
      </w:r>
      <w:r w:rsidRPr="009706D8">
        <w:rPr>
          <w:highlight w:val="yellow"/>
          <w:u w:val="single"/>
        </w:rPr>
        <w:t>, it is inevitable that there will be espionage</w:t>
      </w:r>
      <w:r w:rsidRPr="009706D8">
        <w:rPr>
          <w:u w:val="single"/>
        </w:rPr>
        <w:t xml:space="preserve">, military developments, and political statements in any international community, much less one as </w:t>
      </w:r>
      <w:r>
        <w:rPr>
          <w:u w:val="single"/>
        </w:rPr>
        <w:t>technologi</w:t>
      </w:r>
      <w:r w:rsidRPr="009706D8">
        <w:rPr>
          <w:u w:val="single"/>
        </w:rPr>
        <w:t xml:space="preserve">cally irresistible as space. </w:t>
      </w:r>
      <w:r w:rsidRPr="009706D8">
        <w:t xml:space="preserve">If the Wolf Amendment persists beyond its creator’s retirement, so be it; </w:t>
      </w:r>
      <w:r w:rsidRPr="009706D8">
        <w:rPr>
          <w:highlight w:val="yellow"/>
        </w:rPr>
        <w:t>but</w:t>
      </w:r>
      <w:r w:rsidRPr="009706D8">
        <w:t xml:space="preserve"> Congress, NASA, and members of the international space community must be careful in how they construe its provisions. </w:t>
      </w:r>
      <w:r w:rsidRPr="009706D8">
        <w:rPr>
          <w:highlight w:val="yellow"/>
          <w:u w:val="single"/>
        </w:rPr>
        <w:t xml:space="preserve">The </w:t>
      </w:r>
      <w:r w:rsidRPr="009706D8">
        <w:rPr>
          <w:u w:val="single"/>
        </w:rPr>
        <w:t xml:space="preserve">U.S. </w:t>
      </w:r>
      <w:r w:rsidRPr="009706D8">
        <w:rPr>
          <w:highlight w:val="yellow"/>
          <w:u w:val="single"/>
        </w:rPr>
        <w:t xml:space="preserve">Congress must not permit jingoistic fear to deprive the nation of the opportunity to connect with China </w:t>
      </w:r>
      <w:r w:rsidRPr="009706D8">
        <w:rPr>
          <w:u w:val="single"/>
        </w:rPr>
        <w:t>in such a burgeoning and politically hopeful sphere.</w:t>
      </w:r>
      <w:r w:rsidRPr="009706D8">
        <w:t xml:space="preserve"> </w:t>
      </w:r>
    </w:p>
    <w:p w:rsidR="00F55606" w:rsidRDefault="00F55606" w:rsidP="00AC0EEA"/>
    <w:p w:rsidR="00A95A8A" w:rsidRDefault="00A95A8A" w:rsidP="00A95A8A">
      <w:pPr>
        <w:pStyle w:val="Heading3"/>
      </w:pPr>
      <w:r>
        <w:t>AT: China is a Military Threat</w:t>
      </w:r>
    </w:p>
    <w:p w:rsidR="00A95A8A" w:rsidRDefault="00A95A8A" w:rsidP="00A95A8A">
      <w:pPr>
        <w:pStyle w:val="Heading4"/>
      </w:pPr>
      <w:r>
        <w:t>AT: Chinese Military Threat //or// Exts---US industry i/L //or// arms race solvency</w:t>
      </w:r>
    </w:p>
    <w:p w:rsidR="00A95A8A" w:rsidRPr="00682B7A" w:rsidRDefault="00A95A8A" w:rsidP="00A95A8A">
      <w:r>
        <w:t xml:space="preserve">Ronald </w:t>
      </w:r>
      <w:r w:rsidRPr="00ED7BEA">
        <w:rPr>
          <w:rStyle w:val="StyleStyleBold12pt"/>
        </w:rPr>
        <w:t>Turner 15</w:t>
      </w:r>
      <w:r w:rsidRPr="00ED7BEA">
        <w:t xml:space="preserve">, </w:t>
      </w:r>
      <w:r>
        <w:t xml:space="preserve">Ph.D., </w:t>
      </w:r>
      <w:r w:rsidRPr="00ED7BEA">
        <w:t>Distinguished Analyst at Analytic Services Inc</w:t>
      </w:r>
      <w:r>
        <w:t xml:space="preserve">., 5/6/2015, “Should the United states Cooperate with China in Space?” </w:t>
      </w:r>
      <w:r w:rsidRPr="00ED7BEA">
        <w:t>http://www.anser.org/babrief-us-china-space-coop</w:t>
      </w:r>
    </w:p>
    <w:p w:rsidR="00A95A8A" w:rsidRPr="00682B7A" w:rsidRDefault="00A95A8A" w:rsidP="00A95A8A">
      <w:pPr>
        <w:rPr>
          <w:rStyle w:val="StyleBoldUnderline"/>
        </w:rPr>
      </w:pPr>
      <w:r w:rsidRPr="00682B7A">
        <w:t xml:space="preserve">The Chinese military is indeed investing heavily in space-based systems. </w:t>
      </w:r>
      <w:r w:rsidRPr="002F184B">
        <w:rPr>
          <w:rStyle w:val="StyleBoldUnderline"/>
          <w:highlight w:val="cyan"/>
        </w:rPr>
        <w:t>It</w:t>
      </w:r>
      <w:r w:rsidRPr="00682B7A">
        <w:rPr>
          <w:rStyle w:val="StyleBoldUnderline"/>
        </w:rPr>
        <w:t xml:space="preserve"> certainly </w:t>
      </w:r>
      <w:r w:rsidRPr="002F184B">
        <w:rPr>
          <w:rStyle w:val="StyleBoldUnderline"/>
          <w:highlight w:val="cyan"/>
        </w:rPr>
        <w:t>makes sense to</w:t>
      </w:r>
      <w:r w:rsidRPr="00682B7A">
        <w:rPr>
          <w:rStyle w:val="StyleBoldUnderline"/>
        </w:rPr>
        <w:t xml:space="preserve"> carefully </w:t>
      </w:r>
      <w:r w:rsidRPr="002F184B">
        <w:rPr>
          <w:rStyle w:val="StyleBoldUnderline"/>
          <w:highlight w:val="cyan"/>
        </w:rPr>
        <w:t>restrict access to technologies that would</w:t>
      </w:r>
      <w:r w:rsidRPr="00682B7A">
        <w:rPr>
          <w:rStyle w:val="StyleBoldUnderline"/>
        </w:rPr>
        <w:t xml:space="preserve"> uniquely and substantially </w:t>
      </w:r>
      <w:r w:rsidRPr="002F184B">
        <w:rPr>
          <w:rStyle w:val="StyleBoldUnderline"/>
          <w:highlight w:val="cyan"/>
        </w:rPr>
        <w:t>increase the capabilities</w:t>
      </w:r>
      <w:r w:rsidRPr="00682B7A">
        <w:rPr>
          <w:rStyle w:val="StyleBoldUnderline"/>
        </w:rPr>
        <w:t xml:space="preserve"> of systems </w:t>
      </w:r>
      <w:r w:rsidRPr="002F184B">
        <w:rPr>
          <w:rStyle w:val="StyleBoldUnderline"/>
          <w:highlight w:val="cyan"/>
        </w:rPr>
        <w:t>that pose a significant military threat</w:t>
      </w:r>
      <w:r w:rsidRPr="00682B7A">
        <w:rPr>
          <w:rStyle w:val="StyleBoldUnderline"/>
        </w:rPr>
        <w:t xml:space="preserve">, </w:t>
      </w:r>
      <w:r w:rsidRPr="002F184B">
        <w:rPr>
          <w:rStyle w:val="StyleBoldUnderline"/>
          <w:highlight w:val="cyan"/>
        </w:rPr>
        <w:t>but</w:t>
      </w:r>
      <w:r w:rsidRPr="00682B7A">
        <w:rPr>
          <w:rStyle w:val="StyleBoldUnderline"/>
        </w:rPr>
        <w:t xml:space="preserve"> excessive </w:t>
      </w:r>
      <w:r w:rsidRPr="002F184B">
        <w:rPr>
          <w:rStyle w:val="StyleBoldUnderline"/>
          <w:highlight w:val="cyan"/>
        </w:rPr>
        <w:t>efforts to</w:t>
      </w:r>
      <w:r w:rsidRPr="002F184B">
        <w:rPr>
          <w:rStyle w:val="Emphasis"/>
          <w:highlight w:val="cyan"/>
        </w:rPr>
        <w:t xml:space="preserve"> restrict all U.S. cooperation is not in the interests of the</w:t>
      </w:r>
      <w:r w:rsidRPr="00682B7A">
        <w:rPr>
          <w:rStyle w:val="Emphasis"/>
        </w:rPr>
        <w:t xml:space="preserve"> </w:t>
      </w:r>
      <w:r w:rsidRPr="002F184B">
        <w:rPr>
          <w:rStyle w:val="Emphasis"/>
          <w:highlight w:val="cyan"/>
        </w:rPr>
        <w:t>U</w:t>
      </w:r>
      <w:r w:rsidRPr="00682B7A">
        <w:rPr>
          <w:rStyle w:val="Emphasis"/>
        </w:rPr>
        <w:t xml:space="preserve">nited </w:t>
      </w:r>
      <w:r w:rsidRPr="002F184B">
        <w:rPr>
          <w:rStyle w:val="Emphasis"/>
          <w:highlight w:val="cyan"/>
        </w:rPr>
        <w:t>S</w:t>
      </w:r>
      <w:r w:rsidRPr="00682B7A">
        <w:rPr>
          <w:rStyle w:val="Emphasis"/>
        </w:rPr>
        <w:t>tates.</w:t>
      </w:r>
    </w:p>
    <w:p w:rsidR="00A95A8A" w:rsidRPr="00682B7A" w:rsidRDefault="00A95A8A" w:rsidP="00A95A8A">
      <w:r w:rsidRPr="002F184B">
        <w:rPr>
          <w:rStyle w:val="Emphasis"/>
          <w:highlight w:val="cyan"/>
        </w:rPr>
        <w:t>Denying the Chinese access</w:t>
      </w:r>
      <w:r w:rsidRPr="00682B7A">
        <w:rPr>
          <w:rStyle w:val="Emphasis"/>
        </w:rPr>
        <w:t xml:space="preserve"> to U.S. know-how </w:t>
      </w:r>
      <w:r w:rsidRPr="002F184B">
        <w:rPr>
          <w:rStyle w:val="Emphasis"/>
          <w:highlight w:val="cyan"/>
        </w:rPr>
        <w:t>will not reduce the threat of Chinese military space ventures</w:t>
      </w:r>
      <w:r w:rsidRPr="00682B7A">
        <w:rPr>
          <w:rStyle w:val="Emphasis"/>
        </w:rPr>
        <w:t xml:space="preserve">: </w:t>
      </w:r>
      <w:r w:rsidRPr="002F184B">
        <w:rPr>
          <w:rStyle w:val="Emphasis"/>
          <w:highlight w:val="cyan"/>
        </w:rPr>
        <w:t>the Chinese will continue to acquire</w:t>
      </w:r>
      <w:r w:rsidRPr="00682B7A">
        <w:rPr>
          <w:rStyle w:val="Emphasis"/>
        </w:rPr>
        <w:t xml:space="preserve"> the necessary </w:t>
      </w:r>
      <w:r w:rsidRPr="002F184B">
        <w:rPr>
          <w:rStyle w:val="Emphasis"/>
          <w:highlight w:val="cyan"/>
        </w:rPr>
        <w:t>capabilities either from the international space community or</w:t>
      </w:r>
      <w:r w:rsidRPr="00682B7A">
        <w:rPr>
          <w:rStyle w:val="Emphasis"/>
        </w:rPr>
        <w:t xml:space="preserve"> by </w:t>
      </w:r>
      <w:r w:rsidRPr="002F184B">
        <w:rPr>
          <w:rStyle w:val="Emphasis"/>
          <w:highlight w:val="cyan"/>
        </w:rPr>
        <w:t>developing</w:t>
      </w:r>
      <w:r w:rsidRPr="00682B7A">
        <w:rPr>
          <w:rStyle w:val="Emphasis"/>
        </w:rPr>
        <w:t xml:space="preserve"> the capabilities </w:t>
      </w:r>
      <w:r w:rsidRPr="002F184B">
        <w:rPr>
          <w:rStyle w:val="Emphasis"/>
          <w:highlight w:val="cyan"/>
        </w:rPr>
        <w:t>themselves</w:t>
      </w:r>
      <w:r w:rsidRPr="00682B7A">
        <w:t xml:space="preserve">. (Note that most space technology applications are neutral to whether the application is overtly military or civilian.) This path has resulted in the expansive capability they have fielded over the past decade and the advances we anticipate in the decades ahead. Indeed, </w:t>
      </w:r>
      <w:r w:rsidRPr="002F184B">
        <w:rPr>
          <w:rStyle w:val="StyleBoldUnderline"/>
          <w:highlight w:val="cyan"/>
        </w:rPr>
        <w:t>by developing their own space manufacturing infrastructure</w:t>
      </w:r>
      <w:r w:rsidRPr="00682B7A">
        <w:rPr>
          <w:rStyle w:val="StyleBoldUnderline"/>
        </w:rPr>
        <w:t xml:space="preserve">, </w:t>
      </w:r>
      <w:r w:rsidRPr="002F184B">
        <w:rPr>
          <w:rStyle w:val="StyleBoldUnderline"/>
          <w:highlight w:val="cyan"/>
        </w:rPr>
        <w:t>the Chinese can become increasingly competitive in the world market</w:t>
      </w:r>
      <w:r w:rsidRPr="00682B7A">
        <w:rPr>
          <w:rStyle w:val="StyleBoldUnderline"/>
        </w:rPr>
        <w:t>.</w:t>
      </w:r>
    </w:p>
    <w:p w:rsidR="00A95A8A" w:rsidRPr="00682B7A" w:rsidRDefault="00A95A8A" w:rsidP="00A95A8A">
      <w:r w:rsidRPr="002F184B">
        <w:rPr>
          <w:rStyle w:val="StyleBoldUnderline"/>
          <w:highlight w:val="cyan"/>
        </w:rPr>
        <w:t>China is increasingly cooperating with other nations</w:t>
      </w:r>
      <w:r w:rsidRPr="00682B7A">
        <w:t xml:space="preserve">, particularly Russia and European nations. </w:t>
      </w:r>
      <w:r w:rsidRPr="002F184B">
        <w:rPr>
          <w:rStyle w:val="StyleBoldUnderline"/>
          <w:highlight w:val="cyan"/>
        </w:rPr>
        <w:t>This supports the technological advancements and economies of those countries</w:t>
      </w:r>
      <w:r w:rsidRPr="00682B7A">
        <w:t xml:space="preserve">, </w:t>
      </w:r>
      <w:r w:rsidRPr="002F184B">
        <w:rPr>
          <w:rStyle w:val="Emphasis"/>
          <w:highlight w:val="cyan"/>
        </w:rPr>
        <w:t>to the detriment of U.S. industry</w:t>
      </w:r>
      <w:r w:rsidRPr="00682B7A">
        <w:t xml:space="preserve">, which is hurt in two ways: </w:t>
      </w:r>
      <w:r w:rsidRPr="002F184B">
        <w:rPr>
          <w:rStyle w:val="Emphasis"/>
          <w:highlight w:val="cyan"/>
        </w:rPr>
        <w:t>it cannot compete for bilateral U.S.-Chinese opportunities</w:t>
      </w:r>
      <w:r w:rsidRPr="00682B7A">
        <w:t xml:space="preserve">, </w:t>
      </w:r>
      <w:r w:rsidRPr="002F184B">
        <w:rPr>
          <w:rStyle w:val="Emphasis"/>
          <w:highlight w:val="cyan"/>
        </w:rPr>
        <w:t>and its contributions to international missions are restricted if there is the possibility of Chinese participation in or access to those missions</w:t>
      </w:r>
      <w:r w:rsidRPr="00682B7A">
        <w:t>.</w:t>
      </w:r>
    </w:p>
    <w:p w:rsidR="00A95A8A" w:rsidRPr="00682B7A" w:rsidRDefault="00A95A8A" w:rsidP="00A95A8A">
      <w:r w:rsidRPr="002F184B">
        <w:rPr>
          <w:rStyle w:val="StyleBoldUnderline"/>
          <w:highlight w:val="cyan"/>
        </w:rPr>
        <w:t>As the Chinese increase their reliance on space systems</w:t>
      </w:r>
      <w:r w:rsidRPr="00682B7A">
        <w:t xml:space="preserve">, </w:t>
      </w:r>
      <w:r w:rsidRPr="002F184B">
        <w:rPr>
          <w:rStyle w:val="Emphasis"/>
          <w:highlight w:val="cyan"/>
        </w:rPr>
        <w:t>they will be less inclined to employ counterspace attacks</w:t>
      </w:r>
      <w:r w:rsidRPr="00682B7A">
        <w:t xml:space="preserve">, </w:t>
      </w:r>
      <w:r w:rsidRPr="002F184B">
        <w:rPr>
          <w:rStyle w:val="Emphasis"/>
          <w:highlight w:val="cyan"/>
        </w:rPr>
        <w:t>thus reducing the Chinese threat to U.S. military space systems</w:t>
      </w:r>
      <w:r w:rsidRPr="00682B7A">
        <w:t xml:space="preserve">. </w:t>
      </w:r>
      <w:r w:rsidRPr="002F184B">
        <w:rPr>
          <w:rStyle w:val="StyleBoldUnderline"/>
          <w:highlight w:val="cyan"/>
        </w:rPr>
        <w:t>Attacks that destroy all space systems</w:t>
      </w:r>
      <w:r w:rsidRPr="00682B7A">
        <w:t xml:space="preserve"> (via orbital debris or other means) </w:t>
      </w:r>
      <w:r w:rsidRPr="002F184B">
        <w:rPr>
          <w:rStyle w:val="StyleBoldUnderline"/>
          <w:highlight w:val="cyan"/>
        </w:rPr>
        <w:t>will also take out their own systems</w:t>
      </w:r>
      <w:r w:rsidRPr="00682B7A">
        <w:t xml:space="preserve">. </w:t>
      </w:r>
      <w:r w:rsidRPr="002F184B">
        <w:rPr>
          <w:rStyle w:val="StyleBoldUnderline"/>
          <w:highlight w:val="cyan"/>
        </w:rPr>
        <w:t>The Chinese may be less</w:t>
      </w:r>
      <w:r w:rsidRPr="00682B7A">
        <w:t xml:space="preserve"> </w:t>
      </w:r>
      <w:r w:rsidRPr="002F184B">
        <w:rPr>
          <w:rStyle w:val="StyleBoldUnderline"/>
          <w:highlight w:val="cyan"/>
        </w:rPr>
        <w:t>inclined to develop more sophisticated</w:t>
      </w:r>
      <w:r w:rsidRPr="00682B7A">
        <w:t xml:space="preserve"> counterspace </w:t>
      </w:r>
      <w:r w:rsidRPr="002F184B">
        <w:rPr>
          <w:rStyle w:val="StyleBoldUnderline"/>
          <w:highlight w:val="cyan"/>
        </w:rPr>
        <w:t>methods</w:t>
      </w:r>
      <w:r w:rsidRPr="00682B7A">
        <w:t xml:space="preserve">, such as covert co-orbital intercept, </w:t>
      </w:r>
      <w:r w:rsidRPr="002F184B">
        <w:rPr>
          <w:rStyle w:val="StyleBoldUnderline"/>
          <w:highlight w:val="cyan"/>
        </w:rPr>
        <w:t xml:space="preserve">since this could lead to a counterspace </w:t>
      </w:r>
      <w:r w:rsidRPr="002F184B">
        <w:rPr>
          <w:rStyle w:val="Emphasis"/>
          <w:highlight w:val="cyan"/>
        </w:rPr>
        <w:t>arms race</w:t>
      </w:r>
      <w:r w:rsidRPr="00682B7A">
        <w:t>, which, the Chinese recognize, the United States is in a better technological position to win.</w:t>
      </w:r>
    </w:p>
    <w:p w:rsidR="00A95A8A" w:rsidRPr="00682B7A" w:rsidRDefault="00A95A8A" w:rsidP="00A95A8A"/>
    <w:p w:rsidR="00A95A8A" w:rsidRDefault="00A95A8A" w:rsidP="00A95A8A">
      <w:pPr>
        <w:pStyle w:val="Heading3"/>
      </w:pPr>
      <w:r>
        <w:t>AT: Nothing to Gain</w:t>
      </w:r>
    </w:p>
    <w:p w:rsidR="00A95A8A" w:rsidRDefault="00A95A8A" w:rsidP="00A95A8A">
      <w:pPr>
        <w:pStyle w:val="Heading4"/>
      </w:pPr>
      <w:r>
        <w:t>AT: Nothing to gain //or// hurts US space industry //or// warming i/L?</w:t>
      </w:r>
    </w:p>
    <w:p w:rsidR="00A95A8A" w:rsidRPr="000B3603" w:rsidRDefault="00A95A8A" w:rsidP="00A95A8A">
      <w:r>
        <w:t xml:space="preserve">Ronald </w:t>
      </w:r>
      <w:r w:rsidRPr="00ED7BEA">
        <w:rPr>
          <w:rStyle w:val="StyleStyleBold12pt"/>
        </w:rPr>
        <w:t>Turner 15</w:t>
      </w:r>
      <w:r w:rsidRPr="00ED7BEA">
        <w:t xml:space="preserve">, </w:t>
      </w:r>
      <w:r>
        <w:t xml:space="preserve">Ph.D., </w:t>
      </w:r>
      <w:r w:rsidRPr="00ED7BEA">
        <w:t>Distinguished Analyst at Analytic Services Inc</w:t>
      </w:r>
      <w:r>
        <w:t xml:space="preserve">., 5/6/2015, “Should the United states Cooperate with China in Space?” </w:t>
      </w:r>
      <w:r w:rsidRPr="00ED7BEA">
        <w:t>http://www.anser.org/babrief-us-china-space-coop</w:t>
      </w:r>
    </w:p>
    <w:p w:rsidR="00A95A8A" w:rsidRPr="000B3603" w:rsidRDefault="00A95A8A" w:rsidP="00A95A8A">
      <w:pPr>
        <w:rPr>
          <w:rStyle w:val="StyleBoldUnderline"/>
        </w:rPr>
      </w:pPr>
      <w:r w:rsidRPr="00682B7A">
        <w:lastRenderedPageBreak/>
        <w:t xml:space="preserve">Chinese space technology certainly lags U.S. space technology. But </w:t>
      </w:r>
      <w:r w:rsidRPr="002F184B">
        <w:rPr>
          <w:rStyle w:val="StyleBoldUnderline"/>
          <w:highlight w:val="cyan"/>
        </w:rPr>
        <w:t xml:space="preserve">extreme applications of restrictions </w:t>
      </w:r>
      <w:r w:rsidRPr="002F184B">
        <w:rPr>
          <w:rStyle w:val="Emphasis"/>
          <w:highlight w:val="cyan"/>
        </w:rPr>
        <w:t>hurt the U.S. space industry</w:t>
      </w:r>
      <w:r w:rsidRPr="00682B7A">
        <w:rPr>
          <w:rStyle w:val="StyleBoldUnderline"/>
        </w:rPr>
        <w:t xml:space="preserve"> in dealings </w:t>
      </w:r>
      <w:r w:rsidRPr="002F184B">
        <w:rPr>
          <w:rStyle w:val="StyleBoldUnderline"/>
          <w:highlight w:val="cyan"/>
        </w:rPr>
        <w:t>with the rest of the world</w:t>
      </w:r>
      <w:r w:rsidRPr="00682B7A">
        <w:t xml:space="preserve">. In addition, </w:t>
      </w:r>
      <w:r w:rsidRPr="002F184B">
        <w:rPr>
          <w:rStyle w:val="StyleBoldUnderline"/>
          <w:highlight w:val="cyan"/>
        </w:rPr>
        <w:t>cooperation provides benefits</w:t>
      </w:r>
      <w:r w:rsidRPr="00682B7A">
        <w:rPr>
          <w:rStyle w:val="StyleBoldUnderline"/>
        </w:rPr>
        <w:t xml:space="preserve"> </w:t>
      </w:r>
      <w:r w:rsidRPr="002F184B">
        <w:rPr>
          <w:rStyle w:val="Emphasis"/>
          <w:highlight w:val="cyan"/>
        </w:rPr>
        <w:t>beyond technological innovations</w:t>
      </w:r>
      <w:r w:rsidRPr="00682B7A">
        <w:t xml:space="preserve">. </w:t>
      </w:r>
      <w:r w:rsidRPr="002F184B">
        <w:rPr>
          <w:rStyle w:val="StyleBoldUnderline"/>
          <w:highlight w:val="cyan"/>
        </w:rPr>
        <w:t>There are more</w:t>
      </w:r>
      <w:r w:rsidRPr="00682B7A">
        <w:rPr>
          <w:rStyle w:val="StyleBoldUnderline"/>
        </w:rPr>
        <w:t xml:space="preserve"> scientific </w:t>
      </w:r>
      <w:r w:rsidRPr="002F184B">
        <w:rPr>
          <w:rStyle w:val="StyleBoldUnderline"/>
          <w:highlight w:val="cyan"/>
        </w:rPr>
        <w:t>problems</w:t>
      </w:r>
      <w:r w:rsidRPr="00682B7A">
        <w:t xml:space="preserve"> in the world </w:t>
      </w:r>
      <w:r w:rsidRPr="002F184B">
        <w:rPr>
          <w:rStyle w:val="StyleBoldUnderline"/>
          <w:highlight w:val="cyan"/>
        </w:rPr>
        <w:t>than scientists</w:t>
      </w:r>
      <w:r w:rsidRPr="00682B7A">
        <w:rPr>
          <w:rStyle w:val="StyleBoldUnderline"/>
        </w:rPr>
        <w:t xml:space="preserve"> available to address them</w:t>
      </w:r>
      <w:r w:rsidRPr="00682B7A">
        <w:t xml:space="preserve">. Most space science research programs today are international endeavors. U.S. space science missions typically include European, Japanese, or other nations’ instruments and collaborators, and similarly many, if not most, international research missions include U.S. instruments and collaborators. </w:t>
      </w:r>
      <w:r w:rsidRPr="002F184B">
        <w:rPr>
          <w:rStyle w:val="StyleBoldUnderline"/>
          <w:highlight w:val="cyan"/>
        </w:rPr>
        <w:t>Chinese researchers</w:t>
      </w:r>
      <w:r w:rsidRPr="00682B7A">
        <w:t xml:space="preserve">, both indigenously trained and those who study abroad, </w:t>
      </w:r>
      <w:r w:rsidRPr="002F184B">
        <w:rPr>
          <w:rStyle w:val="StyleBoldUnderline"/>
          <w:highlight w:val="cyan"/>
        </w:rPr>
        <w:t>could contribute significantly to a wide range of challenging</w:t>
      </w:r>
      <w:r w:rsidRPr="00682B7A">
        <w:rPr>
          <w:rStyle w:val="StyleBoldUnderline"/>
        </w:rPr>
        <w:t xml:space="preserve"> </w:t>
      </w:r>
      <w:r w:rsidRPr="002F184B">
        <w:rPr>
          <w:rStyle w:val="StyleBoldUnderline"/>
          <w:highlight w:val="cyan"/>
        </w:rPr>
        <w:t>problems</w:t>
      </w:r>
      <w:r w:rsidRPr="002F184B">
        <w:rPr>
          <w:highlight w:val="cyan"/>
        </w:rPr>
        <w:t xml:space="preserve"> (</w:t>
      </w:r>
      <w:r w:rsidRPr="002F184B">
        <w:rPr>
          <w:rStyle w:val="StyleBoldUnderline"/>
          <w:highlight w:val="cyan"/>
        </w:rPr>
        <w:t>such as</w:t>
      </w:r>
      <w:r w:rsidRPr="00682B7A">
        <w:t xml:space="preserve"> the underlying mechanisms responsible for </w:t>
      </w:r>
      <w:r w:rsidRPr="002F184B">
        <w:rPr>
          <w:rStyle w:val="Emphasis"/>
          <w:highlight w:val="cyan"/>
        </w:rPr>
        <w:t>global warming,</w:t>
      </w:r>
      <w:r w:rsidRPr="00682B7A">
        <w:t xml:space="preserve"> </w:t>
      </w:r>
      <w:r w:rsidRPr="002F184B">
        <w:rPr>
          <w:rStyle w:val="StyleBoldUnderline"/>
          <w:highlight w:val="cyan"/>
        </w:rPr>
        <w:t>a topic</w:t>
      </w:r>
      <w:r w:rsidRPr="00682B7A">
        <w:t xml:space="preserve"> inherently global in scope and </w:t>
      </w:r>
      <w:r w:rsidRPr="002F184B">
        <w:rPr>
          <w:rStyle w:val="Emphasis"/>
          <w:highlight w:val="cyan"/>
        </w:rPr>
        <w:t>requiring data that can be obtained only from space</w:t>
      </w:r>
      <w:r w:rsidRPr="00682B7A">
        <w:t xml:space="preserve">). Similarly, simple </w:t>
      </w:r>
      <w:r w:rsidRPr="002F184B">
        <w:rPr>
          <w:rStyle w:val="StyleBoldUnderline"/>
          <w:highlight w:val="cyan"/>
        </w:rPr>
        <w:t>space-based</w:t>
      </w:r>
      <w:r w:rsidRPr="000B3603">
        <w:rPr>
          <w:rStyle w:val="StyleBoldUnderline"/>
        </w:rPr>
        <w:t xml:space="preserve"> </w:t>
      </w:r>
      <w:r w:rsidRPr="002F184B">
        <w:rPr>
          <w:rStyle w:val="StyleBoldUnderline"/>
          <w:highlight w:val="cyan"/>
        </w:rPr>
        <w:t>tech</w:t>
      </w:r>
      <w:r w:rsidRPr="000B3603">
        <w:rPr>
          <w:rStyle w:val="StyleBoldUnderline"/>
        </w:rPr>
        <w:t xml:space="preserve">nological </w:t>
      </w:r>
      <w:r w:rsidRPr="002F184B">
        <w:rPr>
          <w:rStyle w:val="StyleBoldUnderline"/>
          <w:highlight w:val="cyan"/>
        </w:rPr>
        <w:t>applications can improve quality of life around the world and do not require “rocket science” to accomplish</w:t>
      </w:r>
      <w:r w:rsidRPr="00682B7A">
        <w:t xml:space="preserve">—for example, </w:t>
      </w:r>
      <w:r w:rsidRPr="000B3603">
        <w:rPr>
          <w:rStyle w:val="StyleBoldUnderline"/>
        </w:rPr>
        <w:t>increased maritime monitoring for search and rescue of ships (and aircraft) in distress</w:t>
      </w:r>
      <w:r w:rsidRPr="00682B7A">
        <w:t xml:space="preserve">. </w:t>
      </w:r>
      <w:r w:rsidRPr="000B3603">
        <w:rPr>
          <w:rStyle w:val="StyleBoldUnderline"/>
        </w:rPr>
        <w:t>We should encourage Chinese cooperation in such endeavors.</w:t>
      </w:r>
    </w:p>
    <w:p w:rsidR="00A95A8A" w:rsidRDefault="00A95A8A" w:rsidP="00AC0EEA"/>
    <w:p w:rsidR="00B17CA3" w:rsidRDefault="00B17CA3" w:rsidP="00AC0EEA"/>
    <w:p w:rsidR="00B17CA3" w:rsidRDefault="00B17CA3" w:rsidP="00B17CA3">
      <w:pPr>
        <w:pStyle w:val="Heading3"/>
      </w:pPr>
      <w:r>
        <w:t>Transparency Solves</w:t>
      </w:r>
    </w:p>
    <w:p w:rsidR="00B17CA3" w:rsidRPr="00936FF5" w:rsidRDefault="00B17CA3" w:rsidP="00B17CA3">
      <w:pPr>
        <w:pStyle w:val="Heading4"/>
      </w:pPr>
      <w:r w:rsidRPr="00936FF5">
        <w:t>Transparency ensures that coop with the US will not be exploited</w:t>
      </w:r>
    </w:p>
    <w:p w:rsidR="00B17CA3" w:rsidRPr="00936FF5" w:rsidRDefault="00B17CA3" w:rsidP="00B17CA3">
      <w:r w:rsidRPr="00936FF5">
        <w:t xml:space="preserve">Bruce </w:t>
      </w:r>
      <w:r w:rsidRPr="00936FF5">
        <w:rPr>
          <w:rStyle w:val="StyleStyleBold12pt"/>
        </w:rPr>
        <w:t>Blair and Chen</w:t>
      </w:r>
      <w:r w:rsidRPr="00936FF5">
        <w:t xml:space="preserve"> Yali, </w:t>
      </w:r>
      <w:r w:rsidRPr="00936FF5">
        <w:rPr>
          <w:rStyle w:val="StyleStyleBold12pt"/>
        </w:rPr>
        <w:t>06</w:t>
      </w:r>
      <w:r w:rsidRPr="00936FF5">
        <w:t xml:space="preserve">, Blair is the President of the World Security Institute, he was a Project Director at the Congressional Office of Technology and a Senior Fellow in the Foreign Policy Studies Program at the Brookings Institution from 1987-2000, Yali is the editor-in-chief of Washington Observer. She is also a Program Manager of Chen Shi China Research Group based in Beijing. Chen worked for China Daily as a reporter and opinion writer on politics and international affairs between 1994 and 2000, “Editor’s Note, the Space Security Dilemma,” http://www.globalzero.org/files/bb_editors_notes_space_security_dilemma_2006.pdf </w:t>
      </w:r>
    </w:p>
    <w:p w:rsidR="00B17CA3" w:rsidRPr="000A259A" w:rsidRDefault="00B17CA3" w:rsidP="00B17CA3">
      <w:pPr>
        <w:rPr>
          <w:sz w:val="16"/>
        </w:rPr>
      </w:pPr>
      <w:r w:rsidRPr="000A259A">
        <w:rPr>
          <w:rStyle w:val="StyleBoldUnderline"/>
        </w:rPr>
        <w:t>The deployment of space weapons by any nation would cast a dark cloud</w:t>
      </w:r>
      <w:r w:rsidRPr="000A259A">
        <w:rPr>
          <w:rStyle w:val="StyleBoldUnderline"/>
          <w:sz w:val="12"/>
        </w:rPr>
        <w:t>¶</w:t>
      </w:r>
      <w:r w:rsidRPr="000A259A">
        <w:rPr>
          <w:rStyle w:val="StyleBoldUnderline"/>
        </w:rPr>
        <w:t xml:space="preserve"> over the future security of China and the world</w:t>
      </w:r>
      <w:r w:rsidRPr="000A259A">
        <w:rPr>
          <w:sz w:val="16"/>
        </w:rPr>
        <w:t xml:space="preserve">. The </w:t>
      </w:r>
      <w:r w:rsidRPr="000A259A">
        <w:rPr>
          <w:rStyle w:val="StyleBoldUnderline"/>
        </w:rPr>
        <w:t xml:space="preserve">Chinese authors </w:t>
      </w:r>
      <w:r w:rsidRPr="000A259A">
        <w:rPr>
          <w:sz w:val="16"/>
        </w:rPr>
        <w:t>in this</w:t>
      </w:r>
      <w:r w:rsidRPr="000A259A">
        <w:rPr>
          <w:sz w:val="12"/>
        </w:rPr>
        <w:t>¶</w:t>
      </w:r>
      <w:r w:rsidRPr="000A259A">
        <w:rPr>
          <w:sz w:val="16"/>
        </w:rPr>
        <w:t xml:space="preserve"> volume </w:t>
      </w:r>
      <w:r w:rsidRPr="000A259A">
        <w:rPr>
          <w:rStyle w:val="StyleBoldUnderline"/>
        </w:rPr>
        <w:t>seem</w:t>
      </w:r>
      <w:r w:rsidRPr="000A259A">
        <w:rPr>
          <w:sz w:val="16"/>
        </w:rPr>
        <w:t xml:space="preserve"> quite </w:t>
      </w:r>
      <w:r w:rsidRPr="000A259A">
        <w:rPr>
          <w:rStyle w:val="StyleBoldUnderline"/>
        </w:rPr>
        <w:t>united in their view of the need to avoid crossing this threshold,</w:t>
      </w:r>
      <w:r w:rsidRPr="000A259A">
        <w:rPr>
          <w:rStyle w:val="StyleBoldUnderline"/>
          <w:sz w:val="12"/>
        </w:rPr>
        <w:t>¶</w:t>
      </w:r>
      <w:r w:rsidRPr="000A259A">
        <w:rPr>
          <w:rStyle w:val="StyleBoldUnderline"/>
        </w:rPr>
        <w:t xml:space="preserve"> and instead revive a spirit of international cooperation in space</w:t>
      </w:r>
      <w:r w:rsidRPr="000A259A">
        <w:rPr>
          <w:sz w:val="16"/>
        </w:rPr>
        <w:t xml:space="preserve">. </w:t>
      </w:r>
      <w:r w:rsidRPr="000A259A">
        <w:rPr>
          <w:rStyle w:val="StyleBoldUnderline"/>
        </w:rPr>
        <w:t>That</w:t>
      </w:r>
      <w:r w:rsidRPr="000A259A">
        <w:rPr>
          <w:sz w:val="16"/>
        </w:rPr>
        <w:t xml:space="preserve"> call,</w:t>
      </w:r>
      <w:r w:rsidRPr="000A259A">
        <w:rPr>
          <w:sz w:val="12"/>
        </w:rPr>
        <w:t>¶</w:t>
      </w:r>
      <w:r w:rsidRPr="000A259A">
        <w:rPr>
          <w:sz w:val="16"/>
        </w:rPr>
        <w:t xml:space="preserve"> we believe, </w:t>
      </w:r>
      <w:r w:rsidRPr="000A259A">
        <w:rPr>
          <w:rStyle w:val="StyleBoldUnderline"/>
        </w:rPr>
        <w:t>is sincere and places the ball in America’s court for now</w:t>
      </w:r>
      <w:r w:rsidRPr="000A259A">
        <w:rPr>
          <w:sz w:val="16"/>
        </w:rPr>
        <w:t xml:space="preserve">. </w:t>
      </w:r>
      <w:r w:rsidRPr="000A259A">
        <w:rPr>
          <w:rStyle w:val="StyleBoldUnderline"/>
        </w:rPr>
        <w:t>China bears</w:t>
      </w:r>
      <w:r w:rsidRPr="000A259A">
        <w:rPr>
          <w:rStyle w:val="StyleBoldUnderline"/>
          <w:sz w:val="12"/>
        </w:rPr>
        <w:t>¶</w:t>
      </w:r>
      <w:r w:rsidRPr="000A259A">
        <w:rPr>
          <w:rStyle w:val="StyleBoldUnderline"/>
        </w:rPr>
        <w:t xml:space="preserve"> some responsibility, however, for clarifying its program, making its technologies</w:t>
      </w:r>
      <w:r w:rsidRPr="000A259A">
        <w:rPr>
          <w:rStyle w:val="StyleBoldUnderline"/>
          <w:sz w:val="12"/>
        </w:rPr>
        <w:t>¶</w:t>
      </w:r>
      <w:r w:rsidRPr="000A259A">
        <w:rPr>
          <w:rStyle w:val="StyleBoldUnderline"/>
        </w:rPr>
        <w:t xml:space="preserve"> as well as intentions more transparent</w:t>
      </w:r>
      <w:r w:rsidRPr="000A259A">
        <w:rPr>
          <w:sz w:val="16"/>
        </w:rPr>
        <w:t>, and encouraging both military and civilian</w:t>
      </w:r>
      <w:r w:rsidRPr="000A259A">
        <w:rPr>
          <w:sz w:val="12"/>
        </w:rPr>
        <w:t>¶</w:t>
      </w:r>
      <w:r w:rsidRPr="000A259A">
        <w:rPr>
          <w:sz w:val="16"/>
        </w:rPr>
        <w:t xml:space="preserve"> policy analysts to study and debate publicly. </w:t>
      </w:r>
      <w:r w:rsidRPr="000A259A">
        <w:rPr>
          <w:rStyle w:val="StyleBoldUnderline"/>
        </w:rPr>
        <w:t>China needs to address squarely</w:t>
      </w:r>
      <w:r w:rsidRPr="000A259A">
        <w:rPr>
          <w:rStyle w:val="StyleBoldUnderline"/>
          <w:sz w:val="12"/>
        </w:rPr>
        <w:t>¶</w:t>
      </w:r>
      <w:r w:rsidRPr="000A259A">
        <w:rPr>
          <w:rStyle w:val="StyleBoldUnderline"/>
        </w:rPr>
        <w:t xml:space="preserve"> how space will be used to strengthen its national security, and explain how exchanges</w:t>
      </w:r>
      <w:r w:rsidRPr="000A259A">
        <w:rPr>
          <w:rStyle w:val="StyleBoldUnderline"/>
          <w:sz w:val="12"/>
        </w:rPr>
        <w:t>¶</w:t>
      </w:r>
      <w:r w:rsidRPr="000A259A">
        <w:rPr>
          <w:rStyle w:val="StyleBoldUnderline"/>
        </w:rPr>
        <w:t xml:space="preserve"> and cooperation with the United States and others in space projects will</w:t>
      </w:r>
      <w:r w:rsidRPr="000A259A">
        <w:rPr>
          <w:rStyle w:val="StyleBoldUnderline"/>
          <w:sz w:val="12"/>
        </w:rPr>
        <w:t>¶</w:t>
      </w:r>
      <w:r w:rsidRPr="000A259A">
        <w:rPr>
          <w:rStyle w:val="StyleBoldUnderline"/>
        </w:rPr>
        <w:t xml:space="preserve"> not be exploited to obtain potential advantage over those partners</w:t>
      </w:r>
      <w:r w:rsidRPr="000A259A">
        <w:rPr>
          <w:sz w:val="16"/>
        </w:rPr>
        <w:t xml:space="preserve">. </w:t>
      </w:r>
      <w:r w:rsidRPr="000A259A">
        <w:rPr>
          <w:rStyle w:val="StyleBoldUnderline"/>
        </w:rPr>
        <w:t>China and</w:t>
      </w:r>
      <w:r w:rsidRPr="000A259A">
        <w:rPr>
          <w:rStyle w:val="StyleBoldUnderline"/>
          <w:sz w:val="12"/>
        </w:rPr>
        <w:t>¶</w:t>
      </w:r>
      <w:r w:rsidRPr="000A259A">
        <w:rPr>
          <w:rStyle w:val="StyleBoldUnderline"/>
        </w:rPr>
        <w:t xml:space="preserve"> the United States should open new venues for dialogue at different levels</w:t>
      </w:r>
      <w:r w:rsidRPr="000A259A">
        <w:rPr>
          <w:sz w:val="16"/>
        </w:rPr>
        <w:t>, and</w:t>
      </w:r>
      <w:r w:rsidRPr="000A259A">
        <w:rPr>
          <w:sz w:val="12"/>
        </w:rPr>
        <w:t>¶</w:t>
      </w:r>
      <w:r w:rsidRPr="000A259A">
        <w:rPr>
          <w:sz w:val="16"/>
        </w:rPr>
        <w:t xml:space="preserve"> build confidence through cooperation in apolitical matters such as data sharing</w:t>
      </w:r>
      <w:r w:rsidRPr="000A259A">
        <w:rPr>
          <w:sz w:val="12"/>
        </w:rPr>
        <w:t>¶</w:t>
      </w:r>
      <w:r w:rsidRPr="000A259A">
        <w:rPr>
          <w:sz w:val="16"/>
        </w:rPr>
        <w:t xml:space="preserve"> in debris monitoring. The Chinese view of the paramount importance of</w:t>
      </w:r>
      <w:r w:rsidRPr="000A259A">
        <w:rPr>
          <w:sz w:val="12"/>
        </w:rPr>
        <w:t>¶</w:t>
      </w:r>
      <w:r w:rsidRPr="000A259A">
        <w:rPr>
          <w:sz w:val="16"/>
        </w:rPr>
        <w:t xml:space="preserve"> the politico-strategic intentions behind space cooperation has merit. </w:t>
      </w:r>
      <w:r w:rsidRPr="000A259A">
        <w:rPr>
          <w:rStyle w:val="StyleBoldUnderline"/>
        </w:rPr>
        <w:t>If China</w:t>
      </w:r>
      <w:r w:rsidRPr="000A259A">
        <w:rPr>
          <w:rStyle w:val="StyleBoldUnderline"/>
          <w:sz w:val="12"/>
        </w:rPr>
        <w:t>¶</w:t>
      </w:r>
      <w:r w:rsidRPr="000A259A">
        <w:rPr>
          <w:rStyle w:val="StyleBoldUnderline"/>
        </w:rPr>
        <w:t xml:space="preserve"> and other space-faring nations intend to pursue the peaceful use of space and</w:t>
      </w:r>
      <w:r w:rsidRPr="000A259A">
        <w:rPr>
          <w:rStyle w:val="StyleBoldUnderline"/>
          <w:sz w:val="12"/>
        </w:rPr>
        <w:t>¶</w:t>
      </w:r>
      <w:r w:rsidRPr="000A259A">
        <w:rPr>
          <w:rStyle w:val="StyleBoldUnderline"/>
        </w:rPr>
        <w:t xml:space="preserve"> seek cooperation for the benefit of mankind, then the time is ripe to reopen a</w:t>
      </w:r>
      <w:r w:rsidRPr="000A259A">
        <w:rPr>
          <w:rStyle w:val="StyleBoldUnderline"/>
          <w:sz w:val="12"/>
        </w:rPr>
        <w:t>¶</w:t>
      </w:r>
      <w:r w:rsidRPr="000A259A">
        <w:rPr>
          <w:rStyle w:val="StyleBoldUnderline"/>
        </w:rPr>
        <w:t xml:space="preserve"> constructive agenda of action as well as talk.</w:t>
      </w:r>
    </w:p>
    <w:p w:rsidR="00B17CA3" w:rsidRPr="00B17CA3" w:rsidRDefault="00B17CA3" w:rsidP="00B17CA3"/>
    <w:p w:rsidR="00AC0EEA" w:rsidRDefault="00AC0EEA" w:rsidP="00AC0EEA">
      <w:pPr>
        <w:pStyle w:val="Heading1"/>
      </w:pPr>
      <w:r>
        <w:t xml:space="preserve">Counterplan Answers </w:t>
      </w:r>
    </w:p>
    <w:p w:rsidR="00C2664F" w:rsidRDefault="00C2664F" w:rsidP="00C2664F">
      <w:pPr>
        <w:pStyle w:val="Heading2"/>
      </w:pPr>
      <w:r>
        <w:t xml:space="preserve">AT: Condition CP </w:t>
      </w:r>
    </w:p>
    <w:p w:rsidR="00C2664F" w:rsidRDefault="00C2664F" w:rsidP="00C2664F">
      <w:pPr>
        <w:pStyle w:val="Heading3"/>
      </w:pPr>
      <w:r>
        <w:t>Perm Solves</w:t>
      </w:r>
    </w:p>
    <w:p w:rsidR="00C2664F" w:rsidRDefault="00C2664F" w:rsidP="00C2664F">
      <w:pPr>
        <w:pStyle w:val="Heading4"/>
      </w:pPr>
      <w:r>
        <w:t>Perm do plan and condition other engagement---space cooperation has empirically been made an exception and there’s no reason why this is uniquely bad</w:t>
      </w:r>
    </w:p>
    <w:p w:rsidR="00C2664F" w:rsidRPr="00ED7BEA" w:rsidRDefault="00C2664F" w:rsidP="00C2664F">
      <w:r>
        <w:t xml:space="preserve">Ronald </w:t>
      </w:r>
      <w:r w:rsidRPr="00ED7BEA">
        <w:rPr>
          <w:rStyle w:val="StyleStyleBold12pt"/>
        </w:rPr>
        <w:t>Turner 15</w:t>
      </w:r>
      <w:r w:rsidRPr="00ED7BEA">
        <w:t xml:space="preserve">, </w:t>
      </w:r>
      <w:r>
        <w:t xml:space="preserve">Ph.D., </w:t>
      </w:r>
      <w:r w:rsidRPr="00ED7BEA">
        <w:t>Distinguished Analyst at Analytic Services Inc</w:t>
      </w:r>
      <w:r>
        <w:t xml:space="preserve">., 5/6/2015, “Should the United states Cooperate with China in Space?” </w:t>
      </w:r>
      <w:r w:rsidRPr="00ED7BEA">
        <w:t>http://www.anser.org/babrief-us-china-space-coop</w:t>
      </w:r>
    </w:p>
    <w:p w:rsidR="00C2664F" w:rsidRPr="00ED7BEA" w:rsidRDefault="00C2664F" w:rsidP="00C2664F">
      <w:r w:rsidRPr="002F184B">
        <w:rPr>
          <w:rStyle w:val="StyleBoldUnderline"/>
          <w:highlight w:val="cyan"/>
        </w:rPr>
        <w:lastRenderedPageBreak/>
        <w:t>The</w:t>
      </w:r>
      <w:r w:rsidRPr="00ED7BEA">
        <w:rPr>
          <w:rStyle w:val="StyleBoldUnderline"/>
        </w:rPr>
        <w:t xml:space="preserve"> </w:t>
      </w:r>
      <w:r w:rsidRPr="002F184B">
        <w:rPr>
          <w:rStyle w:val="StyleBoldUnderline"/>
          <w:highlight w:val="cyan"/>
        </w:rPr>
        <w:t>U</w:t>
      </w:r>
      <w:r w:rsidRPr="00ED7BEA">
        <w:rPr>
          <w:rStyle w:val="StyleBoldUnderline"/>
        </w:rPr>
        <w:t xml:space="preserve">nited </w:t>
      </w:r>
      <w:r w:rsidRPr="002F184B">
        <w:rPr>
          <w:rStyle w:val="StyleBoldUnderline"/>
          <w:highlight w:val="cyan"/>
        </w:rPr>
        <w:t>S</w:t>
      </w:r>
      <w:r w:rsidRPr="00ED7BEA">
        <w:rPr>
          <w:rStyle w:val="StyleBoldUnderline"/>
        </w:rPr>
        <w:t xml:space="preserve">tates </w:t>
      </w:r>
      <w:r w:rsidRPr="002F184B">
        <w:rPr>
          <w:rStyle w:val="StyleBoldUnderline"/>
          <w:highlight w:val="cyan"/>
        </w:rPr>
        <w:t>has a</w:t>
      </w:r>
      <w:r w:rsidRPr="00ED7BEA">
        <w:rPr>
          <w:rStyle w:val="StyleBoldUnderline"/>
        </w:rPr>
        <w:t xml:space="preserve"> long </w:t>
      </w:r>
      <w:r w:rsidRPr="002F184B">
        <w:rPr>
          <w:rStyle w:val="StyleBoldUnderline"/>
          <w:highlight w:val="cyan"/>
        </w:rPr>
        <w:t>history of engaging its enemies to pursue change</w:t>
      </w:r>
      <w:r w:rsidRPr="00ED7BEA">
        <w:t xml:space="preserve">. </w:t>
      </w:r>
      <w:r w:rsidRPr="002F184B">
        <w:rPr>
          <w:rStyle w:val="StyleBoldUnderline"/>
          <w:highlight w:val="cyan"/>
        </w:rPr>
        <w:t>The most recent example is the</w:t>
      </w:r>
      <w:r w:rsidRPr="00ED7BEA">
        <w:rPr>
          <w:rStyle w:val="StyleBoldUnderline"/>
        </w:rPr>
        <w:t xml:space="preserve"> about-face in the </w:t>
      </w:r>
      <w:r w:rsidRPr="002F184B">
        <w:rPr>
          <w:rStyle w:val="StyleBoldUnderline"/>
          <w:highlight w:val="cyan"/>
        </w:rPr>
        <w:t>U.S. relationship with Cuba</w:t>
      </w:r>
      <w:r w:rsidRPr="00ED7BEA">
        <w:t xml:space="preserve">. </w:t>
      </w:r>
      <w:r w:rsidRPr="002F184B">
        <w:rPr>
          <w:rStyle w:val="Emphasis"/>
          <w:highlight w:val="cyan"/>
        </w:rPr>
        <w:t>Isolation complicates opportunities to have effective give-and-take dialogue</w:t>
      </w:r>
      <w:r w:rsidRPr="00ED7BEA">
        <w:t>.</w:t>
      </w:r>
    </w:p>
    <w:p w:rsidR="00C2664F" w:rsidRPr="00ED7BEA" w:rsidRDefault="00C2664F" w:rsidP="00C2664F">
      <w:r w:rsidRPr="00ED7BEA">
        <w:t xml:space="preserve">Even when the broader posture is to restrict trade or other exchanges, at times </w:t>
      </w:r>
      <w:r w:rsidRPr="002F184B">
        <w:rPr>
          <w:rStyle w:val="StyleBoldUnderline"/>
          <w:highlight w:val="cyan"/>
        </w:rPr>
        <w:t>the</w:t>
      </w:r>
      <w:r w:rsidRPr="00ED7BEA">
        <w:rPr>
          <w:rStyle w:val="StyleBoldUnderline"/>
        </w:rPr>
        <w:t xml:space="preserve"> </w:t>
      </w:r>
      <w:r w:rsidRPr="002F184B">
        <w:rPr>
          <w:rStyle w:val="StyleBoldUnderline"/>
          <w:highlight w:val="cyan"/>
        </w:rPr>
        <w:t>U</w:t>
      </w:r>
      <w:r w:rsidRPr="00ED7BEA">
        <w:rPr>
          <w:rStyle w:val="StyleBoldUnderline"/>
        </w:rPr>
        <w:t xml:space="preserve">nited </w:t>
      </w:r>
      <w:r w:rsidRPr="002F184B">
        <w:rPr>
          <w:rStyle w:val="StyleBoldUnderline"/>
          <w:highlight w:val="cyan"/>
        </w:rPr>
        <w:t>S</w:t>
      </w:r>
      <w:r w:rsidRPr="00ED7BEA">
        <w:rPr>
          <w:rStyle w:val="StyleBoldUnderline"/>
        </w:rPr>
        <w:t xml:space="preserve">tates has </w:t>
      </w:r>
      <w:r w:rsidRPr="002F184B">
        <w:rPr>
          <w:rStyle w:val="StyleBoldUnderline"/>
          <w:highlight w:val="cyan"/>
        </w:rPr>
        <w:t>made space or science an exception</w:t>
      </w:r>
      <w:r w:rsidRPr="00ED7BEA">
        <w:t xml:space="preserve">, </w:t>
      </w:r>
      <w:r w:rsidRPr="00ED7BEA">
        <w:rPr>
          <w:rStyle w:val="StyleBoldUnderline"/>
        </w:rPr>
        <w:t xml:space="preserve">thus </w:t>
      </w:r>
      <w:r w:rsidRPr="002F184B">
        <w:rPr>
          <w:rStyle w:val="StyleBoldUnderline"/>
          <w:highlight w:val="cyan"/>
        </w:rPr>
        <w:t>opening doors to an adversary and providing valuable ways to learn more about how the other side perceives the</w:t>
      </w:r>
      <w:r w:rsidRPr="00ED7BEA">
        <w:rPr>
          <w:rStyle w:val="StyleBoldUnderline"/>
        </w:rPr>
        <w:t xml:space="preserve"> </w:t>
      </w:r>
      <w:r w:rsidRPr="002F184B">
        <w:rPr>
          <w:rStyle w:val="StyleBoldUnderline"/>
          <w:highlight w:val="cyan"/>
        </w:rPr>
        <w:t>U</w:t>
      </w:r>
      <w:r w:rsidRPr="00ED7BEA">
        <w:rPr>
          <w:rStyle w:val="StyleBoldUnderline"/>
        </w:rPr>
        <w:t xml:space="preserve">nited </w:t>
      </w:r>
      <w:r w:rsidRPr="002F184B">
        <w:rPr>
          <w:rStyle w:val="StyleBoldUnderline"/>
          <w:highlight w:val="cyan"/>
        </w:rPr>
        <w:t>S</w:t>
      </w:r>
      <w:r w:rsidRPr="00ED7BEA">
        <w:rPr>
          <w:rStyle w:val="StyleBoldUnderline"/>
        </w:rPr>
        <w:t xml:space="preserve">tates </w:t>
      </w:r>
      <w:r w:rsidRPr="002F184B">
        <w:rPr>
          <w:rStyle w:val="StyleBoldUnderline"/>
          <w:highlight w:val="cyan"/>
        </w:rPr>
        <w:t>and the motivations and actions it uses to counter the</w:t>
      </w:r>
      <w:r w:rsidRPr="00ED7BEA">
        <w:rPr>
          <w:rStyle w:val="StyleBoldUnderline"/>
        </w:rPr>
        <w:t xml:space="preserve"> </w:t>
      </w:r>
      <w:r w:rsidRPr="002F184B">
        <w:rPr>
          <w:rStyle w:val="StyleBoldUnderline"/>
          <w:highlight w:val="cyan"/>
        </w:rPr>
        <w:t>U</w:t>
      </w:r>
      <w:r w:rsidRPr="00ED7BEA">
        <w:rPr>
          <w:rStyle w:val="StyleBoldUnderline"/>
        </w:rPr>
        <w:t xml:space="preserve">nited </w:t>
      </w:r>
      <w:r w:rsidRPr="002F184B">
        <w:rPr>
          <w:rStyle w:val="StyleBoldUnderline"/>
          <w:highlight w:val="cyan"/>
        </w:rPr>
        <w:t>S</w:t>
      </w:r>
      <w:r w:rsidRPr="00ED7BEA">
        <w:rPr>
          <w:rStyle w:val="StyleBoldUnderline"/>
        </w:rPr>
        <w:t>tates</w:t>
      </w:r>
      <w:r w:rsidRPr="00ED7BEA">
        <w:t xml:space="preserve">. </w:t>
      </w:r>
      <w:r w:rsidRPr="002F184B">
        <w:rPr>
          <w:rStyle w:val="StyleBoldUnderline"/>
          <w:highlight w:val="cyan"/>
        </w:rPr>
        <w:t>A classic example is U.S.-Soviet cooperation</w:t>
      </w:r>
      <w:r w:rsidRPr="00ED7BEA">
        <w:t xml:space="preserve"> in the 1970s, </w:t>
      </w:r>
      <w:r w:rsidRPr="002F184B">
        <w:rPr>
          <w:rStyle w:val="StyleBoldUnderline"/>
          <w:highlight w:val="cyan"/>
        </w:rPr>
        <w:t>which gave</w:t>
      </w:r>
      <w:r w:rsidRPr="00ED7BEA">
        <w:rPr>
          <w:rStyle w:val="StyleBoldUnderline"/>
        </w:rPr>
        <w:t xml:space="preserve"> the United States valuable </w:t>
      </w:r>
      <w:r w:rsidRPr="002F184B">
        <w:rPr>
          <w:rStyle w:val="StyleBoldUnderline"/>
          <w:highlight w:val="cyan"/>
        </w:rPr>
        <w:t>insight into the</w:t>
      </w:r>
      <w:r w:rsidRPr="00ED7BEA">
        <w:rPr>
          <w:rStyle w:val="StyleBoldUnderline"/>
        </w:rPr>
        <w:t xml:space="preserve"> tightly closed </w:t>
      </w:r>
      <w:r w:rsidRPr="002F184B">
        <w:rPr>
          <w:rStyle w:val="StyleBoldUnderline"/>
          <w:highlight w:val="cyan"/>
        </w:rPr>
        <w:t>Soviet space industry</w:t>
      </w:r>
      <w:r w:rsidRPr="00ED7BEA">
        <w:t xml:space="preserve">. </w:t>
      </w:r>
      <w:r w:rsidRPr="002F184B">
        <w:rPr>
          <w:rStyle w:val="StyleBoldUnderline"/>
          <w:highlight w:val="cyan"/>
        </w:rPr>
        <w:t>This cooperation</w:t>
      </w:r>
      <w:r w:rsidRPr="00ED7BEA">
        <w:rPr>
          <w:rStyle w:val="StyleBoldUnderline"/>
        </w:rPr>
        <w:t xml:space="preserve"> during the Soviet era later </w:t>
      </w:r>
      <w:r w:rsidRPr="002F184B">
        <w:rPr>
          <w:rStyle w:val="StyleBoldUnderline"/>
          <w:highlight w:val="cyan"/>
        </w:rPr>
        <w:t>opened</w:t>
      </w:r>
      <w:r w:rsidRPr="00ED7BEA">
        <w:rPr>
          <w:rStyle w:val="StyleBoldUnderline"/>
        </w:rPr>
        <w:t xml:space="preserve"> the door to </w:t>
      </w:r>
      <w:r w:rsidRPr="002F184B">
        <w:rPr>
          <w:rStyle w:val="StyleBoldUnderline"/>
          <w:highlight w:val="cyan"/>
        </w:rPr>
        <w:t>Russian cooperation</w:t>
      </w:r>
      <w:r w:rsidRPr="00ED7BEA">
        <w:t xml:space="preserve">, eventually </w:t>
      </w:r>
      <w:r w:rsidRPr="002F184B">
        <w:rPr>
          <w:rStyle w:val="StyleBoldUnderline"/>
          <w:highlight w:val="cyan"/>
        </w:rPr>
        <w:t>enabling the</w:t>
      </w:r>
      <w:r w:rsidRPr="00ED7BEA">
        <w:rPr>
          <w:rStyle w:val="StyleBoldUnderline"/>
        </w:rPr>
        <w:t xml:space="preserve"> United States to </w:t>
      </w:r>
      <w:r w:rsidRPr="002F184B">
        <w:rPr>
          <w:rStyle w:val="StyleBoldUnderline"/>
          <w:highlight w:val="cyan"/>
        </w:rPr>
        <w:t>complete</w:t>
      </w:r>
      <w:r w:rsidRPr="00ED7BEA">
        <w:rPr>
          <w:rStyle w:val="StyleBoldUnderline"/>
        </w:rPr>
        <w:t xml:space="preserve"> the </w:t>
      </w:r>
      <w:r w:rsidRPr="002F184B">
        <w:rPr>
          <w:rStyle w:val="StyleBoldUnderline"/>
          <w:highlight w:val="cyan"/>
        </w:rPr>
        <w:t>ISS</w:t>
      </w:r>
      <w:r w:rsidRPr="00ED7BEA">
        <w:rPr>
          <w:rStyle w:val="StyleBoldUnderline"/>
        </w:rPr>
        <w:t xml:space="preserve"> and giving the Russians access to a station after Mir was no longer available</w:t>
      </w:r>
      <w:r w:rsidRPr="00ED7BEA">
        <w:t xml:space="preserve">. More recently, </w:t>
      </w:r>
      <w:r w:rsidRPr="002F184B">
        <w:rPr>
          <w:rStyle w:val="StyleBoldUnderline"/>
          <w:highlight w:val="cyan"/>
        </w:rPr>
        <w:t>when sanctions were imposed on Russia after it</w:t>
      </w:r>
      <w:r w:rsidRPr="00ED7BEA">
        <w:rPr>
          <w:rStyle w:val="StyleBoldUnderline"/>
        </w:rPr>
        <w:t xml:space="preserve"> began </w:t>
      </w:r>
      <w:r w:rsidRPr="002F184B">
        <w:rPr>
          <w:rStyle w:val="StyleBoldUnderline"/>
          <w:highlight w:val="cyan"/>
        </w:rPr>
        <w:t>support</w:t>
      </w:r>
      <w:r w:rsidRPr="00ED7BEA">
        <w:rPr>
          <w:rStyle w:val="StyleBoldUnderline"/>
        </w:rPr>
        <w:t xml:space="preserve">ing </w:t>
      </w:r>
      <w:r w:rsidRPr="002F184B">
        <w:rPr>
          <w:rStyle w:val="StyleBoldUnderline"/>
          <w:highlight w:val="cyan"/>
        </w:rPr>
        <w:t>Ukrainian separatists</w:t>
      </w:r>
      <w:r w:rsidRPr="00ED7BEA">
        <w:t xml:space="preserve">, </w:t>
      </w:r>
      <w:r w:rsidRPr="002F184B">
        <w:rPr>
          <w:rStyle w:val="StyleBoldUnderline"/>
          <w:highlight w:val="cyan"/>
        </w:rPr>
        <w:t>the restrictions did not include</w:t>
      </w:r>
      <w:r w:rsidRPr="00ED7BEA">
        <w:rPr>
          <w:rStyle w:val="StyleBoldUnderline"/>
        </w:rPr>
        <w:t xml:space="preserve"> U.S.-Russian </w:t>
      </w:r>
      <w:r w:rsidRPr="002F184B">
        <w:rPr>
          <w:rStyle w:val="StyleBoldUnderline"/>
          <w:highlight w:val="cyan"/>
        </w:rPr>
        <w:t>cooperation in the</w:t>
      </w:r>
      <w:r w:rsidRPr="00ED7BEA">
        <w:rPr>
          <w:rStyle w:val="StyleBoldUnderline"/>
        </w:rPr>
        <w:t xml:space="preserve"> </w:t>
      </w:r>
      <w:r w:rsidRPr="002F184B">
        <w:rPr>
          <w:rStyle w:val="StyleBoldUnderline"/>
          <w:highlight w:val="cyan"/>
        </w:rPr>
        <w:t>I</w:t>
      </w:r>
      <w:r w:rsidRPr="00ED7BEA">
        <w:rPr>
          <w:rStyle w:val="StyleBoldUnderline"/>
        </w:rPr>
        <w:t xml:space="preserve">nternational </w:t>
      </w:r>
      <w:r w:rsidRPr="002F184B">
        <w:rPr>
          <w:rStyle w:val="StyleBoldUnderline"/>
          <w:highlight w:val="cyan"/>
        </w:rPr>
        <w:t>S</w:t>
      </w:r>
      <w:r w:rsidRPr="00ED7BEA">
        <w:rPr>
          <w:rStyle w:val="StyleBoldUnderline"/>
        </w:rPr>
        <w:t xml:space="preserve">pace </w:t>
      </w:r>
      <w:r w:rsidRPr="002F184B">
        <w:rPr>
          <w:rStyle w:val="StyleBoldUnderline"/>
          <w:highlight w:val="cyan"/>
        </w:rPr>
        <w:t>S</w:t>
      </w:r>
      <w:r w:rsidRPr="00ED7BEA">
        <w:rPr>
          <w:rStyle w:val="StyleBoldUnderline"/>
        </w:rPr>
        <w:t>tation, avoiding an interruption of ISS operations</w:t>
      </w:r>
      <w:r w:rsidRPr="00ED7BEA">
        <w:t>.</w:t>
      </w:r>
    </w:p>
    <w:p w:rsidR="00C2664F" w:rsidRPr="00C2664F" w:rsidRDefault="00C2664F" w:rsidP="00C2664F">
      <w:bookmarkStart w:id="0" w:name="_GoBack"/>
      <w:bookmarkEnd w:id="0"/>
    </w:p>
    <w:p w:rsidR="00AC0EEA" w:rsidRDefault="00AC0EEA" w:rsidP="00AC0EEA">
      <w:pPr>
        <w:pStyle w:val="Heading2"/>
      </w:pPr>
      <w:r>
        <w:t>AT: Military CP</w:t>
      </w:r>
    </w:p>
    <w:p w:rsidR="00AC0EEA" w:rsidRDefault="00AC0EEA" w:rsidP="00AC0EEA">
      <w:pPr>
        <w:pStyle w:val="Heading3"/>
      </w:pPr>
      <w:r>
        <w:t>Military CP Doesn’t Solve Relations</w:t>
      </w:r>
    </w:p>
    <w:p w:rsidR="00AC0EEA" w:rsidRDefault="00AC0EEA" w:rsidP="00AC0EEA">
      <w:pPr>
        <w:pStyle w:val="Heading4"/>
      </w:pPr>
      <w:r>
        <w:t xml:space="preserve">Military to military coop doesn’t solve---it doesn’t build a positive relationship which is critical for spill over </w:t>
      </w:r>
    </w:p>
    <w:p w:rsidR="00AC0EEA" w:rsidRPr="00C43EA2" w:rsidRDefault="00AC0EEA" w:rsidP="00AC0EEA">
      <w:pPr>
        <w:rPr>
          <w:b/>
          <w:bCs/>
          <w:sz w:val="26"/>
        </w:rPr>
      </w:pPr>
      <w:r>
        <w:rPr>
          <w:rStyle w:val="StyleStyleBold12pt"/>
        </w:rPr>
        <w:t xml:space="preserve">NBR 4/16, </w:t>
      </w:r>
      <w:r>
        <w:t>The National Bureau of Asian Research (non-profit research institution), 4/16, “U.S.-China Relations in Strategic Domains”</w:t>
      </w:r>
    </w:p>
    <w:p w:rsidR="00AC0EEA" w:rsidRDefault="00AC0EEA" w:rsidP="00AC0EEA">
      <w:r>
        <w:t xml:space="preserve">The peaceful use of space as a geopolitical tool for engagement and cooperation. The second major area of overlap between the United States and China is their desire for the peaceful use of space as a geopolitical tool for engagement and cooperation. </w:t>
      </w:r>
      <w:r w:rsidRPr="005214AE">
        <w:rPr>
          <w:rStyle w:val="StyleBoldUnderline"/>
          <w:highlight w:val="yellow"/>
        </w:rPr>
        <w:t>Both countries have invested</w:t>
      </w:r>
      <w:r>
        <w:t xml:space="preserve"> significant </w:t>
      </w:r>
      <w:r w:rsidRPr="00C43EA2">
        <w:rPr>
          <w:rStyle w:val="StyleBoldUnderline"/>
        </w:rPr>
        <w:t xml:space="preserve">resources </w:t>
      </w:r>
      <w:r w:rsidRPr="005214AE">
        <w:rPr>
          <w:rStyle w:val="StyleBoldUnderline"/>
          <w:highlight w:val="yellow"/>
        </w:rPr>
        <w:t>in</w:t>
      </w:r>
      <w:r w:rsidRPr="00C43EA2">
        <w:rPr>
          <w:rStyle w:val="StyleBoldUnderline"/>
        </w:rPr>
        <w:t xml:space="preserve"> developing </w:t>
      </w:r>
      <w:r w:rsidRPr="005214AE">
        <w:rPr>
          <w:rStyle w:val="StyleBoldUnderline"/>
          <w:highlight w:val="yellow"/>
        </w:rPr>
        <w:t>civil space programs for science and exploration</w:t>
      </w:r>
      <w:r w:rsidRPr="00C43EA2">
        <w:rPr>
          <w:rStyle w:val="StyleBoldUnderline"/>
        </w:rPr>
        <w:t xml:space="preserve"> that are seen as key areas for building prestige and soft power.</w:t>
      </w:r>
      <w:r>
        <w:t xml:space="preserve"> The United States and China should develop more bilateral and international cooperation on civil space projects. </w:t>
      </w:r>
      <w:r w:rsidRPr="005214AE">
        <w:rPr>
          <w:rStyle w:val="StyleBoldUnderline"/>
          <w:highlight w:val="yellow"/>
        </w:rPr>
        <w:t>Continuing to exclude China from</w:t>
      </w:r>
      <w:r w:rsidRPr="00C43EA2">
        <w:rPr>
          <w:rStyle w:val="StyleBoldUnderline"/>
        </w:rPr>
        <w:t xml:space="preserve"> </w:t>
      </w:r>
      <w:r w:rsidRPr="005214AE">
        <w:rPr>
          <w:rStyle w:val="StyleBoldUnderline"/>
          <w:highlight w:val="yellow"/>
        </w:rPr>
        <w:t>such coop</w:t>
      </w:r>
      <w:r w:rsidRPr="00C43EA2">
        <w:rPr>
          <w:rStyle w:val="StyleBoldUnderline"/>
        </w:rPr>
        <w:t xml:space="preserve">eration </w:t>
      </w:r>
      <w:r w:rsidRPr="005214AE">
        <w:rPr>
          <w:rStyle w:val="StyleBoldUnderline"/>
          <w:highlight w:val="yellow"/>
        </w:rPr>
        <w:t>will not prevent it from developing its</w:t>
      </w:r>
      <w:r w:rsidRPr="00C43EA2">
        <w:rPr>
          <w:rStyle w:val="StyleBoldUnderline"/>
        </w:rPr>
        <w:t xml:space="preserve"> own c</w:t>
      </w:r>
      <w:r w:rsidRPr="005214AE">
        <w:rPr>
          <w:rStyle w:val="StyleBoldUnderline"/>
          <w:highlight w:val="yellow"/>
        </w:rPr>
        <w:t>apabilities, as</w:t>
      </w:r>
      <w:r w:rsidRPr="00C43EA2">
        <w:rPr>
          <w:rStyle w:val="StyleBoldUnderline"/>
        </w:rPr>
        <w:t xml:space="preserve"> some in </w:t>
      </w:r>
      <w:r w:rsidRPr="005214AE">
        <w:rPr>
          <w:rStyle w:val="StyleBoldUnderline"/>
          <w:highlight w:val="yellow"/>
        </w:rPr>
        <w:t>the U</w:t>
      </w:r>
      <w:r w:rsidRPr="00C43EA2">
        <w:rPr>
          <w:rStyle w:val="StyleBoldUnderline"/>
        </w:rPr>
        <w:t xml:space="preserve">nited </w:t>
      </w:r>
      <w:r w:rsidRPr="005214AE">
        <w:rPr>
          <w:rStyle w:val="StyleBoldUnderline"/>
          <w:highlight w:val="yellow"/>
        </w:rPr>
        <w:t>S</w:t>
      </w:r>
      <w:r w:rsidRPr="00C43EA2">
        <w:rPr>
          <w:rStyle w:val="StyleBoldUnderline"/>
        </w:rPr>
        <w:t xml:space="preserve">tates </w:t>
      </w:r>
      <w:r w:rsidRPr="005214AE">
        <w:rPr>
          <w:rStyle w:val="StyleBoldUnderline"/>
          <w:highlight w:val="yellow"/>
        </w:rPr>
        <w:t>had hoped, but only ensure that China</w:t>
      </w:r>
      <w:r w:rsidRPr="00C43EA2">
        <w:rPr>
          <w:rStyle w:val="StyleBoldUnderline"/>
        </w:rPr>
        <w:t xml:space="preserve"> cooperates with other countries in space in a way that </w:t>
      </w:r>
      <w:r w:rsidRPr="005214AE">
        <w:rPr>
          <w:rStyle w:val="StyleBoldUnderline"/>
          <w:highlight w:val="yellow"/>
        </w:rPr>
        <w:t>advances its own national interests</w:t>
      </w:r>
      <w:r w:rsidRPr="00C43EA2">
        <w:rPr>
          <w:rStyle w:val="StyleBoldUnderline"/>
        </w:rPr>
        <w:t xml:space="preserve"> and goals</w:t>
      </w:r>
      <w:r>
        <w:t xml:space="preserve">. </w:t>
      </w:r>
      <w:r w:rsidRPr="005214AE">
        <w:rPr>
          <w:rStyle w:val="StyleBoldUnderline"/>
          <w:highlight w:val="yellow"/>
        </w:rPr>
        <w:t>The exclusion of civil space coop</w:t>
      </w:r>
      <w:r w:rsidRPr="00C43EA2">
        <w:rPr>
          <w:rStyle w:val="StyleBoldUnderline"/>
        </w:rPr>
        <w:t xml:space="preserve">eration </w:t>
      </w:r>
      <w:r w:rsidRPr="005214AE">
        <w:rPr>
          <w:rStyle w:val="StyleBoldUnderline"/>
          <w:highlight w:val="yellow"/>
        </w:rPr>
        <w:t>also leaves military-to-military engagement as the only venue for cooperation</w:t>
      </w:r>
      <w:r>
        <w:t xml:space="preserve">. </w:t>
      </w:r>
      <w:r w:rsidRPr="005214AE">
        <w:rPr>
          <w:rStyle w:val="StyleBoldUnderline"/>
          <w:highlight w:val="yellow"/>
        </w:rPr>
        <w:t>Such engagement is more</w:t>
      </w:r>
      <w:r>
        <w:t xml:space="preserve"> </w:t>
      </w:r>
      <w:r w:rsidRPr="005214AE">
        <w:rPr>
          <w:rStyle w:val="StyleBoldUnderline"/>
          <w:highlight w:val="yellow"/>
        </w:rPr>
        <w:t>useful for</w:t>
      </w:r>
      <w:r>
        <w:t xml:space="preserve"> mitigating tensions and </w:t>
      </w:r>
      <w:r w:rsidRPr="005214AE">
        <w:rPr>
          <w:rStyle w:val="StyleBoldUnderline"/>
          <w:highlight w:val="yellow"/>
        </w:rPr>
        <w:t>crisis instability than</w:t>
      </w:r>
      <w:r w:rsidRPr="005214AE">
        <w:rPr>
          <w:rStyle w:val="Emphasis"/>
          <w:highlight w:val="yellow"/>
        </w:rPr>
        <w:t xml:space="preserve"> for building a positive relationship</w:t>
      </w:r>
      <w:r>
        <w:t>.</w:t>
      </w:r>
    </w:p>
    <w:p w:rsidR="00AC0EEA" w:rsidRPr="00AC0EEA" w:rsidRDefault="00AC0EEA" w:rsidP="00AC0EEA"/>
    <w:p w:rsidR="00AC0EEA" w:rsidRDefault="00AC0EEA" w:rsidP="00AC0EEA"/>
    <w:p w:rsidR="00AC0EEA" w:rsidRDefault="00AC0EEA" w:rsidP="00AC0EEA"/>
    <w:p w:rsidR="00AC0EEA" w:rsidRDefault="00AC0EEA" w:rsidP="00AC0EEA"/>
    <w:p w:rsidR="00AC0EEA" w:rsidRDefault="00AC0EEA" w:rsidP="00AC0EEA"/>
    <w:p w:rsidR="00AC0EEA" w:rsidRDefault="00AC0EEA" w:rsidP="00AC0EEA"/>
    <w:p w:rsidR="00AC0EEA" w:rsidRDefault="00AC0EEA" w:rsidP="00AC0EEA"/>
    <w:p w:rsidR="00AC0EEA" w:rsidRDefault="00AC0EEA" w:rsidP="00AC0EEA">
      <w:pPr>
        <w:pStyle w:val="Heading1"/>
      </w:pPr>
    </w:p>
    <w:p w:rsidR="00AC0EEA" w:rsidRDefault="00AC0EEA" w:rsidP="00AC0EEA"/>
    <w:p w:rsidR="00AC0EEA" w:rsidRDefault="00AC0EEA" w:rsidP="00AC0EEA"/>
    <w:p w:rsidR="00AC0EEA" w:rsidRDefault="00AC0EEA" w:rsidP="00AC0EEA"/>
    <w:p w:rsidR="00AC0EEA" w:rsidRDefault="00AC0EEA" w:rsidP="00AC0EEA"/>
    <w:p w:rsidR="00AC0EEA" w:rsidRDefault="00AC0EEA" w:rsidP="00AC0EEA"/>
    <w:p w:rsidR="00AC0EEA" w:rsidRDefault="00AC0EEA" w:rsidP="00AC0EEA">
      <w:pPr>
        <w:pStyle w:val="Heading1"/>
      </w:pPr>
      <w:r>
        <w:lastRenderedPageBreak/>
        <w:t xml:space="preserve">Unused/Unprocessed </w:t>
      </w:r>
    </w:p>
    <w:p w:rsidR="00AC0EEA" w:rsidRDefault="00AC0EEA" w:rsidP="00AC0EEA"/>
    <w:p w:rsidR="005B1882" w:rsidRDefault="005B1882" w:rsidP="005B1882">
      <w:pPr>
        <w:pStyle w:val="Heading2"/>
      </w:pPr>
      <w:r>
        <w:t>Space Governance Advantage</w:t>
      </w:r>
    </w:p>
    <w:p w:rsidR="005B1882" w:rsidRDefault="005B1882" w:rsidP="005B1882">
      <w:pPr>
        <w:pStyle w:val="Heading4"/>
      </w:pPr>
      <w:r>
        <w:t>Status quo space management is too vague – more detailed and authoritative regulations are key to prevent the tragedy of the commons</w:t>
      </w:r>
    </w:p>
    <w:p w:rsidR="005B1882" w:rsidRPr="00DA31A2" w:rsidRDefault="005B1882" w:rsidP="005B1882">
      <w:r>
        <w:t xml:space="preserve">Nancy </w:t>
      </w:r>
      <w:r w:rsidRPr="00DA31A2">
        <w:rPr>
          <w:rStyle w:val="StyleStyleBold12pt"/>
        </w:rPr>
        <w:t>Gallagher 10</w:t>
      </w:r>
      <w:r>
        <w:t xml:space="preserve">, Interim Director at the Center for International and Security Studies at Maryland, Senior Research Scholar at the School of Public Policy at the University of Maryland, “Space Governance and International Cooperation”, </w:t>
      </w:r>
      <w:r w:rsidRPr="00DA31A2">
        <w:rPr>
          <w:i/>
        </w:rPr>
        <w:t>Astropolitics</w:t>
      </w:r>
      <w:r>
        <w:rPr>
          <w:i/>
        </w:rPr>
        <w:t>: The International Journal of Space Politics and Policy</w:t>
      </w:r>
      <w:r>
        <w:t xml:space="preserve">, Volume 8, Issue 2-3, pp. 256-279 </w:t>
      </w:r>
    </w:p>
    <w:p w:rsidR="005B1882" w:rsidRPr="000C7811" w:rsidRDefault="005B1882" w:rsidP="005B1882">
      <w:pPr>
        <w:rPr>
          <w:sz w:val="16"/>
        </w:rPr>
      </w:pPr>
      <w:r w:rsidRPr="00535F6A">
        <w:rPr>
          <w:rStyle w:val="StyleBoldUnderline"/>
          <w:highlight w:val="yellow"/>
        </w:rPr>
        <w:t>Domains, such as space</w:t>
      </w:r>
      <w:r w:rsidRPr="000C7811">
        <w:rPr>
          <w:rStyle w:val="StyleBoldUnderline"/>
        </w:rPr>
        <w:t xml:space="preserve">, the high seas, the atmosphere, and Antarctica, that are </w:t>
      </w:r>
      <w:r w:rsidRPr="00535F6A">
        <w:rPr>
          <w:rStyle w:val="StyleBoldUnderline"/>
          <w:highlight w:val="yellow"/>
        </w:rPr>
        <w:t>considered “global commons” lie beyond the sovereign jurisdiction of any state, are governed by international law, and are available for all to use for the common good</w:t>
      </w:r>
      <w:r w:rsidRPr="000C7811">
        <w:rPr>
          <w:rStyle w:val="StyleBoldUnderline"/>
        </w:rPr>
        <w:t xml:space="preserve">. </w:t>
      </w:r>
      <w:r w:rsidRPr="000C7811">
        <w:rPr>
          <w:sz w:val="16"/>
        </w:rPr>
        <w:t>This creates a right of access that does not exist for land, territorial waters, or airspace under a sovereign government’s control, at the same time that it strengthens the responsibility to respect other states’ interests.</w:t>
      </w:r>
    </w:p>
    <w:p w:rsidR="005B1882" w:rsidRPr="000C7811" w:rsidRDefault="005B1882" w:rsidP="005B1882">
      <w:pPr>
        <w:rPr>
          <w:rStyle w:val="StyleBoldUnderline"/>
        </w:rPr>
      </w:pPr>
      <w:r w:rsidRPr="00535F6A">
        <w:rPr>
          <w:rStyle w:val="StyleBoldUnderline"/>
          <w:highlight w:val="yellow"/>
        </w:rPr>
        <w:t>The</w:t>
      </w:r>
      <w:r w:rsidRPr="000C7811">
        <w:rPr>
          <w:rStyle w:val="StyleBoldUnderline"/>
        </w:rPr>
        <w:t xml:space="preserve"> </w:t>
      </w:r>
      <w:r w:rsidRPr="00535F6A">
        <w:rPr>
          <w:rStyle w:val="StyleBoldUnderline"/>
          <w:highlight w:val="yellow"/>
        </w:rPr>
        <w:t>1967</w:t>
      </w:r>
      <w:r w:rsidRPr="000C7811">
        <w:rPr>
          <w:rStyle w:val="StyleBoldUnderline"/>
        </w:rPr>
        <w:t xml:space="preserve"> Outer Space Treaty (</w:t>
      </w:r>
      <w:r w:rsidRPr="00535F6A">
        <w:rPr>
          <w:rStyle w:val="StyleBoldUnderline"/>
          <w:highlight w:val="yellow"/>
        </w:rPr>
        <w:t>OST</w:t>
      </w:r>
      <w:r w:rsidRPr="000C7811">
        <w:rPr>
          <w:rStyle w:val="StyleBoldUnderline"/>
        </w:rPr>
        <w:t xml:space="preserve">) </w:t>
      </w:r>
      <w:r w:rsidRPr="00535F6A">
        <w:rPr>
          <w:rStyle w:val="StyleBoldUnderline"/>
          <w:highlight w:val="yellow"/>
        </w:rPr>
        <w:t>provides the basic legal framework for managing space as a global commons</w:t>
      </w:r>
      <w:r w:rsidRPr="000C7811">
        <w:rPr>
          <w:rStyle w:val="StyleBoldUnderline"/>
        </w:rPr>
        <w:t>. It designates space as the “province of all mankind.”7 It cannot be appropriated</w:t>
      </w:r>
      <w:r w:rsidRPr="000C7811">
        <w:rPr>
          <w:sz w:val="16"/>
        </w:rPr>
        <w:t xml:space="preserve"> (Article II), </w:t>
      </w:r>
      <w:r w:rsidRPr="000C7811">
        <w:rPr>
          <w:rStyle w:val="StyleBoldUnderline"/>
        </w:rPr>
        <w:t>but can be freely accessed “without discrimination of any kind,” and “on a basis of equality.” The exploration and use of space should be “for the benefit …of all countries, irrespective of their degree of economic or scientific development”</w:t>
      </w:r>
      <w:r w:rsidRPr="000C7811">
        <w:rPr>
          <w:sz w:val="16"/>
        </w:rPr>
        <w:t xml:space="preserve"> (Article I), </w:t>
      </w:r>
      <w:r w:rsidRPr="000C7811">
        <w:rPr>
          <w:rStyle w:val="StyleBoldUnderline"/>
        </w:rPr>
        <w:t>and must be “in accordance with international law… and in the interests of maintaining international peace and security</w:t>
      </w:r>
      <w:r w:rsidRPr="000C7811">
        <w:rPr>
          <w:sz w:val="16"/>
        </w:rPr>
        <w:t xml:space="preserve">” (Article III). The OST further specifies that </w:t>
      </w:r>
      <w:r w:rsidRPr="000C7811">
        <w:rPr>
          <w:rStyle w:val="StyleBoldUnderline"/>
        </w:rPr>
        <w:t>States Parties shall conduct space activities “with due regard to the corresponding interests of all other States Parties.” They shall consult before doing anything that might cause harmful interference for other space users</w:t>
      </w:r>
      <w:r w:rsidRPr="000C7811">
        <w:rPr>
          <w:sz w:val="16"/>
        </w:rPr>
        <w:t xml:space="preserve"> (Article IX), </w:t>
      </w:r>
      <w:r w:rsidRPr="000C7811">
        <w:rPr>
          <w:rStyle w:val="StyleBoldUnderline"/>
        </w:rPr>
        <w:t>shall be liable for damage caused to others (Article VII), and shall help each other’s astronauts in emergencies</w:t>
      </w:r>
      <w:r w:rsidRPr="000C7811">
        <w:rPr>
          <w:sz w:val="16"/>
        </w:rPr>
        <w:t xml:space="preserve"> (Article V). </w:t>
      </w:r>
      <w:r w:rsidRPr="00535F6A">
        <w:rPr>
          <w:rStyle w:val="Emphasis"/>
          <w:highlight w:val="yellow"/>
        </w:rPr>
        <w:t xml:space="preserve">Neither the OST, nor any subsequent space law, </w:t>
      </w:r>
      <w:r w:rsidRPr="00DD704E">
        <w:rPr>
          <w:rStyle w:val="Emphasis"/>
        </w:rPr>
        <w:t>though</w:t>
      </w:r>
      <w:r w:rsidRPr="00535F6A">
        <w:rPr>
          <w:rStyle w:val="Emphasis"/>
          <w:highlight w:val="yellow"/>
        </w:rPr>
        <w:t xml:space="preserve">, provides detailed rules or an authoritative process for deciding what types of space activities are inconsistent with these </w:t>
      </w:r>
      <w:r w:rsidRPr="00535F6A">
        <w:rPr>
          <w:rStyle w:val="StyleBoldUnderline"/>
          <w:highlight w:val="yellow"/>
        </w:rPr>
        <w:t>principles, when the individual or cumulative usage of space might damage the common interests, and how the benefits from space activities should be shared</w:t>
      </w:r>
      <w:r w:rsidRPr="000C7811">
        <w:rPr>
          <w:rStyle w:val="StyleBoldUnderline"/>
        </w:rPr>
        <w:t>.</w:t>
      </w:r>
    </w:p>
    <w:p w:rsidR="005B1882" w:rsidRPr="000C7811" w:rsidRDefault="005B1882" w:rsidP="005B1882">
      <w:pPr>
        <w:rPr>
          <w:sz w:val="16"/>
        </w:rPr>
      </w:pPr>
      <w:r w:rsidRPr="000C7811">
        <w:rPr>
          <w:sz w:val="16"/>
        </w:rPr>
        <w:t>For collective action theorists</w:t>
      </w:r>
      <w:r w:rsidRPr="000C7811">
        <w:rPr>
          <w:rStyle w:val="StyleBoldUnderline"/>
        </w:rPr>
        <w:t xml:space="preserve">, </w:t>
      </w:r>
      <w:r w:rsidRPr="00535F6A">
        <w:rPr>
          <w:rStyle w:val="StyleBoldUnderline"/>
          <w:highlight w:val="yellow"/>
        </w:rPr>
        <w:t>the global commons characteristic of space evokes</w:t>
      </w:r>
      <w:r w:rsidRPr="000C7811">
        <w:rPr>
          <w:sz w:val="16"/>
        </w:rPr>
        <w:t xml:space="preserve"> Garrett </w:t>
      </w:r>
      <w:r w:rsidRPr="000C7811">
        <w:rPr>
          <w:rStyle w:val="StyleBoldUnderline"/>
        </w:rPr>
        <w:t>Hardin’s “</w:t>
      </w:r>
      <w:r w:rsidRPr="00535F6A">
        <w:rPr>
          <w:rStyle w:val="StyleBoldUnderline"/>
          <w:highlight w:val="yellow"/>
        </w:rPr>
        <w:t xml:space="preserve">tragedy of the commons,” a class of </w:t>
      </w:r>
      <w:r w:rsidRPr="00535F6A">
        <w:rPr>
          <w:rStyle w:val="StyleBoldUnderline"/>
        </w:rPr>
        <w:t xml:space="preserve">coordination </w:t>
      </w:r>
      <w:r w:rsidRPr="00535F6A">
        <w:rPr>
          <w:rStyle w:val="StyleBoldUnderline"/>
          <w:highlight w:val="yellow"/>
        </w:rPr>
        <w:t xml:space="preserve">problems that arise when </w:t>
      </w:r>
      <w:r w:rsidRPr="00535F6A">
        <w:rPr>
          <w:rStyle w:val="StyleBoldUnderline"/>
        </w:rPr>
        <w:t xml:space="preserve">many </w:t>
      </w:r>
      <w:r w:rsidRPr="00535F6A">
        <w:rPr>
          <w:rStyle w:val="StyleBoldUnderline"/>
          <w:highlight w:val="yellow"/>
        </w:rPr>
        <w:t xml:space="preserve">short-sighted, self-interested users try to maximize their own gains from consuming a </w:t>
      </w:r>
      <w:r w:rsidRPr="00535F6A">
        <w:rPr>
          <w:rStyle w:val="StyleBoldUnderline"/>
        </w:rPr>
        <w:t xml:space="preserve">nonexcludable public good </w:t>
      </w:r>
      <w:r w:rsidRPr="00535F6A">
        <w:rPr>
          <w:rStyle w:val="StyleBoldUnderline"/>
          <w:highlight w:val="yellow"/>
        </w:rPr>
        <w:t xml:space="preserve">without regard for the net negative effects on other users, on finite resources, </w:t>
      </w:r>
      <w:r w:rsidRPr="00535F6A">
        <w:rPr>
          <w:rStyle w:val="StyleBoldUnderline"/>
        </w:rPr>
        <w:t>on the shared environment, and even on their own long-term benefits</w:t>
      </w:r>
      <w:r w:rsidRPr="00535F6A">
        <w:rPr>
          <w:sz w:val="16"/>
        </w:rPr>
        <w:t xml:space="preserve">.8 </w:t>
      </w:r>
      <w:r w:rsidRPr="00535F6A">
        <w:rPr>
          <w:rStyle w:val="StyleBoldUnderline"/>
        </w:rPr>
        <w:t>As the commons becomes overcrowd</w:t>
      </w:r>
      <w:r w:rsidRPr="000C7811">
        <w:rPr>
          <w:rStyle w:val="StyleBoldUnderline"/>
        </w:rPr>
        <w:t>ed and degraded, users must consume more just to get the same level of benefit, so a downward spiral begins that individual users are powerless to stop.</w:t>
      </w:r>
      <w:r w:rsidRPr="000C7811">
        <w:rPr>
          <w:sz w:val="16"/>
        </w:rPr>
        <w:t xml:space="preserve"> </w:t>
      </w:r>
      <w:r w:rsidRPr="00535F6A">
        <w:rPr>
          <w:rStyle w:val="StyleBoldUnderline"/>
          <w:highlight w:val="yellow"/>
        </w:rPr>
        <w:t>Averting tragedy involves either the establishment of a central authority to make rules, verify compliance, and respond to violations, or less formal self-regulation by enough users to ensure sustainability</w:t>
      </w:r>
      <w:r w:rsidRPr="00535F6A">
        <w:rPr>
          <w:sz w:val="16"/>
          <w:highlight w:val="yellow"/>
        </w:rPr>
        <w:t>.</w:t>
      </w:r>
      <w:r w:rsidRPr="000C7811">
        <w:rPr>
          <w:sz w:val="16"/>
        </w:rPr>
        <w:t xml:space="preserve"> Voluntary norms, transparency measures, and peer pressure can produce sustainable behavior if the users value their social relationships as much as they value their shortterm material gains from over-using or abusing the commons; if all users can be educated to understand that mutual restraint is essential to preserving their livelihood over time; or, if the common environment can tolerate a moderate amount of bad behavior without breaking down. </w:t>
      </w:r>
      <w:r w:rsidRPr="00535F6A">
        <w:rPr>
          <w:rStyle w:val="StyleBoldUnderline"/>
          <w:highlight w:val="yellow"/>
        </w:rPr>
        <w:t>Clear legal rules, effective verification, and well-resourced implementing organizations become more important</w:t>
      </w:r>
      <w:r w:rsidRPr="000C7811">
        <w:rPr>
          <w:rStyle w:val="StyleBoldUnderline"/>
        </w:rPr>
        <w:t xml:space="preserve"> when a weak sense of community leaves the users focused primarily on their own short-term cost-benefit calculations, when the sustainability of the global commons is under more serious threat, and when high rates of compliance are needed to protect it.</w:t>
      </w:r>
      <w:r w:rsidRPr="000C7811">
        <w:rPr>
          <w:sz w:val="16"/>
        </w:rPr>
        <w:t>9</w:t>
      </w:r>
    </w:p>
    <w:p w:rsidR="005B1882" w:rsidRDefault="005B1882" w:rsidP="005B1882"/>
    <w:p w:rsidR="005B1882" w:rsidRDefault="005B1882" w:rsidP="005B1882">
      <w:pPr>
        <w:pStyle w:val="Heading4"/>
      </w:pPr>
      <w:r>
        <w:t>Tensions over space-related issues are increasing – both the US and China are pouring resources into development – but China is unhappy with the US-led rules system</w:t>
      </w:r>
    </w:p>
    <w:p w:rsidR="005B1882" w:rsidRPr="005D6D8C" w:rsidRDefault="005B1882" w:rsidP="005B1882">
      <w:r>
        <w:t xml:space="preserve">Brian </w:t>
      </w:r>
      <w:r w:rsidRPr="007A72E8">
        <w:rPr>
          <w:rStyle w:val="StyleStyleBold12pt"/>
        </w:rPr>
        <w:t>Weeden and Xiao</w:t>
      </w:r>
      <w:r>
        <w:t xml:space="preserve"> He </w:t>
      </w:r>
      <w:r w:rsidRPr="007A72E8">
        <w:rPr>
          <w:rStyle w:val="StyleStyleBold12pt"/>
        </w:rPr>
        <w:t>16</w:t>
      </w:r>
      <w:r>
        <w:t>, technical advisor at the Secure World Foundation in Washington, D.C.; Xiao He is an Assistant Research Fellow at the Institute of World Economics</w:t>
      </w:r>
      <w:r w:rsidRPr="00CA0EA3">
        <w:t xml:space="preserve"> </w:t>
      </w:r>
      <w:r>
        <w:t>and Politics in the Chinese Academy of Social Sciences, “Use Outer Space To Strengthen U.S.-China Ties”, 4/26/2016, http://warontherocks.com/2016/04/use-outer-space-to-strengthen-u-s-china-ties/</w:t>
      </w:r>
    </w:p>
    <w:p w:rsidR="005B1882" w:rsidRPr="005D6D8C" w:rsidRDefault="005B1882" w:rsidP="005B1882">
      <w:pPr>
        <w:rPr>
          <w:u w:val="single"/>
        </w:rPr>
      </w:pPr>
      <w:r w:rsidRPr="00535F6A">
        <w:rPr>
          <w:rStyle w:val="StyleBoldUnderline"/>
          <w:highlight w:val="yellow"/>
        </w:rPr>
        <w:t>The United States and China have identified space as a strategic domain that is critical to their national interests and development</w:t>
      </w:r>
      <w:r w:rsidRPr="005D6D8C">
        <w:rPr>
          <w:rStyle w:val="StyleBoldUnderline"/>
        </w:rPr>
        <w:t xml:space="preserve">. </w:t>
      </w:r>
      <w:r w:rsidRPr="00535F6A">
        <w:rPr>
          <w:rStyle w:val="StyleBoldUnderline"/>
          <w:highlight w:val="yellow"/>
        </w:rPr>
        <w:t xml:space="preserve">Both nations are dedicating considerable resources to developing their civil, military, and commercial space sectors. Beijing and Washington see their space accomplishments as important to boosting national pride and </w:t>
      </w:r>
      <w:r w:rsidRPr="00535F6A">
        <w:rPr>
          <w:rStyle w:val="StyleBoldUnderline"/>
          <w:highlight w:val="yellow"/>
        </w:rPr>
        <w:lastRenderedPageBreak/>
        <w:t>international prestige. Over time, what happens in space could serve as either a source of instability, or a means of strengthening the U.S.-China relationship.</w:t>
      </w:r>
    </w:p>
    <w:p w:rsidR="005B1882" w:rsidRPr="005D6D8C" w:rsidRDefault="005B1882" w:rsidP="005B1882">
      <w:pPr>
        <w:rPr>
          <w:sz w:val="16"/>
          <w:szCs w:val="16"/>
        </w:rPr>
      </w:pPr>
      <w:r w:rsidRPr="005D6D8C">
        <w:rPr>
          <w:sz w:val="16"/>
          <w:szCs w:val="16"/>
        </w:rPr>
        <w:t>The United States and China have differing goals and priorities in space. The United States is focused on assuring continued access to space and sees it as a critical domain to its security and prosperity.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w:t>
      </w:r>
    </w:p>
    <w:p w:rsidR="005B1882" w:rsidRPr="005D6D8C" w:rsidRDefault="005B1882" w:rsidP="005B1882">
      <w:pPr>
        <w:rPr>
          <w:u w:val="single"/>
        </w:rPr>
      </w:pPr>
      <w:r w:rsidRPr="005D6D8C">
        <w:rPr>
          <w:sz w:val="16"/>
        </w:rPr>
        <w:t xml:space="preserve">China is focused on developing its own capabilities in the space domain, and increasingly depends on space-based assets for both economic and military aims that may be partly incompatible, and even in competition, with other key players, especially the United States. </w:t>
      </w:r>
      <w:r w:rsidRPr="00535F6A">
        <w:rPr>
          <w:rStyle w:val="StyleBoldUnderline"/>
          <w:highlight w:val="yellow"/>
        </w:rPr>
        <w:t>China sees space as critical to defending its national security and securing its role as a rising power</w:t>
      </w:r>
      <w:r w:rsidRPr="005D6D8C">
        <w:rPr>
          <w:rStyle w:val="StyleBoldUnderline"/>
        </w:rPr>
        <w:t>.</w:t>
      </w:r>
      <w:r w:rsidRPr="005D6D8C">
        <w:rPr>
          <w:sz w:val="16"/>
        </w:rPr>
        <w:t xml:space="preserve"> From China’s perspective, the most urgent problem is that the space capability gap between the United States and China is growing. </w:t>
      </w:r>
      <w:r w:rsidRPr="00535F6A">
        <w:rPr>
          <w:rStyle w:val="StyleBoldUnderline"/>
          <w:highlight w:val="yellow"/>
        </w:rPr>
        <w:t>China</w:t>
      </w:r>
      <w:r w:rsidRPr="005D6D8C">
        <w:rPr>
          <w:rStyle w:val="StyleBoldUnderline"/>
        </w:rPr>
        <w:t xml:space="preserve"> </w:t>
      </w:r>
      <w:r w:rsidRPr="005D6D8C">
        <w:rPr>
          <w:sz w:val="16"/>
        </w:rPr>
        <w:t>also</w:t>
      </w:r>
      <w:r w:rsidRPr="005D6D8C">
        <w:rPr>
          <w:rStyle w:val="StyleBoldUnderline"/>
        </w:rPr>
        <w:t xml:space="preserve"> </w:t>
      </w:r>
      <w:r w:rsidRPr="00535F6A">
        <w:rPr>
          <w:rStyle w:val="StyleBoldUnderline"/>
          <w:highlight w:val="yellow"/>
        </w:rPr>
        <w:t>seeks a voice in the creation of international norms and institutions</w:t>
      </w:r>
      <w:r w:rsidRPr="005D6D8C">
        <w:rPr>
          <w:rStyle w:val="StyleBoldUnderline"/>
        </w:rPr>
        <w:t xml:space="preserve"> — particularly because </w:t>
      </w:r>
      <w:r w:rsidRPr="00535F6A">
        <w:rPr>
          <w:rStyle w:val="StyleBoldUnderline"/>
          <w:highlight w:val="yellow"/>
        </w:rPr>
        <w:t>it perceives that</w:t>
      </w:r>
      <w:r w:rsidRPr="005D6D8C">
        <w:rPr>
          <w:rStyle w:val="StyleBoldUnderline"/>
        </w:rPr>
        <w:t xml:space="preserve"> it must accept </w:t>
      </w:r>
      <w:r w:rsidRPr="00535F6A">
        <w:rPr>
          <w:rStyle w:val="StyleBoldUnderline"/>
          <w:highlight w:val="yellow"/>
        </w:rPr>
        <w:t>rules that have been decided mainly by the United States.</w:t>
      </w:r>
    </w:p>
    <w:p w:rsidR="005B1882" w:rsidRPr="005D6D8C" w:rsidRDefault="005B1882" w:rsidP="005B1882">
      <w:pPr>
        <w:rPr>
          <w:u w:val="single"/>
        </w:rPr>
      </w:pPr>
      <w:r w:rsidRPr="005D6D8C">
        <w:rPr>
          <w:sz w:val="16"/>
        </w:rPr>
        <w:t xml:space="preserve">As the two nations act on these differing priorities and goals, </w:t>
      </w:r>
      <w:r w:rsidRPr="00535F6A">
        <w:rPr>
          <w:rStyle w:val="StyleBoldUnderline"/>
          <w:highlight w:val="yellow"/>
        </w:rPr>
        <w:t>tensions in the space domain have had ramifications for the overall bilateral relationship.</w:t>
      </w:r>
      <w:r w:rsidRPr="005D6D8C">
        <w:rPr>
          <w:rStyle w:val="StyleBoldUnderline"/>
        </w:rPr>
        <w:t xml:space="preserve"> </w:t>
      </w:r>
      <w:r w:rsidRPr="00535F6A">
        <w:rPr>
          <w:rStyle w:val="StyleBoldUnderline"/>
          <w:highlight w:val="yellow"/>
        </w:rPr>
        <w:t>Recent testing and development of anti-satellite capabilities by China</w:t>
      </w:r>
      <w:r w:rsidRPr="005D6D8C">
        <w:rPr>
          <w:rStyle w:val="StyleBoldUnderline"/>
        </w:rPr>
        <w:t xml:space="preserve">, and a doctrinal focus on “active defense” </w:t>
      </w:r>
      <w:r w:rsidRPr="00535F6A">
        <w:rPr>
          <w:rStyle w:val="StyleBoldUnderline"/>
          <w:highlight w:val="yellow"/>
        </w:rPr>
        <w:t>have</w:t>
      </w:r>
      <w:r w:rsidRPr="005D6D8C">
        <w:rPr>
          <w:rStyle w:val="StyleBoldUnderline"/>
        </w:rPr>
        <w:t xml:space="preserve"> </w:t>
      </w:r>
      <w:r w:rsidRPr="00535F6A">
        <w:rPr>
          <w:rStyle w:val="StyleBoldUnderline"/>
          <w:highlight w:val="yellow"/>
        </w:rPr>
        <w:t>caused the U</w:t>
      </w:r>
      <w:r w:rsidRPr="005D6D8C">
        <w:rPr>
          <w:rStyle w:val="StyleBoldUnderline"/>
        </w:rPr>
        <w:t xml:space="preserve">nited </w:t>
      </w:r>
      <w:r w:rsidRPr="00535F6A">
        <w:rPr>
          <w:rStyle w:val="StyleBoldUnderline"/>
          <w:highlight w:val="yellow"/>
        </w:rPr>
        <w:t>S</w:t>
      </w:r>
      <w:r w:rsidRPr="005D6D8C">
        <w:rPr>
          <w:rStyle w:val="StyleBoldUnderline"/>
        </w:rPr>
        <w:t xml:space="preserve">tates </w:t>
      </w:r>
      <w:r w:rsidRPr="00535F6A">
        <w:rPr>
          <w:rStyle w:val="StyleBoldUnderline"/>
          <w:highlight w:val="yellow"/>
        </w:rPr>
        <w:t>to</w:t>
      </w:r>
      <w:r w:rsidRPr="005D6D8C">
        <w:rPr>
          <w:rStyle w:val="StyleBoldUnderline"/>
        </w:rPr>
        <w:t xml:space="preserve"> openly </w:t>
      </w:r>
      <w:r w:rsidRPr="00535F6A">
        <w:rPr>
          <w:rStyle w:val="StyleBoldUnderline"/>
          <w:highlight w:val="yellow"/>
        </w:rPr>
        <w:t>call</w:t>
      </w:r>
      <w:r w:rsidRPr="005D6D8C">
        <w:rPr>
          <w:rStyle w:val="StyleBoldUnderline"/>
        </w:rPr>
        <w:t xml:space="preserve"> </w:t>
      </w:r>
      <w:r w:rsidRPr="00535F6A">
        <w:rPr>
          <w:rStyle w:val="StyleBoldUnderline"/>
          <w:highlight w:val="yellow"/>
        </w:rPr>
        <w:t>for a stronger focus on space protection</w:t>
      </w:r>
      <w:r w:rsidRPr="005D6D8C">
        <w:rPr>
          <w:rStyle w:val="StyleBoldUnderline"/>
        </w:rPr>
        <w:t xml:space="preserve"> and warfighting. </w:t>
      </w:r>
      <w:r w:rsidRPr="00535F6A">
        <w:rPr>
          <w:rStyle w:val="StyleBoldUnderline"/>
          <w:highlight w:val="yellow"/>
        </w:rPr>
        <w:t>From the Chinese perspective, it is necessary to develop such capabilities to support national security, close the power gap, and defend itself from American aggression.,</w:t>
      </w:r>
    </w:p>
    <w:p w:rsidR="005B1882" w:rsidRDefault="005B1882" w:rsidP="005B1882">
      <w:pPr>
        <w:rPr>
          <w:sz w:val="16"/>
        </w:rPr>
      </w:pPr>
      <w:r w:rsidRPr="005D6D8C">
        <w:rPr>
          <w:rStyle w:val="StyleBoldUnderline"/>
        </w:rPr>
        <w:t xml:space="preserve">Failure to reconcile their differences in this domain could lead to a renewed arms race that could be to the detriment of both sides. </w:t>
      </w:r>
      <w:r w:rsidRPr="00535F6A">
        <w:rPr>
          <w:rStyle w:val="StyleBoldUnderline"/>
          <w:highlight w:val="yellow"/>
        </w:rPr>
        <w:t>Both countries have acknowledged the importance of developing a more stable, cooperative, and long-lasting bilateral relationship in space. Washington still hopes that Beijing can be a constructive partner for greater international space security. While China still chafes at the largely American constructed rules-based order, it likewise has a clear interest in using its development of space capabilities to promote bilateral cooperation and to play a role the formation of new international regimes.</w:t>
      </w:r>
      <w:r w:rsidRPr="005D6D8C">
        <w:rPr>
          <w:sz w:val="16"/>
        </w:rPr>
        <w:t xml:space="preserve"> Both of these dynamics were evident in recent United Nations discussions on space governance, with an isolated Russia attempting to undermine international consensus on new guidelines for enhancing the long-term sustainability of space activities.</w:t>
      </w:r>
    </w:p>
    <w:p w:rsidR="005B1882" w:rsidRDefault="005B1882" w:rsidP="005B1882">
      <w:pPr>
        <w:rPr>
          <w:sz w:val="16"/>
        </w:rPr>
      </w:pPr>
    </w:p>
    <w:p w:rsidR="005B1882" w:rsidRDefault="005B1882" w:rsidP="005B1882">
      <w:pPr>
        <w:rPr>
          <w:sz w:val="16"/>
        </w:rPr>
      </w:pPr>
    </w:p>
    <w:p w:rsidR="005B1882" w:rsidRDefault="005B1882" w:rsidP="005B1882">
      <w:pPr>
        <w:pStyle w:val="Heading4"/>
      </w:pPr>
      <w:r>
        <w:t>US-China space talks are key to build trust and create new rules regarding the governance of space</w:t>
      </w:r>
    </w:p>
    <w:p w:rsidR="005B1882" w:rsidRPr="005A43E4" w:rsidRDefault="005B1882" w:rsidP="005B1882">
      <w:r>
        <w:t xml:space="preserve">Ralph A. </w:t>
      </w:r>
      <w:r w:rsidRPr="00561D96">
        <w:rPr>
          <w:rStyle w:val="StyleStyleBold12pt"/>
        </w:rPr>
        <w:t>Cossa and</w:t>
      </w:r>
      <w:r>
        <w:t xml:space="preserve"> David </w:t>
      </w:r>
      <w:r w:rsidRPr="00561D96">
        <w:rPr>
          <w:rStyle w:val="StyleStyleBold12pt"/>
        </w:rPr>
        <w:t>Santoro 13</w:t>
      </w:r>
      <w:r>
        <w:t>, Pacific Forum CSIS, the Asia-Pacific arm of the Center for Strategic and International Studies, “Paving the Way for a ‘New Type of Major Country Relations’”, 11/5/2013, https://csis-prod.s3.amazonaws.com/s3fs-public/legacy_files/files/publication/issuesinsights_vol14no9.pdf</w:t>
      </w:r>
    </w:p>
    <w:p w:rsidR="005B1882" w:rsidRPr="005A43E4" w:rsidRDefault="005B1882" w:rsidP="005B1882">
      <w:pPr>
        <w:rPr>
          <w:rStyle w:val="StyleBoldUnderline"/>
        </w:rPr>
      </w:pPr>
      <w:r w:rsidRPr="005A43E4">
        <w:rPr>
          <w:sz w:val="16"/>
        </w:rPr>
        <w:t xml:space="preserve">Our US speaker argued that </w:t>
      </w:r>
      <w:r w:rsidRPr="00535F6A">
        <w:rPr>
          <w:rStyle w:val="StyleBoldUnderline"/>
          <w:highlight w:val="yellow"/>
        </w:rPr>
        <w:t>US-China cooperation in space is essential because both countries have shared interests and problems in this domain and because international space rules and norms need to be expanded</w:t>
      </w:r>
      <w:r w:rsidRPr="004B4A5E">
        <w:rPr>
          <w:rStyle w:val="StyleBoldUnderline"/>
        </w:rPr>
        <w:t>.</w:t>
      </w:r>
      <w:r w:rsidRPr="005A43E4">
        <w:rPr>
          <w:sz w:val="16"/>
        </w:rPr>
        <w:t xml:space="preserve"> When it began to be exploited in the mid-1950s, space was not governed by any rules. Steps toward the development of space governance mechanisms were only established in the early/mid-1960s, with the notable conclusion of the Outer Space Treaty (1967</w:t>
      </w:r>
      <w:r w:rsidRPr="005A43E4">
        <w:rPr>
          <w:rStyle w:val="StyleBoldUnderline"/>
        </w:rPr>
        <w:t xml:space="preserve">). </w:t>
      </w:r>
      <w:r w:rsidRPr="00535F6A">
        <w:rPr>
          <w:rStyle w:val="StyleBoldUnderline"/>
          <w:highlight w:val="yellow"/>
        </w:rPr>
        <w:t>No major space security agreement has been concluded since 1975, however</w:t>
      </w:r>
      <w:r w:rsidRPr="005A43E4">
        <w:rPr>
          <w:rStyle w:val="StyleBoldUnderline"/>
        </w:rPr>
        <w:t>.</w:t>
      </w:r>
      <w:r w:rsidRPr="005A43E4">
        <w:rPr>
          <w:sz w:val="16"/>
        </w:rPr>
        <w:t xml:space="preserve"> With the exception of the 2007 UN Debris Mitigation Guidelines, </w:t>
      </w:r>
      <w:r w:rsidRPr="00535F6A">
        <w:rPr>
          <w:rStyle w:val="StyleBoldUnderline"/>
          <w:highlight w:val="yellow"/>
        </w:rPr>
        <w:t>major powers have failed to close the gaps and limitations in existing treaties.</w:t>
      </w:r>
    </w:p>
    <w:p w:rsidR="005B1882" w:rsidRPr="005A43E4" w:rsidRDefault="005B1882" w:rsidP="005B1882">
      <w:pPr>
        <w:rPr>
          <w:rStyle w:val="StyleBoldUnderline"/>
        </w:rPr>
      </w:pPr>
      <w:r w:rsidRPr="005A43E4">
        <w:rPr>
          <w:rStyle w:val="StyleBoldUnderline"/>
        </w:rPr>
        <w:t xml:space="preserve">This is problematic because </w:t>
      </w:r>
      <w:r w:rsidRPr="00535F6A">
        <w:rPr>
          <w:rStyle w:val="StyleBoldUnderline"/>
          <w:highlight w:val="yellow"/>
        </w:rPr>
        <w:t>the space domain is becoming more important in strategic relations</w:t>
      </w:r>
      <w:r w:rsidRPr="005A43E4">
        <w:rPr>
          <w:sz w:val="16"/>
        </w:rPr>
        <w:t xml:space="preserve">: new actors include the European Space Agency, Japan, Israel, India, Iran, North Korea, and South Korea. </w:t>
      </w:r>
      <w:r w:rsidRPr="00535F6A">
        <w:rPr>
          <w:rStyle w:val="StyleBoldUnderline"/>
          <w:highlight w:val="yellow"/>
        </w:rPr>
        <w:t>Several commercial actors are also becoming active</w:t>
      </w:r>
      <w:r w:rsidRPr="005A43E4">
        <w:rPr>
          <w:rStyle w:val="StyleBoldUnderline"/>
        </w:rPr>
        <w:t>, such as SpaceX or Virgin Galactic. Meanwhile, o</w:t>
      </w:r>
      <w:r w:rsidRPr="00535F6A">
        <w:rPr>
          <w:rStyle w:val="StyleBoldUnderline"/>
          <w:highlight w:val="yellow"/>
        </w:rPr>
        <w:t>rbital debris and traffic are increasingly difficult to manage and positioning, navigation, and timing systems are more vulnerable.</w:t>
      </w:r>
      <w:r w:rsidRPr="005A43E4">
        <w:rPr>
          <w:rStyle w:val="StyleBoldUnderline"/>
        </w:rPr>
        <w:t xml:space="preserve"> Actors are also expanding military activities in space: </w:t>
      </w:r>
      <w:r w:rsidRPr="00535F6A">
        <w:rPr>
          <w:rStyle w:val="StyleBoldUnderline"/>
          <w:highlight w:val="yellow"/>
        </w:rPr>
        <w:t>there is growing interest in</w:t>
      </w:r>
      <w:r w:rsidRPr="005A43E4">
        <w:rPr>
          <w:rStyle w:val="StyleBoldUnderline"/>
        </w:rPr>
        <w:t xml:space="preserve"> kinetic/laser anti-satellite (</w:t>
      </w:r>
      <w:r w:rsidRPr="00535F6A">
        <w:rPr>
          <w:rStyle w:val="StyleBoldUnderline"/>
          <w:highlight w:val="yellow"/>
        </w:rPr>
        <w:t>ASAT</w:t>
      </w:r>
      <w:r w:rsidRPr="005A43E4">
        <w:rPr>
          <w:rStyle w:val="StyleBoldUnderline"/>
        </w:rPr>
        <w:t xml:space="preserve">) </w:t>
      </w:r>
      <w:r w:rsidRPr="00535F6A">
        <w:rPr>
          <w:rStyle w:val="StyleBoldUnderline"/>
          <w:highlight w:val="yellow"/>
        </w:rPr>
        <w:t>capabilities and jamming, growing concerns about the development of action-reaction dynamics, and no effective forum for negotiations.</w:t>
      </w:r>
      <w:r w:rsidRPr="005A43E4">
        <w:rPr>
          <w:rStyle w:val="StyleBoldUnderline"/>
        </w:rPr>
        <w:t xml:space="preserve"> Finally, </w:t>
      </w:r>
      <w:r w:rsidRPr="00535F6A">
        <w:rPr>
          <w:rStyle w:val="StyleBoldUnderline"/>
          <w:highlight w:val="yellow"/>
        </w:rPr>
        <w:t>the legal framework governing the moon and celestial bodies does not include provisions on mining and could be a theater for future conflicts.</w:t>
      </w:r>
    </w:p>
    <w:p w:rsidR="005B1882" w:rsidRPr="005A43E4" w:rsidRDefault="005B1882" w:rsidP="005B1882">
      <w:pPr>
        <w:rPr>
          <w:sz w:val="16"/>
        </w:rPr>
      </w:pPr>
      <w:r w:rsidRPr="005A43E4">
        <w:rPr>
          <w:sz w:val="16"/>
        </w:rPr>
        <w:t xml:space="preserve">Our US speaker argued that </w:t>
      </w:r>
      <w:r w:rsidRPr="00535F6A">
        <w:rPr>
          <w:rStyle w:val="StyleBoldUnderline"/>
          <w:highlight w:val="yellow"/>
        </w:rPr>
        <w:t>it is in the interest of humankind to maintain safe access to space and promote its peaceful use</w:t>
      </w:r>
      <w:r w:rsidRPr="005A43E4">
        <w:rPr>
          <w:rStyle w:val="StyleBoldUnderline"/>
        </w:rPr>
        <w:t xml:space="preserve">. </w:t>
      </w:r>
      <w:r w:rsidRPr="00535F6A">
        <w:rPr>
          <w:rStyle w:val="StyleBoldUnderline"/>
          <w:highlight w:val="yellow"/>
        </w:rPr>
        <w:t>Also critical is</w:t>
      </w:r>
      <w:r w:rsidRPr="005A43E4">
        <w:rPr>
          <w:rStyle w:val="StyleBoldUnderline"/>
        </w:rPr>
        <w:t xml:space="preserve"> </w:t>
      </w:r>
      <w:r w:rsidRPr="00535F6A">
        <w:rPr>
          <w:rStyle w:val="StyleBoldUnderline"/>
          <w:highlight w:val="yellow"/>
        </w:rPr>
        <w:t>preventing interference with critical space infrastructure</w:t>
      </w:r>
      <w:r w:rsidRPr="005A43E4">
        <w:rPr>
          <w:rStyle w:val="StyleBoldUnderline"/>
        </w:rPr>
        <w:t xml:space="preserve"> such as navigation and communication systems, </w:t>
      </w:r>
      <w:r w:rsidRPr="00535F6A">
        <w:rPr>
          <w:rStyle w:val="StyleBoldUnderline"/>
          <w:highlight w:val="yellow"/>
        </w:rPr>
        <w:t>to improve international space situational awareness</w:t>
      </w:r>
      <w:r w:rsidRPr="005A43E4">
        <w:rPr>
          <w:rStyle w:val="StyleBoldUnderline"/>
        </w:rPr>
        <w:t xml:space="preserve"> for safety, collision avoidance, and verification, </w:t>
      </w:r>
      <w:r w:rsidRPr="00535F6A">
        <w:rPr>
          <w:rStyle w:val="StyleBoldUnderline"/>
          <w:highlight w:val="yellow"/>
        </w:rPr>
        <w:t>and to reduce international military tensions</w:t>
      </w:r>
      <w:r w:rsidRPr="005A43E4">
        <w:rPr>
          <w:rStyle w:val="StyleBoldUnderline"/>
        </w:rPr>
        <w:t>, harmful weapons test, and arms race pressures</w:t>
      </w:r>
      <w:r w:rsidRPr="005A43E4">
        <w:rPr>
          <w:sz w:val="16"/>
        </w:rPr>
        <w:t>. In recent years (even months), several space governance efforts have been initiated: Russia and China proposed the PPWT (2008), the Europeans crafted the “International Code of Conduct” for space (2012), the UN Group of Governmental Experts concluded its work, proposing that states adopt several transparency and confidence-building measures (2013), and the UN Committee on the Peaceful Uses of Outer Space (COPUOS) is conducting a sustainability initiative, which is expected to conclude in 2014.</w:t>
      </w:r>
    </w:p>
    <w:p w:rsidR="005B1882" w:rsidRPr="005A43E4" w:rsidRDefault="005B1882" w:rsidP="005B1882">
      <w:pPr>
        <w:rPr>
          <w:sz w:val="16"/>
        </w:rPr>
      </w:pPr>
      <w:r w:rsidRPr="005A43E4">
        <w:rPr>
          <w:rStyle w:val="StyleBoldUnderline"/>
        </w:rPr>
        <w:t xml:space="preserve">US space policy is guided by the 2010 National Space Policy and the 2011 National Security Space Strategy, both of which strongly support international cooperation. In this spirit, the US departments of Defense and State have made </w:t>
      </w:r>
      <w:r w:rsidRPr="005A43E4">
        <w:rPr>
          <w:rStyle w:val="StyleBoldUnderline"/>
        </w:rPr>
        <w:lastRenderedPageBreak/>
        <w:t xml:space="preserve">outreach efforts to Beijing on space security since 2010. </w:t>
      </w:r>
      <w:r w:rsidRPr="005A43E4">
        <w:rPr>
          <w:sz w:val="16"/>
        </w:rPr>
        <w:t xml:space="preserve">The hope is to increase transparency and confidence-building measures to encourage responsible behavior in space. A longer-term possibility is the conclusion of verifiable treaties that promote security and stability. </w:t>
      </w:r>
    </w:p>
    <w:p w:rsidR="005B1882" w:rsidRDefault="005B1882" w:rsidP="005B1882">
      <w:pPr>
        <w:rPr>
          <w:sz w:val="16"/>
        </w:rPr>
      </w:pPr>
      <w:r w:rsidRPr="005A43E4">
        <w:rPr>
          <w:sz w:val="16"/>
        </w:rPr>
        <w:t xml:space="preserve">Our US speaker argued that </w:t>
      </w:r>
      <w:r w:rsidRPr="00BD7481">
        <w:rPr>
          <w:rStyle w:val="Emphasis"/>
        </w:rPr>
        <w:t xml:space="preserve">there are numerous benefits to </w:t>
      </w:r>
      <w:r w:rsidRPr="00535F6A">
        <w:rPr>
          <w:rStyle w:val="Emphasis"/>
          <w:highlight w:val="yellow"/>
        </w:rPr>
        <w:t>expanded US-China space talks</w:t>
      </w:r>
      <w:r w:rsidRPr="00BD7481">
        <w:rPr>
          <w:rStyle w:val="Emphasis"/>
        </w:rPr>
        <w:t xml:space="preserve">: they </w:t>
      </w:r>
      <w:r w:rsidRPr="00535F6A">
        <w:rPr>
          <w:rStyle w:val="Emphasis"/>
          <w:highlight w:val="yellow"/>
        </w:rPr>
        <w:t xml:space="preserve">would </w:t>
      </w:r>
      <w:r w:rsidRPr="00BD7481">
        <w:rPr>
          <w:rStyle w:val="Emphasis"/>
        </w:rPr>
        <w:t xml:space="preserve">help </w:t>
      </w:r>
      <w:r w:rsidRPr="00535F6A">
        <w:rPr>
          <w:rStyle w:val="Emphasis"/>
          <w:highlight w:val="yellow"/>
        </w:rPr>
        <w:t>reduce mistrust and promote better understanding of each other’s space interests, create new rules/norms for safeguarding space utilities, provide a forum to defuse problems and avoid inadvertent military escalation, prevent further debris-producing events and other actions of mutual concern, and improve peacetime and crisis stability</w:t>
      </w:r>
      <w:r w:rsidRPr="005A43E4">
        <w:rPr>
          <w:rStyle w:val="Emphasis"/>
        </w:rPr>
        <w:t>.</w:t>
      </w:r>
      <w:r w:rsidRPr="005A43E4">
        <w:rPr>
          <w:rStyle w:val="StyleBoldUnderline"/>
        </w:rPr>
        <w:t xml:space="preserve"> Specific ideas for US-China space initiatives could include mutual noninterference pledges for space assets, exchanges of visits for space-launch observation, closer cooperation in debris-tracking and collision avoidance, discussions about further developing the Code of Conduct, bilateral</w:t>
      </w:r>
      <w:r w:rsidRPr="005A43E4">
        <w:rPr>
          <w:sz w:val="16"/>
        </w:rPr>
        <w:t xml:space="preserve">/multilateral </w:t>
      </w:r>
      <w:r w:rsidRPr="005A43E4">
        <w:rPr>
          <w:rStyle w:val="StyleBoldUnderline"/>
        </w:rPr>
        <w:t xml:space="preserve">talks on kinetic ASAT tests (leading to a ban with international verification), and talks on concerns raised by space-based weapons (leading to a test ban, NFU, or no-first-deployment agreements). </w:t>
      </w:r>
      <w:r w:rsidRPr="005A43E4">
        <w:rPr>
          <w:sz w:val="16"/>
        </w:rPr>
        <w:t xml:space="preserve">Of course, there are political obstacles to such developments. For starters, high-level attention to space issues remains limited. Hardliners in both capitals oppose greater cooperation and verification mechanisms to support new treaties are weak. Finally, China wants civil/commercial cooperation to come first, while the United States prioritizes military restraint and greater transparency. </w:t>
      </w:r>
    </w:p>
    <w:p w:rsidR="005B1882" w:rsidRDefault="005B1882" w:rsidP="005B1882">
      <w:pPr>
        <w:rPr>
          <w:sz w:val="16"/>
        </w:rPr>
      </w:pPr>
    </w:p>
    <w:p w:rsidR="005B1882" w:rsidRDefault="005B1882" w:rsidP="005B1882">
      <w:pPr>
        <w:pStyle w:val="Heading4"/>
      </w:pPr>
      <w:r>
        <w:t>[Insert impact here]</w:t>
      </w:r>
    </w:p>
    <w:p w:rsidR="005B1882" w:rsidRDefault="005B1882" w:rsidP="005B1882"/>
    <w:p w:rsidR="005B1882" w:rsidRDefault="005B1882" w:rsidP="005B1882">
      <w:pPr>
        <w:pStyle w:val="Heading4"/>
      </w:pPr>
      <w:r>
        <w:t>China says yes – sustainability incentivizes space cooperation</w:t>
      </w:r>
    </w:p>
    <w:p w:rsidR="005B1882" w:rsidRPr="00CA0EA3" w:rsidRDefault="005B1882" w:rsidP="005B1882">
      <w:r w:rsidRPr="00CA0EA3">
        <w:t xml:space="preserve">Brian </w:t>
      </w:r>
      <w:r w:rsidRPr="00CA0EA3">
        <w:rPr>
          <w:rStyle w:val="StyleStyleBold12pt"/>
        </w:rPr>
        <w:t>Weeden and Xiao</w:t>
      </w:r>
      <w:r w:rsidRPr="00CA0EA3">
        <w:t xml:space="preserve"> He </w:t>
      </w:r>
      <w:r w:rsidRPr="00CA0EA3">
        <w:rPr>
          <w:rStyle w:val="StyleStyleBold12pt"/>
        </w:rPr>
        <w:t>16</w:t>
      </w:r>
      <w:r w:rsidRPr="00CA0EA3">
        <w:t xml:space="preserve"> </w:t>
      </w:r>
      <w:r>
        <w:t>– technical advisor at the Secure World Foundation in Washington, D.C.; Xiao He is an Assistant Research Fellow at the Institute of World Economics</w:t>
      </w:r>
      <w:r w:rsidRPr="00CA0EA3">
        <w:t xml:space="preserve"> </w:t>
      </w:r>
      <w:r>
        <w:t xml:space="preserve">and Politics in the Chinese Academy of Social Sciences, “U.S.-China Relations in Strategic Domains”, April 2016, </w:t>
      </w:r>
      <w:r>
        <w:rPr>
          <w:i/>
        </w:rPr>
        <w:t>NBR Special Report</w:t>
      </w:r>
      <w:r>
        <w:t xml:space="preserve"> No. 57, p. 63-82</w:t>
      </w:r>
    </w:p>
    <w:p w:rsidR="005B1882" w:rsidRPr="001A29EF" w:rsidRDefault="005B1882" w:rsidP="005B1882">
      <w:pPr>
        <w:rPr>
          <w:rStyle w:val="StyleBoldUnderline"/>
        </w:rPr>
      </w:pPr>
      <w:r w:rsidRPr="001A29EF">
        <w:rPr>
          <w:sz w:val="16"/>
        </w:rPr>
        <w:t xml:space="preserve">The long-term sustainability of space. </w:t>
      </w:r>
      <w:r w:rsidRPr="00EA13A5">
        <w:rPr>
          <w:rStyle w:val="StyleBoldUnderline"/>
          <w:highlight w:val="yellow"/>
        </w:rPr>
        <w:t>The biggest</w:t>
      </w:r>
      <w:r w:rsidRPr="001A29EF">
        <w:rPr>
          <w:rStyle w:val="StyleBoldUnderline"/>
        </w:rPr>
        <w:t xml:space="preserve"> area of </w:t>
      </w:r>
      <w:r w:rsidRPr="00EA13A5">
        <w:rPr>
          <w:rStyle w:val="StyleBoldUnderline"/>
          <w:highlight w:val="yellow"/>
        </w:rPr>
        <w:t>overlap is both countries’ desire to maintain the long-term sustainability of the space domain</w:t>
      </w:r>
      <w:r w:rsidRPr="001A29EF">
        <w:rPr>
          <w:rStyle w:val="StyleBoldUnderline"/>
        </w:rPr>
        <w:t xml:space="preserve">. </w:t>
      </w:r>
      <w:r w:rsidRPr="00EA13A5">
        <w:rPr>
          <w:rStyle w:val="StyleBoldUnderline"/>
          <w:highlight w:val="yellow"/>
        </w:rPr>
        <w:t>The U</w:t>
      </w:r>
      <w:r w:rsidRPr="001A29EF">
        <w:rPr>
          <w:rStyle w:val="StyleBoldUnderline"/>
        </w:rPr>
        <w:t xml:space="preserve">nited </w:t>
      </w:r>
      <w:r w:rsidRPr="00EA13A5">
        <w:rPr>
          <w:rStyle w:val="StyleBoldUnderline"/>
          <w:highlight w:val="yellow"/>
        </w:rPr>
        <w:t>S</w:t>
      </w:r>
      <w:r w:rsidRPr="001A29EF">
        <w:rPr>
          <w:rStyle w:val="StyleBoldUnderline"/>
        </w:rPr>
        <w:t xml:space="preserve">tates, </w:t>
      </w:r>
      <w:r w:rsidRPr="00EA13A5">
        <w:rPr>
          <w:rStyle w:val="StyleBoldUnderline"/>
          <w:highlight w:val="yellow"/>
        </w:rPr>
        <w:t>as well as</w:t>
      </w:r>
      <w:r w:rsidRPr="001A29EF">
        <w:rPr>
          <w:rStyle w:val="StyleBoldUnderline"/>
        </w:rPr>
        <w:t xml:space="preserve"> increasingly </w:t>
      </w:r>
      <w:r w:rsidRPr="00EA13A5">
        <w:rPr>
          <w:rStyle w:val="StyleBoldUnderline"/>
          <w:highlight w:val="yellow"/>
        </w:rPr>
        <w:t>China</w:t>
      </w:r>
      <w:r w:rsidRPr="001A29EF">
        <w:rPr>
          <w:rStyle w:val="StyleBoldUnderline"/>
        </w:rPr>
        <w:t>, has i</w:t>
      </w:r>
      <w:r w:rsidRPr="00EA13A5">
        <w:rPr>
          <w:rStyle w:val="StyleBoldUnderline"/>
          <w:highlight w:val="yellow"/>
        </w:rPr>
        <w:t>nvested significant resources in developing space capabilities to</w:t>
      </w:r>
      <w:r w:rsidRPr="001A29EF">
        <w:rPr>
          <w:rStyle w:val="StyleBoldUnderline"/>
        </w:rPr>
        <w:t xml:space="preserve"> support national security, economic, and political goals. Thus, </w:t>
      </w:r>
      <w:r w:rsidRPr="00EA13A5">
        <w:rPr>
          <w:rStyle w:val="StyleBoldUnderline"/>
          <w:highlight w:val="yellow"/>
        </w:rPr>
        <w:t>both have a keen interest in mitigating the negative impacts that environmental concerns such as space debris, space weather, and radio-frequency interference have on day-to-day space operations and the long-term ability of all countries to use space</w:t>
      </w:r>
      <w:r w:rsidRPr="001A29EF">
        <w:rPr>
          <w:rStyle w:val="StyleBoldUnderline"/>
        </w:rPr>
        <w:t>.</w:t>
      </w:r>
      <w:r w:rsidRPr="001A29EF">
        <w:rPr>
          <w:sz w:val="16"/>
        </w:rPr>
        <w:t xml:space="preserve"> While these dangers often get less attention than intentional threats such as ASAT weapons, they are more probable and could have just as devastating an impact on space capabilities. </w:t>
      </w:r>
      <w:r w:rsidRPr="00EA13A5">
        <w:rPr>
          <w:rStyle w:val="StyleBoldUnderline"/>
          <w:highlight w:val="yellow"/>
        </w:rPr>
        <w:t>Both the U</w:t>
      </w:r>
      <w:r w:rsidRPr="001A29EF">
        <w:rPr>
          <w:rStyle w:val="StyleBoldUnderline"/>
        </w:rPr>
        <w:t xml:space="preserve">nited </w:t>
      </w:r>
      <w:r w:rsidRPr="00EA13A5">
        <w:rPr>
          <w:rStyle w:val="StyleBoldUnderline"/>
          <w:highlight w:val="yellow"/>
        </w:rPr>
        <w:t>S</w:t>
      </w:r>
      <w:r w:rsidRPr="001A29EF">
        <w:rPr>
          <w:rStyle w:val="StyleBoldUnderline"/>
        </w:rPr>
        <w:t xml:space="preserve">tates </w:t>
      </w:r>
      <w:r w:rsidRPr="00EA13A5">
        <w:rPr>
          <w:rStyle w:val="StyleBoldUnderline"/>
          <w:highlight w:val="yellow"/>
        </w:rPr>
        <w:t>and</w:t>
      </w:r>
      <w:r w:rsidRPr="001A29EF">
        <w:rPr>
          <w:rStyle w:val="StyleBoldUnderline"/>
        </w:rPr>
        <w:t xml:space="preserve"> </w:t>
      </w:r>
      <w:r w:rsidRPr="00EA13A5">
        <w:rPr>
          <w:rStyle w:val="StyleBoldUnderline"/>
          <w:highlight w:val="yellow"/>
        </w:rPr>
        <w:t>China should</w:t>
      </w:r>
      <w:r w:rsidRPr="001A29EF">
        <w:rPr>
          <w:sz w:val="16"/>
        </w:rPr>
        <w:t xml:space="preserve"> thus </w:t>
      </w:r>
      <w:r w:rsidRPr="00EA13A5">
        <w:rPr>
          <w:rStyle w:val="StyleBoldUnderline"/>
          <w:highlight w:val="yellow"/>
        </w:rPr>
        <w:t xml:space="preserve">continue to engage in </w:t>
      </w:r>
      <w:r w:rsidRPr="00EA13A5">
        <w:rPr>
          <w:rStyle w:val="StyleBoldUnderline"/>
        </w:rPr>
        <w:t xml:space="preserve">both </w:t>
      </w:r>
      <w:r w:rsidRPr="00EA13A5">
        <w:rPr>
          <w:rStyle w:val="StyleBoldUnderline"/>
          <w:highlight w:val="yellow"/>
        </w:rPr>
        <w:t>bilateral</w:t>
      </w:r>
      <w:r w:rsidRPr="001A29EF">
        <w:rPr>
          <w:rStyle w:val="StyleBoldUnderline"/>
        </w:rPr>
        <w:t xml:space="preserve"> and multilateral </w:t>
      </w:r>
      <w:r w:rsidRPr="00EA13A5">
        <w:rPr>
          <w:rStyle w:val="StyleBoldUnderline"/>
          <w:highlight w:val="yellow"/>
        </w:rPr>
        <w:t>initiatives</w:t>
      </w:r>
      <w:r w:rsidRPr="001A29EF">
        <w:rPr>
          <w:rStyle w:val="StyleBoldUnderline"/>
        </w:rPr>
        <w:t xml:space="preserve"> that enhance the long-term sustainability of space.</w:t>
      </w:r>
      <w:r w:rsidRPr="001A29EF">
        <w:rPr>
          <w:sz w:val="16"/>
        </w:rPr>
        <w:t xml:space="preserve"> Over the last several years, space sustainability has become an increasingly important issue and the focus of a number of initiatives. </w:t>
      </w:r>
      <w:r w:rsidRPr="00EA13A5">
        <w:rPr>
          <w:rStyle w:val="StyleBoldUnderline"/>
          <w:highlight w:val="yellow"/>
        </w:rPr>
        <w:t>Working together</w:t>
      </w:r>
      <w:r w:rsidRPr="001A29EF">
        <w:rPr>
          <w:rStyle w:val="StyleBoldUnderline"/>
        </w:rPr>
        <w:t xml:space="preserve">, and with other stakeholders, to help ensure the success of these initiatives </w:t>
      </w:r>
      <w:r w:rsidRPr="00EA13A5">
        <w:rPr>
          <w:rStyle w:val="StyleBoldUnderline"/>
          <w:highlight w:val="yellow"/>
        </w:rPr>
        <w:t>would go a long way toward reinforcing the desire of both the United States and China to be seen as playing a leadership role in space governance and being responsible space powers.</w:t>
      </w:r>
    </w:p>
    <w:p w:rsidR="005B1882" w:rsidRPr="005B1882" w:rsidRDefault="005B1882" w:rsidP="005B1882"/>
    <w:p w:rsidR="00AC0EEA" w:rsidRDefault="005B1882" w:rsidP="005B1882">
      <w:pPr>
        <w:pStyle w:val="Heading2"/>
      </w:pPr>
      <w:r>
        <w:t>Misc</w:t>
      </w:r>
    </w:p>
    <w:p w:rsidR="00AC0EEA" w:rsidRDefault="00AC0EEA" w:rsidP="00AC0EEA">
      <w:pPr>
        <w:pStyle w:val="Heading3"/>
      </w:pPr>
      <w:r>
        <w:t xml:space="preserve">Extra space weather </w:t>
      </w:r>
    </w:p>
    <w:p w:rsidR="00AC0EEA" w:rsidRDefault="00AC0EEA" w:rsidP="00AC0EEA">
      <w:pPr>
        <w:pStyle w:val="Heading4"/>
      </w:pPr>
      <w:r>
        <w:t xml:space="preserve">Space weather leads to shut down of power grids </w:t>
      </w:r>
    </w:p>
    <w:p w:rsidR="00AC0EEA" w:rsidRPr="00E35B06" w:rsidRDefault="00AC0EEA" w:rsidP="00AC0EEA">
      <w:r w:rsidRPr="00E35B06">
        <w:t>https://www.lloyds.com/~/media/lloyds/reports/360/360%20space%20weather/7311_lloyds_360_space%20weather_03.pdf</w:t>
      </w:r>
    </w:p>
    <w:p w:rsidR="00AC0EEA" w:rsidRDefault="00AC0EEA" w:rsidP="00AC0EEA">
      <w:r>
        <w:t xml:space="preserve">During magnetic storms, rapid changes in the Earth’s magnetic fi eld can generate electric fi elds in the sub-surface of the Earth. These fi elds can drive electric currents into metal networks on the ground, such as power grids. The strength of these currents depends on a number of factors but, if they are strong enough, they can potentially cause loss of power. In the worst case it can permanently damage transformers. In most cases, systems protecting power grids will detect problems and switch off before serious damage occurs. However, this may lead to a cascade effect in which more and more systems are switched off, leading to complete grid shutdown. In these situations it will take many hours to restore grid operation, causing disruption to operations and services, and potential loss of income. There will also be the additional costs of restoring grid operation. The latter may require additional skilled engineering staff. However, protection systems will not always be fast enough to prevent serious damage to transformers, and this will reduce the capacity of the grid - and perhaps of individual power stations - to deliver electrical power. Modern high-voltage transformers are available from a limited number of manufacturers. Only a few 100 are built each year and the cost runs into hundreds of thousands of pounds. Supply is also hampered by a </w:t>
      </w:r>
      <w:r>
        <w:lastRenderedPageBreak/>
        <w:t>surge in demand from India, China, Latin America and the Middle East, where vast new grids are being constructed to cope with the increased demand for power. The supply of a replacement transformer could therefore take up to 12-16 months.</w:t>
      </w:r>
    </w:p>
    <w:p w:rsidR="00AC0EEA" w:rsidRPr="00A328C3" w:rsidRDefault="00AC0EEA" w:rsidP="00AC0EEA">
      <w:pPr>
        <w:pStyle w:val="Heading4"/>
      </w:pPr>
      <w:r>
        <w:t>---hurts military operations---</w:t>
      </w:r>
    </w:p>
    <w:p w:rsidR="00AC0EEA" w:rsidRDefault="00AC0EEA" w:rsidP="00AC0EEA">
      <w:pPr>
        <w:pStyle w:val="Heading3"/>
      </w:pPr>
      <w:r>
        <w:t xml:space="preserve">EXT: US China coop solves space sustainability </w:t>
      </w:r>
    </w:p>
    <w:p w:rsidR="00AC0EEA" w:rsidRDefault="00AC0EEA" w:rsidP="00AC0EEA">
      <w:pPr>
        <w:pStyle w:val="Heading4"/>
      </w:pPr>
      <w:r>
        <w:t>Coop solves sustainability and space governance</w:t>
      </w:r>
    </w:p>
    <w:p w:rsidR="00AC0EEA" w:rsidRDefault="00AC0EEA" w:rsidP="00AC0EEA">
      <w:r w:rsidRPr="007B5E07">
        <w:t>http://warontherocks.com/2016/04/use-outer-space-to-strengthen-u-s-china-ties/</w:t>
      </w:r>
      <w:r>
        <w:t xml:space="preserve"> </w:t>
      </w:r>
    </w:p>
    <w:p w:rsidR="00AC0EEA" w:rsidRDefault="00AC0EEA" w:rsidP="00AC0EEA">
      <w:r>
        <w:t>Failure to reconcile their differences in this domain could lead to a renewed arms race that could be to the detriment of both sides. Both countries have acknowledged the importance of developing a more stable, cooperative, and long-lasting bilateral relationship in space. Washington still hopes that Beijing can be a constructive partner for greater international space security. While China still chafes at the largely American constructed rules-based order, it likewise has a clear interest in using its development of space capabilities to promote bilateral cooperation and to play a role the formation of new international regimes. Both of these dynamics were evident in recent United Nations discussions on space governance, with an isolated Russia attempting to undermine international consensus on new guidelines for enhancing the long-term sustainability of space activities.</w:t>
      </w:r>
    </w:p>
    <w:p w:rsidR="00AC0EEA" w:rsidRDefault="00AC0EEA" w:rsidP="00AC0EEA">
      <w:r>
        <w:t>Thus, the two sides have overlapping interests that present opportunities for cooperation and bilateral engagement. Accordingly, the United States and China should continue to engage in both bilateral and multilateral initiatives that enhance the long-term sustainability and security of space. Working together, and with other stakeholders, to help ensure the success of these initiatives would go a long way toward reinforcing the desire of both countries to be seen as playing  leading roles in space governance and being responsible space powers. The United States and China, as well as the private sectors of the two countries, should also find a way to engage in bilateral and multilateral civil space projects, including science and human exploration, though doing so will need to overcome strong political challenges.</w:t>
      </w:r>
    </w:p>
    <w:p w:rsidR="00AC0EEA" w:rsidRDefault="00AC0EEA" w:rsidP="00AC0EEA">
      <w:pPr>
        <w:pStyle w:val="Heading3"/>
      </w:pPr>
      <w:r>
        <w:t xml:space="preserve">Cyber security </w:t>
      </w:r>
    </w:p>
    <w:p w:rsidR="00AC0EEA" w:rsidRDefault="00AC0EEA" w:rsidP="00AC0EEA">
      <w:pPr>
        <w:pStyle w:val="Heading4"/>
      </w:pPr>
      <w:r>
        <w:t xml:space="preserve">Increased relations resolve cybersecurity </w:t>
      </w:r>
    </w:p>
    <w:p w:rsidR="00AC0EEA" w:rsidRPr="004E3946" w:rsidRDefault="00D4444C" w:rsidP="00AC0EEA">
      <w:hyperlink r:id="rId90" w:history="1">
        <w:r w:rsidR="00AC0EEA" w:rsidRPr="004B6A42">
          <w:rPr>
            <w:rStyle w:val="Hyperlink"/>
          </w:rPr>
          <w:t>http://nbr.org/downloads/pdfs/psa/US-China_brief_Segal_Sept2015.pdf</w:t>
        </w:r>
      </w:hyperlink>
      <w:r w:rsidR="00AC0EEA">
        <w:t xml:space="preserve"> </w:t>
      </w:r>
    </w:p>
    <w:p w:rsidR="00AC0EEA" w:rsidRDefault="00AC0EEA" w:rsidP="00AC0EEA">
      <w:r>
        <w:t>Beijing and Washington have a common interest in preventing escalatory cyberoperations—attacks that one side sees as legitimate surveillance but the other views as prepping the battlefield. The two sides could consider conducting formal discussions on acceptable norms of behavior and possible thresholds for use of force as well as greater transparency on doctrine. These cooperative measures can reduce the chance of misperception and miscalculation and thus diminish the likelihood that a conflict in cyberspace will become kinetic.</w:t>
      </w:r>
    </w:p>
    <w:p w:rsidR="00AC0EEA" w:rsidRDefault="00AC0EEA" w:rsidP="00AC0EEA">
      <w:r>
        <w:t>Additionally, Beijing and Washington have a common interest in preventing extremists and other third parties from attacking critical infrastructure. Terrorist groups have so far shown greater dexterity in the use of the web for recruitment, fundraising, and propaganda than in launching destructive attacks, but that will change over time. The Islamic State of Iraq and Syria (ISIS), for example, has a stated desire to develop cyberweapons and has reportedly recruited hackers from Western Europe. To respond to emerging challenges, the United States and China should discuss joint measures to prevent the proliferation of capabilities.</w:t>
      </w:r>
    </w:p>
    <w:p w:rsidR="00AC0EEA" w:rsidRDefault="00AC0EEA" w:rsidP="00AC0EEA">
      <w:r>
        <w:t>It is unlikely that the summit will produce new cooperative measures on cybersecurity, given the high degree of mistrust between the two sides and the growing political pressure in the United States to sanction China for the recent hacks. Perhaps the most that can be expected is that Washington and Beijing will signal a willingness to continue substantive discussions to manage disagreements and prevent escalation of events in the cyber domain to actual conflict</w:t>
      </w:r>
    </w:p>
    <w:p w:rsidR="00AC0EEA" w:rsidRDefault="00AC0EEA" w:rsidP="00AC0EEA"/>
    <w:p w:rsidR="00AC0EEA" w:rsidRDefault="00AC0EEA" w:rsidP="00AC0EEA">
      <w:pPr>
        <w:pStyle w:val="Heading4"/>
      </w:pPr>
      <w:r>
        <w:t xml:space="preserve">Increased transparency through coop builds trust and solves cyber issues </w:t>
      </w:r>
    </w:p>
    <w:p w:rsidR="00AC0EEA" w:rsidRPr="000B594E" w:rsidRDefault="00AC0EEA" w:rsidP="00AC0EEA">
      <w:r w:rsidRPr="000B594E">
        <w:t>http://www.brookings.edu/~/media/research/files/papers/2012/2/23-cybersecurity-china-us-singer-lieberthal/0223_cybersecurity_china_us_lieberthal_singer_pdf_english.pdf</w:t>
      </w:r>
    </w:p>
    <w:p w:rsidR="00AC0EEA" w:rsidRDefault="00AC0EEA" w:rsidP="00AC0EEA">
      <w:r>
        <w:t xml:space="preserve">Cybersecurity issues have been discussed in official meetings between U.S. and Chinese officials, and there are known to be a limited number of “track two” meetings of an unofficial nature between key individuals.65 But the scale of the engagement today is simply inadequate to the task at hand. During the Cold War, Soviet and U.S. interlocutors who specialized on nuclear talks numbered in the hundreds, and the wider leadership was comfortable with the terminology and concepts of the field. By contrast, the numbers of those engaging on these issues between the U.S. and China today are nowhere near that scale, and the wider leadership of both sides remains far more </w:t>
      </w:r>
      <w:r>
        <w:lastRenderedPageBreak/>
        <w:t>comfortable using a Cold War vocabulary of ICBMs and deterrence than it does ISPs and cybersecurity. The goal should be to develop a broader cadre of people who utilize the same vocabulary, are respected by their own leadership, and have trust in each other’s sincerity and gravitas.</w:t>
      </w:r>
    </w:p>
    <w:p w:rsidR="00AC0EEA" w:rsidRPr="004E3946" w:rsidRDefault="00AC0EEA" w:rsidP="00AC0EEA">
      <w:r>
        <w:t>In any such effort, substantial time should be allowed to develop mutual understanding and trust. Whether the setting is an unofficial track two, an official track one, or the new variety of “track 1.5s” (where some serving government officials particiapte in a non-governmental dialogue), a good initial approach is to have each side explain its own views on a core set of issues, with questions and discussion focused on increasing mutual understanding of these views and the premises and experiences that lie behind them</w:t>
      </w:r>
    </w:p>
    <w:p w:rsidR="00AC0EEA" w:rsidRDefault="00AC0EEA" w:rsidP="00AC0EEA">
      <w:pPr>
        <w:pStyle w:val="Heading3"/>
      </w:pPr>
      <w:r>
        <w:t xml:space="preserve">Environment </w:t>
      </w:r>
    </w:p>
    <w:p w:rsidR="00AC0EEA" w:rsidRDefault="00AC0EEA" w:rsidP="00AC0EEA">
      <w:pPr>
        <w:pStyle w:val="Heading4"/>
      </w:pPr>
      <w:r>
        <w:t xml:space="preserve">Environmental degradation hurts the economy </w:t>
      </w:r>
    </w:p>
    <w:p w:rsidR="00AC0EEA" w:rsidRDefault="00AC0EEA" w:rsidP="00AC0EEA">
      <w:r w:rsidRPr="00971B1C">
        <w:t>https://conservationbytes.com/2008/09/02/classics-ecosystem-services/</w:t>
      </w:r>
    </w:p>
    <w:p w:rsidR="00AC0EEA" w:rsidRPr="00750094" w:rsidRDefault="00AC0EEA" w:rsidP="00AC0EEA">
      <w:r w:rsidRPr="00750094">
        <w:t xml:space="preserve">This is a fairly controversial area because of the difficulty of measuring the link between ecosystem function and the services they provide, but also by the decision to include direct and direct costs of providing the services artificially. However, many people have attempted to put them into financial terms – Robert Costanza and colleagues put together some figures (see here, here, and here for examples) that attracted some criticism. Nonetheless, </w:t>
      </w:r>
      <w:r w:rsidRPr="00971B1C">
        <w:rPr>
          <w:rStyle w:val="StyleBoldUnderline"/>
        </w:rPr>
        <w:t>ecosystems are estimated to provide us with trillions of dollars worth of goods and services</w:t>
      </w:r>
      <w:r w:rsidRPr="00750094">
        <w:t>. Some examples from the Ecological Society of America:</w:t>
      </w:r>
    </w:p>
    <w:p w:rsidR="00AC0EEA" w:rsidRPr="00971B1C" w:rsidRDefault="00AC0EEA" w:rsidP="00AC0EEA">
      <w:pPr>
        <w:rPr>
          <w:rStyle w:val="StyleBoldUnderline"/>
        </w:rPr>
      </w:pPr>
      <w:r w:rsidRPr="00971B1C">
        <w:rPr>
          <w:rStyle w:val="StyleBoldUnderline"/>
        </w:rPr>
        <w:t>Much of the Mississippi River Valley’s natural flood protection services were destroyed when</w:t>
      </w:r>
      <w:r w:rsidRPr="00750094">
        <w:t xml:space="preserve"> adjacent </w:t>
      </w:r>
      <w:r w:rsidRPr="00971B1C">
        <w:rPr>
          <w:rStyle w:val="StyleBoldUnderline"/>
        </w:rPr>
        <w:t>wetlands were drained</w:t>
      </w:r>
      <w:r w:rsidRPr="00750094">
        <w:t xml:space="preserve"> and channels altered. As a result, </w:t>
      </w:r>
      <w:r w:rsidRPr="00971B1C">
        <w:rPr>
          <w:rStyle w:val="StyleBoldUnderline"/>
        </w:rPr>
        <w:t>the 1993 floods resulted in property damages estimated at twelve billion dollars partially from the inability of the Valley to lesson the impacts of the high volumes of water.</w:t>
      </w:r>
    </w:p>
    <w:p w:rsidR="00AC0EEA" w:rsidRPr="00971B1C" w:rsidRDefault="00AC0EEA" w:rsidP="00AC0EEA">
      <w:pPr>
        <w:rPr>
          <w:rStyle w:val="StyleBoldUnderline"/>
        </w:rPr>
      </w:pPr>
      <w:r w:rsidRPr="00971B1C">
        <w:rPr>
          <w:rStyle w:val="StyleBoldUnderline"/>
        </w:rPr>
        <w:t>Over 100,000 different animal species</w:t>
      </w:r>
      <w:r w:rsidRPr="00750094">
        <w:t xml:space="preserve"> – including bats, bees, flies, moths, beetles, birds, and butterflies – provide free pollination services. One third of human food comes from plants pollinated by wild pollinators. </w:t>
      </w:r>
      <w:r w:rsidRPr="00971B1C">
        <w:rPr>
          <w:rStyle w:val="StyleBoldUnderline"/>
        </w:rPr>
        <w:t>The value of pollination services from wild pollinators in the U.S. alone is estimated at four to six billion dollars per year.</w:t>
      </w:r>
    </w:p>
    <w:p w:rsidR="00AC0EEA" w:rsidRPr="00971B1C" w:rsidRDefault="00AC0EEA" w:rsidP="00AC0EEA">
      <w:pPr>
        <w:rPr>
          <w:rStyle w:val="StyleBoldUnderline"/>
        </w:rPr>
      </w:pPr>
      <w:r w:rsidRPr="00971B1C">
        <w:rPr>
          <w:rStyle w:val="StyleBoldUnderline"/>
        </w:rPr>
        <w:t>Eighty percent of the world’s population relies upon natural medicinal products</w:t>
      </w:r>
      <w:r w:rsidRPr="00750094">
        <w:t xml:space="preserve">. Of the top 150 prescription drugs used in the U.S., 118 originate from natural sources: 74 percent from plants, 18 percent from fungi, 5 percent from bacteria, and 3 percent from one vertebrate (snake species). </w:t>
      </w:r>
      <w:r w:rsidRPr="00971B1C">
        <w:rPr>
          <w:rStyle w:val="StyleBoldUnderline"/>
        </w:rPr>
        <w:t>Nine of the top 10 drugs originate from natural plant products.</w:t>
      </w:r>
    </w:p>
    <w:p w:rsidR="00AC0EEA" w:rsidRPr="00750094" w:rsidRDefault="00AC0EEA" w:rsidP="00AC0EEA">
      <w:r w:rsidRPr="00750094">
        <w:t xml:space="preserve">What does this mean for conservation of biodiversity? Well, since scientists and policy makers alike have embraced the concept, we now have a much more convincing argument for maintaining the intactness of natural ecosystems. In the past we found it hard to convince those struggling to make ends meet (or even to obtain their next meal) about the importance of preventing species extinctions. Why should someone worried about whether or not his or her family will survive another day give a rat’s arse about species conservation? Well, </w:t>
      </w:r>
      <w:r w:rsidRPr="00971B1C">
        <w:rPr>
          <w:rStyle w:val="StyleBoldUnderline"/>
        </w:rPr>
        <w:t>the degradation of ecosystem services ensuing from species extinctions means that everyone’s</w:t>
      </w:r>
      <w:r w:rsidRPr="00750094">
        <w:t xml:space="preserve"> – including the poorest – </w:t>
      </w:r>
      <w:r w:rsidRPr="00971B1C">
        <w:rPr>
          <w:rStyle w:val="StyleBoldUnderline"/>
        </w:rPr>
        <w:t>lives are reduced in quality and duration as we destroy these systems</w:t>
      </w:r>
      <w:r w:rsidRPr="00750094">
        <w:t>. See a previous post on Conservation for the People for more information.</w:t>
      </w:r>
    </w:p>
    <w:p w:rsidR="00AC0EEA" w:rsidRPr="00097870" w:rsidRDefault="00AC0EEA" w:rsidP="00AC0EEA">
      <w:pPr>
        <w:pStyle w:val="Heading3"/>
      </w:pPr>
      <w:r>
        <w:t xml:space="preserve">Asia Stability </w:t>
      </w:r>
    </w:p>
    <w:p w:rsidR="00AC0EEA" w:rsidRDefault="00AC0EEA" w:rsidP="00AC0EEA">
      <w:pPr>
        <w:pStyle w:val="Heading4"/>
      </w:pPr>
      <w:r>
        <w:t>Space commerce and coop solves regional disputes in Asia with US allies (?)</w:t>
      </w:r>
    </w:p>
    <w:p w:rsidR="00AC0EEA" w:rsidRDefault="00D4444C" w:rsidP="00AC0EEA">
      <w:hyperlink r:id="rId91" w:history="1">
        <w:r w:rsidR="00AC0EEA" w:rsidRPr="00951471">
          <w:rPr>
            <w:rStyle w:val="Hyperlink"/>
          </w:rPr>
          <w:t>file:///C:/Users/Rajan/Downloads/china-the-united-states-and-prospects-for-asian-space-cooperation.pdf</w:t>
        </w:r>
      </w:hyperlink>
    </w:p>
    <w:p w:rsidR="00AC0EEA" w:rsidRPr="00CD7285" w:rsidRDefault="00AC0EEA" w:rsidP="00AC0EEA">
      <w:r>
        <w:t>“China, the United States, and Prospects for Asian Space Cooperation” JAMES CLAY MOLTZ*</w:t>
      </w:r>
    </w:p>
    <w:p w:rsidR="00AC0EEA" w:rsidRDefault="00AC0EEA" w:rsidP="00AC0EEA">
      <w:r>
        <w:t>In terms of space commerce, trends beyond Asia show that the international commercial space industry is becoming more and more integrated, despite the efforts of individual Asian countries to control their technologies and favor domestic enterprises. The logic of globalization has affected space manufacturing just as it has other industries, and there are clear advantages in terms of cost and technology to cooperation. The close US–Russian engagement in commercial launchers and in human spaceflight provides an excellent example of a cooperative outcome driven largely by this market logic. Asian countries facing increasing economic pressure in the coming years may eventually be moved in a similar direction as they face a choice of continuing to pay higher costs or beginning to work with erstwhile rivals. Progress in bilateral US–Chinese ties will likely be a major prerequisite for broader regional cooperation, given the use of US technologies in a number of South Korean and Japanese products. US ITAR reform could send an important signal of a shift in attitude and thus pave the way for greater cooperation from US allies as well.</w:t>
      </w:r>
    </w:p>
    <w:p w:rsidR="00AC0EEA" w:rsidRDefault="00AC0EEA" w:rsidP="00AC0EEA"/>
    <w:p w:rsidR="00AC0EEA" w:rsidRDefault="00AC0EEA" w:rsidP="00AC0EEA"/>
    <w:p w:rsidR="00A8290C" w:rsidRDefault="00A8290C" w:rsidP="00AC0EEA"/>
    <w:p w:rsidR="00A8290C" w:rsidRDefault="00A8290C" w:rsidP="00A8290C">
      <w:pPr>
        <w:pStyle w:val="Heading3"/>
      </w:pPr>
      <w:r>
        <w:t>???</w:t>
      </w:r>
    </w:p>
    <w:p w:rsidR="00A8290C" w:rsidRDefault="00A8290C" w:rsidP="00A8290C"/>
    <w:p w:rsidR="00A8290C" w:rsidRDefault="00A8290C" w:rsidP="00A8290C">
      <w:r w:rsidRPr="00151268">
        <w:t>http://georgetownlawjournal.org/files/2015/04/Kohler-TheEagleandtheHare.pdf</w:t>
      </w:r>
    </w:p>
    <w:p w:rsidR="00A8290C" w:rsidRPr="00151268" w:rsidRDefault="00A8290C" w:rsidP="00A8290C">
      <w:r w:rsidRPr="002D384C">
        <w:t xml:space="preserve">However the 2014–2015 Wolf Amendments are interpreted, </w:t>
      </w:r>
      <w:r w:rsidRPr="00151268">
        <w:rPr>
          <w:u w:val="single"/>
        </w:rPr>
        <w:t>they will still have resounding effects for U.S.–China space-industry relations.</w:t>
      </w:r>
      <w:r w:rsidRPr="002D384C">
        <w:t xml:space="preserve"> </w:t>
      </w:r>
      <w:r w:rsidRPr="00151268">
        <w:rPr>
          <w:u w:val="single"/>
        </w:rPr>
        <w:t xml:space="preserve">Although a complete ban of all visitors of Chinese nationality would be an almost unthink- ably direct political affront, even the blanket ban on CNSA–NASA cooperation that is the facial purpose of the statute will have repercussions. The moratorium on bi- or multilateral industry communications created by the 2013 Appropria- tions Act will severely constrain information transfer between both space agencies, </w:t>
      </w:r>
      <w:r w:rsidRPr="002D384C">
        <w:t xml:space="preserve">effectively blinding NASA to the Chinese space program’s current endeavors as well as the reverse (although considering how closed-mouthed CNSA is about even public projects, it is likely that </w:t>
      </w:r>
      <w:r w:rsidRPr="00151268">
        <w:rPr>
          <w:u w:val="single"/>
        </w:rPr>
        <w:t>this effect will hit NASA harder than China</w:t>
      </w:r>
      <w:r w:rsidRPr="00151268">
        <w:t xml:space="preserve">). Additionally, such a measure could cause the already tenuous trust developed with the CNSA to deteriorate. </w:t>
      </w:r>
    </w:p>
    <w:p w:rsidR="00A8290C" w:rsidRPr="00151268" w:rsidRDefault="00A8290C" w:rsidP="00A8290C">
      <w:r w:rsidRPr="00151268">
        <w:t xml:space="preserve">Blocking the United States and NASA from cooperating with one of the major space powers of the world—a country with demonstrated ambition and an increasing capability to achieve dominance in space—may hobble us beyond recovery, at least for the next generation of space advancements. </w:t>
      </w:r>
      <w:r w:rsidRPr="00151268">
        <w:rPr>
          <w:u w:val="single"/>
        </w:rPr>
        <w:t>Space explora- tion is no longer the province of individual nations operating alone, and international cooperation is both widespread and necessary.</w:t>
      </w:r>
      <w:r w:rsidRPr="00151268">
        <w:t xml:space="preserve"> Just as the interna- tional sharing of such sensitive and cutting-edge technology is a valid national security concern, so too should be rejecting the contributions of a major developing power, especially considering the relative political stagnation of space exploration in the United States and the burgeoning enthusiasm for it in China. Although it is impossible to predict what the future will hold for the space explorers of tomorrow, it seems fully necessary to initiate cautious, but optimistic, </w:t>
      </w:r>
      <w:r w:rsidRPr="00151268">
        <w:rPr>
          <w:u w:val="single"/>
        </w:rPr>
        <w:t>cooperation with China in space: inviting them as a party to the ISS, certainly, and potentially opening the door for future joint—or even bilateral— projects.</w:t>
      </w:r>
      <w:r w:rsidRPr="00151268">
        <w:t xml:space="preserve"> The Hughes/Loral debacle limited the U.S. communications-satellite industry for decades,130 and its consequences have only recently been corrected in part; Congress must take care not to make the same mistakes with regard to other U.S. investments in space. </w:t>
      </w:r>
    </w:p>
    <w:p w:rsidR="00A8290C" w:rsidRPr="000C7CE3" w:rsidRDefault="00A8290C" w:rsidP="00A8290C">
      <w:pPr>
        <w:rPr>
          <w:rStyle w:val="Author-Date"/>
          <w:b w:val="0"/>
          <w:sz w:val="22"/>
        </w:rPr>
      </w:pPr>
      <w:r w:rsidRPr="00151268">
        <w:rPr>
          <w:u w:val="single"/>
        </w:rPr>
        <w:t>Isolating NASA from a country that is both a space superpower and one of the largest economies in the world will only hurt the United States in the long run.</w:t>
      </w:r>
      <w:r w:rsidRPr="00151268">
        <w:t xml:space="preserve"> China has a long history of self-sufficiency in space, and it is demonstrably capable of overcoming the challenges posed by having to reinvent the wheel (or, as it may be, the rocket) because its global neighbors have historically been too afraid of its military capabilities and ambitions to share what they know. Would a free flow of technology—if not launchin</w:t>
      </w:r>
      <w:r>
        <w:t>g systems or ballistic informa</w:t>
      </w:r>
      <w:r w:rsidRPr="00151268">
        <w:t xml:space="preserve">tion, then at least those many nonmilitary elements of space travel, exploration, and study—truly hurt the United States? Or would it pique the desire of the Chinese citizens to be free from their repressive government and experience the freedom of a democratic society? If NASA is truly the pinnacle of American ingenuity, courage, optimism, and grace, then (sensibly) open communication between the scientists and engineers in the CNSA can only inspire the latter to demand better for themselves, their country, and their space program. </w:t>
      </w:r>
    </w:p>
    <w:p w:rsidR="00A8290C" w:rsidRDefault="00A8290C" w:rsidP="00A8290C"/>
    <w:p w:rsidR="008609C8" w:rsidRPr="006C1753" w:rsidRDefault="008609C8" w:rsidP="008609C8">
      <w:pPr>
        <w:pStyle w:val="Heading3"/>
        <w:rPr>
          <w:rStyle w:val="StyleBoldUnderline"/>
          <w:sz w:val="30"/>
          <w:szCs w:val="30"/>
        </w:rPr>
      </w:pPr>
      <w:r w:rsidRPr="006C1753">
        <w:rPr>
          <w:rStyle w:val="StyleBoldUnderline"/>
          <w:sz w:val="30"/>
          <w:szCs w:val="30"/>
        </w:rPr>
        <w:t>IADC --- Space Debris</w:t>
      </w:r>
    </w:p>
    <w:p w:rsidR="008609C8" w:rsidRPr="00615FD5" w:rsidRDefault="008609C8" w:rsidP="008609C8">
      <w:pPr>
        <w:pStyle w:val="Heading4"/>
        <w:rPr>
          <w:rStyle w:val="StyleBoldUnderline"/>
          <w:sz w:val="30"/>
          <w:szCs w:val="30"/>
        </w:rPr>
      </w:pPr>
      <w:r>
        <w:rPr>
          <w:rStyle w:val="StyleBoldUnderline"/>
          <w:sz w:val="30"/>
          <w:szCs w:val="30"/>
        </w:rPr>
        <w:t xml:space="preserve">Increase contact through the IADC (might be extra-T so CP maybe?) </w:t>
      </w:r>
    </w:p>
    <w:p w:rsidR="008609C8" w:rsidRPr="00615FD5" w:rsidRDefault="008609C8" w:rsidP="008609C8">
      <w:pPr>
        <w:rPr>
          <w:rStyle w:val="StyleStyleBold12pt"/>
          <w:b w:val="0"/>
          <w:sz w:val="22"/>
        </w:rPr>
      </w:pPr>
      <w:r w:rsidRPr="00615FD5">
        <w:rPr>
          <w:rStyle w:val="StyleStyleBold12pt"/>
          <w:sz w:val="28"/>
          <w:szCs w:val="28"/>
        </w:rPr>
        <w:t>NSS 16</w:t>
      </w:r>
      <w:r w:rsidRPr="00615FD5">
        <w:rPr>
          <w:rStyle w:val="StyleStyleBold12pt"/>
          <w:sz w:val="22"/>
        </w:rPr>
        <w:t>, American international non-profit educational and scientific organization specializing in space advocacy, May 2016, “Orbital Debris: Overcoming Challenges,” http://www.nss.org/legislative/positions/NSS_Position_Paper_Orbital_Debris_2016.pdf</w:t>
      </w:r>
    </w:p>
    <w:p w:rsidR="008609C8" w:rsidRPr="00615FD5" w:rsidRDefault="008609C8" w:rsidP="008609C8">
      <w:pPr>
        <w:rPr>
          <w:sz w:val="16"/>
        </w:rPr>
      </w:pPr>
      <w:r w:rsidRPr="00692207">
        <w:rPr>
          <w:rStyle w:val="StyleBoldUnderline"/>
        </w:rPr>
        <w:t>Continuing to exclude China</w:t>
      </w:r>
      <w:r w:rsidRPr="00615FD5">
        <w:rPr>
          <w:sz w:val="16"/>
        </w:rPr>
        <w:t xml:space="preserve">, the source of much orbital debris, </w:t>
      </w:r>
      <w:r w:rsidRPr="00692207">
        <w:rPr>
          <w:rStyle w:val="StyleBoldUnderline"/>
        </w:rPr>
        <w:t>from civil space</w:t>
      </w:r>
      <w:r w:rsidRPr="00615FD5">
        <w:rPr>
          <w:rStyle w:val="StyleBoldUnderline"/>
          <w:sz w:val="12"/>
        </w:rPr>
        <w:t>¶</w:t>
      </w:r>
      <w:r w:rsidRPr="00692207">
        <w:rPr>
          <w:rStyle w:val="StyleBoldUnderline"/>
        </w:rPr>
        <w:t xml:space="preserve"> cooperation will not prevent it from developing its own capabilities</w:t>
      </w:r>
      <w:r w:rsidRPr="00615FD5">
        <w:rPr>
          <w:sz w:val="16"/>
        </w:rPr>
        <w:t>.</w:t>
      </w:r>
      <w:r w:rsidRPr="00615FD5">
        <w:rPr>
          <w:sz w:val="12"/>
        </w:rPr>
        <w:t>¶</w:t>
      </w:r>
      <w:r w:rsidRPr="00615FD5">
        <w:rPr>
          <w:sz w:val="16"/>
        </w:rPr>
        <w:t xml:space="preserve"> 39 </w:t>
      </w:r>
      <w:r w:rsidRPr="00692207">
        <w:rPr>
          <w:rStyle w:val="StyleBoldUnderline"/>
        </w:rPr>
        <w:t>Space</w:t>
      </w:r>
      <w:r w:rsidRPr="00615FD5">
        <w:rPr>
          <w:rStyle w:val="StyleBoldUnderline"/>
          <w:sz w:val="12"/>
        </w:rPr>
        <w:t>¶</w:t>
      </w:r>
      <w:r w:rsidRPr="00692207">
        <w:rPr>
          <w:rStyle w:val="StyleBoldUnderline"/>
        </w:rPr>
        <w:t xml:space="preserve"> weather, scientific research, exploration, disaster response, and global</w:t>
      </w:r>
      <w:r w:rsidRPr="00615FD5">
        <w:rPr>
          <w:rStyle w:val="StyleBoldUnderline"/>
          <w:sz w:val="12"/>
        </w:rPr>
        <w:t>¶</w:t>
      </w:r>
      <w:r w:rsidRPr="00692207">
        <w:rPr>
          <w:rStyle w:val="StyleBoldUnderline"/>
        </w:rPr>
        <w:t xml:space="preserve"> environmental monitoring are areas where the U.S. and China could collaborate</w:t>
      </w:r>
      <w:r w:rsidRPr="00615FD5">
        <w:rPr>
          <w:rStyle w:val="StyleBoldUnderline"/>
          <w:sz w:val="12"/>
        </w:rPr>
        <w:t>¶</w:t>
      </w:r>
      <w:r w:rsidRPr="00692207">
        <w:rPr>
          <w:rStyle w:val="StyleBoldUnderline"/>
        </w:rPr>
        <w:t xml:space="preserve"> with each other</w:t>
      </w:r>
      <w:r w:rsidRPr="00615FD5">
        <w:rPr>
          <w:sz w:val="16"/>
        </w:rPr>
        <w:t xml:space="preserve"> and other interested </w:t>
      </w:r>
      <w:r w:rsidRPr="00692207">
        <w:rPr>
          <w:rStyle w:val="StyleBoldUnderline"/>
        </w:rPr>
        <w:t>countries in a way that would lower tensions</w:t>
      </w:r>
      <w:r w:rsidRPr="00615FD5">
        <w:rPr>
          <w:rStyle w:val="StyleBoldUnderline"/>
          <w:sz w:val="12"/>
        </w:rPr>
        <w:t>¶</w:t>
      </w:r>
      <w:r w:rsidRPr="00692207">
        <w:rPr>
          <w:rStyle w:val="StyleBoldUnderline"/>
        </w:rPr>
        <w:t xml:space="preserve"> while achieving positive gains.</w:t>
      </w:r>
      <w:r w:rsidRPr="00615FD5">
        <w:rPr>
          <w:sz w:val="12"/>
        </w:rPr>
        <w:t>¶</w:t>
      </w:r>
      <w:r w:rsidRPr="00615FD5">
        <w:rPr>
          <w:sz w:val="16"/>
        </w:rPr>
        <w:t xml:space="preserve"> </w:t>
      </w:r>
      <w:r w:rsidRPr="00692207">
        <w:rPr>
          <w:rStyle w:val="StyleBoldUnderline"/>
        </w:rPr>
        <w:t>No country alone can affordably clean up debris sufficiently to remove the threat of</w:t>
      </w:r>
      <w:r w:rsidRPr="00615FD5">
        <w:rPr>
          <w:rStyle w:val="StyleBoldUnderline"/>
          <w:sz w:val="12"/>
        </w:rPr>
        <w:t>¶</w:t>
      </w:r>
      <w:r w:rsidRPr="00692207">
        <w:rPr>
          <w:rStyle w:val="StyleBoldUnderline"/>
        </w:rPr>
        <w:t xml:space="preserve"> catastrophic collisions</w:t>
      </w:r>
      <w:r w:rsidRPr="00615FD5">
        <w:rPr>
          <w:sz w:val="16"/>
        </w:rPr>
        <w:t>, and both Russia and China are key players in cleaning up</w:t>
      </w:r>
      <w:r w:rsidRPr="00615FD5">
        <w:rPr>
          <w:sz w:val="12"/>
        </w:rPr>
        <w:t>¶</w:t>
      </w:r>
      <w:r w:rsidRPr="00615FD5">
        <w:rPr>
          <w:sz w:val="16"/>
        </w:rPr>
        <w:t xml:space="preserve"> orbital debris. </w:t>
      </w:r>
      <w:r w:rsidRPr="00692207">
        <w:rPr>
          <w:rStyle w:val="StyleBoldUnderline"/>
        </w:rPr>
        <w:t>NSS therefore recommends that the United States actively seek</w:t>
      </w:r>
      <w:r w:rsidRPr="00615FD5">
        <w:rPr>
          <w:rStyle w:val="StyleBoldUnderline"/>
          <w:sz w:val="12"/>
        </w:rPr>
        <w:t>¶</w:t>
      </w:r>
      <w:r w:rsidRPr="00692207">
        <w:rPr>
          <w:rStyle w:val="StyleBoldUnderline"/>
        </w:rPr>
        <w:t xml:space="preserve"> to include </w:t>
      </w:r>
      <w:r w:rsidRPr="00615FD5">
        <w:rPr>
          <w:sz w:val="16"/>
        </w:rPr>
        <w:t>Russia</w:t>
      </w:r>
      <w:r w:rsidRPr="00692207">
        <w:rPr>
          <w:rStyle w:val="StyleBoldUnderline"/>
        </w:rPr>
        <w:t xml:space="preserve">, China, </w:t>
      </w:r>
      <w:r w:rsidRPr="00615FD5">
        <w:rPr>
          <w:sz w:val="16"/>
        </w:rPr>
        <w:t>and other nations</w:t>
      </w:r>
      <w:r w:rsidRPr="00692207">
        <w:rPr>
          <w:rStyle w:val="StyleBoldUnderline"/>
        </w:rPr>
        <w:t xml:space="preserve"> in its international, public-private</w:t>
      </w:r>
      <w:r w:rsidRPr="00615FD5">
        <w:rPr>
          <w:rStyle w:val="StyleBoldUnderline"/>
          <w:sz w:val="12"/>
        </w:rPr>
        <w:t>¶</w:t>
      </w:r>
      <w:r w:rsidRPr="00692207">
        <w:rPr>
          <w:rStyle w:val="StyleBoldUnderline"/>
        </w:rPr>
        <w:t xml:space="preserve"> efforts to clean up orbital debris.</w:t>
      </w:r>
      <w:r w:rsidRPr="00615FD5">
        <w:rPr>
          <w:sz w:val="12"/>
        </w:rPr>
        <w:t>¶</w:t>
      </w:r>
      <w:r w:rsidRPr="00615FD5">
        <w:rPr>
          <w:sz w:val="16"/>
        </w:rPr>
        <w:t xml:space="preserve"> </w:t>
      </w:r>
      <w:r w:rsidRPr="00692207">
        <w:rPr>
          <w:rStyle w:val="StyleBoldUnderline"/>
        </w:rPr>
        <w:t>The 14-member</w:t>
      </w:r>
      <w:r w:rsidRPr="00615FD5">
        <w:rPr>
          <w:sz w:val="16"/>
        </w:rPr>
        <w:t xml:space="preserve"> Inter-Agency Space Debris Coordination Committee (</w:t>
      </w:r>
      <w:r w:rsidRPr="00692207">
        <w:rPr>
          <w:rStyle w:val="StyleBoldUnderline"/>
        </w:rPr>
        <w:t>IADC), which</w:t>
      </w:r>
      <w:r w:rsidRPr="00615FD5">
        <w:rPr>
          <w:rStyle w:val="StyleBoldUnderline"/>
          <w:sz w:val="12"/>
        </w:rPr>
        <w:t>¶</w:t>
      </w:r>
      <w:r w:rsidRPr="00692207">
        <w:rPr>
          <w:rStyle w:val="StyleBoldUnderline"/>
        </w:rPr>
        <w:t xml:space="preserve"> already includes</w:t>
      </w:r>
      <w:r w:rsidRPr="00615FD5">
        <w:rPr>
          <w:sz w:val="16"/>
        </w:rPr>
        <w:t xml:space="preserve"> Russian and </w:t>
      </w:r>
      <w:r w:rsidRPr="00692207">
        <w:rPr>
          <w:rStyle w:val="StyleBoldUnderline"/>
        </w:rPr>
        <w:t>Chinese agencies and NASA, and which has already</w:t>
      </w:r>
      <w:r w:rsidRPr="00615FD5">
        <w:rPr>
          <w:rStyle w:val="StyleBoldUnderline"/>
          <w:sz w:val="12"/>
        </w:rPr>
        <w:t>¶</w:t>
      </w:r>
      <w:r w:rsidRPr="00692207">
        <w:rPr>
          <w:rStyle w:val="StyleBoldUnderline"/>
        </w:rPr>
        <w:t xml:space="preserve"> published voluntary orbital debris mitigation guidelines, may be a good starting</w:t>
      </w:r>
      <w:r w:rsidRPr="00615FD5">
        <w:rPr>
          <w:rStyle w:val="StyleBoldUnderline"/>
          <w:sz w:val="12"/>
        </w:rPr>
        <w:t>¶</w:t>
      </w:r>
      <w:r w:rsidRPr="00692207">
        <w:rPr>
          <w:rStyle w:val="StyleBoldUnderline"/>
        </w:rPr>
        <w:t xml:space="preserve"> place to develop voluntary remediation guidelines</w:t>
      </w:r>
      <w:r w:rsidRPr="00615FD5">
        <w:rPr>
          <w:sz w:val="16"/>
        </w:rPr>
        <w:t xml:space="preserve">. However, </w:t>
      </w:r>
      <w:r w:rsidRPr="00692207">
        <w:rPr>
          <w:rStyle w:val="StyleBoldUnderline"/>
        </w:rPr>
        <w:t>all spacefaring</w:t>
      </w:r>
      <w:r w:rsidRPr="00615FD5">
        <w:rPr>
          <w:rStyle w:val="StyleBoldUnderline"/>
          <w:sz w:val="12"/>
        </w:rPr>
        <w:t>¶</w:t>
      </w:r>
      <w:r w:rsidRPr="00692207">
        <w:rPr>
          <w:rStyle w:val="StyleBoldUnderline"/>
        </w:rPr>
        <w:t xml:space="preserve"> countries</w:t>
      </w:r>
      <w:r w:rsidRPr="00615FD5">
        <w:rPr>
          <w:sz w:val="16"/>
        </w:rPr>
        <w:t xml:space="preserve"> (including the public and private space-related entities within their</w:t>
      </w:r>
      <w:r w:rsidRPr="00615FD5">
        <w:rPr>
          <w:sz w:val="12"/>
        </w:rPr>
        <w:t>¶</w:t>
      </w:r>
      <w:r w:rsidRPr="00615FD5">
        <w:rPr>
          <w:sz w:val="16"/>
        </w:rPr>
        <w:t xml:space="preserve"> borders), </w:t>
      </w:r>
      <w:r w:rsidRPr="00692207">
        <w:rPr>
          <w:rStyle w:val="StyleBoldUnderline"/>
        </w:rPr>
        <w:t>space-related intergovernmental entities, and emerging and extant</w:t>
      </w:r>
      <w:r w:rsidRPr="00615FD5">
        <w:rPr>
          <w:rStyle w:val="StyleBoldUnderline"/>
          <w:sz w:val="12"/>
        </w:rPr>
        <w:t>¶</w:t>
      </w:r>
      <w:r w:rsidRPr="00692207">
        <w:rPr>
          <w:rStyle w:val="StyleBoldUnderline"/>
        </w:rPr>
        <w:t xml:space="preserve"> commercial satellite companies eventually need to be </w:t>
      </w:r>
      <w:r w:rsidRPr="00692207">
        <w:rPr>
          <w:rStyle w:val="StyleBoldUnderline"/>
        </w:rPr>
        <w:lastRenderedPageBreak/>
        <w:t>included.</w:t>
      </w:r>
      <w:r w:rsidRPr="00615FD5">
        <w:rPr>
          <w:sz w:val="12"/>
        </w:rPr>
        <w:t>¶</w:t>
      </w:r>
      <w:r w:rsidRPr="00615FD5">
        <w:rPr>
          <w:sz w:val="16"/>
        </w:rPr>
        <w:t xml:space="preserve"> </w:t>
      </w:r>
      <w:r w:rsidRPr="00692207">
        <w:rPr>
          <w:rStyle w:val="StyleBoldUnderline"/>
        </w:rPr>
        <w:t>To facilitate cooperation with China, NSS also recommends that the U.S.</w:t>
      </w:r>
      <w:r w:rsidRPr="00615FD5">
        <w:rPr>
          <w:rStyle w:val="StyleBoldUnderline"/>
          <w:sz w:val="12"/>
        </w:rPr>
        <w:t>¶</w:t>
      </w:r>
      <w:r w:rsidRPr="00692207">
        <w:rPr>
          <w:rStyle w:val="StyleBoldUnderline"/>
        </w:rPr>
        <w:t xml:space="preserve"> Congress modify the 2011 Wolf amendment,</w:t>
      </w:r>
      <w:r w:rsidRPr="00615FD5">
        <w:rPr>
          <w:sz w:val="16"/>
        </w:rPr>
        <w:t xml:space="preserve"> which bars the use of Federal</w:t>
      </w:r>
      <w:r w:rsidRPr="00615FD5">
        <w:rPr>
          <w:sz w:val="12"/>
        </w:rPr>
        <w:t>¶</w:t>
      </w:r>
      <w:r w:rsidRPr="00615FD5">
        <w:rPr>
          <w:sz w:val="16"/>
        </w:rPr>
        <w:t xml:space="preserve"> funds to conduct bilateral science exchanges with China, </w:t>
      </w:r>
      <w:r w:rsidRPr="00692207">
        <w:rPr>
          <w:rStyle w:val="StyleBoldUnderline"/>
        </w:rPr>
        <w:t>to allow cooperation</w:t>
      </w:r>
      <w:r w:rsidRPr="00615FD5">
        <w:rPr>
          <w:rStyle w:val="StyleBoldUnderline"/>
          <w:sz w:val="12"/>
        </w:rPr>
        <w:t>¶</w:t>
      </w:r>
      <w:r w:rsidRPr="00692207">
        <w:rPr>
          <w:rStyle w:val="StyleBoldUnderline"/>
        </w:rPr>
        <w:t xml:space="preserve"> on matters related to orbital debris</w:t>
      </w:r>
      <w:r w:rsidRPr="00615FD5">
        <w:rPr>
          <w:sz w:val="16"/>
        </w:rPr>
        <w:t>. Congress should also consider allowing</w:t>
      </w:r>
      <w:r w:rsidRPr="00615FD5">
        <w:rPr>
          <w:sz w:val="12"/>
        </w:rPr>
        <w:t>¶</w:t>
      </w:r>
      <w:r w:rsidRPr="00615FD5">
        <w:rPr>
          <w:sz w:val="16"/>
        </w:rPr>
        <w:t xml:space="preserve"> exchanges in areas of overwhelming common interest such as planetary defense and</w:t>
      </w:r>
      <w:r w:rsidRPr="00615FD5">
        <w:rPr>
          <w:sz w:val="12"/>
        </w:rPr>
        <w:t>¶</w:t>
      </w:r>
      <w:r w:rsidRPr="00615FD5">
        <w:rPr>
          <w:sz w:val="16"/>
        </w:rPr>
        <w:t xml:space="preserve"> space weather, in addition to space debris. </w:t>
      </w:r>
    </w:p>
    <w:p w:rsidR="008609C8" w:rsidRPr="00A8290C" w:rsidRDefault="008609C8" w:rsidP="00A8290C"/>
    <w:sectPr w:rsidR="008609C8" w:rsidRPr="00A829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7B7A" w:rsidRDefault="000C7B7A" w:rsidP="005F5576">
      <w:r>
        <w:separator/>
      </w:r>
    </w:p>
  </w:endnote>
  <w:endnote w:type="continuationSeparator" w:id="0">
    <w:p w:rsidR="000C7B7A" w:rsidRDefault="000C7B7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PT Serif">
    <w:charset w:val="00"/>
    <w:family w:val="auto"/>
    <w:pitch w:val="variable"/>
    <w:sig w:usb0="A00002EF" w:usb1="5000204B" w:usb2="00000000" w:usb3="00000000" w:csb0="00000097" w:csb1="00000000"/>
  </w:font>
  <w:font w:name="PT Sans">
    <w:charset w:val="00"/>
    <w:family w:val="auto"/>
    <w:pitch w:val="variable"/>
    <w:sig w:usb0="A00002EF" w:usb1="5000204B" w:usb2="00000000" w:usb3="00000000" w:csb0="00000097" w:csb1="00000000"/>
  </w:font>
  <w:font w:name="Helvetica">
    <w:panose1 w:val="020B0604020202020204"/>
    <w:charset w:val="00"/>
    <w:family w:val="swiss"/>
    <w:pitch w:val="variable"/>
    <w:sig w:usb0="E0002EFF" w:usb1="C0007843" w:usb2="00000009" w:usb3="00000000" w:csb0="000001FF" w:csb1="00000000"/>
  </w:font>
  <w:font w:name="Helvetica Neue">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7B7A" w:rsidRDefault="000C7B7A" w:rsidP="005F5576">
      <w:r>
        <w:separator/>
      </w:r>
    </w:p>
  </w:footnote>
  <w:footnote w:type="continuationSeparator" w:id="0">
    <w:p w:rsidR="000C7B7A" w:rsidRDefault="000C7B7A"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6370A"/>
    <w:multiLevelType w:val="hybridMultilevel"/>
    <w:tmpl w:val="D9961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4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E70"/>
    <w:rsid w:val="00000A64"/>
    <w:rsid w:val="000022F2"/>
    <w:rsid w:val="0000459F"/>
    <w:rsid w:val="00004EB4"/>
    <w:rsid w:val="0002196C"/>
    <w:rsid w:val="00021F29"/>
    <w:rsid w:val="0002329F"/>
    <w:rsid w:val="00027EED"/>
    <w:rsid w:val="0003041D"/>
    <w:rsid w:val="00031157"/>
    <w:rsid w:val="00033028"/>
    <w:rsid w:val="000360A7"/>
    <w:rsid w:val="000412A2"/>
    <w:rsid w:val="00052A1D"/>
    <w:rsid w:val="00055E12"/>
    <w:rsid w:val="000610B1"/>
    <w:rsid w:val="00061CBE"/>
    <w:rsid w:val="00064A59"/>
    <w:rsid w:val="0007162E"/>
    <w:rsid w:val="00073B9A"/>
    <w:rsid w:val="00090287"/>
    <w:rsid w:val="00090BA2"/>
    <w:rsid w:val="000978A3"/>
    <w:rsid w:val="00097D7E"/>
    <w:rsid w:val="000A1D39"/>
    <w:rsid w:val="000A4FA5"/>
    <w:rsid w:val="000B61C8"/>
    <w:rsid w:val="000B79CA"/>
    <w:rsid w:val="000C5970"/>
    <w:rsid w:val="000C767D"/>
    <w:rsid w:val="000C7B7A"/>
    <w:rsid w:val="000D0B76"/>
    <w:rsid w:val="000D2AE5"/>
    <w:rsid w:val="000D3A26"/>
    <w:rsid w:val="000D3D8D"/>
    <w:rsid w:val="000E41A3"/>
    <w:rsid w:val="000F37E7"/>
    <w:rsid w:val="000F4559"/>
    <w:rsid w:val="00113C68"/>
    <w:rsid w:val="00114663"/>
    <w:rsid w:val="001153F2"/>
    <w:rsid w:val="0012057B"/>
    <w:rsid w:val="00123CA0"/>
    <w:rsid w:val="00126D92"/>
    <w:rsid w:val="00126DE7"/>
    <w:rsid w:val="001301AC"/>
    <w:rsid w:val="001304DF"/>
    <w:rsid w:val="00140397"/>
    <w:rsid w:val="0014072D"/>
    <w:rsid w:val="00141F7D"/>
    <w:rsid w:val="00141FBF"/>
    <w:rsid w:val="001421B6"/>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65D9"/>
    <w:rsid w:val="001F7572"/>
    <w:rsid w:val="0020006E"/>
    <w:rsid w:val="002009AE"/>
    <w:rsid w:val="002101DA"/>
    <w:rsid w:val="00217499"/>
    <w:rsid w:val="0024023F"/>
    <w:rsid w:val="00240C4E"/>
    <w:rsid w:val="00243DC0"/>
    <w:rsid w:val="00250E16"/>
    <w:rsid w:val="00257696"/>
    <w:rsid w:val="0026382E"/>
    <w:rsid w:val="00272786"/>
    <w:rsid w:val="00287AB7"/>
    <w:rsid w:val="0029148D"/>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3702"/>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4C44"/>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09A1"/>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49E1"/>
    <w:rsid w:val="005360AB"/>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4895"/>
    <w:rsid w:val="005A506B"/>
    <w:rsid w:val="005A69BB"/>
    <w:rsid w:val="005A701C"/>
    <w:rsid w:val="005B1882"/>
    <w:rsid w:val="005B2444"/>
    <w:rsid w:val="005B2D14"/>
    <w:rsid w:val="005B3140"/>
    <w:rsid w:val="005C0B05"/>
    <w:rsid w:val="005C1E36"/>
    <w:rsid w:val="005C1FFF"/>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3E70"/>
    <w:rsid w:val="006B4CF6"/>
    <w:rsid w:val="006C64D4"/>
    <w:rsid w:val="006E3E31"/>
    <w:rsid w:val="006E53F0"/>
    <w:rsid w:val="006F46C3"/>
    <w:rsid w:val="006F7CDF"/>
    <w:rsid w:val="00700BDB"/>
    <w:rsid w:val="0070121B"/>
    <w:rsid w:val="00701E73"/>
    <w:rsid w:val="00704157"/>
    <w:rsid w:val="00711FE2"/>
    <w:rsid w:val="00712649"/>
    <w:rsid w:val="00714BC9"/>
    <w:rsid w:val="00717BCD"/>
    <w:rsid w:val="00723F91"/>
    <w:rsid w:val="00725623"/>
    <w:rsid w:val="00741C75"/>
    <w:rsid w:val="00743059"/>
    <w:rsid w:val="00744F58"/>
    <w:rsid w:val="00750CED"/>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7794"/>
    <w:rsid w:val="00797B76"/>
    <w:rsid w:val="007A3D06"/>
    <w:rsid w:val="007B383B"/>
    <w:rsid w:val="007C350D"/>
    <w:rsid w:val="007C3689"/>
    <w:rsid w:val="007C3C9B"/>
    <w:rsid w:val="007D3012"/>
    <w:rsid w:val="007D65A7"/>
    <w:rsid w:val="007E3F59"/>
    <w:rsid w:val="007E5043"/>
    <w:rsid w:val="007E5183"/>
    <w:rsid w:val="00803F17"/>
    <w:rsid w:val="008133F9"/>
    <w:rsid w:val="008150AF"/>
    <w:rsid w:val="00821FD1"/>
    <w:rsid w:val="00823AAC"/>
    <w:rsid w:val="00836D1A"/>
    <w:rsid w:val="00851BAC"/>
    <w:rsid w:val="00854C66"/>
    <w:rsid w:val="008553E1"/>
    <w:rsid w:val="008609C8"/>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5D30"/>
    <w:rsid w:val="00927D88"/>
    <w:rsid w:val="00930D1F"/>
    <w:rsid w:val="00935127"/>
    <w:rsid w:val="0094025E"/>
    <w:rsid w:val="0094256C"/>
    <w:rsid w:val="0094734F"/>
    <w:rsid w:val="00953F11"/>
    <w:rsid w:val="00955028"/>
    <w:rsid w:val="009647CA"/>
    <w:rsid w:val="009673F7"/>
    <w:rsid w:val="009706C1"/>
    <w:rsid w:val="009718A9"/>
    <w:rsid w:val="00976675"/>
    <w:rsid w:val="00976FBF"/>
    <w:rsid w:val="009842CA"/>
    <w:rsid w:val="00984B38"/>
    <w:rsid w:val="00990ED4"/>
    <w:rsid w:val="00993842"/>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509B5"/>
    <w:rsid w:val="00A73245"/>
    <w:rsid w:val="00A77145"/>
    <w:rsid w:val="00A8290C"/>
    <w:rsid w:val="00A82989"/>
    <w:rsid w:val="00A904FE"/>
    <w:rsid w:val="00A9262C"/>
    <w:rsid w:val="00A92A7E"/>
    <w:rsid w:val="00A95A8A"/>
    <w:rsid w:val="00AB3B76"/>
    <w:rsid w:val="00AB61DD"/>
    <w:rsid w:val="00AC0EEA"/>
    <w:rsid w:val="00AC222F"/>
    <w:rsid w:val="00AC2CC7"/>
    <w:rsid w:val="00AC7B3B"/>
    <w:rsid w:val="00AD3CE6"/>
    <w:rsid w:val="00AE0E8C"/>
    <w:rsid w:val="00AE1307"/>
    <w:rsid w:val="00AE7586"/>
    <w:rsid w:val="00AF7A65"/>
    <w:rsid w:val="00B06710"/>
    <w:rsid w:val="00B07EBF"/>
    <w:rsid w:val="00B166CB"/>
    <w:rsid w:val="00B17CA3"/>
    <w:rsid w:val="00B235E1"/>
    <w:rsid w:val="00B272CF"/>
    <w:rsid w:val="00B3145D"/>
    <w:rsid w:val="00B357BA"/>
    <w:rsid w:val="00B45D0B"/>
    <w:rsid w:val="00B54387"/>
    <w:rsid w:val="00B564DB"/>
    <w:rsid w:val="00B768B6"/>
    <w:rsid w:val="00B816A3"/>
    <w:rsid w:val="00B908D1"/>
    <w:rsid w:val="00B940D1"/>
    <w:rsid w:val="00BA1001"/>
    <w:rsid w:val="00BB2A6E"/>
    <w:rsid w:val="00BB372D"/>
    <w:rsid w:val="00BB58BD"/>
    <w:rsid w:val="00BB5907"/>
    <w:rsid w:val="00BB6A26"/>
    <w:rsid w:val="00BC1034"/>
    <w:rsid w:val="00BC4CD7"/>
    <w:rsid w:val="00BD035D"/>
    <w:rsid w:val="00BE2408"/>
    <w:rsid w:val="00BE3EC6"/>
    <w:rsid w:val="00BE5BEB"/>
    <w:rsid w:val="00BE6528"/>
    <w:rsid w:val="00C0087A"/>
    <w:rsid w:val="00C05F9D"/>
    <w:rsid w:val="00C23012"/>
    <w:rsid w:val="00C2664F"/>
    <w:rsid w:val="00C27212"/>
    <w:rsid w:val="00C34185"/>
    <w:rsid w:val="00C42DD6"/>
    <w:rsid w:val="00C532B6"/>
    <w:rsid w:val="00C545E7"/>
    <w:rsid w:val="00C5695C"/>
    <w:rsid w:val="00C66858"/>
    <w:rsid w:val="00C72E69"/>
    <w:rsid w:val="00C7411E"/>
    <w:rsid w:val="00C76782"/>
    <w:rsid w:val="00C84988"/>
    <w:rsid w:val="00C8694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7D"/>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444C"/>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77E93"/>
    <w:rsid w:val="00E90AA6"/>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5606"/>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36EC"/>
    <w:rsid w:val="00FD675B"/>
    <w:rsid w:val="00FD7483"/>
    <w:rsid w:val="00FE352F"/>
    <w:rsid w:val="00FE380E"/>
    <w:rsid w:val="00FE4404"/>
    <w:rsid w:val="00FF3D19"/>
    <w:rsid w:val="00FF4D14"/>
    <w:rsid w:val="00FF6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2AC3B4"/>
  <w15:docId w15:val="{97AE856B-0DB2-408F-917C-A979F626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D4444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4444C"/>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4444C"/>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4444C"/>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uiPriority w:val="4"/>
    <w:qFormat/>
    <w:rsid w:val="00D4444C"/>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D444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444C"/>
  </w:style>
  <w:style w:type="character" w:customStyle="1" w:styleId="Heading1Char">
    <w:name w:val="Heading 1 Char"/>
    <w:aliases w:val="Pocket Char"/>
    <w:basedOn w:val="DefaultParagraphFont"/>
    <w:link w:val="Heading1"/>
    <w:uiPriority w:val="1"/>
    <w:rsid w:val="00D4444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4444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6"/>
    <w:qFormat/>
    <w:rsid w:val="00D4444C"/>
    <w:rPr>
      <w:rFonts w:ascii="Times New Roman" w:hAnsi="Times New Roman" w:cs="Times New Roman"/>
      <w:b w:val="0"/>
      <w:i w:val="0"/>
      <w:iCs/>
      <w:sz w:val="20"/>
      <w:u w:val="single"/>
      <w:bdr w:val="single" w:sz="4" w:space="0" w:color="auto"/>
    </w:rPr>
  </w:style>
  <w:style w:type="character" w:customStyle="1" w:styleId="StyleBold">
    <w:name w:val="Style Bold"/>
    <w:basedOn w:val="DefaultParagraphFont"/>
    <w:uiPriority w:val="9"/>
    <w:semiHidden/>
    <w:rsid w:val="00D4444C"/>
    <w:rPr>
      <w:b/>
      <w:bCs/>
    </w:rPr>
  </w:style>
  <w:style w:type="character" w:customStyle="1" w:styleId="Heading3Char">
    <w:name w:val="Heading 3 Char"/>
    <w:aliases w:val="Block Char"/>
    <w:basedOn w:val="DefaultParagraphFont"/>
    <w:link w:val="Heading3"/>
    <w:uiPriority w:val="3"/>
    <w:rsid w:val="00D4444C"/>
    <w:rPr>
      <w:rFonts w:ascii="Georgia" w:eastAsiaTheme="majorEastAsia" w:hAnsi="Georgia" w:cstheme="majorBidi"/>
      <w:b/>
      <w:bCs/>
      <w:sz w:val="28"/>
      <w:u w:val="single"/>
    </w:rPr>
  </w:style>
  <w:style w:type="character" w:customStyle="1" w:styleId="StyleBoldUnderline">
    <w:name w:val="Style Bold Underline"/>
    <w:aliases w:val="Underline,Style Underline,Intense Emphasis1,Style,apple-style-span + 6 pt,Bold,Kern at 16 pt,Intense Emphasis11,Intense Emphasis2,HHeading 3 + 12 pt,Underline Char,Bold Cite Char,Citation Char Char Char,ci,c,Bo,Title Cha,B,cite,9.5 "/>
    <w:basedOn w:val="DefaultParagraphFont"/>
    <w:uiPriority w:val="5"/>
    <w:qFormat/>
    <w:rsid w:val="00D4444C"/>
    <w:rPr>
      <w:b w:val="0"/>
      <w:bCs/>
      <w:sz w:val="20"/>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StyleBold"/>
    <w:uiPriority w:val="5"/>
    <w:qFormat/>
    <w:rsid w:val="00D4444C"/>
    <w:rPr>
      <w:b/>
      <w:bCs/>
      <w:sz w:val="24"/>
      <w:u w:val="none"/>
    </w:rPr>
  </w:style>
  <w:style w:type="paragraph" w:styleId="Header">
    <w:name w:val="header"/>
    <w:basedOn w:val="Normal"/>
    <w:link w:val="HeaderChar"/>
    <w:uiPriority w:val="99"/>
    <w:semiHidden/>
    <w:rsid w:val="00D4444C"/>
    <w:pPr>
      <w:tabs>
        <w:tab w:val="center" w:pos="4680"/>
        <w:tab w:val="right" w:pos="9360"/>
      </w:tabs>
    </w:pPr>
  </w:style>
  <w:style w:type="character" w:customStyle="1" w:styleId="HeaderChar">
    <w:name w:val="Header Char"/>
    <w:basedOn w:val="DefaultParagraphFont"/>
    <w:link w:val="Header"/>
    <w:uiPriority w:val="99"/>
    <w:semiHidden/>
    <w:rsid w:val="00D4444C"/>
    <w:rPr>
      <w:rFonts w:ascii="Times New Roman" w:hAnsi="Times New Roman" w:cs="Times New Roman"/>
      <w:sz w:val="20"/>
    </w:rPr>
  </w:style>
  <w:style w:type="paragraph" w:styleId="Footer">
    <w:name w:val="footer"/>
    <w:basedOn w:val="Normal"/>
    <w:link w:val="FooterChar"/>
    <w:uiPriority w:val="99"/>
    <w:semiHidden/>
    <w:rsid w:val="00D4444C"/>
    <w:pPr>
      <w:tabs>
        <w:tab w:val="center" w:pos="4680"/>
        <w:tab w:val="right" w:pos="9360"/>
      </w:tabs>
    </w:pPr>
  </w:style>
  <w:style w:type="character" w:customStyle="1" w:styleId="FooterChar">
    <w:name w:val="Footer Char"/>
    <w:basedOn w:val="DefaultParagraphFont"/>
    <w:link w:val="Footer"/>
    <w:uiPriority w:val="99"/>
    <w:semiHidden/>
    <w:rsid w:val="00D4444C"/>
    <w:rPr>
      <w:rFonts w:ascii="Times New Roman" w:hAnsi="Times New Roman" w:cs="Times New Roman"/>
      <w:sz w:val="20"/>
    </w:rPr>
  </w:style>
  <w:style w:type="character" w:styleId="Hyperlink">
    <w:name w:val="Hyperlink"/>
    <w:basedOn w:val="DefaultParagraphFont"/>
    <w:uiPriority w:val="99"/>
    <w:rsid w:val="00D4444C"/>
    <w:rPr>
      <w:color w:val="auto"/>
      <w:u w:val="none"/>
    </w:rPr>
  </w:style>
  <w:style w:type="character" w:styleId="FollowedHyperlink">
    <w:name w:val="FollowedHyperlink"/>
    <w:basedOn w:val="DefaultParagraphFont"/>
    <w:uiPriority w:val="99"/>
    <w:semiHidden/>
    <w:rsid w:val="00D4444C"/>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4444C"/>
    <w:rPr>
      <w:rFonts w:ascii="Times New Roman" w:eastAsiaTheme="majorEastAsia" w:hAnsi="Times New Roman" w:cstheme="majorBidi"/>
      <w:b/>
      <w:bCs/>
      <w:iCs/>
      <w:sz w:val="24"/>
    </w:rPr>
  </w:style>
  <w:style w:type="paragraph" w:customStyle="1" w:styleId="cardtext">
    <w:name w:val="card text"/>
    <w:basedOn w:val="Normal"/>
    <w:link w:val="cardtextChar"/>
    <w:qFormat/>
    <w:rsid w:val="00D4444C"/>
    <w:pPr>
      <w:ind w:left="288" w:right="288"/>
    </w:pPr>
    <w:rPr>
      <w:rFonts w:cstheme="minorBidi"/>
    </w:rPr>
  </w:style>
  <w:style w:type="character" w:customStyle="1" w:styleId="cardtextChar">
    <w:name w:val="card text Char"/>
    <w:basedOn w:val="DefaultParagraphFont"/>
    <w:link w:val="cardtext"/>
    <w:rsid w:val="00D4444C"/>
    <w:rPr>
      <w:rFonts w:ascii="Times New Roman" w:hAnsi="Times New Roman"/>
      <w:sz w:val="20"/>
    </w:rPr>
  </w:style>
  <w:style w:type="paragraph" w:customStyle="1" w:styleId="textbold">
    <w:name w:val="text bold"/>
    <w:basedOn w:val="Normal"/>
    <w:link w:val="Emphasis"/>
    <w:uiPriority w:val="6"/>
    <w:qFormat/>
    <w:rsid w:val="00FF6163"/>
    <w:pPr>
      <w:ind w:left="720"/>
      <w:jc w:val="both"/>
    </w:pPr>
    <w:rPr>
      <w:iCs/>
      <w:u w:val="single"/>
      <w:bdr w:val="single" w:sz="4" w:space="0" w:color="auto"/>
    </w:rPr>
  </w:style>
  <w:style w:type="character" w:customStyle="1" w:styleId="UnderlineBold">
    <w:name w:val="Underline Bold"/>
    <w:basedOn w:val="DefaultParagraphFont"/>
    <w:uiPriority w:val="6"/>
    <w:qFormat/>
    <w:rsid w:val="00AC0EEA"/>
    <w:rPr>
      <w:b/>
      <w:sz w:val="20"/>
      <w:u w:val="single"/>
    </w:rPr>
  </w:style>
  <w:style w:type="character" w:customStyle="1" w:styleId="Author-Date">
    <w:name w:val="Author-Date"/>
    <w:qFormat/>
    <w:rsid w:val="00A8290C"/>
    <w:rPr>
      <w:b/>
      <w:sz w:val="24"/>
    </w:rPr>
  </w:style>
  <w:style w:type="character" w:customStyle="1" w:styleId="apple-converted-space">
    <w:name w:val="apple-converted-space"/>
    <w:basedOn w:val="DefaultParagraphFont"/>
    <w:rsid w:val="00BB5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s.vice.com/article/us-spy-chief-warns-of-space-wars-north-korean-nukes-and-cyber-armageddon" TargetMode="External"/><Relationship Id="rId18" Type="http://schemas.openxmlformats.org/officeDocument/2006/relationships/hyperlink" Target="http://qz.com/513220/a-real-life-astronaut-reviews-the-matt-damon-film-the-martian/" TargetMode="External"/><Relationship Id="rId26" Type="http://schemas.openxmlformats.org/officeDocument/2006/relationships/hyperlink" Target="https://www.stratcom.mil/speeches/2015/130/Senate_Armed_Services_Committee_Testimony/" TargetMode="External"/><Relationship Id="rId39" Type="http://schemas.openxmlformats.org/officeDocument/2006/relationships/hyperlink" Target="http://www.sciencedirect.com/science/article/pii/S0265964615300023" TargetMode="External"/><Relationship Id="rId21" Type="http://schemas.openxmlformats.org/officeDocument/2006/relationships/hyperlink" Target="http://www.theguardian.com/science/2013/oct/05/us-scientists-boycott-nasa-china-ban" TargetMode="External"/><Relationship Id="rId34" Type="http://schemas.openxmlformats.org/officeDocument/2006/relationships/hyperlink" Target="http://www.sciencedirect.com/science/article/pii/S0265964615300023" TargetMode="External"/><Relationship Id="rId42" Type="http://schemas.openxmlformats.org/officeDocument/2006/relationships/hyperlink" Target="http://www.sciencedirect.com/science/article/pii/S0265964615300023" TargetMode="External"/><Relationship Id="rId47" Type="http://schemas.openxmlformats.org/officeDocument/2006/relationships/hyperlink" Target="http://www.sciencedirect.com/science/article/pii/S0265964608000404" TargetMode="External"/><Relationship Id="rId50" Type="http://schemas.openxmlformats.org/officeDocument/2006/relationships/hyperlink" Target="http://www.planetary.org/blogs/casey-dreier/2016/0209-first-details-of-nasas-fy2017-budget-request.html" TargetMode="External"/><Relationship Id="rId55" Type="http://schemas.openxmlformats.org/officeDocument/2006/relationships/hyperlink" Target="http://www.universetoday.com/121270/first-manned-flight-of-nasas-orion-deep-space-capsule-could-slip-to-2023/" TargetMode="External"/><Relationship Id="rId63" Type="http://schemas.openxmlformats.org/officeDocument/2006/relationships/hyperlink" Target="http://www.cbsnews.com/news/mission-to-capture-asteroid-will-pave-way-for-mars-exploration/" TargetMode="External"/><Relationship Id="rId68" Type="http://schemas.openxmlformats.org/officeDocument/2006/relationships/hyperlink" Target="http://plasmasphere.nasa.gov/" TargetMode="External"/><Relationship Id="rId76" Type="http://schemas.openxmlformats.org/officeDocument/2006/relationships/hyperlink" Target="https://www.nasa.gov/press-release/nasa-selects-astronauts-for-first-us-commercial-spaceflights-0/" TargetMode="External"/><Relationship Id="rId84" Type="http://schemas.openxmlformats.org/officeDocument/2006/relationships/hyperlink" Target="https://www.theguardian.com/science/2015/jul/17/astronauts-take-emergency-shelter-after-junk-threatens-space-station" TargetMode="External"/><Relationship Id="rId89" Type="http://schemas.openxmlformats.org/officeDocument/2006/relationships/hyperlink" Target="http://phys.org/tags/ocean+acidification/" TargetMode="External"/><Relationship Id="rId7" Type="http://schemas.openxmlformats.org/officeDocument/2006/relationships/webSettings" Target="webSettings.xml"/><Relationship Id="rId71" Type="http://schemas.openxmlformats.org/officeDocument/2006/relationships/hyperlink" Target="http://www.nasa.gov/nextgiantleap" TargetMode="External"/><Relationship Id="rId9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oogle.com/webhp?sourceid=chrome-instant&amp;ion=1&amp;espv=2&amp;ie=UTF-8" TargetMode="External"/><Relationship Id="rId29" Type="http://schemas.openxmlformats.org/officeDocument/2006/relationships/hyperlink" Target="https://www.washingtonpost.com/business/economy/a-fight-to-protect-the-most-valuable-real-estate-in-space/2016/05/09/df590af2-1144-11e6-8967-7ac733c56f12_story.html" TargetMode="External"/><Relationship Id="rId11" Type="http://schemas.openxmlformats.org/officeDocument/2006/relationships/hyperlink" Target="http://www.defense.gov/News/News-Releases/News-Release-View/Article/652687/department-of-defense-dod-releases-fiscal-year-2017-presidents-budget-proposal" TargetMode="External"/><Relationship Id="rId24" Type="http://schemas.openxmlformats.org/officeDocument/2006/relationships/hyperlink" Target="http://www.defense.gov/News/Speeches/Speech-View/Article/648466/remarks-previewing-the-fy-2017-defense-budget" TargetMode="External"/><Relationship Id="rId32" Type="http://schemas.openxmlformats.org/officeDocument/2006/relationships/hyperlink" Target="http://www.scientificamerican.com/article/war-in-space-may-be-closer-than-ever/" TargetMode="External"/><Relationship Id="rId37" Type="http://schemas.openxmlformats.org/officeDocument/2006/relationships/hyperlink" Target="http://www.sciencedirect.com/science/article/pii/S0265964615300023" TargetMode="External"/><Relationship Id="rId40" Type="http://schemas.openxmlformats.org/officeDocument/2006/relationships/hyperlink" Target="http://www.sciencedirect.com/science/article/pii/S0265964615300023" TargetMode="External"/><Relationship Id="rId45" Type="http://schemas.openxmlformats.org/officeDocument/2006/relationships/hyperlink" Target="http://www.sciencedirect.com/science/article/pii/S0265964615300023" TargetMode="External"/><Relationship Id="rId53" Type="http://schemas.openxmlformats.org/officeDocument/2006/relationships/hyperlink" Target="http://www.universetoday.com/127047/opportunity-robustly-in-action-on-12th-anniversary-of-red-planet-touchdown/" TargetMode="External"/><Relationship Id="rId58" Type="http://schemas.openxmlformats.org/officeDocument/2006/relationships/hyperlink" Target="http://www.universetoday.com/126560/spirit-landing/" TargetMode="External"/><Relationship Id="rId66" Type="http://schemas.openxmlformats.org/officeDocument/2006/relationships/hyperlink" Target="http://www.nasa.gov/orion" TargetMode="External"/><Relationship Id="rId74" Type="http://schemas.openxmlformats.org/officeDocument/2006/relationships/hyperlink" Target="https://www.nasa.gov/mission_pages/asteroids/initiative/index.html" TargetMode="External"/><Relationship Id="rId79" Type="http://schemas.openxmlformats.org/officeDocument/2006/relationships/hyperlink" Target="http://news.sciencemag.org/asia/2011/05/holdrens-response-ban-china-science-partnerships-draws-gop-ire?rss=1" TargetMode="External"/><Relationship Id="rId87" Type="http://schemas.openxmlformats.org/officeDocument/2006/relationships/hyperlink" Target="https://www.theguardian.com/science/2011/sep/01/space-junk-rising-exponentially-earth" TargetMode="External"/><Relationship Id="rId5" Type="http://schemas.openxmlformats.org/officeDocument/2006/relationships/styles" Target="styles.xml"/><Relationship Id="rId61" Type="http://schemas.openxmlformats.org/officeDocument/2006/relationships/hyperlink" Target="http://www.cbsnews.com/news/a-one-way-trip-to-mars/" TargetMode="External"/><Relationship Id="rId82" Type="http://schemas.openxmlformats.org/officeDocument/2006/relationships/hyperlink" Target="http://www.nasa.gov/mission_pages/station/news/orbital_debris.html" TargetMode="External"/><Relationship Id="rId90" Type="http://schemas.openxmlformats.org/officeDocument/2006/relationships/hyperlink" Target="http://nbr.org/downloads/pdfs/psa/US-China_brief_Segal_Sept2015.pdf" TargetMode="External"/><Relationship Id="rId19" Type="http://schemas.openxmlformats.org/officeDocument/2006/relationships/hyperlink" Target="http://spacenews.com/chinas-space-station-planners-put-out-welcome-mat/" TargetMode="External"/><Relationship Id="rId14" Type="http://schemas.openxmlformats.org/officeDocument/2006/relationships/hyperlink" Target="https://www.stratcom.mil/speeches/2015/130/Senate_Armed_Services_Committee_Testimony/" TargetMode="External"/><Relationship Id="rId22" Type="http://schemas.openxmlformats.org/officeDocument/2006/relationships/hyperlink" Target="http://www.sciencedirect.com/science/article/pii/S0265964608000404" TargetMode="External"/><Relationship Id="rId27" Type="http://schemas.openxmlformats.org/officeDocument/2006/relationships/hyperlink" Target="https://www.theguardian.com/science/2000/may/14/spaceexploration.theobserver" TargetMode="External"/><Relationship Id="rId30" Type="http://schemas.openxmlformats.org/officeDocument/2006/relationships/hyperlink" Target="http://freebeacon.com/national-security/china-conducts-test-of-new-anti-satellite-missile/" TargetMode="External"/><Relationship Id="rId35" Type="http://schemas.openxmlformats.org/officeDocument/2006/relationships/hyperlink" Target="http://www.sciencedirect.com/science/article/pii/S0265964615300023" TargetMode="External"/><Relationship Id="rId43" Type="http://schemas.openxmlformats.org/officeDocument/2006/relationships/hyperlink" Target="http://www.sciencedirect.com/science/article/pii/S0265964615300023" TargetMode="External"/><Relationship Id="rId48" Type="http://schemas.openxmlformats.org/officeDocument/2006/relationships/hyperlink" Target="http://www.space.com/31875-nasa-2017-budget-request-summary.html" TargetMode="External"/><Relationship Id="rId56" Type="http://schemas.openxmlformats.org/officeDocument/2006/relationships/hyperlink" Target="http://www.universetoday.com/123036/nasas-space-launch-system-passes-critical-design-review-drops-saturn-v-color-motif/" TargetMode="External"/><Relationship Id="rId64" Type="http://schemas.openxmlformats.org/officeDocument/2006/relationships/hyperlink" Target="http://www.cbsnews.com/news/mars-orbiter-snaps-photo-of-curiosity-rover-possible-drilling-target/" TargetMode="External"/><Relationship Id="rId69" Type="http://schemas.openxmlformats.org/officeDocument/2006/relationships/hyperlink" Target="http://www.nasa.gov/feature/goddard/real-martians-how-to-protect-astronauts-from-space-radiation-on-mars" TargetMode="External"/><Relationship Id="rId77" Type="http://schemas.openxmlformats.org/officeDocument/2006/relationships/hyperlink" Target="https://www.nasa.gov/feature/commercial-crew-program-marks-a-year-of-progress" TargetMode="External"/><Relationship Id="rId8" Type="http://schemas.openxmlformats.org/officeDocument/2006/relationships/footnotes" Target="footnotes.xml"/><Relationship Id="rId51" Type="http://schemas.openxmlformats.org/officeDocument/2006/relationships/hyperlink" Target="http://www.universetoday.com/123937/nasa-receives-significant-budget-boost-fiscal-year-2016/" TargetMode="External"/><Relationship Id="rId72" Type="http://schemas.openxmlformats.org/officeDocument/2006/relationships/hyperlink" Target="https://www.nasa.gov/exploration/systems/ground/index.html" TargetMode="External"/><Relationship Id="rId80" Type="http://schemas.openxmlformats.org/officeDocument/2006/relationships/hyperlink" Target="http://www.esa.int/spaceinimages/Images/2016/05/Impact_chip" TargetMode="External"/><Relationship Id="rId85" Type="http://schemas.openxmlformats.org/officeDocument/2006/relationships/hyperlink" Target="http://www.journals.elsevier.com/acta-astronautica/" TargetMode="Externa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www.defense.gov/News/Speeches/Speech-View/Article/648466/remarks-previewing-the-fy-2017-defense-budget" TargetMode="External"/><Relationship Id="rId17" Type="http://schemas.openxmlformats.org/officeDocument/2006/relationships/hyperlink" Target="http://www.scientificamerican.com/article/war-in-space-may-be-closer-than-ever/" TargetMode="External"/><Relationship Id="rId25" Type="http://schemas.openxmlformats.org/officeDocument/2006/relationships/hyperlink" Target="https://news.vice.com/article/us-spy-chief-warns-of-space-wars-north-korean-nukes-and-cyber-armageddon" TargetMode="External"/><Relationship Id="rId33" Type="http://schemas.openxmlformats.org/officeDocument/2006/relationships/hyperlink" Target="http://www.scientificamerican.com/article/war-in-space-may-be-closer-than-ever/" TargetMode="External"/><Relationship Id="rId38" Type="http://schemas.openxmlformats.org/officeDocument/2006/relationships/hyperlink" Target="http://www.sciencedirect.com/science/article/pii/S0265964615300023" TargetMode="External"/><Relationship Id="rId46" Type="http://schemas.openxmlformats.org/officeDocument/2006/relationships/hyperlink" Target="http://www.sciencedirect.com/science/article/pii/S0265964615300023" TargetMode="External"/><Relationship Id="rId59" Type="http://schemas.openxmlformats.org/officeDocument/2006/relationships/hyperlink" Target="http://www.space.com/23762-manned-mars-mission-ideas.html" TargetMode="External"/><Relationship Id="rId67" Type="http://schemas.openxmlformats.org/officeDocument/2006/relationships/hyperlink" Target="http://www.nasa.gov/press-release/nasa-space-launch-system-s-first-flight-to-send-small-sci-tech-satellites-into-space" TargetMode="External"/><Relationship Id="rId20" Type="http://schemas.openxmlformats.org/officeDocument/2006/relationships/hyperlink" Target="http://qz.com/350726/russia-is-sticking-with-the-international-space-station-through-2024-and-thats-progress-for-space-diplomacy/" TargetMode="External"/><Relationship Id="rId41" Type="http://schemas.openxmlformats.org/officeDocument/2006/relationships/hyperlink" Target="http://www.sciencedirect.com/science/article/pii/S0265964615300023" TargetMode="External"/><Relationship Id="rId54" Type="http://schemas.openxmlformats.org/officeDocument/2006/relationships/hyperlink" Target="http://www.universetoday.com/120446/nasa-selects-mission-science-instruments-searching-for-habitability-of-jupiters-ocean-moon-europa/" TargetMode="External"/><Relationship Id="rId62" Type="http://schemas.openxmlformats.org/officeDocument/2006/relationships/hyperlink" Target="http://www.cbsnews.com/news/nasas-ladee-lunar-explorer-crashes-into-moon-as-planned/" TargetMode="External"/><Relationship Id="rId70" Type="http://schemas.openxmlformats.org/officeDocument/2006/relationships/hyperlink" Target="http://www.nasa.gov/content/nasas-orion-flight-test-and-the-journey-to-mars" TargetMode="External"/><Relationship Id="rId75" Type="http://schemas.openxmlformats.org/officeDocument/2006/relationships/hyperlink" Target="http://www.ebeijing.gov.cn/" TargetMode="External"/><Relationship Id="rId83" Type="http://schemas.openxmlformats.org/officeDocument/2006/relationships/hyperlink" Target="http://www.star-tech-inc.com/id121.html" TargetMode="External"/><Relationship Id="rId88" Type="http://schemas.openxmlformats.org/officeDocument/2006/relationships/hyperlink" Target="http://phys.org/tags/ocean+acidity/" TargetMode="External"/><Relationship Id="rId91" Type="http://schemas.openxmlformats.org/officeDocument/2006/relationships/hyperlink" Target="file:///C:/Users/Rajan/Downloads/china-the-united-states-and-prospects-for-asian-space-cooperation.pdf"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theguardian.com/science/2000/may/14/spaceexploration.theobserver" TargetMode="External"/><Relationship Id="rId23" Type="http://schemas.openxmlformats.org/officeDocument/2006/relationships/hyperlink" Target="http://www.defense.gov/News/News-Releases/News-Release-View/Article/652687/department-of-defense-dod-releases-fiscal-year-2017-presidents-budget-proposal" TargetMode="External"/><Relationship Id="rId28" Type="http://schemas.openxmlformats.org/officeDocument/2006/relationships/hyperlink" Target="https://www.google.com/webhp?sourceid=chrome-instant&amp;ion=1&amp;espv=2&amp;ie=UTF-8" TargetMode="External"/><Relationship Id="rId36" Type="http://schemas.openxmlformats.org/officeDocument/2006/relationships/hyperlink" Target="http://www.sciencedirect.com/science/article/pii/S0265964615300023" TargetMode="External"/><Relationship Id="rId49" Type="http://schemas.openxmlformats.org/officeDocument/2006/relationships/hyperlink" Target="http://www.space.com/31875-nasa-2017-budget-request-summary.html" TargetMode="External"/><Relationship Id="rId57" Type="http://schemas.openxmlformats.org/officeDocument/2006/relationships/hyperlink" Target="http://www.universetoday.com/127158/nasa-unveils-orion-pressure-vessel-at-ksc-launching-on-em-1-moon-mission-in-2018/" TargetMode="External"/><Relationship Id="rId10" Type="http://schemas.openxmlformats.org/officeDocument/2006/relationships/hyperlink" Target="http://warontherocks.com/2016/04/use-outer-space-to-strengthen-u-s-china-ties/" TargetMode="External"/><Relationship Id="rId31" Type="http://schemas.openxmlformats.org/officeDocument/2006/relationships/hyperlink" Target="http://freebeacon.com/national-security/military-gears-up-for-space-warfare/" TargetMode="External"/><Relationship Id="rId44" Type="http://schemas.openxmlformats.org/officeDocument/2006/relationships/hyperlink" Target="http://www.sciencedirect.com/science/article/pii/S0265964615300023" TargetMode="External"/><Relationship Id="rId52" Type="http://schemas.openxmlformats.org/officeDocument/2006/relationships/hyperlink" Target="http://www.universetoday.com/126581/nasa-completes-welding-on-lunar-orion/" TargetMode="External"/><Relationship Id="rId60" Type="http://schemas.openxmlformats.org/officeDocument/2006/relationships/hyperlink" Target="http://www.space.com/22342-how-to-live-on-mars-colony-technology.html" TargetMode="External"/><Relationship Id="rId65" Type="http://schemas.openxmlformats.org/officeDocument/2006/relationships/hyperlink" Target="http://www.nasa.gov/exploration/systems/sls/sls-booster-chills-out-ahead-of-hot-ground-test.html" TargetMode="External"/><Relationship Id="rId73" Type="http://schemas.openxmlformats.org/officeDocument/2006/relationships/hyperlink" Target="https://www.nasa.gov/exploration/commercial/index.html" TargetMode="External"/><Relationship Id="rId78" Type="http://schemas.openxmlformats.org/officeDocument/2006/relationships/hyperlink" Target="http://www.scribd.com/doc/273637472/Bolden-letter-on-Soyuz-Seat-Modification" TargetMode="External"/><Relationship Id="rId81" Type="http://schemas.openxmlformats.org/officeDocument/2006/relationships/hyperlink" Target="http://ntrs.nasa.gov/archive/nasa/casi.ntrs.nasa.gov/20160002047.pdf" TargetMode="External"/><Relationship Id="rId86" Type="http://schemas.openxmlformats.org/officeDocument/2006/relationships/hyperlink" Target="https://www.theguardian.com/science/space"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254</TotalTime>
  <Pages>79</Pages>
  <Words>62837</Words>
  <Characters>358176</Characters>
  <Application>Microsoft Office Word</Application>
  <DocSecurity>0</DocSecurity>
  <Lines>2984</Lines>
  <Paragraphs>840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buntinjp@gmail.com</cp:lastModifiedBy>
  <cp:revision>21</cp:revision>
  <dcterms:created xsi:type="dcterms:W3CDTF">2016-07-14T14:52:00Z</dcterms:created>
  <dcterms:modified xsi:type="dcterms:W3CDTF">2016-07-16T03:32:00Z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