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7126" w:rsidRDefault="00807126" w:rsidP="00807126">
      <w:pPr>
        <w:pStyle w:val="Heading3"/>
      </w:pPr>
      <w:r>
        <w:t>A2 China Modernization Advantage</w:t>
      </w:r>
      <w:r w:rsidR="0028336A">
        <w:t xml:space="preserve"> – A2 BMD = Modernization</w:t>
      </w:r>
    </w:p>
    <w:p w:rsidR="00173184" w:rsidRDefault="00173184" w:rsidP="00173184">
      <w:pPr>
        <w:pStyle w:val="Heading4"/>
      </w:pPr>
      <w:r>
        <w:t xml:space="preserve">China </w:t>
      </w:r>
      <w:r w:rsidRPr="007D51E6">
        <w:t>won’t</w:t>
      </w:r>
      <w:r>
        <w:t xml:space="preserve"> do large-scale nuclear modernization in response to BMD---they’ll </w:t>
      </w:r>
      <w:r w:rsidRPr="007D51E6">
        <w:t>deliberately avoid provoking an arms race</w:t>
      </w:r>
      <w:r>
        <w:t xml:space="preserve"> and focus on </w:t>
      </w:r>
      <w:r w:rsidRPr="007D51E6">
        <w:t>low-cost countermeasures</w:t>
      </w:r>
      <w:r>
        <w:t xml:space="preserve"> </w:t>
      </w:r>
    </w:p>
    <w:p w:rsidR="00173184" w:rsidRPr="004C6D81" w:rsidRDefault="0028336A" w:rsidP="00173184">
      <w:pPr>
        <w:rPr>
          <w:b/>
          <w:sz w:val="24"/>
        </w:rPr>
      </w:pPr>
      <w:r>
        <w:rPr>
          <w:b/>
          <w:sz w:val="24"/>
        </w:rPr>
        <w:t xml:space="preserve">Bruce </w:t>
      </w:r>
      <w:r w:rsidR="00173184" w:rsidRPr="004C6D81">
        <w:rPr>
          <w:b/>
          <w:sz w:val="24"/>
        </w:rPr>
        <w:t>MacDonald, USIP Arms Control and Nonproliferation Project special advisor, 2015</w:t>
      </w:r>
    </w:p>
    <w:p w:rsidR="00173184" w:rsidRDefault="00173184" w:rsidP="00173184">
      <w:r>
        <w:t xml:space="preserve"> “Understanding the Dragon Shield: Likelihood and Implications of Chinese Strategic Ballistic Missile Defense”, https://fas.org/wp-content/uploads/2015/</w:t>
      </w:r>
      <w:r w:rsidR="0028336A">
        <w:t>09/DragonShieldreport_FINAL.pdf</w:t>
      </w:r>
    </w:p>
    <w:p w:rsidR="00173184" w:rsidRDefault="00173184" w:rsidP="00173184">
      <w:pPr>
        <w:rPr>
          <w:sz w:val="14"/>
        </w:rPr>
      </w:pPr>
      <w:r w:rsidRPr="00CC06B9">
        <w:rPr>
          <w:rStyle w:val="StyleBoldUnderline"/>
        </w:rPr>
        <w:t xml:space="preserve">Several </w:t>
      </w:r>
      <w:r w:rsidRPr="003C7CF5">
        <w:rPr>
          <w:rStyle w:val="StyleBoldUnderline"/>
          <w:highlight w:val="yellow"/>
        </w:rPr>
        <w:t>Chinese scholars</w:t>
      </w:r>
      <w:r w:rsidRPr="00D24C64">
        <w:rPr>
          <w:sz w:val="14"/>
        </w:rPr>
        <w:t xml:space="preserve"> who are affiliated with prominent academic institutions </w:t>
      </w:r>
      <w:r w:rsidRPr="003C7CF5">
        <w:rPr>
          <w:rStyle w:val="StyleBoldUnderline"/>
          <w:highlight w:val="yellow"/>
        </w:rPr>
        <w:t>have assessed how China could respond to the challenges of U.S. strategic BMD</w:t>
      </w:r>
      <w:r w:rsidRPr="00D24C64">
        <w:rPr>
          <w:sz w:val="14"/>
        </w:rPr>
        <w:t xml:space="preserve">.27 </w:t>
      </w:r>
      <w:proofErr w:type="gramStart"/>
      <w:r w:rsidRPr="00CC06B9">
        <w:rPr>
          <w:rStyle w:val="StyleBoldUnderline"/>
        </w:rPr>
        <w:t>These</w:t>
      </w:r>
      <w:proofErr w:type="gramEnd"/>
      <w:r w:rsidRPr="00CC06B9">
        <w:rPr>
          <w:rStyle w:val="StyleBoldUnderline"/>
        </w:rPr>
        <w:t xml:space="preserve"> </w:t>
      </w:r>
      <w:r w:rsidRPr="003C7CF5">
        <w:rPr>
          <w:rStyle w:val="StyleBoldUnderline"/>
          <w:highlight w:val="yellow"/>
        </w:rPr>
        <w:t>analysts have largely agreed</w:t>
      </w:r>
      <w:r w:rsidRPr="00D24C64">
        <w:rPr>
          <w:sz w:val="14"/>
        </w:rPr>
        <w:t xml:space="preserve"> with each other </w:t>
      </w:r>
      <w:r w:rsidRPr="003C7CF5">
        <w:rPr>
          <w:rStyle w:val="StyleBoldUnderline"/>
          <w:highlight w:val="yellow"/>
        </w:rPr>
        <w:t>as to what China could do.</w:t>
      </w:r>
      <w:r w:rsidRPr="00CC06B9">
        <w:rPr>
          <w:rStyle w:val="StyleBoldUnderline"/>
        </w:rPr>
        <w:t xml:space="preserve"> The </w:t>
      </w:r>
      <w:r w:rsidRPr="003C7CF5">
        <w:rPr>
          <w:rStyle w:val="StyleBoldUnderline"/>
          <w:highlight w:val="yellow"/>
        </w:rPr>
        <w:t>options include using countermeasures</w:t>
      </w:r>
      <w:r w:rsidRPr="00D24C64">
        <w:rPr>
          <w:sz w:val="14"/>
        </w:rPr>
        <w:t xml:space="preserve">, such as decoys and chaff; </w:t>
      </w:r>
      <w:r w:rsidRPr="003C7CF5">
        <w:rPr>
          <w:rStyle w:val="StyleBoldUnderline"/>
          <w:highlight w:val="yellow"/>
        </w:rPr>
        <w:t>deploying more ICBMs</w:t>
      </w:r>
      <w:r w:rsidRPr="00CC06B9">
        <w:rPr>
          <w:rStyle w:val="StyleBoldUnderline"/>
        </w:rPr>
        <w:t xml:space="preserve">; placing </w:t>
      </w:r>
      <w:r w:rsidRPr="003C7CF5">
        <w:rPr>
          <w:rStyle w:val="StyleBoldUnderline"/>
          <w:highlight w:val="yellow"/>
        </w:rPr>
        <w:t>MIRVs</w:t>
      </w:r>
      <w:r w:rsidRPr="00CC06B9">
        <w:rPr>
          <w:rStyle w:val="StyleBoldUnderline"/>
        </w:rPr>
        <w:t xml:space="preserve"> on these ICBMs</w:t>
      </w:r>
      <w:r w:rsidRPr="00D24C64">
        <w:rPr>
          <w:sz w:val="14"/>
        </w:rPr>
        <w:t xml:space="preserve">; </w:t>
      </w:r>
      <w:r w:rsidRPr="00CC06B9">
        <w:rPr>
          <w:rStyle w:val="StyleBoldUnderline"/>
        </w:rPr>
        <w:t xml:space="preserve">deploying more </w:t>
      </w:r>
      <w:r w:rsidRPr="0028336A">
        <w:t>mobile ICBMs; and building more SSBNs</w:t>
      </w:r>
      <w:r w:rsidRPr="00D24C64">
        <w:rPr>
          <w:sz w:val="14"/>
        </w:rPr>
        <w:t xml:space="preserve"> and making sure that enough are deployed at sea. On the other hand, </w:t>
      </w:r>
      <w:r w:rsidRPr="003C7CF5">
        <w:rPr>
          <w:rStyle w:val="StyleBoldUnderline"/>
          <w:highlight w:val="yellow"/>
        </w:rPr>
        <w:t>they are mindful (as a group) of China’s “No First Use Policy” and the international perception of China. That is, they would not want China and the United States to engage in a heated arms race</w:t>
      </w:r>
      <w:r w:rsidRPr="00D24C64">
        <w:rPr>
          <w:sz w:val="14"/>
        </w:rPr>
        <w:t xml:space="preserve">. However, </w:t>
      </w:r>
      <w:r w:rsidRPr="0028336A">
        <w:t>they agree that China must have an assured nuclear deterrent</w:t>
      </w:r>
      <w:r w:rsidRPr="00CC06B9">
        <w:rPr>
          <w:rStyle w:val="StyleBoldUnderline"/>
        </w:rPr>
        <w:t xml:space="preserve"> retaliatory force</w:t>
      </w:r>
      <w:r w:rsidRPr="00D24C64">
        <w:rPr>
          <w:sz w:val="14"/>
        </w:rPr>
        <w:t xml:space="preserve">. Notably, these </w:t>
      </w:r>
      <w:r w:rsidRPr="003C7CF5">
        <w:rPr>
          <w:rStyle w:val="StyleBoldUnderline"/>
          <w:highlight w:val="yellow"/>
        </w:rPr>
        <w:t>scholars tend to prefer that China choose relatively low cost countermeasures as much as possible</w:t>
      </w:r>
      <w:r w:rsidRPr="0028336A">
        <w:t>.</w:t>
      </w:r>
      <w:r w:rsidRPr="00CC06B9">
        <w:rPr>
          <w:rStyle w:val="StyleBoldUnderline"/>
        </w:rPr>
        <w:t xml:space="preserve"> </w:t>
      </w:r>
      <w:r w:rsidRPr="0028336A">
        <w:t>Hui Zhang, physicist and arms control analyst, has described in detail the potential passive countermeasures against U.S. missile defense</w:t>
      </w:r>
      <w:r w:rsidRPr="00D24C64">
        <w:rPr>
          <w:sz w:val="14"/>
        </w:rPr>
        <w:t xml:space="preserve">: Boost phase countermeasures: -- Reducing the boost time using fast-burn booster -- Lofting or depressing the ICBM trajectories -- Spoofing the defender’s tracking sensors -- Simultaneously launching several ICBMs (or with some theater or tactical ballistic missiles) from a compact area -- Protecting the missile body with reflective or ablative coatings -- Rotating the missile Midcourse phase countermeasures: -- Using reentry vehicle (RV)-simulating decoys and chaff to hide the RV from BMD radars -- Using anti-simulation techniques to make the RV radar image look like one among many balloons -- Reducing the radar signature of the warhead -- Reducing the infrared signature of the warhead Terminal phase countermeasures: -- Making the high-velocity warhead maneuverable28 Note that in his analysis, </w:t>
      </w:r>
      <w:r w:rsidRPr="003C7CF5">
        <w:rPr>
          <w:rStyle w:val="StyleBoldUnderline"/>
          <w:highlight w:val="yellow"/>
        </w:rPr>
        <w:t>Zhang deemphasized China building up its missile forces</w:t>
      </w:r>
      <w:r w:rsidRPr="00D24C64">
        <w:rPr>
          <w:sz w:val="14"/>
        </w:rPr>
        <w:t xml:space="preserve">. Prior to the January 2010 Chinese BMD test, Chinese academics tended to not publish articles about China’s potential development and deployment of BMD. As noted earlier in this report, non-Chinese scholars (particularly a select few American experts) were examining this issue, but they were largely skeptical of China’s capability to field a strategic BMD system. For example, Paul H.B. Godwin assessed in 2003: </w:t>
      </w:r>
      <w:r w:rsidRPr="00CC06B9">
        <w:rPr>
          <w:rStyle w:val="StyleBoldUnderline"/>
        </w:rPr>
        <w:t>As with many advanced technology military programs, initial research programs are relatively inexpensive</w:t>
      </w:r>
      <w:r w:rsidRPr="00D24C64">
        <w:rPr>
          <w:sz w:val="14"/>
        </w:rPr>
        <w:t xml:space="preserve">, especially when compared to developing and testing prototypes. Consequently, </w:t>
      </w:r>
      <w:r w:rsidRPr="00CC06B9">
        <w:rPr>
          <w:rStyle w:val="StyleBoldUnderline"/>
        </w:rPr>
        <w:t>although China’s interest in an extensive range of technologies is evident</w:t>
      </w:r>
      <w:r w:rsidRPr="00D24C64">
        <w:rPr>
          <w:sz w:val="14"/>
        </w:rPr>
        <w:t xml:space="preserve">, even if only for point defense of missile bases and command [and] control (C2) facilities, </w:t>
      </w:r>
      <w:r w:rsidRPr="00CC06B9">
        <w:rPr>
          <w:rStyle w:val="StyleBoldUnderline"/>
        </w:rPr>
        <w:t>whether and when these research programs can be translated into operational systems are questionable</w:t>
      </w:r>
      <w:r w:rsidRPr="00D24C64">
        <w:rPr>
          <w:sz w:val="14"/>
        </w:rPr>
        <w:t>. If U.S. missile defense programs are any measure, it will be many years before China can deploy effective missile defenses—and then, only after considerable investment.29</w:t>
      </w:r>
    </w:p>
    <w:p w:rsidR="0028336A" w:rsidRDefault="0028336A" w:rsidP="00173184">
      <w:pPr>
        <w:rPr>
          <w:sz w:val="14"/>
        </w:rPr>
      </w:pPr>
    </w:p>
    <w:p w:rsidR="0028336A" w:rsidRPr="00B22F09" w:rsidRDefault="0028336A" w:rsidP="0028336A">
      <w:pPr>
        <w:pStyle w:val="Heading4"/>
      </w:pPr>
      <w:r w:rsidRPr="00B22F09">
        <w:t xml:space="preserve">BMD </w:t>
      </w:r>
      <w:r>
        <w:t xml:space="preserve">is not the only reason for modernization – it just provides the political cover, several alt causes exist that the </w:t>
      </w:r>
      <w:proofErr w:type="spellStart"/>
      <w:r>
        <w:t>aff</w:t>
      </w:r>
      <w:proofErr w:type="spellEnd"/>
      <w:r>
        <w:t xml:space="preserve"> doesn’t solve</w:t>
      </w:r>
    </w:p>
    <w:p w:rsidR="0028336A" w:rsidRPr="00B22F09" w:rsidRDefault="0028336A" w:rsidP="0028336A">
      <w:r w:rsidRPr="00B22F09">
        <w:rPr>
          <w:rStyle w:val="StyleStyleBold12pt"/>
        </w:rPr>
        <w:t>Colby</w:t>
      </w:r>
      <w:r w:rsidRPr="00B22F09">
        <w:t xml:space="preserve">, principal analyst and division lead for global strategic affairs @ Center for Naval Analyses, and Denmark, VP for political and security affairs – National Bureau of Asian Research, </w:t>
      </w:r>
      <w:r w:rsidRPr="00B22F09">
        <w:rPr>
          <w:rStyle w:val="StyleStyleBold12pt"/>
        </w:rPr>
        <w:t>‘13</w:t>
      </w:r>
    </w:p>
    <w:p w:rsidR="0028336A" w:rsidRPr="00B22F09" w:rsidRDefault="0028336A" w:rsidP="0028336A">
      <w:r w:rsidRPr="00B22F09">
        <w:t>Elbridge A. and Abraham M., “Nuclear Weapons and U.S.-China Relations: A Way Forward,” A Report of the PONI Working Group on U.</w:t>
      </w:r>
      <w:r>
        <w:t>S.-China Nuclear Dynamics, CSIS</w:t>
      </w:r>
    </w:p>
    <w:p w:rsidR="0028336A" w:rsidRPr="00A74FD2" w:rsidRDefault="0028336A" w:rsidP="0028336A">
      <w:pPr>
        <w:rPr>
          <w:b/>
          <w:bCs/>
          <w:u w:val="single"/>
        </w:rPr>
      </w:pPr>
      <w:r w:rsidRPr="00B22F09">
        <w:t>Unfortunately</w:t>
      </w:r>
      <w:r w:rsidRPr="003C7CF5">
        <w:rPr>
          <w:highlight w:val="yellow"/>
        </w:rPr>
        <w:t xml:space="preserve">, </w:t>
      </w:r>
      <w:r w:rsidRPr="003C7CF5">
        <w:rPr>
          <w:rStyle w:val="StyleBoldUnderline"/>
          <w:highlight w:val="yellow"/>
        </w:rPr>
        <w:t>the</w:t>
      </w:r>
      <w:r w:rsidRPr="003C7CF5">
        <w:rPr>
          <w:highlight w:val="yellow"/>
        </w:rPr>
        <w:t xml:space="preserve"> U.S. </w:t>
      </w:r>
      <w:r w:rsidRPr="003C7CF5">
        <w:rPr>
          <w:rStyle w:val="StyleBoldUnderline"/>
          <w:highlight w:val="yellow"/>
        </w:rPr>
        <w:t>BMD buildup has generated intense opposition from Beijing</w:t>
      </w:r>
      <w:r w:rsidRPr="00B22F09">
        <w:t xml:space="preserve"> for over a decade, and many Chinese sources have linked China’s expanding nuclear capabilities to concerns about U.S. missile defense advances.10 </w:t>
      </w:r>
      <w:proofErr w:type="gramStart"/>
      <w:r w:rsidRPr="003C7CF5">
        <w:rPr>
          <w:rStyle w:val="StyleBoldUnderline"/>
          <w:highlight w:val="yellow"/>
        </w:rPr>
        <w:t>The</w:t>
      </w:r>
      <w:proofErr w:type="gramEnd"/>
      <w:r w:rsidRPr="003C7CF5">
        <w:rPr>
          <w:rStyle w:val="StyleBoldUnderline"/>
          <w:highlight w:val="yellow"/>
        </w:rPr>
        <w:t xml:space="preserve"> extent to which this opposition is genuine, as opposed to a political pretext, is hard to gauge</w:t>
      </w:r>
      <w:r w:rsidRPr="00B22F09">
        <w:rPr>
          <w:rStyle w:val="StyleBoldUnderline"/>
        </w:rPr>
        <w:t>.</w:t>
      </w:r>
      <w:r w:rsidRPr="00B22F09">
        <w:t xml:space="preserve"> On the one hand, Chinese officials and experts seem to have a genuine respect for the power and promise of U.S. technological mastery, leading them to wonder whether the United States might be able to solve the tremendous challenges of missile defense against sophisticated adversaries over the longer term.11 On the other hand, </w:t>
      </w:r>
      <w:r w:rsidRPr="003C7CF5">
        <w:rPr>
          <w:rStyle w:val="StyleBoldUnderline"/>
          <w:highlight w:val="yellow"/>
        </w:rPr>
        <w:t>there is a reasonable possibility that Beijing’s opposition to U.S. BMD may be designed to provide political cover</w:t>
      </w:r>
      <w:r w:rsidRPr="003C7CF5">
        <w:rPr>
          <w:highlight w:val="yellow"/>
        </w:rPr>
        <w:t xml:space="preserve"> </w:t>
      </w:r>
      <w:r w:rsidRPr="003C7CF5">
        <w:rPr>
          <w:rStyle w:val="StyleBoldUnderline"/>
          <w:highlight w:val="yellow"/>
        </w:rPr>
        <w:t>while Beijing undertakes the nuclear expansion and modernization it wants to pursue anyway</w:t>
      </w:r>
      <w:r w:rsidRPr="00B22F09">
        <w:rPr>
          <w:rStyle w:val="StyleBoldUnderline"/>
        </w:rPr>
        <w:t xml:space="preserve">. </w:t>
      </w:r>
      <w:r w:rsidRPr="003C7CF5">
        <w:rPr>
          <w:rStyle w:val="StyleBoldUnderline"/>
          <w:highlight w:val="yellow"/>
        </w:rPr>
        <w:t>Other drivers of China’s missile modernization</w:t>
      </w:r>
      <w:r w:rsidRPr="00A74FD2">
        <w:rPr>
          <w:rStyle w:val="StyleBoldUnderline"/>
        </w:rPr>
        <w:t xml:space="preserve"> </w:t>
      </w:r>
      <w:r w:rsidRPr="00B22F09">
        <w:t xml:space="preserve">and expansion </w:t>
      </w:r>
      <w:r w:rsidRPr="003C7CF5">
        <w:rPr>
          <w:rStyle w:val="StyleBoldUnderline"/>
          <w:highlight w:val="yellow"/>
        </w:rPr>
        <w:t xml:space="preserve">include concerns about the reliability of its earlier platforms, the </w:t>
      </w:r>
      <w:r w:rsidRPr="003C7CF5">
        <w:rPr>
          <w:rStyle w:val="StyleBoldUnderline"/>
          <w:highlight w:val="yellow"/>
        </w:rPr>
        <w:lastRenderedPageBreak/>
        <w:t>capabilities of other nuclear powers, and the U.S. development of conventional strategic strike capabilities, including CPGS.</w:t>
      </w:r>
      <w:r w:rsidRPr="00A74FD2">
        <w:rPr>
          <w:rStyle w:val="StyleBoldUnderline"/>
        </w:rPr>
        <w:t xml:space="preserve"> </w:t>
      </w:r>
    </w:p>
    <w:p w:rsidR="0028336A" w:rsidRPr="00B22F09" w:rsidRDefault="0028336A" w:rsidP="0028336A">
      <w:pPr>
        <w:pStyle w:val="Heading4"/>
      </w:pPr>
      <w:r w:rsidRPr="00B22F09">
        <w:t xml:space="preserve">China </w:t>
      </w:r>
      <w:r>
        <w:t>modernization efforts are sustained and long term – won’t just reverse course now.</w:t>
      </w:r>
    </w:p>
    <w:p w:rsidR="0028336A" w:rsidRPr="00B22F09" w:rsidRDefault="0028336A" w:rsidP="0028336A">
      <w:proofErr w:type="spellStart"/>
      <w:r w:rsidRPr="00B22F09">
        <w:rPr>
          <w:rStyle w:val="StyleStyleBold12pt"/>
        </w:rPr>
        <w:t>Haddick</w:t>
      </w:r>
      <w:proofErr w:type="spellEnd"/>
      <w:r w:rsidRPr="00B22F09">
        <w:rPr>
          <w:rStyle w:val="StyleStyleBold12pt"/>
        </w:rPr>
        <w:t xml:space="preserve"> 2014</w:t>
      </w:r>
      <w:r w:rsidRPr="00B22F09">
        <w:t xml:space="preserve"> -an independent contractor at U.S. Special Operations Command</w:t>
      </w:r>
      <w:r w:rsidRPr="00B22F09">
        <w:br/>
        <w:t>Robert, Fire on the Water, Naval Institute Press, p. 211</w:t>
      </w:r>
    </w:p>
    <w:p w:rsidR="0028336A" w:rsidRPr="00B22F09" w:rsidRDefault="0028336A" w:rsidP="0028336A">
      <w:pPr>
        <w:rPr>
          <w:rStyle w:val="StyleBoldUnderline"/>
        </w:rPr>
      </w:pPr>
      <w:r w:rsidRPr="00B22F09">
        <w:rPr>
          <w:sz w:val="16"/>
        </w:rPr>
        <w:t xml:space="preserve">Naturally there are </w:t>
      </w:r>
      <w:r w:rsidRPr="00B22F09">
        <w:rPr>
          <w:rStyle w:val="StyleBoldUnderline"/>
        </w:rPr>
        <w:t>skeptics</w:t>
      </w:r>
      <w:r w:rsidRPr="00B22F09">
        <w:rPr>
          <w:sz w:val="16"/>
        </w:rPr>
        <w:t xml:space="preserve"> who </w:t>
      </w:r>
      <w:r w:rsidRPr="00B22F09">
        <w:rPr>
          <w:rStyle w:val="StyleBoldUnderline"/>
        </w:rPr>
        <w:t>doubt whether it is wise</w:t>
      </w:r>
      <w:r w:rsidRPr="00B22F09">
        <w:rPr>
          <w:sz w:val="16"/>
        </w:rPr>
        <w:t xml:space="preserve"> or even practical </w:t>
      </w:r>
      <w:r w:rsidRPr="00B22F09">
        <w:rPr>
          <w:rStyle w:val="StyleBoldUnderline"/>
        </w:rPr>
        <w:t>for the U</w:t>
      </w:r>
      <w:r w:rsidRPr="00B22F09">
        <w:rPr>
          <w:sz w:val="16"/>
        </w:rPr>
        <w:t xml:space="preserve">nited </w:t>
      </w:r>
      <w:r w:rsidRPr="00B22F09">
        <w:rPr>
          <w:rStyle w:val="StyleBoldUnderline"/>
        </w:rPr>
        <w:t>S</w:t>
      </w:r>
      <w:r w:rsidRPr="00B22F09">
        <w:rPr>
          <w:sz w:val="16"/>
        </w:rPr>
        <w:t xml:space="preserve">tates </w:t>
      </w:r>
      <w:r w:rsidRPr="00B22F09">
        <w:rPr>
          <w:rStyle w:val="StyleBoldUnderline"/>
        </w:rPr>
        <w:t xml:space="preserve">to attempt to sustain its leading role in the </w:t>
      </w:r>
      <w:r w:rsidRPr="00B22F09">
        <w:rPr>
          <w:sz w:val="16"/>
        </w:rPr>
        <w:t xml:space="preserve">region in the </w:t>
      </w:r>
      <w:r w:rsidRPr="00B22F09">
        <w:rPr>
          <w:rStyle w:val="StyleBoldUnderline"/>
        </w:rPr>
        <w:t>face of China's rapid rise</w:t>
      </w:r>
      <w:r w:rsidRPr="00B22F09">
        <w:rPr>
          <w:sz w:val="16"/>
        </w:rPr>
        <w:t xml:space="preserve">.16 It is important to rebut the skeptics' arguments. Some skeptics assert that a visible and formidable response to China will only antagonize China, making an enemy where none previously existed. But this ignores the fact that </w:t>
      </w:r>
      <w:r w:rsidRPr="003C7CF5">
        <w:rPr>
          <w:sz w:val="16"/>
          <w:highlight w:val="yellow"/>
        </w:rPr>
        <w:t>C</w:t>
      </w:r>
      <w:r w:rsidRPr="003C7CF5">
        <w:rPr>
          <w:rStyle w:val="StyleBoldUnderline"/>
          <w:highlight w:val="yellow"/>
        </w:rPr>
        <w:t>hina's well-planned military modernization strategy began two decades ago and has followed a steady course since its inception. The U.S. "pivot to Asia" came long after and was clearly a response to decisions China's leaders</w:t>
      </w:r>
      <w:r w:rsidRPr="00B22F09">
        <w:rPr>
          <w:sz w:val="16"/>
        </w:rPr>
        <w:t xml:space="preserve"> had previously taken. The skeptics' view also presumes that China's leaders respond emotionally rather than deliberately, as is much more likely the case. </w:t>
      </w:r>
      <w:r w:rsidRPr="00B22F09">
        <w:rPr>
          <w:rStyle w:val="StyleBoldUnderline"/>
        </w:rPr>
        <w:t xml:space="preserve">The recent U.S. response to the changing security balance in the western Pacific will not spark a new military competition with China, because that </w:t>
      </w:r>
      <w:r w:rsidRPr="003C7CF5">
        <w:rPr>
          <w:rStyle w:val="StyleBoldUnderline"/>
          <w:highlight w:val="yellow"/>
        </w:rPr>
        <w:t>competition has been already been under way for some time.</w:t>
      </w:r>
    </w:p>
    <w:p w:rsidR="0028336A" w:rsidRDefault="0028336A" w:rsidP="0028336A">
      <w:pPr>
        <w:rPr>
          <w:sz w:val="16"/>
        </w:rPr>
      </w:pPr>
    </w:p>
    <w:p w:rsidR="0028336A" w:rsidRPr="00B22F09" w:rsidRDefault="0028336A" w:rsidP="0028336A">
      <w:pPr>
        <w:pStyle w:val="Heading4"/>
      </w:pPr>
      <w:r w:rsidRPr="00B22F09">
        <w:t xml:space="preserve">History proves – BMD didn’t change Chinese </w:t>
      </w:r>
      <w:r>
        <w:t xml:space="preserve">military </w:t>
      </w:r>
      <w:r w:rsidRPr="00B22F09">
        <w:t>doctrine at all</w:t>
      </w:r>
    </w:p>
    <w:p w:rsidR="0028336A" w:rsidRPr="00B22F09" w:rsidRDefault="0028336A" w:rsidP="0028336A">
      <w:proofErr w:type="spellStart"/>
      <w:r w:rsidRPr="00B22F09">
        <w:rPr>
          <w:rStyle w:val="StyleStyleBold12pt"/>
        </w:rPr>
        <w:t>Fravel</w:t>
      </w:r>
      <w:proofErr w:type="spellEnd"/>
      <w:r w:rsidRPr="00B22F09">
        <w:t xml:space="preserve">, Associate Professor of Political Science @ MIT, </w:t>
      </w:r>
      <w:r w:rsidRPr="00A74FD2">
        <w:rPr>
          <w:rStyle w:val="StyleStyleBold12pt"/>
        </w:rPr>
        <w:t>and Medeiros</w:t>
      </w:r>
      <w:r w:rsidRPr="00B22F09">
        <w:t xml:space="preserve">, RAND Corp, </w:t>
      </w:r>
      <w:r w:rsidRPr="00B22F09">
        <w:rPr>
          <w:rStyle w:val="StyleStyleBold12pt"/>
        </w:rPr>
        <w:t>‘10</w:t>
      </w:r>
    </w:p>
    <w:p w:rsidR="0028336A" w:rsidRPr="00B22F09" w:rsidRDefault="0028336A" w:rsidP="0028336A">
      <w:r w:rsidRPr="00B22F09">
        <w:t xml:space="preserve">M. Taylor and Evan S., “China’s Search for Assured Retaliation,” </w:t>
      </w:r>
      <w:r w:rsidRPr="00B22F09">
        <w:rPr>
          <w:i/>
        </w:rPr>
        <w:t>International Security</w:t>
      </w:r>
      <w:r>
        <w:t xml:space="preserve"> Vol. 35, No. 2 p. 48–87</w:t>
      </w:r>
    </w:p>
    <w:p w:rsidR="0028336A" w:rsidRPr="00A74FD2" w:rsidRDefault="0028336A" w:rsidP="0028336A">
      <w:pPr>
        <w:rPr>
          <w:rStyle w:val="StyleBoldUnderline"/>
        </w:rPr>
      </w:pPr>
      <w:r w:rsidRPr="00D76EA2">
        <w:t xml:space="preserve">In the literature on China’s nuclear weapons, however, few scholars have explored the origins of Chinese beliefs about the roles and missions of nuclear weapons and, as a consequence, the drivers of nuclear force development. One line of inquiry examines China’s decision to acquire nuclear weapons, including the seminal works by Alice Hsieh as well as John Lewis and </w:t>
      </w:r>
      <w:proofErr w:type="spellStart"/>
      <w:r w:rsidRPr="00D76EA2">
        <w:t>Xue</w:t>
      </w:r>
      <w:proofErr w:type="spellEnd"/>
      <w:r w:rsidRPr="00D76EA2">
        <w:t xml:space="preserve"> </w:t>
      </w:r>
      <w:proofErr w:type="spellStart"/>
      <w:r w:rsidRPr="00D76EA2">
        <w:t>Litai</w:t>
      </w:r>
      <w:proofErr w:type="spellEnd"/>
      <w:r w:rsidRPr="00D76EA2">
        <w:t xml:space="preserve"> on the history of China’s strategic weapons programs.7 Another line of inquiry probes how best to characterize China’s nuclear strategy. Much of the debate revolves around whether China pursues either minimum deterrence or limited deterrence.8 Minimum deterrence refers to “threatening the lowest level of damage necessary to prevent attack, with the fewest number of nuclear weapons possible.”9 Similarly, limited deterrence “requires a limited war-ª</w:t>
      </w:r>
      <w:proofErr w:type="spellStart"/>
      <w:r w:rsidRPr="00D76EA2">
        <w:t>ghting</w:t>
      </w:r>
      <w:proofErr w:type="spellEnd"/>
      <w:r w:rsidRPr="00D76EA2">
        <w:t xml:space="preserve"> capability to </w:t>
      </w:r>
      <w:proofErr w:type="spellStart"/>
      <w:r w:rsidRPr="00D76EA2">
        <w:t>inºict</w:t>
      </w:r>
      <w:proofErr w:type="spellEnd"/>
      <w:r w:rsidRPr="00D76EA2">
        <w:t xml:space="preserve"> costly damage on the adversary at every rung on the escalation ladder, thus denying the adversary victory in a nuclear war.”10 The mainstream view remains that minimum deterrence best captures the essence of China’s approach.11 Finally, other scholars argue that China has adopted a distinctively Chinese approach heavily </w:t>
      </w:r>
      <w:proofErr w:type="spellStart"/>
      <w:r w:rsidRPr="00D76EA2">
        <w:t>inºuenced</w:t>
      </w:r>
      <w:proofErr w:type="spellEnd"/>
      <w:r w:rsidRPr="00D76EA2">
        <w:t xml:space="preserve"> by China’s strategic tradition associated with Sun </w:t>
      </w:r>
      <w:proofErr w:type="spellStart"/>
      <w:r w:rsidRPr="00D76EA2">
        <w:t>Zi</w:t>
      </w:r>
      <w:proofErr w:type="spellEnd"/>
      <w:r w:rsidRPr="00D76EA2">
        <w:t xml:space="preserve"> and traditional strategic thought.12</w:t>
      </w:r>
      <w:r w:rsidRPr="00D76EA2">
        <w:rPr>
          <w:sz w:val="12"/>
        </w:rPr>
        <w:t xml:space="preserve">¶ </w:t>
      </w:r>
      <w:r w:rsidRPr="00D76EA2">
        <w:t>Conclusions about China’s approach to nuclear strategy are often grounded in assessments of China’s force structure, not in Chinese beliefs or authoritative military writings about the contribution of nuclear weapons to deterrence. In a 2007 study, for example, Jeffrey Lewis claims that China possesses a unique view of deterrence in which Chinese leaders believe that deterrence is a relatively easy objective that can be achieved with few nuclear weapons.13 The basis for Lewis’s argument, however, is not the beliefs and attitudes of Chinese leaders and strategists. Instead, he infers this strategic preference from the small size of China’s force, writing that “</w:t>
      </w:r>
      <w:r w:rsidRPr="003C7CF5">
        <w:rPr>
          <w:rStyle w:val="StyleBoldUnderline"/>
          <w:highlight w:val="yellow"/>
        </w:rPr>
        <w:t>Chinese policy makers have tended to make decisions about China’s strategic forces that suggest a widespread belief that deterrence is achieved early and with a small number of forces.</w:t>
      </w:r>
      <w:r w:rsidRPr="00D76EA2">
        <w:t>”14</w:t>
      </w:r>
      <w:r w:rsidRPr="00D76EA2">
        <w:rPr>
          <w:sz w:val="12"/>
        </w:rPr>
        <w:t xml:space="preserve">¶ </w:t>
      </w:r>
      <w:proofErr w:type="gramStart"/>
      <w:r w:rsidRPr="00D76EA2">
        <w:t>We</w:t>
      </w:r>
      <w:proofErr w:type="gramEnd"/>
      <w:r w:rsidRPr="00D76EA2">
        <w:t xml:space="preserve"> offer two explanations for the slow pace and shallow trajectory in the development of China’s nuclear strategy and forces until the mid-1990s. The first explanation is ideational. The views and beliefs of China’s top leaders, mainly Mao Zedong and Deng Xiaoping, had a consistently dominant influence on Chinese nuclear strategy. The salience of their views continued well after their deaths in 1976 and 1997, respectively. Both leaders viewed nuclear weapons, primarily and probably exclusively, as tools for </w:t>
      </w:r>
      <w:r w:rsidRPr="00D76EA2">
        <w:lastRenderedPageBreak/>
        <w:t xml:space="preserve">deterring nuclear aggression and countering coercion, not as weapons to be used in combat to accomplish discrete military objectives. Both leaders embraced the idea of deterrence through assured retaliation, in which a small number of survivable weapons would be enough to retaliate and impose unacceptable damage on an adversary, even if the concepts of survivability and unacceptable damage were left </w:t>
      </w:r>
      <w:proofErr w:type="spellStart"/>
      <w:r w:rsidRPr="00D76EA2">
        <w:t>undeªned</w:t>
      </w:r>
      <w:proofErr w:type="spellEnd"/>
      <w:r w:rsidRPr="00D76EA2">
        <w:t xml:space="preserve"> for decades.15 No evidence exists that either Mao or Deng possessed views on the operational requirements of credible deterrence vis-à-vis China’s potential adversaries. One important implication of these beliefs is that the concept of assured retaliation, not minimum deterrence, </w:t>
      </w:r>
      <w:proofErr w:type="gramStart"/>
      <w:r w:rsidRPr="00D76EA2">
        <w:t>best</w:t>
      </w:r>
      <w:proofErr w:type="gramEnd"/>
      <w:r w:rsidRPr="00D76EA2">
        <w:t xml:space="preserve"> captures China’s approach to nuclear weapons.</w:t>
      </w:r>
      <w:r w:rsidRPr="00D76EA2">
        <w:rPr>
          <w:sz w:val="12"/>
        </w:rPr>
        <w:t xml:space="preserve">¶ </w:t>
      </w:r>
      <w:r w:rsidRPr="00D76EA2">
        <w:t>Our second explanation points to multiple organizational and political constraints on the ability of the People’s Liberation Army (PLA) to develop nuclear strategy and an associated operational doctrine. As a result of the Cultural Revolution (1966–76), the PLA for two decades after testing its ª</w:t>
      </w:r>
      <w:proofErr w:type="spellStart"/>
      <w:r w:rsidRPr="00D76EA2">
        <w:t>rst</w:t>
      </w:r>
      <w:proofErr w:type="spellEnd"/>
      <w:r w:rsidRPr="00D76EA2">
        <w:t xml:space="preserve"> weapon lacked the experience and the expertise to do so; the military began to formulate its nuclear strategy and operational doctrine only in the mid-1980s, with the further advances coming in the 1990s. Also, China’s political environment was not conducive to such work on strategy and doctrine. Nuclear issues were treated with intense secrecy, limiting knowledge of them and, thus, opportunities for interagency deliberations. Party-led civil-military relations in China and the strength of the Chinese Communist Party (CCP) meant that Mao’s and Deng’s views on military strategy, including nuclear weapons, were not questioned for decades</w:t>
      </w:r>
      <w:r w:rsidRPr="003C7CF5">
        <w:rPr>
          <w:rStyle w:val="StyleBoldUnderline"/>
          <w:highlight w:val="yellow"/>
        </w:rPr>
        <w:t>.¶ Despite major changes in China’s external security environment, economic resources, and technological capabilities, its approach to nuclear strategy and force structure has been relatively consistent since the 1960s.</w:t>
      </w:r>
      <w:r w:rsidRPr="00D76EA2">
        <w:t xml:space="preserve"> As China developed and revised its operational doctrine for the use of nuclear weapons beginning in the mid-1980s, it continued to stress deterring nuclear attacks against China and has not shifted to pursue nuclear war ª</w:t>
      </w:r>
      <w:proofErr w:type="spellStart"/>
      <w:r w:rsidRPr="00D76EA2">
        <w:t>ghting</w:t>
      </w:r>
      <w:proofErr w:type="spellEnd"/>
      <w:r w:rsidRPr="00D76EA2">
        <w:t xml:space="preserve">. </w:t>
      </w:r>
      <w:r w:rsidRPr="003C7CF5">
        <w:rPr>
          <w:rStyle w:val="StyleBoldUnderline"/>
          <w:highlight w:val="yellow"/>
        </w:rPr>
        <w:t>Changes in the composition of China’s nuclear forces have, on balance, emphasized increasing quality over quantity in an effort to achieve a secure second-strike capability</w:t>
      </w:r>
      <w:r w:rsidRPr="00D76EA2">
        <w:t xml:space="preserve">—albeit with an understanding that quantity matters in a world in which nuclear powers also possess strategic defenses. </w:t>
      </w:r>
      <w:r w:rsidRPr="003C7CF5">
        <w:rPr>
          <w:rStyle w:val="StyleBoldUnderline"/>
          <w:highlight w:val="yellow"/>
        </w:rPr>
        <w:t>Indeed, such constant policies are perhaps rare, not just in the military arena but in national security policy more generally.</w:t>
      </w:r>
    </w:p>
    <w:p w:rsidR="0028336A" w:rsidRPr="00B22F09" w:rsidRDefault="0028336A" w:rsidP="0028336A"/>
    <w:p w:rsidR="0028336A" w:rsidRPr="00D76EA2" w:rsidRDefault="0028336A" w:rsidP="0028336A">
      <w:pPr>
        <w:pStyle w:val="Heading4"/>
      </w:pPr>
      <w:r w:rsidRPr="00D76EA2">
        <w:t>China’s motivated by regional tensions, not the U.S.</w:t>
      </w:r>
    </w:p>
    <w:p w:rsidR="0028336A" w:rsidRPr="00B22F09" w:rsidRDefault="0028336A" w:rsidP="0028336A">
      <w:r w:rsidRPr="00B22F09">
        <w:t>C. Dale</w:t>
      </w:r>
      <w:r w:rsidRPr="00B22F09">
        <w:rPr>
          <w:rStyle w:val="StyleStyleBold12pt"/>
        </w:rPr>
        <w:t xml:space="preserve"> Walton</w:t>
      </w:r>
      <w:r w:rsidRPr="00B22F09">
        <w:t xml:space="preserve">, associate professor of international relations – </w:t>
      </w:r>
      <w:proofErr w:type="spellStart"/>
      <w:r w:rsidRPr="00B22F09">
        <w:t>Lindenwood</w:t>
      </w:r>
      <w:proofErr w:type="spellEnd"/>
      <w:r w:rsidRPr="00B22F09">
        <w:t xml:space="preserve"> University, </w:t>
      </w:r>
      <w:r>
        <w:rPr>
          <w:rStyle w:val="StyleStyleBold12pt"/>
        </w:rPr>
        <w:t>20</w:t>
      </w:r>
      <w:r w:rsidRPr="00B22F09">
        <w:rPr>
          <w:rStyle w:val="StyleStyleBold12pt"/>
        </w:rPr>
        <w:t>14</w:t>
      </w:r>
    </w:p>
    <w:p w:rsidR="0028336A" w:rsidRPr="00B22F09" w:rsidRDefault="0028336A" w:rsidP="0028336A">
      <w:r w:rsidRPr="00B22F09">
        <w:t>“A Review of “The Arms Race in Asia: Tren</w:t>
      </w:r>
      <w:r>
        <w:t>ds, Causes and Implications”,</w:t>
      </w:r>
      <w:proofErr w:type="gramStart"/>
      <w:r>
        <w:t xml:space="preserve">”  </w:t>
      </w:r>
      <w:r w:rsidRPr="00B22F09">
        <w:rPr>
          <w:i/>
        </w:rPr>
        <w:t>Comparative</w:t>
      </w:r>
      <w:proofErr w:type="gramEnd"/>
      <w:r w:rsidRPr="00B22F09">
        <w:rPr>
          <w:i/>
        </w:rPr>
        <w:t xml:space="preserve"> Strategy</w:t>
      </w:r>
      <w:r w:rsidRPr="00B22F09">
        <w:t xml:space="preserve"> Vol 33</w:t>
      </w:r>
      <w:r>
        <w:t>, Issue 5, p. 485-486</w:t>
      </w:r>
    </w:p>
    <w:p w:rsidR="0028336A" w:rsidRPr="00D76EA2" w:rsidRDefault="0028336A" w:rsidP="0028336A">
      <w:r w:rsidRPr="00D76EA2">
        <w:t>Perhaps the most dangerous development of the post–Cold War era, however, flows from China's incoherent security stance. On the one hand, Beijing tries to reassure states that might be concerned about Chinese power by emphasizing its supposed “peaceful rise.” Yet, on the other hand</w:t>
      </w:r>
      <w:r w:rsidRPr="003C7CF5">
        <w:rPr>
          <w:rStyle w:val="StyleBoldUnderline"/>
          <w:highlight w:val="yellow"/>
        </w:rPr>
        <w:t>, Beijing regularly takes increasingly aggressive actions in support of its expansive territorial claims to the waters off its coast, belligerently confronting neighbors such as Japan, Vietnam, and the Philippines</w:t>
      </w:r>
      <w:r w:rsidRPr="00D76EA2">
        <w:t>. For example, in May 2014, it moved a Chinese oil rig into waters claimed by Vietnam, thus initiating a cycle of escalation that ultimately was the catalyst for anti-Chinese riots in Vietnam.</w:t>
      </w:r>
    </w:p>
    <w:p w:rsidR="0028336A" w:rsidRPr="00D76EA2" w:rsidRDefault="0028336A" w:rsidP="0028336A">
      <w:r w:rsidRPr="00D76EA2">
        <w:t>Given such provocations, China's neighbors have a strong incentive to cooperate with each other to counterbalance it; after all, even Asian states that do not have a direct territorial dispute with Beijing have reason to fear a powerful state given to menacing insufficiently “obedient” neighbors. Yet</w:t>
      </w:r>
      <w:r w:rsidRPr="003C7CF5">
        <w:rPr>
          <w:rStyle w:val="StyleBoldUnderline"/>
          <w:highlight w:val="yellow"/>
        </w:rPr>
        <w:t>, if these states did begin to move toward an informal, much less a formal, anti-Chinese alliance, that likely would convince China to use even shriller rhetoric and undertake more extreme actions.</w:t>
      </w:r>
    </w:p>
    <w:p w:rsidR="0028336A" w:rsidRPr="00D76EA2" w:rsidRDefault="0028336A" w:rsidP="0028336A">
      <w:r w:rsidRPr="00D76EA2">
        <w:t xml:space="preserve">The tensions in the eastern portion of Eurasia are not, however, solely driven by Beijing's fickleness: that vast area is home to an array of historical grudges, disputed boundaries, and mutual suspicions, while at the same time it is rapidly developing economically and becoming the geopolitical “center of gravity” of the international political system. As Andrew T. H. Tan, an associate professor at Australia's University of </w:t>
      </w:r>
      <w:r w:rsidRPr="00D76EA2">
        <w:lastRenderedPageBreak/>
        <w:t>New South Wales, documents in The Arms Race in Asia, numerous states in Northeast, Southeast, East, and South Asia (the book does not substantially address the Middle East, Central Asia, and Russia) have been increasing their military capabilities for decades, steadily translating their growing wealth into ever more sophisticated defense establishments.</w:t>
      </w:r>
    </w:p>
    <w:p w:rsidR="0028336A" w:rsidRPr="00D76EA2" w:rsidRDefault="0028336A" w:rsidP="0028336A">
      <w:r w:rsidRPr="00D76EA2">
        <w:t>The period that Tan focuses on runs from 1975—the year that the Vietnam War ended—to the present. The author amasses copious data on how the military establishments of Asia–Pacific and South Asian states transformed during these years, and—as his title implies—he argues that an arms race is ongoing in that part of the world. Certainly, he demonstrates convincingly that there is a high level of mutual suspicion amongst these states, and that their military spending reflects a conviction that future military conflict is possible.</w:t>
      </w:r>
    </w:p>
    <w:p w:rsidR="0028336A" w:rsidRPr="00D76EA2" w:rsidRDefault="0028336A" w:rsidP="0028336A">
      <w:r w:rsidRPr="00D76EA2">
        <w:t xml:space="preserve">Most of the early part of The Arms Race in Asia is devoted to describing the character of military competition in the area </w:t>
      </w:r>
      <w:r>
        <w:t xml:space="preserve">under discussion, as well as de </w:t>
      </w:r>
      <w:r w:rsidRPr="00D76EA2">
        <w:t>fining the key (but notoriously slippery) concept of “arms racing” and discussing how the “security dilemma” can impact the behavior of states. Most of the remainder of the work—a fairly lengthy one, despite its modest page count, as the font used is small—is devoted to a quite thorough discussion of the purported arms race, both historically and in recent years. The level of detail is impressive; the author possesses both a strong background in the complex politics of the Asia–Pacific and a good grasp of the technologies under discussion.</w:t>
      </w:r>
    </w:p>
    <w:p w:rsidR="0028336A" w:rsidRDefault="0028336A" w:rsidP="0028336A">
      <w:r w:rsidRPr="00D76EA2">
        <w:t xml:space="preserve">Tan is not sanguine regarding the future prospects for “deepening” peace in the Asia-Pacific. He demonstrates, quite compellingly, that </w:t>
      </w:r>
      <w:r w:rsidRPr="003C7CF5">
        <w:rPr>
          <w:rStyle w:val="StyleBoldUnderline"/>
          <w:highlight w:val="yellow"/>
        </w:rPr>
        <w:t>the region's countries are in a dangerous and self-reinforcing cycle in which suspicion builds on suspicion. There is no simple, straightforward way to resolve this problematic dynamic</w:t>
      </w:r>
      <w:r w:rsidRPr="00D76EA2">
        <w:t xml:space="preserve">—after all, many of the countries in the region have quite good reasons to be suspicious of each other. Although the Association of Southeast Asian Nations (ASEAN) may be useful institution, and some of the multitudinous confidence-building and other diplomatic initiatives on offer at any given time may have merit, truly serious security problems tend to be robust, and often they eventually metastasize. This is even more likely when grievances are </w:t>
      </w:r>
      <w:proofErr w:type="spellStart"/>
      <w:r w:rsidRPr="00D76EA2">
        <w:t>fuelled</w:t>
      </w:r>
      <w:proofErr w:type="spellEnd"/>
      <w:r w:rsidRPr="00D76EA2">
        <w:t xml:space="preserve"> by nationalistic fervor of the sort seen in Europe in the early twentieth century—or </w:t>
      </w:r>
      <w:r>
        <w:t>the Asia–Pacific, today.</w:t>
      </w:r>
    </w:p>
    <w:p w:rsidR="0028336A" w:rsidRPr="00B22F09" w:rsidRDefault="0028336A" w:rsidP="0028336A">
      <w:pPr>
        <w:pStyle w:val="Heading4"/>
      </w:pPr>
      <w:r w:rsidRPr="00B22F09">
        <w:t>Plan doesn’t solve Japanese BMD</w:t>
      </w:r>
    </w:p>
    <w:p w:rsidR="0028336A" w:rsidRPr="00B22F09" w:rsidRDefault="0028336A" w:rsidP="0028336A">
      <w:proofErr w:type="spellStart"/>
      <w:r w:rsidRPr="00B22F09">
        <w:rPr>
          <w:rStyle w:val="StyleStyleBold12pt"/>
        </w:rPr>
        <w:t>Holzer</w:t>
      </w:r>
      <w:proofErr w:type="spellEnd"/>
      <w:r w:rsidRPr="00B22F09">
        <w:t xml:space="preserve">, senior national security manager – Gryphon Technologies, and </w:t>
      </w:r>
      <w:proofErr w:type="spellStart"/>
      <w:r w:rsidRPr="00B22F09">
        <w:t>Truver</w:t>
      </w:r>
      <w:proofErr w:type="spellEnd"/>
      <w:r w:rsidRPr="00B22F09">
        <w:t xml:space="preserve">, </w:t>
      </w:r>
      <w:proofErr w:type="spellStart"/>
      <w:r w:rsidRPr="00B22F09">
        <w:t>TeamBlue</w:t>
      </w:r>
      <w:proofErr w:type="spellEnd"/>
      <w:r w:rsidRPr="00B22F09">
        <w:t xml:space="preserve"> National Security Programs group @ Gryphon Technologies, 7/30/</w:t>
      </w:r>
      <w:r w:rsidRPr="00B22F09">
        <w:rPr>
          <w:rStyle w:val="StyleStyleBold12pt"/>
        </w:rPr>
        <w:t>14</w:t>
      </w:r>
    </w:p>
    <w:p w:rsidR="0028336A" w:rsidRPr="00B22F09" w:rsidRDefault="0028336A" w:rsidP="0028336A">
      <w:r w:rsidRPr="00B22F09">
        <w:t>(Robert and Scott, “Aegis, Missile Defense and the US Pivot,” http://thediplomat.com/2014/07/aegis-missile-defense-and-the-us-pivot/?allpages=yes)</w:t>
      </w:r>
    </w:p>
    <w:p w:rsidR="0028336A" w:rsidRPr="00B22F09" w:rsidRDefault="0028336A" w:rsidP="0028336A">
      <w:r w:rsidRPr="00B22F09">
        <w:t xml:space="preserve">During the last year, </w:t>
      </w:r>
      <w:r w:rsidRPr="00B22F09">
        <w:rPr>
          <w:rStyle w:val="StyleBoldUnderline"/>
        </w:rPr>
        <w:t>Japan has initiated unprecedented changes in its national security legal framework</w:t>
      </w:r>
      <w:r w:rsidRPr="00B22F09">
        <w:t xml:space="preserve"> and </w:t>
      </w:r>
      <w:r w:rsidRPr="00EF0C66">
        <w:t xml:space="preserve">defense strategy that hold enormous implications for future defense cooperation between Tokyo and Washington, as well as  other regional allies.  These changes, particularly the adoption of “collective self-defense,” will permit Japanese forces to assist or come to the aid of American forces under attack.  This should also open new avenues for cooperation in missile defense and, over time, lead to more integrated operations with Japanese Maritime Self Defense Forces (JMSDF).  “Think BMD patrols together, Japan and the United States, with collective self-defense,” Chief of Naval Operations (CNO) Adm. Jonathan </w:t>
      </w:r>
      <w:proofErr w:type="spellStart"/>
      <w:r w:rsidRPr="00EF0C66">
        <w:t>Greenert</w:t>
      </w:r>
      <w:proofErr w:type="spellEnd"/>
      <w:r w:rsidRPr="00EF0C66">
        <w:t xml:space="preserve"> told a Washington think-tank event last year. “We need to reconcile our BMD</w:t>
      </w:r>
      <w:r w:rsidRPr="00B22F09">
        <w:t xml:space="preserve"> capacity and capability over there.”</w:t>
      </w:r>
    </w:p>
    <w:p w:rsidR="0028336A" w:rsidRDefault="0028336A" w:rsidP="0028336A">
      <w:r w:rsidRPr="00B22F09">
        <w:t xml:space="preserve">JMSDF has long been closely linked to the U.S. Navy’s Aegis fleet, given its acquisition of the radar system for installation on its </w:t>
      </w:r>
      <w:proofErr w:type="spellStart"/>
      <w:r w:rsidRPr="00B22F09">
        <w:t>Kongo</w:t>
      </w:r>
      <w:proofErr w:type="spellEnd"/>
      <w:r w:rsidRPr="00B22F09">
        <w:t xml:space="preserve">-class of destroyers. </w:t>
      </w:r>
      <w:r w:rsidRPr="003C7CF5">
        <w:rPr>
          <w:rStyle w:val="StyleBoldUnderline"/>
          <w:highlight w:val="yellow"/>
        </w:rPr>
        <w:t>Japan has six Aegis-equipped ships in its fleet</w:t>
      </w:r>
      <w:r w:rsidRPr="00B22F09">
        <w:t xml:space="preserve"> in mid-2014</w:t>
      </w:r>
      <w:r w:rsidRPr="003C7CF5">
        <w:rPr>
          <w:highlight w:val="yellow"/>
        </w:rPr>
        <w:t xml:space="preserve">, </w:t>
      </w:r>
      <w:r w:rsidRPr="003C7CF5">
        <w:rPr>
          <w:rStyle w:val="StyleBoldUnderline"/>
          <w:highlight w:val="yellow"/>
        </w:rPr>
        <w:t>of which four are BMD-capable</w:t>
      </w:r>
      <w:r w:rsidRPr="00B22F09">
        <w:rPr>
          <w:rStyle w:val="StyleBoldUnderline"/>
        </w:rPr>
        <w:t xml:space="preserve">.  In 2007, </w:t>
      </w:r>
      <w:proofErr w:type="spellStart"/>
      <w:r w:rsidRPr="00B22F09">
        <w:rPr>
          <w:rStyle w:val="StyleBoldUnderline"/>
        </w:rPr>
        <w:t>Kongo</w:t>
      </w:r>
      <w:proofErr w:type="spellEnd"/>
      <w:r w:rsidRPr="00B22F09">
        <w:rPr>
          <w:rStyle w:val="StyleBoldUnderline"/>
        </w:rPr>
        <w:t xml:space="preserve"> successfully destroyed a ballistic missile target using</w:t>
      </w:r>
      <w:r w:rsidRPr="00B22F09">
        <w:t xml:space="preserve"> the </w:t>
      </w:r>
      <w:r w:rsidRPr="00B22F09">
        <w:rPr>
          <w:rStyle w:val="StyleBoldUnderline"/>
        </w:rPr>
        <w:t>Aegis BMD</w:t>
      </w:r>
      <w:r w:rsidRPr="00B22F09">
        <w:t xml:space="preserve"> system—becoming the first allied warship to achieve this significant milestone.  </w:t>
      </w:r>
      <w:r w:rsidRPr="003C7CF5">
        <w:rPr>
          <w:rStyle w:val="StyleBoldUnderline"/>
          <w:highlight w:val="yellow"/>
        </w:rPr>
        <w:t>In December 2013, the government issued new National Security Guidelines that call for the acquisition of two additional BMD-capable destroyers</w:t>
      </w:r>
      <w:r w:rsidRPr="00B22F09">
        <w:t xml:space="preserve"> during the next decade. Recent reports </w:t>
      </w:r>
      <w:r w:rsidRPr="00B22F09">
        <w:lastRenderedPageBreak/>
        <w:t xml:space="preserve">suggest this timetable has been accelerated. The guidelines specifically state that </w:t>
      </w:r>
      <w:r w:rsidRPr="003C7CF5">
        <w:rPr>
          <w:rStyle w:val="StyleBoldUnderline"/>
          <w:highlight w:val="yellow"/>
        </w:rPr>
        <w:t xml:space="preserve">boosting </w:t>
      </w:r>
      <w:r w:rsidRPr="003C7CF5">
        <w:rPr>
          <w:rStyle w:val="Emphasis"/>
          <w:highlight w:val="yellow"/>
        </w:rPr>
        <w:t>Japan’s</w:t>
      </w:r>
      <w:r w:rsidRPr="003C7CF5">
        <w:rPr>
          <w:highlight w:val="yellow"/>
        </w:rPr>
        <w:t xml:space="preserve"> </w:t>
      </w:r>
      <w:r w:rsidRPr="003C7CF5">
        <w:rPr>
          <w:rStyle w:val="Emphasis"/>
          <w:highlight w:val="yellow"/>
        </w:rPr>
        <w:t>b</w:t>
      </w:r>
      <w:r w:rsidRPr="003C7CF5">
        <w:rPr>
          <w:highlight w:val="yellow"/>
        </w:rPr>
        <w:t xml:space="preserve">allistic </w:t>
      </w:r>
      <w:r w:rsidRPr="003C7CF5">
        <w:rPr>
          <w:rStyle w:val="Emphasis"/>
          <w:highlight w:val="yellow"/>
        </w:rPr>
        <w:t>m</w:t>
      </w:r>
      <w:r w:rsidRPr="003C7CF5">
        <w:rPr>
          <w:highlight w:val="yellow"/>
        </w:rPr>
        <w:t xml:space="preserve">issile </w:t>
      </w:r>
      <w:r w:rsidRPr="003C7CF5">
        <w:rPr>
          <w:rStyle w:val="Emphasis"/>
          <w:highlight w:val="yellow"/>
        </w:rPr>
        <w:t>d</w:t>
      </w:r>
      <w:r w:rsidRPr="003C7CF5">
        <w:rPr>
          <w:highlight w:val="yellow"/>
        </w:rPr>
        <w:t xml:space="preserve">efenses </w:t>
      </w:r>
      <w:r w:rsidRPr="003C7CF5">
        <w:rPr>
          <w:rStyle w:val="StyleBoldUnderline"/>
          <w:highlight w:val="yellow"/>
        </w:rPr>
        <w:t>is a new priority</w:t>
      </w:r>
      <w:r w:rsidRPr="00B22F09">
        <w:t>.</w:t>
      </w:r>
      <w:r>
        <w:t xml:space="preserve"> </w:t>
      </w:r>
      <w:r w:rsidRPr="00EF0C66">
        <w:t>The U.S. and Japan have also had a long, cooperative relationship developing the improved Block IIA version of the SM-3 Standard anti-air missile. Japan has taken the lead on this effort, which will result in a larger more dynamic air-defense missile configured for BMD missions.</w:t>
      </w:r>
    </w:p>
    <w:p w:rsidR="0028336A" w:rsidRDefault="0028336A" w:rsidP="00173184">
      <w:pPr>
        <w:rPr>
          <w:sz w:val="14"/>
        </w:rPr>
      </w:pPr>
    </w:p>
    <w:p w:rsidR="00173184" w:rsidRDefault="00173184" w:rsidP="00173184">
      <w:pPr>
        <w:pStyle w:val="Heading4"/>
      </w:pPr>
      <w:r w:rsidRPr="00B6631E">
        <w:t>US building BMD in Hawaii---causes their China impacts</w:t>
      </w:r>
    </w:p>
    <w:p w:rsidR="00173184" w:rsidRDefault="00173184" w:rsidP="00173184">
      <w:pPr>
        <w:tabs>
          <w:tab w:val="left" w:pos="2635"/>
        </w:tabs>
      </w:pPr>
      <w:proofErr w:type="spellStart"/>
      <w:r>
        <w:t>Shalal</w:t>
      </w:r>
      <w:proofErr w:type="spellEnd"/>
      <w:r>
        <w:t xml:space="preserve">, </w:t>
      </w:r>
      <w:r w:rsidRPr="007D51E6">
        <w:rPr>
          <w:rStyle w:val="StyleStyleBold12pt"/>
        </w:rPr>
        <w:t>Reuters,</w:t>
      </w:r>
      <w:r>
        <w:t xml:space="preserve"> 1-22-</w:t>
      </w:r>
      <w:r w:rsidRPr="007D51E6">
        <w:rPr>
          <w:rStyle w:val="StyleStyleBold12pt"/>
        </w:rPr>
        <w:t>16</w:t>
      </w:r>
      <w:r>
        <w:tab/>
      </w:r>
    </w:p>
    <w:p w:rsidR="00173184" w:rsidRPr="00B6631E" w:rsidRDefault="00173184" w:rsidP="00173184">
      <w:r>
        <w:t>(“The US is thinking of adding another layer to its ballistic missile defense shield”, http://www.businessinsider.com/r-exclusive-us-weighs-making-hawaii-missile-test-site-operational-sources-2016-1)</w:t>
      </w:r>
    </w:p>
    <w:p w:rsidR="00173184" w:rsidRPr="00B6631E" w:rsidRDefault="00173184" w:rsidP="00173184">
      <w:pPr>
        <w:rPr>
          <w:sz w:val="12"/>
        </w:rPr>
      </w:pPr>
      <w:r w:rsidRPr="003C7CF5">
        <w:rPr>
          <w:rStyle w:val="StyleBoldUnderline"/>
          <w:highlight w:val="yellow"/>
        </w:rPr>
        <w:t>The US military has stepped up discussions on converting its Aegis missile defense test site in Hawaii into a combat-ready facility t</w:t>
      </w:r>
      <w:r w:rsidRPr="00B6631E">
        <w:rPr>
          <w:sz w:val="12"/>
        </w:rPr>
        <w:t xml:space="preserve">hat would bolster American defenses against ballistic missile attacks, according to sources familiar with the discussions. The proposal, which has been discussed sporadically for several years, was given fresh impetus by North Korea's fourth nuclear test on Jan. 6 and by recent strides in China's missile technology capabilities, said current and former US military officials, congressional aides and other sources. A Chinese official in Washington suggested that </w:t>
      </w:r>
      <w:r w:rsidRPr="003C7CF5">
        <w:rPr>
          <w:rStyle w:val="StyleBoldUnderline"/>
          <w:highlight w:val="yellow"/>
        </w:rPr>
        <w:t>Beijing would see such a US move as counter-productive to relation</w:t>
      </w:r>
      <w:r w:rsidRPr="00845799">
        <w:rPr>
          <w:b/>
          <w:u w:val="single"/>
        </w:rPr>
        <w:t>s.</w:t>
      </w:r>
      <w:r w:rsidRPr="00B6631E">
        <w:rPr>
          <w:sz w:val="12"/>
        </w:rPr>
        <w:t xml:space="preserve"> Aegis, developed by Lockheed Martin Corp for use on US Navy destroyers, is among the most advanced US missile defense systems, integrating radars, software, displays, weapons launchers and missiles. Setting up its land version -- Aegis Ashore -- in Hawaii and linking it with Aegis destroyers would add a permanent missile defense site to the Pacific, providing an extra layer of protection for the US islands and the West Coast at a time when North Korea is improving its missile capabilities. Ground-based interceptors in Alaska and California provide the current defense for Hawaii and the continental United States against missile attacks. The Navy also relies on deploying Aegis-equipped destroyers based on US intelligence warnings about imminent threats. North Korea's development of mobile missile launchers has made it more difficult to predict launches in advance. To make the test site combat-ready, the US military would need to add personnel, stockpile live missiles and beef up security, at an estimated cost of around $41 million, said the sources, who were not authorized to speak publicly. It would also need to integrate the site into the larger US ballistic missile defense system, with control likely shifting from the Pentagon's Missile Defense Agency to the US Navy, the sources said. US Navy Admiral Harry Harris, commander of US Pacific Command, has been engaged in high-level discussions about ways to protect Hawaii, Guam and the continental United States from threats like North Korea, his spokesman, Captain </w:t>
      </w:r>
      <w:proofErr w:type="spellStart"/>
      <w:r w:rsidRPr="00B6631E">
        <w:rPr>
          <w:sz w:val="12"/>
        </w:rPr>
        <w:t>Darryn</w:t>
      </w:r>
      <w:proofErr w:type="spellEnd"/>
      <w:r w:rsidRPr="00B6631E">
        <w:rPr>
          <w:sz w:val="12"/>
        </w:rPr>
        <w:t xml:space="preserve"> James told Reuters. James said no decisions had been made, </w:t>
      </w:r>
      <w:r w:rsidRPr="003C7CF5">
        <w:rPr>
          <w:sz w:val="12"/>
          <w:highlight w:val="yellow"/>
        </w:rPr>
        <w:t xml:space="preserve">but </w:t>
      </w:r>
      <w:r w:rsidRPr="003C7CF5">
        <w:rPr>
          <w:highlight w:val="yellow"/>
          <w:u w:val="single"/>
        </w:rPr>
        <w:t>the Aegis Ashore site in Hawaii had a "proven test capability</w:t>
      </w:r>
      <w:r w:rsidRPr="00845799">
        <w:rPr>
          <w:u w:val="single"/>
        </w:rPr>
        <w:t>."</w:t>
      </w:r>
      <w:r w:rsidRPr="00B6631E">
        <w:rPr>
          <w:sz w:val="12"/>
        </w:rPr>
        <w:t xml:space="preserve"> "Admiral Harris is always exploring options to forward deploy and operationalize the latest advancements in ballistic missile defense technologies in the Pacific, where we face increasingly sophisticated threats to the homeland," James said. It remains unclear when the US administration could reach a decision, but implementing the changes could be done swiftly, the sources said. North Korea's nuclear test in January underscored US concerns that the secretive state has the ability to place a bomb on a long-range ballistic missile that could reach the US West Coast. </w:t>
      </w:r>
      <w:r w:rsidRPr="0028336A">
        <w:t xml:space="preserve">Any moves to boost missile defenses could inflame growing military rivalry between China and Washington and its allies. Converting the site on Hawaii's Kauai </w:t>
      </w:r>
      <w:proofErr w:type="gramStart"/>
      <w:r w:rsidRPr="0028336A">
        <w:t>island</w:t>
      </w:r>
      <w:proofErr w:type="gramEnd"/>
      <w:r w:rsidRPr="0028336A">
        <w:t xml:space="preserve"> into combat use could rankle China at a time of heightened tensions with Washington</w:t>
      </w:r>
      <w:r w:rsidRPr="00B6631E">
        <w:rPr>
          <w:sz w:val="12"/>
        </w:rPr>
        <w:t xml:space="preserve"> over the disputed South China Sea. Beijing has already expressed concern about the possible deployment of the mobile US Terminal High Altitude Area Defense (THAAD) system to South Korea. Zhu </w:t>
      </w:r>
      <w:proofErr w:type="spellStart"/>
      <w:r w:rsidRPr="00B6631E">
        <w:rPr>
          <w:sz w:val="12"/>
        </w:rPr>
        <w:t>Haiquan</w:t>
      </w:r>
      <w:proofErr w:type="spellEnd"/>
      <w:r w:rsidRPr="00B6631E">
        <w:rPr>
          <w:sz w:val="12"/>
        </w:rPr>
        <w:t xml:space="preserve">, spokesman for the Chinese Embassy in Washington, said Beijing believed the nuclear proliferation issue would be best resolved diplomatically. "All measures seeking to increase military capacities will only intensify antagonism and will not help to solve the problem," he said when asked about the possible US move. "China hopes the relevant country will proceed on the basis of regional peace and stability, adopt a responsible attitude and act prudently in regard to the anti-missile issue." Russia, meanwhile, has repeatedly objected to the US Aegis Ashore site in Romania, which is due to become operational in the coming weeks. A similar site is due to open in Poland in 2018. The Missile Defense Agency explored the prospect of putting the Hawaii test site into full operation in a classified report to Congress in September 2014, according to one of the sources. Congress requires the agency to update its estimate of the cost, feasibility and effectiveness of adding more Aegis Ashore sites this spring. The Aegis Ashore test site in Hawaii completed its first intercept test in December, using a Raytheon Co Standard Missile-3 Block 1B to destroy a target that replicated an Iranian Ghadr-110 medium-range missile. </w:t>
      </w:r>
      <w:proofErr w:type="spellStart"/>
      <w:r w:rsidRPr="00B6631E">
        <w:rPr>
          <w:sz w:val="12"/>
        </w:rPr>
        <w:t>Riki</w:t>
      </w:r>
      <w:proofErr w:type="spellEnd"/>
      <w:r w:rsidRPr="00B6631E">
        <w:rPr>
          <w:sz w:val="12"/>
        </w:rPr>
        <w:t xml:space="preserve"> Ellison, who heads the non-profit Missile Defense Advocacy Alliance, said the new Aegis installation would in effect give the US military three chances to shoot down a missile aimed at Hawaii, up from one currently. "If you have the assets on the island, why not use them to protect against possible missile attacks from North Korea?" Ellison said. The December test proved the Aegis Ashore system could fire two different Raytheon Co missiles -- one inside the earth's atmosphere and one outside -- at an enemy missile. Expansion of military operations in Hawaii have sparked protests by residents in the past. But Hawaii Representative Mark </w:t>
      </w:r>
      <w:proofErr w:type="spellStart"/>
      <w:r w:rsidRPr="00B6631E">
        <w:rPr>
          <w:sz w:val="12"/>
        </w:rPr>
        <w:t>Takai</w:t>
      </w:r>
      <w:proofErr w:type="spellEnd"/>
      <w:r w:rsidRPr="00B6631E">
        <w:rPr>
          <w:sz w:val="12"/>
        </w:rPr>
        <w:t>, a Democrat and member of the House Armed Services Committee, said the conversion is "the best way to ensure we have protection for Hawaii’s critical defense infrastructure against increasingly belligerent actors that threaten our country."</w:t>
      </w:r>
    </w:p>
    <w:p w:rsidR="00173184" w:rsidRDefault="00173184" w:rsidP="001C516F"/>
    <w:p w:rsidR="0028336A" w:rsidRDefault="0028336A" w:rsidP="0028336A">
      <w:pPr>
        <w:pStyle w:val="Heading3"/>
      </w:pPr>
      <w:r>
        <w:lastRenderedPageBreak/>
        <w:t>A2 China Modernization Advantage – No US/China War</w:t>
      </w:r>
    </w:p>
    <w:p w:rsidR="00173184" w:rsidRDefault="00173184" w:rsidP="00173184">
      <w:pPr>
        <w:pStyle w:val="Heading4"/>
      </w:pPr>
      <w:r>
        <w:t>No US-China war – China has no incentive for escalation</w:t>
      </w:r>
    </w:p>
    <w:p w:rsidR="00173184" w:rsidRPr="005C4A79" w:rsidRDefault="00173184" w:rsidP="00173184">
      <w:pPr>
        <w:rPr>
          <w:rFonts w:asciiTheme="minorHAnsi" w:hAnsiTheme="minorHAnsi"/>
        </w:rPr>
      </w:pPr>
      <w:proofErr w:type="spellStart"/>
      <w:r w:rsidRPr="00173184">
        <w:rPr>
          <w:rStyle w:val="StyleStyleBold12pt"/>
        </w:rPr>
        <w:t>Babones</w:t>
      </w:r>
      <w:proofErr w:type="spellEnd"/>
      <w:r w:rsidRPr="00173184">
        <w:rPr>
          <w:rStyle w:val="StyleStyleBold12pt"/>
        </w:rPr>
        <w:t>, 2015</w:t>
      </w:r>
      <w:r w:rsidRPr="005C4A79">
        <w:rPr>
          <w:rFonts w:asciiTheme="minorHAnsi" w:hAnsiTheme="minorHAnsi"/>
        </w:rPr>
        <w:t>, American comparative sociologist at the University of Sydney in Sydney, Australia (Salvatore, “Is China a Threat? The Devil’s in the Details”, http://fpif.org/is-china-a-threat-the-devils-in-the-details/)</w:t>
      </w:r>
    </w:p>
    <w:p w:rsidR="00173184" w:rsidRDefault="00173184" w:rsidP="00173184">
      <w:pPr>
        <w:rPr>
          <w:rFonts w:asciiTheme="minorHAnsi" w:hAnsiTheme="minorHAnsi"/>
          <w:sz w:val="16"/>
        </w:rPr>
      </w:pPr>
      <w:r w:rsidRPr="005C4A79">
        <w:rPr>
          <w:rFonts w:asciiTheme="minorHAnsi" w:hAnsiTheme="minorHAnsi"/>
          <w:sz w:val="16"/>
        </w:rPr>
        <w:t xml:space="preserve">Staying Open for Business The devil is in the details. </w:t>
      </w:r>
      <w:r w:rsidRPr="005C4A79">
        <w:rPr>
          <w:rStyle w:val="StyleBoldUnderline"/>
          <w:rFonts w:asciiTheme="minorHAnsi" w:hAnsiTheme="minorHAnsi"/>
        </w:rPr>
        <w:t>Take</w:t>
      </w:r>
      <w:r w:rsidRPr="005C4A79">
        <w:rPr>
          <w:rFonts w:asciiTheme="minorHAnsi" w:hAnsiTheme="minorHAnsi"/>
          <w:sz w:val="16"/>
        </w:rPr>
        <w:t xml:space="preserve">, for example, </w:t>
      </w:r>
      <w:r w:rsidRPr="005C4A79">
        <w:rPr>
          <w:rStyle w:val="StyleBoldUnderline"/>
          <w:rFonts w:asciiTheme="minorHAnsi" w:hAnsiTheme="minorHAnsi"/>
        </w:rPr>
        <w:t>China’s possible future capacity to dominate its adjacent waters: the East China Sea, Taiwan Strait, and South China Sea</w:t>
      </w:r>
      <w:r w:rsidRPr="005C4A79">
        <w:rPr>
          <w:rFonts w:asciiTheme="minorHAnsi" w:hAnsiTheme="minorHAnsi"/>
          <w:sz w:val="16"/>
        </w:rPr>
        <w:t xml:space="preserve">. An often-cited figure is that 40 percent of world trade (reportedly worth $5.3 trillion) passes through the South China Sea. Throw in the East China Sea and the Taiwan Strait and the total must be more than 50 percent. </w:t>
      </w:r>
      <w:r w:rsidRPr="005C4A79">
        <w:rPr>
          <w:rStyle w:val="StyleBoldUnderline"/>
          <w:rFonts w:asciiTheme="minorHAnsi" w:hAnsiTheme="minorHAnsi"/>
        </w:rPr>
        <w:t>Could a more capable Chinese army choke off that trade?</w:t>
      </w:r>
      <w:r w:rsidRPr="005C4A79">
        <w:rPr>
          <w:rFonts w:asciiTheme="minorHAnsi" w:hAnsiTheme="minorHAnsi"/>
          <w:sz w:val="16"/>
        </w:rPr>
        <w:t xml:space="preserve"> Of course it could. </w:t>
      </w:r>
      <w:r w:rsidRPr="005C4A79">
        <w:rPr>
          <w:rStyle w:val="StyleBoldUnderline"/>
          <w:rFonts w:asciiTheme="minorHAnsi" w:hAnsiTheme="minorHAnsi"/>
        </w:rPr>
        <w:t>Any country can shut down sea lanes with patrols and anti-ship mines</w:t>
      </w:r>
      <w:r w:rsidRPr="005C4A79">
        <w:rPr>
          <w:rFonts w:asciiTheme="minorHAnsi" w:hAnsiTheme="minorHAnsi"/>
          <w:sz w:val="16"/>
        </w:rPr>
        <w:t xml:space="preserve">. </w:t>
      </w:r>
      <w:r w:rsidRPr="005C4A79">
        <w:rPr>
          <w:rStyle w:val="StyleBoldUnderline"/>
          <w:rFonts w:asciiTheme="minorHAnsi" w:hAnsiTheme="minorHAnsi"/>
        </w:rPr>
        <w:t>But nearly all of the civilian navigation in question represents trade to and from China</w:t>
      </w:r>
      <w:r w:rsidRPr="0028336A">
        <w:t>. It’s hard to imagine any circumstance under which the Chinese government would want to shut it down. Ditto the airspace over China’s near seas. Nearly all of the civilian aviation through it consists of flights to and from China. Space and cyberspace are more difficult commons to control. But the effective militarization of space has long been a Star Wars fantasy, and China’s cyberspace is essentially a walled garden. Anarchist hackers pose as much of a threat to the Internet as the Chinese military does. While all forms of Internet security need improvement, they don’t particularly need improvement on account of a specific threat from China. Trouble in the Neighborhood? What about regional conflict?</w:t>
      </w:r>
      <w:r w:rsidRPr="005C4A79">
        <w:rPr>
          <w:rFonts w:asciiTheme="minorHAnsi" w:hAnsiTheme="minorHAnsi"/>
          <w:sz w:val="16"/>
        </w:rPr>
        <w:t xml:space="preserve"> </w:t>
      </w:r>
      <w:r w:rsidRPr="003C7CF5">
        <w:rPr>
          <w:rStyle w:val="StyleBoldUnderline"/>
          <w:rFonts w:asciiTheme="minorHAnsi" w:hAnsiTheme="minorHAnsi"/>
          <w:highlight w:val="yellow"/>
        </w:rPr>
        <w:t>China’s growing military certainly sounds like a regional menace</w:t>
      </w:r>
      <w:r w:rsidRPr="005C4A79">
        <w:rPr>
          <w:rFonts w:asciiTheme="minorHAnsi" w:hAnsiTheme="minorHAnsi"/>
          <w:sz w:val="16"/>
        </w:rPr>
        <w:t xml:space="preserve">. But a menace to whom? Here again the details get in the way of the China threat story. </w:t>
      </w:r>
      <w:r w:rsidRPr="005C4A79">
        <w:rPr>
          <w:rStyle w:val="StyleBoldUnderline"/>
          <w:rFonts w:asciiTheme="minorHAnsi" w:hAnsiTheme="minorHAnsi"/>
        </w:rPr>
        <w:t>To the east, Japan’s government is responding to Chinese expansion by boosting its own defense spending to record levels, proposing to change its pacifist constitution to allow greater military flexibility, and making a renewed push to resolve the long-standing Kuril Islands dispute with Russia</w:t>
      </w:r>
      <w:r w:rsidRPr="005C4A79">
        <w:rPr>
          <w:rFonts w:asciiTheme="minorHAnsi" w:hAnsiTheme="minorHAnsi"/>
          <w:sz w:val="16"/>
        </w:rPr>
        <w:t xml:space="preserve">. If Prime Minister Shinzo Abe finally succeeds in making peace with Russia, that would leave China and its ally North Korea as the sole focus for Japan’s entire military capacity. Japan is a rich, technologically advanced country of 127 million people. It can look after itself. For very different reasons, </w:t>
      </w:r>
      <w:r w:rsidRPr="003C7CF5">
        <w:rPr>
          <w:rStyle w:val="StyleBoldUnderline"/>
          <w:highlight w:val="yellow"/>
        </w:rPr>
        <w:t>China poses little threat to South Korea</w:t>
      </w:r>
      <w:r w:rsidRPr="005C4A79">
        <w:rPr>
          <w:rFonts w:asciiTheme="minorHAnsi" w:hAnsiTheme="minorHAnsi"/>
          <w:sz w:val="16"/>
        </w:rPr>
        <w:t xml:space="preserve">. </w:t>
      </w:r>
      <w:r w:rsidRPr="005C4A79">
        <w:rPr>
          <w:rStyle w:val="StyleBoldUnderline"/>
          <w:rFonts w:asciiTheme="minorHAnsi" w:hAnsiTheme="minorHAnsi"/>
        </w:rPr>
        <w:t>China increasingly views North Korea more as a burden than as an advance column for an attack on the South</w:t>
      </w:r>
      <w:r w:rsidRPr="005C4A79">
        <w:rPr>
          <w:rFonts w:asciiTheme="minorHAnsi" w:hAnsiTheme="minorHAnsi"/>
          <w:sz w:val="16"/>
        </w:rPr>
        <w:t xml:space="preserve">. And China has recently been courting South Korean technology investment in order to reduce its dependence on Japan. </w:t>
      </w:r>
      <w:r w:rsidRPr="005C4A79">
        <w:rPr>
          <w:rStyle w:val="StyleBoldUnderline"/>
          <w:rFonts w:asciiTheme="minorHAnsi" w:hAnsiTheme="minorHAnsi"/>
        </w:rPr>
        <w:t>Political relations across the Taiwan Strait are inevitably dominated by questions over the status of Taiwan</w:t>
      </w:r>
      <w:r w:rsidRPr="005C4A79">
        <w:rPr>
          <w:rFonts w:asciiTheme="minorHAnsi" w:hAnsiTheme="minorHAnsi"/>
          <w:sz w:val="16"/>
        </w:rPr>
        <w:t xml:space="preserve">. </w:t>
      </w:r>
      <w:r w:rsidRPr="005C4A79">
        <w:rPr>
          <w:rStyle w:val="StyleBoldUnderline"/>
          <w:rFonts w:asciiTheme="minorHAnsi" w:hAnsiTheme="minorHAnsi"/>
        </w:rPr>
        <w:t>Every election in Taiwan sparks talk about and fears of Chinese invasion</w:t>
      </w:r>
      <w:r w:rsidRPr="005C4A79">
        <w:rPr>
          <w:rFonts w:asciiTheme="minorHAnsi" w:hAnsiTheme="minorHAnsi"/>
          <w:sz w:val="16"/>
        </w:rPr>
        <w:t xml:space="preserve">. </w:t>
      </w:r>
      <w:r w:rsidRPr="0028336A">
        <w:t>But no country in the world has staged a large-scale amphibious assault since the U.S. landings at Incheon, South Korea in 1950</w:t>
      </w:r>
      <w:r w:rsidRPr="005C4A79">
        <w:rPr>
          <w:rFonts w:asciiTheme="minorHAnsi" w:hAnsiTheme="minorHAnsi"/>
          <w:sz w:val="16"/>
        </w:rPr>
        <w:t xml:space="preserve">. For more than half a century, even American adventures abroad have been small-scale (Grenada) or launched from land bases (Iraq). </w:t>
      </w:r>
      <w:r w:rsidRPr="003C7CF5">
        <w:rPr>
          <w:rStyle w:val="StyleBoldUnderline"/>
          <w:highlight w:val="yellow"/>
        </w:rPr>
        <w:t>The Chinese military will never have the capacity to invade Taiwan against armed resistance</w:t>
      </w:r>
      <w:r w:rsidRPr="005C4A79">
        <w:rPr>
          <w:rStyle w:val="StyleBoldUnderline"/>
          <w:rFonts w:asciiTheme="minorHAnsi" w:hAnsiTheme="minorHAnsi"/>
        </w:rPr>
        <w:t xml:space="preserve"> </w:t>
      </w:r>
      <w:r w:rsidRPr="003C7CF5">
        <w:rPr>
          <w:rStyle w:val="StyleBoldUnderline"/>
          <w:highlight w:val="yellow"/>
        </w:rPr>
        <w:t>— not now, not later, not ever.</w:t>
      </w:r>
      <w:r w:rsidRPr="005C4A79">
        <w:rPr>
          <w:rFonts w:asciiTheme="minorHAnsi" w:hAnsiTheme="minorHAnsi"/>
          <w:sz w:val="16"/>
        </w:rPr>
        <w:t xml:space="preserve"> </w:t>
      </w:r>
      <w:r w:rsidRPr="005C4A79">
        <w:rPr>
          <w:rStyle w:val="StyleBoldUnderline"/>
          <w:rFonts w:asciiTheme="minorHAnsi" w:hAnsiTheme="minorHAnsi"/>
        </w:rPr>
        <w:t>It just can’t be done in the contemporary military context in which a single cruise missile can sink a transport ship carrying thousands of troop</w:t>
      </w:r>
      <w:r w:rsidRPr="005C4A79">
        <w:rPr>
          <w:rFonts w:asciiTheme="minorHAnsi" w:hAnsiTheme="minorHAnsi"/>
          <w:sz w:val="16"/>
        </w:rPr>
        <w:t>s</w:t>
      </w:r>
      <w:r w:rsidRPr="0028336A">
        <w:t>. It makes no sense to worry about something that is not technically possible. The Philippines? Why would China want to invade the Philippines? Vietnam, Laos, Myanmar? Ditto, ditto, ditto.</w:t>
      </w:r>
      <w:r w:rsidRPr="005C4A79">
        <w:rPr>
          <w:rFonts w:asciiTheme="minorHAnsi" w:hAnsiTheme="minorHAnsi"/>
          <w:sz w:val="16"/>
        </w:rPr>
        <w:t xml:space="preserve"> </w:t>
      </w:r>
      <w:r w:rsidRPr="003C7CF5">
        <w:rPr>
          <w:rStyle w:val="StyleBoldUnderline"/>
          <w:highlight w:val="yellow"/>
        </w:rPr>
        <w:t>China is involved in a plethora of minor border disputes with its neighbors, but none of these involve core territorial interests or serious legal claims that China</w:t>
      </w:r>
      <w:r w:rsidRPr="005C4A79">
        <w:rPr>
          <w:rFonts w:asciiTheme="minorHAnsi" w:hAnsiTheme="minorHAnsi"/>
          <w:sz w:val="16"/>
        </w:rPr>
        <w:t xml:space="preserve"> (or most of its neighbors, for that matter) </w:t>
      </w:r>
      <w:r w:rsidRPr="0028336A">
        <w:t>have historically been interested in pushing. They’re all frozen conflicts that are unlikely ever to thaw. Some pundits worry about the increasing Chinese presence in the Indian Ocean. India may not rival China as a great power, but even India should be able to contain China’s ability to project power as far away as the Indian Ocean</w:t>
      </w:r>
      <w:r w:rsidRPr="005C4A79">
        <w:rPr>
          <w:rFonts w:asciiTheme="minorHAnsi" w:hAnsiTheme="minorHAnsi"/>
          <w:sz w:val="16"/>
        </w:rPr>
        <w:t xml:space="preserve"> — </w:t>
      </w:r>
      <w:r w:rsidRPr="005C4A79">
        <w:rPr>
          <w:rStyle w:val="StyleBoldUnderline"/>
          <w:rFonts w:asciiTheme="minorHAnsi" w:hAnsiTheme="minorHAnsi"/>
        </w:rPr>
        <w:t>and India has every reason to do so.</w:t>
      </w:r>
      <w:r w:rsidRPr="005C4A79">
        <w:rPr>
          <w:rFonts w:asciiTheme="minorHAnsi" w:hAnsiTheme="minorHAnsi"/>
          <w:sz w:val="16"/>
        </w:rPr>
        <w:t xml:space="preserve"> In short, </w:t>
      </w:r>
      <w:r w:rsidRPr="003C7CF5">
        <w:rPr>
          <w:rStyle w:val="StyleBoldUnderline"/>
          <w:highlight w:val="yellow"/>
        </w:rPr>
        <w:t>it’s difficult to imagine concrete scenarios for major regional conflict sparked by China.</w:t>
      </w:r>
      <w:r w:rsidRPr="0028336A">
        <w:rPr>
          <w:rStyle w:val="StyleBoldUnderline"/>
        </w:rPr>
        <w:t xml:space="preserve"> </w:t>
      </w:r>
      <w:r w:rsidRPr="005C4A79">
        <w:rPr>
          <w:rFonts w:asciiTheme="minorHAnsi" w:hAnsiTheme="minorHAnsi"/>
          <w:sz w:val="16"/>
        </w:rPr>
        <w:t xml:space="preserve">Resource </w:t>
      </w:r>
      <w:r w:rsidRPr="0028336A">
        <w:t xml:space="preserve">Conflicts It’s true that there are many flashpoints for minor conflict: the </w:t>
      </w:r>
      <w:proofErr w:type="spellStart"/>
      <w:r w:rsidRPr="0028336A">
        <w:t>Senkaku</w:t>
      </w:r>
      <w:proofErr w:type="spellEnd"/>
      <w:r w:rsidRPr="0028336A">
        <w:t xml:space="preserve"> Islands, various shoals and reefs in the South China Sea, China’s expanded air </w:t>
      </w:r>
      <w:proofErr w:type="spellStart"/>
      <w:r w:rsidRPr="0028336A">
        <w:t>defence</w:t>
      </w:r>
      <w:proofErr w:type="spellEnd"/>
      <w:r w:rsidRPr="0028336A">
        <w:t xml:space="preserve"> identification zone, and most notoriously China’s building of a whole new island in the middle of the ocean, presumably intended to form the basis for reinforcing its maritime claims. The outcome of these disputes may determine who gets to drill for deep offshore oil decades in the future. But they don’t involve major national interests for any of the countries concerned, least of all the United </w:t>
      </w:r>
      <w:r w:rsidRPr="0028336A">
        <w:lastRenderedPageBreak/>
        <w:t xml:space="preserve">States. So while it’s possible that China will become involved in a minor air or sea incident with one or more of </w:t>
      </w:r>
      <w:r w:rsidRPr="003C7CF5">
        <w:rPr>
          <w:rStyle w:val="StyleBoldUnderline"/>
          <w:highlight w:val="yellow"/>
        </w:rPr>
        <w:t>its maritime neighbors, it’s entirely unlikely that China will become involved in a major regional conflict with any of them</w:t>
      </w:r>
      <w:r w:rsidRPr="005C4A79">
        <w:rPr>
          <w:rFonts w:asciiTheme="minorHAnsi" w:hAnsiTheme="minorHAnsi"/>
          <w:sz w:val="16"/>
        </w:rPr>
        <w:t xml:space="preserve">. </w:t>
      </w:r>
      <w:r w:rsidRPr="0028336A">
        <w:t xml:space="preserve">No one is going to go to war because two warplanes collide in mid-air. Historically countries have not even gone to war over the intentional shooting down of civilian airliners, never mind military accidents. One China war scenario is credible, but it doesn’t threaten U.S. interests: the possibility of war between China and Russia. Contemporary Russia is a deceptively unstable country that could suddenly descend into anarchy at any moment — in an unsuccessful military coup, on the unexpected death of Vladimir Putin, in a future “color” revolution, etc. As Russian academic </w:t>
      </w:r>
      <w:proofErr w:type="spellStart"/>
      <w:r w:rsidRPr="0028336A">
        <w:t>Artyom</w:t>
      </w:r>
      <w:proofErr w:type="spellEnd"/>
      <w:r w:rsidRPr="0028336A">
        <w:t xml:space="preserve"> </w:t>
      </w:r>
      <w:proofErr w:type="spellStart"/>
      <w:r w:rsidRPr="0028336A">
        <w:t>Lukin</w:t>
      </w:r>
      <w:proofErr w:type="spellEnd"/>
      <w:r w:rsidRPr="0028336A">
        <w:t xml:space="preserve"> explains, the Russian </w:t>
      </w:r>
      <w:proofErr w:type="gramStart"/>
      <w:r w:rsidRPr="0028336A">
        <w:t>far east</w:t>
      </w:r>
      <w:proofErr w:type="gramEnd"/>
      <w:r w:rsidRPr="0028336A">
        <w:t xml:space="preserve"> has massive natural resources needed by China and a population of just 6 million. In a chaotic situation it could be a tempting target</w:t>
      </w:r>
      <w:r w:rsidRPr="005C4A79">
        <w:rPr>
          <w:rFonts w:asciiTheme="minorHAnsi" w:hAnsiTheme="minorHAnsi"/>
          <w:sz w:val="16"/>
        </w:rPr>
        <w:t xml:space="preserve">, but China’s current leadership seems rational enough not to run the risk of thermonuclear war. A Phantom Menace </w:t>
      </w:r>
      <w:proofErr w:type="gramStart"/>
      <w:r w:rsidRPr="005C4A79">
        <w:rPr>
          <w:rFonts w:asciiTheme="minorHAnsi" w:hAnsiTheme="minorHAnsi"/>
          <w:sz w:val="16"/>
        </w:rPr>
        <w:t>So</w:t>
      </w:r>
      <w:proofErr w:type="gramEnd"/>
      <w:r w:rsidRPr="005C4A79">
        <w:rPr>
          <w:rFonts w:asciiTheme="minorHAnsi" w:hAnsiTheme="minorHAnsi"/>
          <w:sz w:val="16"/>
        </w:rPr>
        <w:t xml:space="preserve"> why play up the challenge from China? </w:t>
      </w:r>
      <w:r w:rsidRPr="005C4A79">
        <w:rPr>
          <w:rStyle w:val="StyleBoldUnderline"/>
          <w:rFonts w:asciiTheme="minorHAnsi" w:hAnsiTheme="minorHAnsi"/>
        </w:rPr>
        <w:t>Let China modernize its military</w:t>
      </w:r>
      <w:r w:rsidRPr="005C4A79">
        <w:rPr>
          <w:rFonts w:asciiTheme="minorHAnsi" w:hAnsiTheme="minorHAnsi"/>
          <w:sz w:val="16"/>
        </w:rPr>
        <w:t xml:space="preserve">. </w:t>
      </w:r>
      <w:r w:rsidRPr="005C4A79">
        <w:rPr>
          <w:rStyle w:val="StyleBoldUnderline"/>
          <w:rFonts w:asciiTheme="minorHAnsi" w:hAnsiTheme="minorHAnsi"/>
        </w:rPr>
        <w:t>China’s neighbors will bulk up in response to any perceived threat</w:t>
      </w:r>
      <w:r w:rsidRPr="005C4A79">
        <w:rPr>
          <w:rFonts w:asciiTheme="minorHAnsi" w:hAnsiTheme="minorHAnsi"/>
          <w:sz w:val="16"/>
        </w:rPr>
        <w:t xml:space="preserve">, many of them by purchasing expensive U.S. weapons. </w:t>
      </w:r>
      <w:r w:rsidRPr="005C4A79">
        <w:rPr>
          <w:rStyle w:val="StyleBoldUnderline"/>
          <w:rFonts w:asciiTheme="minorHAnsi" w:hAnsiTheme="minorHAnsi"/>
        </w:rPr>
        <w:t>China’s leadership</w:t>
      </w:r>
      <w:r w:rsidRPr="005C4A79">
        <w:rPr>
          <w:rFonts w:asciiTheme="minorHAnsi" w:hAnsiTheme="minorHAnsi"/>
          <w:sz w:val="16"/>
        </w:rPr>
        <w:t xml:space="preserve"> (much closer to the action than America’s leadership) </w:t>
      </w:r>
      <w:r w:rsidRPr="005C4A79">
        <w:rPr>
          <w:rStyle w:val="StyleBoldUnderline"/>
          <w:rFonts w:asciiTheme="minorHAnsi" w:hAnsiTheme="minorHAnsi"/>
        </w:rPr>
        <w:t>presumably understands this</w:t>
      </w:r>
      <w:r w:rsidRPr="005C4A79">
        <w:rPr>
          <w:rFonts w:asciiTheme="minorHAnsi" w:hAnsiTheme="minorHAnsi"/>
          <w:sz w:val="16"/>
        </w:rPr>
        <w:t xml:space="preserve">. </w:t>
      </w:r>
      <w:r w:rsidRPr="003C7CF5">
        <w:rPr>
          <w:rStyle w:val="StyleBoldUnderline"/>
          <w:highlight w:val="yellow"/>
        </w:rPr>
        <w:t>If China’s military budget is growing, it is likely because China is growing, not because China has any specific invasion plans</w:t>
      </w:r>
      <w:r w:rsidRPr="0028336A">
        <w:t xml:space="preserve">. </w:t>
      </w:r>
      <w:r w:rsidRPr="005C4A79">
        <w:rPr>
          <w:rStyle w:val="StyleBoldUnderline"/>
          <w:rFonts w:asciiTheme="minorHAnsi" w:hAnsiTheme="minorHAnsi"/>
        </w:rPr>
        <w:t>There are as yet no signs that China’s military expansion threatens the United States</w:t>
      </w:r>
      <w:r w:rsidRPr="005C4A79">
        <w:rPr>
          <w:rFonts w:asciiTheme="minorHAnsi" w:hAnsiTheme="minorHAnsi"/>
          <w:sz w:val="16"/>
        </w:rPr>
        <w:t xml:space="preserve">. Quite the contrary: </w:t>
      </w:r>
      <w:r w:rsidRPr="005C4A79">
        <w:rPr>
          <w:rStyle w:val="StyleBoldUnderline"/>
          <w:rFonts w:asciiTheme="minorHAnsi" w:hAnsiTheme="minorHAnsi"/>
        </w:rPr>
        <w:t xml:space="preserve">It might support greater Chinese involvement in international peace-keeping, and it could spark more appropriate burden-sharing among America’s Asian allies. </w:t>
      </w:r>
      <w:r w:rsidRPr="003C7CF5">
        <w:rPr>
          <w:rStyle w:val="StyleBoldUnderline"/>
          <w:highlight w:val="yellow"/>
        </w:rPr>
        <w:t>When the China challenge is broken down into its constituent parts, the China threat tends to evaporate.</w:t>
      </w:r>
      <w:r w:rsidRPr="005C4A79">
        <w:rPr>
          <w:rFonts w:asciiTheme="minorHAnsi" w:hAnsiTheme="minorHAnsi"/>
          <w:sz w:val="16"/>
        </w:rPr>
        <w:t xml:space="preserve"> Far from identifying any real rationale for action, Carafano’s article seems designed to drum up interest in the Heritage Foundation’s 2015 defense review, which makes a 313-page case for higher military spending. Carafano himself freely admits that “</w:t>
      </w:r>
      <w:r w:rsidRPr="003C7CF5">
        <w:rPr>
          <w:rStyle w:val="StyleBoldUnderline"/>
          <w:highlight w:val="yellow"/>
        </w:rPr>
        <w:t>there is no evidence that Beijing has any interest in engaging in armed conflict with Washington</w:t>
      </w:r>
      <w:r w:rsidRPr="005C4A79">
        <w:rPr>
          <w:rFonts w:asciiTheme="minorHAnsi" w:hAnsiTheme="minorHAnsi"/>
          <w:sz w:val="16"/>
        </w:rPr>
        <w:t>.” If that’s the case, why arm to forestall that threat? Peaceful coexistence is a much cheaper and much less provocative strategy.</w:t>
      </w:r>
    </w:p>
    <w:p w:rsidR="005F19D5" w:rsidRDefault="005F19D5" w:rsidP="00173184">
      <w:pPr>
        <w:rPr>
          <w:rFonts w:asciiTheme="minorHAnsi" w:hAnsiTheme="minorHAnsi"/>
          <w:sz w:val="16"/>
        </w:rPr>
      </w:pPr>
    </w:p>
    <w:p w:rsidR="005F19D5" w:rsidRPr="005F19D5" w:rsidRDefault="005F19D5" w:rsidP="005F19D5">
      <w:pPr>
        <w:pStyle w:val="Heading4"/>
      </w:pPr>
      <w:r w:rsidRPr="005F19D5">
        <w:t xml:space="preserve">No </w:t>
      </w:r>
      <w:r>
        <w:t>US-</w:t>
      </w:r>
      <w:r w:rsidRPr="005F19D5">
        <w:t>China war</w:t>
      </w:r>
    </w:p>
    <w:p w:rsidR="005F19D5" w:rsidRPr="005F19D5" w:rsidRDefault="005F19D5" w:rsidP="005F19D5">
      <w:r w:rsidRPr="005F19D5">
        <w:t xml:space="preserve">Robert J. </w:t>
      </w:r>
      <w:r w:rsidRPr="005F19D5">
        <w:rPr>
          <w:rStyle w:val="StyleStyleBold12pt"/>
        </w:rPr>
        <w:t>Art,</w:t>
      </w:r>
      <w:r w:rsidRPr="005F19D5">
        <w:t xml:space="preserve"> Fall </w:t>
      </w:r>
      <w:r w:rsidRPr="005F19D5">
        <w:rPr>
          <w:rStyle w:val="StyleStyleBold12pt"/>
        </w:rPr>
        <w:t>2010</w:t>
      </w:r>
      <w:r w:rsidRPr="005F19D5">
        <w:t xml:space="preserve"> Christian A. Herter Professor of International Relations at Brandeis University and Director of MIT's Seminar XXI Program The United States and the rise of China: implications for the long haul  Political Science Quarterly 125.3 (Fall 2010): p359(33)</w:t>
      </w:r>
    </w:p>
    <w:p w:rsidR="005F19D5" w:rsidRDefault="005F19D5" w:rsidP="005F19D5">
      <w:pPr>
        <w:rPr>
          <w:sz w:val="16"/>
        </w:rPr>
      </w:pPr>
      <w:r w:rsidRPr="00820EB0">
        <w:rPr>
          <w:sz w:val="16"/>
        </w:rPr>
        <w:t>The workings of these three factors should make us cautiously optimistic about keeping Sino-American relations on the peaceful rather than the warlike track.</w:t>
      </w:r>
      <w:r w:rsidRPr="00820EB0">
        <w:rPr>
          <w:rFonts w:cs="Tahoma"/>
          <w:bCs/>
          <w:u w:val="single"/>
        </w:rPr>
        <w:t xml:space="preserve"> The </w:t>
      </w:r>
      <w:r w:rsidRPr="00820EB0">
        <w:rPr>
          <w:sz w:val="16"/>
        </w:rPr>
        <w:t>peaceful</w:t>
      </w:r>
      <w:r w:rsidRPr="00820EB0">
        <w:rPr>
          <w:rFonts w:cs="Tahoma"/>
          <w:bCs/>
          <w:u w:val="single"/>
        </w:rPr>
        <w:t xml:space="preserve"> track does not, by any means, imply the absence of political and economic conflicts </w:t>
      </w:r>
      <w:r w:rsidRPr="00820EB0">
        <w:rPr>
          <w:sz w:val="16"/>
        </w:rPr>
        <w:t xml:space="preserve">in Sino-American relations, nor does it foreclose coercive diplomatic gambits by each against the other. What </w:t>
      </w:r>
      <w:r w:rsidRPr="00820EB0">
        <w:rPr>
          <w:rFonts w:cs="Tahoma"/>
          <w:bCs/>
          <w:u w:val="single"/>
        </w:rPr>
        <w:t xml:space="preserve">it does mean is that the conditions are in place for war to be </w:t>
      </w:r>
      <w:r w:rsidRPr="00820EB0">
        <w:rPr>
          <w:bCs/>
          <w:u w:val="single"/>
        </w:rPr>
        <w:t xml:space="preserve">a low-probability event, if policymakers are smart in both states (see below), and that </w:t>
      </w:r>
      <w:r w:rsidRPr="003C7CF5">
        <w:rPr>
          <w:bCs/>
          <w:highlight w:val="yellow"/>
          <w:u w:val="single"/>
        </w:rPr>
        <w:t>an all-out war is nearly impossible</w:t>
      </w:r>
      <w:r w:rsidRPr="00820EB0">
        <w:rPr>
          <w:bCs/>
          <w:u w:val="single"/>
        </w:rPr>
        <w:t xml:space="preserve"> </w:t>
      </w:r>
      <w:r w:rsidRPr="00820EB0">
        <w:rPr>
          <w:sz w:val="16"/>
        </w:rPr>
        <w:t>to imagine.</w:t>
      </w:r>
      <w:r w:rsidRPr="00820EB0">
        <w:rPr>
          <w:rFonts w:cs="Tahoma"/>
          <w:bCs/>
          <w:u w:val="single"/>
        </w:rPr>
        <w:t xml:space="preserve"> By the historical standards </w:t>
      </w:r>
      <w:r w:rsidRPr="00820EB0">
        <w:rPr>
          <w:sz w:val="16"/>
        </w:rPr>
        <w:t>of recent dominant-rising state dyads,</w:t>
      </w:r>
      <w:r w:rsidRPr="00820EB0">
        <w:rPr>
          <w:rFonts w:cs="Tahoma"/>
          <w:bCs/>
          <w:u w:val="single"/>
        </w:rPr>
        <w:t xml:space="preserve"> this is no mean feat. In sum, </w:t>
      </w:r>
      <w:r w:rsidRPr="003C7CF5">
        <w:rPr>
          <w:rFonts w:cs="Tahoma"/>
          <w:bCs/>
          <w:highlight w:val="yellow"/>
          <w:u w:val="single"/>
        </w:rPr>
        <w:t xml:space="preserve">there will be </w:t>
      </w:r>
      <w:r w:rsidRPr="003C7CF5">
        <w:rPr>
          <w:bCs/>
          <w:highlight w:val="yellow"/>
          <w:u w:val="single"/>
        </w:rPr>
        <w:t>some</w:t>
      </w:r>
      <w:r w:rsidRPr="003C7CF5">
        <w:rPr>
          <w:rFonts w:cs="Tahoma"/>
          <w:bCs/>
          <w:highlight w:val="yellow"/>
          <w:u w:val="single"/>
        </w:rPr>
        <w:t xml:space="preserve"> security dilemma dynamics at work in the U.S.-China relationship</w:t>
      </w:r>
      <w:r w:rsidRPr="00820EB0">
        <w:rPr>
          <w:rFonts w:cs="Tahoma"/>
          <w:bCs/>
          <w:u w:val="single"/>
        </w:rPr>
        <w:t xml:space="preserve">, both </w:t>
      </w:r>
      <w:r w:rsidRPr="005F19D5">
        <w:rPr>
          <w:rFonts w:cs="Tahoma"/>
          <w:bCs/>
          <w:u w:val="single"/>
        </w:rPr>
        <w:t>over Taiwan and over maritime supremacy in East Asia, should China decide eventually to contest America's maritime</w:t>
      </w:r>
      <w:r w:rsidRPr="00820EB0">
        <w:rPr>
          <w:rFonts w:cs="Tahoma"/>
          <w:bCs/>
          <w:u w:val="single"/>
        </w:rPr>
        <w:t xml:space="preserve"> hegemony, and there will certainly be political and military conflicts, </w:t>
      </w:r>
      <w:r w:rsidRPr="003C7CF5">
        <w:rPr>
          <w:rFonts w:cs="Tahoma"/>
          <w:bCs/>
          <w:highlight w:val="yellow"/>
          <w:u w:val="single"/>
        </w:rPr>
        <w:t>but nuclear weapons should</w:t>
      </w:r>
      <w:r w:rsidRPr="00820EB0">
        <w:rPr>
          <w:rFonts w:cs="Tahoma"/>
          <w:bCs/>
          <w:u w:val="single"/>
        </w:rPr>
        <w:t xml:space="preserve"> work to </w:t>
      </w:r>
      <w:r w:rsidRPr="003C7CF5">
        <w:rPr>
          <w:rFonts w:cs="Tahoma"/>
          <w:bCs/>
          <w:highlight w:val="yellow"/>
          <w:u w:val="single"/>
        </w:rPr>
        <w:t xml:space="preserve">mute their severity </w:t>
      </w:r>
      <w:r w:rsidRPr="00820EB0">
        <w:rPr>
          <w:rFonts w:cs="Tahoma"/>
          <w:bCs/>
          <w:u w:val="single"/>
        </w:rPr>
        <w:t xml:space="preserve">because the security of </w:t>
      </w:r>
      <w:r w:rsidRPr="003C7CF5">
        <w:rPr>
          <w:rFonts w:cs="Tahoma"/>
          <w:bCs/>
          <w:highlight w:val="yellow"/>
          <w:u w:val="single"/>
        </w:rPr>
        <w:t xml:space="preserve">each </w:t>
      </w:r>
      <w:r w:rsidRPr="00820EB0">
        <w:rPr>
          <w:rFonts w:cs="Tahoma"/>
          <w:bCs/>
          <w:u w:val="single"/>
        </w:rPr>
        <w:t xml:space="preserve">state's </w:t>
      </w:r>
      <w:r w:rsidRPr="003C7CF5">
        <w:rPr>
          <w:rFonts w:cs="Tahoma"/>
          <w:bCs/>
          <w:highlight w:val="yellow"/>
          <w:u w:val="single"/>
        </w:rPr>
        <w:t>homeland will never be in doubt</w:t>
      </w:r>
      <w:r w:rsidRPr="00820EB0">
        <w:rPr>
          <w:rFonts w:cs="Tahoma"/>
          <w:bCs/>
          <w:u w:val="single"/>
        </w:rPr>
        <w:t xml:space="preserve"> </w:t>
      </w:r>
      <w:r w:rsidRPr="00820EB0">
        <w:rPr>
          <w:sz w:val="16"/>
        </w:rPr>
        <w:t>as long as each maintains a second-strike capability vis-a-vis the other.</w:t>
      </w:r>
      <w:r w:rsidRPr="00820EB0">
        <w:rPr>
          <w:rFonts w:cs="Tahoma"/>
          <w:bCs/>
          <w:u w:val="single"/>
        </w:rPr>
        <w:t xml:space="preserve"> </w:t>
      </w:r>
      <w:r w:rsidRPr="003C7CF5">
        <w:rPr>
          <w:rFonts w:cs="Tahoma"/>
          <w:bCs/>
          <w:highlight w:val="yellow"/>
          <w:u w:val="single"/>
        </w:rPr>
        <w:t xml:space="preserve">If </w:t>
      </w:r>
      <w:r w:rsidRPr="00820EB0">
        <w:rPr>
          <w:rFonts w:cs="Tahoma"/>
          <w:bCs/>
          <w:u w:val="single"/>
        </w:rPr>
        <w:t xml:space="preserve">two </w:t>
      </w:r>
      <w:r w:rsidRPr="003C7CF5">
        <w:rPr>
          <w:rFonts w:cs="Tahoma"/>
          <w:bCs/>
          <w:highlight w:val="yellow"/>
          <w:u w:val="single"/>
        </w:rPr>
        <w:t>states cannot conquer one another</w:t>
      </w:r>
      <w:r w:rsidRPr="00820EB0">
        <w:rPr>
          <w:rFonts w:cs="Tahoma"/>
          <w:bCs/>
          <w:u w:val="single"/>
        </w:rPr>
        <w:t xml:space="preserve">, then the character of </w:t>
      </w:r>
      <w:r w:rsidRPr="003C7CF5">
        <w:rPr>
          <w:rFonts w:cs="Tahoma"/>
          <w:bCs/>
          <w:highlight w:val="yellow"/>
          <w:u w:val="single"/>
        </w:rPr>
        <w:t xml:space="preserve">their relation </w:t>
      </w:r>
      <w:r w:rsidRPr="00820EB0">
        <w:rPr>
          <w:rFonts w:cs="Tahoma"/>
          <w:bCs/>
          <w:u w:val="single"/>
        </w:rPr>
        <w:t xml:space="preserve">and their competition </w:t>
      </w:r>
      <w:r w:rsidRPr="003C7CF5">
        <w:rPr>
          <w:bCs/>
          <w:highlight w:val="yellow"/>
          <w:u w:val="single"/>
        </w:rPr>
        <w:t>changes dramatically</w:t>
      </w:r>
      <w:r w:rsidRPr="00820EB0">
        <w:rPr>
          <w:rFonts w:cs="Tahoma"/>
          <w:bCs/>
          <w:u w:val="single"/>
        </w:rPr>
        <w:t xml:space="preserve">. </w:t>
      </w:r>
      <w:r w:rsidRPr="00820EB0">
        <w:rPr>
          <w:sz w:val="16"/>
        </w:rPr>
        <w:t>These three benchmarks--China's ambitions will grow as its power grows; the United States cannot successfully wage economic warfare against a China that pursues a smart reassurance (peaceful rise) strategy; and Sino-American</w:t>
      </w:r>
      <w:r w:rsidRPr="00820EB0">
        <w:rPr>
          <w:rFonts w:cs="Tahoma"/>
          <w:bCs/>
          <w:u w:val="single"/>
        </w:rPr>
        <w:t xml:space="preserve"> </w:t>
      </w:r>
      <w:r w:rsidRPr="003C7CF5">
        <w:rPr>
          <w:rFonts w:cs="Tahoma"/>
          <w:bCs/>
          <w:highlight w:val="yellow"/>
          <w:u w:val="single"/>
        </w:rPr>
        <w:t xml:space="preserve">relations are not </w:t>
      </w:r>
      <w:r w:rsidRPr="003C7CF5">
        <w:rPr>
          <w:bCs/>
          <w:highlight w:val="yellow"/>
          <w:u w:val="single"/>
        </w:rPr>
        <w:t>doomed to follow</w:t>
      </w:r>
      <w:r w:rsidRPr="003C7CF5">
        <w:rPr>
          <w:sz w:val="16"/>
          <w:highlight w:val="yellow"/>
        </w:rPr>
        <w:t xml:space="preserve"> </w:t>
      </w:r>
      <w:r w:rsidRPr="00820EB0">
        <w:rPr>
          <w:sz w:val="16"/>
        </w:rPr>
        <w:t xml:space="preserve">recent </w:t>
      </w:r>
      <w:r w:rsidRPr="003C7CF5">
        <w:rPr>
          <w:bCs/>
          <w:highlight w:val="yellow"/>
          <w:u w:val="single"/>
        </w:rPr>
        <w:t>past</w:t>
      </w:r>
      <w:r w:rsidRPr="003C7CF5">
        <w:rPr>
          <w:sz w:val="16"/>
          <w:highlight w:val="yellow"/>
        </w:rPr>
        <w:t xml:space="preserve"> </w:t>
      </w:r>
      <w:r w:rsidRPr="00820EB0">
        <w:rPr>
          <w:sz w:val="16"/>
        </w:rPr>
        <w:t xml:space="preserve">rising-dominant power </w:t>
      </w:r>
      <w:r w:rsidRPr="003C7CF5">
        <w:rPr>
          <w:bCs/>
          <w:highlight w:val="yellow"/>
          <w:u w:val="single"/>
        </w:rPr>
        <w:t>dyads</w:t>
      </w:r>
      <w:r w:rsidRPr="00820EB0">
        <w:rPr>
          <w:sz w:val="16"/>
        </w:rPr>
        <w:t xml:space="preserve">--are the starting points from which to analyze America's interests in East Asia. I now turn to these interests. </w:t>
      </w:r>
    </w:p>
    <w:p w:rsidR="005F19D5" w:rsidRDefault="005F19D5" w:rsidP="005F19D5">
      <w:pPr>
        <w:rPr>
          <w:sz w:val="16"/>
        </w:rPr>
      </w:pPr>
    </w:p>
    <w:p w:rsidR="005F19D5" w:rsidRDefault="005F19D5" w:rsidP="005F19D5">
      <w:pPr>
        <w:pStyle w:val="Heading4"/>
      </w:pPr>
      <w:r>
        <w:t>No US-China escalation potential – Will be decades before they could compete</w:t>
      </w:r>
    </w:p>
    <w:p w:rsidR="005F19D5" w:rsidRPr="00820EB0" w:rsidRDefault="005F19D5" w:rsidP="005F19D5">
      <w:r w:rsidRPr="005F19D5">
        <w:rPr>
          <w:rStyle w:val="StyleStyleBold12pt"/>
        </w:rPr>
        <w:t xml:space="preserve">Marek 14 </w:t>
      </w:r>
      <w:r w:rsidRPr="00820EB0">
        <w:t xml:space="preserve">(Edward, Lt. Colonel, “US v China, Cold or Hot, Won’t Happen,” Financial Times, 2-28, </w:t>
      </w:r>
      <w:hyperlink r:id="rId5" w:anchor="axzz2x1ohlRN4" w:history="1">
        <w:r w:rsidRPr="00820EB0">
          <w:t>http://www.ft.com/intl/cms/s/0/ee0e3620-9f00-11e3-a48e-00144feab7de.html#axzz2x1ohlRN4</w:t>
        </w:r>
      </w:hyperlink>
      <w:r w:rsidRPr="00820EB0">
        <w:t>)</w:t>
      </w:r>
    </w:p>
    <w:p w:rsidR="005F19D5" w:rsidRPr="00820EB0" w:rsidRDefault="005F19D5" w:rsidP="005F19D5"/>
    <w:p w:rsidR="005F19D5" w:rsidRPr="00820EB0" w:rsidRDefault="005F19D5" w:rsidP="005F19D5">
      <w:pPr>
        <w:rPr>
          <w:sz w:val="12"/>
        </w:rPr>
      </w:pPr>
      <w:r w:rsidRPr="00820EB0">
        <w:rPr>
          <w:sz w:val="12"/>
        </w:rPr>
        <w:lastRenderedPageBreak/>
        <w:t xml:space="preserve">Sir, “US v China: Is this the new cold war?”, by Geoff Dyer (Life &amp; Arts, February 22) was a well written article but </w:t>
      </w:r>
      <w:r w:rsidRPr="003C7CF5">
        <w:rPr>
          <w:bCs/>
          <w:highlight w:val="yellow"/>
          <w:u w:val="single"/>
        </w:rPr>
        <w:t>I disagree with the idea that the US and China will come up against each other in</w:t>
      </w:r>
      <w:r w:rsidRPr="003C7CF5">
        <w:rPr>
          <w:sz w:val="12"/>
          <w:highlight w:val="yellow"/>
        </w:rPr>
        <w:t xml:space="preserve"> either </w:t>
      </w:r>
      <w:r w:rsidRPr="003C7CF5">
        <w:rPr>
          <w:bCs/>
          <w:highlight w:val="yellow"/>
          <w:u w:val="single"/>
        </w:rPr>
        <w:t>a</w:t>
      </w:r>
      <w:r w:rsidRPr="003C7CF5">
        <w:rPr>
          <w:sz w:val="12"/>
          <w:highlight w:val="yellow"/>
        </w:rPr>
        <w:t xml:space="preserve"> cold or </w:t>
      </w:r>
      <w:r w:rsidRPr="003C7CF5">
        <w:rPr>
          <w:bCs/>
          <w:highlight w:val="yellow"/>
          <w:u w:val="single"/>
        </w:rPr>
        <w:t>hot war</w:t>
      </w:r>
      <w:r w:rsidRPr="00820EB0">
        <w:rPr>
          <w:bCs/>
          <w:u w:val="single"/>
        </w:rPr>
        <w:t>.</w:t>
      </w:r>
      <w:r w:rsidRPr="00820EB0">
        <w:rPr>
          <w:sz w:val="12"/>
        </w:rPr>
        <w:t xml:space="preserve"> I understand the Pentagon has to plan. It plans primarily based on capabilities, as it is too hard to deal with intentions. </w:t>
      </w:r>
      <w:r w:rsidRPr="003C7CF5">
        <w:rPr>
          <w:b/>
          <w:iCs/>
          <w:highlight w:val="yellow"/>
          <w:u w:val="single"/>
          <w:bdr w:val="single" w:sz="18" w:space="0" w:color="auto"/>
        </w:rPr>
        <w:t>It will take decades</w:t>
      </w:r>
      <w:r w:rsidRPr="003C7CF5">
        <w:rPr>
          <w:bCs/>
          <w:highlight w:val="yellow"/>
          <w:u w:val="single"/>
        </w:rPr>
        <w:t xml:space="preserve"> for the Chinese navy to have the capability</w:t>
      </w:r>
      <w:r w:rsidRPr="00820EB0">
        <w:rPr>
          <w:bCs/>
          <w:u w:val="single"/>
        </w:rPr>
        <w:t xml:space="preserve"> to come up against the US navy</w:t>
      </w:r>
      <w:r w:rsidRPr="00820EB0">
        <w:rPr>
          <w:sz w:val="12"/>
        </w:rPr>
        <w:t xml:space="preserve">, mainly because it takes </w:t>
      </w:r>
      <w:r w:rsidRPr="00820EB0">
        <w:rPr>
          <w:bCs/>
          <w:u w:val="single"/>
        </w:rPr>
        <w:t>decades to be able to choreograph naval movements, resupply and attack planning</w:t>
      </w:r>
      <w:r w:rsidRPr="00820EB0">
        <w:rPr>
          <w:sz w:val="12"/>
        </w:rPr>
        <w:t xml:space="preserve">. The Chinese carrier is interesting but one need only watch what it takes the US navy to launch and recover aircraft to know it will take the Chinese a very long time to be able to do that. The Chinese army? Well, its record in Korea was not smashing. </w:t>
      </w:r>
      <w:r w:rsidRPr="003C7CF5">
        <w:rPr>
          <w:bCs/>
          <w:highlight w:val="yellow"/>
          <w:u w:val="single"/>
        </w:rPr>
        <w:t>China will have to spend billions and train extensively</w:t>
      </w:r>
      <w:r w:rsidRPr="00820EB0">
        <w:rPr>
          <w:bCs/>
          <w:u w:val="single"/>
        </w:rPr>
        <w:t xml:space="preserve"> to be able to invade anywhere</w:t>
      </w:r>
      <w:r w:rsidRPr="00820EB0">
        <w:rPr>
          <w:sz w:val="12"/>
        </w:rPr>
        <w:t xml:space="preserve"> such as Japan or Taiwan or North Korea. </w:t>
      </w:r>
      <w:r w:rsidRPr="003C7CF5">
        <w:rPr>
          <w:b/>
          <w:iCs/>
          <w:highlight w:val="yellow"/>
          <w:u w:val="single"/>
          <w:bdr w:val="single" w:sz="18" w:space="0" w:color="auto"/>
        </w:rPr>
        <w:t xml:space="preserve">The preparations would be seen </w:t>
      </w:r>
      <w:r w:rsidRPr="00820EB0">
        <w:rPr>
          <w:b/>
          <w:iCs/>
          <w:u w:val="single"/>
          <w:bdr w:val="single" w:sz="18" w:space="0" w:color="auto"/>
        </w:rPr>
        <w:t>well in advance</w:t>
      </w:r>
      <w:r w:rsidRPr="00820EB0">
        <w:rPr>
          <w:sz w:val="12"/>
        </w:rPr>
        <w:t xml:space="preserve">, </w:t>
      </w:r>
      <w:r w:rsidRPr="00820EB0">
        <w:rPr>
          <w:bCs/>
          <w:u w:val="single"/>
        </w:rPr>
        <w:t xml:space="preserve">and the choreography to conduct such </w:t>
      </w:r>
      <w:proofErr w:type="spellStart"/>
      <w:r w:rsidRPr="00820EB0">
        <w:rPr>
          <w:bCs/>
          <w:u w:val="single"/>
        </w:rPr>
        <w:t>endeavours</w:t>
      </w:r>
      <w:proofErr w:type="spellEnd"/>
      <w:r w:rsidRPr="00820EB0">
        <w:rPr>
          <w:bCs/>
          <w:u w:val="single"/>
        </w:rPr>
        <w:t xml:space="preserve"> is far beyond China’s capability</w:t>
      </w:r>
      <w:r w:rsidRPr="00820EB0">
        <w:rPr>
          <w:sz w:val="12"/>
        </w:rPr>
        <w:t xml:space="preserve">. And while I agree the Chinese are improving their capacity to defend the homeland, </w:t>
      </w:r>
      <w:r w:rsidRPr="00820EB0">
        <w:rPr>
          <w:bCs/>
          <w:u w:val="single"/>
        </w:rPr>
        <w:t>who in their right mind would invade China? No one</w:t>
      </w:r>
      <w:r w:rsidRPr="00820EB0">
        <w:rPr>
          <w:sz w:val="12"/>
        </w:rPr>
        <w:t xml:space="preserve">. While serving my 20 years as a US Air Force intelligence officer, I can assure you our top generals had way overestimated the Soviets. We must be cautious about doing that with China and making an enemy where one really does not exist. </w:t>
      </w:r>
      <w:r w:rsidRPr="003C7CF5">
        <w:rPr>
          <w:bCs/>
          <w:highlight w:val="yellow"/>
          <w:u w:val="single"/>
        </w:rPr>
        <w:t xml:space="preserve">Yes, China wants to compete. But </w:t>
      </w:r>
      <w:r w:rsidRPr="003C7CF5">
        <w:rPr>
          <w:b/>
          <w:iCs/>
          <w:highlight w:val="yellow"/>
          <w:u w:val="single"/>
          <w:bdr w:val="single" w:sz="18" w:space="0" w:color="auto"/>
        </w:rPr>
        <w:t>neither country is prepared to compete to the point of conflict</w:t>
      </w:r>
      <w:r w:rsidRPr="00820EB0">
        <w:rPr>
          <w:sz w:val="12"/>
        </w:rPr>
        <w:t>.</w:t>
      </w:r>
    </w:p>
    <w:p w:rsidR="005F19D5" w:rsidRPr="00820EB0" w:rsidRDefault="005F19D5" w:rsidP="005F19D5">
      <w:pPr>
        <w:rPr>
          <w:sz w:val="16"/>
        </w:rPr>
      </w:pPr>
    </w:p>
    <w:p w:rsidR="005F19D5" w:rsidRDefault="005F19D5" w:rsidP="00173184">
      <w:pPr>
        <w:rPr>
          <w:rFonts w:asciiTheme="minorHAnsi" w:hAnsiTheme="minorHAnsi"/>
          <w:sz w:val="16"/>
        </w:rPr>
      </w:pPr>
    </w:p>
    <w:p w:rsidR="00173184" w:rsidRDefault="00173184" w:rsidP="00173184">
      <w:pPr>
        <w:rPr>
          <w:rFonts w:asciiTheme="minorHAnsi" w:hAnsiTheme="minorHAnsi"/>
          <w:sz w:val="16"/>
        </w:rPr>
      </w:pPr>
    </w:p>
    <w:p w:rsidR="0028336A" w:rsidRDefault="0028336A" w:rsidP="0028336A">
      <w:pPr>
        <w:pStyle w:val="Heading3"/>
        <w:rPr>
          <w:rFonts w:asciiTheme="minorHAnsi" w:hAnsiTheme="minorHAnsi"/>
          <w:sz w:val="16"/>
        </w:rPr>
      </w:pPr>
      <w:r>
        <w:lastRenderedPageBreak/>
        <w:t>A2 China Modernization Advantage – NFU Defense</w:t>
      </w:r>
    </w:p>
    <w:p w:rsidR="0028336A" w:rsidRPr="008D596D" w:rsidRDefault="0028336A" w:rsidP="0028336A">
      <w:pPr>
        <w:pStyle w:val="Heading4"/>
      </w:pPr>
      <w:r w:rsidRPr="008D596D">
        <w:t>China won’t rollback their no first use</w:t>
      </w:r>
      <w:r>
        <w:t xml:space="preserve"> policy</w:t>
      </w:r>
    </w:p>
    <w:p w:rsidR="0028336A" w:rsidRPr="008D596D" w:rsidRDefault="0028336A" w:rsidP="0028336A">
      <w:r>
        <w:rPr>
          <w:rStyle w:val="StyleStyleBold12pt"/>
        </w:rPr>
        <w:t xml:space="preserve">Yao </w:t>
      </w:r>
      <w:proofErr w:type="spellStart"/>
      <w:r w:rsidRPr="008D596D">
        <w:rPr>
          <w:rStyle w:val="StyleStyleBold12pt"/>
        </w:rPr>
        <w:t>Yunzhu</w:t>
      </w:r>
      <w:proofErr w:type="spellEnd"/>
      <w:r w:rsidRPr="008D596D">
        <w:rPr>
          <w:rStyle w:val="StyleStyleBold12pt"/>
        </w:rPr>
        <w:t xml:space="preserve"> </w:t>
      </w:r>
      <w:r>
        <w:rPr>
          <w:rStyle w:val="StyleStyleBold12pt"/>
        </w:rPr>
        <w:t>20</w:t>
      </w:r>
      <w:r w:rsidRPr="008D596D">
        <w:rPr>
          <w:rStyle w:val="StyleStyleBold12pt"/>
        </w:rPr>
        <w:t>13</w:t>
      </w:r>
      <w:r w:rsidRPr="008D596D">
        <w:t xml:space="preserve"> - director of China-America Defense Relations, Academy of Military Science </w:t>
      </w:r>
    </w:p>
    <w:p w:rsidR="0028336A" w:rsidRPr="008D596D" w:rsidRDefault="0028336A" w:rsidP="0028336A">
      <w:r w:rsidRPr="008D596D">
        <w:t xml:space="preserve"> “China Will Not Change Its Nuclear Policy,” http://www.chinausfocus.com/peace-security/china-will-not-</w:t>
      </w:r>
      <w:r>
        <w:t>change-its-no-first-use-policy/</w:t>
      </w:r>
    </w:p>
    <w:p w:rsidR="0028336A" w:rsidRPr="0028336A" w:rsidRDefault="0028336A" w:rsidP="0028336A">
      <w:pPr>
        <w:rPr>
          <w:rStyle w:val="StyleBoldUnderline"/>
        </w:rPr>
      </w:pPr>
      <w:r w:rsidRPr="008D596D">
        <w:rPr>
          <w:sz w:val="16"/>
        </w:rPr>
        <w:t xml:space="preserve">On April 16th the Information Office in the State Council of the People’s Republic of China released its newest edition of its defense white paper.  As usual, this document attracted immediate media attention and triggered wide-ranging discussions on the intentions and capabilities of the Chinese armed forces.  </w:t>
      </w:r>
      <w:r w:rsidRPr="003C7CF5">
        <w:rPr>
          <w:rStyle w:val="StyleBoldUnderline"/>
          <w:highlight w:val="yellow"/>
        </w:rPr>
        <w:t>One speculation has been that China might consider changes to its long-held no first use (NFU) nuclear policy</w:t>
      </w:r>
      <w:r w:rsidRPr="008D596D">
        <w:rPr>
          <w:sz w:val="16"/>
        </w:rPr>
        <w:t xml:space="preserve"> (See James Acton, “Is China Changing Its Position on Nuclear Weapons?”), as the white paper has for the first time failed to reiterate China’s pledge not to use nuclear weapons first.∂ A careful reading of this year’s white paper and a study of all such papers since 1998 might easily explain this conspicuous absence of a key phrase most frequently repeated in Chinese official documents on defense and nuclear policy.∂ First, unlike previous editions which all have the title “China’s National Defense”, the latest edition has the specific title: “The Diversified Employment of China’s Armed Forces”, indicating that the white paper’s format may have changed from a comprehensive elaboration to a more focused discussion on a specific subject. Major General Chen Zhou, a senior researcher and a key author of the white paper, explained in an interview that this is the first white paper that adopts a thematic approach, so that the subject can be dealt with more thoroughly. Compared with previous editions, this year’s white paper has no section on “National Defense Policy”, which usually carries the nuclear policy and the statement of the NFU commitment.∂ Second, in the section on the “Building and Development of </w:t>
      </w:r>
      <w:r w:rsidRPr="008D596D">
        <w:rPr>
          <w:rStyle w:val="StyleBoldUnderline"/>
        </w:rPr>
        <w:t>China’s Armed Forces</w:t>
      </w:r>
      <w:r w:rsidRPr="008D596D">
        <w:rPr>
          <w:sz w:val="16"/>
        </w:rPr>
        <w:t xml:space="preserve">”, the force structure, missions and roles of the PLA Second Artillery Force are specified, stating that its nuclear component is “responsible for deterring other countries from using nuclear weapons against China, and carrying out nuclear counterattacks.” This </w:t>
      </w:r>
      <w:r w:rsidRPr="008D596D">
        <w:rPr>
          <w:rStyle w:val="StyleBoldUnderline"/>
        </w:rPr>
        <w:t>is in full conformity with China’s NFU policy.</w:t>
      </w:r>
      <w:r w:rsidRPr="008D596D">
        <w:rPr>
          <w:sz w:val="16"/>
        </w:rPr>
        <w:t xml:space="preserve"> In the section on “Defending National Sovereignty, Security and Territorial Integrity”, the preparedness of the Second Artillery Force “in peacetime”, “under a nuclear threat”, and “under a nuclear attack” are respectively described, and </w:t>
      </w:r>
      <w:r w:rsidRPr="008D596D">
        <w:rPr>
          <w:rStyle w:val="StyleBoldUnderline"/>
        </w:rPr>
        <w:t>the alert posture of the Second Artillery Force is also in full compliance with China’s NFU nuclear policy</w:t>
      </w:r>
      <w:r w:rsidRPr="008D596D">
        <w:rPr>
          <w:sz w:val="16"/>
        </w:rPr>
        <w:t xml:space="preserve">. It is safe to say that the latest white paper provides more detailed information on how the PLA Second Artillery Force carries out the Nation’s NFU policy. ∂ </w:t>
      </w:r>
      <w:proofErr w:type="gramStart"/>
      <w:r w:rsidRPr="008D596D">
        <w:rPr>
          <w:sz w:val="16"/>
        </w:rPr>
        <w:t>In</w:t>
      </w:r>
      <w:proofErr w:type="gramEnd"/>
      <w:r w:rsidRPr="008D596D">
        <w:rPr>
          <w:sz w:val="16"/>
        </w:rPr>
        <w:t xml:space="preserve"> addition, </w:t>
      </w:r>
      <w:r w:rsidRPr="003C7CF5">
        <w:rPr>
          <w:rStyle w:val="StyleBoldUnderline"/>
          <w:highlight w:val="yellow"/>
        </w:rPr>
        <w:t>the most recent re-affirmation of the NFU policy by a Chinese head of state was made by</w:t>
      </w:r>
      <w:r w:rsidRPr="008D596D">
        <w:rPr>
          <w:sz w:val="16"/>
        </w:rPr>
        <w:t xml:space="preserve"> former President </w:t>
      </w:r>
      <w:r w:rsidRPr="003C7CF5">
        <w:rPr>
          <w:rStyle w:val="StyleBoldUnderline"/>
          <w:highlight w:val="yellow"/>
        </w:rPr>
        <w:t>Hu Jintao at the March 2012 Nuclear Summit in Seoul.  And it has been reiterated in all necessary policy documents and official statements since.  There is no sign that China is going to change a policy it has wisely adopted and persistently upheld for half a century.</w:t>
      </w:r>
    </w:p>
    <w:p w:rsidR="0028336A" w:rsidRDefault="0028336A" w:rsidP="00173184">
      <w:pPr>
        <w:pStyle w:val="Heading4"/>
      </w:pPr>
    </w:p>
    <w:p w:rsidR="00173184" w:rsidRPr="008D596D" w:rsidRDefault="00173184" w:rsidP="00173184">
      <w:pPr>
        <w:pStyle w:val="Heading4"/>
      </w:pPr>
      <w:r w:rsidRPr="008D596D">
        <w:t>Chinese modernization has no impact on crisis stability, even if NFU gets rolled back</w:t>
      </w:r>
    </w:p>
    <w:p w:rsidR="00173184" w:rsidRPr="008D596D" w:rsidRDefault="0028336A" w:rsidP="00173184">
      <w:proofErr w:type="spellStart"/>
      <w:r>
        <w:t>Baohui</w:t>
      </w:r>
      <w:proofErr w:type="spellEnd"/>
      <w:r>
        <w:t xml:space="preserve"> </w:t>
      </w:r>
      <w:r w:rsidR="00173184" w:rsidRPr="008D596D">
        <w:rPr>
          <w:rStyle w:val="StyleStyleBold12pt"/>
        </w:rPr>
        <w:t>Zhang 15</w:t>
      </w:r>
      <w:r w:rsidR="00173184" w:rsidRPr="008D596D">
        <w:t xml:space="preserve"> – received his undergraduate education in China and his Ph.D. in political science from th</w:t>
      </w:r>
      <w:r>
        <w:t xml:space="preserve">e University of Texas in Austin </w:t>
      </w:r>
      <w:r w:rsidR="00173184" w:rsidRPr="008D596D">
        <w:t xml:space="preserve">China's Assertive Nuclear Posture: State Security in an Anarchic International Order, Routledge, Feb 11, 2015, Google Books, pg. 158-159 </w:t>
      </w:r>
    </w:p>
    <w:p w:rsidR="00173184" w:rsidRPr="008D596D" w:rsidRDefault="00173184" w:rsidP="00173184">
      <w:pPr>
        <w:rPr>
          <w:rStyle w:val="StyleBoldUnderline"/>
        </w:rPr>
      </w:pPr>
      <w:r w:rsidRPr="008D596D">
        <w:rPr>
          <w:sz w:val="16"/>
        </w:rPr>
        <w:t xml:space="preserve">This book argues that </w:t>
      </w:r>
      <w:r w:rsidRPr="008D596D">
        <w:rPr>
          <w:rStyle w:val="StyleBoldUnderline"/>
        </w:rPr>
        <w:t>China's changing nuclear posture could remove the above US misperceptions of its capabilities and resolve</w:t>
      </w:r>
      <w:r w:rsidRPr="008D596D">
        <w:rPr>
          <w:sz w:val="16"/>
        </w:rPr>
        <w:t xml:space="preserve">. The current misperceptions are in part due to China's small nuclear deterrent of the past and its seemingly steadfast commitment to the no-first-use doctrine. Now, </w:t>
      </w:r>
      <w:r w:rsidRPr="003C7CF5">
        <w:rPr>
          <w:rStyle w:val="StyleBoldUnderline"/>
          <w:highlight w:val="yellow"/>
        </w:rPr>
        <w:t>the expansion of China's offensive strike capabilities will inevitably redefine US perceptions of the balance of power</w:t>
      </w:r>
      <w:r w:rsidRPr="008D596D">
        <w:rPr>
          <w:sz w:val="16"/>
        </w:rPr>
        <w:t>. In fact, as the book has argued, China's emerging offensive capabilities will no longer be equated with minimum deter-</w:t>
      </w:r>
      <w:proofErr w:type="spellStart"/>
      <w:r w:rsidRPr="008D596D">
        <w:rPr>
          <w:sz w:val="16"/>
        </w:rPr>
        <w:t>rence</w:t>
      </w:r>
      <w:proofErr w:type="spellEnd"/>
      <w:r w:rsidRPr="008D596D">
        <w:rPr>
          <w:sz w:val="16"/>
        </w:rPr>
        <w:t xml:space="preserve">. Instead, </w:t>
      </w:r>
      <w:r w:rsidRPr="008D596D">
        <w:rPr>
          <w:rStyle w:val="StyleBoldUnderline"/>
        </w:rPr>
        <w:t>China will acquire the capabilities of a medium nuclear power</w:t>
      </w:r>
      <w:r w:rsidRPr="008D596D">
        <w:rPr>
          <w:sz w:val="16"/>
        </w:rPr>
        <w:t xml:space="preserve">. By doing so, China's nuclear posture will also shift from one that merely seeks assured retaliation to one that possesses the ability of assured destruction of its adversaries. </w:t>
      </w:r>
      <w:r w:rsidRPr="008D596D">
        <w:rPr>
          <w:sz w:val="12"/>
        </w:rPr>
        <w:t>¶</w:t>
      </w:r>
      <w:r w:rsidRPr="008D596D">
        <w:rPr>
          <w:sz w:val="16"/>
        </w:rPr>
        <w:t xml:space="preserve"> Moreover, China's increasingly murky commitment to the no-first-use principle should also redefine the US perception of its nuclear resolve in a crisis situation. In fact, China should become more candid about its no-first- use policy. It should acknowledge that the policy is conditional, as demon-</w:t>
      </w:r>
      <w:proofErr w:type="spellStart"/>
      <w:r w:rsidRPr="008D596D">
        <w:rPr>
          <w:sz w:val="16"/>
        </w:rPr>
        <w:t>strated</w:t>
      </w:r>
      <w:proofErr w:type="spellEnd"/>
      <w:r w:rsidRPr="008D596D">
        <w:rPr>
          <w:sz w:val="16"/>
        </w:rPr>
        <w:t xml:space="preserve"> by the East China Sea crisis since 2012. A less ambiguous Chinese deterrence doctrine should facilitate Sino—US strategic stability by removing American misperceptions of China's nuclear resolve in a crisis that concerns its core national interests. </w:t>
      </w:r>
      <w:r w:rsidRPr="008D596D">
        <w:rPr>
          <w:sz w:val="12"/>
        </w:rPr>
        <w:t>¶</w:t>
      </w:r>
      <w:r w:rsidRPr="008D596D">
        <w:rPr>
          <w:sz w:val="16"/>
        </w:rPr>
        <w:t xml:space="preserve"> Therefore, </w:t>
      </w:r>
      <w:r w:rsidRPr="003C7CF5">
        <w:rPr>
          <w:rStyle w:val="StyleBoldUnderline"/>
          <w:highlight w:val="yellow"/>
        </w:rPr>
        <w:t xml:space="preserve">the changing nuclear posture of China, defined by a secure second-strike capability and a more conditional approach to the no-first-use principle, could </w:t>
      </w:r>
      <w:r w:rsidRPr="003C7CF5">
        <w:rPr>
          <w:rStyle w:val="Emphasis"/>
          <w:highlight w:val="yellow"/>
        </w:rPr>
        <w:t>improve Sino—US strategic stability</w:t>
      </w:r>
      <w:r w:rsidRPr="008D596D">
        <w:rPr>
          <w:sz w:val="16"/>
        </w:rPr>
        <w:t xml:space="preserve">. </w:t>
      </w:r>
      <w:r w:rsidRPr="008D596D">
        <w:rPr>
          <w:rStyle w:val="StyleBoldUnderline"/>
        </w:rPr>
        <w:t xml:space="preserve">This scenario implies that Sino—US strategic stability may eventually become more stable, just like the evolvement of strategic stability between the two superpowers during the </w:t>
      </w:r>
      <w:r w:rsidRPr="008D596D">
        <w:rPr>
          <w:rStyle w:val="StyleBoldUnderline"/>
        </w:rPr>
        <w:lastRenderedPageBreak/>
        <w:t>Cold War</w:t>
      </w:r>
      <w:r w:rsidRPr="008D596D">
        <w:rPr>
          <w:sz w:val="16"/>
        </w:rPr>
        <w:t xml:space="preserve">. </w:t>
      </w:r>
      <w:r w:rsidRPr="003C7CF5">
        <w:rPr>
          <w:rStyle w:val="StyleBoldUnderline"/>
          <w:highlight w:val="yellow"/>
        </w:rPr>
        <w:t>Increased mutual vulnerability could generate the same stabilizing effects on the behaviors of China and the USA in crisis situations, thereby improving strategic stability.</w:t>
      </w:r>
      <w:r w:rsidRPr="008D596D">
        <w:rPr>
          <w:rStyle w:val="StyleBoldUnderline"/>
        </w:rPr>
        <w:t xml:space="preserve"> </w:t>
      </w:r>
    </w:p>
    <w:p w:rsidR="00173184" w:rsidRDefault="00173184" w:rsidP="00173184"/>
    <w:p w:rsidR="00173184" w:rsidRDefault="0028336A" w:rsidP="0028336A">
      <w:pPr>
        <w:pStyle w:val="Heading3"/>
      </w:pPr>
      <w:r>
        <w:lastRenderedPageBreak/>
        <w:t>A2 China Modernization Advantage – India/Pak Defense</w:t>
      </w:r>
    </w:p>
    <w:p w:rsidR="00173184" w:rsidRPr="00AC3869" w:rsidRDefault="00173184" w:rsidP="00173184">
      <w:pPr>
        <w:pStyle w:val="Heading4"/>
      </w:pPr>
      <w:r w:rsidRPr="00AC3869">
        <w:t>South Asian deterrence is stable</w:t>
      </w:r>
      <w:r>
        <w:t>—</w:t>
      </w:r>
      <w:r w:rsidRPr="00AC3869">
        <w:t>despite modernization, Indian policymakers will not conclude that they would have an advantage in a conventional war with Pakistan</w:t>
      </w:r>
    </w:p>
    <w:p w:rsidR="00173184" w:rsidRDefault="00173184" w:rsidP="00173184">
      <w:proofErr w:type="spellStart"/>
      <w:r w:rsidRPr="00B35BDD">
        <w:rPr>
          <w:rStyle w:val="StyleStyleBold12pt"/>
        </w:rPr>
        <w:t>Ladwig</w:t>
      </w:r>
      <w:proofErr w:type="spellEnd"/>
      <w:r w:rsidRPr="00B35BDD">
        <w:rPr>
          <w:rStyle w:val="StyleStyleBold12pt"/>
        </w:rPr>
        <w:t xml:space="preserve"> 15</w:t>
      </w:r>
      <w:r w:rsidRPr="00B35BDD">
        <w:t>—</w:t>
      </w:r>
      <w:r>
        <w:t xml:space="preserve">Walter C. </w:t>
      </w:r>
      <w:proofErr w:type="spellStart"/>
      <w:r>
        <w:t>Ladwig</w:t>
      </w:r>
      <w:proofErr w:type="spellEnd"/>
      <w:r>
        <w:t xml:space="preserve"> III, Lecturer in International Relations at King's College London, Ph.D. in International Relations from Merton College, Oxford, 2015 (“Indian Military Modernization and Conventional Deterrence in South Asia,” </w:t>
      </w:r>
      <w:r w:rsidRPr="00964E13">
        <w:rPr>
          <w:i/>
        </w:rPr>
        <w:t>Journal of Strategic Studies</w:t>
      </w:r>
      <w:r>
        <w:t>, May 11</w:t>
      </w:r>
      <w:r w:rsidRPr="00964E13">
        <w:rPr>
          <w:vertAlign w:val="superscript"/>
        </w:rPr>
        <w:t>th</w:t>
      </w:r>
      <w:r>
        <w:t>, Taylor &amp; Francis Online)</w:t>
      </w:r>
    </w:p>
    <w:p w:rsidR="00173184" w:rsidRPr="00964E13" w:rsidRDefault="00173184" w:rsidP="00173184">
      <w:pPr>
        <w:rPr>
          <w:rStyle w:val="StyleStyleBold12pt"/>
          <w:b w:val="0"/>
          <w:bCs w:val="0"/>
          <w:sz w:val="16"/>
        </w:rPr>
      </w:pPr>
    </w:p>
    <w:p w:rsidR="00173184" w:rsidRPr="00AC3869" w:rsidRDefault="00173184" w:rsidP="00173184">
      <w:pPr>
        <w:rPr>
          <w:sz w:val="16"/>
        </w:rPr>
      </w:pPr>
      <w:r w:rsidRPr="006C188F">
        <w:rPr>
          <w:rStyle w:val="StyleBoldUnderline"/>
        </w:rPr>
        <w:t xml:space="preserve">Headline grabbing </w:t>
      </w:r>
      <w:r w:rsidRPr="00B35BDD">
        <w:rPr>
          <w:rStyle w:val="StyleBoldUnderline"/>
        </w:rPr>
        <w:t xml:space="preserve">increases in the </w:t>
      </w:r>
      <w:r w:rsidRPr="003C7CF5">
        <w:rPr>
          <w:rStyle w:val="StyleBoldUnderline"/>
          <w:highlight w:val="yellow"/>
        </w:rPr>
        <w:t>Indian</w:t>
      </w:r>
      <w:r w:rsidRPr="00B35BDD">
        <w:rPr>
          <w:rStyle w:val="StyleBoldUnderline"/>
        </w:rPr>
        <w:t xml:space="preserve"> defense budget and</w:t>
      </w:r>
      <w:r w:rsidRPr="006C188F">
        <w:rPr>
          <w:rStyle w:val="StyleBoldUnderline"/>
        </w:rPr>
        <w:t xml:space="preserve"> a high-profile military </w:t>
      </w:r>
      <w:r w:rsidRPr="003C7CF5">
        <w:rPr>
          <w:rStyle w:val="StyleBoldUnderline"/>
          <w:highlight w:val="yellow"/>
        </w:rPr>
        <w:t>modernization</w:t>
      </w:r>
      <w:r w:rsidRPr="006C188F">
        <w:rPr>
          <w:rStyle w:val="StyleBoldUnderline"/>
        </w:rPr>
        <w:t xml:space="preserve"> program have </w:t>
      </w:r>
      <w:r w:rsidRPr="003C7CF5">
        <w:rPr>
          <w:rStyle w:val="Emphasis"/>
          <w:highlight w:val="yellow"/>
        </w:rPr>
        <w:t>alarmed observers</w:t>
      </w:r>
      <w:r w:rsidRPr="00AC3869">
        <w:rPr>
          <w:sz w:val="16"/>
        </w:rPr>
        <w:t xml:space="preserve"> </w:t>
      </w:r>
      <w:r w:rsidRPr="006C188F">
        <w:rPr>
          <w:rStyle w:val="StyleBoldUnderline"/>
        </w:rPr>
        <w:t xml:space="preserve">who worry that these developments could undermine the conventional military balance credited with maintaining </w:t>
      </w:r>
      <w:r w:rsidRPr="006C188F">
        <w:rPr>
          <w:rStyle w:val="Emphasis"/>
        </w:rPr>
        <w:t>‘ugly stability’ in South Asia</w:t>
      </w:r>
      <w:r w:rsidRPr="00AC3869">
        <w:rPr>
          <w:sz w:val="16"/>
        </w:rPr>
        <w:t xml:space="preserve">. While on their face these concerns have validity, upon deeper examination, </w:t>
      </w:r>
      <w:r w:rsidRPr="003C7CF5">
        <w:rPr>
          <w:rStyle w:val="StyleBoldUnderline"/>
          <w:highlight w:val="yellow"/>
        </w:rPr>
        <w:t>there is</w:t>
      </w:r>
      <w:r w:rsidRPr="00B35BDD">
        <w:rPr>
          <w:rStyle w:val="StyleBoldUnderline"/>
        </w:rPr>
        <w:t xml:space="preserve"> still </w:t>
      </w:r>
      <w:r w:rsidRPr="003C7CF5">
        <w:rPr>
          <w:rStyle w:val="StyleBoldUnderline"/>
          <w:highlight w:val="yellow"/>
        </w:rPr>
        <w:t>good reason to</w:t>
      </w:r>
      <w:r w:rsidRPr="006C188F">
        <w:rPr>
          <w:rStyle w:val="StyleBoldUnderline"/>
        </w:rPr>
        <w:t xml:space="preserve"> continue to </w:t>
      </w:r>
      <w:r w:rsidRPr="003C7CF5">
        <w:rPr>
          <w:rStyle w:val="StyleBoldUnderline"/>
          <w:highlight w:val="yellow"/>
        </w:rPr>
        <w:t xml:space="preserve">be </w:t>
      </w:r>
      <w:r w:rsidRPr="003C7CF5">
        <w:rPr>
          <w:rStyle w:val="Emphasis"/>
          <w:highlight w:val="yellow"/>
        </w:rPr>
        <w:t>optimistic</w:t>
      </w:r>
      <w:r w:rsidRPr="003C7CF5">
        <w:rPr>
          <w:rStyle w:val="StyleBoldUnderline"/>
          <w:highlight w:val="yellow"/>
        </w:rPr>
        <w:t xml:space="preserve"> about</w:t>
      </w:r>
      <w:r w:rsidRPr="00B35BDD">
        <w:rPr>
          <w:rStyle w:val="StyleBoldUnderline"/>
        </w:rPr>
        <w:t xml:space="preserve"> the prospects for </w:t>
      </w:r>
      <w:r w:rsidRPr="003C7CF5">
        <w:rPr>
          <w:rStyle w:val="StyleBoldUnderline"/>
          <w:highlight w:val="yellow"/>
        </w:rPr>
        <w:t>conventional deterrence</w:t>
      </w:r>
      <w:r w:rsidRPr="003C7CF5">
        <w:rPr>
          <w:sz w:val="16"/>
          <w:highlight w:val="yellow"/>
        </w:rPr>
        <w:t xml:space="preserve">. </w:t>
      </w:r>
      <w:r w:rsidRPr="003C7CF5">
        <w:rPr>
          <w:rStyle w:val="StyleBoldUnderline"/>
          <w:highlight w:val="yellow"/>
        </w:rPr>
        <w:t>India’s defense</w:t>
      </w:r>
      <w:r w:rsidRPr="00B35BDD">
        <w:rPr>
          <w:rStyle w:val="StyleBoldUnderline"/>
        </w:rPr>
        <w:t xml:space="preserve"> procurement </w:t>
      </w:r>
      <w:r w:rsidRPr="003C7CF5">
        <w:rPr>
          <w:rStyle w:val="StyleBoldUnderline"/>
          <w:highlight w:val="yellow"/>
        </w:rPr>
        <w:t xml:space="preserve">continues to </w:t>
      </w:r>
      <w:proofErr w:type="spellStart"/>
      <w:r w:rsidRPr="003C7CF5">
        <w:rPr>
          <w:rStyle w:val="Emphasis"/>
          <w:highlight w:val="yellow"/>
        </w:rPr>
        <w:t>under perform</w:t>
      </w:r>
      <w:proofErr w:type="spellEnd"/>
      <w:r w:rsidRPr="00AC3869">
        <w:rPr>
          <w:sz w:val="16"/>
        </w:rPr>
        <w:t xml:space="preserve">, </w:t>
      </w:r>
      <w:r w:rsidRPr="006C188F">
        <w:rPr>
          <w:rStyle w:val="StyleBoldUnderline"/>
        </w:rPr>
        <w:t xml:space="preserve">producing far less in terms of military power than </w:t>
      </w:r>
      <w:proofErr w:type="gramStart"/>
      <w:r w:rsidRPr="006C188F">
        <w:rPr>
          <w:rStyle w:val="StyleBoldUnderline"/>
        </w:rPr>
        <w:t>its</w:t>
      </w:r>
      <w:proofErr w:type="gramEnd"/>
      <w:r w:rsidRPr="006C188F">
        <w:rPr>
          <w:rStyle w:val="StyleBoldUnderline"/>
        </w:rPr>
        <w:t xml:space="preserve"> spending would suggest</w:t>
      </w:r>
      <w:r w:rsidRPr="00AC3869">
        <w:rPr>
          <w:sz w:val="16"/>
        </w:rPr>
        <w:t xml:space="preserve">. Conversely, </w:t>
      </w:r>
      <w:r w:rsidRPr="003C7CF5">
        <w:rPr>
          <w:rStyle w:val="StyleBoldUnderline"/>
          <w:highlight w:val="yellow"/>
        </w:rPr>
        <w:t>Pakistan</w:t>
      </w:r>
      <w:r w:rsidRPr="00AC3869">
        <w:rPr>
          <w:sz w:val="16"/>
        </w:rPr>
        <w:t xml:space="preserve"> –assisted by China and others –</w:t>
      </w:r>
      <w:r w:rsidRPr="006C188F">
        <w:rPr>
          <w:rStyle w:val="StyleBoldUnderline"/>
        </w:rPr>
        <w:t xml:space="preserve">has </w:t>
      </w:r>
      <w:r w:rsidRPr="003C7CF5">
        <w:rPr>
          <w:rStyle w:val="Emphasis"/>
          <w:highlight w:val="yellow"/>
        </w:rPr>
        <w:t>prevented</w:t>
      </w:r>
      <w:r w:rsidRPr="00B35BDD">
        <w:rPr>
          <w:rStyle w:val="Emphasis"/>
        </w:rPr>
        <w:t xml:space="preserve"> the emergence of </w:t>
      </w:r>
      <w:r w:rsidRPr="003C7CF5">
        <w:rPr>
          <w:rStyle w:val="Emphasis"/>
          <w:highlight w:val="yellow"/>
        </w:rPr>
        <w:t>sharp asymmetries</w:t>
      </w:r>
      <w:r w:rsidRPr="00B35BDD">
        <w:rPr>
          <w:sz w:val="16"/>
        </w:rPr>
        <w:t xml:space="preserve"> </w:t>
      </w:r>
      <w:r w:rsidRPr="00B35BDD">
        <w:rPr>
          <w:rStyle w:val="StyleBoldUnderline"/>
        </w:rPr>
        <w:t>in</w:t>
      </w:r>
      <w:r w:rsidRPr="006C188F">
        <w:rPr>
          <w:rStyle w:val="StyleBoldUnderline"/>
        </w:rPr>
        <w:t xml:space="preserve"> the conventional military balance and even narrowed previously existing gaps</w:t>
      </w:r>
      <w:r w:rsidRPr="00AC3869">
        <w:rPr>
          <w:sz w:val="16"/>
        </w:rPr>
        <w:t>.</w:t>
      </w:r>
    </w:p>
    <w:p w:rsidR="00173184" w:rsidRPr="00AC3869" w:rsidRDefault="00173184" w:rsidP="00173184">
      <w:pPr>
        <w:rPr>
          <w:sz w:val="16"/>
        </w:rPr>
      </w:pPr>
      <w:r w:rsidRPr="006C188F">
        <w:rPr>
          <w:rStyle w:val="StyleBoldUnderline"/>
        </w:rPr>
        <w:t xml:space="preserve">Modernizing or not, </w:t>
      </w:r>
      <w:r w:rsidRPr="003C7CF5">
        <w:rPr>
          <w:rStyle w:val="StyleBoldUnderline"/>
          <w:highlight w:val="yellow"/>
        </w:rPr>
        <w:t xml:space="preserve">the Indian military is capable of bringing </w:t>
      </w:r>
      <w:r w:rsidRPr="003C7CF5">
        <w:rPr>
          <w:rStyle w:val="Emphasis"/>
          <w:highlight w:val="yellow"/>
        </w:rPr>
        <w:t>far less force</w:t>
      </w:r>
      <w:r w:rsidRPr="00B35BDD">
        <w:rPr>
          <w:rStyle w:val="Emphasis"/>
        </w:rPr>
        <w:t xml:space="preserve"> to bear</w:t>
      </w:r>
      <w:r w:rsidRPr="00B35BDD">
        <w:rPr>
          <w:sz w:val="16"/>
        </w:rPr>
        <w:t xml:space="preserve"> </w:t>
      </w:r>
      <w:r w:rsidRPr="003C7CF5">
        <w:rPr>
          <w:rStyle w:val="StyleBoldUnderline"/>
          <w:highlight w:val="yellow"/>
        </w:rPr>
        <w:t>in a limited conflict</w:t>
      </w:r>
      <w:r w:rsidRPr="00B35BDD">
        <w:rPr>
          <w:rStyle w:val="StyleBoldUnderline"/>
        </w:rPr>
        <w:t xml:space="preserve"> with Pakistan</w:t>
      </w:r>
      <w:r w:rsidRPr="006C188F">
        <w:rPr>
          <w:rStyle w:val="StyleBoldUnderline"/>
        </w:rPr>
        <w:t xml:space="preserve"> than the pessimists realize</w:t>
      </w:r>
      <w:r w:rsidRPr="00AC3869">
        <w:rPr>
          <w:sz w:val="16"/>
        </w:rPr>
        <w:t xml:space="preserve">. As a result, </w:t>
      </w:r>
      <w:r w:rsidRPr="003C7CF5">
        <w:rPr>
          <w:rStyle w:val="Emphasis"/>
          <w:highlight w:val="yellow"/>
        </w:rPr>
        <w:t>it is unlikely</w:t>
      </w:r>
      <w:r w:rsidRPr="00B35BDD">
        <w:rPr>
          <w:rStyle w:val="StyleBoldUnderline"/>
        </w:rPr>
        <w:t xml:space="preserve"> </w:t>
      </w:r>
      <w:r w:rsidRPr="00290BAF">
        <w:rPr>
          <w:rStyle w:val="StyleBoldUnderline"/>
        </w:rPr>
        <w:t xml:space="preserve">that </w:t>
      </w:r>
      <w:r w:rsidRPr="003C7CF5">
        <w:rPr>
          <w:rStyle w:val="StyleBoldUnderline"/>
          <w:highlight w:val="yellow"/>
        </w:rPr>
        <w:t>Indian policymakers would conclude</w:t>
      </w:r>
      <w:r w:rsidRPr="00B35BDD">
        <w:rPr>
          <w:rStyle w:val="StyleBoldUnderline"/>
        </w:rPr>
        <w:t xml:space="preserve"> </w:t>
      </w:r>
      <w:r w:rsidRPr="00290BAF">
        <w:rPr>
          <w:rStyle w:val="StyleBoldUnderline"/>
        </w:rPr>
        <w:t xml:space="preserve">that </w:t>
      </w:r>
      <w:r w:rsidRPr="003C7CF5">
        <w:rPr>
          <w:rStyle w:val="StyleBoldUnderline"/>
          <w:highlight w:val="yellow"/>
        </w:rPr>
        <w:t>they can</w:t>
      </w:r>
      <w:r w:rsidRPr="00B35BDD">
        <w:rPr>
          <w:rStyle w:val="StyleBoldUnderline"/>
        </w:rPr>
        <w:t xml:space="preserve"> </w:t>
      </w:r>
      <w:r w:rsidRPr="00290BAF">
        <w:rPr>
          <w:rStyle w:val="StyleBoldUnderline"/>
        </w:rPr>
        <w:t xml:space="preserve">either </w:t>
      </w:r>
      <w:r w:rsidRPr="003C7CF5">
        <w:rPr>
          <w:rStyle w:val="StyleBoldUnderline"/>
          <w:highlight w:val="yellow"/>
        </w:rPr>
        <w:t>achieve strategic surprise</w:t>
      </w:r>
      <w:r w:rsidRPr="00B35BDD">
        <w:rPr>
          <w:rStyle w:val="StyleBoldUnderline"/>
        </w:rPr>
        <w:t xml:space="preserve"> against Pakistan </w:t>
      </w:r>
      <w:r w:rsidRPr="003C7CF5">
        <w:rPr>
          <w:rStyle w:val="StyleBoldUnderline"/>
          <w:highlight w:val="yellow"/>
        </w:rPr>
        <w:t xml:space="preserve">or carry out </w:t>
      </w:r>
      <w:r w:rsidRPr="00290BAF">
        <w:rPr>
          <w:rStyle w:val="StyleBoldUnderline"/>
        </w:rPr>
        <w:t xml:space="preserve">highly-effective </w:t>
      </w:r>
      <w:r w:rsidRPr="003C7CF5">
        <w:rPr>
          <w:rStyle w:val="StyleBoldUnderline"/>
          <w:highlight w:val="yellow"/>
        </w:rPr>
        <w:t xml:space="preserve">air strikes with little escalatory risk, each of which is a </w:t>
      </w:r>
      <w:r w:rsidRPr="003C7CF5">
        <w:rPr>
          <w:rStyle w:val="Emphasis"/>
          <w:highlight w:val="yellow"/>
        </w:rPr>
        <w:t>necessary condition for deterrence failure</w:t>
      </w:r>
      <w:r w:rsidRPr="00AC3869">
        <w:rPr>
          <w:sz w:val="16"/>
        </w:rPr>
        <w:t>. Consequently, Pakistan’s justification for its current efforts to develop tactical nuclear weapons and delivery systems on security grounds lacks a firm foundation. These systems only increase the likelihood of an inadvertent nuclear exchange, while adding little to the deterrence value of Pakistan’s force posture. There may be a variety of reasons why Islamabad is expanding and diversifying its nuclear arsenal, but a rational response to the threat posed by India’s on-going military modernization is not one of them.140</w:t>
      </w:r>
    </w:p>
    <w:p w:rsidR="00173184" w:rsidRDefault="00173184" w:rsidP="00173184"/>
    <w:p w:rsidR="005F19D5" w:rsidRPr="00AB0173" w:rsidRDefault="005F19D5" w:rsidP="005F19D5">
      <w:pPr>
        <w:pStyle w:val="Heading4"/>
      </w:pPr>
      <w:r>
        <w:t xml:space="preserve">Cooperation on a range of issues prevents South Asia conflict </w:t>
      </w:r>
    </w:p>
    <w:p w:rsidR="005F19D5" w:rsidRPr="00AB0173" w:rsidRDefault="005F19D5" w:rsidP="005F19D5">
      <w:pPr>
        <w:rPr>
          <w:sz w:val="16"/>
          <w:szCs w:val="16"/>
        </w:rPr>
      </w:pPr>
      <w:r w:rsidRPr="00AB0173">
        <w:rPr>
          <w:sz w:val="16"/>
          <w:szCs w:val="16"/>
        </w:rPr>
        <w:t>-explicitly addresses Kashmir</w:t>
      </w:r>
      <w:r>
        <w:rPr>
          <w:sz w:val="16"/>
          <w:szCs w:val="16"/>
        </w:rPr>
        <w:t xml:space="preserve">, Terrorism, and Afghanistan issues and it says the resolution is passed, inevitably renewed, and includes people like military to military contacts </w:t>
      </w:r>
    </w:p>
    <w:p w:rsidR="005F19D5" w:rsidRPr="00AB0173" w:rsidRDefault="005F19D5" w:rsidP="005F19D5">
      <w:r w:rsidRPr="00964273">
        <w:rPr>
          <w:rStyle w:val="StyleStyleBold12pt"/>
        </w:rPr>
        <w:t>RKN</w:t>
      </w:r>
      <w:r w:rsidRPr="00AB0173">
        <w:rPr>
          <w:b/>
        </w:rPr>
        <w:t xml:space="preserve"> </w:t>
      </w:r>
      <w:r w:rsidRPr="00751C5C">
        <w:t>3-19</w:t>
      </w:r>
      <w:r w:rsidRPr="00AB0173">
        <w:t>-</w:t>
      </w:r>
      <w:r w:rsidRPr="00964273">
        <w:rPr>
          <w:rStyle w:val="StyleStyleBold12pt"/>
        </w:rPr>
        <w:t xml:space="preserve">14 </w:t>
      </w:r>
      <w:r w:rsidRPr="00AB0173">
        <w:t xml:space="preserve">Rising Kashmir News, Indian News </w:t>
      </w:r>
      <w:proofErr w:type="spellStart"/>
      <w:r w:rsidRPr="00AB0173">
        <w:t>Agenacy</w:t>
      </w:r>
      <w:proofErr w:type="spellEnd"/>
      <w:r w:rsidRPr="00AB0173">
        <w:t xml:space="preserve"> located in Srinagar, </w:t>
      </w:r>
      <w:proofErr w:type="spellStart"/>
      <w:r w:rsidRPr="00AB0173">
        <w:t>India“Joint</w:t>
      </w:r>
      <w:proofErr w:type="spellEnd"/>
      <w:r w:rsidRPr="00AB0173">
        <w:t xml:space="preserve"> resolution calls on India, Pak to improve bilateral relations”</w:t>
      </w:r>
      <w:hyperlink r:id="rId6" w:history="1">
        <w:r w:rsidRPr="00AB0173">
          <w:rPr>
            <w:rStyle w:val="Hyperlink"/>
          </w:rPr>
          <w:t>http://www.risingkashmir.com/joint-resolution-calls-on-india-pak-to-improve-bilateral-relations/</w:t>
        </w:r>
      </w:hyperlink>
      <w:r w:rsidRPr="00AB0173">
        <w:t xml:space="preserve"> </w:t>
      </w:r>
    </w:p>
    <w:p w:rsidR="005F19D5" w:rsidRPr="0026014A" w:rsidRDefault="005F19D5" w:rsidP="005F19D5">
      <w:pPr>
        <w:rPr>
          <w:sz w:val="16"/>
        </w:rPr>
      </w:pPr>
      <w:r w:rsidRPr="007208D6">
        <w:rPr>
          <w:rStyle w:val="StyleBoldUnderline"/>
        </w:rPr>
        <w:t xml:space="preserve">The fourth Delhi </w:t>
      </w:r>
      <w:r w:rsidRPr="003C7CF5">
        <w:rPr>
          <w:rStyle w:val="StyleBoldUnderline"/>
          <w:highlight w:val="yellow"/>
        </w:rPr>
        <w:t>dialogue</w:t>
      </w:r>
      <w:r w:rsidRPr="003C7CF5">
        <w:rPr>
          <w:sz w:val="16"/>
          <w:highlight w:val="yellow"/>
        </w:rPr>
        <w:t xml:space="preserve"> </w:t>
      </w:r>
      <w:r w:rsidRPr="003C7CF5">
        <w:rPr>
          <w:rStyle w:val="StyleBoldUnderline"/>
          <w:highlight w:val="yellow"/>
        </w:rPr>
        <w:t>between India and Pakistan concluded</w:t>
      </w:r>
      <w:r w:rsidRPr="00F06397">
        <w:rPr>
          <w:sz w:val="16"/>
        </w:rPr>
        <w:t xml:space="preserve"> in New Delhi on Friday </w:t>
      </w:r>
      <w:r w:rsidRPr="003C7CF5">
        <w:rPr>
          <w:rStyle w:val="StyleBoldUnderline"/>
          <w:highlight w:val="yellow"/>
        </w:rPr>
        <w:t>with the adoption of a joint resolution</w:t>
      </w:r>
      <w:r w:rsidRPr="007208D6">
        <w:rPr>
          <w:rStyle w:val="StyleBoldUnderline"/>
        </w:rPr>
        <w:t xml:space="preserve"> calling on both countries to make concerted efforts towards improving bilateral relations</w:t>
      </w:r>
      <w:r w:rsidRPr="00F06397">
        <w:rPr>
          <w:sz w:val="16"/>
        </w:rPr>
        <w:t>. </w:t>
      </w:r>
      <w:r w:rsidRPr="007208D6">
        <w:rPr>
          <w:rStyle w:val="StyleBoldUnderline"/>
        </w:rPr>
        <w:t xml:space="preserve">The dialogue brought together senior journalists, policy experts, academics, advocates, former military officials, and diplomats from India and Pakistan for two days who held intense deliberations to discuss a wide range of outstanding issues </w:t>
      </w:r>
      <w:r w:rsidRPr="00F06397">
        <w:rPr>
          <w:sz w:val="16"/>
        </w:rPr>
        <w:t>between two countries. Entering its fourth year, the dialogue is part of an India-Pakistan Track II diplomacy initiative by the Center for Dialogue and Reconciliation and the Jinnah Institute. To promote peace between the two countries through constructive engagement and dialogue both the factions passed a joint resolution on the occasion. </w:t>
      </w:r>
      <w:r w:rsidRPr="007208D6">
        <w:rPr>
          <w:rStyle w:val="StyleBoldUnderline"/>
        </w:rPr>
        <w:t xml:space="preserve">The resolution stated </w:t>
      </w:r>
      <w:r w:rsidRPr="00964273">
        <w:rPr>
          <w:rStyle w:val="StyleBoldUnderline"/>
        </w:rPr>
        <w:t>that Islamabad and New Delhi must move forward</w:t>
      </w:r>
      <w:r w:rsidRPr="003C7CF5">
        <w:rPr>
          <w:rStyle w:val="StyleBoldUnderline"/>
          <w:highlight w:val="yellow"/>
        </w:rPr>
        <w:t xml:space="preserve"> </w:t>
      </w:r>
      <w:r w:rsidRPr="007208D6">
        <w:rPr>
          <w:rStyle w:val="StyleBoldUnderline"/>
        </w:rPr>
        <w:t xml:space="preserve">on a menu of outstanding items in </w:t>
      </w:r>
      <w:r w:rsidRPr="003C7CF5">
        <w:rPr>
          <w:rStyle w:val="StyleBoldUnderline"/>
          <w:highlight w:val="yellow"/>
        </w:rPr>
        <w:t xml:space="preserve">order to move the region out from the shadows of instability, </w:t>
      </w:r>
      <w:r w:rsidRPr="00964273">
        <w:rPr>
          <w:rStyle w:val="StyleBoldUnderline"/>
        </w:rPr>
        <w:t>human insecurity and lost opportunities in trade, energy, and information connectivity</w:t>
      </w:r>
      <w:r w:rsidRPr="00964273">
        <w:rPr>
          <w:sz w:val="16"/>
        </w:rPr>
        <w:t>. </w:t>
      </w:r>
      <w:r w:rsidRPr="00964273">
        <w:rPr>
          <w:rStyle w:val="StyleBoldUnderline"/>
        </w:rPr>
        <w:t>The resolution</w:t>
      </w:r>
      <w:r w:rsidRPr="00964273">
        <w:rPr>
          <w:sz w:val="16"/>
        </w:rPr>
        <w:t xml:space="preserve"> also </w:t>
      </w:r>
      <w:r w:rsidRPr="00964273">
        <w:rPr>
          <w:rStyle w:val="StyleBoldUnderline"/>
        </w:rPr>
        <w:t>urged both countries to fully</w:t>
      </w:r>
      <w:r w:rsidRPr="00964273">
        <w:rPr>
          <w:sz w:val="16"/>
        </w:rPr>
        <w:t xml:space="preserve"> </w:t>
      </w:r>
      <w:r w:rsidRPr="00964273">
        <w:rPr>
          <w:rStyle w:val="StyleBoldUnderline"/>
        </w:rPr>
        <w:t>implement all agreed CBMs, cooperate on outstanding issues and address each other’s concerns on key issues like Kashmir as well as terrorism with the aim of resuming the stalled bilateral dialogue</w:t>
      </w:r>
      <w:r w:rsidRPr="00964273">
        <w:rPr>
          <w:sz w:val="16"/>
        </w:rPr>
        <w:t xml:space="preserve">. It was agreed that the bilateral </w:t>
      </w:r>
      <w:r w:rsidRPr="003C7CF5">
        <w:rPr>
          <w:rStyle w:val="StyleBoldUnderline"/>
          <w:highlight w:val="yellow"/>
        </w:rPr>
        <w:t>dialogue should be irreversible and uninterruptable</w:t>
      </w:r>
      <w:r w:rsidRPr="00964273">
        <w:rPr>
          <w:sz w:val="16"/>
        </w:rPr>
        <w:t xml:space="preserve">. “We appreciate the implementation of </w:t>
      </w:r>
      <w:r w:rsidRPr="00964273">
        <w:rPr>
          <w:rStyle w:val="StyleBoldUnderline"/>
        </w:rPr>
        <w:t>the one year multiple entry visa for businessmen and recommend that people- to-people contacts between India and Pakistan</w:t>
      </w:r>
      <w:r w:rsidRPr="00964273">
        <w:rPr>
          <w:sz w:val="16"/>
        </w:rPr>
        <w:t xml:space="preserve"> be encouraged through the extension of the liberal visa policy </w:t>
      </w:r>
      <w:r w:rsidRPr="00964273">
        <w:rPr>
          <w:sz w:val="16"/>
        </w:rPr>
        <w:lastRenderedPageBreak/>
        <w:t>towards all category of travelers, particularly media-persons, artists, students and academics,” resolution said. </w:t>
      </w:r>
      <w:r w:rsidRPr="003C7CF5">
        <w:rPr>
          <w:rStyle w:val="StyleBoldUnderline"/>
          <w:highlight w:val="yellow"/>
        </w:rPr>
        <w:t>The resolution</w:t>
      </w:r>
      <w:r w:rsidRPr="003C7CF5">
        <w:rPr>
          <w:sz w:val="16"/>
          <w:highlight w:val="yellow"/>
        </w:rPr>
        <w:t xml:space="preserve"> also stated that the cessation of ceasefire violations along the LoC after the DGMO meeting last year </w:t>
      </w:r>
      <w:r w:rsidRPr="003C7CF5">
        <w:rPr>
          <w:rStyle w:val="StyleBoldUnderline"/>
          <w:highlight w:val="yellow"/>
        </w:rPr>
        <w:t>recommend that both governments and their respective security establishments hold regular meetings to address any such future incidents</w:t>
      </w:r>
      <w:r w:rsidRPr="00964273">
        <w:rPr>
          <w:sz w:val="16"/>
        </w:rPr>
        <w:t>. “</w:t>
      </w:r>
      <w:r w:rsidRPr="00964273">
        <w:rPr>
          <w:rStyle w:val="StyleBoldUnderline"/>
        </w:rPr>
        <w:t>We call upon both governments to urgently take up discussions on Jammu and Kashmir</w:t>
      </w:r>
      <w:r w:rsidRPr="00964273">
        <w:rPr>
          <w:sz w:val="16"/>
        </w:rPr>
        <w:t xml:space="preserve"> so that a solution that is acceptable to India, Pakistan and the people of Kashmir on both sides of the Line of Control can be found,” resolution said. The resolution also stated that the policy of issuing travel permits for cross-LoC travel be extended to all residents of Jammu and Kashmir. “We urge removing unnecessary hurdles in the issuance of cross-LoC travel permits by respective district officials,” resolution said. “We recommend that Non-Discriminatory Market Access be granted by Pakistan to India at the earliest and urge India to remove all non-tariff barriers to facilitate trade between both countries,” resolution added. The resolution also suggested that both governments should improve custom clearance processes and the establishment of one-window container loading and off-loading facilities at the Wagah- </w:t>
      </w:r>
      <w:proofErr w:type="spellStart"/>
      <w:r w:rsidRPr="00964273">
        <w:rPr>
          <w:sz w:val="16"/>
        </w:rPr>
        <w:t>Attari</w:t>
      </w:r>
      <w:proofErr w:type="spellEnd"/>
      <w:r w:rsidRPr="00964273">
        <w:rPr>
          <w:sz w:val="16"/>
        </w:rPr>
        <w:t xml:space="preserve"> border. “We recommend that the Wagah-</w:t>
      </w:r>
      <w:proofErr w:type="spellStart"/>
      <w:r w:rsidRPr="00964273">
        <w:rPr>
          <w:sz w:val="16"/>
        </w:rPr>
        <w:t>Attari</w:t>
      </w:r>
      <w:proofErr w:type="spellEnd"/>
      <w:r w:rsidRPr="00964273">
        <w:rPr>
          <w:sz w:val="16"/>
        </w:rPr>
        <w:t xml:space="preserve"> border should be opened for 24-hour operations and both governments should explore opportunities for opening all economically feasible land routes between India and Pakistan for trade and travel, particularly Ganda </w:t>
      </w:r>
      <w:proofErr w:type="spellStart"/>
      <w:r w:rsidRPr="00964273">
        <w:rPr>
          <w:sz w:val="16"/>
        </w:rPr>
        <w:t>Singhwala-Ferozpur</w:t>
      </w:r>
      <w:proofErr w:type="spellEnd"/>
      <w:r w:rsidRPr="00964273">
        <w:rPr>
          <w:sz w:val="16"/>
        </w:rPr>
        <w:t xml:space="preserve">, </w:t>
      </w:r>
      <w:proofErr w:type="spellStart"/>
      <w:r w:rsidRPr="00964273">
        <w:rPr>
          <w:sz w:val="16"/>
        </w:rPr>
        <w:t>Muktasar-Fazilka</w:t>
      </w:r>
      <w:proofErr w:type="spellEnd"/>
      <w:r w:rsidRPr="00964273">
        <w:rPr>
          <w:sz w:val="16"/>
        </w:rPr>
        <w:t xml:space="preserve"> and </w:t>
      </w:r>
      <w:proofErr w:type="spellStart"/>
      <w:r w:rsidRPr="00964273">
        <w:rPr>
          <w:sz w:val="16"/>
        </w:rPr>
        <w:t>Khokhrapar-Munabao</w:t>
      </w:r>
      <w:proofErr w:type="spellEnd"/>
      <w:r w:rsidRPr="00964273">
        <w:rPr>
          <w:sz w:val="16"/>
        </w:rPr>
        <w:t xml:space="preserve"> road.” </w:t>
      </w:r>
      <w:r w:rsidRPr="00964273">
        <w:rPr>
          <w:rStyle w:val="StyleBoldUnderline"/>
        </w:rPr>
        <w:t>The resolution also recommend</w:t>
      </w:r>
      <w:r w:rsidRPr="00964273">
        <w:rPr>
          <w:sz w:val="16"/>
        </w:rPr>
        <w:t xml:space="preserve"> that serious </w:t>
      </w:r>
      <w:r w:rsidRPr="00964273">
        <w:rPr>
          <w:rStyle w:val="StyleBoldUnderline"/>
        </w:rPr>
        <w:t>efforts be made towards exploring the possibility of Pakistan granting India overland transit rights for trade with Afghanistan and India granting overland transit rights to Pakistan for other South Asian countries. “</w:t>
      </w:r>
      <w:r w:rsidRPr="00964273">
        <w:rPr>
          <w:sz w:val="16"/>
        </w:rPr>
        <w:t>We support an</w:t>
      </w:r>
      <w:r w:rsidRPr="00F06397">
        <w:rPr>
          <w:sz w:val="16"/>
        </w:rPr>
        <w:t xml:space="preserve"> Afghan-led and Afghan-owned reconciliation process in Afghanistan and recognize that a peaceful Afghanistan is essential for regional stability. We urge both countries to engage with each other to clarify each other’s apprehensions on a post-2014 Afghanistan,” resolution stated. </w:t>
      </w:r>
      <w:r w:rsidRPr="007208D6">
        <w:rPr>
          <w:rStyle w:val="StyleBoldUnderline"/>
        </w:rPr>
        <w:t xml:space="preserve">The resolution also recommends that opportunities </w:t>
      </w:r>
      <w:r w:rsidRPr="00964273">
        <w:rPr>
          <w:rStyle w:val="StyleBoldUnderline"/>
        </w:rPr>
        <w:t>for mutual cooperation in the development and reconstruction of Afghanistan be explored, especially under the aegis of SAARC</w:t>
      </w:r>
      <w:r w:rsidRPr="00964273">
        <w:rPr>
          <w:sz w:val="16"/>
        </w:rPr>
        <w:t>. “</w:t>
      </w:r>
      <w:r w:rsidRPr="00964273">
        <w:rPr>
          <w:rStyle w:val="StyleBoldUnderline"/>
        </w:rPr>
        <w:t>We urge</w:t>
      </w:r>
      <w:r w:rsidRPr="00964273">
        <w:rPr>
          <w:sz w:val="16"/>
        </w:rPr>
        <w:t xml:space="preserve"> </w:t>
      </w:r>
      <w:r w:rsidRPr="00964273">
        <w:rPr>
          <w:rStyle w:val="StyleBoldUnderline"/>
        </w:rPr>
        <w:t>both countries not to let competing interests in Afghanistan negatively impact bilateral relations. We recommend</w:t>
      </w:r>
      <w:r w:rsidRPr="00964273">
        <w:rPr>
          <w:sz w:val="16"/>
        </w:rPr>
        <w:t xml:space="preserve"> that all regional countries with stakes in Afghanistan initiate a dialogue on</w:t>
      </w:r>
      <w:r w:rsidRPr="00964273">
        <w:rPr>
          <w:rStyle w:val="StyleBoldUnderline"/>
        </w:rPr>
        <w:t xml:space="preserve"> adopting a non-interventionist policy towards the country</w:t>
      </w:r>
      <w:r w:rsidRPr="00964273">
        <w:rPr>
          <w:sz w:val="16"/>
        </w:rPr>
        <w:t>,” resolution added</w:t>
      </w:r>
      <w:r w:rsidRPr="00F06397">
        <w:rPr>
          <w:sz w:val="16"/>
        </w:rPr>
        <w:t>.</w:t>
      </w:r>
    </w:p>
    <w:p w:rsidR="005F19D5" w:rsidRDefault="005F19D5" w:rsidP="00173184"/>
    <w:p w:rsidR="0028336A" w:rsidRDefault="0028336A" w:rsidP="0028336A">
      <w:pPr>
        <w:pStyle w:val="Heading3"/>
      </w:pPr>
      <w:r>
        <w:lastRenderedPageBreak/>
        <w:t>A2 China Modernization Advantage – MIRV defense</w:t>
      </w:r>
    </w:p>
    <w:p w:rsidR="00173184" w:rsidRDefault="00173184" w:rsidP="00173184">
      <w:pPr>
        <w:pStyle w:val="Heading4"/>
      </w:pPr>
      <w:r>
        <w:t xml:space="preserve">MIRVs inevitable --- China is developing them because literally every other nuclear country has them, including the US </w:t>
      </w:r>
    </w:p>
    <w:p w:rsidR="00173184" w:rsidRPr="00D969C9" w:rsidRDefault="00173184" w:rsidP="00173184">
      <w:pPr>
        <w:rPr>
          <w:sz w:val="18"/>
          <w:szCs w:val="18"/>
        </w:rPr>
      </w:pPr>
      <w:r w:rsidRPr="00D969C9">
        <w:rPr>
          <w:sz w:val="18"/>
          <w:szCs w:val="18"/>
        </w:rPr>
        <w:t xml:space="preserve">Tong </w:t>
      </w:r>
      <w:r w:rsidRPr="00D969C9">
        <w:rPr>
          <w:rStyle w:val="Heading4Char"/>
        </w:rPr>
        <w:t>Zhao</w:t>
      </w:r>
      <w:r w:rsidRPr="00D969C9">
        <w:rPr>
          <w:sz w:val="18"/>
          <w:szCs w:val="18"/>
        </w:rPr>
        <w:t>, 3/24/</w:t>
      </w:r>
      <w:r w:rsidRPr="00D969C9">
        <w:rPr>
          <w:rStyle w:val="Heading4Char"/>
        </w:rPr>
        <w:t>2015</w:t>
      </w:r>
      <w:r w:rsidRPr="00D969C9">
        <w:rPr>
          <w:sz w:val="18"/>
          <w:szCs w:val="18"/>
        </w:rPr>
        <w:t>. An associate at the Carnegie–Tsinghua Center for Global Policy., “What if China develops MIRVs?</w:t>
      </w:r>
      <w:proofErr w:type="gramStart"/>
      <w:r w:rsidRPr="00D969C9">
        <w:rPr>
          <w:sz w:val="18"/>
          <w:szCs w:val="18"/>
        </w:rPr>
        <w:t>”,</w:t>
      </w:r>
      <w:proofErr w:type="gramEnd"/>
      <w:r w:rsidRPr="00D969C9">
        <w:rPr>
          <w:sz w:val="18"/>
          <w:szCs w:val="18"/>
        </w:rPr>
        <w:t xml:space="preserve"> thebulletin.org/what-if-china-develops-mirvs8133.</w:t>
      </w:r>
    </w:p>
    <w:p w:rsidR="00173184" w:rsidRPr="00FB3713" w:rsidRDefault="00173184" w:rsidP="00173184"/>
    <w:p w:rsidR="00173184" w:rsidRPr="0028336A" w:rsidRDefault="00173184" w:rsidP="00173184">
      <w:pPr>
        <w:rPr>
          <w:rStyle w:val="StyleBoldUnderline"/>
        </w:rPr>
      </w:pPr>
      <w:r w:rsidRPr="00D969C9">
        <w:rPr>
          <w:sz w:val="18"/>
          <w:szCs w:val="18"/>
        </w:rPr>
        <w:t xml:space="preserve">Whither </w:t>
      </w:r>
      <w:proofErr w:type="spellStart"/>
      <w:r w:rsidRPr="00D969C9">
        <w:rPr>
          <w:sz w:val="18"/>
          <w:szCs w:val="18"/>
        </w:rPr>
        <w:t>goest</w:t>
      </w:r>
      <w:proofErr w:type="spellEnd"/>
      <w:r w:rsidRPr="00D969C9">
        <w:rPr>
          <w:sz w:val="18"/>
          <w:szCs w:val="18"/>
        </w:rPr>
        <w:t xml:space="preserve"> China? China’s interest in MIRV capability is a sensitive one inside the country. But </w:t>
      </w:r>
      <w:r w:rsidRPr="00D8799B">
        <w:rPr>
          <w:rStyle w:val="StyleBoldUnderline"/>
        </w:rPr>
        <w:t>outsiders can glean a sense of the Chinese perception of the usefulness of MIRV technology by looking at articles written by Chinese scientists within the aerospace industry</w:t>
      </w:r>
      <w:r w:rsidRPr="00D969C9">
        <w:rPr>
          <w:sz w:val="18"/>
          <w:szCs w:val="18"/>
        </w:rPr>
        <w:t xml:space="preserve"> (original in Chinese). These articles strongly indicate that </w:t>
      </w:r>
      <w:r w:rsidRPr="0028336A">
        <w:t xml:space="preserve">China’s approach is shaped by their scientists’ close analyses of what other major nuclear powers are doing with their respective MIRV programs. </w:t>
      </w:r>
      <w:r w:rsidRPr="003C7CF5">
        <w:rPr>
          <w:rStyle w:val="StyleBoldUnderline"/>
          <w:highlight w:val="yellow"/>
        </w:rPr>
        <w:t>It seems that in pursuing MIRV technology, China is merely following in the footsteps of others.</w:t>
      </w:r>
    </w:p>
    <w:p w:rsidR="00173184" w:rsidRPr="0028336A" w:rsidRDefault="00173184" w:rsidP="0028336A">
      <w:pPr>
        <w:rPr>
          <w:rStyle w:val="StyleBoldUnderline"/>
        </w:rPr>
      </w:pPr>
      <w:r w:rsidRPr="00363468">
        <w:rPr>
          <w:rStyle w:val="StyleBoldUnderline"/>
        </w:rPr>
        <w:t>Past efforts to limit MIRV missiles through arms control met with limited success.</w:t>
      </w:r>
      <w:r w:rsidRPr="00D969C9">
        <w:t xml:space="preserve"> The second round of the Strategic Arms Limitation Talks, as well as START </w:t>
      </w:r>
      <w:proofErr w:type="gramStart"/>
      <w:r w:rsidRPr="00D969C9">
        <w:t>I</w:t>
      </w:r>
      <w:proofErr w:type="gramEnd"/>
      <w:r w:rsidRPr="00D969C9">
        <w:t xml:space="preserve">, both included provisions for limiting MIRV-capable missiles, and START II was the first agreement to envision a complete ban of all land-based MIRV missiles. But neither SALT II nor START II entered into force. And </w:t>
      </w:r>
      <w:r w:rsidRPr="00363468">
        <w:rPr>
          <w:rStyle w:val="StyleBoldUnderline"/>
        </w:rPr>
        <w:t xml:space="preserve">the most recent arms reduction </w:t>
      </w:r>
      <w:proofErr w:type="spellStart"/>
      <w:r w:rsidRPr="00363468">
        <w:rPr>
          <w:rStyle w:val="StyleBoldUnderline"/>
        </w:rPr>
        <w:t>treaty</w:t>
      </w:r>
      <w:proofErr w:type="gramStart"/>
      <w:r w:rsidRPr="00363468">
        <w:rPr>
          <w:rStyle w:val="StyleBoldUnderline"/>
        </w:rPr>
        <w:t>,New</w:t>
      </w:r>
      <w:proofErr w:type="spellEnd"/>
      <w:proofErr w:type="gramEnd"/>
      <w:r w:rsidRPr="00363468">
        <w:rPr>
          <w:rStyle w:val="StyleBoldUnderline"/>
        </w:rPr>
        <w:t xml:space="preserve"> START, does not place any explicit limitations on the </w:t>
      </w:r>
      <w:r w:rsidRPr="0028336A">
        <w:rPr>
          <w:rStyle w:val="StyleBoldUnderline"/>
        </w:rPr>
        <w:t>development or deployment of MIRV systems—reflecting a lack of consensus in this regard.</w:t>
      </w:r>
    </w:p>
    <w:p w:rsidR="00173184" w:rsidRPr="00D969C9" w:rsidRDefault="00173184" w:rsidP="0028336A">
      <w:r w:rsidRPr="0028336A">
        <w:t xml:space="preserve">Citing the potentially destabilizing effect of the country’s </w:t>
      </w:r>
      <w:proofErr w:type="spellStart"/>
      <w:r w:rsidRPr="0028336A">
        <w:t>MIRVed</w:t>
      </w:r>
      <w:proofErr w:type="spellEnd"/>
      <w:r w:rsidRPr="0028336A">
        <w:t xml:space="preserve"> silo-based ICBMs, the Obama administration’s 2010 Nuclear Posture Review announced a plan to “de-MIRV” all US Minutemen III ICBMs, a process completed in June 2014. But while its land-based ICBMs are no longer deployed with multiple warheads, the United States still maintains a submarine-launched MIRV force, which it shows no interest in de-</w:t>
      </w:r>
      <w:proofErr w:type="spellStart"/>
      <w:r w:rsidRPr="0028336A">
        <w:t>MIRVing</w:t>
      </w:r>
      <w:proofErr w:type="spellEnd"/>
      <w:r w:rsidRPr="0028336A">
        <w:t>. In addition, the United States is committed to maintaining the capability to re-MIRV its ICBMs if strategic security conditions warrant. Indeed, the US Congress explicitly required the maintenance of such capabilities, while reports from organizations such as the Global Security Newswire indicate that there's a desire on</w:t>
      </w:r>
      <w:r w:rsidRPr="00D969C9">
        <w:t xml:space="preserve"> the part of the United States to retain MIRV capability on the planned follow-up to the Minuteman III ICBM.</w:t>
      </w:r>
    </w:p>
    <w:p w:rsidR="00173184" w:rsidRPr="0028336A" w:rsidRDefault="00173184" w:rsidP="00173184">
      <w:pPr>
        <w:rPr>
          <w:rStyle w:val="StyleBoldUnderline"/>
        </w:rPr>
      </w:pPr>
      <w:r w:rsidRPr="00C020B1">
        <w:rPr>
          <w:rStyle w:val="StyleBoldUnderline"/>
          <w:b w:val="0"/>
        </w:rPr>
        <w:t xml:space="preserve">All </w:t>
      </w:r>
      <w:r w:rsidRPr="003C7CF5">
        <w:rPr>
          <w:rStyle w:val="StyleBoldUnderline"/>
          <w:highlight w:val="yellow"/>
        </w:rPr>
        <w:t>of this is seen by Chinese analysts as evidence that MIRV technology is the inevitable wave of the future.</w:t>
      </w:r>
    </w:p>
    <w:p w:rsidR="00173184" w:rsidRDefault="00173184" w:rsidP="0028336A">
      <w:r w:rsidRPr="0028336A">
        <w:t xml:space="preserve">Chinese analysts have also been closely following Russia’s nuclear forces, which are even more heavily </w:t>
      </w:r>
      <w:proofErr w:type="spellStart"/>
      <w:r w:rsidRPr="0028336A">
        <w:t>MIRVed</w:t>
      </w:r>
      <w:proofErr w:type="spellEnd"/>
      <w:r w:rsidRPr="0028336A">
        <w:t xml:space="preserve"> than America’s.</w:t>
      </w:r>
      <w:r w:rsidR="0028336A">
        <w:t xml:space="preserve"> </w:t>
      </w:r>
      <w:r w:rsidRPr="0028336A">
        <w:t xml:space="preserve">Current Russian </w:t>
      </w:r>
      <w:proofErr w:type="spellStart"/>
      <w:r w:rsidRPr="0028336A">
        <w:t>MIRVed</w:t>
      </w:r>
      <w:proofErr w:type="spellEnd"/>
      <w:r w:rsidRPr="0028336A">
        <w:t xml:space="preserve"> systems</w:t>
      </w:r>
      <w:r w:rsidR="0028336A">
        <w:t xml:space="preserve"> </w:t>
      </w:r>
      <w:r w:rsidRPr="0028336A">
        <w:t>include mobile- and silo-based versions of the “</w:t>
      </w:r>
      <w:proofErr w:type="spellStart"/>
      <w:r w:rsidRPr="0028336A">
        <w:t>Yars</w:t>
      </w:r>
      <w:proofErr w:type="spellEnd"/>
      <w:r w:rsidRPr="0028336A">
        <w:t>” SS-27 Mod 2, the silo-based SS-18, the silo-based SS-19, and all</w:t>
      </w:r>
      <w:r w:rsidR="0028336A">
        <w:t xml:space="preserve"> </w:t>
      </w:r>
      <w:r w:rsidRPr="0028336A">
        <w:t xml:space="preserve">Russian submarine-launched ballistic missiles. Russia’s extensive ongoing modernization program underscores the even greater importance of MIRV technology for future Russian systems. All new Russian strategic deployments are expected to be </w:t>
      </w:r>
      <w:proofErr w:type="spellStart"/>
      <w:r w:rsidRPr="0028336A">
        <w:t>MIRVed</w:t>
      </w:r>
      <w:proofErr w:type="spellEnd"/>
      <w:r w:rsidRPr="0028336A">
        <w:t>. The</w:t>
      </w:r>
      <w:r w:rsidR="0028336A">
        <w:t xml:space="preserve"> </w:t>
      </w:r>
      <w:r w:rsidRPr="0028336A">
        <w:t>new Russian SS-27 ICBM Mod 3</w:t>
      </w:r>
      <w:r w:rsidR="0028336A">
        <w:t xml:space="preserve"> </w:t>
      </w:r>
      <w:r w:rsidRPr="0028336A">
        <w:t>(NATO and Russia use different designations for the same missile systems; Russia calls this weapon the “RS-26”)</w:t>
      </w:r>
      <w:r w:rsidR="0028336A">
        <w:t xml:space="preserve"> </w:t>
      </w:r>
      <w:r w:rsidRPr="0028336A">
        <w:t>expected to be deployed in 2016, will reportedly be</w:t>
      </w:r>
      <w:r w:rsidR="0028336A">
        <w:t xml:space="preserve"> </w:t>
      </w:r>
      <w:r w:rsidRPr="0028336A">
        <w:t>able to carry up to four warheads, says the Union of Concerned Scientists.</w:t>
      </w:r>
      <w:r w:rsidR="0028336A" w:rsidRPr="0028336A">
        <w:rPr>
          <w:sz w:val="12"/>
        </w:rPr>
        <w:t xml:space="preserve">¶ </w:t>
      </w:r>
      <w:r w:rsidRPr="0028336A">
        <w:t>Additionally, the Hudson Institute expects Russia to begin production of a</w:t>
      </w:r>
      <w:r w:rsidR="0028336A">
        <w:t xml:space="preserve"> </w:t>
      </w:r>
      <w:r w:rsidRPr="0028336A">
        <w:t xml:space="preserve">100-ton, silo-based, liquid-fueled MIRV-capable ICBM known as the </w:t>
      </w:r>
      <w:proofErr w:type="spellStart"/>
      <w:r w:rsidRPr="0028336A">
        <w:t>Sarmat</w:t>
      </w:r>
      <w:proofErr w:type="spellEnd"/>
      <w:r w:rsidRPr="0028336A">
        <w:t xml:space="preserve">. Indeed, based on reported planned deployments, Hans </w:t>
      </w:r>
      <w:proofErr w:type="spellStart"/>
      <w:r w:rsidRPr="0028336A">
        <w:t>Kristensen</w:t>
      </w:r>
      <w:proofErr w:type="spellEnd"/>
      <w:r w:rsidRPr="0028336A">
        <w:t xml:space="preserve"> of the Federation of American Scientists</w:t>
      </w:r>
      <w:r w:rsidR="0028336A">
        <w:t xml:space="preserve"> </w:t>
      </w:r>
      <w:r w:rsidRPr="0028336A">
        <w:t>predicts</w:t>
      </w:r>
      <w:r w:rsidR="0028336A">
        <w:t xml:space="preserve"> </w:t>
      </w:r>
      <w:r w:rsidRPr="0028336A">
        <w:t>that “Although Russia by 2022 will deploy fewer ICBM warheads, roughly 90 percent of them will be multiple independently targetable reentry vehicles.”</w:t>
      </w:r>
      <w:r w:rsidR="0028336A" w:rsidRPr="0028336A">
        <w:rPr>
          <w:sz w:val="12"/>
        </w:rPr>
        <w:t xml:space="preserve">¶ </w:t>
      </w:r>
      <w:proofErr w:type="gramStart"/>
      <w:r w:rsidRPr="0028336A">
        <w:t>Besides</w:t>
      </w:r>
      <w:proofErr w:type="gramEnd"/>
      <w:r w:rsidRPr="0028336A">
        <w:t xml:space="preserve"> the two nuclear superpowers, the strategic missiles of both France and the United Kingdom are </w:t>
      </w:r>
      <w:proofErr w:type="spellStart"/>
      <w:r w:rsidRPr="0028336A">
        <w:t>MIRVed</w:t>
      </w:r>
      <w:proofErr w:type="spellEnd"/>
      <w:r w:rsidRPr="0028336A">
        <w:t xml:space="preserve"> as well.</w:t>
      </w:r>
      <w:r w:rsidRPr="00F80C8E">
        <w:rPr>
          <w:rStyle w:val="StyleBoldUnderline"/>
        </w:rPr>
        <w:t xml:space="preserve"> </w:t>
      </w:r>
      <w:r w:rsidRPr="003C7CF5">
        <w:rPr>
          <w:rStyle w:val="StyleBoldUnderline"/>
          <w:highlight w:val="yellow"/>
        </w:rPr>
        <w:t>This has led Chinese experts to conclude that “nowadays, all the intercontinental strategic missiles being developed and which will be developed in the future by all major nuclear powers employ the multiple independently targetable warheads technology</w:t>
      </w:r>
      <w:r w:rsidRPr="00D969C9">
        <w:t xml:space="preserve">” (original link in Chinese). Facing a fluid strategic security environment with many emerging technological </w:t>
      </w:r>
      <w:r w:rsidRPr="00D969C9">
        <w:lastRenderedPageBreak/>
        <w:t>challenges, China may feel that the safest way to minimize uncertainties and reduce risks is to follow the path of other nuclear powers in developing capabilities which—while of moderate strategic value today—might be benefici</w:t>
      </w:r>
      <w:r w:rsidR="0028336A">
        <w:t>al or even vital in the future.</w:t>
      </w:r>
      <w:r>
        <w:tab/>
      </w:r>
    </w:p>
    <w:p w:rsidR="00173184" w:rsidRDefault="00173184" w:rsidP="00173184">
      <w:pPr>
        <w:pStyle w:val="Heading4"/>
      </w:pPr>
      <w:r>
        <w:t xml:space="preserve">Won’t decrease strategic stability --- China is committed to warhead de-mating and other options that reduce the threat of MIRVs to countries like India. </w:t>
      </w:r>
    </w:p>
    <w:p w:rsidR="00173184" w:rsidRPr="007D51E6" w:rsidRDefault="00173184" w:rsidP="00173184">
      <w:pPr>
        <w:rPr>
          <w:sz w:val="18"/>
          <w:szCs w:val="18"/>
        </w:rPr>
      </w:pPr>
      <w:r w:rsidRPr="00D969C9">
        <w:rPr>
          <w:sz w:val="18"/>
          <w:szCs w:val="18"/>
        </w:rPr>
        <w:t xml:space="preserve">Tong </w:t>
      </w:r>
      <w:r w:rsidRPr="00D969C9">
        <w:rPr>
          <w:rStyle w:val="Heading4Char"/>
        </w:rPr>
        <w:t>Zhao</w:t>
      </w:r>
      <w:r w:rsidRPr="00D969C9">
        <w:rPr>
          <w:sz w:val="18"/>
          <w:szCs w:val="18"/>
        </w:rPr>
        <w:t>, 3/24/</w:t>
      </w:r>
      <w:r w:rsidRPr="00D969C9">
        <w:rPr>
          <w:rStyle w:val="Heading4Char"/>
        </w:rPr>
        <w:t>2015</w:t>
      </w:r>
      <w:r w:rsidRPr="00D969C9">
        <w:rPr>
          <w:sz w:val="18"/>
          <w:szCs w:val="18"/>
        </w:rPr>
        <w:t>. An associate at the Carnegie–Tsinghua Center for Global Policy., “What if China develops MIRVs?</w:t>
      </w:r>
      <w:proofErr w:type="gramStart"/>
      <w:r w:rsidRPr="00D969C9">
        <w:rPr>
          <w:sz w:val="18"/>
          <w:szCs w:val="18"/>
        </w:rPr>
        <w:t>”,</w:t>
      </w:r>
      <w:proofErr w:type="gramEnd"/>
      <w:r w:rsidRPr="00D969C9">
        <w:rPr>
          <w:sz w:val="18"/>
          <w:szCs w:val="18"/>
        </w:rPr>
        <w:t xml:space="preserve"> thebulletin.org/wh</w:t>
      </w:r>
      <w:r>
        <w:rPr>
          <w:sz w:val="18"/>
          <w:szCs w:val="18"/>
        </w:rPr>
        <w:t>at-if-china-develops-mirvs8133.</w:t>
      </w:r>
    </w:p>
    <w:p w:rsidR="00173184" w:rsidRPr="00306BA3" w:rsidRDefault="00173184" w:rsidP="00173184">
      <w:pPr>
        <w:rPr>
          <w:sz w:val="18"/>
          <w:szCs w:val="18"/>
        </w:rPr>
      </w:pPr>
      <w:r w:rsidRPr="00306BA3">
        <w:rPr>
          <w:sz w:val="18"/>
          <w:szCs w:val="18"/>
        </w:rPr>
        <w:t>Impact on strategic stability. </w:t>
      </w:r>
      <w:r w:rsidRPr="00306BA3">
        <w:rPr>
          <w:rStyle w:val="StyleBoldUnderline"/>
        </w:rPr>
        <w:t xml:space="preserve">Traditional wisdom holds that </w:t>
      </w:r>
      <w:proofErr w:type="spellStart"/>
      <w:r w:rsidRPr="00306BA3">
        <w:rPr>
          <w:rStyle w:val="StyleBoldUnderline"/>
        </w:rPr>
        <w:t>MIRVed</w:t>
      </w:r>
      <w:proofErr w:type="spellEnd"/>
      <w:r w:rsidRPr="00306BA3">
        <w:rPr>
          <w:rStyle w:val="StyleBoldUnderline"/>
        </w:rPr>
        <w:t xml:space="preserve"> ICBMs undermine stability</w:t>
      </w:r>
      <w:r w:rsidRPr="00306BA3">
        <w:rPr>
          <w:sz w:val="18"/>
          <w:szCs w:val="18"/>
        </w:rPr>
        <w:t xml:space="preserve"> for two reasons. First, </w:t>
      </w:r>
      <w:proofErr w:type="spellStart"/>
      <w:r w:rsidRPr="00306BA3">
        <w:rPr>
          <w:sz w:val="18"/>
          <w:szCs w:val="18"/>
        </w:rPr>
        <w:t>MIRVed</w:t>
      </w:r>
      <w:proofErr w:type="spellEnd"/>
      <w:r w:rsidRPr="00306BA3">
        <w:rPr>
          <w:sz w:val="18"/>
          <w:szCs w:val="18"/>
        </w:rPr>
        <w:t xml:space="preserve"> missiles greatly increase one’s first-strike capability against an adversary’s forces, thus potentially inviting a preemptive strike. Second, a </w:t>
      </w:r>
      <w:proofErr w:type="spellStart"/>
      <w:r w:rsidRPr="00306BA3">
        <w:rPr>
          <w:sz w:val="18"/>
          <w:szCs w:val="18"/>
        </w:rPr>
        <w:t>MIRVed</w:t>
      </w:r>
      <w:proofErr w:type="spellEnd"/>
      <w:r w:rsidRPr="00306BA3">
        <w:rPr>
          <w:sz w:val="18"/>
          <w:szCs w:val="18"/>
        </w:rPr>
        <w:t xml:space="preserve"> missile loaded with a large number of warheads is a tempting target; if the warheads’ owners believe that they are threatened by an enemy first strike, then there is a greater incentive to fire them first before they can be wiped out on the </w:t>
      </w:r>
      <w:proofErr w:type="spellStart"/>
      <w:r w:rsidRPr="00306BA3">
        <w:rPr>
          <w:sz w:val="18"/>
          <w:szCs w:val="18"/>
        </w:rPr>
        <w:t>launchpad</w:t>
      </w:r>
      <w:proofErr w:type="spellEnd"/>
      <w:r w:rsidRPr="00306BA3">
        <w:rPr>
          <w:sz w:val="18"/>
          <w:szCs w:val="18"/>
        </w:rPr>
        <w:t xml:space="preserve">. This “use it or lose it” dilemma is one of the fundamental problems with </w:t>
      </w:r>
      <w:proofErr w:type="spellStart"/>
      <w:r w:rsidRPr="00306BA3">
        <w:rPr>
          <w:sz w:val="18"/>
          <w:szCs w:val="18"/>
        </w:rPr>
        <w:t>MIRVed</w:t>
      </w:r>
      <w:proofErr w:type="spellEnd"/>
      <w:r w:rsidRPr="00306BA3">
        <w:rPr>
          <w:sz w:val="18"/>
          <w:szCs w:val="18"/>
        </w:rPr>
        <w:t xml:space="preserve"> ICBMs.</w:t>
      </w:r>
    </w:p>
    <w:p w:rsidR="00173184" w:rsidRPr="00306BA3" w:rsidRDefault="00173184" w:rsidP="00173184">
      <w:pPr>
        <w:rPr>
          <w:sz w:val="18"/>
          <w:szCs w:val="18"/>
        </w:rPr>
      </w:pPr>
      <w:r w:rsidRPr="00306BA3">
        <w:rPr>
          <w:sz w:val="18"/>
          <w:szCs w:val="18"/>
        </w:rPr>
        <w:t xml:space="preserve">Consequently, </w:t>
      </w:r>
      <w:r w:rsidRPr="003C7CF5">
        <w:rPr>
          <w:rStyle w:val="StyleBoldUnderline"/>
          <w:highlight w:val="yellow"/>
        </w:rPr>
        <w:t xml:space="preserve">the effects of Chinese </w:t>
      </w:r>
      <w:proofErr w:type="spellStart"/>
      <w:r w:rsidRPr="003C7CF5">
        <w:rPr>
          <w:rStyle w:val="StyleBoldUnderline"/>
          <w:highlight w:val="yellow"/>
        </w:rPr>
        <w:t>MIRVed</w:t>
      </w:r>
      <w:proofErr w:type="spellEnd"/>
      <w:r w:rsidRPr="003C7CF5">
        <w:rPr>
          <w:rStyle w:val="StyleBoldUnderline"/>
          <w:highlight w:val="yellow"/>
        </w:rPr>
        <w:t xml:space="preserve"> missiles on strategic stability depend on how they are deployed (if, indeed, they are ever deployed</w:t>
      </w:r>
      <w:r w:rsidRPr="00306BA3">
        <w:rPr>
          <w:sz w:val="18"/>
          <w:szCs w:val="18"/>
        </w:rPr>
        <w:t>). The existence of different opinions among Chinese experts indicates that there is still room for debate about specific deployment strategies. Some of them are less destabilizing than others.</w:t>
      </w:r>
    </w:p>
    <w:p w:rsidR="00173184" w:rsidRPr="0028336A" w:rsidRDefault="00173184" w:rsidP="0028336A">
      <w:r w:rsidRPr="0028336A">
        <w:t>The most obvious concern from the perspective of potential adversaries is the pot</w:t>
      </w:r>
      <w:bookmarkStart w:id="0" w:name="_GoBack"/>
      <w:bookmarkEnd w:id="0"/>
      <w:r w:rsidRPr="0028336A">
        <w:t xml:space="preserve">ential for China to significantly increase the number of nuclear warheads deployed on its MIRV-capable missiles. According to the </w:t>
      </w:r>
      <w:proofErr w:type="spellStart"/>
      <w:r w:rsidRPr="0028336A">
        <w:t>Belfer</w:t>
      </w:r>
      <w:proofErr w:type="spellEnd"/>
      <w:r w:rsidRPr="0028336A">
        <w:t xml:space="preserve"> Center’s Hui Zhang, China’s limited fissile material stockpile means that the country does not have the ability to build significantly more warheads without restarting fissile material production.</w:t>
      </w:r>
    </w:p>
    <w:p w:rsidR="00173184" w:rsidRPr="0028336A" w:rsidRDefault="00173184" w:rsidP="00173184">
      <w:pPr>
        <w:rPr>
          <w:rStyle w:val="StyleBoldUnderline"/>
        </w:rPr>
      </w:pPr>
      <w:r w:rsidRPr="003C7CF5">
        <w:rPr>
          <w:rStyle w:val="StyleBoldUnderline"/>
          <w:highlight w:val="yellow"/>
        </w:rPr>
        <w:t>China’s nuclear doctrine may also not call for the need to equip all of its MIRV-capable missiles with multiple warheads. One option, therefore, is to keep the current small stockpile of warheads unmated</w:t>
      </w:r>
      <w:r w:rsidRPr="002E4677">
        <w:rPr>
          <w:rStyle w:val="StyleBoldUnderline"/>
        </w:rPr>
        <w:t xml:space="preserve"> from missiles and to store them in separate locations during peacetime, joining the warheads to those missiles that survive after an enemy’s first strike.</w:t>
      </w:r>
      <w:r w:rsidRPr="00306BA3">
        <w:rPr>
          <w:sz w:val="18"/>
          <w:szCs w:val="18"/>
        </w:rPr>
        <w:t xml:space="preserve"> </w:t>
      </w:r>
      <w:r w:rsidRPr="002E4677">
        <w:rPr>
          <w:rStyle w:val="StyleBoldUnderline"/>
        </w:rPr>
        <w:t>In this way</w:t>
      </w:r>
      <w:r w:rsidRPr="003C7CF5">
        <w:rPr>
          <w:rStyle w:val="StyleBoldUnderline"/>
          <w:highlight w:val="yellow"/>
        </w:rPr>
        <w:t>, MIRV-capable missiles increase China’s second strike capability but do not necessarily require a significant buildup of total nuclear warheads.</w:t>
      </w:r>
    </w:p>
    <w:p w:rsidR="00173184" w:rsidRPr="00306BA3" w:rsidRDefault="00173184" w:rsidP="00173184">
      <w:pPr>
        <w:rPr>
          <w:sz w:val="18"/>
          <w:szCs w:val="18"/>
        </w:rPr>
      </w:pPr>
      <w:r w:rsidRPr="00306BA3">
        <w:rPr>
          <w:sz w:val="18"/>
          <w:szCs w:val="18"/>
        </w:rPr>
        <w:t xml:space="preserve">In addition, because China’s primary objective in developing MIRV capability is to counter potential missile defenses, </w:t>
      </w:r>
      <w:r w:rsidRPr="00FD08E8">
        <w:rPr>
          <w:rStyle w:val="StyleBoldUnderline"/>
        </w:rPr>
        <w:t>another option is to put one real warhead and several heavy dummy warheads on each missile, instead of multiple real warheads</w:t>
      </w:r>
      <w:r w:rsidRPr="00306BA3">
        <w:rPr>
          <w:sz w:val="18"/>
          <w:szCs w:val="18"/>
        </w:rPr>
        <w:t>. These dummy warheads can be made to have the same weight, shape, and other physical characteristics as real warheads.</w:t>
      </w:r>
    </w:p>
    <w:p w:rsidR="00173184" w:rsidRPr="00306BA3" w:rsidRDefault="00173184" w:rsidP="00173184">
      <w:pPr>
        <w:rPr>
          <w:sz w:val="18"/>
          <w:szCs w:val="18"/>
        </w:rPr>
      </w:pPr>
      <w:r w:rsidRPr="00306BA3">
        <w:rPr>
          <w:sz w:val="18"/>
          <w:szCs w:val="18"/>
        </w:rPr>
        <w:t>Decoys, dummies, and chaff. There are benefits to using such heavy dummy warheads as opposed to the more common and lighter “decoys.” Russia, the United Kingdom, and the United States have all deployed decoys that weigh considerably less than real warheads. Such decoys are easier to distinguish from real warheads, especially during the reentry phase when the lighter decoys slow down much more rapidly than real warheads due to the effects of atmospheric drag.</w:t>
      </w:r>
    </w:p>
    <w:p w:rsidR="00173184" w:rsidRPr="00306BA3" w:rsidRDefault="00173184" w:rsidP="00173184">
      <w:pPr>
        <w:rPr>
          <w:sz w:val="18"/>
          <w:szCs w:val="18"/>
        </w:rPr>
      </w:pPr>
      <w:r w:rsidRPr="00306BA3">
        <w:rPr>
          <w:sz w:val="18"/>
          <w:szCs w:val="18"/>
        </w:rPr>
        <w:t xml:space="preserve">These states did not deploy heavy dummy warheads because they would have taken up valuable payload capacity from real warheads. However, </w:t>
      </w:r>
      <w:r w:rsidRPr="00FD08E8">
        <w:rPr>
          <w:rStyle w:val="StyleBoldUnderline"/>
        </w:rPr>
        <w:t>because China is interested not in expanding the size of its nuclear arsenal but in countering missile defense</w:t>
      </w:r>
      <w:r w:rsidRPr="00306BA3">
        <w:rPr>
          <w:sz w:val="18"/>
          <w:szCs w:val="18"/>
        </w:rPr>
        <w:t xml:space="preserve">, this problem is not a concern for Beijing. </w:t>
      </w:r>
      <w:r w:rsidRPr="00FD08E8">
        <w:rPr>
          <w:rStyle w:val="StyleBoldUnderline"/>
        </w:rPr>
        <w:t>Using MIRV technology to deliver dummy warheads would strengthen China’s second-strike capability</w:t>
      </w:r>
      <w:r w:rsidRPr="00306BA3">
        <w:rPr>
          <w:sz w:val="18"/>
          <w:szCs w:val="18"/>
        </w:rPr>
        <w:t>—and its presence could be publicly announced without compromising any Chinese security interests.</w:t>
      </w:r>
    </w:p>
    <w:p w:rsidR="00173184" w:rsidRPr="00306BA3" w:rsidRDefault="00173184" w:rsidP="00173184">
      <w:pPr>
        <w:rPr>
          <w:sz w:val="18"/>
          <w:szCs w:val="18"/>
        </w:rPr>
      </w:pPr>
      <w:r w:rsidRPr="0028336A">
        <w:t xml:space="preserve">The alert status of China's </w:t>
      </w:r>
      <w:proofErr w:type="spellStart"/>
      <w:r w:rsidRPr="0028336A">
        <w:t>MIRVed</w:t>
      </w:r>
      <w:proofErr w:type="spellEnd"/>
      <w:r w:rsidRPr="0028336A">
        <w:t xml:space="preserve"> ICBMs also matters.</w:t>
      </w:r>
      <w:r w:rsidRPr="00FD08E8">
        <w:rPr>
          <w:rStyle w:val="StyleBoldUnderline"/>
        </w:rPr>
        <w:t xml:space="preserve"> </w:t>
      </w:r>
      <w:r w:rsidRPr="003C7CF5">
        <w:rPr>
          <w:rStyle w:val="StyleBoldUnderline"/>
          <w:highlight w:val="yellow"/>
        </w:rPr>
        <w:t>If China in the future chooses to arm each of its missiles with multiple real warheads, then countries such as India may be concerned</w:t>
      </w:r>
      <w:r w:rsidRPr="00306BA3">
        <w:rPr>
          <w:sz w:val="18"/>
          <w:szCs w:val="18"/>
        </w:rPr>
        <w:t xml:space="preserve"> </w:t>
      </w:r>
      <w:r w:rsidRPr="00FD08E8">
        <w:rPr>
          <w:rStyle w:val="StyleBoldUnderline"/>
        </w:rPr>
        <w:t>about the potential increase in China’s first-strike capability against them. China at present is believed to have adopted a practice of not mating nuclear warheads to their ICBMs during peacetime</w:t>
      </w:r>
      <w:r w:rsidRPr="003C7CF5">
        <w:rPr>
          <w:sz w:val="18"/>
          <w:szCs w:val="18"/>
          <w:highlight w:val="yellow"/>
        </w:rPr>
        <w:t xml:space="preserve">. </w:t>
      </w:r>
      <w:r w:rsidRPr="003C7CF5">
        <w:rPr>
          <w:rStyle w:val="StyleBoldUnderline"/>
          <w:b w:val="0"/>
          <w:highlight w:val="yellow"/>
        </w:rPr>
        <w:t>If China continues this practice and keeps warheads unmated and separate from future MIRV-capable ICBMs, that may help to reduce other countries’ concerns a</w:t>
      </w:r>
      <w:r w:rsidRPr="00FD08E8">
        <w:rPr>
          <w:rStyle w:val="StyleBoldUnderline"/>
          <w:b w:val="0"/>
        </w:rPr>
        <w:t>bout an out-of-the-blue, devastating first strike from China</w:t>
      </w:r>
      <w:r w:rsidRPr="00306BA3">
        <w:rPr>
          <w:sz w:val="18"/>
          <w:szCs w:val="18"/>
        </w:rPr>
        <w:t>, by demonstrating that China has no intention of keeping its nuclear missiles ready to launch in a very short time with little advance warning.</w:t>
      </w:r>
    </w:p>
    <w:p w:rsidR="00173184" w:rsidRDefault="00173184" w:rsidP="00173184">
      <w:pPr>
        <w:rPr>
          <w:rFonts w:asciiTheme="minorHAnsi" w:hAnsiTheme="minorHAnsi"/>
          <w:sz w:val="16"/>
        </w:rPr>
      </w:pPr>
    </w:p>
    <w:p w:rsidR="00673E16" w:rsidRDefault="00673E16" w:rsidP="00673E16">
      <w:pPr>
        <w:pStyle w:val="Heading4"/>
        <w:rPr>
          <w:rFonts w:cs="Times New Roman"/>
        </w:rPr>
      </w:pPr>
      <w:r w:rsidRPr="004D37B2">
        <w:rPr>
          <w:rFonts w:cs="Times New Roman"/>
        </w:rPr>
        <w:lastRenderedPageBreak/>
        <w:t xml:space="preserve">Chinese MIRV’s are linked to pursuit of </w:t>
      </w:r>
      <w:r w:rsidRPr="004D37B2">
        <w:rPr>
          <w:rFonts w:cs="Times New Roman"/>
          <w:i/>
          <w:u w:val="single"/>
        </w:rPr>
        <w:t>technical gains</w:t>
      </w:r>
      <w:r w:rsidRPr="004D37B2">
        <w:rPr>
          <w:rFonts w:cs="Times New Roman"/>
        </w:rPr>
        <w:t xml:space="preserve">, </w:t>
      </w:r>
      <w:r w:rsidRPr="004D37B2">
        <w:rPr>
          <w:rFonts w:cs="Times New Roman"/>
          <w:i/>
          <w:u w:val="single"/>
        </w:rPr>
        <w:t>not strategy</w:t>
      </w:r>
      <w:r w:rsidRPr="004D37B2">
        <w:rPr>
          <w:rFonts w:cs="Times New Roman"/>
        </w:rPr>
        <w:t xml:space="preserve"> or </w:t>
      </w:r>
      <w:r w:rsidRPr="004D37B2">
        <w:rPr>
          <w:rFonts w:cs="Times New Roman"/>
          <w:i/>
          <w:u w:val="single"/>
        </w:rPr>
        <w:t>US BMD</w:t>
      </w:r>
      <w:r w:rsidRPr="004D37B2">
        <w:rPr>
          <w:rFonts w:cs="Times New Roman"/>
        </w:rPr>
        <w:t xml:space="preserve"> – no </w:t>
      </w:r>
      <w:proofErr w:type="spellStart"/>
      <w:r w:rsidRPr="004D37B2">
        <w:rPr>
          <w:rFonts w:cs="Times New Roman"/>
        </w:rPr>
        <w:t>miscalc</w:t>
      </w:r>
      <w:proofErr w:type="spellEnd"/>
      <w:r w:rsidRPr="005F7715">
        <w:rPr>
          <w:rFonts w:cs="Times New Roman"/>
        </w:rPr>
        <w:t xml:space="preserve"> or posture shift </w:t>
      </w:r>
    </w:p>
    <w:p w:rsidR="00673E16" w:rsidRPr="00DF30F8" w:rsidRDefault="00673E16" w:rsidP="00673E16">
      <w:r>
        <w:t>*current weapons are just outdated, want new technology</w:t>
      </w:r>
    </w:p>
    <w:p w:rsidR="00673E16" w:rsidRPr="00DF30F8" w:rsidRDefault="00673E16" w:rsidP="00673E16">
      <w:r w:rsidRPr="005F7715">
        <w:rPr>
          <w:rStyle w:val="StyleStyleBold12pt"/>
        </w:rPr>
        <w:t>Lewis 15</w:t>
      </w:r>
      <w:r w:rsidRPr="005F7715">
        <w:t xml:space="preserve"> (Jeffrey Lewis is director of the East Asia Nonproliferation Program at the James Martin Center for Nonproliferation Studies, “Great, Now China’s Got Multiple Nuclear Warhead Missiles</w:t>
      </w:r>
      <w:proofErr w:type="gramStart"/>
      <w:r w:rsidRPr="005F7715">
        <w:t>?,</w:t>
      </w:r>
      <w:proofErr w:type="gramEnd"/>
      <w:r w:rsidRPr="005F7715">
        <w:t xml:space="preserve">” May 26, </w:t>
      </w:r>
      <w:hyperlink r:id="rId7" w:history="1">
        <w:r w:rsidRPr="005F7715">
          <w:rPr>
            <w:rStyle w:val="Hyperlink"/>
          </w:rPr>
          <w:t>http://foreignpolicy.com/2015/05/26/china-new-multiple-nuclear-warhead-missiles-arms-race-deterrence/</w:t>
        </w:r>
      </w:hyperlink>
      <w:r w:rsidRPr="005F7715">
        <w:t xml:space="preserve">, CMR) </w:t>
      </w:r>
    </w:p>
    <w:p w:rsidR="00673E16" w:rsidRDefault="00673E16" w:rsidP="00673E16">
      <w:pPr>
        <w:rPr>
          <w:sz w:val="12"/>
        </w:rPr>
      </w:pPr>
      <w:r w:rsidRPr="004D37B2">
        <w:rPr>
          <w:rStyle w:val="StyleBoldUnderline"/>
        </w:rPr>
        <w:t>The Pentagon’s</w:t>
      </w:r>
      <w:r w:rsidRPr="005F7715">
        <w:rPr>
          <w:rStyle w:val="StyleBoldUnderline"/>
        </w:rPr>
        <w:t xml:space="preserve"> annual </w:t>
      </w:r>
      <w:r w:rsidRPr="004D37B2">
        <w:rPr>
          <w:rStyle w:val="StyleBoldUnderline"/>
        </w:rPr>
        <w:t>report</w:t>
      </w:r>
      <w:r w:rsidRPr="005F7715">
        <w:rPr>
          <w:sz w:val="12"/>
        </w:rPr>
        <w:t xml:space="preserve"> on Chinese military power </w:t>
      </w:r>
      <w:r w:rsidRPr="004D37B2">
        <w:rPr>
          <w:rStyle w:val="StyleBoldUnderline"/>
        </w:rPr>
        <w:t>describes</w:t>
      </w:r>
      <w:r w:rsidRPr="005F7715">
        <w:rPr>
          <w:sz w:val="12"/>
        </w:rPr>
        <w:t xml:space="preserve"> for the first time </w:t>
      </w:r>
      <w:r w:rsidRPr="005F7715">
        <w:rPr>
          <w:rStyle w:val="StyleBoldUnderline"/>
        </w:rPr>
        <w:t xml:space="preserve">a </w:t>
      </w:r>
      <w:r w:rsidRPr="004D37B2">
        <w:rPr>
          <w:rStyle w:val="StyleBoldUnderline"/>
        </w:rPr>
        <w:t>Chinese</w:t>
      </w:r>
      <w:r w:rsidRPr="005F7715">
        <w:rPr>
          <w:rStyle w:val="StyleBoldUnderline"/>
        </w:rPr>
        <w:t xml:space="preserve"> nuclear missile with</w:t>
      </w:r>
      <w:r w:rsidRPr="005F7715">
        <w:rPr>
          <w:sz w:val="12"/>
        </w:rPr>
        <w:t xml:space="preserve"> “multiple independently-targetable re-entry vehicles,” or </w:t>
      </w:r>
      <w:r w:rsidRPr="004D37B2">
        <w:rPr>
          <w:rStyle w:val="StyleBoldUnderline"/>
        </w:rPr>
        <w:t>MIRVs</w:t>
      </w:r>
      <w:r w:rsidRPr="005F7715">
        <w:rPr>
          <w:sz w:val="12"/>
        </w:rPr>
        <w:t xml:space="preserve">. For the uninitiated, that’s the ability to put multiple warheads on a single missile and deliver them separately against targets. The Federation of American Scientists’ Hans </w:t>
      </w:r>
      <w:proofErr w:type="spellStart"/>
      <w:r w:rsidRPr="005F7715">
        <w:rPr>
          <w:sz w:val="12"/>
        </w:rPr>
        <w:t>Kristensen</w:t>
      </w:r>
      <w:proofErr w:type="spellEnd"/>
      <w:r w:rsidRPr="005F7715">
        <w:rPr>
          <w:sz w:val="12"/>
        </w:rPr>
        <w:t xml:space="preserve"> noticed the passage in early May and, just last weekend, David Sanger and William J. Broad published a piece in the New York Times that includes quotes by several experts, including yours truly. (I have written two books on China’s nuclear posture: Minimum Means of Reprisal in 2006 and Paper Tigers in 2014. So I guess I should say something about what it means.) There are </w:t>
      </w:r>
      <w:r w:rsidRPr="005F7715">
        <w:rPr>
          <w:rStyle w:val="StyleBoldUnderline"/>
        </w:rPr>
        <w:t xml:space="preserve">two big questions being asked. </w:t>
      </w:r>
      <w:r w:rsidRPr="004D37B2">
        <w:rPr>
          <w:rStyle w:val="StyleBoldUnderline"/>
        </w:rPr>
        <w:t xml:space="preserve">Does </w:t>
      </w:r>
      <w:r w:rsidRPr="004D37B2">
        <w:rPr>
          <w:rStyle w:val="StyleBoldUnderline"/>
          <w:sz w:val="16"/>
          <w:szCs w:val="16"/>
          <w:u w:val="none"/>
        </w:rPr>
        <w:t>th</w:t>
      </w:r>
      <w:r w:rsidRPr="003C7CF5">
        <w:rPr>
          <w:rStyle w:val="StyleBoldUnderline"/>
          <w:highlight w:val="yellow"/>
        </w:rPr>
        <w:t xml:space="preserve">is </w:t>
      </w:r>
      <w:r w:rsidRPr="004D37B2">
        <w:rPr>
          <w:rStyle w:val="StyleBoldUnderline"/>
        </w:rPr>
        <w:t xml:space="preserve">mean </w:t>
      </w:r>
      <w:r w:rsidRPr="003C7CF5">
        <w:rPr>
          <w:rStyle w:val="StyleBoldUnderline"/>
          <w:highlight w:val="yellow"/>
        </w:rPr>
        <w:t xml:space="preserve">China </w:t>
      </w:r>
      <w:r w:rsidRPr="004D37B2">
        <w:rPr>
          <w:rStyle w:val="StyleBoldUnderline"/>
        </w:rPr>
        <w:t xml:space="preserve">is </w:t>
      </w:r>
      <w:r w:rsidRPr="003C7CF5">
        <w:rPr>
          <w:rStyle w:val="StyleBoldUnderline"/>
          <w:highlight w:val="yellow"/>
        </w:rPr>
        <w:t>changing its</w:t>
      </w:r>
      <w:r w:rsidRPr="005F7715">
        <w:rPr>
          <w:rStyle w:val="StyleBoldUnderline"/>
        </w:rPr>
        <w:t xml:space="preserve"> nuclear </w:t>
      </w:r>
      <w:r w:rsidRPr="003C7CF5">
        <w:rPr>
          <w:rStyle w:val="StyleBoldUnderline"/>
          <w:highlight w:val="yellow"/>
        </w:rPr>
        <w:t>posture</w:t>
      </w:r>
      <w:r w:rsidRPr="005F7715">
        <w:rPr>
          <w:rStyle w:val="StyleBoldUnderline"/>
        </w:rPr>
        <w:t xml:space="preserve">? And </w:t>
      </w:r>
      <w:r w:rsidRPr="004D37B2">
        <w:rPr>
          <w:rStyle w:val="StyleBoldUnderline"/>
        </w:rPr>
        <w:t xml:space="preserve">is this </w:t>
      </w:r>
      <w:r w:rsidRPr="003C7CF5">
        <w:rPr>
          <w:rStyle w:val="StyleBoldUnderline"/>
          <w:highlight w:val="yellow"/>
        </w:rPr>
        <w:t>a response to U.S. missile defense</w:t>
      </w:r>
      <w:r w:rsidRPr="005F7715">
        <w:rPr>
          <w:rStyle w:val="StyleBoldUnderline"/>
        </w:rPr>
        <w:t xml:space="preserve"> programs?</w:t>
      </w:r>
      <w:r w:rsidRPr="005F7715">
        <w:rPr>
          <w:sz w:val="12"/>
        </w:rPr>
        <w:t xml:space="preserve"> The answer to both questions is basically “</w:t>
      </w:r>
      <w:r w:rsidRPr="003C7CF5">
        <w:rPr>
          <w:rStyle w:val="Emphasis"/>
          <w:sz w:val="26"/>
          <w:highlight w:val="yellow"/>
        </w:rPr>
        <w:t>no</w:t>
      </w:r>
      <w:r w:rsidRPr="005F7715">
        <w:rPr>
          <w:sz w:val="12"/>
        </w:rPr>
        <w:t xml:space="preserve">” — although with some interesting caveats. First, let’s be clear about what happened. </w:t>
      </w:r>
      <w:r w:rsidRPr="005F7715">
        <w:rPr>
          <w:rStyle w:val="StyleBoldUnderline"/>
        </w:rPr>
        <w:t>China</w:t>
      </w:r>
      <w:r w:rsidRPr="005F7715">
        <w:rPr>
          <w:sz w:val="12"/>
        </w:rPr>
        <w:t xml:space="preserve"> recently </w:t>
      </w:r>
      <w:r w:rsidRPr="005F7715">
        <w:rPr>
          <w:rStyle w:val="StyleBoldUnderline"/>
        </w:rPr>
        <w:t>equipped some of its giant DF-5 intercontinental-range ballistic missiles to carry three or four warheads</w:t>
      </w:r>
      <w:r w:rsidRPr="005F7715">
        <w:rPr>
          <w:sz w:val="12"/>
        </w:rPr>
        <w:t xml:space="preserve">. </w:t>
      </w:r>
      <w:r w:rsidRPr="005F7715">
        <w:rPr>
          <w:rStyle w:val="StyleBoldUnderline"/>
        </w:rPr>
        <w:t xml:space="preserve">In peacetime, </w:t>
      </w:r>
      <w:r w:rsidRPr="003C7CF5">
        <w:rPr>
          <w:rStyle w:val="StyleBoldUnderline"/>
          <w:highlight w:val="yellow"/>
        </w:rPr>
        <w:t>those missiles are unfueled</w:t>
      </w:r>
      <w:r w:rsidRPr="005F7715">
        <w:rPr>
          <w:rStyle w:val="StyleBoldUnderline"/>
        </w:rPr>
        <w:t xml:space="preserve"> and the warheads are stored tens of miles away.</w:t>
      </w:r>
      <w:r w:rsidRPr="005F7715">
        <w:rPr>
          <w:sz w:val="12"/>
        </w:rPr>
        <w:t xml:space="preserve"> So “</w:t>
      </w:r>
      <w:r w:rsidRPr="005F7715">
        <w:rPr>
          <w:rStyle w:val="StyleBoldUnderline"/>
        </w:rPr>
        <w:t>equipped</w:t>
      </w:r>
      <w:r w:rsidRPr="005F7715">
        <w:rPr>
          <w:sz w:val="12"/>
        </w:rPr>
        <w:t xml:space="preserve">” apparently </w:t>
      </w:r>
      <w:r w:rsidRPr="005F7715">
        <w:rPr>
          <w:rStyle w:val="StyleBoldUnderline"/>
        </w:rPr>
        <w:t>means each missile has a new post-boost vehicle,</w:t>
      </w:r>
      <w:r w:rsidRPr="005F7715">
        <w:rPr>
          <w:sz w:val="12"/>
        </w:rPr>
        <w:t xml:space="preserve"> sometimes called a “bus,” that releases each warhead at its intended target. (It’s hard to explain, but you can watch one do its thing in this video.) I strongly suspect </w:t>
      </w:r>
      <w:r w:rsidRPr="003C7CF5">
        <w:rPr>
          <w:rStyle w:val="StyleBoldUnderline"/>
          <w:highlight w:val="yellow"/>
        </w:rPr>
        <w:t>this is a decision driven by tech</w:t>
      </w:r>
      <w:r w:rsidRPr="005F7715">
        <w:rPr>
          <w:rStyle w:val="StyleBoldUnderline"/>
        </w:rPr>
        <w:t xml:space="preserve">nology, </w:t>
      </w:r>
      <w:r w:rsidRPr="003C7CF5">
        <w:rPr>
          <w:rStyle w:val="Emphasis"/>
          <w:highlight w:val="yellow"/>
        </w:rPr>
        <w:t>not strategy</w:t>
      </w:r>
      <w:r w:rsidRPr="003C7CF5">
        <w:rPr>
          <w:sz w:val="12"/>
          <w:highlight w:val="yellow"/>
        </w:rPr>
        <w:t>.</w:t>
      </w:r>
      <w:r w:rsidRPr="005F7715">
        <w:rPr>
          <w:sz w:val="12"/>
        </w:rPr>
        <w:t xml:space="preserve"> That said, I generally think nuclear strategy — in both the United States and China — serves as a post-hoc rationalization of decisions taken for other reasons. (More than a decade in Washington made Jeffrey a cynical bastard.) U.S. officials have long expected China to place multiple warheads on the DF-5. My best guess is that </w:t>
      </w:r>
      <w:r w:rsidRPr="005F7715">
        <w:rPr>
          <w:rStyle w:val="StyleBoldUnderline"/>
        </w:rPr>
        <w:t>the decision to put multiple warheads is about replacing the vintage 1970s warhead on the DF-5 with something more contemporary.</w:t>
      </w:r>
      <w:r w:rsidRPr="005F7715">
        <w:rPr>
          <w:sz w:val="12"/>
        </w:rPr>
        <w:t xml:space="preserve"> </w:t>
      </w:r>
      <w:r w:rsidRPr="003C7CF5">
        <w:rPr>
          <w:rStyle w:val="StyleBoldUnderline"/>
          <w:highlight w:val="yellow"/>
        </w:rPr>
        <w:t>This decision was</w:t>
      </w:r>
      <w:r w:rsidRPr="005F7715">
        <w:rPr>
          <w:rStyle w:val="StyleBoldUnderline"/>
        </w:rPr>
        <w:t xml:space="preserve"> probably </w:t>
      </w:r>
      <w:r w:rsidRPr="003C7CF5">
        <w:rPr>
          <w:rStyle w:val="StyleBoldUnderline"/>
          <w:highlight w:val="yellow"/>
        </w:rPr>
        <w:t xml:space="preserve">made a </w:t>
      </w:r>
      <w:r w:rsidRPr="003C7CF5">
        <w:rPr>
          <w:rStyle w:val="Emphasis"/>
          <w:highlight w:val="yellow"/>
        </w:rPr>
        <w:t>long time ago</w:t>
      </w:r>
      <w:r w:rsidRPr="005F7715">
        <w:rPr>
          <w:rStyle w:val="Emphasis"/>
        </w:rPr>
        <w:t>,</w:t>
      </w:r>
      <w:r w:rsidRPr="005F7715">
        <w:rPr>
          <w:sz w:val="12"/>
        </w:rPr>
        <w:t xml:space="preserve"> and perhaps it has simply taken Beijing a while to get around to it. Technical explanations can be a little boring — guess why people opt for the strategic ones? — </w:t>
      </w:r>
      <w:proofErr w:type="gramStart"/>
      <w:r w:rsidRPr="005F7715">
        <w:rPr>
          <w:sz w:val="12"/>
        </w:rPr>
        <w:t>but</w:t>
      </w:r>
      <w:proofErr w:type="gramEnd"/>
      <w:r w:rsidRPr="005F7715">
        <w:rPr>
          <w:sz w:val="12"/>
        </w:rPr>
        <w:t xml:space="preserve"> let me try. China has a fairly small arsenal of nuclear-armed ballistic weapons, involving two “series” of missiles: one liquid-fueled and solid-fueled. Starting in the early 1960s, China developed the </w:t>
      </w:r>
      <w:proofErr w:type="spellStart"/>
      <w:r w:rsidRPr="005F7715">
        <w:rPr>
          <w:sz w:val="12"/>
        </w:rPr>
        <w:t>Dongfeng</w:t>
      </w:r>
      <w:proofErr w:type="spellEnd"/>
      <w:r w:rsidRPr="005F7715">
        <w:rPr>
          <w:sz w:val="12"/>
        </w:rPr>
        <w:t xml:space="preserve"> (DF) series of liquid-fueled ballistic missiles — the DF-3, DF-3, DF-4, and DF-5. Liquid fuel is very energetic (which means the missile can fly really far) but it is also super corrosive, thus one can only fuel such a missile right before launch. The drawback is obvious: Imagine stopping to gas up your car while the United States Air Force is doing its utmost to kill you. (Note: All this is pretty simplified — if you really want painful detail, there is a chapter in Paper Tigers that deals with fascinating questions like: Why did China call two different missiles the DF-3? And why does the United States call the DF-3 the CSS-2?) Starting in the mid-1980s, China began developing a series of solid-fueled missiles to replace the liquid-fueled ones — the DF-21, DF-31, DF-31A and, in due course, the DF-41. The upside to solid-fuel is that it’s more stable and manufactured into the missile, making it easily transportable. The downside is that the missile it is harder to make and the fuel isn’t as powerful. China has still not completely replaced the first series of liquid-fueled missiles with the second series of solid-fueled ones. China’s liquid-fueled DF-5 is the only missile that can reach all of the United States — and it has 18 of these bad boys. It deployed most of the first batch in the late 1980s and early 1990s, and then replaced them with a more modern variant in the mid-2000s. China has an intercontinental ballistic missile (ICBM) in the second series, the DF-31A, that can reach targets across much of the United States, but I have some questions about just how much of the United States. Not surprisingly, China is developing something new: a missile designated the DF-41, which should remove any doubts about target coverage. The number of DF-31A missiles is small, too — not much more than 15 according to a recent assessment. If we add up the DF-4s and DF-31s that could threaten Alaska and Hawaii, that’s 50-60 ICBMs, each with one warhead. At least that was the case. Each of these missiles had only one warhead because China’s nuclear warheads were really, really big. Beijing developed the DF-5’s original warhead in the 1970s and 1980s, when China was impoverished. The warhead for the DF-31 was developed during the early 1990s and is lighter — an estimated 470 kilograms — but still big and heavy enough that the DF-31 and DF-31A could carry just one apiece. The U.S. intelligence community has long asked what would happen if China put the smaller DF-31 warhead on the giant DF-5. Leaked U.S. estimates suggest that it could accommodate 3 or 4 such warheads. So why hasn’t China put multiple warheads on the DF-5? China would surely prefer to retire the older DF-5 warhead design in favor of a more modern design. And using the newer, smaller warhead leaves tons of room. Literally tons. The DF-5 has between 3,000 and 3,200 kilograms of “throw weight” (that’s how much stuff it can heave across the globe). Even if about half the payload goes to the post-boost vehicle, there’s enough oomph left over for three or four 500 kg warheads. What else would one do with all that space? Add some penetration aids (decoys and so forth) to defeat missile defenses? Sure, but that’s a couple hundred kilograms max. Fill it with ballast for stability? Or maybe those little balls from Panda Pop? </w:t>
      </w:r>
      <w:r w:rsidRPr="005F7715">
        <w:rPr>
          <w:rStyle w:val="StyleBoldUnderline"/>
        </w:rPr>
        <w:t>Here we come to an important observation about the risks of inferring intentions from capabilities</w:t>
      </w:r>
      <w:r w:rsidRPr="005F7715">
        <w:rPr>
          <w:sz w:val="12"/>
        </w:rPr>
        <w:t xml:space="preserve">. </w:t>
      </w:r>
      <w:r w:rsidRPr="003C7CF5">
        <w:rPr>
          <w:rStyle w:val="StyleBoldUnderline"/>
          <w:highlight w:val="yellow"/>
        </w:rPr>
        <w:t>We act as if there is something</w:t>
      </w:r>
      <w:r w:rsidRPr="005F7715">
        <w:rPr>
          <w:rStyle w:val="StyleBoldUnderline"/>
        </w:rPr>
        <w:t xml:space="preserve"> morally </w:t>
      </w:r>
      <w:r w:rsidRPr="003C7CF5">
        <w:rPr>
          <w:rStyle w:val="StyleBoldUnderline"/>
          <w:highlight w:val="yellow"/>
        </w:rPr>
        <w:t>compromised about</w:t>
      </w:r>
      <w:r w:rsidRPr="005F7715">
        <w:rPr>
          <w:rStyle w:val="StyleBoldUnderline"/>
        </w:rPr>
        <w:t xml:space="preserve"> placing </w:t>
      </w:r>
      <w:r w:rsidRPr="003C7CF5">
        <w:rPr>
          <w:rStyle w:val="StyleBoldUnderline"/>
          <w:highlight w:val="yellow"/>
        </w:rPr>
        <w:t>multiple warheads</w:t>
      </w:r>
      <w:r w:rsidRPr="005F7715">
        <w:rPr>
          <w:rStyle w:val="StyleBoldUnderline"/>
        </w:rPr>
        <w:t xml:space="preserve"> on missiles</w:t>
      </w:r>
      <w:r w:rsidRPr="005F7715">
        <w:rPr>
          <w:sz w:val="12"/>
        </w:rPr>
        <w:t xml:space="preserve">. (Those sneaky Chinese!) </w:t>
      </w:r>
      <w:r w:rsidRPr="004D37B2">
        <w:rPr>
          <w:rStyle w:val="Emphasis"/>
        </w:rPr>
        <w:t>Sorry</w:t>
      </w:r>
      <w:r w:rsidRPr="005F7715">
        <w:rPr>
          <w:rStyle w:val="Emphasis"/>
        </w:rPr>
        <w:t xml:space="preserve">, but </w:t>
      </w:r>
      <w:r w:rsidRPr="004D37B2">
        <w:rPr>
          <w:rStyle w:val="Emphasis"/>
        </w:rPr>
        <w:t>there isn’t.</w:t>
      </w:r>
      <w:r w:rsidRPr="004D37B2">
        <w:rPr>
          <w:sz w:val="12"/>
        </w:rPr>
        <w:t xml:space="preserve"> </w:t>
      </w:r>
      <w:r w:rsidRPr="008A7C38">
        <w:rPr>
          <w:rStyle w:val="StyleBoldUnderline"/>
        </w:rPr>
        <w:t>The Russians do it</w:t>
      </w:r>
      <w:r w:rsidRPr="005F7715">
        <w:rPr>
          <w:rStyle w:val="StyleBoldUnderline"/>
        </w:rPr>
        <w:t>. U.S. Strategic Command was pushing to keep doing it as late as 2007</w:t>
      </w:r>
      <w:r w:rsidRPr="005F7715">
        <w:rPr>
          <w:sz w:val="12"/>
        </w:rPr>
        <w:t xml:space="preserve">. And </w:t>
      </w:r>
      <w:r w:rsidRPr="003C7CF5">
        <w:rPr>
          <w:rStyle w:val="StyleBoldUnderline"/>
          <w:highlight w:val="yellow"/>
        </w:rPr>
        <w:t>the U</w:t>
      </w:r>
      <w:r w:rsidRPr="005F7715">
        <w:rPr>
          <w:sz w:val="12"/>
        </w:rPr>
        <w:t xml:space="preserve">nited </w:t>
      </w:r>
      <w:r w:rsidRPr="003C7CF5">
        <w:rPr>
          <w:rStyle w:val="StyleBoldUnderline"/>
          <w:highlight w:val="yellow"/>
        </w:rPr>
        <w:t>S</w:t>
      </w:r>
      <w:r w:rsidRPr="003C7CF5">
        <w:rPr>
          <w:sz w:val="12"/>
          <w:highlight w:val="yellow"/>
        </w:rPr>
        <w:t>t</w:t>
      </w:r>
      <w:r w:rsidRPr="005F7715">
        <w:rPr>
          <w:sz w:val="12"/>
        </w:rPr>
        <w:t xml:space="preserve">ates </w:t>
      </w:r>
      <w:r w:rsidRPr="005F7715">
        <w:rPr>
          <w:rStyle w:val="StyleBoldUnderline"/>
        </w:rPr>
        <w:t xml:space="preserve">and </w:t>
      </w:r>
      <w:r w:rsidRPr="003C7CF5">
        <w:rPr>
          <w:rStyle w:val="StyleBoldUnderline"/>
          <w:highlight w:val="yellow"/>
        </w:rPr>
        <w:t>Russia</w:t>
      </w:r>
      <w:r w:rsidRPr="005F7715">
        <w:rPr>
          <w:sz w:val="12"/>
        </w:rPr>
        <w:t xml:space="preserve">, along with </w:t>
      </w:r>
      <w:r w:rsidRPr="003C7CF5">
        <w:rPr>
          <w:rStyle w:val="StyleBoldUnderline"/>
          <w:highlight w:val="yellow"/>
        </w:rPr>
        <w:t>France and Britain, all have multiple warheads</w:t>
      </w:r>
      <w:r w:rsidRPr="005F7715">
        <w:rPr>
          <w:rStyle w:val="StyleBoldUnderline"/>
        </w:rPr>
        <w:t xml:space="preserve"> on submarine-launched ballistic missiles</w:t>
      </w:r>
      <w:r w:rsidRPr="005F7715">
        <w:rPr>
          <w:sz w:val="12"/>
        </w:rPr>
        <w:t xml:space="preserve">. Yes, land-based MIRVs are an attractive target for a preemptive strike, which makes them destabilizing — but </w:t>
      </w:r>
      <w:r w:rsidRPr="005F7715">
        <w:rPr>
          <w:rStyle w:val="StyleBoldUnderline"/>
        </w:rPr>
        <w:t>how destabilizing depends on the context</w:t>
      </w:r>
      <w:r w:rsidRPr="005F7715">
        <w:rPr>
          <w:sz w:val="12"/>
        </w:rPr>
        <w:t xml:space="preserve">. And at the moment, I have bigger worries about whether U.S. and Chinese nuclear forces will be stable in crisis. Chinese officials don’t even use the phrase “minimum deterrence,” which American experts take to mean a small force that exists only to deter nuclear attacks. The Chinese use the phrase “lean and effective.” That is a lot like minimum deterrence (and hey, I liked the phrase “minimum means of reprisal” so much I named a book after it) but minimum deterrence is our term, not theirs. And </w:t>
      </w:r>
      <w:r w:rsidRPr="008A7C38">
        <w:rPr>
          <w:rStyle w:val="Emphasis"/>
          <w:sz w:val="26"/>
        </w:rPr>
        <w:t>it doesn’t make any sense to try to infer Chinese intentions using U.S. strategic concepts</w:t>
      </w:r>
      <w:r w:rsidRPr="005F7715">
        <w:rPr>
          <w:sz w:val="12"/>
        </w:rPr>
        <w:t xml:space="preserve">. The right way to think about China’s nuclear posture is to imagine a hypothetical policymaker who places far less emphasis on the details than a hypothetical American one would. Remember that 1958 article by the nuclear strategist Albert </w:t>
      </w:r>
      <w:proofErr w:type="spellStart"/>
      <w:r w:rsidRPr="005F7715">
        <w:rPr>
          <w:sz w:val="12"/>
        </w:rPr>
        <w:t>Wohlstetter</w:t>
      </w:r>
      <w:proofErr w:type="spellEnd"/>
      <w:r w:rsidRPr="005F7715">
        <w:rPr>
          <w:sz w:val="12"/>
        </w:rPr>
        <w:t xml:space="preserve">, “The Delicate Balance of Terror”? As far as I can tell, </w:t>
      </w:r>
      <w:r w:rsidRPr="005F7715">
        <w:rPr>
          <w:rStyle w:val="StyleBoldUnderline"/>
        </w:rPr>
        <w:t xml:space="preserve">Chinese </w:t>
      </w:r>
      <w:proofErr w:type="spellStart"/>
      <w:r w:rsidRPr="005F7715">
        <w:rPr>
          <w:rStyle w:val="StyleBoldUnderline"/>
        </w:rPr>
        <w:t>weaponeers</w:t>
      </w:r>
      <w:proofErr w:type="spellEnd"/>
      <w:r w:rsidRPr="005F7715">
        <w:rPr>
          <w:rStyle w:val="StyleBoldUnderline"/>
        </w:rPr>
        <w:t xml:space="preserve"> and political leaders by and large don’t think the balance is delicate at all</w:t>
      </w:r>
      <w:r w:rsidRPr="005F7715">
        <w:rPr>
          <w:sz w:val="12"/>
        </w:rPr>
        <w:t xml:space="preserve">. We can argue about whether that was Maoism or bureaucratic prerogative, but </w:t>
      </w:r>
      <w:r w:rsidRPr="005F7715">
        <w:rPr>
          <w:rStyle w:val="StyleBoldUnderline"/>
        </w:rPr>
        <w:t>there is no arguing that China’s nuclear force is small.</w:t>
      </w:r>
      <w:r w:rsidRPr="005F7715">
        <w:rPr>
          <w:sz w:val="12"/>
        </w:rPr>
        <w:t xml:space="preserve"> (Well, almost no arguing.) </w:t>
      </w:r>
      <w:r w:rsidRPr="005F7715">
        <w:rPr>
          <w:rStyle w:val="StyleBoldUnderline"/>
        </w:rPr>
        <w:t>The Chinese nuclear posture</w:t>
      </w:r>
      <w:r w:rsidRPr="005F7715">
        <w:rPr>
          <w:sz w:val="12"/>
        </w:rPr>
        <w:t xml:space="preserve">, instead, </w:t>
      </w:r>
      <w:r w:rsidRPr="005F7715">
        <w:rPr>
          <w:rStyle w:val="StyleBoldUnderline"/>
        </w:rPr>
        <w:t>has been driven by an enthusiasm for reaching technological milestones, not big deployments</w:t>
      </w:r>
      <w:r w:rsidRPr="005F7715">
        <w:rPr>
          <w:sz w:val="12"/>
        </w:rPr>
        <w:t xml:space="preserve">. American experts sometimes describe the missiles in China’s first series– the DF-2 through DF-5 — in terms of their range. China could first hit U.S. bases in the Philippines, then the Japanese island of Okinawa, then Guam, and so on. But that’s not how the Chinese describe these missiles. An official history of China’s missile program, China Today: Defense Science and Technology, describes its missiles in terms of its technological accomplishment on the path </w:t>
      </w:r>
      <w:r w:rsidRPr="005F7715">
        <w:rPr>
          <w:sz w:val="12"/>
        </w:rPr>
        <w:lastRenderedPageBreak/>
        <w:t xml:space="preserve">toward the ultimate accomplishment — an ICBM. The DF-2 was the first indigenously produced missile, the DF-3 the first cluster of engines, the DF-4 the first use of missile stages (one engine stacked atop another), culminating in the 1980s in the DF-5 — a large, powerful ICBM. </w:t>
      </w:r>
      <w:r w:rsidRPr="005F7715">
        <w:rPr>
          <w:rStyle w:val="StyleBoldUnderline"/>
        </w:rPr>
        <w:t>These two approaches</w:t>
      </w:r>
      <w:r w:rsidRPr="005F7715">
        <w:rPr>
          <w:sz w:val="12"/>
        </w:rPr>
        <w:t xml:space="preserve"> — </w:t>
      </w:r>
      <w:r w:rsidRPr="005F7715">
        <w:rPr>
          <w:rStyle w:val="StyleBoldUnderline"/>
        </w:rPr>
        <w:t>dwelling on notional strategic details vs. ticking off concrete accomplishments</w:t>
      </w:r>
      <w:r w:rsidRPr="005F7715">
        <w:rPr>
          <w:sz w:val="12"/>
        </w:rPr>
        <w:t xml:space="preserve"> — </w:t>
      </w:r>
      <w:r w:rsidRPr="005F7715">
        <w:rPr>
          <w:rStyle w:val="StyleBoldUnderline"/>
        </w:rPr>
        <w:t>are really just different ways of answering the questions that confronts every policymaker when it comes to The Bomb.</w:t>
      </w:r>
      <w:r w:rsidRPr="005F7715">
        <w:rPr>
          <w:sz w:val="12"/>
        </w:rPr>
        <w:t xml:space="preserve"> Have I done enough? Will more be better? When answering these questions, policymakers can only roughly approximate rationality. In the United States, policymakers do calculations that mimic a rational choice, with tradeoffs and so on. But we can’t get inside the mind of a foreign leader to determine what deters him or her, so our calculations would be more accurately described as exercises in self-assurance: Would I be deterred, if I were in my enemy’s shoes? In a previous column, I’ve argued that the origins of overkill lay in the nearly impossible task of assuring ourselves that we have attended to every detail possible. I still can’t think of a better explanation for how the United States found itself at the height of the Cold War with 30,000 nuclear weapons, airborne alerts, and targeting plans that ended up putting 69 warheads on one lousy target. </w:t>
      </w:r>
      <w:r w:rsidRPr="003C7CF5">
        <w:rPr>
          <w:rStyle w:val="StyleBoldUnderline"/>
          <w:highlight w:val="yellow"/>
        </w:rPr>
        <w:t>Chinese policymakers</w:t>
      </w:r>
      <w:r w:rsidRPr="005F7715">
        <w:rPr>
          <w:sz w:val="12"/>
        </w:rPr>
        <w:t xml:space="preserve"> appear to </w:t>
      </w:r>
      <w:r w:rsidRPr="005F7715">
        <w:rPr>
          <w:rStyle w:val="StyleBoldUnderline"/>
        </w:rPr>
        <w:t xml:space="preserve">assure themselves by </w:t>
      </w:r>
      <w:r w:rsidRPr="003C7CF5">
        <w:rPr>
          <w:rStyle w:val="StyleBoldUnderline"/>
          <w:highlight w:val="yellow"/>
        </w:rPr>
        <w:t>ticki</w:t>
      </w:r>
      <w:r w:rsidRPr="005F7715">
        <w:rPr>
          <w:rStyle w:val="StyleBoldUnderline"/>
        </w:rPr>
        <w:t xml:space="preserve">ng </w:t>
      </w:r>
      <w:r w:rsidRPr="003C7CF5">
        <w:rPr>
          <w:rStyle w:val="StyleBoldUnderline"/>
          <w:highlight w:val="yellow"/>
        </w:rPr>
        <w:t>off technological achievements</w:t>
      </w:r>
      <w:r w:rsidRPr="003C7CF5">
        <w:rPr>
          <w:sz w:val="12"/>
          <w:highlight w:val="yellow"/>
        </w:rPr>
        <w:t xml:space="preserve">. </w:t>
      </w:r>
      <w:r w:rsidRPr="004D37B2">
        <w:rPr>
          <w:rStyle w:val="StyleBoldUnderline"/>
        </w:rPr>
        <w:t>ICBM</w:t>
      </w:r>
      <w:r w:rsidRPr="005F7715">
        <w:rPr>
          <w:sz w:val="12"/>
        </w:rPr>
        <w:t xml:space="preserve">? </w:t>
      </w:r>
      <w:r w:rsidRPr="005F7715">
        <w:rPr>
          <w:rStyle w:val="StyleBoldUnderline"/>
        </w:rPr>
        <w:t>Check</w:t>
      </w:r>
      <w:r w:rsidRPr="005F7715">
        <w:rPr>
          <w:sz w:val="12"/>
        </w:rPr>
        <w:t xml:space="preserve">. Thermonuclear warhead? Check. </w:t>
      </w:r>
      <w:r w:rsidRPr="005F7715">
        <w:rPr>
          <w:rStyle w:val="StyleBoldUnderline"/>
        </w:rPr>
        <w:t>Solid-fueled, mobile missile</w:t>
      </w:r>
      <w:r w:rsidRPr="005F7715">
        <w:rPr>
          <w:sz w:val="12"/>
        </w:rPr>
        <w:t xml:space="preserve">? </w:t>
      </w:r>
      <w:r w:rsidRPr="005F7715">
        <w:rPr>
          <w:rStyle w:val="StyleBoldUnderline"/>
        </w:rPr>
        <w:t>Check</w:t>
      </w:r>
      <w:r w:rsidRPr="005F7715">
        <w:rPr>
          <w:sz w:val="12"/>
        </w:rPr>
        <w:t xml:space="preserve">. And now: </w:t>
      </w:r>
      <w:r w:rsidRPr="005F7715">
        <w:rPr>
          <w:rStyle w:val="StyleBoldUnderline"/>
        </w:rPr>
        <w:t>MIRVs</w:t>
      </w:r>
      <w:r w:rsidRPr="005F7715">
        <w:rPr>
          <w:sz w:val="12"/>
        </w:rPr>
        <w:t xml:space="preserve">? </w:t>
      </w:r>
      <w:r w:rsidRPr="005F7715">
        <w:rPr>
          <w:rStyle w:val="StyleBoldUnderline"/>
        </w:rPr>
        <w:t>Check</w:t>
      </w:r>
      <w:r w:rsidRPr="005F7715">
        <w:rPr>
          <w:sz w:val="12"/>
        </w:rPr>
        <w:t xml:space="preserve">. That’s sort of crazy in its own way, although coming from the country whose nuclear posture inspired Dr. Strangelove, maybe I won’t throw stones. This is why </w:t>
      </w:r>
      <w:r w:rsidRPr="003C7CF5">
        <w:rPr>
          <w:rStyle w:val="Emphasis"/>
          <w:highlight w:val="yellow"/>
        </w:rPr>
        <w:t>I don’t think of China’s decisions</w:t>
      </w:r>
      <w:r w:rsidRPr="005F7715">
        <w:rPr>
          <w:rStyle w:val="Emphasis"/>
        </w:rPr>
        <w:t xml:space="preserve"> as </w:t>
      </w:r>
      <w:r w:rsidRPr="003C7CF5">
        <w:rPr>
          <w:rStyle w:val="Emphasis"/>
          <w:highlight w:val="yellow"/>
        </w:rPr>
        <w:t>being driven</w:t>
      </w:r>
      <w:r w:rsidRPr="005F7715">
        <w:rPr>
          <w:rStyle w:val="Emphasis"/>
        </w:rPr>
        <w:t xml:space="preserve"> primarily </w:t>
      </w:r>
      <w:r w:rsidRPr="003C7CF5">
        <w:rPr>
          <w:rStyle w:val="Emphasis"/>
          <w:highlight w:val="yellow"/>
        </w:rPr>
        <w:t>by U.S. missile defense</w:t>
      </w:r>
      <w:r w:rsidRPr="005F7715">
        <w:rPr>
          <w:rStyle w:val="Emphasis"/>
        </w:rPr>
        <w:t xml:space="preserve"> efforts</w:t>
      </w:r>
      <w:r w:rsidRPr="005F7715">
        <w:rPr>
          <w:sz w:val="12"/>
        </w:rPr>
        <w:t xml:space="preserve"> — </w:t>
      </w:r>
      <w:r w:rsidRPr="003C7CF5">
        <w:rPr>
          <w:rStyle w:val="Emphasis"/>
          <w:highlight w:val="yellow"/>
        </w:rPr>
        <w:t>that’s an American</w:t>
      </w:r>
      <w:r w:rsidRPr="005F7715">
        <w:rPr>
          <w:sz w:val="12"/>
        </w:rPr>
        <w:t xml:space="preserve"> sort of </w:t>
      </w:r>
      <w:r w:rsidRPr="003C7CF5">
        <w:rPr>
          <w:rStyle w:val="Emphasis"/>
          <w:highlight w:val="yellow"/>
        </w:rPr>
        <w:t>calculation</w:t>
      </w:r>
      <w:r w:rsidRPr="005F7715">
        <w:rPr>
          <w:sz w:val="12"/>
        </w:rPr>
        <w:t xml:space="preserve">. The Chinese approach always could be rationalized this way after the fact, but </w:t>
      </w:r>
      <w:r w:rsidRPr="008A7C38">
        <w:rPr>
          <w:rStyle w:val="StyleBoldUnderline"/>
        </w:rPr>
        <w:t xml:space="preserve">it seems </w:t>
      </w:r>
      <w:r w:rsidRPr="008A7C38">
        <w:rPr>
          <w:rStyle w:val="Emphasis"/>
        </w:rPr>
        <w:t>different at its core</w:t>
      </w:r>
      <w:r w:rsidRPr="008A7C38">
        <w:rPr>
          <w:sz w:val="12"/>
        </w:rPr>
        <w:t>.</w:t>
      </w:r>
    </w:p>
    <w:p w:rsidR="00673E16" w:rsidRDefault="00673E16" w:rsidP="00173184">
      <w:pPr>
        <w:rPr>
          <w:rFonts w:asciiTheme="minorHAnsi" w:hAnsiTheme="minorHAnsi"/>
          <w:sz w:val="16"/>
        </w:rPr>
      </w:pPr>
    </w:p>
    <w:p w:rsidR="00173184" w:rsidRDefault="00173184" w:rsidP="001C516F"/>
    <w:p w:rsidR="001A1098" w:rsidRDefault="001A1098" w:rsidP="001A1098">
      <w:pPr>
        <w:pStyle w:val="Heading3"/>
      </w:pPr>
      <w:r>
        <w:lastRenderedPageBreak/>
        <w:t xml:space="preserve">A2 China Modernization Advantage – A2 </w:t>
      </w:r>
      <w:proofErr w:type="spellStart"/>
      <w:r>
        <w:t>Miscalc</w:t>
      </w:r>
      <w:proofErr w:type="spellEnd"/>
      <w:r>
        <w:t xml:space="preserve"> / Modernization safe</w:t>
      </w:r>
    </w:p>
    <w:p w:rsidR="001A1098" w:rsidRDefault="001A1098" w:rsidP="001A1098">
      <w:pPr>
        <w:pStyle w:val="Heading4"/>
      </w:pPr>
      <w:r>
        <w:t xml:space="preserve">No </w:t>
      </w:r>
      <w:proofErr w:type="spellStart"/>
      <w:r>
        <w:t>miscalc</w:t>
      </w:r>
      <w:proofErr w:type="spellEnd"/>
      <w:r>
        <w:t xml:space="preserve"> impact—Chinese modernization is safe</w:t>
      </w:r>
    </w:p>
    <w:p w:rsidR="001A1098" w:rsidRPr="00435266" w:rsidRDefault="001A1098" w:rsidP="001A1098">
      <w:proofErr w:type="spellStart"/>
      <w:r w:rsidRPr="00122D9B">
        <w:rPr>
          <w:rStyle w:val="StyleStyleBold12pt"/>
        </w:rPr>
        <w:t>Kristensen</w:t>
      </w:r>
      <w:proofErr w:type="spellEnd"/>
      <w:r>
        <w:t>, director – Nuclear Information Project, Federation of American Scientists, 5/14/</w:t>
      </w:r>
      <w:r w:rsidRPr="00122D9B">
        <w:rPr>
          <w:rStyle w:val="StyleStyleBold12pt"/>
        </w:rPr>
        <w:t>’13</w:t>
      </w:r>
      <w:r>
        <w:t xml:space="preserve"> (Hans, “Chinese Nuclear Developments Described (and Omitted) by DOD Report, Federation of American Scientists)</w:t>
      </w:r>
    </w:p>
    <w:p w:rsidR="001A1098" w:rsidRPr="00E737AD" w:rsidRDefault="001A1098" w:rsidP="001A1098">
      <w:pPr>
        <w:rPr>
          <w:szCs w:val="20"/>
        </w:rPr>
      </w:pPr>
      <w:r w:rsidRPr="00122D9B">
        <w:rPr>
          <w:szCs w:val="20"/>
        </w:rPr>
        <w:t xml:space="preserve">The report also repeats the prediction from previous years that China “may also be developing” a new road-mobile ICBM that is “possible capable of” carrying </w:t>
      </w:r>
      <w:proofErr w:type="spellStart"/>
      <w:r w:rsidRPr="00122D9B">
        <w:rPr>
          <w:szCs w:val="20"/>
        </w:rPr>
        <w:t>MIRVed</w:t>
      </w:r>
      <w:proofErr w:type="spellEnd"/>
      <w:r w:rsidRPr="00122D9B">
        <w:rPr>
          <w:szCs w:val="20"/>
        </w:rPr>
        <w:t xml:space="preserve"> warheads. </w:t>
      </w:r>
      <w:r w:rsidRPr="003C7CF5">
        <w:rPr>
          <w:rStyle w:val="StyleUnderline1"/>
          <w:highlight w:val="yellow"/>
        </w:rPr>
        <w:t>The U.S. Intel</w:t>
      </w:r>
      <w:r w:rsidRPr="005A3EB7">
        <w:rPr>
          <w:rStyle w:val="StyleUnderline1"/>
        </w:rPr>
        <w:t xml:space="preserve">ligence </w:t>
      </w:r>
      <w:r w:rsidRPr="003C7CF5">
        <w:rPr>
          <w:rStyle w:val="StyleUnderline1"/>
          <w:highlight w:val="yellow"/>
        </w:rPr>
        <w:t xml:space="preserve">Community has for several decades assessed that China has a capability to develop </w:t>
      </w:r>
      <w:r w:rsidRPr="005A3EB7">
        <w:rPr>
          <w:rStyle w:val="StyleUnderline1"/>
        </w:rPr>
        <w:t xml:space="preserve">and deploy </w:t>
      </w:r>
      <w:r w:rsidRPr="003C7CF5">
        <w:rPr>
          <w:rStyle w:val="StyleUnderline1"/>
          <w:highlight w:val="yellow"/>
        </w:rPr>
        <w:t>MIRV</w:t>
      </w:r>
      <w:r w:rsidRPr="003C7CF5">
        <w:rPr>
          <w:szCs w:val="20"/>
          <w:highlight w:val="yellow"/>
        </w:rPr>
        <w:t xml:space="preserve"> </w:t>
      </w:r>
      <w:r w:rsidRPr="00122D9B">
        <w:rPr>
          <w:szCs w:val="20"/>
        </w:rPr>
        <w:t>but that it has not yet done so. One sentence in the report comes close to saying that that’s about to change with “The new generation of mobile missiles, with warheads consisting of MIRVs and penetration aids,” but the report does not confirm widespread rumors (see here and here) that a 10-warhead DF-41 ICBM was test launched last year. All appeared to feed off this article. Many MIRV reports appear to confuse warheads with decoys and penetration aids.</w:t>
      </w:r>
      <w:r w:rsidRPr="001333B6">
        <w:rPr>
          <w:sz w:val="12"/>
        </w:rPr>
        <w:t>¶</w:t>
      </w:r>
      <w:r w:rsidRPr="00122D9B">
        <w:rPr>
          <w:szCs w:val="20"/>
        </w:rPr>
        <w:t xml:space="preserve"> </w:t>
      </w:r>
      <w:proofErr w:type="gramStart"/>
      <w:r w:rsidRPr="00122D9B">
        <w:rPr>
          <w:szCs w:val="20"/>
        </w:rPr>
        <w:t>The</w:t>
      </w:r>
      <w:proofErr w:type="gramEnd"/>
      <w:r w:rsidRPr="00122D9B">
        <w:rPr>
          <w:szCs w:val="20"/>
        </w:rPr>
        <w:t xml:space="preserve"> report does not provide an update of nuclear medium-range missiles, except confirming that a few aging liquid-fuel DF-3As are still operational. They will likely be retired within the next few years.</w:t>
      </w:r>
      <w:r w:rsidRPr="001333B6">
        <w:rPr>
          <w:sz w:val="12"/>
        </w:rPr>
        <w:t>¶</w:t>
      </w:r>
      <w:r w:rsidRPr="00122D9B">
        <w:rPr>
          <w:szCs w:val="20"/>
        </w:rPr>
        <w:t xml:space="preserve"> </w:t>
      </w:r>
      <w:proofErr w:type="gramStart"/>
      <w:r w:rsidRPr="00122D9B">
        <w:rPr>
          <w:szCs w:val="20"/>
        </w:rPr>
        <w:t>As</w:t>
      </w:r>
      <w:proofErr w:type="gramEnd"/>
      <w:r w:rsidRPr="00122D9B">
        <w:rPr>
          <w:szCs w:val="20"/>
        </w:rPr>
        <w:t xml:space="preserve"> one would imagine, </w:t>
      </w:r>
      <w:r w:rsidRPr="005A3EB7">
        <w:rPr>
          <w:rStyle w:val="StyleUnderline1"/>
        </w:rPr>
        <w:t>the new</w:t>
      </w:r>
      <w:r w:rsidRPr="00122D9B">
        <w:rPr>
          <w:szCs w:val="20"/>
        </w:rPr>
        <w:t xml:space="preserve"> and increasingly mobile </w:t>
      </w:r>
      <w:r w:rsidRPr="005A3EB7">
        <w:rPr>
          <w:rStyle w:val="StyleUnderline1"/>
        </w:rPr>
        <w:t xml:space="preserve">missile force requires updating the command and control system. </w:t>
      </w:r>
      <w:r w:rsidRPr="003C7CF5">
        <w:rPr>
          <w:rStyle w:val="StyleUnderline1"/>
          <w:highlight w:val="yellow"/>
        </w:rPr>
        <w:t xml:space="preserve">The DOD report states that China has </w:t>
      </w:r>
      <w:r w:rsidRPr="005A3EB7">
        <w:rPr>
          <w:rStyle w:val="StyleUnderline1"/>
        </w:rPr>
        <w:t>done so and states that “</w:t>
      </w:r>
      <w:r w:rsidRPr="003C7CF5">
        <w:rPr>
          <w:rStyle w:val="StyleUnderline1"/>
          <w:highlight w:val="yellow"/>
        </w:rPr>
        <w:t>improved communications links</w:t>
      </w:r>
      <w:r w:rsidRPr="005A3EB7">
        <w:rPr>
          <w:rStyle w:val="StyleUnderline1"/>
        </w:rPr>
        <w:t xml:space="preserve">” means that “the ICBM </w:t>
      </w:r>
      <w:r w:rsidRPr="003C7CF5">
        <w:rPr>
          <w:rStyle w:val="StyleUnderline1"/>
          <w:highlight w:val="yellow"/>
        </w:rPr>
        <w:t xml:space="preserve">units now have better access to </w:t>
      </w:r>
      <w:r w:rsidRPr="005A3EB7">
        <w:rPr>
          <w:rStyle w:val="StyleUnderline1"/>
        </w:rPr>
        <w:t xml:space="preserve">battlefield </w:t>
      </w:r>
      <w:r w:rsidRPr="003C7CF5">
        <w:rPr>
          <w:rStyle w:val="StyleUnderline1"/>
          <w:highlight w:val="yellow"/>
        </w:rPr>
        <w:t>info</w:t>
      </w:r>
      <w:r w:rsidRPr="005A3EB7">
        <w:rPr>
          <w:rStyle w:val="StyleUnderline1"/>
        </w:rPr>
        <w:t xml:space="preserve">rmation, uninterrupted communications connecting all command echelons, and the unit </w:t>
      </w:r>
      <w:r w:rsidRPr="003C7CF5">
        <w:rPr>
          <w:rStyle w:val="StyleUnderline1"/>
          <w:highlight w:val="yellow"/>
        </w:rPr>
        <w:t>commanders are able to issue orders to multiple subordinates at once, instead of serially</w:t>
      </w:r>
      <w:r w:rsidRPr="00122D9B">
        <w:rPr>
          <w:szCs w:val="20"/>
        </w:rPr>
        <w:t xml:space="preserve"> via voice commands.”</w:t>
      </w:r>
      <w:r w:rsidRPr="001333B6">
        <w:rPr>
          <w:sz w:val="12"/>
        </w:rPr>
        <w:t>¶</w:t>
      </w:r>
      <w:r w:rsidRPr="00122D9B">
        <w:rPr>
          <w:szCs w:val="20"/>
        </w:rPr>
        <w:t xml:space="preserve"> </w:t>
      </w:r>
      <w:proofErr w:type="gramStart"/>
      <w:r w:rsidRPr="00122D9B">
        <w:rPr>
          <w:szCs w:val="20"/>
        </w:rPr>
        <w:t>At</w:t>
      </w:r>
      <w:proofErr w:type="gramEnd"/>
      <w:r w:rsidRPr="00122D9B">
        <w:rPr>
          <w:szCs w:val="20"/>
        </w:rPr>
        <w:t xml:space="preserve"> the same time, further </w:t>
      </w:r>
      <w:r w:rsidRPr="003C7CF5">
        <w:rPr>
          <w:rStyle w:val="StyleUnderline1"/>
          <w:highlight w:val="yellow"/>
        </w:rPr>
        <w:t>increases in</w:t>
      </w:r>
      <w:r w:rsidRPr="003C7CF5">
        <w:rPr>
          <w:szCs w:val="20"/>
          <w:highlight w:val="yellow"/>
        </w:rPr>
        <w:t xml:space="preserve"> </w:t>
      </w:r>
      <w:r w:rsidRPr="00122D9B">
        <w:rPr>
          <w:szCs w:val="20"/>
        </w:rPr>
        <w:t xml:space="preserve">the number of mobile </w:t>
      </w:r>
      <w:r w:rsidRPr="003C7CF5">
        <w:rPr>
          <w:rStyle w:val="StyleUnderline1"/>
          <w:highlight w:val="yellow"/>
        </w:rPr>
        <w:t>ICBMs, the DOD report states, “will force the PLA to implement more sophisticated command and control systems and processes that safeguard</w:t>
      </w:r>
      <w:r w:rsidRPr="00122D9B">
        <w:rPr>
          <w:szCs w:val="20"/>
        </w:rPr>
        <w:t xml:space="preserve"> the integrity of </w:t>
      </w:r>
      <w:r w:rsidRPr="003C7CF5">
        <w:rPr>
          <w:rStyle w:val="StyleUnderline1"/>
          <w:highlight w:val="yellow"/>
        </w:rPr>
        <w:t>nuclear release</w:t>
      </w:r>
      <w:r w:rsidRPr="003C7CF5">
        <w:rPr>
          <w:szCs w:val="20"/>
          <w:highlight w:val="yellow"/>
        </w:rPr>
        <w:t xml:space="preserve"> </w:t>
      </w:r>
      <w:r w:rsidRPr="00122D9B">
        <w:rPr>
          <w:szCs w:val="20"/>
        </w:rPr>
        <w:t>authority for a larger, more dispersed force.”</w:t>
      </w:r>
    </w:p>
    <w:p w:rsidR="001A1098" w:rsidRDefault="001A1098" w:rsidP="001C516F"/>
    <w:p w:rsidR="001A1098" w:rsidRDefault="001A1098" w:rsidP="001A1098">
      <w:pPr>
        <w:pStyle w:val="Heading4"/>
      </w:pPr>
      <w:r>
        <w:t>Modernization developments are slow and don’t work anyways</w:t>
      </w:r>
    </w:p>
    <w:p w:rsidR="001A1098" w:rsidRDefault="001A1098" w:rsidP="001A1098">
      <w:r>
        <w:t xml:space="preserve">Andrew S. </w:t>
      </w:r>
      <w:r w:rsidRPr="000D6BF2">
        <w:rPr>
          <w:rStyle w:val="StyleStyleBold12pt"/>
        </w:rPr>
        <w:t>Erickson</w:t>
      </w:r>
      <w:r>
        <w:t xml:space="preserve">, </w:t>
      </w:r>
      <w:proofErr w:type="spellStart"/>
      <w:r>
        <w:t>Ph.D</w:t>
      </w:r>
      <w:proofErr w:type="spellEnd"/>
      <w:r>
        <w:t xml:space="preserve">, </w:t>
      </w:r>
      <w:r w:rsidRPr="000D6BF2">
        <w:t>Associate Professor in the U.S. Naval War College’s Chi</w:t>
      </w:r>
      <w:r>
        <w:t xml:space="preserve">na Maritime Studies Institute, and </w:t>
      </w:r>
      <w:r w:rsidRPr="000D6BF2">
        <w:t xml:space="preserve">Adam P. </w:t>
      </w:r>
      <w:proofErr w:type="spellStart"/>
      <w:r w:rsidRPr="000D6BF2">
        <w:t>Liff</w:t>
      </w:r>
      <w:proofErr w:type="spellEnd"/>
      <w:r w:rsidRPr="000D6BF2">
        <w:t xml:space="preserve"> is a Doctoral Candidate in Princeton University’s D</w:t>
      </w:r>
      <w:r>
        <w:t>epartment of Politics, 3/12/</w:t>
      </w:r>
      <w:r w:rsidRPr="000D6BF2">
        <w:rPr>
          <w:rStyle w:val="StyleStyleBold12pt"/>
        </w:rPr>
        <w:t>13</w:t>
      </w:r>
      <w:r>
        <w:t>,</w:t>
      </w:r>
      <w:r w:rsidRPr="000D6BF2">
        <w:t xml:space="preserve"> China’s Military Development, Beyond the Numbers,thediplomat.com/2013/03/12/chinas-military-development-beyond-the-numbers/?all=true</w:t>
      </w:r>
    </w:p>
    <w:p w:rsidR="001A1098" w:rsidRDefault="001A1098" w:rsidP="001A1098">
      <w:r>
        <w:t xml:space="preserve">Yet </w:t>
      </w:r>
      <w:r w:rsidRPr="00D27913">
        <w:rPr>
          <w:rStyle w:val="StyleBoldUnderline"/>
        </w:rPr>
        <w:t>despite remarkable progress</w:t>
      </w:r>
      <w:r>
        <w:t xml:space="preserve"> and while impressive in its own right, China’s </w:t>
      </w:r>
      <w:r w:rsidRPr="003C7CF5">
        <w:rPr>
          <w:rStyle w:val="StyleBoldUnderline"/>
          <w:highlight w:val="yellow"/>
        </w:rPr>
        <w:t>rapid increases to its defense budget haven’t</w:t>
      </w:r>
      <w:r>
        <w:t xml:space="preserve"> necessarily </w:t>
      </w:r>
      <w:r w:rsidRPr="003C7CF5">
        <w:rPr>
          <w:rStyle w:val="StyleBoldUnderline"/>
          <w:highlight w:val="yellow"/>
        </w:rPr>
        <w:t>translated</w:t>
      </w:r>
      <w:r>
        <w:t xml:space="preserve"> as smoothly </w:t>
      </w:r>
      <w:r w:rsidRPr="003C7CF5">
        <w:rPr>
          <w:rStyle w:val="StyleBoldUnderline"/>
          <w:highlight w:val="yellow"/>
        </w:rPr>
        <w:t>into</w:t>
      </w:r>
      <w:r w:rsidRPr="00D27913">
        <w:rPr>
          <w:rStyle w:val="StyleBoldUnderline"/>
        </w:rPr>
        <w:t xml:space="preserve"> commensurate </w:t>
      </w:r>
      <w:r w:rsidRPr="003C7CF5">
        <w:rPr>
          <w:rStyle w:val="StyleBoldUnderline"/>
          <w:highlight w:val="yellow"/>
        </w:rPr>
        <w:t>improvements to</w:t>
      </w:r>
      <w:r w:rsidRPr="00D27913">
        <w:rPr>
          <w:rStyle w:val="StyleBoldUnderline"/>
        </w:rPr>
        <w:t xml:space="preserve"> actual </w:t>
      </w:r>
      <w:r w:rsidRPr="003C7CF5">
        <w:rPr>
          <w:rStyle w:val="StyleBoldUnderline"/>
          <w:highlight w:val="yellow"/>
        </w:rPr>
        <w:t>warfighting</w:t>
      </w:r>
      <w:r w:rsidRPr="00D27913">
        <w:rPr>
          <w:rStyle w:val="StyleBoldUnderline"/>
        </w:rPr>
        <w:t xml:space="preserve"> capabilities</w:t>
      </w:r>
      <w:r>
        <w:t xml:space="preserve"> </w:t>
      </w:r>
      <w:r w:rsidRPr="00D27913">
        <w:rPr>
          <w:rStyle w:val="StyleBoldUnderline"/>
        </w:rPr>
        <w:t>as the headline-grabbing double-digit nominal figures might appear to suggest</w:t>
      </w:r>
      <w:r>
        <w:t xml:space="preserve">. The </w:t>
      </w:r>
      <w:r w:rsidRPr="003C7CF5">
        <w:rPr>
          <w:rStyle w:val="StyleBoldUnderline"/>
          <w:highlight w:val="yellow"/>
        </w:rPr>
        <w:t>PLA’s development</w:t>
      </w:r>
      <w:r>
        <w:t xml:space="preserve"> over the past 35 years has </w:t>
      </w:r>
      <w:r w:rsidRPr="003C7CF5">
        <w:rPr>
          <w:rStyle w:val="StyleBoldUnderline"/>
          <w:highlight w:val="yellow"/>
        </w:rPr>
        <w:t>followed a tortuous</w:t>
      </w:r>
      <w:r w:rsidRPr="00D27913">
        <w:rPr>
          <w:rStyle w:val="StyleBoldUnderline"/>
        </w:rPr>
        <w:t xml:space="preserve"> path</w:t>
      </w:r>
      <w:r>
        <w:t xml:space="preserve"> to reach its current conditions. A first step was Deng Xiaoping’s abandonment of Mao’s disastrous decades-long policies in the late 1970s, which went far toward freeing the PLA from ideological distraction. A second step was the reversal of neglect of the military during the 1980s, beginning with a long-delayed return to increases to defense spending in real terms in 1989. But to a large degree it was not until the latter half of the 1990s that a relative victory in the war against inflation run wild, coupled with Jiang Zemin’s mandate that the PLA exit most commercial activities, resulted in China’s defense spending growth beginning to pay significant dividends and the PLA finally being placed firmly on a path toward becoming a modern fighting force. Yet even in the new millennium </w:t>
      </w:r>
      <w:r w:rsidRPr="00D27913">
        <w:rPr>
          <w:rStyle w:val="StyleBoldUnderline"/>
        </w:rPr>
        <w:t>the actual impact of PLA spending</w:t>
      </w:r>
      <w:r>
        <w:t xml:space="preserve"> growth </w:t>
      </w:r>
      <w:r w:rsidRPr="00D27913">
        <w:rPr>
          <w:rStyle w:val="StyleBoldUnderline"/>
        </w:rPr>
        <w:t>may be far less impressive</w:t>
      </w:r>
      <w:r>
        <w:t xml:space="preserve"> than the headline numbers suggest. First, after two decades of the PLA focusing like a laser on explicitly-defined strategic objectives and clearly-defined threats, </w:t>
      </w:r>
      <w:r w:rsidRPr="00D27913">
        <w:rPr>
          <w:rStyle w:val="StyleBoldUnderline"/>
        </w:rPr>
        <w:t xml:space="preserve">a growing percentage of the defense budget </w:t>
      </w:r>
      <w:r>
        <w:t xml:space="preserve">pie </w:t>
      </w:r>
      <w:r w:rsidRPr="00D27913">
        <w:rPr>
          <w:rStyle w:val="StyleBoldUnderline"/>
        </w:rPr>
        <w:t xml:space="preserve">appears to be devoted to </w:t>
      </w:r>
      <w:r w:rsidRPr="003C7CF5">
        <w:rPr>
          <w:rStyle w:val="StyleBoldUnderline"/>
          <w:highlight w:val="yellow"/>
        </w:rPr>
        <w:t>big-ticket items</w:t>
      </w:r>
      <w:r w:rsidRPr="00D27913">
        <w:rPr>
          <w:rStyle w:val="StyleBoldUnderline"/>
        </w:rPr>
        <w:t xml:space="preserve"> that </w:t>
      </w:r>
      <w:r w:rsidRPr="006A6666">
        <w:rPr>
          <w:rStyle w:val="StyleBoldUnderline"/>
        </w:rPr>
        <w:t>represent</w:t>
      </w:r>
      <w:r w:rsidRPr="00D27913">
        <w:rPr>
          <w:rStyle w:val="StyleBoldUnderline"/>
        </w:rPr>
        <w:t xml:space="preserve"> prestigious additions</w:t>
      </w:r>
      <w:r>
        <w:t xml:space="preserve"> to round out a rising military power’s portfolio </w:t>
      </w:r>
      <w:r w:rsidRPr="00D27913">
        <w:rPr>
          <w:rStyle w:val="StyleBoldUnderline"/>
        </w:rPr>
        <w:t>but</w:t>
      </w:r>
      <w:r>
        <w:t xml:space="preserve"> may </w:t>
      </w:r>
      <w:r w:rsidRPr="003C7CF5">
        <w:rPr>
          <w:rStyle w:val="StyleBoldUnderline"/>
          <w:highlight w:val="yellow"/>
        </w:rPr>
        <w:t>offer</w:t>
      </w:r>
      <w:r>
        <w:t xml:space="preserve"> an increasingly </w:t>
      </w:r>
      <w:r w:rsidRPr="003C7CF5">
        <w:rPr>
          <w:rStyle w:val="StyleBoldUnderline"/>
          <w:highlight w:val="yellow"/>
        </w:rPr>
        <w:t>elusive bang for</w:t>
      </w:r>
      <w:r w:rsidRPr="00D27913">
        <w:rPr>
          <w:rStyle w:val="StyleBoldUnderline"/>
        </w:rPr>
        <w:t xml:space="preserve"> a much larger </w:t>
      </w:r>
      <w:r w:rsidRPr="003C7CF5">
        <w:rPr>
          <w:rStyle w:val="StyleBoldUnderline"/>
          <w:highlight w:val="yellow"/>
        </w:rPr>
        <w:t>buck</w:t>
      </w:r>
      <w:r w:rsidRPr="003C7CF5">
        <w:rPr>
          <w:highlight w:val="yellow"/>
        </w:rPr>
        <w:t>.</w:t>
      </w:r>
      <w:r>
        <w:t xml:space="preserve"> Exhibit A is </w:t>
      </w:r>
      <w:r w:rsidRPr="00D27913">
        <w:rPr>
          <w:rStyle w:val="StyleBoldUnderline"/>
        </w:rPr>
        <w:t>China’s commissioning</w:t>
      </w:r>
      <w:r>
        <w:t xml:space="preserve"> on September 25, 2012 of </w:t>
      </w:r>
      <w:r w:rsidRPr="003C7CF5">
        <w:rPr>
          <w:rStyle w:val="StyleBoldUnderline"/>
          <w:highlight w:val="yellow"/>
        </w:rPr>
        <w:t>its</w:t>
      </w:r>
      <w:r w:rsidRPr="00D27913">
        <w:rPr>
          <w:rStyle w:val="StyleBoldUnderline"/>
        </w:rPr>
        <w:t xml:space="preserve"> first </w:t>
      </w:r>
      <w:r w:rsidRPr="003C7CF5">
        <w:rPr>
          <w:rStyle w:val="StyleBoldUnderline"/>
          <w:highlight w:val="yellow"/>
        </w:rPr>
        <w:t xml:space="preserve">aircraft </w:t>
      </w:r>
      <w:r w:rsidRPr="003C7CF5">
        <w:rPr>
          <w:rStyle w:val="StyleBoldUnderline"/>
          <w:highlight w:val="yellow"/>
        </w:rPr>
        <w:lastRenderedPageBreak/>
        <w:t>carrier</w:t>
      </w:r>
      <w:r>
        <w:t xml:space="preserve">, Liaoning. While even far less powerful navies have carriers of some sort, China had to start somewhere, and although </w:t>
      </w:r>
      <w:r w:rsidRPr="00D27913">
        <w:rPr>
          <w:rStyle w:val="StyleBoldUnderline"/>
        </w:rPr>
        <w:t xml:space="preserve">Liaoning </w:t>
      </w:r>
      <w:r w:rsidRPr="003C7CF5">
        <w:rPr>
          <w:rStyle w:val="StyleBoldUnderline"/>
          <w:highlight w:val="yellow"/>
        </w:rPr>
        <w:t>will</w:t>
      </w:r>
      <w:r w:rsidRPr="00D27913">
        <w:rPr>
          <w:rStyle w:val="StyleBoldUnderline"/>
        </w:rPr>
        <w:t xml:space="preserve"> be able to </w:t>
      </w:r>
      <w:r w:rsidRPr="003C7CF5">
        <w:rPr>
          <w:rStyle w:val="StyleBoldUnderline"/>
          <w:highlight w:val="yellow"/>
        </w:rPr>
        <w:t>support</w:t>
      </w:r>
      <w:r>
        <w:t xml:space="preserve"> a variety of </w:t>
      </w:r>
      <w:r w:rsidRPr="003C7CF5">
        <w:rPr>
          <w:rStyle w:val="StyleBoldUnderline"/>
          <w:highlight w:val="yellow"/>
        </w:rPr>
        <w:t>peacetime missions</w:t>
      </w:r>
      <w:r>
        <w:t xml:space="preserve"> in the near future, </w:t>
      </w:r>
      <w:r w:rsidRPr="00D27913">
        <w:rPr>
          <w:rStyle w:val="StyleBoldUnderline"/>
        </w:rPr>
        <w:t>from a high-end warfare perspective Liaoning</w:t>
      </w:r>
      <w:r>
        <w:t xml:space="preserve"> is likely to </w:t>
      </w:r>
      <w:r w:rsidRPr="00D27913">
        <w:rPr>
          <w:rStyle w:val="StyleBoldUnderline"/>
        </w:rPr>
        <w:t xml:space="preserve">represent a far greater target than a </w:t>
      </w:r>
      <w:proofErr w:type="spellStart"/>
      <w:r w:rsidRPr="00D27913">
        <w:rPr>
          <w:rStyle w:val="StyleBoldUnderline"/>
        </w:rPr>
        <w:t>targeter</w:t>
      </w:r>
      <w:proofErr w:type="spellEnd"/>
      <w:r>
        <w:t xml:space="preserve">. </w:t>
      </w:r>
      <w:r w:rsidRPr="00D27913">
        <w:rPr>
          <w:rStyle w:val="StyleBoldUnderline"/>
        </w:rPr>
        <w:t xml:space="preserve">Even </w:t>
      </w:r>
      <w:r w:rsidRPr="003C7CF5">
        <w:rPr>
          <w:rStyle w:val="StyleBoldUnderline"/>
          <w:highlight w:val="yellow"/>
        </w:rPr>
        <w:t>U.S. carrier</w:t>
      </w:r>
      <w:r>
        <w:t xml:space="preserve"> battle </w:t>
      </w:r>
      <w:r w:rsidRPr="003C7CF5">
        <w:rPr>
          <w:rStyle w:val="StyleBoldUnderline"/>
          <w:highlight w:val="yellow"/>
        </w:rPr>
        <w:t>groups</w:t>
      </w:r>
      <w:r>
        <w:t xml:space="preserve">, which </w:t>
      </w:r>
      <w:r w:rsidRPr="00D27913">
        <w:rPr>
          <w:rStyle w:val="StyleBoldUnderline"/>
        </w:rPr>
        <w:t>the U.S. has been operating for</w:t>
      </w:r>
      <w:r>
        <w:t xml:space="preserve"> more than </w:t>
      </w:r>
      <w:r w:rsidRPr="00D27913">
        <w:rPr>
          <w:rStyle w:val="StyleBoldUnderline"/>
        </w:rPr>
        <w:t>seven decades</w:t>
      </w:r>
      <w:r>
        <w:t xml:space="preserve"> and which </w:t>
      </w:r>
      <w:r w:rsidRPr="003C7CF5">
        <w:rPr>
          <w:rStyle w:val="StyleBoldUnderline"/>
          <w:highlight w:val="yellow"/>
        </w:rPr>
        <w:t>are far more advanced</w:t>
      </w:r>
      <w:r w:rsidRPr="00D27913">
        <w:rPr>
          <w:rStyle w:val="StyleBoldUnderline"/>
        </w:rPr>
        <w:t xml:space="preserve"> than anything China can hope to field anytime soon, are increasingly criticized</w:t>
      </w:r>
      <w:r>
        <w:t xml:space="preserve"> </w:t>
      </w:r>
      <w:r w:rsidRPr="00D27913">
        <w:rPr>
          <w:rStyle w:val="StyleBoldUnderline"/>
        </w:rPr>
        <w:t>as</w:t>
      </w:r>
      <w:r>
        <w:t xml:space="preserve"> “big, expensive, </w:t>
      </w:r>
      <w:r w:rsidRPr="00D27913">
        <w:rPr>
          <w:rStyle w:val="StyleBoldUnderline"/>
        </w:rPr>
        <w:t>vulnerable</w:t>
      </w:r>
      <w:r>
        <w:t>,”—even “</w:t>
      </w:r>
      <w:r w:rsidRPr="00D27913">
        <w:rPr>
          <w:rStyle w:val="StyleBoldUnderline"/>
        </w:rPr>
        <w:t>irrelevant” to</w:t>
      </w:r>
      <w:r>
        <w:t xml:space="preserve"> modern-day </w:t>
      </w:r>
      <w:r w:rsidRPr="00D27913">
        <w:rPr>
          <w:rStyle w:val="StyleBoldUnderline"/>
        </w:rPr>
        <w:t>warfare</w:t>
      </w:r>
      <w:r>
        <w:t xml:space="preserve">. Second, </w:t>
      </w:r>
      <w:r w:rsidRPr="003C7CF5">
        <w:rPr>
          <w:rStyle w:val="StyleBoldUnderline"/>
          <w:highlight w:val="yellow"/>
        </w:rPr>
        <w:t>PLA funds are wasted on corruption and lavish functions</w:t>
      </w:r>
      <w:r>
        <w:t xml:space="preserve"> to an extent that appear to make last year’s revelations about profligacy at the U.S. General Services Administration look like amateur hour. These </w:t>
      </w:r>
      <w:r w:rsidRPr="00D27913">
        <w:rPr>
          <w:rStyle w:val="StyleBoldUnderline"/>
        </w:rPr>
        <w:t>problems are so severe</w:t>
      </w:r>
      <w:r>
        <w:t xml:space="preserve"> that in </w:t>
      </w:r>
      <w:r w:rsidRPr="00D27913">
        <w:t xml:space="preserve">November 2012 Hu Jintao warned publicly </w:t>
      </w:r>
      <w:r w:rsidRPr="00D27913">
        <w:rPr>
          <w:rStyle w:val="StyleBoldUnderline"/>
        </w:rPr>
        <w:t xml:space="preserve">that </w:t>
      </w:r>
      <w:r w:rsidRPr="003C7CF5">
        <w:rPr>
          <w:rStyle w:val="StyleBoldUnderline"/>
          <w:highlight w:val="yellow"/>
        </w:rPr>
        <w:t xml:space="preserve">corruption poses an </w:t>
      </w:r>
      <w:r w:rsidRPr="003C7CF5">
        <w:rPr>
          <w:rStyle w:val="Emphasis"/>
          <w:highlight w:val="yellow"/>
        </w:rPr>
        <w:t>existential threat</w:t>
      </w:r>
      <w:r>
        <w:t xml:space="preserve"> to the Party and the State, and his successor Xi Jinping is ordering improved adherence to regulations in precisely these areas.</w:t>
      </w:r>
    </w:p>
    <w:p w:rsidR="001A1098" w:rsidRDefault="001A1098" w:rsidP="001C516F"/>
    <w:p w:rsidR="001C516F" w:rsidRPr="00B22F09" w:rsidRDefault="001C516F" w:rsidP="001C516F"/>
    <w:p w:rsidR="001C516F" w:rsidRPr="00B22F09" w:rsidRDefault="001C516F" w:rsidP="001C516F"/>
    <w:p w:rsidR="001C516F" w:rsidRPr="00B22F09" w:rsidRDefault="00173184" w:rsidP="00173184">
      <w:pPr>
        <w:pStyle w:val="Heading3"/>
      </w:pPr>
      <w:r>
        <w:lastRenderedPageBreak/>
        <w:t>A2 North Korea Advantage</w:t>
      </w:r>
      <w:r w:rsidR="0028336A">
        <w:t xml:space="preserve"> – No Korea War risk</w:t>
      </w:r>
    </w:p>
    <w:p w:rsidR="0024173D" w:rsidRDefault="0024173D" w:rsidP="0024173D">
      <w:pPr>
        <w:pStyle w:val="Heading4"/>
      </w:pPr>
      <w:r>
        <w:t>No risk war --- North Korea provokes but always defers away from escalation.</w:t>
      </w:r>
    </w:p>
    <w:p w:rsidR="0024173D" w:rsidRPr="00210FAB" w:rsidRDefault="0024173D" w:rsidP="0024173D">
      <w:pPr>
        <w:rPr>
          <w:sz w:val="18"/>
          <w:szCs w:val="18"/>
        </w:rPr>
      </w:pPr>
      <w:r w:rsidRPr="00180350">
        <w:rPr>
          <w:rStyle w:val="Heading4Char"/>
        </w:rPr>
        <w:t>Jackson and</w:t>
      </w:r>
      <w:r w:rsidRPr="00180350">
        <w:rPr>
          <w:sz w:val="18"/>
          <w:szCs w:val="18"/>
        </w:rPr>
        <w:t xml:space="preserve"> </w:t>
      </w:r>
      <w:r w:rsidRPr="00180350">
        <w:rPr>
          <w:rStyle w:val="Heading4Char"/>
        </w:rPr>
        <w:t>Suh</w:t>
      </w:r>
      <w:r w:rsidRPr="00180350">
        <w:rPr>
          <w:sz w:val="18"/>
          <w:szCs w:val="18"/>
        </w:rPr>
        <w:t>, 7/9/</w:t>
      </w:r>
      <w:r w:rsidRPr="00180350">
        <w:rPr>
          <w:rStyle w:val="Heading4Char"/>
        </w:rPr>
        <w:t>2015</w:t>
      </w:r>
      <w:r w:rsidRPr="00180350">
        <w:rPr>
          <w:sz w:val="18"/>
          <w:szCs w:val="18"/>
        </w:rPr>
        <w:t xml:space="preserve">. Visiting Fellow at the Center for a New American Security, a Council on Foreign Relations International Affairs Fellow, and author of the forthcoming book Rival Reputations: Coercion and Credibility in U.S.-North Korea Relations; and Program Coordinator for the Asia-Pacific Security Program at the Center for a New American Security. </w:t>
      </w:r>
      <w:r>
        <w:rPr>
          <w:sz w:val="18"/>
          <w:szCs w:val="18"/>
        </w:rPr>
        <w:t>(</w:t>
      </w:r>
      <w:r w:rsidRPr="00180350">
        <w:rPr>
          <w:sz w:val="18"/>
          <w:szCs w:val="18"/>
        </w:rPr>
        <w:t>Van</w:t>
      </w:r>
      <w:r>
        <w:rPr>
          <w:sz w:val="18"/>
          <w:szCs w:val="18"/>
        </w:rPr>
        <w:t xml:space="preserve">, </w:t>
      </w:r>
      <w:r w:rsidRPr="00180350">
        <w:rPr>
          <w:sz w:val="18"/>
          <w:szCs w:val="18"/>
        </w:rPr>
        <w:t>Hannah</w:t>
      </w:r>
      <w:r>
        <w:rPr>
          <w:sz w:val="18"/>
          <w:szCs w:val="18"/>
        </w:rPr>
        <w:t xml:space="preserve">, </w:t>
      </w:r>
      <w:r w:rsidRPr="00180350">
        <w:rPr>
          <w:sz w:val="18"/>
          <w:szCs w:val="18"/>
        </w:rPr>
        <w:t>“The Biggest Myth about North Korea,” The National Interest, http://nationalinterest.org/feature/the-biggest-myth-about-north-korea-13290?page=2.</w:t>
      </w:r>
      <w:r>
        <w:rPr>
          <w:sz w:val="18"/>
          <w:szCs w:val="18"/>
        </w:rPr>
        <w:t>)</w:t>
      </w:r>
    </w:p>
    <w:p w:rsidR="0024173D" w:rsidRPr="002A01FD" w:rsidRDefault="0024173D" w:rsidP="0024173D">
      <w:pPr>
        <w:rPr>
          <w:sz w:val="18"/>
          <w:szCs w:val="18"/>
        </w:rPr>
      </w:pPr>
      <w:r w:rsidRPr="002A01FD">
        <w:rPr>
          <w:sz w:val="18"/>
          <w:szCs w:val="18"/>
        </w:rPr>
        <w:t xml:space="preserve">A million lives and a trillion dollars. Experts in the 1990s predicted that the costs of war with North Korea would reach at least this magnitude. While this is probably true of a worst-case scenario, and estimates would doubtless be even higher today, </w:t>
      </w:r>
      <w:r w:rsidRPr="003C7CF5">
        <w:rPr>
          <w:rStyle w:val="StyleBoldUnderline"/>
          <w:highlight w:val="yellow"/>
        </w:rPr>
        <w:t>pundits and officials alike have allowed it to cloud reasoned judgment about North Korea</w:t>
      </w:r>
      <w:r w:rsidRPr="00A60172">
        <w:rPr>
          <w:rStyle w:val="StyleBoldUnderline"/>
        </w:rPr>
        <w:t>. A strawman argument has taken hold that any actions against North Korea will lead to cataclysmic death and destruction</w:t>
      </w:r>
      <w:r w:rsidRPr="002A01FD">
        <w:rPr>
          <w:sz w:val="18"/>
          <w:szCs w:val="18"/>
        </w:rPr>
        <w:t>.</w:t>
      </w:r>
    </w:p>
    <w:p w:rsidR="0024173D" w:rsidRPr="002A01FD" w:rsidRDefault="0024173D" w:rsidP="0024173D">
      <w:pPr>
        <w:rPr>
          <w:sz w:val="18"/>
          <w:szCs w:val="18"/>
        </w:rPr>
      </w:pPr>
      <w:r w:rsidRPr="002A01FD">
        <w:rPr>
          <w:sz w:val="18"/>
          <w:szCs w:val="18"/>
        </w:rPr>
        <w:t xml:space="preserve">This is wrong. </w:t>
      </w:r>
      <w:r w:rsidRPr="0028336A">
        <w:t>Alliance military actions against North Korea will not automatically trigger a nuclear holocaust or the annihilation of Seoul. Fear, risk aversion and a misunderstanding of North Korea have allowed the most dangerous scenario to be conflated with the most likely one.</w:t>
      </w:r>
      <w:r w:rsidRPr="002A01FD">
        <w:rPr>
          <w:sz w:val="18"/>
          <w:szCs w:val="18"/>
        </w:rPr>
        <w:t xml:space="preserve"> Rather than being paralyzed by the fact that anything is possible, alliance policy and military planning needs to recognize a simple reality: no matter what North Korea threatens, it will assiduously seek to avoid war-triggering actions. North Korea’s own historical behavior and its widely presumed goal of regime survival confirms as much.</w:t>
      </w:r>
    </w:p>
    <w:p w:rsidR="0024173D" w:rsidRPr="002A01FD" w:rsidRDefault="0024173D" w:rsidP="0024173D">
      <w:pPr>
        <w:rPr>
          <w:sz w:val="18"/>
          <w:szCs w:val="18"/>
        </w:rPr>
      </w:pPr>
      <w:r w:rsidRPr="003C7CF5">
        <w:rPr>
          <w:rStyle w:val="StyleBoldUnderline"/>
          <w:highlight w:val="yellow"/>
        </w:rPr>
        <w:t>It isn’t hard to find pundits who would have us believe North Korea is prepared to immolate the Korean Peninsula in a blaze of glory at the first hint of conflict</w:t>
      </w:r>
      <w:r w:rsidRPr="002A01FD">
        <w:rPr>
          <w:sz w:val="18"/>
          <w:szCs w:val="18"/>
        </w:rPr>
        <w:t>. One argument goes that offensive military action “likely would trigger a war which would devastate South Korea.” Another offers that even an “extremely limited” preemptive strike “…risks sparking a major military conflict…that might have devastating consequences for the [United States], Korea, and beyond...” Still others argue that there’s nothing the United States or South Korea can do because North Korean artillery aimed at Seoul prevents even minor military actions, implying that any attacks on North Korea will trigger the worst scenario imaginable. One analyst even pointedly remarks that using force against North Korea would be worse than allowing its nuclear program to expand.</w:t>
      </w:r>
    </w:p>
    <w:p w:rsidR="0024173D" w:rsidRPr="002A01FD" w:rsidRDefault="0024173D" w:rsidP="0024173D">
      <w:pPr>
        <w:rPr>
          <w:sz w:val="18"/>
          <w:szCs w:val="18"/>
        </w:rPr>
      </w:pPr>
      <w:r w:rsidRPr="002A01FD">
        <w:rPr>
          <w:sz w:val="18"/>
          <w:szCs w:val="18"/>
        </w:rPr>
        <w:t xml:space="preserve">Nor is this illogic limited to pundits; successive U.S. administrations have fallen prey to the same fear-based, rather than logic-based, thinking. During the George W. Bush administration, the prevailing view “…was that if any kind of military strike starts against North Korea, the North Koreans would invade…and they will cause enormous destruction of Seoul.” And former secretary of defense Robert Gates wrote in his memoir of the Obama administration’s hyperventilating pleas with the highest levels of the South Korean government not to retaliate against North Korea for its November 2010 artillery attack on </w:t>
      </w:r>
      <w:proofErr w:type="spellStart"/>
      <w:r w:rsidRPr="002A01FD">
        <w:rPr>
          <w:sz w:val="18"/>
          <w:szCs w:val="18"/>
        </w:rPr>
        <w:t>Yeonpyeong</w:t>
      </w:r>
      <w:proofErr w:type="spellEnd"/>
      <w:r w:rsidRPr="002A01FD">
        <w:rPr>
          <w:sz w:val="18"/>
          <w:szCs w:val="18"/>
        </w:rPr>
        <w:t xml:space="preserve"> Island.</w:t>
      </w:r>
    </w:p>
    <w:p w:rsidR="0024173D" w:rsidRPr="002A01FD" w:rsidRDefault="0024173D" w:rsidP="0024173D">
      <w:pPr>
        <w:rPr>
          <w:sz w:val="18"/>
          <w:szCs w:val="18"/>
        </w:rPr>
      </w:pPr>
      <w:r w:rsidRPr="003C7CF5">
        <w:rPr>
          <w:rStyle w:val="StyleBoldUnderline"/>
          <w:highlight w:val="yellow"/>
        </w:rPr>
        <w:t>Widespread fear of a North Korean total war is a pathology based on an imaginary North Korea</w:t>
      </w:r>
      <w:r w:rsidRPr="002A01FD">
        <w:rPr>
          <w:sz w:val="18"/>
          <w:szCs w:val="18"/>
        </w:rPr>
        <w:t>. No matter one’s political leanings, right and left alike agree that North Korea’s primary goal is regime survival, meaning that North Korea will not only take actions to safeguard its regime, but also avoid taking actions that put its survival at risk.</w:t>
      </w:r>
    </w:p>
    <w:p w:rsidR="0024173D" w:rsidRPr="0028336A" w:rsidRDefault="0024173D" w:rsidP="0028336A">
      <w:r w:rsidRPr="0028336A">
        <w:t>This bears out in sixty years of observing North Korean behavior—</w:t>
      </w:r>
      <w:r w:rsidRPr="002A01FD">
        <w:rPr>
          <w:sz w:val="18"/>
          <w:szCs w:val="18"/>
        </w:rPr>
        <w:t xml:space="preserve">even during the so-called “second Korean war” of the late 1960s, </w:t>
      </w:r>
      <w:r w:rsidRPr="003C7CF5">
        <w:rPr>
          <w:rStyle w:val="StyleBoldUnderline"/>
          <w:highlight w:val="yellow"/>
        </w:rPr>
        <w:t>North Korea never escalated beyond isolated military attacks</w:t>
      </w:r>
      <w:r w:rsidRPr="002A01FD">
        <w:rPr>
          <w:sz w:val="18"/>
          <w:szCs w:val="18"/>
        </w:rPr>
        <w:t>. Today, North Korea threatens South Korean NGOs that send propaganda balloons into its territory, yet fires at the balloons and not the people launching them</w:t>
      </w:r>
      <w:r w:rsidRPr="0028336A">
        <w:t>. In repeated naval clashes with South Korea in the Yellow Sea, North Korea strikes some blows and suffers others, but it never escalates beyond the local clash. North Korea has had countless opportunities to escalate or broaden conflicts in a crisis, yet has consistently chosen restraint. Whatever North Korea’s rhetoric and motivations for violence, its track record shows a preference for not taking actions that would jeopardize the regime, and the North Korean escalation that everyone fears would do precisely that.</w:t>
      </w:r>
    </w:p>
    <w:p w:rsidR="0024173D" w:rsidRPr="0028336A" w:rsidRDefault="0024173D" w:rsidP="0028336A">
      <w:r w:rsidRPr="0028336A">
        <w:t>Even if North Korea responded with violence when attacked or retaliated against, there is a massive difference between responding with limited or tit-for-tat violence (its historical modus operandi) and responding with the most devastatingly lethal response it can come up with, like a nuclear first-strike or artillery barrages against Seoul. The latter are regime-ending actions, while the former may demonstrate resolve against the alliance and allow both sides a chance to sue for peace.</w:t>
      </w:r>
    </w:p>
    <w:p w:rsidR="0024173D" w:rsidRPr="002A01FD" w:rsidRDefault="0024173D" w:rsidP="0028336A">
      <w:pPr>
        <w:rPr>
          <w:sz w:val="18"/>
          <w:szCs w:val="18"/>
        </w:rPr>
      </w:pPr>
      <w:r w:rsidRPr="0028336A">
        <w:t xml:space="preserve">To be clear, we’re not saying conflict with North Korea is impossible. On the contrary, North Korean military adventurism may become more likely as it feels its expanding nuclear and missile capability </w:t>
      </w:r>
      <w:r w:rsidRPr="0028336A">
        <w:lastRenderedPageBreak/>
        <w:t>affords it greater</w:t>
      </w:r>
      <w:r w:rsidRPr="002A01FD">
        <w:rPr>
          <w:sz w:val="18"/>
          <w:szCs w:val="18"/>
        </w:rPr>
        <w:t xml:space="preserve"> protections from retaliation. </w:t>
      </w:r>
      <w:r w:rsidRPr="003C7CF5">
        <w:rPr>
          <w:rStyle w:val="StyleBoldUnderline"/>
          <w:highlight w:val="yellow"/>
        </w:rPr>
        <w:t>But such conflicts won’t escalate to an all-out war</w:t>
      </w:r>
      <w:r w:rsidRPr="002A01FD">
        <w:rPr>
          <w:sz w:val="18"/>
          <w:szCs w:val="18"/>
        </w:rPr>
        <w:t>, even if the alliance responds to North Korean violence with a limited counteroffensive. We are also not calling for preventive strikes on North Korean nuclear facilities at this time. A disarming first-strike against North Korea requires answering many questions. How confident are we of destroying 100 percent of the targets? How far would a first-strike set back North Korea’s nuclear capabilities? How can we disabuse North Korea of the perception that the alliance is pursuing regime change (the one scenario that would trigger devastating North Korean retaliation)?</w:t>
      </w:r>
    </w:p>
    <w:p w:rsidR="0024173D" w:rsidRPr="002A01FD" w:rsidRDefault="0024173D" w:rsidP="0024173D">
      <w:pPr>
        <w:rPr>
          <w:sz w:val="18"/>
          <w:szCs w:val="18"/>
        </w:rPr>
      </w:pPr>
      <w:r w:rsidRPr="002A01FD">
        <w:rPr>
          <w:sz w:val="18"/>
          <w:szCs w:val="18"/>
        </w:rPr>
        <w:t>But we are arguing that it’s a mistake for alliance policy and military plans to be made on the assumption that any preventive or retaliatory strike inevitably escalates to total war and regime change. Not only is that contrary to North Korea’s own primary goal, it’s the kind of thing that paralyzes the alliance when faced with North Korean aggression.</w:t>
      </w:r>
    </w:p>
    <w:p w:rsidR="001C516F" w:rsidRDefault="0024173D" w:rsidP="001C516F">
      <w:pPr>
        <w:rPr>
          <w:sz w:val="18"/>
          <w:szCs w:val="18"/>
        </w:rPr>
      </w:pPr>
      <w:r w:rsidRPr="002A01FD">
        <w:rPr>
          <w:sz w:val="18"/>
          <w:szCs w:val="18"/>
        </w:rPr>
        <w:t>Just because something is possible, doesn’t make it probable. As a matter of historical observation—not rational assumption—</w:t>
      </w:r>
      <w:r w:rsidRPr="003C7CF5">
        <w:rPr>
          <w:rStyle w:val="StyleBoldUnderline"/>
          <w:highlight w:val="yellow"/>
        </w:rPr>
        <w:t>North Korea’s primary goal is regime survival, and its foreign policy is bounded by a logic of consequences</w:t>
      </w:r>
      <w:r w:rsidRPr="002A01FD">
        <w:rPr>
          <w:sz w:val="18"/>
          <w:szCs w:val="18"/>
        </w:rPr>
        <w:t>. If we accept those two propositions, then we must plan and formulate policy not on the assumption that North Korea will escalate in response to any offensive or counteroffensive alliance action, but rather with the expectation that North Korea will seek to keep any military friction limited f</w:t>
      </w:r>
      <w:r w:rsidR="0028336A">
        <w:rPr>
          <w:sz w:val="18"/>
          <w:szCs w:val="18"/>
        </w:rPr>
        <w:t>or the sake of regime survival.</w:t>
      </w:r>
    </w:p>
    <w:p w:rsidR="005F19D5" w:rsidRDefault="005F19D5" w:rsidP="001C516F">
      <w:pPr>
        <w:rPr>
          <w:sz w:val="18"/>
          <w:szCs w:val="18"/>
        </w:rPr>
      </w:pPr>
    </w:p>
    <w:p w:rsidR="005F19D5" w:rsidRPr="00820EB0" w:rsidRDefault="005F19D5" w:rsidP="005F19D5">
      <w:pPr>
        <w:pStyle w:val="Heading4"/>
      </w:pPr>
      <w:r w:rsidRPr="00820EB0">
        <w:t>No risk of escalation</w:t>
      </w:r>
      <w:r>
        <w:t xml:space="preserve"> – including </w:t>
      </w:r>
      <w:proofErr w:type="spellStart"/>
      <w:r>
        <w:t>miscalc</w:t>
      </w:r>
      <w:proofErr w:type="spellEnd"/>
    </w:p>
    <w:p w:rsidR="005F19D5" w:rsidRPr="00820EB0" w:rsidRDefault="005F19D5" w:rsidP="005F19D5">
      <w:r w:rsidRPr="00764594">
        <w:rPr>
          <w:rStyle w:val="StyleStyleBold12pt"/>
        </w:rPr>
        <w:t>Jackson 2015</w:t>
      </w:r>
      <w:r w:rsidRPr="00820EB0">
        <w:t xml:space="preserve"> - Visiting Fellow at the Center for a New American Security and a Council on Foreign Relations International Affairs Fellow</w:t>
      </w:r>
      <w:r w:rsidRPr="00820EB0">
        <w:br/>
        <w:t>Van, Preparing for the Next Korean War, Aug 24, thediplomat.com/2015/08/preparing-for-the-next-</w:t>
      </w:r>
      <w:proofErr w:type="spellStart"/>
      <w:r w:rsidRPr="00820EB0">
        <w:t>korean</w:t>
      </w:r>
      <w:proofErr w:type="spellEnd"/>
      <w:r w:rsidRPr="00820EB0">
        <w:t>-war/</w:t>
      </w:r>
    </w:p>
    <w:p w:rsidR="005F19D5" w:rsidRPr="00820EB0" w:rsidRDefault="005F19D5" w:rsidP="005F19D5">
      <w:pPr>
        <w:rPr>
          <w:sz w:val="16"/>
        </w:rPr>
      </w:pPr>
      <w:r w:rsidRPr="00820EB0">
        <w:rPr>
          <w:sz w:val="16"/>
        </w:rPr>
        <w:t xml:space="preserve">Audience costs are the expected punishments or rewards a leader is likely to face based on their behavior. In democracies, domestic audience costs are thought to sometimes encourage restraint in political leaders, and to strengthen the credibility of threats when leaders of democratic polities make them. A politician who fails to live up to their word, for example, will be punished at the ballot box (this is a theory, not a description of reality). </w:t>
      </w:r>
      <w:r w:rsidRPr="003C7CF5">
        <w:rPr>
          <w:bCs/>
          <w:highlight w:val="yellow"/>
          <w:u w:val="single"/>
        </w:rPr>
        <w:t>In dictatorships</w:t>
      </w:r>
      <w:r w:rsidRPr="00820EB0">
        <w:rPr>
          <w:bCs/>
          <w:u w:val="single"/>
        </w:rPr>
        <w:t xml:space="preserve"> though, </w:t>
      </w:r>
      <w:r w:rsidRPr="003C7CF5">
        <w:rPr>
          <w:bCs/>
          <w:highlight w:val="yellow"/>
          <w:u w:val="single"/>
        </w:rPr>
        <w:t>the audience cost mechanism as</w:t>
      </w:r>
      <w:r w:rsidRPr="00820EB0">
        <w:rPr>
          <w:bCs/>
          <w:u w:val="single"/>
        </w:rPr>
        <w:t xml:space="preserve"> a source of either </w:t>
      </w:r>
      <w:r w:rsidRPr="003C7CF5">
        <w:rPr>
          <w:bCs/>
          <w:highlight w:val="yellow"/>
          <w:u w:val="single"/>
        </w:rPr>
        <w:t>restraint or credibility doesn’t exist in the same way. The only audiences that might punish or reward a leader are elites</w:t>
      </w:r>
      <w:r w:rsidRPr="00820EB0">
        <w:rPr>
          <w:bCs/>
          <w:u w:val="single"/>
        </w:rPr>
        <w:t xml:space="preserve"> who implement orders and are capable of threatening a coup. </w:t>
      </w:r>
      <w:r w:rsidRPr="00820EB0">
        <w:rPr>
          <w:sz w:val="16"/>
        </w:rPr>
        <w:t xml:space="preserve">But </w:t>
      </w:r>
      <w:r w:rsidRPr="003C7CF5">
        <w:rPr>
          <w:bCs/>
          <w:highlight w:val="yellow"/>
          <w:u w:val="single"/>
        </w:rPr>
        <w:t>in</w:t>
      </w:r>
      <w:r w:rsidRPr="00820EB0">
        <w:rPr>
          <w:bCs/>
          <w:u w:val="single"/>
        </w:rPr>
        <w:t xml:space="preserve"> </w:t>
      </w:r>
      <w:r w:rsidRPr="003C7CF5">
        <w:rPr>
          <w:bCs/>
          <w:highlight w:val="yellow"/>
          <w:u w:val="single"/>
        </w:rPr>
        <w:t xml:space="preserve">North Korea, Kim Jong </w:t>
      </w:r>
      <w:proofErr w:type="spellStart"/>
      <w:r w:rsidRPr="003C7CF5">
        <w:rPr>
          <w:bCs/>
          <w:highlight w:val="yellow"/>
          <w:u w:val="single"/>
        </w:rPr>
        <w:t>Eun</w:t>
      </w:r>
      <w:proofErr w:type="spellEnd"/>
      <w:r w:rsidRPr="003C7CF5">
        <w:rPr>
          <w:bCs/>
          <w:highlight w:val="yellow"/>
          <w:u w:val="single"/>
        </w:rPr>
        <w:t xml:space="preserve"> seems to be killing all those</w:t>
      </w:r>
      <w:r w:rsidRPr="00820EB0">
        <w:rPr>
          <w:bCs/>
          <w:u w:val="single"/>
        </w:rPr>
        <w:t xml:space="preserve"> guys. </w:t>
      </w:r>
      <w:r w:rsidRPr="00820EB0">
        <w:rPr>
          <w:sz w:val="16"/>
        </w:rPr>
        <w:t xml:space="preserve">So even if dictators face audience costs in general—and many scholars think they don’t—North Korea seems a special case in which audience costs are marginal if they exist at all. So </w:t>
      </w:r>
      <w:r w:rsidRPr="003C7CF5">
        <w:rPr>
          <w:bCs/>
          <w:highlight w:val="yellow"/>
          <w:u w:val="single"/>
        </w:rPr>
        <w:t xml:space="preserve">if North Korea ends up in an undesirable conflict, Kim Jong </w:t>
      </w:r>
      <w:proofErr w:type="spellStart"/>
      <w:r w:rsidRPr="003C7CF5">
        <w:rPr>
          <w:bCs/>
          <w:highlight w:val="yellow"/>
          <w:u w:val="single"/>
        </w:rPr>
        <w:t>Eun</w:t>
      </w:r>
      <w:proofErr w:type="spellEnd"/>
      <w:r w:rsidRPr="003C7CF5">
        <w:rPr>
          <w:bCs/>
          <w:highlight w:val="yellow"/>
          <w:u w:val="single"/>
        </w:rPr>
        <w:t xml:space="preserve"> and the generals can de-escalate or back down without necessarily losing face</w:t>
      </w:r>
      <w:r w:rsidRPr="00820EB0">
        <w:rPr>
          <w:bCs/>
          <w:u w:val="single"/>
        </w:rPr>
        <w:t xml:space="preserve">. </w:t>
      </w:r>
      <w:r w:rsidRPr="00820EB0">
        <w:rPr>
          <w:sz w:val="16"/>
        </w:rPr>
        <w:t xml:space="preserve">At any rate, North Korea has a history of making threats that it fails to follow through on. The stability-instability paradox was a concept developed during the Cold War to explain how two states can achieve stability at the strategic level through mutually assured destruction but, as a consequence, simultaneously be even freer to pursue small-scale and seemingly low-stakes conflicts like provocations and proxy wars. The odds of a nuclear holocaust were thought to approach zero while low-intensity conflicts became a recurring </w:t>
      </w:r>
      <w:r w:rsidRPr="00820EB0">
        <w:rPr>
          <w:bCs/>
          <w:u w:val="single"/>
        </w:rPr>
        <w:t xml:space="preserve">phenomenon. As North Korea’s nuclear capability improves, the </w:t>
      </w:r>
      <w:r w:rsidRPr="003C7CF5">
        <w:rPr>
          <w:bCs/>
          <w:highlight w:val="yellow"/>
          <w:u w:val="single"/>
        </w:rPr>
        <w:t>logic of the stability-instability paradox becomes more compelling</w:t>
      </w:r>
      <w:r w:rsidRPr="00820EB0">
        <w:rPr>
          <w:sz w:val="16"/>
        </w:rPr>
        <w:t xml:space="preserve">. </w:t>
      </w:r>
      <w:r w:rsidRPr="00820EB0">
        <w:rPr>
          <w:bCs/>
          <w:u w:val="single"/>
        </w:rPr>
        <w:t xml:space="preserve">Even without delivery vehicles for North Korea’s nuclear capability, some believe that the stability-instability paradox has already reached the Korean Peninsula </w:t>
      </w:r>
      <w:r w:rsidRPr="003C7CF5">
        <w:rPr>
          <w:bCs/>
          <w:highlight w:val="yellow"/>
          <w:u w:val="single"/>
        </w:rPr>
        <w:t>due to the capacity of both sides to inflict unimaginable atrocities on the other through conventional weapons alone</w:t>
      </w:r>
      <w:r w:rsidRPr="00820EB0">
        <w:rPr>
          <w:bCs/>
          <w:u w:val="single"/>
        </w:rPr>
        <w:t>.</w:t>
      </w:r>
      <w:r w:rsidRPr="00820EB0">
        <w:rPr>
          <w:sz w:val="16"/>
        </w:rPr>
        <w:t xml:space="preserve"> In short, while there may be incentives for conflict by either side, both sides also have even more compelling incentives to limit the scope of any violence. </w:t>
      </w:r>
      <w:r w:rsidRPr="00820EB0">
        <w:rPr>
          <w:bCs/>
          <w:u w:val="single"/>
        </w:rPr>
        <w:t>There are, o</w:t>
      </w:r>
      <w:r w:rsidRPr="00820EB0">
        <w:rPr>
          <w:sz w:val="16"/>
        </w:rPr>
        <w:t xml:space="preserve">f course, </w:t>
      </w:r>
      <w:r w:rsidRPr="00820EB0">
        <w:rPr>
          <w:bCs/>
          <w:u w:val="single"/>
        </w:rPr>
        <w:t>many chances for miscalculation</w:t>
      </w:r>
      <w:r w:rsidRPr="00820EB0">
        <w:rPr>
          <w:sz w:val="16"/>
        </w:rPr>
        <w:t>—especially during a crisis—</w:t>
      </w:r>
      <w:r w:rsidRPr="00820EB0">
        <w:rPr>
          <w:bCs/>
          <w:u w:val="single"/>
        </w:rPr>
        <w:t xml:space="preserve">but </w:t>
      </w:r>
      <w:r w:rsidRPr="003C7CF5">
        <w:rPr>
          <w:bCs/>
          <w:highlight w:val="yellow"/>
          <w:u w:val="single"/>
        </w:rPr>
        <w:t>there’s no conceivable miscalc</w:t>
      </w:r>
      <w:r w:rsidRPr="00820EB0">
        <w:rPr>
          <w:bCs/>
          <w:u w:val="single"/>
        </w:rPr>
        <w:t xml:space="preserve">ulation </w:t>
      </w:r>
      <w:r w:rsidRPr="003C7CF5">
        <w:rPr>
          <w:bCs/>
          <w:highlight w:val="yellow"/>
          <w:u w:val="single"/>
        </w:rPr>
        <w:t>that would reasonably lead to total war without lots of intervening steps</w:t>
      </w:r>
      <w:r w:rsidRPr="00820EB0">
        <w:rPr>
          <w:bCs/>
          <w:u w:val="single"/>
        </w:rPr>
        <w:t xml:space="preserve"> and assumptions </w:t>
      </w:r>
      <w:r w:rsidRPr="003C7CF5">
        <w:rPr>
          <w:bCs/>
          <w:highlight w:val="yellow"/>
          <w:u w:val="single"/>
        </w:rPr>
        <w:t>in between</w:t>
      </w:r>
      <w:r w:rsidRPr="00820EB0">
        <w:rPr>
          <w:bCs/>
          <w:u w:val="single"/>
        </w:rPr>
        <w:t xml:space="preserve"> the miscalculation and the nightmare outcome.</w:t>
      </w:r>
      <w:r w:rsidRPr="00820EB0">
        <w:rPr>
          <w:sz w:val="16"/>
        </w:rPr>
        <w:t xml:space="preserve"> And </w:t>
      </w:r>
      <w:r w:rsidRPr="00820EB0">
        <w:rPr>
          <w:bCs/>
          <w:u w:val="single"/>
        </w:rPr>
        <w:t xml:space="preserve">if we reason from a place of likelihoods rather than from a place of what’s hypothetically possible, we stand a chance of crafting better policy. </w:t>
      </w:r>
      <w:r w:rsidRPr="00820EB0">
        <w:rPr>
          <w:sz w:val="16"/>
        </w:rPr>
        <w:t xml:space="preserve">The structural constraints discussed above and elsewhere will remain for the foreseeable future. </w:t>
      </w:r>
      <w:r w:rsidRPr="003C7CF5">
        <w:rPr>
          <w:bCs/>
          <w:highlight w:val="yellow"/>
          <w:u w:val="single"/>
        </w:rPr>
        <w:t>If the alliance is unwilling to pursue a conciliatory or appeasement approach to North</w:t>
      </w:r>
      <w:r w:rsidRPr="00820EB0">
        <w:rPr>
          <w:bCs/>
          <w:u w:val="single"/>
        </w:rPr>
        <w:t xml:space="preserve"> Korea, </w:t>
      </w:r>
      <w:r w:rsidRPr="003C7CF5">
        <w:rPr>
          <w:bCs/>
          <w:highlight w:val="yellow"/>
          <w:u w:val="single"/>
        </w:rPr>
        <w:t>then it will stay on the path of limited war,</w:t>
      </w:r>
      <w:r w:rsidRPr="00820EB0">
        <w:rPr>
          <w:bCs/>
          <w:u w:val="single"/>
        </w:rPr>
        <w:t xml:space="preserve"> raising the question whether it’s willing to remain blind to emerging conditions or begin preparing today for what may come tomorrow.</w:t>
      </w:r>
      <w:r w:rsidRPr="00820EB0">
        <w:rPr>
          <w:sz w:val="16"/>
        </w:rPr>
        <w:t xml:space="preserve"> Last week’s crisis was a warning shot.</w:t>
      </w:r>
    </w:p>
    <w:p w:rsidR="005F19D5" w:rsidRPr="0028336A" w:rsidRDefault="005F19D5" w:rsidP="001C516F">
      <w:pPr>
        <w:rPr>
          <w:sz w:val="18"/>
          <w:szCs w:val="18"/>
        </w:rPr>
      </w:pPr>
    </w:p>
    <w:p w:rsidR="00173184" w:rsidRPr="0028336A" w:rsidRDefault="00173184" w:rsidP="0028336A">
      <w:pPr>
        <w:pStyle w:val="Heading4"/>
      </w:pPr>
      <w:r w:rsidRPr="0028336A">
        <w:lastRenderedPageBreak/>
        <w:t>North Korea would never escalate tensions</w:t>
      </w:r>
      <w:r w:rsidR="0028336A">
        <w:t xml:space="preserve"> – strategy is to use provocations to generate concessions</w:t>
      </w:r>
    </w:p>
    <w:p w:rsidR="00173184" w:rsidRPr="000B05AD" w:rsidRDefault="00173184" w:rsidP="00173184">
      <w:pPr>
        <w:rPr>
          <w:rFonts w:eastAsia="Cambria"/>
        </w:rPr>
      </w:pPr>
      <w:r w:rsidRPr="0028336A">
        <w:rPr>
          <w:rStyle w:val="StyleStyleBold12pt"/>
        </w:rPr>
        <w:t xml:space="preserve">Collins </w:t>
      </w:r>
      <w:r w:rsidR="0028336A">
        <w:rPr>
          <w:rStyle w:val="StyleStyleBold12pt"/>
        </w:rPr>
        <w:t>20</w:t>
      </w:r>
      <w:r w:rsidRPr="0028336A">
        <w:rPr>
          <w:rStyle w:val="StyleStyleBold12pt"/>
        </w:rPr>
        <w:t>11</w:t>
      </w:r>
      <w:r w:rsidRPr="000B05AD">
        <w:rPr>
          <w:rFonts w:eastAsia="Cambria"/>
        </w:rPr>
        <w:t xml:space="preserve"> Robert M. Collins is an adjunct fellow at the Korea Institute for Maritime Strategy in Seoul; “North Korea’s Strategy of Compellence</w:t>
      </w:r>
      <w:proofErr w:type="gramStart"/>
      <w:r w:rsidRPr="000B05AD">
        <w:rPr>
          <w:rFonts w:eastAsia="Cambria"/>
        </w:rPr>
        <w:t>,1</w:t>
      </w:r>
      <w:proofErr w:type="gramEnd"/>
      <w:r w:rsidRPr="000B05AD">
        <w:rPr>
          <w:rFonts w:eastAsia="Cambria"/>
        </w:rPr>
        <w:t xml:space="preserve"> Provocations, and the Northern Limit Line”; chapter in Confronting Security Challenge</w:t>
      </w:r>
      <w:r w:rsidR="0028336A">
        <w:rPr>
          <w:rFonts w:eastAsia="Cambria"/>
        </w:rPr>
        <w:t>s on the Korean Peninsula; 2011</w:t>
      </w:r>
    </w:p>
    <w:p w:rsidR="0028336A" w:rsidRPr="0028336A" w:rsidRDefault="00173184" w:rsidP="0028336A">
      <w:pPr>
        <w:rPr>
          <w:rFonts w:eastAsia="Cambria"/>
          <w:u w:val="single"/>
        </w:rPr>
      </w:pPr>
      <w:r w:rsidRPr="000B05AD">
        <w:rPr>
          <w:rFonts w:eastAsia="Cambria"/>
          <w:u w:val="single"/>
        </w:rPr>
        <w:t>A leading figure in developing the concepts of coercion</w:t>
      </w:r>
      <w:r w:rsidRPr="000B05AD">
        <w:rPr>
          <w:rFonts w:eastAsia="Cambria"/>
          <w:sz w:val="16"/>
        </w:rPr>
        <w:t xml:space="preserve">, </w:t>
      </w:r>
      <w:proofErr w:type="spellStart"/>
      <w:r w:rsidRPr="000B05AD">
        <w:rPr>
          <w:rFonts w:eastAsia="Cambria"/>
          <w:sz w:val="16"/>
        </w:rPr>
        <w:t>eomas</w:t>
      </w:r>
      <w:proofErr w:type="spellEnd"/>
      <w:r w:rsidRPr="000B05AD">
        <w:rPr>
          <w:rFonts w:eastAsia="Cambria"/>
          <w:sz w:val="16"/>
        </w:rPr>
        <w:t xml:space="preserve"> Schelling, </w:t>
      </w:r>
      <w:r w:rsidRPr="000B05AD">
        <w:rPr>
          <w:rFonts w:eastAsia="Cambria"/>
          <w:u w:val="single"/>
        </w:rPr>
        <w:t xml:space="preserve">emphasizes that </w:t>
      </w:r>
      <w:proofErr w:type="spellStart"/>
      <w:r w:rsidRPr="000B05AD">
        <w:rPr>
          <w:rFonts w:eastAsia="Cambria"/>
          <w:u w:val="single"/>
        </w:rPr>
        <w:t>compellence</w:t>
      </w:r>
      <w:proofErr w:type="spellEnd"/>
      <w:r w:rsidRPr="000B05AD">
        <w:rPr>
          <w:rFonts w:eastAsia="Cambria"/>
          <w:u w:val="single"/>
        </w:rPr>
        <w:t xml:space="preserve"> is active and “induces his (target of coercion) withdrawal</w:t>
      </w:r>
      <w:r w:rsidRPr="000B05AD">
        <w:rPr>
          <w:rFonts w:eastAsia="Cambria"/>
          <w:sz w:val="16"/>
        </w:rPr>
        <w:t xml:space="preserve">, or his acquiescence, or his collaboration by an action that threatens to hurt.”4 </w:t>
      </w:r>
      <w:r w:rsidRPr="000B05AD">
        <w:rPr>
          <w:rFonts w:eastAsia="Cambria"/>
          <w:u w:val="single"/>
        </w:rPr>
        <w:t xml:space="preserve">He further explains that </w:t>
      </w:r>
      <w:proofErr w:type="spellStart"/>
      <w:r w:rsidRPr="000B05AD">
        <w:rPr>
          <w:rFonts w:eastAsia="Cambria"/>
          <w:b/>
          <w:iCs/>
          <w:sz w:val="24"/>
          <w:u w:val="single"/>
        </w:rPr>
        <w:t>compellence</w:t>
      </w:r>
      <w:proofErr w:type="spellEnd"/>
      <w:r w:rsidRPr="000B05AD">
        <w:rPr>
          <w:rFonts w:eastAsia="Cambria"/>
          <w:u w:val="single"/>
        </w:rPr>
        <w:t xml:space="preserve"> “requires that the punishment be administered until the other acts rather than if he acts</w:t>
      </w:r>
      <w:r w:rsidRPr="000B05AD">
        <w:rPr>
          <w:rFonts w:eastAsia="Cambria"/>
          <w:sz w:val="16"/>
        </w:rPr>
        <w:t xml:space="preserve">.”5 (For the alliance, deterrence and defense focuses on if he acts.) Apparently, </w:t>
      </w:r>
      <w:r w:rsidRPr="0028336A">
        <w:t>North Korea is an excellent student of Schelling’s, as it has consistently “punished” the alliance through the aforementioned well-timed provocations</w:t>
      </w:r>
      <w:r w:rsidRPr="000B05AD">
        <w:rPr>
          <w:rFonts w:eastAsia="Cambria"/>
          <w:u w:val="single"/>
        </w:rPr>
        <w:t>.</w:t>
      </w:r>
      <w:r w:rsidRPr="000B05AD">
        <w:rPr>
          <w:rFonts w:eastAsia="Cambria"/>
          <w:sz w:val="16"/>
        </w:rPr>
        <w:t xml:space="preserve"> Complementing these aggressive actions, North Korea employs threatening themes and messages in its strategic communication and information operations to imply that further force is forthcoming if compliance by the alliance does not take place. The North targets not only ROK and U.S. leaders, but also their regional counterparts, the international media, and the ROK public as well. North Korea’s threats of war are nearly legendary. North Korean </w:t>
      </w:r>
      <w:proofErr w:type="spellStart"/>
      <w:r w:rsidRPr="000B05AD">
        <w:rPr>
          <w:rFonts w:eastAsia="Cambria"/>
          <w:sz w:val="16"/>
        </w:rPr>
        <w:t>compellence</w:t>
      </w:r>
      <w:proofErr w:type="spellEnd"/>
      <w:r w:rsidRPr="000B05AD">
        <w:rPr>
          <w:rFonts w:eastAsia="Cambria"/>
          <w:sz w:val="16"/>
        </w:rPr>
        <w:t xml:space="preserve"> creates conditions favorable to further provocation over those of deterrence and can create an imbalance of willingness to escalate, particularly if domestic political debate and public opinion in the ROK favors non-response by the alliance</w:t>
      </w:r>
      <w:r w:rsidRPr="000B05AD">
        <w:rPr>
          <w:rFonts w:eastAsia="Cambria"/>
          <w:u w:val="single"/>
        </w:rPr>
        <w:t xml:space="preserve">. </w:t>
      </w:r>
      <w:r w:rsidRPr="003C7CF5">
        <w:rPr>
          <w:rStyle w:val="StyleBoldUnderline"/>
          <w:highlight w:val="yellow"/>
        </w:rPr>
        <w:t>Hyping tensions and threatening war or retaliation serves to accentuate the perception that tensions are at an intolerable level for those not accustomed to it.ee North Korean leadership has proven that they are and has arguably shaped the ROK public by inducing fear of war</w:t>
      </w:r>
      <w:r w:rsidRPr="0028336A">
        <w:rPr>
          <w:rStyle w:val="StyleBoldUnderline"/>
        </w:rPr>
        <w:t xml:space="preserve"> </w:t>
      </w:r>
      <w:r w:rsidRPr="000B05AD">
        <w:rPr>
          <w:rFonts w:eastAsia="Cambria"/>
          <w:sz w:val="16"/>
        </w:rPr>
        <w:t xml:space="preserve">and creating by-products in political decision-making in the ROK. North Korea has shown it is more motivated than the ROK to use force and this is likely because the North demonstrates little competence in other forms of national power compared to the South Laying in direct contrast to the alliance’s strategy of deterrence and defense, </w:t>
      </w:r>
      <w:r w:rsidRPr="003C7CF5">
        <w:rPr>
          <w:rStyle w:val="StyleBoldUnderline"/>
          <w:highlight w:val="yellow"/>
        </w:rPr>
        <w:t xml:space="preserve">North Korea’s </w:t>
      </w:r>
      <w:proofErr w:type="spellStart"/>
      <w:r w:rsidRPr="003C7CF5">
        <w:rPr>
          <w:rStyle w:val="StyleBoldUnderline"/>
          <w:highlight w:val="yellow"/>
        </w:rPr>
        <w:t>compellence</w:t>
      </w:r>
      <w:proofErr w:type="spellEnd"/>
      <w:r w:rsidRPr="003C7CF5">
        <w:rPr>
          <w:rStyle w:val="StyleBoldUnderline"/>
          <w:highlight w:val="yellow"/>
        </w:rPr>
        <w:t xml:space="preserve"> strategy has used a variety of provocations to gain specific political, economic, and military concessions</w:t>
      </w:r>
      <w:r w:rsidRPr="000B05AD">
        <w:rPr>
          <w:rFonts w:eastAsia="Cambria"/>
          <w:u w:val="single"/>
        </w:rPr>
        <w:t xml:space="preserve">. </w:t>
      </w:r>
      <w:r w:rsidRPr="000B05AD">
        <w:rPr>
          <w:rFonts w:eastAsia="Cambria"/>
          <w:sz w:val="16"/>
        </w:rPr>
        <w:t xml:space="preserve">Due to Pyongyang’s consistent employment of provocations, the Korean Peninsula has 57 years of experiencing crisis after crisis of varying intensity, suffered nearly 600 ROK and U.S. military deaths, and has been to the brink of war twice—in 1976 and 1994. While alliance deterrence depends upon posture, vigilance, readiness, and capabilities to demonstrate strength, </w:t>
      </w:r>
      <w:r w:rsidRPr="000B05AD">
        <w:rPr>
          <w:rFonts w:eastAsia="Cambria"/>
          <w:u w:val="single"/>
        </w:rPr>
        <w:t>North Korea chooses to initiate action strong enough to draw political and economic responses but not so strong a</w:t>
      </w:r>
      <w:r w:rsidR="0028336A">
        <w:rPr>
          <w:rFonts w:eastAsia="Cambria"/>
          <w:u w:val="single"/>
        </w:rPr>
        <w:t>s to draw military retaliation.</w:t>
      </w:r>
    </w:p>
    <w:p w:rsidR="00173184" w:rsidRPr="0028336A" w:rsidRDefault="00173184" w:rsidP="0028336A">
      <w:pPr>
        <w:pStyle w:val="Heading4"/>
      </w:pPr>
      <w:r w:rsidRPr="0028336A">
        <w:t>North Korea is not a nuclear threat</w:t>
      </w:r>
    </w:p>
    <w:p w:rsidR="00173184" w:rsidRPr="000B05AD" w:rsidRDefault="00173184" w:rsidP="00173184">
      <w:pPr>
        <w:rPr>
          <w:rFonts w:eastAsia="Cambria"/>
        </w:rPr>
      </w:pPr>
      <w:r w:rsidRPr="000B05AD">
        <w:rPr>
          <w:rFonts w:eastAsia="Cambria"/>
        </w:rPr>
        <w:t xml:space="preserve">Joe </w:t>
      </w:r>
      <w:proofErr w:type="spellStart"/>
      <w:r w:rsidRPr="0028336A">
        <w:rPr>
          <w:rStyle w:val="StyleStyleBold12pt"/>
        </w:rPr>
        <w:t>Cirincione</w:t>
      </w:r>
      <w:proofErr w:type="spellEnd"/>
      <w:r w:rsidR="0028336A" w:rsidRPr="0028336A">
        <w:rPr>
          <w:rFonts w:eastAsia="Cambria"/>
        </w:rPr>
        <w:t xml:space="preserve"> </w:t>
      </w:r>
      <w:r w:rsidR="0028336A" w:rsidRPr="000B05AD">
        <w:rPr>
          <w:rFonts w:eastAsia="Cambria"/>
        </w:rPr>
        <w:t>Leading nuclear expert, resident of Ploughshares Fund, member of Secretary of State John Kerry's International Security Advisory Board and the Council on Foreign Relations</w:t>
      </w:r>
      <w:r w:rsidR="0028336A">
        <w:rPr>
          <w:rFonts w:eastAsia="Cambria"/>
          <w:b/>
          <w:bCs/>
          <w:smallCaps/>
          <w:sz w:val="24"/>
        </w:rPr>
        <w:t xml:space="preserve"> 2015</w:t>
      </w:r>
      <w:r w:rsidR="0028336A">
        <w:rPr>
          <w:rFonts w:eastAsia="Cambria"/>
        </w:rPr>
        <w:t xml:space="preserve"> </w:t>
      </w:r>
      <w:r w:rsidRPr="000B05AD">
        <w:rPr>
          <w:rFonts w:eastAsia="Cambria"/>
        </w:rPr>
        <w:t>5/12/15;</w:t>
      </w:r>
      <w:r w:rsidR="0028336A">
        <w:rPr>
          <w:rFonts w:eastAsia="Cambria"/>
        </w:rPr>
        <w:t xml:space="preserve"> </w:t>
      </w:r>
      <w:r w:rsidRPr="000B05AD">
        <w:rPr>
          <w:rFonts w:eastAsia="Cambria"/>
        </w:rPr>
        <w:t xml:space="preserve">North Korea’s Missile Test Is </w:t>
      </w:r>
      <w:r w:rsidR="0028336A">
        <w:rPr>
          <w:rFonts w:eastAsia="Cambria"/>
        </w:rPr>
        <w:t xml:space="preserve">Less Impressive Than You Think; </w:t>
      </w:r>
      <w:r w:rsidRPr="000B05AD">
        <w:rPr>
          <w:rFonts w:eastAsia="Cambria"/>
        </w:rPr>
        <w:t>http://www.defenseone.com/ideas/2015/05/north-koreas-missile-test-less-i</w:t>
      </w:r>
      <w:r w:rsidR="0028336A">
        <w:rPr>
          <w:rFonts w:eastAsia="Cambria"/>
        </w:rPr>
        <w:t>mpressive-you-think/112600/</w:t>
      </w:r>
    </w:p>
    <w:p w:rsidR="00173184" w:rsidRPr="0028336A" w:rsidRDefault="00173184" w:rsidP="0028336A">
      <w:r w:rsidRPr="000B05AD">
        <w:t xml:space="preserve">Kim Jong </w:t>
      </w:r>
      <w:proofErr w:type="gramStart"/>
      <w:r w:rsidRPr="000B05AD">
        <w:t>Un</w:t>
      </w:r>
      <w:proofErr w:type="gramEnd"/>
      <w:r w:rsidRPr="000B05AD">
        <w:t xml:space="preserve"> was all smiles and cigars in photos that showed a surprise</w:t>
      </w:r>
      <w:r w:rsidRPr="000B05AD">
        <w:rPr>
          <w:sz w:val="14"/>
        </w:rPr>
        <w:t xml:space="preserve"> May 9 test of a </w:t>
      </w:r>
      <w:r w:rsidRPr="000B05AD">
        <w:t>submarine launched ballistic missile (</w:t>
      </w:r>
      <w:r w:rsidRPr="000B05AD">
        <w:rPr>
          <w:sz w:val="14"/>
        </w:rPr>
        <w:t xml:space="preserve">SLBM) in the waters off North Korea. </w:t>
      </w:r>
      <w:r w:rsidRPr="000B05AD">
        <w:t xml:space="preserve">But there was less to the dictator’s photo op than meets the eye. </w:t>
      </w:r>
      <w:r w:rsidRPr="000B05AD">
        <w:rPr>
          <w:sz w:val="14"/>
        </w:rPr>
        <w:t xml:space="preserve">If North Korea could perfect this technology, it would be an impressive and dangerous new capability. Missiles launched from subs are traditionally “second strike” weapons. They are harder to detect and thus harder to take out in an initial attack. So this system—once operational—could give North Korea the ability to respond to an attack, whether conventional or nuclear, with a nuclear strike. In a crisis, that could stay the hand of South Korea, the United States, or another adversary. It could also be used in a surprise first strike. The photos, predictably, produced a surfeit of officials and experts ringing alarm bells. </w:t>
      </w:r>
      <w:r w:rsidRPr="000B05AD">
        <w:rPr>
          <w:b/>
          <w:iCs/>
          <w:sz w:val="24"/>
        </w:rPr>
        <w:t xml:space="preserve">Relax. </w:t>
      </w:r>
      <w:r w:rsidRPr="003C7CF5">
        <w:rPr>
          <w:rStyle w:val="StyleBoldUnderline"/>
          <w:highlight w:val="yellow"/>
        </w:rPr>
        <w:t>North Korea has a very long way to go.</w:t>
      </w:r>
      <w:r w:rsidRPr="000B05AD">
        <w:rPr>
          <w:b/>
          <w:iCs/>
          <w:sz w:val="24"/>
        </w:rPr>
        <w:t xml:space="preserve"> </w:t>
      </w:r>
      <w:r w:rsidRPr="000B05AD">
        <w:rPr>
          <w:sz w:val="14"/>
        </w:rPr>
        <w:t xml:space="preserve">This elaborate photo celebration appears to </w:t>
      </w:r>
      <w:r w:rsidRPr="0028336A">
        <w:t xml:space="preserve">have been staged at an “ejection test,” designed to demonstrate the ability of a sub to shoot up a missile from under the water, have it ignite, and begin flight. The missile appears to have gone about 100 or 150 meters, according to South Korean officials, about the length of a football field. That sub would have to be awfully close to its target to hit anything. The photos of Kim watching the missile pop up through the surface could be enhanced, but they could well be genuine. Regardless, there were no photos released of the missile plopping back into the ocean a few seconds later. They showed the pop but not the plop. Furthermore, as Tyler </w:t>
      </w:r>
      <w:proofErr w:type="spellStart"/>
      <w:r w:rsidRPr="0028336A">
        <w:t>Rogoway</w:t>
      </w:r>
      <w:proofErr w:type="spellEnd"/>
      <w:r w:rsidRPr="0028336A">
        <w:t xml:space="preserve"> notes in his piece for Foxtrot Alpha, “Just because the missile shown in the photos appeared to safely clear the water and climbed out through low-altitude doesn’t mean that the missile is fully capable of traveling thousands of miles to a</w:t>
      </w:r>
      <w:r w:rsidRPr="000B05AD">
        <w:t xml:space="preserve"> specific target.”</w:t>
      </w:r>
      <w:r w:rsidRPr="000B05AD">
        <w:rPr>
          <w:sz w:val="14"/>
        </w:rPr>
        <w:t xml:space="preserve"> He’s right. </w:t>
      </w:r>
      <w:r w:rsidRPr="003C7CF5">
        <w:rPr>
          <w:rStyle w:val="StyleBoldUnderline"/>
          <w:highlight w:val="yellow"/>
        </w:rPr>
        <w:t xml:space="preserve">Putting a missile up is actually easier than </w:t>
      </w:r>
      <w:r w:rsidRPr="003C7CF5">
        <w:rPr>
          <w:rStyle w:val="StyleBoldUnderline"/>
          <w:highlight w:val="yellow"/>
        </w:rPr>
        <w:lastRenderedPageBreak/>
        <w:t xml:space="preserve">bringing </w:t>
      </w:r>
      <w:proofErr w:type="spellStart"/>
      <w:proofErr w:type="gramStart"/>
      <w:r w:rsidRPr="003C7CF5">
        <w:rPr>
          <w:rStyle w:val="StyleBoldUnderline"/>
          <w:highlight w:val="yellow"/>
        </w:rPr>
        <w:t>it’s</w:t>
      </w:r>
      <w:proofErr w:type="spellEnd"/>
      <w:proofErr w:type="gramEnd"/>
      <w:r w:rsidRPr="003C7CF5">
        <w:rPr>
          <w:rStyle w:val="StyleBoldUnderline"/>
          <w:highlight w:val="yellow"/>
        </w:rPr>
        <w:t xml:space="preserve"> warhead back down and on target. This requires sophisticated guidance, staging, exquisite reliability and, most importantly, a re-entry vehicle that can survive the heat, vibrations and gravitational stresses of coming back into the atmosphere</w:t>
      </w:r>
      <w:r w:rsidRPr="000B05AD">
        <w:t xml:space="preserve"> and continuing all the way to a successful strike. </w:t>
      </w:r>
      <w:r w:rsidRPr="003C7CF5">
        <w:rPr>
          <w:rStyle w:val="StyleBoldUnderline"/>
          <w:highlight w:val="yellow"/>
        </w:rPr>
        <w:t>North Korea has not demonstrated or tested any of these abilities. “North Korea’s ability</w:t>
      </w:r>
      <w:r w:rsidRPr="000B05AD">
        <w:rPr>
          <w:sz w:val="14"/>
        </w:rPr>
        <w:t xml:space="preserve"> to manufacture such a precise instrument,” wrote </w:t>
      </w:r>
      <w:proofErr w:type="spellStart"/>
      <w:r w:rsidRPr="000B05AD">
        <w:rPr>
          <w:sz w:val="14"/>
        </w:rPr>
        <w:t>Rogoway</w:t>
      </w:r>
      <w:proofErr w:type="spellEnd"/>
      <w:r w:rsidRPr="000B05AD">
        <w:rPr>
          <w:sz w:val="14"/>
        </w:rPr>
        <w:t xml:space="preserve">, “that can survive long periods installed atop a missile, housed in submarine, and then endure the rigors of a launching and atmospheric re-entry </w:t>
      </w:r>
      <w:r w:rsidRPr="003C7CF5">
        <w:rPr>
          <w:rStyle w:val="StyleBoldUnderline"/>
          <w:highlight w:val="yellow"/>
        </w:rPr>
        <w:t>remains questionable at best.”</w:t>
      </w:r>
      <w:r w:rsidRPr="000B05AD">
        <w:rPr>
          <w:sz w:val="14"/>
        </w:rPr>
        <w:t xml:space="preserve"> Further, though North Korea seems to have made some progress on reducing the size of its tested nuclear weapon, there is no public evidence that it has shrunk the device enough to fit it into the warhead of a missile. “The miniaturization of a nuclear warhead,” says Gene </w:t>
      </w:r>
      <w:proofErr w:type="spellStart"/>
      <w:r w:rsidRPr="000B05AD">
        <w:rPr>
          <w:sz w:val="14"/>
        </w:rPr>
        <w:t>Habiger</w:t>
      </w:r>
      <w:proofErr w:type="spellEnd"/>
      <w:r w:rsidRPr="000B05AD">
        <w:rPr>
          <w:sz w:val="14"/>
        </w:rPr>
        <w:t xml:space="preserve">, a retired general who once led the U.S. Strategic Command, “is probably the most significant challenge that any </w:t>
      </w:r>
      <w:proofErr w:type="spellStart"/>
      <w:r w:rsidRPr="000B05AD">
        <w:rPr>
          <w:sz w:val="14"/>
        </w:rPr>
        <w:t>proliferant</w:t>
      </w:r>
      <w:proofErr w:type="spellEnd"/>
      <w:r w:rsidRPr="000B05AD">
        <w:rPr>
          <w:sz w:val="14"/>
        </w:rPr>
        <w:t xml:space="preserve"> would have to face.” </w:t>
      </w:r>
      <w:proofErr w:type="spellStart"/>
      <w:r w:rsidRPr="000B05AD">
        <w:rPr>
          <w:sz w:val="14"/>
        </w:rPr>
        <w:t>Habiger</w:t>
      </w:r>
      <w:proofErr w:type="spellEnd"/>
      <w:r w:rsidRPr="000B05AD">
        <w:rPr>
          <w:sz w:val="14"/>
        </w:rPr>
        <w:t xml:space="preserve"> notes that </w:t>
      </w:r>
      <w:r w:rsidRPr="000B05AD">
        <w:t xml:space="preserve">it took the United States six to eight years of intensive engineering and testing to get our weapons down to warhead size. </w:t>
      </w:r>
      <w:r w:rsidRPr="000B05AD">
        <w:rPr>
          <w:sz w:val="14"/>
        </w:rPr>
        <w:t>To put this in perspective, the United States today has 1,152 hydrogen bomb warheads on sub-launched missiles that can land within the area of a football field almost anywhere on Earth in under 30 minutes. It also fields 450 similar weapons on long-range land-based ballistic missiles</w:t>
      </w:r>
      <w:r w:rsidRPr="0028336A">
        <w:t xml:space="preserve">. North Korea has enough material for perhaps six atomic bombs, maybe more, but there is no available evidence that it has operationalized any weapons. North Korea plays its weak hand very well. It puts on an impressive show with ancient technology. The sub in this test appears to be based on the Soviet Golf class that entered service in 1958. The missile itself seems to be a 1970s Soviet system. Claims by some South Korean officials that Kim could develop a real SLBM within three to five years overestimate the ability of even the clever North Koreans to stretch these mid-20th-century technologies. Even if the alarmists are correct, this missile can fly no more than 1,500 miles. That means, as nuclear expert Jeffrey Lewis has noted, the North Koreans would have to sail their sub 60 to 90 days to get within range of the continental United States, during which time it would run a very high risk of detection and destruction. Kim Jong </w:t>
      </w:r>
      <w:proofErr w:type="gramStart"/>
      <w:r w:rsidRPr="0028336A">
        <w:t>Un</w:t>
      </w:r>
      <w:proofErr w:type="gramEnd"/>
      <w:r w:rsidRPr="0028336A">
        <w:t xml:space="preserve"> would be much better off having FedEx deliver the warhead. That, at least, would ensure it would get there within three days.</w:t>
      </w:r>
    </w:p>
    <w:p w:rsidR="00173184" w:rsidRDefault="00173184" w:rsidP="00173184">
      <w:pPr>
        <w:pStyle w:val="Heading4"/>
      </w:pPr>
      <w:r>
        <w:t xml:space="preserve">No risk of North Korean war – their evidence is media hype and there are several variables that constrain North Korean attacks </w:t>
      </w:r>
    </w:p>
    <w:p w:rsidR="00173184" w:rsidRPr="000C2A74" w:rsidRDefault="0028336A" w:rsidP="00173184">
      <w:r>
        <w:t xml:space="preserve">Robert </w:t>
      </w:r>
      <w:r w:rsidR="00173184" w:rsidRPr="000C2A74">
        <w:rPr>
          <w:rStyle w:val="Heading4Char"/>
        </w:rPr>
        <w:t>Kelly</w:t>
      </w:r>
      <w:r>
        <w:rPr>
          <w:rStyle w:val="Heading4Char"/>
        </w:rPr>
        <w:t xml:space="preserve"> </w:t>
      </w:r>
      <w:r>
        <w:t>associate professor of international relations in the Department of Political Science and Diplomacy at Pusan National University</w:t>
      </w:r>
      <w:r w:rsidR="00173184" w:rsidRPr="000C2A74">
        <w:rPr>
          <w:rStyle w:val="Heading4Char"/>
        </w:rPr>
        <w:t xml:space="preserve"> </w:t>
      </w:r>
      <w:r>
        <w:rPr>
          <w:rStyle w:val="Heading4Char"/>
        </w:rPr>
        <w:t>20</w:t>
      </w:r>
      <w:r w:rsidR="00173184" w:rsidRPr="000C2A74">
        <w:rPr>
          <w:rStyle w:val="Heading4Char"/>
        </w:rPr>
        <w:t>13</w:t>
      </w:r>
      <w:r w:rsidR="00173184">
        <w:t xml:space="preserve"> –, “North Korea Is the Boy Who Cried Wolf: There Will Be No War” http://thediplomat.com/2013/04/north-korea-is-the-boy-who-cried-wolf-there-will-be-no-war/?allpages=yes</w:t>
      </w:r>
    </w:p>
    <w:p w:rsidR="00173184" w:rsidRDefault="00173184" w:rsidP="00173184">
      <w:r w:rsidRPr="0028336A">
        <w:t xml:space="preserve">2. The Analysts vs. the Media In the last few weeks I have done a fair amount of media on North Korea, and I have come away with the strong impression that the global media and the North Korea analyst community really differ on the crisis. If you watch CNN, BBC, Sky News, and other major outlets, the coverage frequently leads with North Korea and takes the threat of war very seriously. Reporters sent to Seoul or </w:t>
      </w:r>
      <w:proofErr w:type="spellStart"/>
      <w:r w:rsidRPr="0028336A">
        <w:t>Yeonpyeong</w:t>
      </w:r>
      <w:proofErr w:type="spellEnd"/>
      <w:r w:rsidRPr="0028336A">
        <w:t xml:space="preserve"> have a tendency to end their reports with lines like, ‘but these people know that their lives could be changed by a rain of missiles in a matter of minutes,’ or ‘Korea today stands on the brink of all-out war.’ Easy there, cowboy – you reporters only got off the plane at Incheon two days ago. Indeed, I mentioned during the 2010 crisis that I thought the media was flirting with alarmism then too. That may be great for ratings but only amps up the pressure on all parties. As the goading of North Korea into the Kaesong closure suggests, the media can generate a self-fulfilling prophecy if they hype the region as ‘at the brink of 1950 all over again.’ (Let’s thank god there was no Fox News during the Cuban Missile Crisis.) But </w:t>
      </w:r>
      <w:r w:rsidRPr="00700D47">
        <w:rPr>
          <w:rStyle w:val="StyleBoldUnderline"/>
        </w:rPr>
        <w:t xml:space="preserve">if you listen to </w:t>
      </w:r>
      <w:r w:rsidRPr="003C7CF5">
        <w:rPr>
          <w:rStyle w:val="StyleBoldUnderline"/>
          <w:highlight w:val="yellow"/>
        </w:rPr>
        <w:t>the analyst community</w:t>
      </w:r>
      <w:r w:rsidRPr="00BC175A">
        <w:rPr>
          <w:sz w:val="16"/>
        </w:rPr>
        <w:t xml:space="preserve">, particularly </w:t>
      </w:r>
      <w:r w:rsidRPr="00700D47">
        <w:rPr>
          <w:rStyle w:val="StyleBoldUnderline"/>
        </w:rPr>
        <w:t xml:space="preserve">those of us </w:t>
      </w:r>
      <w:r w:rsidRPr="003C7CF5">
        <w:rPr>
          <w:rStyle w:val="StyleBoldUnderline"/>
          <w:highlight w:val="yellow"/>
        </w:rPr>
        <w:t>in Korea or with genuine local expertise</w:t>
      </w:r>
      <w:r w:rsidRPr="003C7CF5">
        <w:rPr>
          <w:sz w:val="16"/>
          <w:highlight w:val="yellow"/>
        </w:rPr>
        <w:t xml:space="preserve">, </w:t>
      </w:r>
      <w:r w:rsidRPr="003C7CF5">
        <w:rPr>
          <w:rStyle w:val="StyleBoldUnderline"/>
          <w:highlight w:val="yellow"/>
        </w:rPr>
        <w:t>there is near unanimity that there will be no war</w:t>
      </w:r>
      <w:r w:rsidRPr="00BC175A">
        <w:rPr>
          <w:sz w:val="16"/>
        </w:rPr>
        <w:t>. I have seen lots of my friends on BBC, CNN and other outlets in the last few weeks, and we are all saying the same thing: there will be no war. My own sense that this is pretty well-known, but it is worth repeating</w:t>
      </w:r>
      <w:r w:rsidRPr="003C7CF5">
        <w:rPr>
          <w:rStyle w:val="StyleBoldUnderline"/>
          <w:highlight w:val="yellow"/>
        </w:rPr>
        <w:t>: Pyongyang will lose a war – completely and quickly. As lots of analysts have been noting recently, North Korea’s military is clapped out and short on everything</w:t>
      </w:r>
      <w:r w:rsidRPr="0028336A">
        <w:rPr>
          <w:rStyle w:val="StyleBoldUnderline"/>
        </w:rPr>
        <w:t xml:space="preserve"> </w:t>
      </w:r>
      <w:r w:rsidRPr="00BC175A">
        <w:rPr>
          <w:sz w:val="16"/>
        </w:rPr>
        <w:t xml:space="preserve">– </w:t>
      </w:r>
      <w:r w:rsidRPr="0028336A">
        <w:t xml:space="preserve">food, fuel, spare parts. Indeed, one obvious reason for Pyongyang to acquire nuclear weapons is to shortcut the widening military gap between it and Seoul, much less the U.S. While we hear that the North Korean People’s Army (KPA) is the fourth largest force in the </w:t>
      </w:r>
      <w:proofErr w:type="gramStart"/>
      <w:r w:rsidRPr="0028336A">
        <w:t>world, that</w:t>
      </w:r>
      <w:proofErr w:type="gramEnd"/>
      <w:r w:rsidRPr="0028336A">
        <w:t xml:space="preserve"> might not actually be the case. Further, there are big questions as to its combat effectiveness and willingness to fight once the war turns and </w:t>
      </w:r>
      <w:r w:rsidRPr="0028336A">
        <w:lastRenderedPageBreak/>
        <w:t xml:space="preserve">command-and-control begins to break down. (Today’s U.S. military tends to target command &amp; control in conflicts with airpower. It is likely to do so in a second Korean conflict.) The KPA, like other, erstwhile communist militaries, is postured around WWII and the Korean War. Huge amounts of infantry, tanks, and artillery would fight in massive battles like Kursk in 1943. But that is simply not how the hi-tech U.S. and South Korean militaries will fight. North Korea is almost completely lacking in the ‘C4ISR’ (command, control, communications, computers, intelligence, surveillance, reconnaissance) technologies that structure today’s ‘networked battlefield.’ All those North Korean teens with their ‘summer of 1914’ spirit will find their divisions pummeled by stand-off strikes they can neither defend against nor respond to. American airpower in particular will be so dominant and intrusive, and Korea is geographically so narrow, that any North Korean concentrations will be easy targets. One could easily imagine Gulf War 1-style ‘roads of death’ all over again. (The one conventional ace-in-the-hole Pyongyang has is its special forces. Estimates go as high as 200,000, and it is widely thought they will land in South Korea on mini-subs and light planes, or pour through tunnels dug under the DMZ. [In fact DMZ tours will actually take you into a few of the tunnels the South has uncovered.] We assume these spec-ops forces will create behind the lines havoc, targeting bridges, power plants, etc. Given their Korean nationality, they will not have the ‘cultural fit’ problem of German soldiers who tried this on the Americans during the Battle of the Bulge.) While North Korean artillery could indeed devastate </w:t>
      </w:r>
      <w:proofErr w:type="spellStart"/>
      <w:r w:rsidRPr="0028336A">
        <w:t>Kyeonggi</w:t>
      </w:r>
      <w:proofErr w:type="spellEnd"/>
      <w:r w:rsidRPr="0028336A">
        <w:t>, allied air power would target those firing tubes right from the start. Worse for North Korea, tens of thousands of dead South Korean civilians would be a humanitarian catastrophe but would not shake the constitutional and material foundations of the South. And it would immediately cost Pyongyang any remaining global sympathy</w:t>
      </w:r>
      <w:r w:rsidRPr="003C7CF5">
        <w:rPr>
          <w:sz w:val="16"/>
          <w:highlight w:val="yellow"/>
        </w:rPr>
        <w:t xml:space="preserve">. </w:t>
      </w:r>
      <w:r w:rsidRPr="003C7CF5">
        <w:rPr>
          <w:rStyle w:val="StyleBoldUnderline"/>
          <w:highlight w:val="yellow"/>
        </w:rPr>
        <w:t>China in particular would have no choice after such a civilian holocaust but to abandon North Korea to its fate</w:t>
      </w:r>
      <w:r w:rsidRPr="00BC175A">
        <w:rPr>
          <w:sz w:val="16"/>
        </w:rPr>
        <w:t>. If China did not, it would immediately confirm the fears of every neighboring state that it is a dangerous hegemonic aspirant, and it would face a very tight containment ring with Japan, India, and ASEAN working together</w:t>
      </w:r>
      <w:r w:rsidRPr="0028336A">
        <w:t xml:space="preserve">. A </w:t>
      </w:r>
      <w:r w:rsidRPr="003C7CF5">
        <w:rPr>
          <w:highlight w:val="yellow"/>
        </w:rPr>
        <w:t>similar logic applies to</w:t>
      </w:r>
      <w:r w:rsidRPr="0028336A">
        <w:t xml:space="preserve"> a </w:t>
      </w:r>
      <w:r w:rsidRPr="003C7CF5">
        <w:rPr>
          <w:highlight w:val="yellow"/>
        </w:rPr>
        <w:t>Northern nuclear strike against the South.</w:t>
      </w:r>
      <w:r w:rsidRPr="0028336A">
        <w:t xml:space="preserve"> Estimates are that North Korea has between five and ten warheads with yields between five and ten kilotons each. (Those numbers come from U.S. and South Korean intelligence, but they are soft.) That yield – the energy released by the atomic chain reaction – is about half that of the Hiroshima bomb, which killed more than 100,000. A Northern strike would again create a humanitarian catastrophe, but almost certainly not knock the South out of war. With fifty million people, South Korea could ride out even a full North Korean first strike and still fight. Worse, large questions loom about whether the warheads could actually be delivered. North Korea’s air force is even more dated than its army, so we assume they would use a missile – hence all the tests. But this is still tricky. Nuclear warheads must be miniaturized to fit; the earliest U.S. bombs were enormous. Precise targeting is hard; North Korean rockets may simply fall in the water. (This may seem unlikely, because South Korea is not that far away. But those who remember the ‘throw-weight’ debate of the Cold War will recall that the USSR regularly built very large ICBMs, because their guidance technology was so primitive. It is not hard to imagine this applies to North Korea as well.) Worse, missile defense technologies are improving, and the U.S. has begun moving such assets to the region. And finally, as with a conventional devastation of Seoul,</w:t>
      </w:r>
      <w:r w:rsidRPr="006A0653">
        <w:rPr>
          <w:sz w:val="16"/>
        </w:rPr>
        <w:t xml:space="preserve"> </w:t>
      </w:r>
      <w:r w:rsidRPr="003C7CF5">
        <w:rPr>
          <w:rStyle w:val="StyleBoldUnderline"/>
          <w:highlight w:val="yellow"/>
        </w:rPr>
        <w:t>a nuclear strike would immediately cost Pyongyang all global sympathy. Indeed, China might reckon at that point that nuke-using North Korea is so dangerous that it should actually help the Americans and South Koreans invade the country</w:t>
      </w:r>
      <w:r w:rsidRPr="0028336A">
        <w:t>. Lastly</w:t>
      </w:r>
      <w:r w:rsidRPr="006A0653">
        <w:rPr>
          <w:sz w:val="16"/>
        </w:rPr>
        <w:t>, a point rarely mentioned in the media coverage is that South Korea still has the death penalty. After a second Korean war, particularly if it involves enormous civilian casualties in the South, most think there would be war crimes trials. And given how awful North Korean human rights</w:t>
      </w:r>
      <w:r w:rsidRPr="00BC175A">
        <w:rPr>
          <w:sz w:val="16"/>
        </w:rPr>
        <w:t xml:space="preserve"> abuses are, there will likely be a truth and reconciliation process that will probably not offer much reconciliation. In a North Korea collapsing under U.S.-Southern airpower and a ground advance, </w:t>
      </w:r>
      <w:r w:rsidRPr="00BC175A">
        <w:rPr>
          <w:rStyle w:val="StyleBoldUnderline"/>
        </w:rPr>
        <w:t>one could easily see the Kim family running for their lives</w:t>
      </w:r>
      <w:r w:rsidRPr="00BC175A">
        <w:rPr>
          <w:sz w:val="16"/>
        </w:rPr>
        <w:t xml:space="preserve"> as did the </w:t>
      </w:r>
      <w:proofErr w:type="spellStart"/>
      <w:r w:rsidRPr="00BC175A">
        <w:rPr>
          <w:sz w:val="16"/>
        </w:rPr>
        <w:t>Gaddifis</w:t>
      </w:r>
      <w:proofErr w:type="spellEnd"/>
      <w:r w:rsidRPr="00BC175A">
        <w:rPr>
          <w:sz w:val="16"/>
        </w:rPr>
        <w:t xml:space="preserve"> or </w:t>
      </w:r>
      <w:proofErr w:type="spellStart"/>
      <w:r w:rsidRPr="00BC175A">
        <w:rPr>
          <w:sz w:val="16"/>
        </w:rPr>
        <w:t>Ceaușescus</w:t>
      </w:r>
      <w:proofErr w:type="spellEnd"/>
      <w:r w:rsidRPr="00BC175A">
        <w:rPr>
          <w:sz w:val="16"/>
        </w:rPr>
        <w:t xml:space="preserve">. </w:t>
      </w:r>
      <w:r w:rsidRPr="00BC175A">
        <w:rPr>
          <w:rStyle w:val="StyleBoldUnderline"/>
        </w:rPr>
        <w:t>Angry North Koreans might simply lynch them as happened to Mussolini,</w:t>
      </w:r>
      <w:r w:rsidRPr="00BC175A">
        <w:rPr>
          <w:sz w:val="16"/>
        </w:rPr>
        <w:t xml:space="preserve"> </w:t>
      </w:r>
      <w:r w:rsidRPr="00BC175A">
        <w:rPr>
          <w:rStyle w:val="StyleBoldUnderline"/>
        </w:rPr>
        <w:t>while captured elites would almost certainly face the hangman like Saddam did.</w:t>
      </w:r>
      <w:r>
        <w:rPr>
          <w:rStyle w:val="StyleBoldUnderline"/>
        </w:rPr>
        <w:t xml:space="preserve"> </w:t>
      </w:r>
      <w:r w:rsidRPr="003C7CF5">
        <w:rPr>
          <w:rStyle w:val="StyleBoldUnderline"/>
          <w:highlight w:val="yellow"/>
        </w:rPr>
        <w:t>In short, most analysts think a war is extremely unlikely. Pyongyang will lose – quickly and completely</w:t>
      </w:r>
      <w:r w:rsidRPr="00BC175A">
        <w:rPr>
          <w:sz w:val="16"/>
        </w:rPr>
        <w:t>. This will not be 1950 all over again</w:t>
      </w:r>
      <w:r w:rsidRPr="0028336A">
        <w:t xml:space="preserve">. If there is a second war, Seoul will push for a final resolution to the long nightmare of North Korean </w:t>
      </w:r>
      <w:proofErr w:type="spellStart"/>
      <w:r w:rsidRPr="0028336A">
        <w:t>orwellianism</w:t>
      </w:r>
      <w:proofErr w:type="spellEnd"/>
      <w:r w:rsidRPr="0028336A">
        <w:t xml:space="preserve">, and the U.S. will likely support that. China will be backed into a corner, because North Korea’s survival </w:t>
      </w:r>
      <w:r w:rsidRPr="0028336A">
        <w:lastRenderedPageBreak/>
        <w:t xml:space="preserve">strategy depends on civilian counter-value strikes that will be intolerable to global opinion. And no one in the Kim family wants to wind up like </w:t>
      </w:r>
      <w:proofErr w:type="spellStart"/>
      <w:r w:rsidRPr="0028336A">
        <w:t>Gaddifi</w:t>
      </w:r>
      <w:proofErr w:type="spellEnd"/>
      <w:r w:rsidRPr="0028336A">
        <w:t xml:space="preserve"> or Milosevic. While Dennis Rodman’s new </w:t>
      </w:r>
      <w:proofErr w:type="spellStart"/>
      <w:r w:rsidRPr="0028336A">
        <w:t>bff</w:t>
      </w:r>
      <w:proofErr w:type="spellEnd"/>
      <w:r w:rsidRPr="0028336A">
        <w:t>, Kim Jong-un, may be too young and naïve to know this stuff, I am all but positive, as are most in the analyst community, that the generals and Kim Jong Il loyalists who surround KJU on the National Defense Commission do know this well.</w:t>
      </w:r>
    </w:p>
    <w:p w:rsidR="00173184" w:rsidRDefault="00173184" w:rsidP="00173184"/>
    <w:p w:rsidR="00173184" w:rsidRPr="00AA2C2E" w:rsidRDefault="00173184" w:rsidP="00173184">
      <w:pPr>
        <w:pStyle w:val="Heading4"/>
      </w:pPr>
      <w:r>
        <w:t xml:space="preserve">Won’t escalate conflict – don’t want to risk destabilizing the regime. </w:t>
      </w:r>
    </w:p>
    <w:p w:rsidR="00173184" w:rsidRPr="00D37995" w:rsidRDefault="00173184" w:rsidP="00173184">
      <w:pPr>
        <w:rPr>
          <w:sz w:val="16"/>
        </w:rPr>
      </w:pPr>
      <w:r w:rsidRPr="00D37995">
        <w:rPr>
          <w:rStyle w:val="StyleStyleBold12pt"/>
        </w:rPr>
        <w:t>Jackson, adjunct senior fellow at the Center for a New American Security, 9/1/2015</w:t>
      </w:r>
      <w:r w:rsidRPr="00D37995">
        <w:rPr>
          <w:sz w:val="16"/>
        </w:rPr>
        <w:t xml:space="preserve"> Van, associate professor at the Asia-Pacific Center for Security Studies, “Alliance Military Strategy in the Shadow of North Korea’s Nuclear Futures” http://38north.org/wp-content/uploads/2015/09/NKNF-Jackson-Alliance-09151.pdf</w:t>
      </w:r>
    </w:p>
    <w:p w:rsidR="00173184" w:rsidRDefault="00173184" w:rsidP="00173184">
      <w:pPr>
        <w:rPr>
          <w:rStyle w:val="StyleBoldUnderline"/>
        </w:rPr>
      </w:pPr>
      <w:r w:rsidRPr="003C7CF5">
        <w:rPr>
          <w:rStyle w:val="StyleBoldUnderline"/>
          <w:highlight w:val="yellow"/>
        </w:rPr>
        <w:t>North Korea’s rhetoric would have us believe it already employs an asymmetric escalation strategy, but its credibility is hampered by the reality that Pyongyang’s nuclear and missile forces are insufficient to execute such a strategy as well as by its track record of dubious military posturing and threat making</w:t>
      </w:r>
      <w:r w:rsidRPr="00C220C2">
        <w:rPr>
          <w:rStyle w:val="StyleBoldUnderline"/>
        </w:rPr>
        <w:t>.</w:t>
      </w:r>
      <w:r w:rsidRPr="00C220C2">
        <w:rPr>
          <w:sz w:val="12"/>
        </w:rPr>
        <w:t xml:space="preserve"> </w:t>
      </w:r>
      <w:proofErr w:type="spellStart"/>
      <w:r w:rsidRPr="00C220C2">
        <w:rPr>
          <w:sz w:val="12"/>
        </w:rPr>
        <w:t>Narang</w:t>
      </w:r>
      <w:proofErr w:type="spellEnd"/>
      <w:r w:rsidRPr="00C220C2">
        <w:rPr>
          <w:sz w:val="12"/>
        </w:rPr>
        <w:t xml:space="preserve"> did not include North Korea as a case in his work on nuclear postures. However, in a separate analysis that focused on North Korea and Iran, he suggested that North Korea is most likely to choose a catalytic nuclear strategy designed to bring Beijing into a conflict on its side, assuming North Korea sees China as likely to do so.5 On the first count, </w:t>
      </w:r>
      <w:r w:rsidRPr="00C220C2">
        <w:rPr>
          <w:rStyle w:val="StyleBoldUnderline"/>
        </w:rPr>
        <w:t xml:space="preserve">there are several problems </w:t>
      </w:r>
      <w:r w:rsidRPr="0028336A">
        <w:t>with assuming that North Korea employs or will employ an asymmetric strategy in peacetime. First, it would seem to subvert North Korea’s widely acknowledged primary goal of regime survival. North Korea should want the outside world to believe it is willing to go nuclear first because it might accrue some political benefit through coercion. Perhaps, for instance, the alliance will hesitate to retaliate against a North Korean provocation in peacetime for fear of a conventional conflict escalating to the nuclear level. But should we believe it? For North Korea to actually adopt an asymmetric escalation posture in peacetime (as opposed to bluffing) would risk triggering regime change (the eventuality Pyongyang most ardently seeks to avoid) simply for coercive gain. Second</w:t>
      </w:r>
      <w:r w:rsidRPr="00C220C2">
        <w:rPr>
          <w:rStyle w:val="StyleBoldUnderline"/>
        </w:rPr>
        <w:t xml:space="preserve">, </w:t>
      </w:r>
      <w:r w:rsidRPr="003C7CF5">
        <w:rPr>
          <w:rStyle w:val="StyleBoldUnderline"/>
          <w:highlight w:val="yellow"/>
        </w:rPr>
        <w:t>North Korea has a track record of hyping its military capabilities</w:t>
      </w:r>
      <w:r w:rsidRPr="00C220C2">
        <w:rPr>
          <w:sz w:val="12"/>
        </w:rPr>
        <w:t>. Not only are there suggestions that its May 2015 submarine-launched ballistic missile (SLBM) test claim was exaggerated</w:t>
      </w:r>
      <w:proofErr w:type="gramStart"/>
      <w:r w:rsidRPr="00C220C2">
        <w:rPr>
          <w:sz w:val="12"/>
        </w:rPr>
        <w:t>,6</w:t>
      </w:r>
      <w:proofErr w:type="gramEnd"/>
      <w:r w:rsidRPr="00C220C2">
        <w:rPr>
          <w:sz w:val="12"/>
        </w:rPr>
        <w:t xml:space="preserve"> but it has also staged missile capabilities in parades and on television to signal that it is capable of more than it actually is.7 </w:t>
      </w:r>
      <w:r w:rsidRPr="0028336A">
        <w:t>Third, if North Korea were pursuing an asymmetric escalation posture, we should expect to see some evidence that Pyongyang is developing tactical nuclear weapons—nuclear-armed artillery, land mines, short-range rockets or “suitcase bombs.” Though nuclear-armed ballistic missiles typically serve the strategic purpose of existential deterrence and defense, tactical nuclear weapons are generally considered usable weapons. To date, there is no evidence suggesting North Korea is moving in this direction, though admittedly objective indicators and warnings are far from immediately obvious. Fourth</w:t>
      </w:r>
      <w:r w:rsidRPr="003C7CF5">
        <w:rPr>
          <w:rStyle w:val="StyleBoldUnderline"/>
          <w:highlight w:val="yellow"/>
        </w:rPr>
        <w:t>, there is cause for skepticism about North Korea’s claims regarding its nuclear strategy,</w:t>
      </w:r>
      <w:r w:rsidRPr="00C220C2">
        <w:rPr>
          <w:sz w:val="12"/>
        </w:rPr>
        <w:t xml:space="preserve"> as well as about the deductions made by outside observers who rely on rhetoric to back their conclusions. For decades, </w:t>
      </w:r>
      <w:r w:rsidRPr="003C7CF5">
        <w:rPr>
          <w:rStyle w:val="StyleBoldUnderline"/>
          <w:highlight w:val="yellow"/>
        </w:rPr>
        <w:t>Korea watchers have found it difficult to separate signal from noise when it comes to North Korean threat making, and its recent history of nuclear threats has unsurprisingly proven hollow. 8</w:t>
      </w:r>
      <w:r w:rsidRPr="0028336A">
        <w:rPr>
          <w:rStyle w:val="StyleBoldUnderline"/>
        </w:rPr>
        <w:t xml:space="preserve"> </w:t>
      </w:r>
    </w:p>
    <w:p w:rsidR="0028336A" w:rsidRDefault="0028336A" w:rsidP="00173184">
      <w:pPr>
        <w:rPr>
          <w:rStyle w:val="StyleBoldUnderline"/>
        </w:rPr>
      </w:pPr>
    </w:p>
    <w:p w:rsidR="0028336A" w:rsidRDefault="0028336A" w:rsidP="0028336A">
      <w:pPr>
        <w:pStyle w:val="Heading3"/>
      </w:pPr>
      <w:r>
        <w:lastRenderedPageBreak/>
        <w:t xml:space="preserve">Solvency - </w:t>
      </w:r>
      <w:r w:rsidR="00964273">
        <w:t>North Korea says n</w:t>
      </w:r>
      <w:r>
        <w:t>o</w:t>
      </w:r>
    </w:p>
    <w:p w:rsidR="0028336A" w:rsidRDefault="0028336A" w:rsidP="0028336A">
      <w:pPr>
        <w:pStyle w:val="Heading4"/>
      </w:pPr>
      <w:proofErr w:type="spellStart"/>
      <w:r>
        <w:t>Nuclearization</w:t>
      </w:r>
      <w:proofErr w:type="spellEnd"/>
      <w:r>
        <w:t xml:space="preserve"> is foundational to the existence of North Korea.  Nothing can change that</w:t>
      </w:r>
    </w:p>
    <w:p w:rsidR="0028336A" w:rsidRDefault="0028336A" w:rsidP="0028336A">
      <w:r w:rsidRPr="004C494D">
        <w:rPr>
          <w:rStyle w:val="StyleStyleBold12pt"/>
        </w:rPr>
        <w:t>Nile Bowie</w:t>
      </w:r>
      <w:r>
        <w:t xml:space="preserve"> (</w:t>
      </w:r>
      <w:r w:rsidRPr="004C494D">
        <w:t>columnist with Russia Today (RT) and a research assistant with the International Movement for a Just World</w:t>
      </w:r>
      <w:r>
        <w:t>) “</w:t>
      </w:r>
      <w:r w:rsidRPr="004C494D">
        <w:t xml:space="preserve">When Sanctions Fail, Will the US Concede it </w:t>
      </w:r>
      <w:proofErr w:type="gramStart"/>
      <w:r w:rsidRPr="004C494D">
        <w:t>Cannot</w:t>
      </w:r>
      <w:proofErr w:type="gramEnd"/>
      <w:r w:rsidRPr="004C494D">
        <w:t xml:space="preserve"> Roll Back North Korea’s Nuclear Program?</w:t>
      </w:r>
      <w:r>
        <w:t xml:space="preserve">” </w:t>
      </w:r>
      <w:r w:rsidRPr="004C494D">
        <w:rPr>
          <w:rStyle w:val="StyleStyleBold12pt"/>
        </w:rPr>
        <w:t>March 16, 2016</w:t>
      </w:r>
      <w:r>
        <w:t xml:space="preserve"> </w:t>
      </w:r>
      <w:hyperlink r:id="rId8" w:history="1">
        <w:r w:rsidRPr="008B7F3D">
          <w:rPr>
            <w:rStyle w:val="Hyperlink"/>
          </w:rPr>
          <w:t>http://www.counterpunch.org/2016/03/16/when-sanctions-fail-will-the-us-concede-it-cannot-roll-back-n-koreas-nuclear-program/</w:t>
        </w:r>
      </w:hyperlink>
    </w:p>
    <w:p w:rsidR="0028336A" w:rsidRDefault="0028336A" w:rsidP="0028336A"/>
    <w:p w:rsidR="0028336A" w:rsidRDefault="0028336A" w:rsidP="0028336A">
      <w:pPr>
        <w:spacing w:after="200" w:line="276" w:lineRule="auto"/>
        <w:rPr>
          <w:rStyle w:val="StyleBoldUnderline"/>
        </w:rPr>
      </w:pPr>
      <w:r w:rsidRPr="003C7CF5">
        <w:rPr>
          <w:rStyle w:val="StyleBoldUnderline"/>
          <w:highlight w:val="yellow"/>
        </w:rPr>
        <w:t>For North Koreans</w:t>
      </w:r>
      <w:r w:rsidRPr="008515D4">
        <w:rPr>
          <w:rStyle w:val="StyleBoldUnderline"/>
        </w:rPr>
        <w:t xml:space="preserve">, </w:t>
      </w:r>
      <w:r w:rsidRPr="003C7CF5">
        <w:rPr>
          <w:rStyle w:val="StyleBoldUnderline"/>
          <w:highlight w:val="yellow"/>
        </w:rPr>
        <w:t>the nuclear question is</w:t>
      </w:r>
      <w:r w:rsidRPr="008515D4">
        <w:rPr>
          <w:rStyle w:val="StyleBoldUnderline"/>
        </w:rPr>
        <w:t xml:space="preserve"> one of </w:t>
      </w:r>
      <w:r w:rsidRPr="003C7CF5">
        <w:rPr>
          <w:rStyle w:val="StyleBoldUnderline"/>
          <w:highlight w:val="yellow"/>
        </w:rPr>
        <w:t>ensuring</w:t>
      </w:r>
      <w:r w:rsidRPr="008515D4">
        <w:rPr>
          <w:rStyle w:val="StyleBoldUnderline"/>
        </w:rPr>
        <w:t xml:space="preserve"> a basic </w:t>
      </w:r>
      <w:r w:rsidRPr="003C7CF5">
        <w:rPr>
          <w:rStyle w:val="StyleBoldUnderline"/>
          <w:highlight w:val="yellow"/>
        </w:rPr>
        <w:t>political existence</w:t>
      </w:r>
      <w:r>
        <w:t xml:space="preserve"> – </w:t>
      </w:r>
      <w:r w:rsidRPr="003C7CF5">
        <w:rPr>
          <w:rStyle w:val="StyleBoldUnderline"/>
          <w:highlight w:val="yellow"/>
        </w:rPr>
        <w:t>they believe their nuclear program has staved off an Iraq-style invasion and prevents limited strikes</w:t>
      </w:r>
      <w:r w:rsidRPr="008515D4">
        <w:rPr>
          <w:rStyle w:val="StyleBoldUnderline"/>
        </w:rPr>
        <w:t xml:space="preserve"> on their military assets. </w:t>
      </w:r>
      <w:r w:rsidRPr="003C7CF5">
        <w:rPr>
          <w:rStyle w:val="StyleBoldUnderline"/>
          <w:highlight w:val="yellow"/>
        </w:rPr>
        <w:t>The window has closed on</w:t>
      </w:r>
      <w:r w:rsidRPr="008515D4">
        <w:rPr>
          <w:rStyle w:val="StyleBoldUnderline"/>
        </w:rPr>
        <w:t xml:space="preserve"> North Korea </w:t>
      </w:r>
      <w:r w:rsidRPr="003C7CF5">
        <w:rPr>
          <w:rStyle w:val="StyleBoldUnderline"/>
          <w:highlight w:val="yellow"/>
        </w:rPr>
        <w:t>dismantling its program</w:t>
      </w:r>
      <w:r w:rsidRPr="008515D4">
        <w:rPr>
          <w:rStyle w:val="StyleBoldUnderline"/>
        </w:rPr>
        <w:t>, especially against the backdrop of foes and even allies who are increasingly hostile to it.</w:t>
      </w:r>
      <w:r>
        <w:t xml:space="preserve">    While the latest sanctions will further impede the modest growth North Korea has achieved in the last five years and pose an obstacle to the country’s wider development objectives if stringently implemented, </w:t>
      </w:r>
      <w:r w:rsidRPr="003C7CF5">
        <w:rPr>
          <w:rStyle w:val="StyleBoldUnderline"/>
          <w:highlight w:val="yellow"/>
        </w:rPr>
        <w:t>Pyongyang is more likely to accept heavier sanctions as the cost maintaining a nuclear deterrent, the ultimate guarantor of national security.</w:t>
      </w:r>
      <w:r w:rsidRPr="008515D4">
        <w:rPr>
          <w:rStyle w:val="StyleBoldUnderline"/>
        </w:rPr>
        <w:t xml:space="preserve">    It will eventually become clear that </w:t>
      </w:r>
      <w:r w:rsidRPr="003C7CF5">
        <w:rPr>
          <w:rStyle w:val="StyleBoldUnderline"/>
          <w:highlight w:val="yellow"/>
        </w:rPr>
        <w:t>Pyongyang will not yield to being sanctioned or threatened into dismantling its nuclear program</w:t>
      </w:r>
      <w:r w:rsidRPr="003C7CF5">
        <w:rPr>
          <w:highlight w:val="yellow"/>
        </w:rPr>
        <w:t>.</w:t>
      </w:r>
      <w:r>
        <w:t xml:space="preserve"> At some point, the United States will have to concede to what it cannot change: that </w:t>
      </w:r>
      <w:r w:rsidRPr="003C7CF5">
        <w:rPr>
          <w:rStyle w:val="StyleBoldUnderline"/>
          <w:highlight w:val="yellow"/>
        </w:rPr>
        <w:t>North Korea is a nuclear state</w:t>
      </w:r>
      <w:r w:rsidRPr="008515D4">
        <w:rPr>
          <w:rStyle w:val="StyleBoldUnderline"/>
        </w:rPr>
        <w:t xml:space="preserve"> irrespective of whether it has achieved a certain means of delivery.</w:t>
      </w:r>
    </w:p>
    <w:p w:rsidR="0028336A" w:rsidRPr="0028336A" w:rsidRDefault="0028336A" w:rsidP="0028336A">
      <w:pPr>
        <w:pStyle w:val="Heading4"/>
      </w:pPr>
      <w:r w:rsidRPr="0028336A">
        <w:t xml:space="preserve">North Korea and China are both unwilling to negotiate over weapons </w:t>
      </w:r>
    </w:p>
    <w:p w:rsidR="0028336A" w:rsidRPr="0028336A" w:rsidRDefault="0028336A" w:rsidP="0028336A">
      <w:r w:rsidRPr="00E43B01">
        <w:rPr>
          <w:rStyle w:val="StyleStyleBold12pt"/>
        </w:rPr>
        <w:t>John Grady</w:t>
      </w:r>
      <w:r>
        <w:rPr>
          <w:rStyle w:val="StyleBoldUnderline"/>
        </w:rPr>
        <w:t xml:space="preserve"> (</w:t>
      </w:r>
      <w:r w:rsidRPr="0028336A">
        <w:t>retired as director of communications for the Association of the United States Army) “Panel: North Korea Unwilling to Give Up Nuclear Weapons, Democratize in Ongoing Negotiations</w:t>
      </w:r>
      <w:proofErr w:type="gramStart"/>
      <w:r w:rsidRPr="0028336A">
        <w:t>”</w:t>
      </w:r>
      <w:r w:rsidRPr="00E43B01">
        <w:rPr>
          <w:rStyle w:val="StyleStyleBold12pt"/>
        </w:rPr>
        <w:t xml:space="preserve">  June</w:t>
      </w:r>
      <w:proofErr w:type="gramEnd"/>
      <w:r w:rsidRPr="00E43B01">
        <w:rPr>
          <w:rStyle w:val="StyleStyleBold12pt"/>
        </w:rPr>
        <w:t xml:space="preserve"> 3, 2015</w:t>
      </w:r>
      <w:r w:rsidRPr="008515D4">
        <w:rPr>
          <w:rStyle w:val="StyleBoldUnderline"/>
        </w:rPr>
        <w:t xml:space="preserve"> </w:t>
      </w:r>
      <w:r w:rsidRPr="0028336A">
        <w:t xml:space="preserve">https://news.usni.org/2015/06/03/panel-north-korea-unwilling-to-give-up-nuclear-weapons-democratize-in-ongoing-negotiations </w:t>
      </w:r>
    </w:p>
    <w:p w:rsidR="0028336A" w:rsidRDefault="0028336A" w:rsidP="0028336A">
      <w:pPr>
        <w:spacing w:after="200" w:line="276" w:lineRule="auto"/>
        <w:rPr>
          <w:rStyle w:val="StyleBoldUnderline"/>
        </w:rPr>
      </w:pPr>
      <w:r w:rsidRPr="003C7CF5">
        <w:rPr>
          <w:rStyle w:val="StyleBoldUnderline"/>
          <w:highlight w:val="yellow"/>
        </w:rPr>
        <w:t xml:space="preserve">Kim Jong </w:t>
      </w:r>
      <w:proofErr w:type="gramStart"/>
      <w:r w:rsidRPr="003C7CF5">
        <w:rPr>
          <w:rStyle w:val="StyleBoldUnderline"/>
          <w:highlight w:val="yellow"/>
        </w:rPr>
        <w:t>Un</w:t>
      </w:r>
      <w:proofErr w:type="gramEnd"/>
      <w:r w:rsidRPr="003C7CF5">
        <w:rPr>
          <w:rStyle w:val="StyleBoldUnderline"/>
          <w:highlight w:val="yellow"/>
        </w:rPr>
        <w:t xml:space="preserve"> only wants talks under terms and conditions that don’t require him to democratize or scuttle his nuclear weapons program</w:t>
      </w:r>
      <w:r>
        <w:t xml:space="preserve">, a former top security adviser to the Republic of Korea’s president said Wednesday.    Speaking at the Center for Strategic and International Studies (CSIS), a Washington think tank, Chun Yung-wo said the North Korean leader is pursuing a two-track policy — economic development and nuclear armament.    </w:t>
      </w:r>
      <w:r w:rsidRPr="003C7CF5">
        <w:rPr>
          <w:rStyle w:val="StyleBoldUnderline"/>
          <w:highlight w:val="yellow"/>
        </w:rPr>
        <w:t>“He’s making progress”</w:t>
      </w:r>
      <w:r w:rsidRPr="008515D4">
        <w:rPr>
          <w:rStyle w:val="StyleBoldUnderline"/>
        </w:rPr>
        <w:t xml:space="preserve"> in both areas </w:t>
      </w:r>
      <w:r w:rsidRPr="003C7CF5">
        <w:rPr>
          <w:rStyle w:val="StyleBoldUnderline"/>
          <w:highlight w:val="yellow"/>
        </w:rPr>
        <w:t>despite sanctions</w:t>
      </w:r>
      <w:r w:rsidRPr="008515D4">
        <w:rPr>
          <w:rStyle w:val="StyleBoldUnderline"/>
        </w:rPr>
        <w:t xml:space="preserve"> levied against the regime over its ballistic missile and nuclear weapons programs</w:t>
      </w:r>
      <w:r>
        <w:t xml:space="preserve">, he said.    North Korea is believed to have between 20 to 100 nuclear weapons, a number below Pakistan’s stockpile. It also has been identified as a nation willing to proliferate weapons’ technology — as it tried to do with Syria.    Stephen Bosworth, a former senior representative for Korean policy in the State Department, said one reason sanctions have not had made much effect on the regime is that the nation lacks a middle class — the sector of Iran’s population hardest hit by the sanctions imposed on Teheran by the United States — European Union and the United Nations.    While there were “two brief periods of success” in 1994 and in 2005 in negotiating with the North Koreans over nuclear weapons, he described the relationship between Washington and Pyongyang as one of “unrelenting failure” with the “principal culprit on the Korean Peninsula [being] North Korea.”    In the </w:t>
      </w:r>
      <w:proofErr w:type="spellStart"/>
      <w:r>
        <w:t>mid 1990s</w:t>
      </w:r>
      <w:proofErr w:type="spellEnd"/>
      <w:r>
        <w:t xml:space="preserve"> and 20 years later, Robert </w:t>
      </w:r>
      <w:proofErr w:type="spellStart"/>
      <w:r>
        <w:t>Gallucci</w:t>
      </w:r>
      <w:proofErr w:type="spellEnd"/>
      <w:r>
        <w:t xml:space="preserve">, former special envoy for nonproliferation in the State Department, said the question U.S. administrations were </w:t>
      </w:r>
      <w:r>
        <w:lastRenderedPageBreak/>
        <w:t>asking themselves was: “Could we have a relationship with them?… [</w:t>
      </w:r>
      <w:proofErr w:type="gramStart"/>
      <w:r>
        <w:t>but</w:t>
      </w:r>
      <w:proofErr w:type="gramEnd"/>
      <w:r>
        <w:t xml:space="preserve">] we don’t know what the North Koreans want now” or then but regime survival. For its part the United States dropped the ball when it didn’t follow through for years with North Korea after achieving a basic framework for later negotiations, he said.    Later negotiations did take place with Russia, China, Japan and the Republic of Korea also taking part, but they led nowhere.    Christopher Hill, who led the negotiations in 2004 as an assistant secretary of State, said, “The problem was [the Bush administration] didn’t replace [the basic framework] with anything” when it came into office. He added before walking away from any future talks the United States “better think in terms of what’s you’re going to replace it with.”    After re-engaging the Republic of Korea, Hill said, the first step in the 2004-2005 negotiations with the North Koreans was to “shut down the plutonium program” and then “to keep the door open [for later talks] on uranium enrichment” that could be used in a weapons program.    The goal was to “edge people in the right direction.”    But in the end, “North Korea never gave us the verification” the United States and others wanted that it was ending its nuclear weapons program.    When the Obama administration expressed its interest in new talks, North Korea embarked on a program “to make sure everyone understood that the United States was the enemy” by testing ballistic missiles and nuclear devices.    </w:t>
      </w:r>
      <w:r w:rsidRPr="003C7CF5">
        <w:rPr>
          <w:rStyle w:val="StyleBoldUnderline"/>
          <w:highlight w:val="yellow"/>
        </w:rPr>
        <w:t>Two myths surround North</w:t>
      </w:r>
      <w:r w:rsidRPr="008515D4">
        <w:rPr>
          <w:rStyle w:val="StyleBoldUnderline"/>
        </w:rPr>
        <w:t xml:space="preserve"> Korea,</w:t>
      </w:r>
      <w:r>
        <w:t xml:space="preserve"> the panelists agreed. </w:t>
      </w:r>
      <w:r w:rsidRPr="003C7CF5">
        <w:rPr>
          <w:rStyle w:val="Emphasis"/>
          <w:highlight w:val="yellow"/>
        </w:rPr>
        <w:t>They are the regime is going to collapse and that China singlehandedly can change its behavior.</w:t>
      </w:r>
      <w:r w:rsidRPr="00064457">
        <w:rPr>
          <w:rStyle w:val="Emphasis"/>
        </w:rPr>
        <w:t xml:space="preserve"> </w:t>
      </w:r>
      <w:r>
        <w:t xml:space="preserve">   </w:t>
      </w:r>
      <w:r w:rsidRPr="003C7CF5">
        <w:rPr>
          <w:rStyle w:val="StyleBoldUnderline"/>
          <w:highlight w:val="yellow"/>
        </w:rPr>
        <w:t>While the Chinese “are tougher to North Korea</w:t>
      </w:r>
      <w:r w:rsidRPr="008515D4">
        <w:rPr>
          <w:rStyle w:val="StyleBoldUnderline"/>
        </w:rPr>
        <w:t xml:space="preserve">,” especially when it affects Beijing’s strategic interests, Chun </w:t>
      </w:r>
      <w:r w:rsidRPr="003C7CF5">
        <w:rPr>
          <w:rStyle w:val="StyleBoldUnderline"/>
          <w:highlight w:val="yellow"/>
        </w:rPr>
        <w:t>said he “didn’t think they are willing to use the leverage they have to push North Korea to change its behavior.</w:t>
      </w:r>
      <w:r w:rsidRPr="008515D4">
        <w:rPr>
          <w:rStyle w:val="StyleBoldUnderline"/>
        </w:rPr>
        <w:t>”</w:t>
      </w:r>
      <w:r>
        <w:t xml:space="preserve">    While North Korea’s leader has yet to make a state visit to China, Chun said relations between Seoul and Beijing are improving. Hill said the Chinese now see that the Republic of Korea “can be a good neighbor.”    </w:t>
      </w:r>
      <w:r w:rsidRPr="003C7CF5">
        <w:rPr>
          <w:rStyle w:val="StyleBoldUnderline"/>
          <w:highlight w:val="yellow"/>
        </w:rPr>
        <w:t>As for imminent collapse</w:t>
      </w:r>
      <w:r w:rsidRPr="008515D4">
        <w:rPr>
          <w:rStyle w:val="StyleBoldUnderline"/>
        </w:rPr>
        <w:t xml:space="preserve">, Bosworth said the better approach is to </w:t>
      </w:r>
      <w:r w:rsidRPr="003C7CF5">
        <w:rPr>
          <w:rStyle w:val="StyleBoldUnderline"/>
          <w:highlight w:val="yellow"/>
        </w:rPr>
        <w:t>learn “to deal with it as is.”</w:t>
      </w:r>
    </w:p>
    <w:p w:rsidR="0028336A" w:rsidRPr="0028336A" w:rsidRDefault="0028336A" w:rsidP="0028336A">
      <w:pPr>
        <w:pStyle w:val="Heading4"/>
      </w:pPr>
      <w:r w:rsidRPr="0028336A">
        <w:t>Only global disarm can persuade North Korea to end its nuclear weapons testing</w:t>
      </w:r>
    </w:p>
    <w:p w:rsidR="0028336A" w:rsidRDefault="0028336A" w:rsidP="0028336A">
      <w:pPr>
        <w:rPr>
          <w:rStyle w:val="StyleBoldUnderline"/>
        </w:rPr>
      </w:pPr>
      <w:r w:rsidRPr="00B07A6E">
        <w:rPr>
          <w:rStyle w:val="StyleStyleBold12pt"/>
        </w:rPr>
        <w:t xml:space="preserve">The Korean Herald </w:t>
      </w:r>
      <w:r w:rsidRPr="0028336A">
        <w:t>“N.K. nuclear envoy says six-party talks are 'dead'”</w:t>
      </w:r>
      <w:r>
        <w:rPr>
          <w:rStyle w:val="StyleBoldUnderline"/>
        </w:rPr>
        <w:t xml:space="preserve"> </w:t>
      </w:r>
      <w:r w:rsidRPr="00B07A6E">
        <w:rPr>
          <w:rStyle w:val="StyleStyleBold12pt"/>
        </w:rPr>
        <w:t xml:space="preserve">June 22, 2016 </w:t>
      </w:r>
      <w:r w:rsidRPr="0028336A">
        <w:t>http://www.koreaherald.com/view.php?ud=20160622001094</w:t>
      </w:r>
    </w:p>
    <w:p w:rsidR="0028336A" w:rsidRPr="00D06437" w:rsidRDefault="0028336A" w:rsidP="0028336A">
      <w:pPr>
        <w:rPr>
          <w:rStyle w:val="StyleBoldUnderline"/>
        </w:rPr>
      </w:pPr>
      <w:r w:rsidRPr="00D06437">
        <w:rPr>
          <w:rStyle w:val="StyleBoldUnderline"/>
        </w:rPr>
        <w:t xml:space="preserve">A North Korean nuclear envoy attending a security forum in Beijing said Wednesday that </w:t>
      </w:r>
      <w:r w:rsidRPr="00B07A6E">
        <w:rPr>
          <w:rStyle w:val="StyleBoldUnderline"/>
        </w:rPr>
        <w:t xml:space="preserve">the long-stalled </w:t>
      </w:r>
      <w:r w:rsidRPr="003C7CF5">
        <w:rPr>
          <w:rStyle w:val="StyleBoldUnderline"/>
          <w:highlight w:val="yellow"/>
        </w:rPr>
        <w:t>negotiations on the North's nuclear weapons program are "dead</w:t>
      </w:r>
      <w:r w:rsidRPr="00B07A6E">
        <w:rPr>
          <w:rStyle w:val="StyleBoldUnderline"/>
        </w:rPr>
        <w:t>," dashing hope that Pyongyang might change its course on its nuclear ambition.</w:t>
      </w:r>
      <w:r w:rsidRPr="00D06437">
        <w:rPr>
          <w:rStyle w:val="StyleBoldUnderline"/>
        </w:rPr>
        <w:t xml:space="preserve"> </w:t>
      </w:r>
      <w:r>
        <w:rPr>
          <w:rStyle w:val="StyleBoldUnderline"/>
        </w:rPr>
        <w:t xml:space="preserve">    </w:t>
      </w:r>
      <w:proofErr w:type="spellStart"/>
      <w:r w:rsidRPr="003C7CF5">
        <w:rPr>
          <w:rStyle w:val="StyleBoldUnderline"/>
          <w:highlight w:val="yellow"/>
        </w:rPr>
        <w:t>Choe</w:t>
      </w:r>
      <w:proofErr w:type="spellEnd"/>
      <w:r w:rsidRPr="003C7CF5">
        <w:rPr>
          <w:rStyle w:val="StyleBoldUnderline"/>
          <w:highlight w:val="yellow"/>
        </w:rPr>
        <w:t xml:space="preserve"> Son-hui</w:t>
      </w:r>
      <w:r w:rsidRPr="00B07A6E">
        <w:rPr>
          <w:rStyle w:val="StyleBoldUnderline"/>
        </w:rPr>
        <w:t xml:space="preserve">, </w:t>
      </w:r>
      <w:r w:rsidRPr="003C7CF5">
        <w:rPr>
          <w:rStyle w:val="StyleBoldUnderline"/>
          <w:highlight w:val="yellow"/>
        </w:rPr>
        <w:t>deputy director for North American affairs at North Korea's foreign ministry</w:t>
      </w:r>
      <w:r w:rsidRPr="00B07A6E">
        <w:rPr>
          <w:rStyle w:val="StyleBoldUnderline"/>
        </w:rPr>
        <w:t xml:space="preserve"> and the North's deputy chief nuclear envoy, </w:t>
      </w:r>
      <w:r w:rsidRPr="003C7CF5">
        <w:rPr>
          <w:rStyle w:val="StyleBoldUnderline"/>
          <w:highlight w:val="yellow"/>
        </w:rPr>
        <w:t>made</w:t>
      </w:r>
      <w:r w:rsidRPr="00B07A6E">
        <w:rPr>
          <w:rStyle w:val="StyleBoldUnderline"/>
        </w:rPr>
        <w:t xml:space="preserve"> </w:t>
      </w:r>
      <w:r w:rsidRPr="003C7CF5">
        <w:rPr>
          <w:rStyle w:val="StyleBoldUnderline"/>
          <w:highlight w:val="yellow"/>
        </w:rPr>
        <w:t>the remarks</w:t>
      </w:r>
      <w:r w:rsidRPr="00B07A6E">
        <w:rPr>
          <w:rStyle w:val="StyleBoldUnderline"/>
        </w:rPr>
        <w:t xml:space="preserve"> during the closed-door forum</w:t>
      </w:r>
      <w:r w:rsidRPr="00D06437">
        <w:rPr>
          <w:rStyle w:val="StyleBoldUnderline"/>
        </w:rPr>
        <w:t>, according to a diplomatic source who attended the forum.</w:t>
      </w:r>
      <w:r>
        <w:rPr>
          <w:rStyle w:val="StyleBoldUnderline"/>
        </w:rPr>
        <w:t xml:space="preserve">    </w:t>
      </w:r>
      <w:r w:rsidRPr="00D06437">
        <w:rPr>
          <w:rStyle w:val="StyleBoldUnderline"/>
        </w:rPr>
        <w:t xml:space="preserve">"The six-party talks are dead," </w:t>
      </w:r>
      <w:proofErr w:type="spellStart"/>
      <w:r w:rsidRPr="00D06437">
        <w:rPr>
          <w:rStyle w:val="StyleBoldUnderline"/>
        </w:rPr>
        <w:t>Choe</w:t>
      </w:r>
      <w:proofErr w:type="spellEnd"/>
      <w:r w:rsidRPr="00D06437">
        <w:rPr>
          <w:rStyle w:val="StyleBoldUnderline"/>
        </w:rPr>
        <w:t xml:space="preserve"> was quoted as saying by the source, who spoke on the condition of anonymity because the forum was not open to the public.</w:t>
      </w:r>
      <w:r>
        <w:rPr>
          <w:rStyle w:val="StyleBoldUnderline"/>
        </w:rPr>
        <w:t xml:space="preserve">    </w:t>
      </w:r>
      <w:r w:rsidRPr="00D06437">
        <w:rPr>
          <w:rStyle w:val="StyleBoldUnderline"/>
        </w:rPr>
        <w:t xml:space="preserve">It was not the first time that North Korea, which has conducted four nuclear tests since 2006, said the six-party talks were all but dead. </w:t>
      </w:r>
      <w:r w:rsidRPr="003C7CF5">
        <w:rPr>
          <w:rStyle w:val="Emphasis"/>
          <w:highlight w:val="yellow"/>
        </w:rPr>
        <w:t>Pyongyang has said the country's nuclear program is not a bargaining chip</w:t>
      </w:r>
      <w:r w:rsidRPr="00D06437">
        <w:rPr>
          <w:rStyle w:val="StyleBoldUnderline"/>
        </w:rPr>
        <w:t xml:space="preserve">. </w:t>
      </w:r>
      <w:r>
        <w:rPr>
          <w:rStyle w:val="StyleBoldUnderline"/>
        </w:rPr>
        <w:t xml:space="preserve">    </w:t>
      </w:r>
      <w:r w:rsidRPr="00D06437">
        <w:rPr>
          <w:rStyle w:val="StyleBoldUnderline"/>
        </w:rPr>
        <w:t xml:space="preserve">However, </w:t>
      </w:r>
      <w:r w:rsidRPr="00B07A6E">
        <w:rPr>
          <w:rStyle w:val="StyleBoldUnderline"/>
        </w:rPr>
        <w:t xml:space="preserve">the </w:t>
      </w:r>
      <w:r w:rsidRPr="003C7CF5">
        <w:rPr>
          <w:rStyle w:val="StyleBoldUnderline"/>
          <w:highlight w:val="yellow"/>
        </w:rPr>
        <w:t xml:space="preserve">remarks by </w:t>
      </w:r>
      <w:proofErr w:type="spellStart"/>
      <w:r w:rsidRPr="003C7CF5">
        <w:rPr>
          <w:rStyle w:val="StyleBoldUnderline"/>
          <w:highlight w:val="yellow"/>
        </w:rPr>
        <w:t>Choe</w:t>
      </w:r>
      <w:proofErr w:type="spellEnd"/>
      <w:r w:rsidRPr="003C7CF5">
        <w:rPr>
          <w:rStyle w:val="StyleBoldUnderline"/>
          <w:highlight w:val="yellow"/>
        </w:rPr>
        <w:t xml:space="preserve"> further complicate</w:t>
      </w:r>
      <w:r w:rsidRPr="00B07A6E">
        <w:rPr>
          <w:rStyle w:val="StyleBoldUnderline"/>
        </w:rPr>
        <w:t xml:space="preserve"> diplomatic efforts by South Korea, </w:t>
      </w:r>
      <w:r w:rsidRPr="003C7CF5">
        <w:rPr>
          <w:rStyle w:val="StyleBoldUnderline"/>
          <w:highlight w:val="yellow"/>
        </w:rPr>
        <w:t>the United States and China to persuade North Korea to abandon its nuclear weapons program</w:t>
      </w:r>
      <w:r w:rsidRPr="00D06437">
        <w:rPr>
          <w:rStyle w:val="StyleBoldUnderline"/>
        </w:rPr>
        <w:t xml:space="preserve">. </w:t>
      </w:r>
      <w:r>
        <w:rPr>
          <w:rStyle w:val="StyleBoldUnderline"/>
        </w:rPr>
        <w:t xml:space="preserve">    </w:t>
      </w:r>
      <w:r w:rsidRPr="00D06437">
        <w:rPr>
          <w:rStyle w:val="StyleBoldUnderline"/>
        </w:rPr>
        <w:t xml:space="preserve">During a question-and-answer session at the forum, </w:t>
      </w:r>
      <w:proofErr w:type="spellStart"/>
      <w:r w:rsidRPr="00B07A6E">
        <w:rPr>
          <w:rStyle w:val="StyleBoldUnderline"/>
        </w:rPr>
        <w:t>Choe</w:t>
      </w:r>
      <w:proofErr w:type="spellEnd"/>
      <w:r w:rsidRPr="00B07A6E">
        <w:rPr>
          <w:rStyle w:val="StyleBoldUnderline"/>
        </w:rPr>
        <w:t xml:space="preserve"> reaffirmed that North Korea will not give up its nuclear ambition</w:t>
      </w:r>
      <w:r w:rsidRPr="003C7CF5">
        <w:rPr>
          <w:rStyle w:val="StyleBoldUnderline"/>
          <w:highlight w:val="yellow"/>
        </w:rPr>
        <w:t>.     "We could not give up our nuclear (weapons program), unless the world gives up nuclear (weapons),"</w:t>
      </w:r>
      <w:r w:rsidRPr="00D06437">
        <w:rPr>
          <w:rStyle w:val="StyleBoldUnderline"/>
        </w:rPr>
        <w:t xml:space="preserve"> </w:t>
      </w:r>
      <w:proofErr w:type="spellStart"/>
      <w:r w:rsidRPr="00D06437">
        <w:rPr>
          <w:rStyle w:val="StyleBoldUnderline"/>
        </w:rPr>
        <w:t>Choe</w:t>
      </w:r>
      <w:proofErr w:type="spellEnd"/>
      <w:r w:rsidRPr="00D06437">
        <w:rPr>
          <w:rStyle w:val="StyleBoldUnderline"/>
        </w:rPr>
        <w:t xml:space="preserve"> was quoted as saying. </w:t>
      </w:r>
      <w:r>
        <w:rPr>
          <w:rStyle w:val="StyleBoldUnderline"/>
        </w:rPr>
        <w:t xml:space="preserve">    </w:t>
      </w:r>
      <w:r w:rsidRPr="00D06437">
        <w:rPr>
          <w:rStyle w:val="StyleBoldUnderline"/>
        </w:rPr>
        <w:t>Participants at the forum were "frustrated" by the North Korean envoy's remarks, the source said.</w:t>
      </w:r>
    </w:p>
    <w:p w:rsidR="0028336A" w:rsidRDefault="0028336A" w:rsidP="0028336A">
      <w:pPr>
        <w:spacing w:after="200" w:line="276" w:lineRule="auto"/>
        <w:rPr>
          <w:rStyle w:val="StyleBoldUnderline"/>
        </w:rPr>
      </w:pPr>
    </w:p>
    <w:p w:rsidR="0028336A" w:rsidRDefault="0028336A" w:rsidP="0028336A">
      <w:pPr>
        <w:pStyle w:val="Heading4"/>
      </w:pPr>
      <w:r>
        <w:lastRenderedPageBreak/>
        <w:t>No de-</w:t>
      </w:r>
      <w:proofErr w:type="spellStart"/>
      <w:r>
        <w:t>nuclearization</w:t>
      </w:r>
      <w:proofErr w:type="spellEnd"/>
      <w:r>
        <w:t xml:space="preserve"> without regime change </w:t>
      </w:r>
    </w:p>
    <w:p w:rsidR="0028336A" w:rsidRPr="00E30C27" w:rsidRDefault="0028336A" w:rsidP="0028336A">
      <w:proofErr w:type="spellStart"/>
      <w:r w:rsidRPr="001155D3">
        <w:rPr>
          <w:rStyle w:val="StyleStyleBold12pt"/>
        </w:rPr>
        <w:t>Zhe</w:t>
      </w:r>
      <w:proofErr w:type="spellEnd"/>
      <w:r w:rsidRPr="001155D3">
        <w:rPr>
          <w:rStyle w:val="StyleStyleBold12pt"/>
        </w:rPr>
        <w:t xml:space="preserve"> Feng</w:t>
      </w:r>
      <w:r>
        <w:t xml:space="preserve"> (</w:t>
      </w:r>
      <w:r w:rsidRPr="00E30C27">
        <w:t xml:space="preserve">Executive Director of the China Center for Collaborative Studies of the South China Sea and a Professor of International </w:t>
      </w:r>
      <w:r>
        <w:t>Relations at Nanjing University) “</w:t>
      </w:r>
      <w:r w:rsidRPr="00442F67">
        <w:t>What New Approach Should the U.S. and China Take to North Korea?</w:t>
      </w:r>
      <w:r>
        <w:t xml:space="preserve">”  </w:t>
      </w:r>
      <w:r w:rsidRPr="001155D3">
        <w:rPr>
          <w:rStyle w:val="StyleStyleBold12pt"/>
        </w:rPr>
        <w:t>February 10, 2016</w:t>
      </w:r>
    </w:p>
    <w:p w:rsidR="0028336A" w:rsidRDefault="0028336A" w:rsidP="0028336A">
      <w:r w:rsidRPr="003C7CF5">
        <w:rPr>
          <w:rStyle w:val="StyleBoldUnderline"/>
          <w:highlight w:val="yellow"/>
        </w:rPr>
        <w:t>Pyongyang’s imperviousness to diplomatic pressures and economic sanctions stems largely from its regime type—a vicious combination of personality cult, totalitarianism, and a “military first” domestic power structure. Kim Jong-un cares little about the suffering of his people</w:t>
      </w:r>
      <w:r w:rsidRPr="00E30C27">
        <w:rPr>
          <w:rStyle w:val="StyleBoldUnderline"/>
        </w:rPr>
        <w:t xml:space="preserve">, and instead </w:t>
      </w:r>
      <w:r w:rsidRPr="003C7CF5">
        <w:rPr>
          <w:rStyle w:val="StyleBoldUnderline"/>
          <w:highlight w:val="yellow"/>
        </w:rPr>
        <w:t>attempts</w:t>
      </w:r>
      <w:r w:rsidRPr="00E30C27">
        <w:rPr>
          <w:rStyle w:val="StyleBoldUnderline"/>
        </w:rPr>
        <w:t xml:space="preserve">, as usual, </w:t>
      </w:r>
      <w:r w:rsidRPr="003C7CF5">
        <w:rPr>
          <w:rStyle w:val="StyleBoldUnderline"/>
          <w:highlight w:val="yellow"/>
        </w:rPr>
        <w:t>to maintain his grip on power through nuclear desperation</w:t>
      </w:r>
      <w:r w:rsidRPr="00E30C27">
        <w:t xml:space="preserve">. </w:t>
      </w:r>
      <w:r w:rsidRPr="003C7CF5">
        <w:rPr>
          <w:rStyle w:val="Emphasis"/>
          <w:highlight w:val="yellow"/>
        </w:rPr>
        <w:t>There is little hope that North Korea will abandon its nuclear capability as long as the regime type remains unchanged</w:t>
      </w:r>
      <w:r w:rsidRPr="00E30C27">
        <w:t xml:space="preserve">. In addition, </w:t>
      </w:r>
      <w:r w:rsidRPr="00E30C27">
        <w:rPr>
          <w:rStyle w:val="StyleBoldUnderline"/>
        </w:rPr>
        <w:t>Kim Jong-un asks for international recognition of North Korea as a “nuclear status power,” a status few other powers in the world are willing to concede.</w:t>
      </w:r>
      <w:r w:rsidRPr="00E30C27">
        <w:t xml:space="preserve"> “Engagement doves” are confident their path will alter North Korea’s regime type. Perhaps. But how patient are we as Pyongyang’s nuclear weapons pose a serious threat to the region?</w:t>
      </w:r>
    </w:p>
    <w:p w:rsidR="0028336A" w:rsidRDefault="0028336A" w:rsidP="0028336A"/>
    <w:p w:rsidR="0028336A" w:rsidRDefault="0028336A" w:rsidP="0028336A">
      <w:pPr>
        <w:pStyle w:val="Heading4"/>
      </w:pPr>
      <w:r>
        <w:t>Too much distrust and lack of consistency doom pressure.  China will never push hard enough to cause instability</w:t>
      </w:r>
    </w:p>
    <w:p w:rsidR="0028336A" w:rsidRDefault="0028336A" w:rsidP="0028336A">
      <w:r w:rsidRPr="00AC01C6">
        <w:rPr>
          <w:rStyle w:val="StyleStyleBold12pt"/>
        </w:rPr>
        <w:t xml:space="preserve">Shen </w:t>
      </w:r>
      <w:proofErr w:type="spellStart"/>
      <w:r w:rsidRPr="00AC01C6">
        <w:rPr>
          <w:rStyle w:val="StyleStyleBold12pt"/>
        </w:rPr>
        <w:t>Dingli</w:t>
      </w:r>
      <w:proofErr w:type="spellEnd"/>
      <w:r w:rsidRPr="00AC01C6">
        <w:rPr>
          <w:rStyle w:val="StyleStyleBold12pt"/>
        </w:rPr>
        <w:t xml:space="preserve"> </w:t>
      </w:r>
      <w:r>
        <w:t>(</w:t>
      </w:r>
      <w:r w:rsidRPr="00AC01C6">
        <w:t xml:space="preserve">professor and associate dean at </w:t>
      </w:r>
      <w:proofErr w:type="spellStart"/>
      <w:r w:rsidRPr="00AC01C6">
        <w:t>Fudan</w:t>
      </w:r>
      <w:proofErr w:type="spellEnd"/>
      <w:r w:rsidRPr="00AC01C6">
        <w:t xml:space="preserve"> University's Institute of International Studies in Shanghai, China. He has taught international security and China-US relations in b</w:t>
      </w:r>
      <w:r>
        <w:t>oth China and the United States) “</w:t>
      </w:r>
      <w:r w:rsidRPr="00AC01C6">
        <w:t>Acknowledging reality: A pragmatic approach to Pyongyang</w:t>
      </w:r>
      <w:r>
        <w:t xml:space="preserve">” </w:t>
      </w:r>
      <w:r w:rsidRPr="00AC01C6">
        <w:rPr>
          <w:rStyle w:val="StyleStyleBold12pt"/>
        </w:rPr>
        <w:t>June 1, 2016</w:t>
      </w:r>
      <w:r>
        <w:t xml:space="preserve"> </w:t>
      </w:r>
      <w:hyperlink r:id="rId9" w:history="1">
        <w:r w:rsidRPr="001428D6">
          <w:rPr>
            <w:rStyle w:val="Hyperlink"/>
          </w:rPr>
          <w:t>http://thebulletin.org/north-koreas-nuclear-weapons-what-now</w:t>
        </w:r>
      </w:hyperlink>
    </w:p>
    <w:p w:rsidR="0028336A" w:rsidRDefault="0028336A" w:rsidP="0028336A">
      <w:pPr>
        <w:spacing w:after="200" w:line="276" w:lineRule="auto"/>
        <w:rPr>
          <w:rFonts w:eastAsiaTheme="majorEastAsia" w:cstheme="majorBidi"/>
          <w:b/>
          <w:bCs/>
          <w:iCs/>
          <w:sz w:val="26"/>
        </w:rPr>
      </w:pPr>
      <w:r>
        <w:t>With North Korea having conducted its fourth nuclear test in January</w:t>
      </w:r>
      <w:r w:rsidRPr="003C7CF5">
        <w:rPr>
          <w:highlight w:val="yellow"/>
        </w:rPr>
        <w:t xml:space="preserve">, </w:t>
      </w:r>
      <w:r w:rsidRPr="003C7CF5">
        <w:rPr>
          <w:rStyle w:val="StyleBoldUnderline"/>
          <w:highlight w:val="yellow"/>
        </w:rPr>
        <w:t>the Korean Peninsula seems more distant than ever from denuclearization</w:t>
      </w:r>
      <w:r w:rsidRPr="003C7CF5">
        <w:rPr>
          <w:highlight w:val="yellow"/>
        </w:rPr>
        <w:t>.</w:t>
      </w:r>
      <w:r>
        <w:t xml:space="preserve"> Given this reality, what's the most effective way to approach the nuclear problem?  The obstacles to progress are enormous. </w:t>
      </w:r>
      <w:r w:rsidRPr="003C7CF5">
        <w:rPr>
          <w:rStyle w:val="StyleBoldUnderline"/>
          <w:highlight w:val="yellow"/>
        </w:rPr>
        <w:t>Pyongyang's inclinations are strongly realist, and the country's leadership sees nuclear deterrence as the ultimate guarantee of security</w:t>
      </w:r>
      <w:r>
        <w:t>. It will likely continue to see things that way for some time</w:t>
      </w:r>
      <w:r w:rsidRPr="00AC01C6">
        <w:rPr>
          <w:rStyle w:val="StyleBoldUnderline"/>
        </w:rPr>
        <w:t xml:space="preserve">. The North perceives Washington's attitude as essentially realist as well—so </w:t>
      </w:r>
      <w:r w:rsidRPr="003C7CF5">
        <w:rPr>
          <w:rStyle w:val="StyleBoldUnderline"/>
          <w:highlight w:val="yellow"/>
        </w:rPr>
        <w:t>Pyongyang is likely betting that US policy toward North Korea will eventually change direction</w:t>
      </w:r>
      <w:r w:rsidRPr="00AC01C6">
        <w:rPr>
          <w:rStyle w:val="StyleBoldUnderline"/>
        </w:rPr>
        <w:t xml:space="preserve">. </w:t>
      </w:r>
      <w:r>
        <w:t>This is especially true considering that Washington experiences regime change every four or eight years.  The North may in fact believe that Washington, once it accepts the nuclear reality on the Korean Peninsula, will ease sanctions. This calculus may make sense. The United States never approved of Israel's possession of nuclear weapons, but it has had to live with the hard reality of a nuclear Israel—and protect Tel Aviv from the establishment of a Middle East nuclear-weapon free zone. Nor does Washington approve of a nuclear India, and indeed it imposed sanctions on New Delhi following India's 1998 nuclear test. But those sanctions were lifted within days of the 9/11 terror attacks. In 2008 the United States even waived its ban on civilian nuclear cooperation with India—a ban it had imposed through the Nuclear Suppliers Group, which it helped create in 1975 precisely to punish India for its "peaceful" nuclear test in 1974. As for Pakistan, the United States designated that country a major non-NATO ally in 2004 in order to gain Islamabad's cooperation in the fight against terrorism—despite Pakistan's development of nuclear weapons. Meanwhile, President Obama is pursuing normalized relations with Cuba after decades of hostility between Washington and Havana. All this may encourage Pyongyang to believe that Washington will not wait additional decades to normalize relations with North Korea.  Meanwhile</w:t>
      </w:r>
      <w:r w:rsidRPr="00AC01C6">
        <w:rPr>
          <w:rStyle w:val="StyleBoldUnderline"/>
        </w:rPr>
        <w:t xml:space="preserve">, </w:t>
      </w:r>
      <w:r w:rsidRPr="003C7CF5">
        <w:rPr>
          <w:rStyle w:val="StyleBoldUnderline"/>
          <w:highlight w:val="yellow"/>
        </w:rPr>
        <w:t>China and North Korea have been allies for decades</w:t>
      </w:r>
      <w:r>
        <w:t xml:space="preserve">. But China has been cooperating more closely with the United States on sanctions against North Korea, so </w:t>
      </w:r>
      <w:r>
        <w:lastRenderedPageBreak/>
        <w:t>Pyongyang likely feels betrayed by Beijing. Then again</w:t>
      </w:r>
      <w:r w:rsidRPr="003C7CF5">
        <w:rPr>
          <w:highlight w:val="yellow"/>
        </w:rPr>
        <w:t xml:space="preserve">, </w:t>
      </w:r>
      <w:r w:rsidRPr="003C7CF5">
        <w:rPr>
          <w:rStyle w:val="StyleBoldUnderline"/>
          <w:highlight w:val="yellow"/>
        </w:rPr>
        <w:t>considering the rising distrust that characterizes Washington and Beijing's relationship, the North may be betting that China will hedge against</w:t>
      </w:r>
      <w:r w:rsidRPr="00AC01C6">
        <w:rPr>
          <w:rStyle w:val="StyleBoldUnderline"/>
        </w:rPr>
        <w:t xml:space="preserve"> any future possibility of </w:t>
      </w:r>
      <w:r w:rsidRPr="003C7CF5">
        <w:rPr>
          <w:rStyle w:val="StyleBoldUnderline"/>
          <w:highlight w:val="yellow"/>
        </w:rPr>
        <w:t>US reconciliation</w:t>
      </w:r>
      <w:r w:rsidRPr="00AC01C6">
        <w:rPr>
          <w:rStyle w:val="StyleBoldUnderline"/>
        </w:rPr>
        <w:t xml:space="preserve"> with the North.</w:t>
      </w:r>
      <w:r>
        <w:t xml:space="preserve">  </w:t>
      </w:r>
      <w:r w:rsidRPr="003C7CF5">
        <w:rPr>
          <w:rStyle w:val="StyleBoldUnderline"/>
          <w:highlight w:val="yellow"/>
        </w:rPr>
        <w:t>North Korea has</w:t>
      </w:r>
      <w:r w:rsidRPr="00AC01C6">
        <w:rPr>
          <w:rStyle w:val="StyleBoldUnderline"/>
        </w:rPr>
        <w:t xml:space="preserve"> certainly </w:t>
      </w:r>
      <w:r w:rsidRPr="003C7CF5">
        <w:rPr>
          <w:rStyle w:val="StyleBoldUnderline"/>
          <w:highlight w:val="yellow"/>
        </w:rPr>
        <w:t>noted China's insistence that sanctions against Pyongyang must not generate instability on the Peninsula, risk war, or create humanitarian problems</w:t>
      </w:r>
      <w:r w:rsidRPr="003C7CF5">
        <w:rPr>
          <w:highlight w:val="yellow"/>
        </w:rPr>
        <w:t>.</w:t>
      </w:r>
      <w:r>
        <w:t xml:space="preserve"> </w:t>
      </w:r>
      <w:r w:rsidRPr="003C7CF5">
        <w:rPr>
          <w:rStyle w:val="Emphasis"/>
          <w:highlight w:val="yellow"/>
        </w:rPr>
        <w:t>China is simply unwilling, whether Pyongyang has nuclear weapons or not, to see North Korea collapse</w:t>
      </w:r>
      <w:r w:rsidRPr="00AC01C6">
        <w:rPr>
          <w:rStyle w:val="StyleBoldUnderline"/>
        </w:rPr>
        <w:t>.</w:t>
      </w:r>
      <w:r>
        <w:t xml:space="preserve"> This stance would seem to ensure North Korea's survival. In fact, </w:t>
      </w:r>
      <w:r w:rsidRPr="00AC01C6">
        <w:rPr>
          <w:rStyle w:val="StyleBoldUnderline"/>
        </w:rPr>
        <w:t>Beijing may be more concerned about Washington's "rebalancing" in Asia than it is about Pyongyang's nuclear program.</w:t>
      </w:r>
      <w:r>
        <w:t xml:space="preserve"> </w:t>
      </w:r>
      <w:r w:rsidRPr="003C7CF5">
        <w:rPr>
          <w:rStyle w:val="StyleBoldUnderline"/>
          <w:highlight w:val="yellow"/>
        </w:rPr>
        <w:t>Beijing and Washington may cooperate on North Korea to some degree, but they don't trust each other, and both sides will hedge their bets</w:t>
      </w:r>
      <w:r w:rsidRPr="00AC01C6">
        <w:rPr>
          <w:rStyle w:val="StyleBoldUnderline"/>
        </w:rPr>
        <w:t xml:space="preserve">. </w:t>
      </w:r>
      <w:r w:rsidRPr="00AC01C6">
        <w:t>This</w:t>
      </w:r>
      <w:r>
        <w:t xml:space="preserve"> could well play into North Korea's hands, and compromise the effectiveness of US-China collaboration</w:t>
      </w:r>
      <w:r>
        <w:br w:type="page"/>
      </w:r>
    </w:p>
    <w:p w:rsidR="0028336A" w:rsidRDefault="0028336A" w:rsidP="0028336A">
      <w:pPr>
        <w:pStyle w:val="Heading3"/>
      </w:pPr>
      <w:r>
        <w:lastRenderedPageBreak/>
        <w:t>Solvency - China says no</w:t>
      </w:r>
    </w:p>
    <w:p w:rsidR="0028336A" w:rsidRDefault="0028336A" w:rsidP="0028336A">
      <w:pPr>
        <w:pStyle w:val="Heading4"/>
      </w:pPr>
      <w:r>
        <w:t>China won’t push hard enough to be effective because of fear of regime collapse</w:t>
      </w:r>
    </w:p>
    <w:p w:rsidR="0028336A" w:rsidRDefault="0028336A" w:rsidP="0028336A">
      <w:r w:rsidRPr="00D0688E">
        <w:rPr>
          <w:rStyle w:val="StyleStyleBold12pt"/>
        </w:rPr>
        <w:t>Council on Foreign Relations</w:t>
      </w:r>
      <w:r>
        <w:t xml:space="preserve"> “</w:t>
      </w:r>
      <w:r w:rsidRPr="00D0688E">
        <w:t>The China-North Korea Relationship</w:t>
      </w:r>
      <w:r>
        <w:t xml:space="preserve">” </w:t>
      </w:r>
      <w:r w:rsidRPr="00D0688E">
        <w:rPr>
          <w:rStyle w:val="StyleStyleBold12pt"/>
        </w:rPr>
        <w:t xml:space="preserve">February 8, 2016 </w:t>
      </w:r>
      <w:r w:rsidRPr="00D0688E">
        <w:t>http://www.cfr.org/china/china-north-korea-relationship/p11097</w:t>
      </w:r>
    </w:p>
    <w:p w:rsidR="0028336A" w:rsidRDefault="0028336A" w:rsidP="0028336A"/>
    <w:p w:rsidR="0028336A" w:rsidRDefault="0028336A" w:rsidP="0028336A">
      <w:r>
        <w:t xml:space="preserve">“North Korea is in a category all its own,” writes the Brookings Institution’s Jonathan Pollack. </w:t>
      </w:r>
      <w:r w:rsidRPr="003C7CF5">
        <w:rPr>
          <w:highlight w:val="yellow"/>
        </w:rPr>
        <w:t>“</w:t>
      </w:r>
      <w:r w:rsidRPr="003C7CF5">
        <w:rPr>
          <w:rStyle w:val="StyleBoldUnderline"/>
          <w:highlight w:val="yellow"/>
        </w:rPr>
        <w:t>The North Korean leadership has thus convinced itself (if not others) that its existence as an autonomous state derives directly from its possession of nuclear weapons.” Though China may be unhappy about North Korea’s nuclear brinkmanship, analysts say it will avoid moves that could cause a sudden regime collapse</w:t>
      </w:r>
      <w:r w:rsidRPr="00D0688E">
        <w:rPr>
          <w:rStyle w:val="StyleBoldUnderline"/>
        </w:rPr>
        <w:t>.</w:t>
      </w:r>
      <w:r>
        <w:t xml:space="preserve">    A Japanese media outlet leaked alleged Chinese military contingency plans in 2014, but Beijing denied the validity of the documents</w:t>
      </w:r>
      <w:r w:rsidRPr="00D0688E">
        <w:rPr>
          <w:rStyle w:val="StyleBoldUnderline"/>
        </w:rPr>
        <w:t>. “It’s clear that the Chinese have enormous leverage over North Korea in many respects,”</w:t>
      </w:r>
      <w:r>
        <w:t xml:space="preserve"> says Stanford’s </w:t>
      </w:r>
      <w:proofErr w:type="spellStart"/>
      <w:r>
        <w:t>Sneider</w:t>
      </w:r>
      <w:proofErr w:type="spellEnd"/>
      <w:r>
        <w:t xml:space="preserve">. </w:t>
      </w:r>
      <w:r w:rsidRPr="00D0688E">
        <w:rPr>
          <w:rStyle w:val="StyleBoldUnderline"/>
        </w:rPr>
        <w:t xml:space="preserve">“But </w:t>
      </w:r>
      <w:r w:rsidRPr="003C7CF5">
        <w:rPr>
          <w:rStyle w:val="StyleBoldUnderline"/>
          <w:highlight w:val="yellow"/>
        </w:rPr>
        <w:t>can China</w:t>
      </w:r>
      <w:r w:rsidRPr="00D0688E">
        <w:rPr>
          <w:rStyle w:val="StyleBoldUnderline"/>
        </w:rPr>
        <w:t xml:space="preserve"> actually try to </w:t>
      </w:r>
      <w:r w:rsidRPr="003C7CF5">
        <w:rPr>
          <w:rStyle w:val="StyleBoldUnderline"/>
          <w:highlight w:val="yellow"/>
        </w:rPr>
        <w:t>exercise</w:t>
      </w:r>
      <w:r w:rsidRPr="00D0688E">
        <w:rPr>
          <w:rStyle w:val="StyleBoldUnderline"/>
        </w:rPr>
        <w:t xml:space="preserve"> that </w:t>
      </w:r>
      <w:r w:rsidRPr="003C7CF5">
        <w:rPr>
          <w:rStyle w:val="StyleBoldUnderline"/>
          <w:highlight w:val="yellow"/>
        </w:rPr>
        <w:t>influence without destabilizing the regime? Probably not</w:t>
      </w:r>
      <w:r w:rsidRPr="00D0688E">
        <w:rPr>
          <w:rStyle w:val="StyleBoldUnderline"/>
        </w:rPr>
        <w:t>.”</w:t>
      </w:r>
    </w:p>
    <w:p w:rsidR="0028336A" w:rsidRDefault="0028336A" w:rsidP="0028336A">
      <w:pPr>
        <w:pStyle w:val="Heading4"/>
      </w:pPr>
      <w:r>
        <w:t>China doesn’t trust the United States</w:t>
      </w:r>
    </w:p>
    <w:p w:rsidR="0028336A" w:rsidRPr="00DB6BBB" w:rsidRDefault="0028336A" w:rsidP="0028336A">
      <w:r w:rsidRPr="00AC01C6">
        <w:rPr>
          <w:rStyle w:val="StyleStyleBold12pt"/>
        </w:rPr>
        <w:t xml:space="preserve">Wang </w:t>
      </w:r>
      <w:proofErr w:type="spellStart"/>
      <w:r w:rsidRPr="00AC01C6">
        <w:rPr>
          <w:rStyle w:val="StyleStyleBold12pt"/>
        </w:rPr>
        <w:t>Junsheng</w:t>
      </w:r>
      <w:proofErr w:type="spellEnd"/>
      <w:r>
        <w:rPr>
          <w:rStyle w:val="StyleBoldUnderline"/>
        </w:rPr>
        <w:t xml:space="preserve"> </w:t>
      </w:r>
      <w:r w:rsidRPr="0028336A">
        <w:t xml:space="preserve">(Associate Professor and Executive Director, Department of China’s Regional Strategy, National Institute of International Strategy, China Academy of Social Sciences)  “The DPRK’s Fourth Nuclear Test and the Situation on the Korean Peninsula” </w:t>
      </w:r>
      <w:r w:rsidRPr="00AC01C6">
        <w:rPr>
          <w:rStyle w:val="StyleStyleBold12pt"/>
        </w:rPr>
        <w:t>June 2016</w:t>
      </w:r>
    </w:p>
    <w:p w:rsidR="0028336A" w:rsidRDefault="0028336A" w:rsidP="0028336A">
      <w:pPr>
        <w:spacing w:after="200" w:line="276" w:lineRule="auto"/>
      </w:pPr>
      <w:r>
        <w:t xml:space="preserve">One fundamental principle in China’s adoption of sanctions is that sanctions cannot exclude or preempt efforts for dialogue. North Korea’s denuclearization cannot be achieved without easing Pyongyang’s security concerns. For the US and South Korea to insist on denuclearization without addressing North Korea’s security concerns is not only unrealistic but also highly unconstructive. </w:t>
      </w:r>
      <w:r w:rsidRPr="00DB6BBB">
        <w:rPr>
          <w:rStyle w:val="StyleBoldUnderline"/>
        </w:rPr>
        <w:t>When the American and South Korean approach failed, they then turned to China to pressure and coerce North Korea into unconditionally accepting their demands</w:t>
      </w:r>
      <w:r w:rsidRPr="003C7CF5">
        <w:rPr>
          <w:rStyle w:val="StyleBoldUnderline"/>
          <w:highlight w:val="yellow"/>
        </w:rPr>
        <w:t>. From China’s perspective, the sole goal of the American and South Korean strategy seems to be the collapse of the North Korean regime.  This is not an agenda that China</w:t>
      </w:r>
      <w:r w:rsidRPr="00DB6BBB">
        <w:rPr>
          <w:rStyle w:val="StyleBoldUnderline"/>
        </w:rPr>
        <w:t xml:space="preserve"> can or </w:t>
      </w:r>
      <w:r w:rsidRPr="003C7CF5">
        <w:rPr>
          <w:rStyle w:val="StyleBoldUnderline"/>
          <w:highlight w:val="yellow"/>
        </w:rPr>
        <w:t>will support</w:t>
      </w:r>
      <w:r>
        <w:t xml:space="preserve">. </w:t>
      </w:r>
      <w:r w:rsidRPr="00DB6BBB">
        <w:rPr>
          <w:rStyle w:val="StyleBoldUnderline"/>
        </w:rPr>
        <w:t xml:space="preserve">In the case of regime collapse in North Korea, </w:t>
      </w:r>
      <w:r w:rsidRPr="003C7CF5">
        <w:rPr>
          <w:rStyle w:val="StyleBoldUnderline"/>
          <w:highlight w:val="yellow"/>
        </w:rPr>
        <w:t>China would be at the front lines in dealing with the crisis</w:t>
      </w:r>
      <w:r>
        <w:t xml:space="preserve">, managing border security, refugee inflows, humanitarian concerns, </w:t>
      </w:r>
      <w:proofErr w:type="gramStart"/>
      <w:r>
        <w:t>potential</w:t>
      </w:r>
      <w:proofErr w:type="gramEnd"/>
      <w:r>
        <w:t xml:space="preserve"> loose weapons of mass destruction, as well as other major causes for regional instability. </w:t>
      </w:r>
      <w:r w:rsidRPr="00DB6BBB">
        <w:rPr>
          <w:rStyle w:val="StyleBoldUnderline"/>
        </w:rPr>
        <w:t xml:space="preserve">In this sense, </w:t>
      </w:r>
      <w:r w:rsidRPr="003C7CF5">
        <w:rPr>
          <w:rStyle w:val="StyleBoldUnderline"/>
          <w:highlight w:val="yellow"/>
        </w:rPr>
        <w:t>China’s implementation of sanctions is a pragmatic move to punish the North Korean government, but within conditions that would not cause internal instability</w:t>
      </w:r>
      <w:r w:rsidRPr="00DB6BBB">
        <w:rPr>
          <w:rStyle w:val="StyleBoldUnderline"/>
        </w:rPr>
        <w:t xml:space="preserve">. </w:t>
      </w:r>
      <w:r w:rsidRPr="00DB6BBB">
        <w:rPr>
          <w:rStyle w:val="StyleBoldUnderline"/>
        </w:rPr>
        <w:br w:type="page"/>
      </w:r>
    </w:p>
    <w:p w:rsidR="0028336A" w:rsidRDefault="0028336A" w:rsidP="0028336A">
      <w:pPr>
        <w:pStyle w:val="Heading4"/>
      </w:pPr>
      <w:r>
        <w:lastRenderedPageBreak/>
        <w:t xml:space="preserve">China is too soft and will never push hard enough to effect North Korean </w:t>
      </w:r>
      <w:proofErr w:type="spellStart"/>
      <w:r>
        <w:t>nuclearization</w:t>
      </w:r>
      <w:proofErr w:type="spellEnd"/>
    </w:p>
    <w:p w:rsidR="0028336A" w:rsidRDefault="0028336A" w:rsidP="0028336A">
      <w:r w:rsidRPr="00767C01">
        <w:rPr>
          <w:rStyle w:val="StyleStyleBold12pt"/>
        </w:rPr>
        <w:t xml:space="preserve">Andrei </w:t>
      </w:r>
      <w:proofErr w:type="spellStart"/>
      <w:r w:rsidRPr="00767C01">
        <w:rPr>
          <w:rStyle w:val="StyleStyleBold12pt"/>
        </w:rPr>
        <w:t>Nikolaevich</w:t>
      </w:r>
      <w:proofErr w:type="spellEnd"/>
      <w:r w:rsidRPr="00767C01">
        <w:rPr>
          <w:rStyle w:val="StyleStyleBold12pt"/>
        </w:rPr>
        <w:t xml:space="preserve"> </w:t>
      </w:r>
      <w:proofErr w:type="spellStart"/>
      <w:proofErr w:type="gramStart"/>
      <w:r w:rsidRPr="00767C01">
        <w:rPr>
          <w:rStyle w:val="StyleStyleBold12pt"/>
        </w:rPr>
        <w:t>Lankov</w:t>
      </w:r>
      <w:proofErr w:type="spellEnd"/>
      <w:r>
        <w:t xml:space="preserve"> </w:t>
      </w:r>
      <w:r w:rsidRPr="00767C01">
        <w:t xml:space="preserve"> </w:t>
      </w:r>
      <w:r>
        <w:t>(</w:t>
      </w:r>
      <w:proofErr w:type="gramEnd"/>
      <w:r w:rsidRPr="00767C01">
        <w:t>Russian scholar of Asia and a specialist in Korean stud</w:t>
      </w:r>
      <w:r>
        <w:t xml:space="preserve">ies) “China’s position on North Korea hasn’t changed: Despite sanctions support Beijing’s long-term interests dictate a soft approach” </w:t>
      </w:r>
      <w:r w:rsidRPr="00767C01">
        <w:rPr>
          <w:rStyle w:val="StyleStyleBold12pt"/>
        </w:rPr>
        <w:t>June 08, 2016</w:t>
      </w:r>
      <w:r>
        <w:t xml:space="preserve"> </w:t>
      </w:r>
      <w:r w:rsidRPr="00767C01">
        <w:t>https://www.nknews.org/2016/06/chinas-position-on-north-korea-hasnt-changed/</w:t>
      </w:r>
    </w:p>
    <w:p w:rsidR="0028336A" w:rsidRDefault="0028336A" w:rsidP="0028336A">
      <w:pPr>
        <w:rPr>
          <w:rStyle w:val="StyleBoldUnderline"/>
        </w:rPr>
      </w:pPr>
      <w:r>
        <w:t xml:space="preserve">However, </w:t>
      </w:r>
      <w:r w:rsidRPr="00767C01">
        <w:rPr>
          <w:rStyle w:val="StyleBoldUnderline"/>
        </w:rPr>
        <w:t xml:space="preserve">whatever made China support Resolution 2270, </w:t>
      </w:r>
      <w:r w:rsidRPr="003C7CF5">
        <w:rPr>
          <w:rStyle w:val="StyleBoldUnderline"/>
          <w:highlight w:val="yellow"/>
        </w:rPr>
        <w:t>things are</w:t>
      </w:r>
      <w:r w:rsidRPr="00767C01">
        <w:rPr>
          <w:rStyle w:val="StyleBoldUnderline"/>
        </w:rPr>
        <w:t xml:space="preserve"> seemingly </w:t>
      </w:r>
      <w:r w:rsidRPr="003C7CF5">
        <w:rPr>
          <w:rStyle w:val="StyleBoldUnderline"/>
          <w:highlight w:val="yellow"/>
        </w:rPr>
        <w:t>changing</w:t>
      </w:r>
      <w:r w:rsidRPr="00767C01">
        <w:rPr>
          <w:rStyle w:val="StyleBoldUnderline"/>
        </w:rPr>
        <w:t xml:space="preserve"> now. Recent reports indicate that </w:t>
      </w:r>
      <w:r w:rsidRPr="003C7CF5">
        <w:rPr>
          <w:rStyle w:val="StyleBoldUnderline"/>
          <w:highlight w:val="yellow"/>
        </w:rPr>
        <w:t>China’s initial support for</w:t>
      </w:r>
      <w:r w:rsidRPr="00767C01">
        <w:rPr>
          <w:rStyle w:val="StyleBoldUnderline"/>
        </w:rPr>
        <w:t xml:space="preserve"> the </w:t>
      </w:r>
      <w:r w:rsidRPr="003C7CF5">
        <w:rPr>
          <w:rStyle w:val="StyleBoldUnderline"/>
          <w:highlight w:val="yellow"/>
        </w:rPr>
        <w:t>tough policy is beginning to evaporate</w:t>
      </w:r>
      <w:r>
        <w:t xml:space="preserve">.    </w:t>
      </w:r>
      <w:r w:rsidRPr="00767C01">
        <w:rPr>
          <w:rStyle w:val="StyleBoldUnderline"/>
        </w:rPr>
        <w:t xml:space="preserve">One of </w:t>
      </w:r>
      <w:r w:rsidRPr="003C7CF5">
        <w:rPr>
          <w:rStyle w:val="StyleBoldUnderline"/>
          <w:highlight w:val="yellow"/>
        </w:rPr>
        <w:t>the most visual signs was the visit of</w:t>
      </w:r>
      <w:r w:rsidRPr="00767C01">
        <w:rPr>
          <w:rStyle w:val="StyleBoldUnderline"/>
        </w:rPr>
        <w:t xml:space="preserve"> </w:t>
      </w:r>
      <w:proofErr w:type="spellStart"/>
      <w:r w:rsidRPr="00767C01">
        <w:rPr>
          <w:rStyle w:val="StyleBoldUnderline"/>
        </w:rPr>
        <w:t>Ri</w:t>
      </w:r>
      <w:proofErr w:type="spellEnd"/>
      <w:r w:rsidRPr="00767C01">
        <w:rPr>
          <w:rStyle w:val="StyleBoldUnderline"/>
        </w:rPr>
        <w:t xml:space="preserve"> Su Yong, </w:t>
      </w:r>
      <w:r w:rsidRPr="003C7CF5">
        <w:rPr>
          <w:rStyle w:val="StyleBoldUnderline"/>
          <w:highlight w:val="yellow"/>
        </w:rPr>
        <w:t>North Korea’s chief foreign policy specialist, to Beijing</w:t>
      </w:r>
      <w:r w:rsidRPr="00767C01">
        <w:rPr>
          <w:rStyle w:val="StyleBoldUnderline"/>
        </w:rPr>
        <w:t>.</w:t>
      </w:r>
      <w:r>
        <w:t xml:space="preserve"> This was the second visit by such a high-level dignitary in the nearly five years of Kim Jong </w:t>
      </w:r>
      <w:proofErr w:type="spellStart"/>
      <w:proofErr w:type="gramStart"/>
      <w:r>
        <w:t>Un’s</w:t>
      </w:r>
      <w:proofErr w:type="spellEnd"/>
      <w:proofErr w:type="gramEnd"/>
      <w:r>
        <w:t xml:space="preserve"> rule. Remarkably, in Beijing </w:t>
      </w:r>
      <w:proofErr w:type="spellStart"/>
      <w:proofErr w:type="gramStart"/>
      <w:r>
        <w:t>Ri</w:t>
      </w:r>
      <w:proofErr w:type="spellEnd"/>
      <w:proofErr w:type="gramEnd"/>
      <w:r>
        <w:t xml:space="preserve"> Su Yong got a rather warm welcome and, among other things, was given an audience with Xi Jinping. Admittedly, the audience lasted for a mere 20 minutes. Since their exchanges had to be interpreted, it means that the Chinese leader and the North Korean official had less than 10 minutes to deliver their messages – hardly enough for anything but a rather meaningless interchange of diplomatic niceties. However</w:t>
      </w:r>
      <w:r w:rsidRPr="00767C01">
        <w:rPr>
          <w:rStyle w:val="StyleBoldUnderline"/>
        </w:rPr>
        <w:t xml:space="preserve">, the fact that </w:t>
      </w:r>
      <w:proofErr w:type="spellStart"/>
      <w:r w:rsidRPr="00767C01">
        <w:rPr>
          <w:rStyle w:val="StyleBoldUnderline"/>
        </w:rPr>
        <w:t>Ri</w:t>
      </w:r>
      <w:proofErr w:type="spellEnd"/>
      <w:r w:rsidRPr="00767C01">
        <w:rPr>
          <w:rStyle w:val="StyleBoldUnderline"/>
        </w:rPr>
        <w:t xml:space="preserve"> Su Yong got an audience on such a level speaks volumes about the current changes in China’s attitude</w:t>
      </w:r>
      <w:r>
        <w:t xml:space="preserve">. This is also indirectly demonstrated by the willingness of the Chinese official press to dedicate space to </w:t>
      </w:r>
      <w:proofErr w:type="spellStart"/>
      <w:r>
        <w:t>Ri</w:t>
      </w:r>
      <w:proofErr w:type="spellEnd"/>
      <w:r>
        <w:t xml:space="preserve"> Su Yong’s visit.    At the same time, Chinese officials openly expressed their concerns about the new set of unilateral measures, introduced by President Obama in early June, targeting North Korean financial transactions. On June 2, China’s Foreign Ministry spokesperson said: “China opposes any country’s unilateral sanctions.”    These measures are going to create significant problems for the Chinese banks which, in most cases, act as intermediaries between North Korean companies and the outside world. The new American policy implies that all foreign banks and credit institutions which interact with North Koreans will be banned from dealing with American banks. If this threat is carried out, it will be a serious blow to many Chinese banks. So the Chinese negative reaction is understandable.    Finally, we have a Huawei affair: U.S. authorities subpoenaed Huawei, the largest Chinese telecommunication company, over its dealings with Iran and North Korea.    </w:t>
      </w:r>
      <w:r w:rsidRPr="00767C01">
        <w:rPr>
          <w:rStyle w:val="StyleBoldUnderline"/>
        </w:rPr>
        <w:t xml:space="preserve">All these recent events seemingly show </w:t>
      </w:r>
      <w:r w:rsidRPr="003C7CF5">
        <w:rPr>
          <w:rStyle w:val="StyleBoldUnderline"/>
          <w:highlight w:val="yellow"/>
        </w:rPr>
        <w:t>that relations between China and North Korea are going to warm up</w:t>
      </w:r>
      <w:r w:rsidRPr="00767C01">
        <w:rPr>
          <w:rStyle w:val="StyleBoldUnderline"/>
        </w:rPr>
        <w:t>.</w:t>
      </w:r>
      <w:r>
        <w:t xml:space="preserve"> Frankly speaking, this is by no means surprising. Actually, </w:t>
      </w:r>
      <w:r w:rsidRPr="00767C01">
        <w:rPr>
          <w:rStyle w:val="StyleBoldUnderline"/>
        </w:rPr>
        <w:t>it was surprising that the Chinese, however briefly, supported their American hard-liners in dealing with North Korea.</w:t>
      </w:r>
      <w:r>
        <w:t xml:space="preserve">    </w:t>
      </w:r>
      <w:r w:rsidRPr="003C7CF5">
        <w:rPr>
          <w:rStyle w:val="StyleBoldUnderline"/>
          <w:highlight w:val="yellow"/>
        </w:rPr>
        <w:t>There is a hard fact China has to face</w:t>
      </w:r>
      <w:r w:rsidRPr="00767C01">
        <w:rPr>
          <w:rStyle w:val="StyleBoldUnderline"/>
        </w:rPr>
        <w:t xml:space="preserve"> when it comes to dealing with North Korea: </w:t>
      </w:r>
      <w:r w:rsidRPr="003C7CF5">
        <w:rPr>
          <w:rStyle w:val="StyleBoldUnderline"/>
          <w:highlight w:val="yellow"/>
        </w:rPr>
        <w:t>In the long run, stability in the region is more important for Beijing than denuclearization of North Korea</w:t>
      </w:r>
      <w:r>
        <w:t xml:space="preserve">. </w:t>
      </w:r>
      <w:r w:rsidRPr="00767C01">
        <w:rPr>
          <w:rStyle w:val="StyleBoldUnderline"/>
        </w:rPr>
        <w:t xml:space="preserve">Contrary to what many Western hardliners believe, </w:t>
      </w:r>
      <w:r w:rsidRPr="003C7CF5">
        <w:rPr>
          <w:rStyle w:val="StyleBoldUnderline"/>
          <w:highlight w:val="yellow"/>
        </w:rPr>
        <w:t>North Koreans are not going to consider denuclearization if they are merely exposed to outside pressure.</w:t>
      </w:r>
      <w:r w:rsidRPr="00767C01">
        <w:rPr>
          <w:rStyle w:val="StyleBoldUnderline"/>
        </w:rPr>
        <w:t xml:space="preserve"> The only situation when the North Korean government is likely to start thinking about denuclearization seriously is a situation when it faces an existential threat, when its very survival (not just their well-being!) is endangered</w:t>
      </w:r>
      <w:r>
        <w:rPr>
          <w:rStyle w:val="StyleBoldUnderline"/>
        </w:rPr>
        <w:t xml:space="preserve">.  </w:t>
      </w:r>
      <w:r w:rsidRPr="00767C01">
        <w:rPr>
          <w:rStyle w:val="StyleBoldUnderline"/>
        </w:rPr>
        <w:t xml:space="preserve">However, such </w:t>
      </w:r>
      <w:r w:rsidRPr="003C7CF5">
        <w:rPr>
          <w:rStyle w:val="StyleBoldUnderline"/>
          <w:highlight w:val="yellow"/>
        </w:rPr>
        <w:t>pressure is not what China wants to bring because such pressure is equally likely to destabilize North Korea, thus pushing the northern part of the Korean Peninsula into a state of anarchy or civil war.</w:t>
      </w:r>
    </w:p>
    <w:p w:rsidR="008D6E88" w:rsidRDefault="008D6E88" w:rsidP="0028336A">
      <w:pPr>
        <w:rPr>
          <w:rStyle w:val="StyleBoldUnderline"/>
        </w:rPr>
      </w:pPr>
    </w:p>
    <w:p w:rsidR="008D6E88" w:rsidRDefault="008D6E88" w:rsidP="008D6E88">
      <w:pPr>
        <w:pStyle w:val="Heading3"/>
      </w:pPr>
      <w:r>
        <w:lastRenderedPageBreak/>
        <w:t xml:space="preserve">1NC BMD Assurance </w:t>
      </w:r>
      <w:proofErr w:type="spellStart"/>
      <w:r>
        <w:t>Disad</w:t>
      </w:r>
      <w:proofErr w:type="spellEnd"/>
    </w:p>
    <w:p w:rsidR="008D6E88" w:rsidRDefault="008D6E88" w:rsidP="008D6E88">
      <w:pPr>
        <w:pStyle w:val="Heading4"/>
      </w:pPr>
      <w:r w:rsidRPr="00F554C9">
        <w:t>Missile defense is necessary and sufficient for Alliance cohesion and US security guarantee credibility</w:t>
      </w:r>
    </w:p>
    <w:p w:rsidR="008D6E88" w:rsidRPr="00F554C9" w:rsidRDefault="008D6E88" w:rsidP="008D6E88">
      <w:pPr>
        <w:rPr>
          <w:b/>
          <w:sz w:val="24"/>
        </w:rPr>
      </w:pPr>
      <w:r>
        <w:t xml:space="preserve">Stephan </w:t>
      </w:r>
      <w:proofErr w:type="spellStart"/>
      <w:r w:rsidRPr="00F554C9">
        <w:rPr>
          <w:b/>
          <w:sz w:val="24"/>
        </w:rPr>
        <w:t>Fruhling</w:t>
      </w:r>
      <w:proofErr w:type="spellEnd"/>
      <w:r w:rsidRPr="00F554C9">
        <w:rPr>
          <w:b/>
          <w:sz w:val="24"/>
        </w:rPr>
        <w:t xml:space="preserve">, </w:t>
      </w:r>
      <w:r w:rsidRPr="00494B4F">
        <w:t>ANU associate professor</w:t>
      </w:r>
      <w:r w:rsidRPr="00F554C9">
        <w:rPr>
          <w:b/>
          <w:sz w:val="24"/>
        </w:rPr>
        <w:t>, 2016</w:t>
      </w:r>
    </w:p>
    <w:p w:rsidR="008D6E88" w:rsidRDefault="008D6E88" w:rsidP="008D6E88">
      <w:r>
        <w:t xml:space="preserve">“Managing escalation: missile </w:t>
      </w:r>
      <w:proofErr w:type="spellStart"/>
      <w:r>
        <w:t>defence</w:t>
      </w:r>
      <w:proofErr w:type="spellEnd"/>
      <w:r>
        <w:t>, strategy and US alliance”, International Affairs, 92.1</w:t>
      </w:r>
    </w:p>
    <w:p w:rsidR="008D6E88" w:rsidRDefault="008D6E88" w:rsidP="008D6E88">
      <w:pPr>
        <w:rPr>
          <w:sz w:val="8"/>
          <w:szCs w:val="8"/>
        </w:rPr>
      </w:pPr>
      <w:r w:rsidRPr="003C7CF5">
        <w:rPr>
          <w:rStyle w:val="StyleBoldUnderline"/>
          <w:highlight w:val="yellow"/>
        </w:rPr>
        <w:t>Adversaries</w:t>
      </w:r>
      <w:r w:rsidRPr="003C7CF5">
        <w:rPr>
          <w:sz w:val="16"/>
          <w:highlight w:val="yellow"/>
        </w:rPr>
        <w:t xml:space="preserve"> can </w:t>
      </w:r>
      <w:r w:rsidRPr="003C7CF5">
        <w:rPr>
          <w:rStyle w:val="StyleBoldUnderline"/>
          <w:highlight w:val="yellow"/>
        </w:rPr>
        <w:t>use ballistic missiles to threaten deployed force</w:t>
      </w:r>
      <w:r w:rsidRPr="00E3471B">
        <w:rPr>
          <w:rStyle w:val="StyleBoldUnderline"/>
        </w:rPr>
        <w:t>s</w:t>
      </w:r>
      <w:r w:rsidRPr="006F04BD">
        <w:rPr>
          <w:sz w:val="16"/>
        </w:rPr>
        <w:t xml:space="preserve"> in out-of-area operations, outside the territory of alliance members, </w:t>
      </w:r>
      <w:r w:rsidRPr="003C7CF5">
        <w:rPr>
          <w:rStyle w:val="StyleBoldUnderline"/>
          <w:highlight w:val="yellow"/>
        </w:rPr>
        <w:t>and</w:t>
      </w:r>
      <w:r w:rsidRPr="003C7CF5">
        <w:rPr>
          <w:sz w:val="16"/>
          <w:highlight w:val="yellow"/>
        </w:rPr>
        <w:t xml:space="preserve"> also, increasingly, to </w:t>
      </w:r>
      <w:r w:rsidRPr="003C7CF5">
        <w:rPr>
          <w:rStyle w:val="StyleBoldUnderline"/>
          <w:highlight w:val="yellow"/>
        </w:rPr>
        <w:t>threaten allied territory and populations</w:t>
      </w:r>
      <w:r w:rsidRPr="006F04BD">
        <w:rPr>
          <w:sz w:val="16"/>
        </w:rPr>
        <w:t xml:space="preserve"> directly. Regarding the former, </w:t>
      </w:r>
      <w:r w:rsidRPr="003C7CF5">
        <w:rPr>
          <w:rStyle w:val="StyleBoldUnderline"/>
          <w:highlight w:val="yellow"/>
        </w:rPr>
        <w:t xml:space="preserve">the need for integrated air and missile </w:t>
      </w:r>
      <w:proofErr w:type="spellStart"/>
      <w:r w:rsidRPr="003C7CF5">
        <w:rPr>
          <w:rStyle w:val="StyleBoldUnderline"/>
          <w:highlight w:val="yellow"/>
        </w:rPr>
        <w:t>defence</w:t>
      </w:r>
      <w:proofErr w:type="spellEnd"/>
      <w:r w:rsidRPr="003C7CF5">
        <w:rPr>
          <w:rStyle w:val="StyleBoldUnderline"/>
          <w:highlight w:val="yellow"/>
        </w:rPr>
        <w:t xml:space="preserve"> is relatively uncontroversial and straightforward</w:t>
      </w:r>
      <w:r w:rsidRPr="006F04BD">
        <w:rPr>
          <w:sz w:val="16"/>
        </w:rPr>
        <w:t xml:space="preserve">: </w:t>
      </w:r>
      <w:r w:rsidRPr="00E3471B">
        <w:rPr>
          <w:rStyle w:val="StyleBoldUnderline"/>
        </w:rPr>
        <w:t>the ability to prevent</w:t>
      </w:r>
      <w:r w:rsidRPr="006F04BD">
        <w:rPr>
          <w:sz w:val="16"/>
        </w:rPr>
        <w:t xml:space="preserve"> a debilitating disarming </w:t>
      </w:r>
      <w:r w:rsidRPr="00E3471B">
        <w:rPr>
          <w:rStyle w:val="StyleBoldUnderline"/>
        </w:rPr>
        <w:t>strike</w:t>
      </w:r>
      <w:r w:rsidRPr="006F04BD">
        <w:rPr>
          <w:sz w:val="16"/>
        </w:rPr>
        <w:t xml:space="preserve"> against regionally deployed forces, and </w:t>
      </w:r>
      <w:r w:rsidRPr="00E3471B">
        <w:rPr>
          <w:rStyle w:val="StyleBoldUnderline"/>
        </w:rPr>
        <w:t>to maintain operations under missile attack</w:t>
      </w:r>
      <w:r w:rsidRPr="006F04BD">
        <w:rPr>
          <w:sz w:val="16"/>
        </w:rPr>
        <w:t xml:space="preserve">, </w:t>
      </w:r>
      <w:r w:rsidRPr="00E3471B">
        <w:rPr>
          <w:rStyle w:val="StyleBoldUnderline"/>
        </w:rPr>
        <w:t>are</w:t>
      </w:r>
      <w:r w:rsidRPr="006F04BD">
        <w:rPr>
          <w:sz w:val="16"/>
        </w:rPr>
        <w:t xml:space="preserve"> </w:t>
      </w:r>
      <w:r w:rsidRPr="00C31621">
        <w:rPr>
          <w:sz w:val="16"/>
        </w:rPr>
        <w:t xml:space="preserve">simply </w:t>
      </w:r>
      <w:r w:rsidRPr="00494B4F">
        <w:rPr>
          <w:rStyle w:val="StyleBoldUnderline"/>
        </w:rPr>
        <w:t>necessary conditions</w:t>
      </w:r>
      <w:r w:rsidRPr="00C31621">
        <w:rPr>
          <w:sz w:val="16"/>
        </w:rPr>
        <w:t xml:space="preserve"> for operating militarily in regions under threat of ballistic missiles. In both Gulf Wars, for example, Iraq sought to hit coalition forces and bases with ballistic missiles. Regarding the </w:t>
      </w:r>
      <w:proofErr w:type="spellStart"/>
      <w:r w:rsidRPr="00C31621">
        <w:rPr>
          <w:sz w:val="16"/>
        </w:rPr>
        <w:t>defence</w:t>
      </w:r>
      <w:proofErr w:type="spellEnd"/>
      <w:r w:rsidRPr="00C31621">
        <w:rPr>
          <w:sz w:val="16"/>
        </w:rPr>
        <w:t xml:space="preserve"> of allied territories and populations, however, the range of ways in which an adversary might seek strategic effect from ballistic missiles, and the ways in which the United States and its allies might react, are far more</w:t>
      </w:r>
      <w:r w:rsidRPr="006F04BD">
        <w:rPr>
          <w:sz w:val="16"/>
        </w:rPr>
        <w:t xml:space="preserve"> varied. They range from </w:t>
      </w:r>
      <w:proofErr w:type="spellStart"/>
      <w:r w:rsidRPr="006F04BD">
        <w:rPr>
          <w:sz w:val="16"/>
        </w:rPr>
        <w:t>signalling</w:t>
      </w:r>
      <w:proofErr w:type="spellEnd"/>
      <w:r w:rsidRPr="006F04BD">
        <w:rPr>
          <w:sz w:val="16"/>
        </w:rPr>
        <w:t xml:space="preserve"> (e.g. repeated North Korean missile tests) to ‘exercises’ (e.g. in the 1996 Taiwan Strait Crisis) to demonstrative use (e.g. Libya's attack with two Scuds on Lampedusa in 1986) to the threat of disarming strikes on major bases (especially in East Asia) or decapitation strikes (e.g. on Seoul or Taipei) to coercive conventional bombing of civilian areas (e.g. the use of the V2 in the Second World War, or the ‘War of the Cities’ during the Iran–Iraq conflict of the 1980s) or even nuclear bombing. </w:t>
      </w:r>
      <w:r w:rsidRPr="00E3471B">
        <w:rPr>
          <w:rStyle w:val="StyleBoldUnderline"/>
        </w:rPr>
        <w:t xml:space="preserve">Missile </w:t>
      </w:r>
      <w:proofErr w:type="spellStart"/>
      <w:r w:rsidRPr="00E3471B">
        <w:rPr>
          <w:rStyle w:val="StyleBoldUnderline"/>
        </w:rPr>
        <w:t>defence</w:t>
      </w:r>
      <w:proofErr w:type="spellEnd"/>
      <w:r w:rsidRPr="006F04BD">
        <w:rPr>
          <w:sz w:val="16"/>
        </w:rPr>
        <w:t xml:space="preserve"> against such threats </w:t>
      </w:r>
      <w:r w:rsidRPr="00E3471B">
        <w:rPr>
          <w:rStyle w:val="StyleBoldUnderline"/>
        </w:rPr>
        <w:t>is</w:t>
      </w:r>
      <w:r w:rsidRPr="006F04BD">
        <w:rPr>
          <w:sz w:val="16"/>
        </w:rPr>
        <w:t xml:space="preserve"> first and foremost </w:t>
      </w:r>
      <w:r w:rsidRPr="00E3471B">
        <w:rPr>
          <w:rStyle w:val="StyleBoldUnderline"/>
        </w:rPr>
        <w:t>a means to change the dynamics of escalation, which places it squarely in</w:t>
      </w:r>
      <w:r w:rsidRPr="006F04BD">
        <w:rPr>
          <w:sz w:val="16"/>
        </w:rPr>
        <w:t xml:space="preserve"> the context of strategic and political arguments about the </w:t>
      </w:r>
      <w:r w:rsidRPr="00E3471B">
        <w:rPr>
          <w:rStyle w:val="StyleBoldUnderline"/>
        </w:rPr>
        <w:t>management of extended deterrence in US alliances</w:t>
      </w:r>
      <w:r w:rsidRPr="006F04BD">
        <w:rPr>
          <w:sz w:val="16"/>
        </w:rPr>
        <w:t xml:space="preserve">. </w:t>
      </w:r>
      <w:r w:rsidRPr="003C7CF5">
        <w:rPr>
          <w:rStyle w:val="StyleBoldUnderline"/>
          <w:highlight w:val="yellow"/>
        </w:rPr>
        <w:t>It affects alliance strategy, threat perception, reassurance of allies</w:t>
      </w:r>
      <w:r w:rsidRPr="003C7CF5">
        <w:rPr>
          <w:sz w:val="16"/>
          <w:highlight w:val="yellow"/>
        </w:rPr>
        <w:t xml:space="preserve"> (and adversaries), </w:t>
      </w:r>
      <w:r w:rsidRPr="003C7CF5">
        <w:rPr>
          <w:rStyle w:val="StyleBoldUnderline"/>
          <w:highlight w:val="yellow"/>
        </w:rPr>
        <w:t>and the management of fears of entrapment and abandonment:</w:t>
      </w:r>
      <w:r w:rsidRPr="003C7CF5">
        <w:rPr>
          <w:sz w:val="16"/>
          <w:highlight w:val="yellow"/>
        </w:rPr>
        <w:t xml:space="preserve"> </w:t>
      </w:r>
      <w:r w:rsidRPr="003C7CF5">
        <w:rPr>
          <w:rStyle w:val="StyleBoldUnderline"/>
          <w:highlight w:val="yellow"/>
        </w:rPr>
        <w:t xml:space="preserve">introducing missile </w:t>
      </w:r>
      <w:proofErr w:type="spellStart"/>
      <w:r w:rsidRPr="003C7CF5">
        <w:rPr>
          <w:rStyle w:val="StyleBoldUnderline"/>
          <w:highlight w:val="yellow"/>
        </w:rPr>
        <w:t>defence</w:t>
      </w:r>
      <w:proofErr w:type="spellEnd"/>
      <w:r w:rsidRPr="003C7CF5">
        <w:rPr>
          <w:rStyle w:val="StyleBoldUnderline"/>
          <w:highlight w:val="yellow"/>
        </w:rPr>
        <w:t xml:space="preserve"> to collective </w:t>
      </w:r>
      <w:proofErr w:type="spellStart"/>
      <w:r w:rsidRPr="003C7CF5">
        <w:rPr>
          <w:rStyle w:val="StyleBoldUnderline"/>
          <w:highlight w:val="yellow"/>
        </w:rPr>
        <w:t>defence</w:t>
      </w:r>
      <w:proofErr w:type="spellEnd"/>
      <w:r w:rsidRPr="003C7CF5">
        <w:rPr>
          <w:rStyle w:val="StyleBoldUnderline"/>
          <w:highlight w:val="yellow"/>
        </w:rPr>
        <w:t xml:space="preserve"> tasks changes far more than</w:t>
      </w:r>
      <w:r w:rsidRPr="003C7CF5">
        <w:rPr>
          <w:sz w:val="16"/>
          <w:highlight w:val="yellow"/>
        </w:rPr>
        <w:t xml:space="preserve"> the regional correlation of </w:t>
      </w:r>
      <w:r w:rsidRPr="003C7CF5">
        <w:rPr>
          <w:rStyle w:val="StyleBoldUnderline"/>
          <w:highlight w:val="yellow"/>
        </w:rPr>
        <w:t>forces</w:t>
      </w:r>
      <w:r w:rsidRPr="003C7CF5">
        <w:rPr>
          <w:sz w:val="16"/>
          <w:highlight w:val="yellow"/>
        </w:rPr>
        <w:t xml:space="preserve">, </w:t>
      </w:r>
      <w:r w:rsidRPr="003C7CF5">
        <w:rPr>
          <w:rStyle w:val="StyleBoldUnderline"/>
          <w:highlight w:val="yellow"/>
        </w:rPr>
        <w:t>affecting also political compromises, and mutual perceptions, among the allies.</w:t>
      </w:r>
      <w:r w:rsidRPr="003C7CF5">
        <w:rPr>
          <w:b/>
          <w:highlight w:val="yellow"/>
          <w:u w:val="single"/>
        </w:rPr>
        <w:t xml:space="preserve"> </w:t>
      </w:r>
      <w:r w:rsidRPr="003C7CF5">
        <w:rPr>
          <w:rStyle w:val="StyleBoldUnderline"/>
          <w:highlight w:val="yellow"/>
        </w:rPr>
        <w:t>Deterrence of</w:t>
      </w:r>
      <w:r w:rsidRPr="003C7CF5">
        <w:rPr>
          <w:sz w:val="16"/>
          <w:highlight w:val="yellow"/>
        </w:rPr>
        <w:t xml:space="preserve"> an </w:t>
      </w:r>
      <w:r w:rsidRPr="003C7CF5">
        <w:rPr>
          <w:rStyle w:val="StyleBoldUnderline"/>
          <w:highlight w:val="yellow"/>
        </w:rPr>
        <w:t>attack on alliance members is a core function of</w:t>
      </w:r>
      <w:r w:rsidRPr="003C7CF5">
        <w:rPr>
          <w:sz w:val="16"/>
          <w:highlight w:val="yellow"/>
        </w:rPr>
        <w:t xml:space="preserve"> US </w:t>
      </w:r>
      <w:r w:rsidRPr="003C7CF5">
        <w:rPr>
          <w:rStyle w:val="StyleBoldUnderline"/>
          <w:highlight w:val="yellow"/>
        </w:rPr>
        <w:t>alliances</w:t>
      </w:r>
      <w:r w:rsidRPr="006F04BD">
        <w:rPr>
          <w:sz w:val="16"/>
        </w:rPr>
        <w:t xml:space="preserve">.4 Throughout the Cold War, allied security rested on the threat of nuclear retaliation by the United States as punishment for an attack on one of its allies. At the same time, </w:t>
      </w:r>
      <w:r w:rsidRPr="00E3471B">
        <w:rPr>
          <w:rStyle w:val="StyleBoldUnderline"/>
        </w:rPr>
        <w:t>the U</w:t>
      </w:r>
      <w:r w:rsidRPr="006F04BD">
        <w:rPr>
          <w:sz w:val="16"/>
        </w:rPr>
        <w:t xml:space="preserve">nited </w:t>
      </w:r>
      <w:r w:rsidRPr="00E3471B">
        <w:rPr>
          <w:rStyle w:val="StyleBoldUnderline"/>
        </w:rPr>
        <w:t>S</w:t>
      </w:r>
      <w:r w:rsidRPr="006F04BD">
        <w:rPr>
          <w:sz w:val="16"/>
        </w:rPr>
        <w:t xml:space="preserve">tates also sought to </w:t>
      </w:r>
      <w:r w:rsidRPr="00E3471B">
        <w:rPr>
          <w:rStyle w:val="StyleBoldUnderline"/>
        </w:rPr>
        <w:t>increase the ability to deter</w:t>
      </w:r>
      <w:r w:rsidRPr="006F04BD">
        <w:rPr>
          <w:sz w:val="16"/>
        </w:rPr>
        <w:t xml:space="preserve"> attacks </w:t>
      </w:r>
      <w:r w:rsidRPr="00E3471B">
        <w:rPr>
          <w:rStyle w:val="StyleBoldUnderline"/>
        </w:rPr>
        <w:t>by</w:t>
      </w:r>
      <w:r w:rsidRPr="006F04BD">
        <w:rPr>
          <w:sz w:val="16"/>
        </w:rPr>
        <w:t xml:space="preserve"> threat of </w:t>
      </w:r>
      <w:r w:rsidRPr="00E3471B">
        <w:rPr>
          <w:rStyle w:val="StyleBoldUnderline"/>
        </w:rPr>
        <w:t>denial of success</w:t>
      </w:r>
      <w:r w:rsidRPr="006F04BD">
        <w:rPr>
          <w:sz w:val="16"/>
        </w:rPr>
        <w:t xml:space="preserve">, </w:t>
      </w:r>
      <w:r w:rsidRPr="00E3471B">
        <w:rPr>
          <w:rStyle w:val="StyleBoldUnderline"/>
        </w:rPr>
        <w:t>based on a credible ability to defend its allies</w:t>
      </w:r>
      <w:r w:rsidRPr="006F04BD">
        <w:rPr>
          <w:sz w:val="16"/>
        </w:rPr>
        <w:t xml:space="preserve">. </w:t>
      </w:r>
      <w:r w:rsidRPr="006D1548">
        <w:rPr>
          <w:rStyle w:val="StyleBoldUnderline"/>
        </w:rPr>
        <w:t>Deterrence by denial</w:t>
      </w:r>
      <w:r w:rsidRPr="006F04BD">
        <w:rPr>
          <w:sz w:val="16"/>
        </w:rPr>
        <w:t xml:space="preserve"> relies less on nuclear forces, requires less communication of specific threats, and </w:t>
      </w:r>
      <w:r w:rsidRPr="006D1548">
        <w:rPr>
          <w:rStyle w:val="StyleBoldUnderline"/>
        </w:rPr>
        <w:t>inherently includes the ability to mitigate damage should it fail</w:t>
      </w:r>
      <w:r w:rsidRPr="006F04BD">
        <w:rPr>
          <w:sz w:val="16"/>
        </w:rPr>
        <w:t xml:space="preserve">. Many analysts thus argued in </w:t>
      </w:r>
      <w:proofErr w:type="spellStart"/>
      <w:r w:rsidRPr="006F04BD">
        <w:rPr>
          <w:sz w:val="16"/>
        </w:rPr>
        <w:t>favour</w:t>
      </w:r>
      <w:proofErr w:type="spellEnd"/>
      <w:r w:rsidRPr="006F04BD">
        <w:rPr>
          <w:sz w:val="16"/>
        </w:rPr>
        <w:t xml:space="preserve"> of increased reliance on denial in the post-Cold War environment</w:t>
      </w:r>
      <w:proofErr w:type="gramStart"/>
      <w:r w:rsidRPr="006F04BD">
        <w:rPr>
          <w:sz w:val="16"/>
        </w:rPr>
        <w:t>,5</w:t>
      </w:r>
      <w:proofErr w:type="gramEnd"/>
      <w:r w:rsidRPr="006F04BD">
        <w:rPr>
          <w:sz w:val="16"/>
        </w:rPr>
        <w:t xml:space="preserve"> </w:t>
      </w:r>
      <w:r w:rsidRPr="006D1548">
        <w:rPr>
          <w:rStyle w:val="StyleBoldUnderline"/>
        </w:rPr>
        <w:t>in particular through the development of missile defence</w:t>
      </w:r>
      <w:r w:rsidRPr="006F04BD">
        <w:rPr>
          <w:sz w:val="16"/>
        </w:rPr>
        <w:t xml:space="preserve">.6 As a means of deterrence, missile </w:t>
      </w:r>
      <w:proofErr w:type="spellStart"/>
      <w:r w:rsidRPr="006F04BD">
        <w:rPr>
          <w:sz w:val="16"/>
        </w:rPr>
        <w:t>defence</w:t>
      </w:r>
      <w:proofErr w:type="spellEnd"/>
      <w:r w:rsidRPr="006F04BD">
        <w:rPr>
          <w:sz w:val="16"/>
        </w:rPr>
        <w:t xml:space="preserve"> must thus be effective first and foremost </w:t>
      </w:r>
      <w:r w:rsidRPr="006D1548">
        <w:rPr>
          <w:rStyle w:val="StyleBoldUnderline"/>
        </w:rPr>
        <w:t>in the minds of adversary decision-makers</w:t>
      </w:r>
      <w:r w:rsidRPr="006F04BD">
        <w:rPr>
          <w:sz w:val="16"/>
        </w:rPr>
        <w:t xml:space="preserve">. </w:t>
      </w:r>
      <w:r w:rsidRPr="00E3471B">
        <w:rPr>
          <w:rStyle w:val="StyleBoldUnderline"/>
        </w:rPr>
        <w:t>But</w:t>
      </w:r>
      <w:r w:rsidRPr="006F04BD">
        <w:rPr>
          <w:sz w:val="16"/>
        </w:rPr>
        <w:t xml:space="preserve"> deterrence in alliances tends to be of an extended form: the </w:t>
      </w:r>
      <w:r w:rsidRPr="00494B4F">
        <w:t xml:space="preserve">credibility of deterrence threats rests on the commitment of some allies, most importantly the </w:t>
      </w:r>
      <w:proofErr w:type="gramStart"/>
      <w:r w:rsidRPr="00494B4F">
        <w:t>United</w:t>
      </w:r>
      <w:proofErr w:type="gramEnd"/>
      <w:r w:rsidRPr="00494B4F">
        <w:t xml:space="preserve"> States, to provide security to other members that are under more immediate threat. The asymmetric nature of an extended deterrence relationship thus creates fears of both abandonment (on the part of the small ally) by its security guarantors, and entrapment (of all allies) in conflicts in which they have little direct stake.7 In practice, many policies that institutionalize extended deterrence relationships—including forward basing, joint strategic planning or nuclear sharing in NATO—are aimed at reassuring allies as much as deterring adversaries.8 Nonetheless, the cost of conflict in general, and the relative cost of alliance members’ intervention in particular, will still differ between allies, and influence their interest in escalation of a conflict.9 Extended deterrence and missile </w:t>
      </w:r>
      <w:proofErr w:type="spellStart"/>
      <w:r w:rsidRPr="00494B4F">
        <w:t>defence</w:t>
      </w:r>
      <w:proofErr w:type="spellEnd"/>
      <w:r w:rsidRPr="00494B4F">
        <w:t xml:space="preserve"> of the US homelan</w:t>
      </w:r>
      <w:r w:rsidRPr="006F04BD">
        <w:rPr>
          <w:sz w:val="16"/>
        </w:rPr>
        <w:t xml:space="preserve">d </w:t>
      </w:r>
      <w:r w:rsidRPr="003C7CF5">
        <w:rPr>
          <w:rStyle w:val="StyleBoldUnderline"/>
          <w:highlight w:val="yellow"/>
        </w:rPr>
        <w:t>The logic of extended deterrence</w:t>
      </w:r>
      <w:r w:rsidRPr="003C7CF5">
        <w:rPr>
          <w:sz w:val="16"/>
          <w:highlight w:val="yellow"/>
        </w:rPr>
        <w:t xml:space="preserve"> thus </w:t>
      </w:r>
      <w:r w:rsidRPr="003C7CF5">
        <w:rPr>
          <w:rStyle w:val="StyleBoldUnderline"/>
          <w:highlight w:val="yellow"/>
        </w:rPr>
        <w:t xml:space="preserve">means that from the perspective of the United States’ allies, a missile </w:t>
      </w:r>
      <w:proofErr w:type="spellStart"/>
      <w:r w:rsidRPr="003C7CF5">
        <w:rPr>
          <w:rStyle w:val="StyleBoldUnderline"/>
          <w:highlight w:val="yellow"/>
        </w:rPr>
        <w:t>defence</w:t>
      </w:r>
      <w:proofErr w:type="spellEnd"/>
      <w:r w:rsidRPr="003C7CF5">
        <w:rPr>
          <w:rStyle w:val="StyleBoldUnderline"/>
          <w:highlight w:val="yellow"/>
        </w:rPr>
        <w:t xml:space="preserve"> system</w:t>
      </w:r>
      <w:r w:rsidRPr="006F04BD">
        <w:rPr>
          <w:sz w:val="16"/>
        </w:rPr>
        <w:t xml:space="preserve"> to defend the US homeland is only in their own self-interest in so far as it also increases their own security by raising the credibility of US security guarantees. Otherwise, US national missile </w:t>
      </w:r>
      <w:proofErr w:type="spellStart"/>
      <w:r w:rsidRPr="006F04BD">
        <w:rPr>
          <w:sz w:val="16"/>
        </w:rPr>
        <w:t>defence</w:t>
      </w:r>
      <w:proofErr w:type="spellEnd"/>
      <w:r w:rsidRPr="006F04BD">
        <w:rPr>
          <w:sz w:val="16"/>
        </w:rPr>
        <w:t xml:space="preserve"> could undermine what in NATO parlance is often referred to as the ‘indivisibility of security’, which is the political foundation of alliance trust and cooperation. How can US missile </w:t>
      </w:r>
      <w:proofErr w:type="spellStart"/>
      <w:r w:rsidRPr="006F04BD">
        <w:rPr>
          <w:sz w:val="16"/>
        </w:rPr>
        <w:t>defence</w:t>
      </w:r>
      <w:proofErr w:type="spellEnd"/>
      <w:r w:rsidRPr="006F04BD">
        <w:rPr>
          <w:sz w:val="16"/>
        </w:rPr>
        <w:t xml:space="preserve"> of its own homeland be structured to increase confidence in extended deterrence? If the United States comes to the assistance of an ally under attack, it must countenance possible retaliation by the adversary—in particular, retaliation that would touch the security of the continental United States and US civilian population itself. So that it is not deterred by this prospect from fulfilling its alliance commitments, the United States needs to be able not only to deter the initial attack but also to negate the coercive potential of possible adversary escalation. The credibility of extended deterrence thus ultimately rests on confidence in US escalation dominance. Escalation dominance, however, is the result not just of the US ability to prevail at higher levels of conflict—a measure of relative cost compared to the adversary—but also of the US willingness to support its ally in the knowledge of this ability—a willingness for which the absolute cost of intervention to the United States is more relevant. During the Cold War, the fragility of this credibility was demonstrated by the loss of confidence among many Europeans in US guarantees after the US homeland had become vulnerable to Soviet missile attack in the 1960s, well </w:t>
      </w:r>
      <w:r w:rsidRPr="006F04BD">
        <w:rPr>
          <w:sz w:val="16"/>
        </w:rPr>
        <w:lastRenderedPageBreak/>
        <w:t xml:space="preserve">before the Soviets reached so-called ‘parity’. Today, the same fragility underlies concerns in Asia that the United States might not be willing, in the end, to sacrifice Los Angeles for Taipei or Tokyo.10 If a </w:t>
      </w:r>
      <w:r w:rsidRPr="003C7CF5">
        <w:rPr>
          <w:rStyle w:val="StyleBoldUnderline"/>
          <w:highlight w:val="yellow"/>
        </w:rPr>
        <w:t xml:space="preserve">missile </w:t>
      </w:r>
      <w:proofErr w:type="spellStart"/>
      <w:r w:rsidRPr="003C7CF5">
        <w:rPr>
          <w:rStyle w:val="StyleBoldUnderline"/>
          <w:highlight w:val="yellow"/>
        </w:rPr>
        <w:t>defence</w:t>
      </w:r>
      <w:proofErr w:type="spellEnd"/>
      <w:r w:rsidRPr="003C7CF5">
        <w:rPr>
          <w:sz w:val="16"/>
          <w:highlight w:val="yellow"/>
        </w:rPr>
        <w:t xml:space="preserve"> system can </w:t>
      </w:r>
      <w:r w:rsidRPr="003C7CF5">
        <w:rPr>
          <w:rStyle w:val="StyleBoldUnderline"/>
          <w:highlight w:val="yellow"/>
        </w:rPr>
        <w:t>reduce the possible cost of conflict to the U</w:t>
      </w:r>
      <w:r w:rsidRPr="003C7CF5">
        <w:rPr>
          <w:sz w:val="16"/>
          <w:highlight w:val="yellow"/>
        </w:rPr>
        <w:t xml:space="preserve">nited </w:t>
      </w:r>
      <w:r w:rsidRPr="003C7CF5">
        <w:rPr>
          <w:rStyle w:val="StyleBoldUnderline"/>
          <w:highlight w:val="yellow"/>
        </w:rPr>
        <w:t>S</w:t>
      </w:r>
      <w:r w:rsidRPr="003C7CF5">
        <w:rPr>
          <w:sz w:val="16"/>
          <w:highlight w:val="yellow"/>
        </w:rPr>
        <w:t xml:space="preserve">tates, it can </w:t>
      </w:r>
      <w:r w:rsidRPr="003C7CF5">
        <w:rPr>
          <w:rStyle w:val="StyleBoldUnderline"/>
          <w:highlight w:val="yellow"/>
        </w:rPr>
        <w:t>thus maintain confidence in US guarantees</w:t>
      </w:r>
      <w:r w:rsidRPr="006F04BD">
        <w:rPr>
          <w:sz w:val="16"/>
        </w:rPr>
        <w:t xml:space="preserve">. This is particularly relevant in case of adversaries about which there is less confidence that they can reliably be deterred by nuclear threats. Hence the 2014 US Quadrennial Defense Review argues that the ability to defend the US homeland against ‘limited ballistic missile threats from regional actors such as North Korea and Iran … protects the United States [and] reassures our allies and partners’.11 Given their relative imprecision and small numbers, any future Iranian or North Korean intercontinental range ballistic missiles (ICBM) could be used only for coercion (through threats or demonstrations) or for strategic (nuclear) bombing of—primarily civilian—large urban targets (as their ultimate </w:t>
      </w:r>
      <w:r w:rsidRPr="00C31621">
        <w:rPr>
          <w:sz w:val="16"/>
        </w:rPr>
        <w:t xml:space="preserve">level of escalation). Denying them success in either case would require </w:t>
      </w:r>
      <w:proofErr w:type="spellStart"/>
      <w:r w:rsidRPr="00C31621">
        <w:rPr>
          <w:sz w:val="16"/>
        </w:rPr>
        <w:t>defences</w:t>
      </w:r>
      <w:proofErr w:type="spellEnd"/>
      <w:r w:rsidRPr="00C31621">
        <w:rPr>
          <w:sz w:val="16"/>
        </w:rPr>
        <w:t xml:space="preserve"> that can credibly intercept all those of their missiles that might credibly be able to reach the US homeland. Given the very small number of ICBMs these countries are likely to be able to field, that is a level of capability against which the current US homeland </w:t>
      </w:r>
      <w:proofErr w:type="spellStart"/>
      <w:r w:rsidRPr="00C31621">
        <w:rPr>
          <w:sz w:val="16"/>
        </w:rPr>
        <w:t>defence</w:t>
      </w:r>
      <w:proofErr w:type="spellEnd"/>
      <w:r w:rsidRPr="00C31621">
        <w:rPr>
          <w:sz w:val="16"/>
        </w:rPr>
        <w:t xml:space="preserve"> system should be effective.12 While this still leaves the United States on the worse side of an offensive–defensive cost competition in absolute terms, it could in all likelihood sustain such a competition with Iran or North Korea, given its far larger economic resources. </w:t>
      </w:r>
      <w:r w:rsidRPr="003C7CF5">
        <w:rPr>
          <w:rStyle w:val="StyleBoldUnderline"/>
          <w:highlight w:val="yellow"/>
        </w:rPr>
        <w:t>In recent years, the effect of this dynamic on allies’ perception of extended deterrence has played out most strongly in East Asia</w:t>
      </w:r>
      <w:r w:rsidRPr="00C31621">
        <w:rPr>
          <w:rStyle w:val="StyleBoldUnderline"/>
        </w:rPr>
        <w:t>.</w:t>
      </w:r>
      <w:r w:rsidRPr="00C2111A">
        <w:rPr>
          <w:rStyle w:val="StyleBoldUnderline"/>
        </w:rPr>
        <w:t xml:space="preserve"> </w:t>
      </w:r>
      <w:r w:rsidRPr="00494B4F">
        <w:t xml:space="preserve">Japan saw a direct threat to Japanese population </w:t>
      </w:r>
      <w:proofErr w:type="spellStart"/>
      <w:r w:rsidRPr="00494B4F">
        <w:t>centres</w:t>
      </w:r>
      <w:proofErr w:type="spellEnd"/>
      <w:r w:rsidRPr="00494B4F">
        <w:t xml:space="preserve"> from North Korean missiles from the time of the 1998 </w:t>
      </w:r>
      <w:proofErr w:type="spellStart"/>
      <w:r w:rsidRPr="00494B4F">
        <w:t>Taepodong</w:t>
      </w:r>
      <w:proofErr w:type="spellEnd"/>
      <w:r w:rsidRPr="00494B4F">
        <w:t xml:space="preserve"> I test, which led it to seek its own national missile </w:t>
      </w:r>
      <w:proofErr w:type="spellStart"/>
      <w:r w:rsidRPr="00494B4F">
        <w:t>defence</w:t>
      </w:r>
      <w:proofErr w:type="spellEnd"/>
      <w:r w:rsidRPr="00494B4F">
        <w:t xml:space="preserve"> </w:t>
      </w:r>
      <w:proofErr w:type="spellStart"/>
      <w:r w:rsidRPr="00494B4F">
        <w:t>programme</w:t>
      </w:r>
      <w:proofErr w:type="spellEnd"/>
      <w:r w:rsidRPr="00494B4F">
        <w:t xml:space="preserve">—a decision that still has no equivalent among European allies. US investment in its own national missile </w:t>
      </w:r>
      <w:proofErr w:type="spellStart"/>
      <w:r w:rsidRPr="00494B4F">
        <w:t>defence</w:t>
      </w:r>
      <w:proofErr w:type="spellEnd"/>
      <w:r w:rsidRPr="00494B4F">
        <w:t xml:space="preserve"> effort thus reinforced, rather than undermined, perception of a shared threat between the two allies, and hence also strengthened the political credibility of US guarantees. This was particularly important for Japan because of China's economic and military rise, which raises questions about the ability and willingness of the United States to underwrite Japan's security in the long term. Japan thus tends to be far more concerned than Europe about the possibility of further reductions in the US nuclear arsenal, especially any reduction below 1,000 warheads, and the effect this might have on US escalation dominance over China.13 In this context,</w:t>
      </w:r>
      <w:r w:rsidRPr="006F04BD">
        <w:rPr>
          <w:sz w:val="16"/>
        </w:rPr>
        <w:t xml:space="preserve"> </w:t>
      </w:r>
      <w:r w:rsidRPr="003C7CF5">
        <w:rPr>
          <w:rStyle w:val="StyleBoldUnderline"/>
          <w:highlight w:val="yellow"/>
        </w:rPr>
        <w:t xml:space="preserve">even a limited US national missile </w:t>
      </w:r>
      <w:proofErr w:type="spellStart"/>
      <w:r w:rsidRPr="003C7CF5">
        <w:rPr>
          <w:rStyle w:val="StyleBoldUnderline"/>
          <w:highlight w:val="yellow"/>
        </w:rPr>
        <w:t>defence</w:t>
      </w:r>
      <w:proofErr w:type="spellEnd"/>
      <w:r w:rsidRPr="003C7CF5">
        <w:rPr>
          <w:rStyle w:val="StyleBoldUnderline"/>
          <w:highlight w:val="yellow"/>
        </w:rPr>
        <w:t xml:space="preserve"> system</w:t>
      </w:r>
      <w:r w:rsidRPr="006F04BD">
        <w:rPr>
          <w:sz w:val="16"/>
        </w:rPr>
        <w:t xml:space="preserve"> </w:t>
      </w:r>
      <w:r w:rsidRPr="00494B4F">
        <w:t>(of a size that can completely deny a North Korean threat, but could still be overcome by the much larger number of Chinese ICBMs)</w:t>
      </w:r>
      <w:r w:rsidRPr="006F04BD">
        <w:rPr>
          <w:sz w:val="16"/>
        </w:rPr>
        <w:t xml:space="preserve"> </w:t>
      </w:r>
      <w:r w:rsidRPr="003C7CF5">
        <w:rPr>
          <w:rStyle w:val="StyleBoldUnderline"/>
          <w:highlight w:val="yellow"/>
        </w:rPr>
        <w:t>is useful for the management of escalation</w:t>
      </w:r>
      <w:r w:rsidRPr="006F04BD">
        <w:rPr>
          <w:sz w:val="16"/>
        </w:rPr>
        <w:t xml:space="preserve">, </w:t>
      </w:r>
      <w:r w:rsidRPr="006F04BD">
        <w:rPr>
          <w:sz w:val="8"/>
          <w:szCs w:val="8"/>
        </w:rPr>
        <w:t xml:space="preserve">because it reduces Chinese options to use its nuclear forces for demonstration or </w:t>
      </w:r>
      <w:proofErr w:type="spellStart"/>
      <w:r w:rsidRPr="006F04BD">
        <w:rPr>
          <w:sz w:val="8"/>
          <w:szCs w:val="8"/>
        </w:rPr>
        <w:t>signalling</w:t>
      </w:r>
      <w:proofErr w:type="spellEnd"/>
      <w:r w:rsidRPr="006F04BD">
        <w:rPr>
          <w:sz w:val="8"/>
          <w:szCs w:val="8"/>
        </w:rPr>
        <w:t xml:space="preserve"> purposes.14 Essentially, it forces China into the binary choice inherent in its official ‘no first use’ posture—at a time when its commitment to that posture may be subject to debate.15 In contrast, US national missile </w:t>
      </w:r>
      <w:proofErr w:type="spellStart"/>
      <w:r w:rsidRPr="006F04BD">
        <w:rPr>
          <w:sz w:val="8"/>
          <w:szCs w:val="8"/>
        </w:rPr>
        <w:t>defence</w:t>
      </w:r>
      <w:proofErr w:type="spellEnd"/>
      <w:r w:rsidRPr="006F04BD">
        <w:rPr>
          <w:sz w:val="8"/>
          <w:szCs w:val="8"/>
        </w:rPr>
        <w:t xml:space="preserve"> could be seen as undermining the ‘indivisibility of security’ if it were perceived as an attempt at decoupling, insulating the United States from regional dangers while leaving US allies to bear the consequences of any resulting deterioration of relations with the adversary. The Reagan administration's SDI </w:t>
      </w:r>
      <w:proofErr w:type="spellStart"/>
      <w:r w:rsidRPr="006F04BD">
        <w:rPr>
          <w:sz w:val="8"/>
          <w:szCs w:val="8"/>
        </w:rPr>
        <w:t>programme</w:t>
      </w:r>
      <w:proofErr w:type="spellEnd"/>
      <w:r w:rsidRPr="006F04BD">
        <w:rPr>
          <w:sz w:val="8"/>
          <w:szCs w:val="8"/>
        </w:rPr>
        <w:t xml:space="preserve"> was perceived this way in </w:t>
      </w:r>
      <w:proofErr w:type="gramStart"/>
      <w:r w:rsidRPr="006F04BD">
        <w:rPr>
          <w:sz w:val="8"/>
          <w:szCs w:val="8"/>
        </w:rPr>
        <w:t>western</w:t>
      </w:r>
      <w:proofErr w:type="gramEnd"/>
      <w:r w:rsidRPr="006F04BD">
        <w:rPr>
          <w:sz w:val="8"/>
          <w:szCs w:val="8"/>
        </w:rPr>
        <w:t xml:space="preserve"> Europe, where opposition resulted from fears of both abandonment (by a United States that might feel safe from the Soviet threat behind its missile </w:t>
      </w:r>
      <w:proofErr w:type="spellStart"/>
      <w:r w:rsidRPr="006F04BD">
        <w:rPr>
          <w:sz w:val="8"/>
          <w:szCs w:val="8"/>
        </w:rPr>
        <w:t>defence</w:t>
      </w:r>
      <w:proofErr w:type="spellEnd"/>
      <w:r w:rsidRPr="006F04BD">
        <w:rPr>
          <w:sz w:val="8"/>
          <w:szCs w:val="8"/>
        </w:rPr>
        <w:t xml:space="preserve"> shield) and entrapment (in a Soviet reaction to US policy). Similarly, European opposition to the Bush administration's proposal for a ‘third base’ of ground-based interceptors (GBI) in Poland in the early 2000s, which was intended to help defend the United States and countries in north-western Europe against missiles from the Middle East, arose from concerns about American unilateralism and aggressive policies towards so-called ‘rogue states’, as well as the consequences of US policies for Europe's relations with Russia. Rightly or wrongly, there was little perception of a missile threat from Iran in Europe. Many west European countries saw the maintenance of a good relationship with Russia as a political priority, and professed Russian objections to US missile </w:t>
      </w:r>
      <w:proofErr w:type="spellStart"/>
      <w:r w:rsidRPr="006F04BD">
        <w:rPr>
          <w:sz w:val="8"/>
          <w:szCs w:val="8"/>
        </w:rPr>
        <w:t>defence</w:t>
      </w:r>
      <w:proofErr w:type="spellEnd"/>
      <w:r w:rsidRPr="006F04BD">
        <w:rPr>
          <w:sz w:val="8"/>
          <w:szCs w:val="8"/>
        </w:rPr>
        <w:t xml:space="preserve"> plans, however spurious, as a hindrance to improved cooperation. Russia's large tactical nuclear arsenal gives it far more options for gradual escalation than are available to, for example, China—a consideration which further reduces the value of a limited US national missile </w:t>
      </w:r>
      <w:proofErr w:type="spellStart"/>
      <w:r w:rsidRPr="006F04BD">
        <w:rPr>
          <w:sz w:val="8"/>
          <w:szCs w:val="8"/>
        </w:rPr>
        <w:t>defence</w:t>
      </w:r>
      <w:proofErr w:type="spellEnd"/>
      <w:r w:rsidRPr="006F04BD">
        <w:rPr>
          <w:sz w:val="8"/>
          <w:szCs w:val="8"/>
        </w:rPr>
        <w:t xml:space="preserve"> system for managing escalation of conflicts with Russia. That said, support for US policy was strong among east European countries, especially Poland. This, however, had less to do with the </w:t>
      </w:r>
      <w:proofErr w:type="spellStart"/>
      <w:r w:rsidRPr="006F04BD">
        <w:rPr>
          <w:sz w:val="8"/>
          <w:szCs w:val="8"/>
        </w:rPr>
        <w:t>defence</w:t>
      </w:r>
      <w:proofErr w:type="spellEnd"/>
      <w:r w:rsidRPr="006F04BD">
        <w:rPr>
          <w:sz w:val="8"/>
          <w:szCs w:val="8"/>
        </w:rPr>
        <w:t xml:space="preserve"> of the US homeland than with the fact that the proposed installations would have been the first forward-based US military assets on the territory of the new NATO allies.16 Enmeshing regional and US homeland </w:t>
      </w:r>
      <w:proofErr w:type="spellStart"/>
      <w:r w:rsidRPr="006F04BD">
        <w:rPr>
          <w:sz w:val="8"/>
          <w:szCs w:val="8"/>
        </w:rPr>
        <w:t>defence</w:t>
      </w:r>
      <w:proofErr w:type="spellEnd"/>
      <w:r w:rsidRPr="006F04BD">
        <w:rPr>
          <w:sz w:val="8"/>
          <w:szCs w:val="8"/>
        </w:rPr>
        <w:t xml:space="preserve"> Throughout the Cold War, the forward-basing of US forces on allies’ territory was an important element of US alliances, and regionally bolstered the balance of forces in </w:t>
      </w:r>
      <w:proofErr w:type="spellStart"/>
      <w:r w:rsidRPr="006F04BD">
        <w:rPr>
          <w:sz w:val="8"/>
          <w:szCs w:val="8"/>
        </w:rPr>
        <w:t>favour</w:t>
      </w:r>
      <w:proofErr w:type="spellEnd"/>
      <w:r w:rsidRPr="006F04BD">
        <w:rPr>
          <w:sz w:val="8"/>
          <w:szCs w:val="8"/>
        </w:rPr>
        <w:t xml:space="preserve"> of US allies. At times the presence of US forces also raised the confidence of allies in US guarantees by merely functioning as trip-wires, ensuring that American blood would flow in any major attack. Such was the strategic logic of western garrisons in West Berlin during the Cold War, for example. The political relevance of creating the prospect of US casualties in an attack on an ally also remains relevant today, as can be seen in the deployment of ‘reassurance’ forces to east European NATO members, which deliberately enmeshes US interests with those of the allies. Some US facilities, however, are forward-based on allied territory primarily for geographic reasons and serve the </w:t>
      </w:r>
      <w:proofErr w:type="spellStart"/>
      <w:r w:rsidRPr="006F04BD">
        <w:rPr>
          <w:sz w:val="8"/>
          <w:szCs w:val="8"/>
        </w:rPr>
        <w:t>defence</w:t>
      </w:r>
      <w:proofErr w:type="spellEnd"/>
      <w:r w:rsidRPr="006F04BD">
        <w:rPr>
          <w:sz w:val="8"/>
          <w:szCs w:val="8"/>
        </w:rPr>
        <w:t xml:space="preserve"> of the United States itself, rather than primarily the </w:t>
      </w:r>
      <w:proofErr w:type="spellStart"/>
      <w:r w:rsidRPr="006F04BD">
        <w:rPr>
          <w:sz w:val="8"/>
          <w:szCs w:val="8"/>
        </w:rPr>
        <w:t>defence</w:t>
      </w:r>
      <w:proofErr w:type="spellEnd"/>
      <w:r w:rsidRPr="006F04BD">
        <w:rPr>
          <w:sz w:val="8"/>
          <w:szCs w:val="8"/>
        </w:rPr>
        <w:t xml:space="preserve"> of its allies. Australia continues to host so-called ‘joint facilities’, including early warning and intelligence satellite ground stations and a submarine communications station, that were integral to the US global command and control system during the Cold War, and remain of central importance to the United States today. Denmark (in Greenland) and the United Kingdom also continue to host early warning radars that can detect attacks against the continental United States. Any attack on these facilities would equate to an attack on the United States that happened to take place on an ally's soil.17 Even if few or no US military personnel might be affected by an attack on these facilities, a robust US reaction would thus be a virtual certainty, given the potential consequences for (and demonstrated adversary </w:t>
      </w:r>
      <w:r w:rsidRPr="003A43D8">
        <w:rPr>
          <w:sz w:val="8"/>
          <w:szCs w:val="8"/>
        </w:rPr>
        <w:t>intent towards) the US homeland.</w:t>
      </w:r>
      <w:r w:rsidRPr="003A43D8">
        <w:rPr>
          <w:sz w:val="16"/>
        </w:rPr>
        <w:t xml:space="preserve"> </w:t>
      </w:r>
      <w:r w:rsidRPr="00494B4F">
        <w:t xml:space="preserve">The need for a globally distributed architecture of sensors for the interception of ICBMs now provides far greater scope than in the past for US allies to similarly enmesh their own countries and facilities with the direct </w:t>
      </w:r>
      <w:proofErr w:type="spellStart"/>
      <w:r w:rsidRPr="00494B4F">
        <w:t>defence</w:t>
      </w:r>
      <w:proofErr w:type="spellEnd"/>
      <w:r w:rsidRPr="00494B4F">
        <w:t xml:space="preserve"> of the North American continent. Successful </w:t>
      </w:r>
      <w:proofErr w:type="spellStart"/>
      <w:r w:rsidRPr="00494B4F">
        <w:t>defence</w:t>
      </w:r>
      <w:proofErr w:type="spellEnd"/>
      <w:r w:rsidRPr="00494B4F">
        <w:t xml:space="preserve"> depends on early cueing of sensors, and rapid establishment of a reliable post-burnout track, for which sensors are best placed as close as possible to the early part of a missile's trajectory. In some cases, this requirement will lead the United States to forward deploy its own systems on its allies’ territory—as is the case with radars in Japan, Israel and Turkey, for example. In other cases, however, allies’ national systems can also become part of US </w:t>
      </w:r>
      <w:proofErr w:type="spellStart"/>
      <w:r w:rsidRPr="00494B4F">
        <w:t>defences</w:t>
      </w:r>
      <w:proofErr w:type="spellEnd"/>
      <w:r w:rsidRPr="00494B4F">
        <w:t xml:space="preserve">. Japan, for example, began to reverse a decades-old policy in 2006, when it began to share data from its large air </w:t>
      </w:r>
      <w:proofErr w:type="spellStart"/>
      <w:r w:rsidRPr="00494B4F">
        <w:t>defence</w:t>
      </w:r>
      <w:proofErr w:type="spellEnd"/>
      <w:r w:rsidRPr="00494B4F">
        <w:t xml:space="preserve"> radar network with the United States for missile </w:t>
      </w:r>
      <w:proofErr w:type="spellStart"/>
      <w:r w:rsidRPr="00494B4F">
        <w:t>defence</w:t>
      </w:r>
      <w:proofErr w:type="spellEnd"/>
      <w:r w:rsidRPr="00494B4F">
        <w:t xml:space="preserve"> purposes.18 As a result, any attack on the Japanese network would now also materially affect the US ability to defend its own territory and population. Exploiting similar opportunities in the case of other allies would both strengthen the credibility of US security guarantees and reduce the asymmetry inherent in US alliances. This does not, of cours</w:t>
      </w:r>
      <w:r w:rsidRPr="006F04BD">
        <w:rPr>
          <w:sz w:val="16"/>
        </w:rPr>
        <w:t xml:space="preserve">e, mean that traditional reasons for forward basing in alliances are not relevant for missile </w:t>
      </w:r>
      <w:proofErr w:type="spellStart"/>
      <w:r w:rsidRPr="006F04BD">
        <w:rPr>
          <w:sz w:val="16"/>
        </w:rPr>
        <w:t>defence</w:t>
      </w:r>
      <w:proofErr w:type="spellEnd"/>
      <w:r w:rsidRPr="006F04BD">
        <w:rPr>
          <w:sz w:val="16"/>
        </w:rPr>
        <w:t xml:space="preserve"> as well. For example, US plans for missile </w:t>
      </w:r>
      <w:proofErr w:type="spellStart"/>
      <w:r w:rsidRPr="006F04BD">
        <w:rPr>
          <w:sz w:val="16"/>
        </w:rPr>
        <w:t>defence</w:t>
      </w:r>
      <w:proofErr w:type="spellEnd"/>
      <w:r w:rsidRPr="006F04BD">
        <w:rPr>
          <w:sz w:val="16"/>
        </w:rPr>
        <w:t xml:space="preserve"> installations in Poland were welcomed by Warsaw for their trip-wire character, rather than for the associated missile </w:t>
      </w:r>
      <w:proofErr w:type="spellStart"/>
      <w:r w:rsidRPr="006F04BD">
        <w:rPr>
          <w:sz w:val="16"/>
        </w:rPr>
        <w:t>defence</w:t>
      </w:r>
      <w:proofErr w:type="spellEnd"/>
      <w:r w:rsidRPr="006F04BD">
        <w:rPr>
          <w:sz w:val="16"/>
        </w:rPr>
        <w:t xml:space="preserve"> capability itself.19 </w:t>
      </w:r>
      <w:proofErr w:type="gramStart"/>
      <w:r w:rsidRPr="006F04BD">
        <w:rPr>
          <w:sz w:val="16"/>
        </w:rPr>
        <w:t>As</w:t>
      </w:r>
      <w:proofErr w:type="gramEnd"/>
      <w:r w:rsidRPr="006F04BD">
        <w:rPr>
          <w:sz w:val="16"/>
        </w:rPr>
        <w:t xml:space="preserve"> defensive systems, missile </w:t>
      </w:r>
      <w:proofErr w:type="spellStart"/>
      <w:r w:rsidRPr="006F04BD">
        <w:rPr>
          <w:sz w:val="16"/>
        </w:rPr>
        <w:t>defence</w:t>
      </w:r>
      <w:proofErr w:type="spellEnd"/>
      <w:r w:rsidRPr="006F04BD">
        <w:rPr>
          <w:sz w:val="16"/>
        </w:rPr>
        <w:t xml:space="preserve"> capabilities are particularly useful to demonstrate alliance commitment in a generally non-threatening manner. US Aegis ships now provide missile </w:t>
      </w:r>
      <w:proofErr w:type="spellStart"/>
      <w:r w:rsidRPr="006F04BD">
        <w:rPr>
          <w:sz w:val="16"/>
        </w:rPr>
        <w:t>defence</w:t>
      </w:r>
      <w:proofErr w:type="spellEnd"/>
      <w:r w:rsidRPr="006F04BD">
        <w:rPr>
          <w:sz w:val="16"/>
        </w:rPr>
        <w:t xml:space="preserve"> patrols in Japan and the Mediterranean. The United States is also emplacing an Aegis Ashore system in Romania, with construction of a second one in Poland beginning soon. In the longer term, this raises questions of burden-sharing in the alliance. However, it is clear from the deployment of German and Dutch Patriot batteries to Turkey since 2012, and France's procurement of Surface-to-Air Missile Platform / Terrain (SAMP/T) systems, that European allies are already able to make contributions for </w:t>
      </w:r>
      <w:proofErr w:type="spellStart"/>
      <w:r w:rsidRPr="006F04BD">
        <w:rPr>
          <w:sz w:val="16"/>
        </w:rPr>
        <w:t>defence</w:t>
      </w:r>
      <w:proofErr w:type="spellEnd"/>
      <w:r w:rsidRPr="006F04BD">
        <w:rPr>
          <w:sz w:val="16"/>
        </w:rPr>
        <w:t xml:space="preserve"> against shorter-range threats. Defending the territory and population of US allies European NATO member states and Japan are thus both developing and fielding missile </w:t>
      </w:r>
      <w:proofErr w:type="spellStart"/>
      <w:r w:rsidRPr="006F04BD">
        <w:rPr>
          <w:sz w:val="16"/>
        </w:rPr>
        <w:t>defence</w:t>
      </w:r>
      <w:proofErr w:type="spellEnd"/>
      <w:r w:rsidRPr="006F04BD">
        <w:rPr>
          <w:sz w:val="16"/>
        </w:rPr>
        <w:t xml:space="preserve"> systems that involve complementary US and allied elements for </w:t>
      </w:r>
      <w:proofErr w:type="spellStart"/>
      <w:r w:rsidRPr="006F04BD">
        <w:rPr>
          <w:sz w:val="16"/>
        </w:rPr>
        <w:t>defence</w:t>
      </w:r>
      <w:proofErr w:type="spellEnd"/>
      <w:r w:rsidRPr="006F04BD">
        <w:rPr>
          <w:sz w:val="16"/>
        </w:rPr>
        <w:t xml:space="preserve"> against regional threats. However, developing technology and fielding force structure do not themselves address questions about the strategic effect that the United States and its allies seek to achieve through these </w:t>
      </w:r>
      <w:proofErr w:type="spellStart"/>
      <w:r w:rsidRPr="006F04BD">
        <w:rPr>
          <w:sz w:val="16"/>
        </w:rPr>
        <w:lastRenderedPageBreak/>
        <w:t>programmes</w:t>
      </w:r>
      <w:proofErr w:type="spellEnd"/>
      <w:r w:rsidRPr="006F04BD">
        <w:rPr>
          <w:sz w:val="16"/>
        </w:rPr>
        <w:t xml:space="preserve">, and how regional missile </w:t>
      </w:r>
      <w:proofErr w:type="spellStart"/>
      <w:r w:rsidRPr="006F04BD">
        <w:rPr>
          <w:sz w:val="16"/>
        </w:rPr>
        <w:t>defence</w:t>
      </w:r>
      <w:proofErr w:type="spellEnd"/>
      <w:r w:rsidRPr="006F04BD">
        <w:rPr>
          <w:sz w:val="16"/>
        </w:rPr>
        <w:t xml:space="preserve"> relates to deterrence and decisions to intervene on other allies’ behalf. In the end, </w:t>
      </w:r>
      <w:r w:rsidRPr="003C7CF5">
        <w:rPr>
          <w:rStyle w:val="StyleBoldUnderline"/>
          <w:highlight w:val="yellow"/>
        </w:rPr>
        <w:t>the effect of</w:t>
      </w:r>
      <w:r w:rsidRPr="003C7CF5">
        <w:rPr>
          <w:sz w:val="16"/>
          <w:highlight w:val="yellow"/>
        </w:rPr>
        <w:t xml:space="preserve"> </w:t>
      </w:r>
      <w:r w:rsidRPr="006F04BD">
        <w:rPr>
          <w:sz w:val="16"/>
        </w:rPr>
        <w:t xml:space="preserve">both </w:t>
      </w:r>
      <w:r w:rsidRPr="003C7CF5">
        <w:rPr>
          <w:rStyle w:val="StyleBoldUnderline"/>
          <w:highlight w:val="yellow"/>
        </w:rPr>
        <w:t xml:space="preserve">US national and regional missile </w:t>
      </w:r>
      <w:proofErr w:type="spellStart"/>
      <w:r w:rsidRPr="003C7CF5">
        <w:rPr>
          <w:rStyle w:val="StyleBoldUnderline"/>
          <w:highlight w:val="yellow"/>
        </w:rPr>
        <w:t>defence</w:t>
      </w:r>
      <w:proofErr w:type="spellEnd"/>
      <w:r w:rsidRPr="003C7CF5">
        <w:rPr>
          <w:rStyle w:val="StyleBoldUnderline"/>
          <w:highlight w:val="yellow"/>
        </w:rPr>
        <w:t xml:space="preserve"> on extended deterrence has to be seen in the context of the adversary's options for escalation, of perceptions by allies of the regional threats they face, and of their expectations and concerns about alliance guarantees</w:t>
      </w:r>
      <w:r w:rsidRPr="006F04BD">
        <w:rPr>
          <w:sz w:val="8"/>
          <w:szCs w:val="8"/>
        </w:rPr>
        <w:t xml:space="preserve">. At the 2010 Lisbon summit, NATO member countries reached political agreement to ‘develop the capability to defend our populations and territories against ballistic missile attack as a core element of our collective </w:t>
      </w:r>
      <w:proofErr w:type="spellStart"/>
      <w:r w:rsidRPr="006F04BD">
        <w:rPr>
          <w:sz w:val="8"/>
          <w:szCs w:val="8"/>
        </w:rPr>
        <w:t>defence</w:t>
      </w:r>
      <w:proofErr w:type="spellEnd"/>
      <w:r w:rsidRPr="006F04BD">
        <w:rPr>
          <w:sz w:val="8"/>
          <w:szCs w:val="8"/>
        </w:rPr>
        <w:t xml:space="preserve">, which contributes to the indivisible security of our Alliance’.20 The summit declaration provided little guidance, however, on how missile </w:t>
      </w:r>
      <w:proofErr w:type="spellStart"/>
      <w:r w:rsidRPr="006F04BD">
        <w:rPr>
          <w:sz w:val="8"/>
          <w:szCs w:val="8"/>
        </w:rPr>
        <w:t>defence</w:t>
      </w:r>
      <w:proofErr w:type="spellEnd"/>
      <w:r w:rsidRPr="006F04BD">
        <w:rPr>
          <w:sz w:val="8"/>
          <w:szCs w:val="8"/>
        </w:rPr>
        <w:t xml:space="preserve"> would fit into NATO's overall strategy: The aim of a NATO missile </w:t>
      </w:r>
      <w:proofErr w:type="spellStart"/>
      <w:r w:rsidRPr="006F04BD">
        <w:rPr>
          <w:sz w:val="8"/>
          <w:szCs w:val="8"/>
        </w:rPr>
        <w:t>defence</w:t>
      </w:r>
      <w:proofErr w:type="spellEnd"/>
      <w:r w:rsidRPr="006F04BD">
        <w:rPr>
          <w:sz w:val="8"/>
          <w:szCs w:val="8"/>
        </w:rPr>
        <w:t xml:space="preserve"> capability is to provide full coverage and protection for all NATO European populations, territory and forces against the increasing threats posed by the proliferation of ballistic missiles, based on the principles of the indivisibility of Allied security and NATO solidarity, equitable sharing of risks and burdens, as well as reasonable challenge, taking into account the level of threat, affordability and technical feasibility, and in accordance with the latest common threat assessments agreed by the Alliance.21 NATO expanded its work on developing a command and control backbone for missile </w:t>
      </w:r>
      <w:proofErr w:type="spellStart"/>
      <w:r w:rsidRPr="006F04BD">
        <w:rPr>
          <w:sz w:val="8"/>
          <w:szCs w:val="8"/>
        </w:rPr>
        <w:t>defence</w:t>
      </w:r>
      <w:proofErr w:type="spellEnd"/>
      <w:r w:rsidRPr="006F04BD">
        <w:rPr>
          <w:sz w:val="8"/>
          <w:szCs w:val="8"/>
        </w:rPr>
        <w:t xml:space="preserve">, and NATO's air </w:t>
      </w:r>
      <w:proofErr w:type="spellStart"/>
      <w:r w:rsidRPr="006F04BD">
        <w:rPr>
          <w:sz w:val="8"/>
          <w:szCs w:val="8"/>
        </w:rPr>
        <w:t>defence</w:t>
      </w:r>
      <w:proofErr w:type="spellEnd"/>
      <w:r w:rsidRPr="006F04BD">
        <w:rPr>
          <w:sz w:val="8"/>
          <w:szCs w:val="8"/>
        </w:rPr>
        <w:t xml:space="preserve"> system is evolving into a broader integrated air and missile </w:t>
      </w:r>
      <w:proofErr w:type="spellStart"/>
      <w:r w:rsidRPr="006F04BD">
        <w:rPr>
          <w:sz w:val="8"/>
          <w:szCs w:val="8"/>
        </w:rPr>
        <w:t>defence</w:t>
      </w:r>
      <w:proofErr w:type="spellEnd"/>
      <w:r w:rsidRPr="006F04BD">
        <w:rPr>
          <w:sz w:val="8"/>
          <w:szCs w:val="8"/>
        </w:rPr>
        <w:t xml:space="preserve"> system. However, while NATO's command infrastructure is commonly funded, the alliance will still depend on individual member states’ national missile </w:t>
      </w:r>
      <w:proofErr w:type="spellStart"/>
      <w:r w:rsidRPr="006F04BD">
        <w:rPr>
          <w:sz w:val="8"/>
          <w:szCs w:val="8"/>
        </w:rPr>
        <w:t>defence</w:t>
      </w:r>
      <w:proofErr w:type="spellEnd"/>
      <w:r w:rsidRPr="006F04BD">
        <w:rPr>
          <w:sz w:val="8"/>
          <w:szCs w:val="8"/>
        </w:rPr>
        <w:t xml:space="preserve"> sensors and interceptors. Given the cost of acquiring and operating such capabilities, and the need that they be able to operate as part of an integrated alliance system, they should be a prime candidate for future pooling arrangements among NATO members.22 </w:t>
      </w:r>
      <w:proofErr w:type="gramStart"/>
      <w:r w:rsidRPr="006F04BD">
        <w:rPr>
          <w:sz w:val="8"/>
          <w:szCs w:val="8"/>
        </w:rPr>
        <w:t>At</w:t>
      </w:r>
      <w:proofErr w:type="gramEnd"/>
      <w:r w:rsidRPr="006F04BD">
        <w:rPr>
          <w:sz w:val="8"/>
          <w:szCs w:val="8"/>
        </w:rPr>
        <w:t xml:space="preserve"> this stage, however, only the United States has provided dedicated missile </w:t>
      </w:r>
      <w:proofErr w:type="spellStart"/>
      <w:r w:rsidRPr="006F04BD">
        <w:rPr>
          <w:sz w:val="8"/>
          <w:szCs w:val="8"/>
        </w:rPr>
        <w:t>defence</w:t>
      </w:r>
      <w:proofErr w:type="spellEnd"/>
      <w:r w:rsidRPr="006F04BD">
        <w:rPr>
          <w:sz w:val="8"/>
          <w:szCs w:val="8"/>
        </w:rPr>
        <w:t xml:space="preserve"> sensors and interceptors. Although agreement in principle was reached in 2010, NATO members did not then give the answers to a whole range of strategic questions that are essential to provide political guidance for capability development and employment of the new missile </w:t>
      </w:r>
      <w:proofErr w:type="spellStart"/>
      <w:r w:rsidRPr="006F04BD">
        <w:rPr>
          <w:sz w:val="8"/>
          <w:szCs w:val="8"/>
        </w:rPr>
        <w:t>defence</w:t>
      </w:r>
      <w:proofErr w:type="spellEnd"/>
      <w:r w:rsidRPr="006F04BD">
        <w:rPr>
          <w:sz w:val="8"/>
          <w:szCs w:val="8"/>
        </w:rPr>
        <w:t xml:space="preserve"> capability by the alliance. How would the capability to defend against ballistic missiles relate to NATO's offensive deterrence posture? What should ‘full coverage and protection for all NATO European populations, territory and forces’ mean in practice? And if permanent coverage or operation of certain assets were required, what should be the respective roles of local, NATO-operated, US and other allied forces and assets? Two years later, NATO's Deterrence and </w:t>
      </w:r>
      <w:proofErr w:type="spellStart"/>
      <w:r w:rsidRPr="006F04BD">
        <w:rPr>
          <w:sz w:val="8"/>
          <w:szCs w:val="8"/>
        </w:rPr>
        <w:t>Defence</w:t>
      </w:r>
      <w:proofErr w:type="spellEnd"/>
      <w:r w:rsidRPr="006F04BD">
        <w:rPr>
          <w:sz w:val="8"/>
          <w:szCs w:val="8"/>
        </w:rPr>
        <w:t xml:space="preserve"> Posture Review provided the most expansive public statement yet on how missile </w:t>
      </w:r>
      <w:proofErr w:type="spellStart"/>
      <w:r w:rsidRPr="006F04BD">
        <w:rPr>
          <w:sz w:val="8"/>
          <w:szCs w:val="8"/>
        </w:rPr>
        <w:t>defence</w:t>
      </w:r>
      <w:proofErr w:type="spellEnd"/>
      <w:r w:rsidRPr="006F04BD">
        <w:rPr>
          <w:sz w:val="8"/>
          <w:szCs w:val="8"/>
        </w:rPr>
        <w:t xml:space="preserve"> fits into NATO strategy, stating that: Missile </w:t>
      </w:r>
      <w:proofErr w:type="spellStart"/>
      <w:r w:rsidRPr="006F04BD">
        <w:rPr>
          <w:sz w:val="8"/>
          <w:szCs w:val="8"/>
        </w:rPr>
        <w:t>defence</w:t>
      </w:r>
      <w:proofErr w:type="spellEnd"/>
      <w:r w:rsidRPr="006F04BD">
        <w:rPr>
          <w:sz w:val="8"/>
          <w:szCs w:val="8"/>
        </w:rPr>
        <w:t xml:space="preserve"> can complement the role of nuclear weapons in deterrence; it cannot substitute for them…. It is expected that NATO's missile </w:t>
      </w:r>
      <w:proofErr w:type="spellStart"/>
      <w:r w:rsidRPr="006F04BD">
        <w:rPr>
          <w:sz w:val="8"/>
          <w:szCs w:val="8"/>
        </w:rPr>
        <w:t>defence</w:t>
      </w:r>
      <w:proofErr w:type="spellEnd"/>
      <w:r w:rsidRPr="006F04BD">
        <w:rPr>
          <w:sz w:val="8"/>
          <w:szCs w:val="8"/>
        </w:rPr>
        <w:t xml:space="preserve"> capabilities would complicate an adversary's planning, and provide damage mitigation. Effective missile </w:t>
      </w:r>
      <w:proofErr w:type="spellStart"/>
      <w:r w:rsidRPr="006F04BD">
        <w:rPr>
          <w:sz w:val="8"/>
          <w:szCs w:val="8"/>
        </w:rPr>
        <w:t>defence</w:t>
      </w:r>
      <w:proofErr w:type="spellEnd"/>
      <w:r w:rsidRPr="006F04BD">
        <w:rPr>
          <w:sz w:val="8"/>
          <w:szCs w:val="8"/>
        </w:rPr>
        <w:t xml:space="preserve"> could also provide valuable decision space in times of crisis. Like other weapons systems, missile </w:t>
      </w:r>
      <w:proofErr w:type="spellStart"/>
      <w:r w:rsidRPr="006F04BD">
        <w:rPr>
          <w:sz w:val="8"/>
          <w:szCs w:val="8"/>
        </w:rPr>
        <w:t>defence</w:t>
      </w:r>
      <w:proofErr w:type="spellEnd"/>
      <w:r w:rsidRPr="006F04BD">
        <w:rPr>
          <w:sz w:val="8"/>
          <w:szCs w:val="8"/>
        </w:rPr>
        <w:t xml:space="preserve"> capabilities cannot promise complete and enduring effectiveness. NATO missile </w:t>
      </w:r>
      <w:proofErr w:type="spellStart"/>
      <w:r w:rsidRPr="006F04BD">
        <w:rPr>
          <w:sz w:val="8"/>
          <w:szCs w:val="8"/>
        </w:rPr>
        <w:t>defence</w:t>
      </w:r>
      <w:proofErr w:type="spellEnd"/>
      <w:r w:rsidRPr="006F04BD">
        <w:rPr>
          <w:sz w:val="8"/>
          <w:szCs w:val="8"/>
        </w:rPr>
        <w:t xml:space="preserve"> capability, along with effective nuclear and conventional forces, will signal our determination to deter and defend against any threat from outside the Euro-Atlantic area to the safety and security of our populations.23 NATO's development of an alliance-wide missile </w:t>
      </w:r>
      <w:proofErr w:type="spellStart"/>
      <w:r w:rsidRPr="006F04BD">
        <w:rPr>
          <w:sz w:val="8"/>
          <w:szCs w:val="8"/>
        </w:rPr>
        <w:t>defence</w:t>
      </w:r>
      <w:proofErr w:type="spellEnd"/>
      <w:r w:rsidRPr="006F04BD">
        <w:rPr>
          <w:sz w:val="8"/>
          <w:szCs w:val="8"/>
        </w:rPr>
        <w:t xml:space="preserve"> capability thus did not change its quest for collective security through deterrence based on a combination of </w:t>
      </w:r>
      <w:proofErr w:type="spellStart"/>
      <w:r w:rsidRPr="006F04BD">
        <w:rPr>
          <w:sz w:val="8"/>
          <w:szCs w:val="8"/>
        </w:rPr>
        <w:t>defence</w:t>
      </w:r>
      <w:proofErr w:type="spellEnd"/>
      <w:r w:rsidRPr="006F04BD">
        <w:rPr>
          <w:sz w:val="8"/>
          <w:szCs w:val="8"/>
        </w:rPr>
        <w:t xml:space="preserve"> and retaliatory capability. The review did not repeat the aim of ‘full coverage and protection’ set out in the 2010 summit declaration. The aims of ‘</w:t>
      </w:r>
      <w:proofErr w:type="spellStart"/>
      <w:r w:rsidRPr="006F04BD">
        <w:rPr>
          <w:sz w:val="8"/>
          <w:szCs w:val="8"/>
        </w:rPr>
        <w:t>complicat</w:t>
      </w:r>
      <w:proofErr w:type="spellEnd"/>
      <w:r w:rsidRPr="006F04BD">
        <w:rPr>
          <w:sz w:val="8"/>
          <w:szCs w:val="8"/>
        </w:rPr>
        <w:t>[</w:t>
      </w:r>
      <w:proofErr w:type="spellStart"/>
      <w:r w:rsidRPr="006F04BD">
        <w:rPr>
          <w:sz w:val="8"/>
          <w:szCs w:val="8"/>
        </w:rPr>
        <w:t>ing</w:t>
      </w:r>
      <w:proofErr w:type="spellEnd"/>
      <w:r w:rsidRPr="006F04BD">
        <w:rPr>
          <w:sz w:val="8"/>
          <w:szCs w:val="8"/>
        </w:rPr>
        <w:t xml:space="preserve">] an adversary's planning and damage mitigation’ can be fulfilled with a more limited missile </w:t>
      </w:r>
      <w:proofErr w:type="spellStart"/>
      <w:r w:rsidRPr="006F04BD">
        <w:rPr>
          <w:sz w:val="8"/>
          <w:szCs w:val="8"/>
        </w:rPr>
        <w:t>defence</w:t>
      </w:r>
      <w:proofErr w:type="spellEnd"/>
      <w:r w:rsidRPr="006F04BD">
        <w:rPr>
          <w:sz w:val="8"/>
          <w:szCs w:val="8"/>
        </w:rPr>
        <w:t xml:space="preserve"> system that is not designed to intercept every incoming missile. How, then, will this limited system influence decisions about escalation, which remain the bedrock of extended deterrence in the alliance? Addressing these questions is further complicated for the alliance because the creation of a permanent missile </w:t>
      </w:r>
      <w:proofErr w:type="spellStart"/>
      <w:r w:rsidRPr="006F04BD">
        <w:rPr>
          <w:sz w:val="8"/>
          <w:szCs w:val="8"/>
        </w:rPr>
        <w:t>defence</w:t>
      </w:r>
      <w:proofErr w:type="spellEnd"/>
      <w:r w:rsidRPr="006F04BD">
        <w:rPr>
          <w:sz w:val="8"/>
          <w:szCs w:val="8"/>
        </w:rPr>
        <w:t xml:space="preserve"> capability for European populations and territory remains an undertaking separate from the normal NATO </w:t>
      </w:r>
      <w:proofErr w:type="spellStart"/>
      <w:r w:rsidRPr="006F04BD">
        <w:rPr>
          <w:sz w:val="8"/>
          <w:szCs w:val="8"/>
        </w:rPr>
        <w:t>defence</w:t>
      </w:r>
      <w:proofErr w:type="spellEnd"/>
      <w:r w:rsidRPr="006F04BD">
        <w:rPr>
          <w:sz w:val="8"/>
          <w:szCs w:val="8"/>
        </w:rPr>
        <w:t xml:space="preserve"> planning process.24 Politically, the NATO consensus remains that the system should not be directed against Russia, but limited to threats from NATO's south-eastern flank. And yet this is not the whole story, for some assets (for </w:t>
      </w:r>
      <w:proofErr w:type="spellStart"/>
      <w:r w:rsidRPr="006F04BD">
        <w:rPr>
          <w:sz w:val="8"/>
          <w:szCs w:val="8"/>
        </w:rPr>
        <w:t>defence</w:t>
      </w:r>
      <w:proofErr w:type="spellEnd"/>
      <w:r w:rsidRPr="006F04BD">
        <w:rPr>
          <w:sz w:val="8"/>
          <w:szCs w:val="8"/>
        </w:rPr>
        <w:t xml:space="preserve"> against shorter-range threats) are also included in the regular NATO </w:t>
      </w:r>
      <w:proofErr w:type="spellStart"/>
      <w:r w:rsidRPr="006F04BD">
        <w:rPr>
          <w:sz w:val="8"/>
          <w:szCs w:val="8"/>
        </w:rPr>
        <w:t>defence</w:t>
      </w:r>
      <w:proofErr w:type="spellEnd"/>
      <w:r w:rsidRPr="006F04BD">
        <w:rPr>
          <w:sz w:val="8"/>
          <w:szCs w:val="8"/>
        </w:rPr>
        <w:t xml:space="preserve"> planning process. This defines NATO requirements for the conduct of several smaller concurrent operations, or one very large operation (for the </w:t>
      </w:r>
      <w:proofErr w:type="spellStart"/>
      <w:r w:rsidRPr="006F04BD">
        <w:rPr>
          <w:sz w:val="8"/>
          <w:szCs w:val="8"/>
        </w:rPr>
        <w:t>defence</w:t>
      </w:r>
      <w:proofErr w:type="spellEnd"/>
      <w:r w:rsidRPr="006F04BD">
        <w:rPr>
          <w:sz w:val="8"/>
          <w:szCs w:val="8"/>
        </w:rPr>
        <w:t xml:space="preserve"> of the alliance against a large attack). While these requirements are ‘capability-based’, they are informed by the forces existing in NATO's strategic environment. Accepting the condition of ‘mutual assured destruction’ with Russia thus does not mean that NATO can disregard questions about the influence of missile </w:t>
      </w:r>
      <w:proofErr w:type="spellStart"/>
      <w:r w:rsidRPr="006F04BD">
        <w:rPr>
          <w:sz w:val="8"/>
          <w:szCs w:val="8"/>
        </w:rPr>
        <w:t>defence</w:t>
      </w:r>
      <w:proofErr w:type="spellEnd"/>
      <w:r w:rsidRPr="006F04BD">
        <w:rPr>
          <w:sz w:val="8"/>
          <w:szCs w:val="8"/>
        </w:rPr>
        <w:t xml:space="preserve"> on possible common </w:t>
      </w:r>
      <w:proofErr w:type="spellStart"/>
      <w:r w:rsidRPr="006F04BD">
        <w:rPr>
          <w:sz w:val="8"/>
          <w:szCs w:val="8"/>
        </w:rPr>
        <w:t>defence</w:t>
      </w:r>
      <w:proofErr w:type="spellEnd"/>
      <w:r w:rsidRPr="006F04BD">
        <w:rPr>
          <w:sz w:val="8"/>
          <w:szCs w:val="8"/>
        </w:rPr>
        <w:t xml:space="preserve"> operations in the East. On a national level, Poland is already purchasing Patriot interceptors to provide integrated air and missile </w:t>
      </w:r>
      <w:proofErr w:type="spellStart"/>
      <w:r w:rsidRPr="006F04BD">
        <w:rPr>
          <w:sz w:val="8"/>
          <w:szCs w:val="8"/>
        </w:rPr>
        <w:t>defence</w:t>
      </w:r>
      <w:proofErr w:type="spellEnd"/>
      <w:r w:rsidRPr="006F04BD">
        <w:rPr>
          <w:sz w:val="8"/>
          <w:szCs w:val="8"/>
        </w:rPr>
        <w:t xml:space="preserve"> of its own territory, including against Russia's </w:t>
      </w:r>
      <w:proofErr w:type="spellStart"/>
      <w:r w:rsidRPr="006F04BD">
        <w:rPr>
          <w:sz w:val="8"/>
          <w:szCs w:val="8"/>
        </w:rPr>
        <w:t>Iskander</w:t>
      </w:r>
      <w:proofErr w:type="spellEnd"/>
      <w:r w:rsidRPr="006F04BD">
        <w:rPr>
          <w:sz w:val="8"/>
          <w:szCs w:val="8"/>
        </w:rPr>
        <w:t xml:space="preserve"> short-range ballistic missiles.25 Alas, beyond the Readiness Action Plan of 2014, which seeks to create the capability for rapid reinforcement of allies by the NATO Response Force, NATO does not have a military strategy to address how it would handle escalation and deterrence in such a conflict. Managing escalation: political aspects of deployment and interception </w:t>
      </w:r>
      <w:proofErr w:type="gramStart"/>
      <w:r w:rsidRPr="006F04BD">
        <w:rPr>
          <w:sz w:val="8"/>
          <w:szCs w:val="8"/>
        </w:rPr>
        <w:t>The</w:t>
      </w:r>
      <w:proofErr w:type="gramEnd"/>
      <w:r w:rsidRPr="006F04BD">
        <w:rPr>
          <w:sz w:val="8"/>
          <w:szCs w:val="8"/>
        </w:rPr>
        <w:t xml:space="preserve"> ability of a country to ride out limited attacks from ballistic missiles reduces political and operational pressures to escalate, especially through counter-force operations that would significantly increase the intensity of a conflict and its geographic scope. Hence, NATO explicitly refers to the current deployment of German, Dutch and US Patriot missile </w:t>
      </w:r>
      <w:proofErr w:type="spellStart"/>
      <w:r w:rsidRPr="006F04BD">
        <w:rPr>
          <w:sz w:val="8"/>
          <w:szCs w:val="8"/>
        </w:rPr>
        <w:t>defence</w:t>
      </w:r>
      <w:proofErr w:type="spellEnd"/>
      <w:r w:rsidRPr="006F04BD">
        <w:rPr>
          <w:sz w:val="8"/>
          <w:szCs w:val="8"/>
        </w:rPr>
        <w:t xml:space="preserve"> batteries to Turkey as ‘de-escalatory’,26 and the Iron Dome system has given Israel the ability to delay and limit ground incursions in response to rocket fire from the Gaza Strip. Before the decision to field a missile </w:t>
      </w:r>
      <w:proofErr w:type="spellStart"/>
      <w:r w:rsidRPr="006F04BD">
        <w:rPr>
          <w:sz w:val="8"/>
          <w:szCs w:val="8"/>
        </w:rPr>
        <w:t>defence</w:t>
      </w:r>
      <w:proofErr w:type="spellEnd"/>
      <w:r w:rsidRPr="006F04BD">
        <w:rPr>
          <w:sz w:val="8"/>
          <w:szCs w:val="8"/>
        </w:rPr>
        <w:t xml:space="preserve"> capability, the Japanese government reportedly considered acquisition of long-range cruise missiles and pre-emptive strikes on North Korean missile launch pads.27 </w:t>
      </w:r>
      <w:proofErr w:type="gramStart"/>
      <w:r w:rsidRPr="006F04BD">
        <w:rPr>
          <w:sz w:val="8"/>
          <w:szCs w:val="8"/>
        </w:rPr>
        <w:t>But</w:t>
      </w:r>
      <w:proofErr w:type="gramEnd"/>
      <w:r w:rsidRPr="006F04BD">
        <w:rPr>
          <w:sz w:val="8"/>
          <w:szCs w:val="8"/>
        </w:rPr>
        <w:t xml:space="preserve"> not all escalation is unwanted—in the end, extended deterrence is itself based on threats of escalation. In this context, history demonstrates that allied perspectives on the same capability can be quite different. During the Cold War, European allies (especially West Germany) saw US tactical nuclear weapons assigned to NATO as a complement to US strategic nuclear forces, to be employed in a manner that would make the use of US strategic nuclear forces—the ultimate basis of NATO security—more likely. In contrast, the United States preferred to see them as substitutes for its strategic forces, and wanted them employed in a manner that would contain a conflict and reduce the risk of further escalation, which would have placed the United States itself directly at risk. Shifting the balance between local offensive and defensive systems towards the latter increases the likelihood that hostilities may remain localized. This, in turn, reduces the pressure on the United States (and other major allies) to escalate to terminate a conflict. The basic asymmetry of interests lies in the fact that a limited war for the United States (and other more distant allies) is a war that is contained on the territory of their ally. Again, NATO has been here before during the Cold War, when West Germany resisted proposals to fortify the inner-German border, because to do so would have made it more likely that the devastation of a conflict between NATO and the Warsaw Pact would have been confined to German territory alone. In this context, it is notable that the NATO Deterrence and Force Posture Review remarked that ‘missile </w:t>
      </w:r>
      <w:proofErr w:type="spellStart"/>
      <w:r w:rsidRPr="006F04BD">
        <w:rPr>
          <w:sz w:val="8"/>
          <w:szCs w:val="8"/>
        </w:rPr>
        <w:t>defence</w:t>
      </w:r>
      <w:proofErr w:type="spellEnd"/>
      <w:r w:rsidRPr="006F04BD">
        <w:rPr>
          <w:sz w:val="8"/>
          <w:szCs w:val="8"/>
        </w:rPr>
        <w:t xml:space="preserve"> could also provide valuable decision space in times of crisis’—a point that is also sometimes made by US officials in respect of the value of regional missile </w:t>
      </w:r>
      <w:proofErr w:type="spellStart"/>
      <w:r w:rsidRPr="006F04BD">
        <w:rPr>
          <w:sz w:val="8"/>
          <w:szCs w:val="8"/>
        </w:rPr>
        <w:t>defence</w:t>
      </w:r>
      <w:proofErr w:type="spellEnd"/>
      <w:r w:rsidRPr="006F04BD">
        <w:rPr>
          <w:sz w:val="8"/>
          <w:szCs w:val="8"/>
        </w:rPr>
        <w:t xml:space="preserve"> in Asia. From the perspective of those allies under threat, however, this is not an altogether comforting effect: after all, the main decision that other allies have to take is whether to make good their guarantees and to provide the kind of robust support that would end (rather than merely limit) a conflict. Hence, while there will be situations where the de-escalatory influence of missile </w:t>
      </w:r>
      <w:proofErr w:type="spellStart"/>
      <w:r w:rsidRPr="006F04BD">
        <w:rPr>
          <w:sz w:val="8"/>
          <w:szCs w:val="8"/>
        </w:rPr>
        <w:t>defence</w:t>
      </w:r>
      <w:proofErr w:type="spellEnd"/>
      <w:r w:rsidRPr="006F04BD">
        <w:rPr>
          <w:sz w:val="8"/>
          <w:szCs w:val="8"/>
        </w:rPr>
        <w:t xml:space="preserve"> will be in the interests of both the United States and its local ally—as is the case with the deployment of Patriot batteries to Turkey today—that congruence of interests is not a given. In the case of so-called ‘hybrid’ warfare, which combines conventional (and nuclear) threats with covert action and deniable subversion, maintaining alliance cohesion while developing coherent and credible military responses is a particular challenge.28 NATO reinforcement of the Baltic member states with air and missile </w:t>
      </w:r>
      <w:proofErr w:type="spellStart"/>
      <w:r w:rsidRPr="006F04BD">
        <w:rPr>
          <w:sz w:val="8"/>
          <w:szCs w:val="8"/>
        </w:rPr>
        <w:t>defence</w:t>
      </w:r>
      <w:proofErr w:type="spellEnd"/>
      <w:r w:rsidRPr="006F04BD">
        <w:rPr>
          <w:sz w:val="8"/>
          <w:szCs w:val="8"/>
        </w:rPr>
        <w:t xml:space="preserve"> assets could, for example, be interpreted by Moscow and the Baltic states themselves as a sign that NATO allies were concerned more about escalation than about the lower-level tensions that would have led to the deployment in the first place. And yet, if such assets were not already in place on a permanent basis to protect air- and seaports of debarkation, it might well make sense from a military point of view to send them at the onset of any </w:t>
      </w:r>
      <w:r w:rsidRPr="003A43D8">
        <w:rPr>
          <w:sz w:val="8"/>
          <w:szCs w:val="8"/>
        </w:rPr>
        <w:t xml:space="preserve">allied deployment. As was the case with NATO's plans for nuclear use in the Cold War, the details of operational planning for missile </w:t>
      </w:r>
      <w:proofErr w:type="spellStart"/>
      <w:r w:rsidRPr="003A43D8">
        <w:rPr>
          <w:sz w:val="8"/>
          <w:szCs w:val="8"/>
        </w:rPr>
        <w:t>defence</w:t>
      </w:r>
      <w:proofErr w:type="spellEnd"/>
      <w:r w:rsidRPr="003A43D8">
        <w:rPr>
          <w:sz w:val="8"/>
          <w:szCs w:val="8"/>
        </w:rPr>
        <w:t xml:space="preserve"> can thus assume a political significance that will become apparent only in a specific real-life context. Possible disagreements in this area are not limited to whether and when to deploy missile </w:t>
      </w:r>
      <w:proofErr w:type="spellStart"/>
      <w:r w:rsidRPr="003A43D8">
        <w:rPr>
          <w:sz w:val="8"/>
          <w:szCs w:val="8"/>
        </w:rPr>
        <w:t>defence</w:t>
      </w:r>
      <w:proofErr w:type="spellEnd"/>
      <w:r w:rsidRPr="003A43D8">
        <w:rPr>
          <w:sz w:val="8"/>
          <w:szCs w:val="8"/>
        </w:rPr>
        <w:t xml:space="preserve"> systems, but </w:t>
      </w:r>
      <w:proofErr w:type="gramStart"/>
      <w:r w:rsidRPr="003A43D8">
        <w:rPr>
          <w:sz w:val="8"/>
          <w:szCs w:val="8"/>
        </w:rPr>
        <w:t>may</w:t>
      </w:r>
      <w:proofErr w:type="gramEnd"/>
      <w:r w:rsidRPr="003A43D8">
        <w:rPr>
          <w:sz w:val="8"/>
          <w:szCs w:val="8"/>
        </w:rPr>
        <w:t xml:space="preserve"> also concern how they should be used. The 2010 US Ballistic Missile Defense Review (BMDR) acknowledged that ‘[p]</w:t>
      </w:r>
      <w:proofErr w:type="spellStart"/>
      <w:r w:rsidRPr="003A43D8">
        <w:rPr>
          <w:sz w:val="8"/>
          <w:szCs w:val="8"/>
        </w:rPr>
        <w:t>erhaps</w:t>
      </w:r>
      <w:proofErr w:type="spellEnd"/>
      <w:r w:rsidRPr="003A43D8">
        <w:rPr>
          <w:sz w:val="8"/>
          <w:szCs w:val="8"/>
        </w:rPr>
        <w:t xml:space="preserve"> the most important’ challenge for US missile </w:t>
      </w:r>
      <w:proofErr w:type="spellStart"/>
      <w:r w:rsidRPr="003A43D8">
        <w:rPr>
          <w:sz w:val="8"/>
          <w:szCs w:val="8"/>
        </w:rPr>
        <w:t>defence</w:t>
      </w:r>
      <w:proofErr w:type="spellEnd"/>
      <w:r w:rsidRPr="003A43D8">
        <w:rPr>
          <w:sz w:val="8"/>
          <w:szCs w:val="8"/>
        </w:rPr>
        <w:t xml:space="preserve"> was that regional demand for US BMD assets is likely to exceed supply … Today there are thousands of ballistic missiles and hundreds of launchers in countries other than Russia, China, the United States, and NATO members … Against this threat, the United States currently has only a few hundred defensive short-range interceptors deployed in multiple regions.29 The Israeli missile </w:t>
      </w:r>
      <w:proofErr w:type="spellStart"/>
      <w:r w:rsidRPr="003A43D8">
        <w:rPr>
          <w:sz w:val="8"/>
          <w:szCs w:val="8"/>
        </w:rPr>
        <w:t>defence</w:t>
      </w:r>
      <w:proofErr w:type="spellEnd"/>
      <w:r w:rsidRPr="003A43D8">
        <w:rPr>
          <w:sz w:val="8"/>
          <w:szCs w:val="8"/>
        </w:rPr>
        <w:t xml:space="preserve"> system is set up only to intercept missiles whose trajectory ends in built-up areas, and the US BMDR hints at a similar approach to conserving interceptors, stating that: It is not necessary that the United States be able to negate every deployable missile in an enemy's arsenal. Our forces must be able to protect what we and our partners value. These include … population centers … as well as military capabilities essential for prevailing in a conflict.30 And yet, faced with offensive missiles that are more precise and allies’ territories that are more densely populated than is the case in the Middle East, it is more likely that choices would have to be made: to defend population </w:t>
      </w:r>
      <w:proofErr w:type="spellStart"/>
      <w:r w:rsidRPr="003A43D8">
        <w:rPr>
          <w:sz w:val="8"/>
          <w:szCs w:val="8"/>
        </w:rPr>
        <w:t>centres</w:t>
      </w:r>
      <w:proofErr w:type="spellEnd"/>
      <w:r w:rsidRPr="003A43D8">
        <w:rPr>
          <w:sz w:val="8"/>
          <w:szCs w:val="8"/>
        </w:rPr>
        <w:t xml:space="preserve"> or military capabilities. The consequences of this potential dilemma are most pressing in East Asia, where Chinese ballistic missiles are a major threat to air bases and carriers—the basis of US military power. The region is a priority area for US missile </w:t>
      </w:r>
      <w:proofErr w:type="spellStart"/>
      <w:r w:rsidRPr="003A43D8">
        <w:rPr>
          <w:sz w:val="8"/>
          <w:szCs w:val="8"/>
        </w:rPr>
        <w:t>defence</w:t>
      </w:r>
      <w:proofErr w:type="spellEnd"/>
      <w:r w:rsidRPr="003A43D8">
        <w:rPr>
          <w:sz w:val="8"/>
          <w:szCs w:val="8"/>
        </w:rPr>
        <w:t xml:space="preserve">, but ‘although this forward array of assets is impressive, when broken down between the homeland defense mission and the regional defense mission, [US] resources quickly spread themselves thin’.31 Limited active </w:t>
      </w:r>
      <w:proofErr w:type="spellStart"/>
      <w:r w:rsidRPr="003A43D8">
        <w:rPr>
          <w:sz w:val="8"/>
          <w:szCs w:val="8"/>
        </w:rPr>
        <w:t>defences</w:t>
      </w:r>
      <w:proofErr w:type="spellEnd"/>
      <w:r w:rsidRPr="003A43D8">
        <w:rPr>
          <w:sz w:val="8"/>
          <w:szCs w:val="8"/>
        </w:rPr>
        <w:t xml:space="preserve"> are useful to negate Chinese (and North Korean) options for limited use of force, but plausible numbers of US interceptors are simply insufficient to defeat a major Chinese attack, or to sustain protracted attrition.32 Long-range strikes against the Chinese mainland could compensate for this weakness, but they would themselves be escalatory, and an important option in managing intra-war deterrence.33 If such strikes could be limited to missile bases that were being used to attack US forces and allies, they would not escalate the conflict beyond a level already set by Chinese attacks themselves. Historical experience with the difficulty of finding mobile launchers in the 1991 Gulf War, however, and the need to suppress China's air </w:t>
      </w:r>
      <w:proofErr w:type="spellStart"/>
      <w:r w:rsidRPr="003A43D8">
        <w:rPr>
          <w:sz w:val="8"/>
          <w:szCs w:val="8"/>
        </w:rPr>
        <w:t>defence</w:t>
      </w:r>
      <w:proofErr w:type="spellEnd"/>
      <w:r w:rsidRPr="003A43D8">
        <w:rPr>
          <w:sz w:val="8"/>
          <w:szCs w:val="8"/>
        </w:rPr>
        <w:t xml:space="preserve"> system to enable such attacks, make it doubtful that such strikes could remain both limited and effective. And any large-scale campaign against China's missile forces might well be misperceived in China as an attempt to reduce the country's nuclear deterrent forces. Given the risks of further escalation, the United States would thus be desperate in any conflict between Japan and China to conserve interceptors, so as to delay the moment at which it would have to decide whether to conduct extensive strikes against the Chinese mainland. Japan's priority, in contrast, would be to limit the damage from the war already occurring in (or around) its territory, which would push it to argue for an intensification and extension of the US campaign. Given this asymmetry of interests, decisions about what targets to defend with limited interceptor numbers, and what not to defend, become freighted with significant political implications and consequence. Put bluntly, whereas it is likely that Japan would want to intercept Chinese missiles aimed at Japanese civilian targets, to do so would only bring closer the moment at which allied interceptor arsenals are depleted, other national offensive capabilities have to be brought to bear, and major escalation by the United States might become necessary to avoid defeat. Attacks against the general metropolitan area in Tokyo would matter far less to the United States than attacks against Yokota Air Base, for example, as a coercive Chinese campaign of attacks on Japanese infrastructure would present far less pressure for escalation for the United States than Chinese attacks aimed at destroying US military forces. This difference, however, would be far less meaningful for Japan. As during the Cold War, the basic question is whether the ability to defend should be a complement to, or a substitute for, escalation by the United States. What sounds like a theoretical question has to be answered, however, if allies are to agree on rules of engagement for the prosecution of a joint missile </w:t>
      </w:r>
      <w:proofErr w:type="spellStart"/>
      <w:r w:rsidRPr="003A43D8">
        <w:rPr>
          <w:sz w:val="8"/>
          <w:szCs w:val="8"/>
        </w:rPr>
        <w:t>defence</w:t>
      </w:r>
      <w:proofErr w:type="spellEnd"/>
      <w:r w:rsidRPr="003A43D8">
        <w:rPr>
          <w:sz w:val="8"/>
          <w:szCs w:val="8"/>
        </w:rPr>
        <w:t xml:space="preserve"> campaign. Conclusion: missile </w:t>
      </w:r>
      <w:proofErr w:type="spellStart"/>
      <w:r w:rsidRPr="003A43D8">
        <w:rPr>
          <w:sz w:val="8"/>
          <w:szCs w:val="8"/>
        </w:rPr>
        <w:t>defence</w:t>
      </w:r>
      <w:proofErr w:type="spellEnd"/>
      <w:r w:rsidRPr="003A43D8">
        <w:rPr>
          <w:sz w:val="8"/>
          <w:szCs w:val="8"/>
        </w:rPr>
        <w:t xml:space="preserve"> and alliance strategy </w:t>
      </w:r>
      <w:proofErr w:type="gramStart"/>
      <w:r w:rsidRPr="003C7CF5">
        <w:rPr>
          <w:rStyle w:val="StyleBoldUnderline"/>
          <w:highlight w:val="yellow"/>
        </w:rPr>
        <w:t>The</w:t>
      </w:r>
      <w:proofErr w:type="gramEnd"/>
      <w:r w:rsidRPr="003C7CF5">
        <w:rPr>
          <w:rStyle w:val="StyleBoldUnderline"/>
          <w:highlight w:val="yellow"/>
        </w:rPr>
        <w:t xml:space="preserve"> extension of missile </w:t>
      </w:r>
      <w:proofErr w:type="spellStart"/>
      <w:r w:rsidRPr="003C7CF5">
        <w:rPr>
          <w:rStyle w:val="StyleBoldUnderline"/>
          <w:highlight w:val="yellow"/>
        </w:rPr>
        <w:t>defence</w:t>
      </w:r>
      <w:proofErr w:type="spellEnd"/>
      <w:r w:rsidRPr="003C7CF5">
        <w:rPr>
          <w:rStyle w:val="StyleBoldUnderline"/>
          <w:highlight w:val="yellow"/>
        </w:rPr>
        <w:t xml:space="preserve"> screens to defend the US homeland and the territory of US allies in Europe and Asia is an unequivocal positive</w:t>
      </w:r>
      <w:r w:rsidRPr="003A43D8">
        <w:rPr>
          <w:sz w:val="16"/>
        </w:rPr>
        <w:t xml:space="preserve"> for the West. </w:t>
      </w:r>
      <w:r w:rsidRPr="003A43D8">
        <w:rPr>
          <w:rStyle w:val="StyleBoldUnderline"/>
        </w:rPr>
        <w:t xml:space="preserve">Even if they are limited, they provide options to control escalation in conflicts </w:t>
      </w:r>
      <w:r w:rsidRPr="003A43D8">
        <w:rPr>
          <w:sz w:val="16"/>
        </w:rPr>
        <w:t xml:space="preserve">with both rogue states and major powers </w:t>
      </w:r>
      <w:r w:rsidRPr="003A43D8">
        <w:rPr>
          <w:rStyle w:val="StyleBoldUnderline"/>
        </w:rPr>
        <w:t>that were not available before.</w:t>
      </w:r>
      <w:r w:rsidRPr="003A43D8">
        <w:rPr>
          <w:sz w:val="16"/>
        </w:rPr>
        <w:t xml:space="preserve"> </w:t>
      </w:r>
      <w:r w:rsidRPr="003A43D8">
        <w:rPr>
          <w:sz w:val="8"/>
          <w:szCs w:val="8"/>
        </w:rPr>
        <w:t xml:space="preserve">Yet agreeing on the benefit of missile </w:t>
      </w:r>
      <w:proofErr w:type="spellStart"/>
      <w:r w:rsidRPr="003A43D8">
        <w:rPr>
          <w:sz w:val="8"/>
          <w:szCs w:val="8"/>
        </w:rPr>
        <w:t>defence</w:t>
      </w:r>
      <w:proofErr w:type="spellEnd"/>
      <w:r w:rsidRPr="003A43D8">
        <w:rPr>
          <w:sz w:val="8"/>
          <w:szCs w:val="8"/>
        </w:rPr>
        <w:t xml:space="preserve"> in principle is not the same as </w:t>
      </w:r>
      <w:proofErr w:type="gramStart"/>
      <w:r w:rsidRPr="003A43D8">
        <w:rPr>
          <w:sz w:val="8"/>
          <w:szCs w:val="8"/>
        </w:rPr>
        <w:t>seeing eye</w:t>
      </w:r>
      <w:proofErr w:type="gramEnd"/>
      <w:r w:rsidRPr="003A43D8">
        <w:rPr>
          <w:sz w:val="8"/>
          <w:szCs w:val="8"/>
        </w:rPr>
        <w:t xml:space="preserve"> to eye on where and how it should relate to the use of other conventional or nuclear forces in an overall strategy: abstract political agreement and detailed technical cooperation can still hide significant strategic differences between the allies. The introduction of missile </w:t>
      </w:r>
      <w:proofErr w:type="spellStart"/>
      <w:r w:rsidRPr="003A43D8">
        <w:rPr>
          <w:sz w:val="8"/>
          <w:szCs w:val="8"/>
        </w:rPr>
        <w:t>defence</w:t>
      </w:r>
      <w:proofErr w:type="spellEnd"/>
      <w:r w:rsidRPr="003A43D8">
        <w:rPr>
          <w:sz w:val="8"/>
          <w:szCs w:val="8"/>
        </w:rPr>
        <w:t xml:space="preserve"> capabilities into US alliances does not cause the difficulties of managing extended deterrence; but neither does it necessarily make them any easier to resolve, because the relative cost and benefit from escalation will still differ among allies. On the one hand, it is unlikely that the consequences of any such disagreement between the allies will become as grave as NATO's Cold War disagreements on nuclear escalation could have been.34 But, on the other hand, it is far more likely that NATO—or the United States and its Asian allies—will one day have to face the practical implications of such disagreements. Decisions on missile </w:t>
      </w:r>
      <w:proofErr w:type="spellStart"/>
      <w:r w:rsidRPr="003A43D8">
        <w:rPr>
          <w:sz w:val="8"/>
          <w:szCs w:val="8"/>
        </w:rPr>
        <w:t>defence</w:t>
      </w:r>
      <w:proofErr w:type="spellEnd"/>
      <w:r w:rsidRPr="003A43D8">
        <w:rPr>
          <w:sz w:val="8"/>
          <w:szCs w:val="8"/>
        </w:rPr>
        <w:t xml:space="preserve"> deployment, positioning and rules of engagement need to be addressed at the onset of a regional crisis, not once the unthinkable has happened. The United States and its allies in Asia and Europe should therefore consider the following steps to reinforce common security, reduce disagreement in crisis situations and strengthen deterrence through missile </w:t>
      </w:r>
      <w:proofErr w:type="spellStart"/>
      <w:r w:rsidRPr="003A43D8">
        <w:rPr>
          <w:sz w:val="8"/>
          <w:szCs w:val="8"/>
        </w:rPr>
        <w:t>defence</w:t>
      </w:r>
      <w:proofErr w:type="spellEnd"/>
      <w:r w:rsidRPr="003A43D8">
        <w:rPr>
          <w:sz w:val="8"/>
          <w:szCs w:val="8"/>
        </w:rPr>
        <w:t xml:space="preserve"> cooperation. The guidance in NATO's Deterrence and </w:t>
      </w:r>
      <w:proofErr w:type="spellStart"/>
      <w:r w:rsidRPr="003A43D8">
        <w:rPr>
          <w:sz w:val="8"/>
          <w:szCs w:val="8"/>
        </w:rPr>
        <w:t>Defence</w:t>
      </w:r>
      <w:proofErr w:type="spellEnd"/>
      <w:r w:rsidRPr="003A43D8">
        <w:rPr>
          <w:sz w:val="8"/>
          <w:szCs w:val="8"/>
        </w:rPr>
        <w:t xml:space="preserve"> Posture Review on the role of missile </w:t>
      </w:r>
      <w:proofErr w:type="spellStart"/>
      <w:r w:rsidRPr="003A43D8">
        <w:rPr>
          <w:sz w:val="8"/>
          <w:szCs w:val="8"/>
        </w:rPr>
        <w:t>defence</w:t>
      </w:r>
      <w:proofErr w:type="spellEnd"/>
      <w:r w:rsidRPr="003A43D8">
        <w:rPr>
          <w:sz w:val="8"/>
          <w:szCs w:val="8"/>
        </w:rPr>
        <w:t xml:space="preserve"> is a useful clarification of the strategic concept, but it is less specific than a military strategy that could guide NATO operational planning for deliberate escalation. The Nuclear Planning Group (NPG) was created during the Cold War to </w:t>
      </w:r>
      <w:proofErr w:type="spellStart"/>
      <w:r w:rsidRPr="003A43D8">
        <w:rPr>
          <w:sz w:val="8"/>
          <w:szCs w:val="8"/>
        </w:rPr>
        <w:t>analyse</w:t>
      </w:r>
      <w:proofErr w:type="spellEnd"/>
      <w:r w:rsidRPr="003A43D8">
        <w:rPr>
          <w:sz w:val="8"/>
          <w:szCs w:val="8"/>
        </w:rPr>
        <w:t xml:space="preserve"> and negotiate the political aspects of managing nuclear escalation. Often considered a leftover from the Cold War, and somewhat hampered by France's continued abstention from participation, the NPG has now been given new energy thanks to the decision to study the implications of Russian nuclear doctrine for NATO's nuclear posture. Such a study should also include consideration of the role that missile </w:t>
      </w:r>
      <w:proofErr w:type="spellStart"/>
      <w:r w:rsidRPr="003A43D8">
        <w:rPr>
          <w:sz w:val="8"/>
          <w:szCs w:val="8"/>
        </w:rPr>
        <w:t>defence</w:t>
      </w:r>
      <w:proofErr w:type="spellEnd"/>
      <w:r w:rsidRPr="003A43D8">
        <w:rPr>
          <w:sz w:val="8"/>
          <w:szCs w:val="8"/>
        </w:rPr>
        <w:t xml:space="preserve"> might play as part of NATO's adaptation, especially in so far as the provision in the NATO–Russia Founding Act that NATO does not see ‘any need to change any aspect of NATO's nuclear posture or nuclear policy’ remains relevant.35 NATO might, for example, consider making its decision not to direct its permanent missile </w:t>
      </w:r>
      <w:proofErr w:type="spellStart"/>
      <w:r w:rsidRPr="003A43D8">
        <w:rPr>
          <w:sz w:val="8"/>
          <w:szCs w:val="8"/>
        </w:rPr>
        <w:t>defence</w:t>
      </w:r>
      <w:proofErr w:type="spellEnd"/>
      <w:r w:rsidRPr="003A43D8">
        <w:rPr>
          <w:sz w:val="8"/>
          <w:szCs w:val="8"/>
        </w:rPr>
        <w:t xml:space="preserve"> capability against Russia conditional on Russian adherence to the Intermediate-Range Nuclear Forces (INF) treaty: aside from the political leverage such a declaration would provide, the SM-3 interceptors that currently form the basis of this capability would also technically be a relevant system to defend against a new intermediate-range ballistic (although not cruise) missile capability that Russia might field. This does not, however, mean that missile </w:t>
      </w:r>
      <w:proofErr w:type="spellStart"/>
      <w:r w:rsidRPr="003A43D8">
        <w:rPr>
          <w:sz w:val="8"/>
          <w:szCs w:val="8"/>
        </w:rPr>
        <w:t>defence</w:t>
      </w:r>
      <w:proofErr w:type="spellEnd"/>
      <w:r w:rsidRPr="003A43D8">
        <w:rPr>
          <w:sz w:val="8"/>
          <w:szCs w:val="8"/>
        </w:rPr>
        <w:t xml:space="preserve"> cooperation can be considered a substitute for current nuclear sharing arrangements. Missile </w:t>
      </w:r>
      <w:proofErr w:type="spellStart"/>
      <w:r w:rsidRPr="003A43D8">
        <w:rPr>
          <w:sz w:val="8"/>
          <w:szCs w:val="8"/>
        </w:rPr>
        <w:t>defence</w:t>
      </w:r>
      <w:proofErr w:type="spellEnd"/>
      <w:r w:rsidRPr="003A43D8">
        <w:rPr>
          <w:sz w:val="8"/>
          <w:szCs w:val="8"/>
        </w:rPr>
        <w:t xml:space="preserve"> is a capability of first, not last, resort. Nuclear sharing mitigates the inherent asymmetry in the alliance that arises from the Nuclear Non-Proliferation Treaty. In contrast, missile </w:t>
      </w:r>
      <w:proofErr w:type="spellStart"/>
      <w:r w:rsidRPr="003A43D8">
        <w:rPr>
          <w:sz w:val="8"/>
          <w:szCs w:val="8"/>
        </w:rPr>
        <w:t>defence</w:t>
      </w:r>
      <w:proofErr w:type="spellEnd"/>
      <w:r w:rsidRPr="003A43D8">
        <w:rPr>
          <w:sz w:val="8"/>
          <w:szCs w:val="8"/>
        </w:rPr>
        <w:t xml:space="preserve"> has little bearing on the fact that some NATO members forswore the acquisition of nuclear weapons. Pretending that it carries a significance similar to that of nuclear cooperation would reinforce, not reduce, European dependence on US missile </w:t>
      </w:r>
      <w:proofErr w:type="spellStart"/>
      <w:r w:rsidRPr="003A43D8">
        <w:rPr>
          <w:sz w:val="8"/>
          <w:szCs w:val="8"/>
        </w:rPr>
        <w:t>defence</w:t>
      </w:r>
      <w:proofErr w:type="spellEnd"/>
      <w:r w:rsidRPr="003A43D8">
        <w:rPr>
          <w:sz w:val="8"/>
          <w:szCs w:val="8"/>
        </w:rPr>
        <w:t xml:space="preserve"> capabilities. It would also make it more, not less, complicated to work through the actual strategic implications of deploying missile </w:t>
      </w:r>
      <w:proofErr w:type="spellStart"/>
      <w:r w:rsidRPr="003A43D8">
        <w:rPr>
          <w:sz w:val="8"/>
          <w:szCs w:val="8"/>
        </w:rPr>
        <w:t>defence</w:t>
      </w:r>
      <w:proofErr w:type="spellEnd"/>
      <w:r w:rsidRPr="003A43D8">
        <w:rPr>
          <w:sz w:val="8"/>
          <w:szCs w:val="8"/>
        </w:rPr>
        <w:t xml:space="preserve"> capabilities for common </w:t>
      </w:r>
      <w:proofErr w:type="spellStart"/>
      <w:r w:rsidRPr="003A43D8">
        <w:rPr>
          <w:sz w:val="8"/>
          <w:szCs w:val="8"/>
        </w:rPr>
        <w:t>defence</w:t>
      </w:r>
      <w:proofErr w:type="spellEnd"/>
      <w:r w:rsidRPr="003A43D8">
        <w:rPr>
          <w:sz w:val="8"/>
          <w:szCs w:val="8"/>
        </w:rPr>
        <w:t xml:space="preserve"> operations. Having agreed in the 2010 Strategic Concept to defend alliance populations and territory through missile </w:t>
      </w:r>
      <w:proofErr w:type="spellStart"/>
      <w:r w:rsidRPr="003A43D8">
        <w:rPr>
          <w:sz w:val="8"/>
          <w:szCs w:val="8"/>
        </w:rPr>
        <w:t>defence</w:t>
      </w:r>
      <w:proofErr w:type="spellEnd"/>
      <w:r w:rsidRPr="003A43D8">
        <w:rPr>
          <w:sz w:val="8"/>
          <w:szCs w:val="8"/>
        </w:rPr>
        <w:t xml:space="preserve">, NATO members should recognize that protection of the US homeland is as congruent with this aim as is the </w:t>
      </w:r>
      <w:proofErr w:type="spellStart"/>
      <w:r w:rsidRPr="003A43D8">
        <w:rPr>
          <w:sz w:val="8"/>
          <w:szCs w:val="8"/>
        </w:rPr>
        <w:t>defence</w:t>
      </w:r>
      <w:proofErr w:type="spellEnd"/>
      <w:r w:rsidRPr="003A43D8">
        <w:rPr>
          <w:sz w:val="8"/>
          <w:szCs w:val="8"/>
        </w:rPr>
        <w:t xml:space="preserve"> of European allies, and that integrating the </w:t>
      </w:r>
      <w:proofErr w:type="spellStart"/>
      <w:r w:rsidRPr="003A43D8">
        <w:rPr>
          <w:sz w:val="8"/>
          <w:szCs w:val="8"/>
        </w:rPr>
        <w:t>defence</w:t>
      </w:r>
      <w:proofErr w:type="spellEnd"/>
      <w:r w:rsidRPr="003A43D8">
        <w:rPr>
          <w:sz w:val="8"/>
          <w:szCs w:val="8"/>
        </w:rPr>
        <w:t xml:space="preserve"> of Europe with that of North America could introduce a new element of reciprocity that would be of symbolic as much as practical importance. There is no need to assign the global US system to NATO, any more than there has been to assign the North American Aerospace Defense Command (NORAD) to it. But where NATO member states have the ability through their geography, or through ancillary uses of national capabilities, to make contributions to the </w:t>
      </w:r>
      <w:proofErr w:type="spellStart"/>
      <w:r w:rsidRPr="003A43D8">
        <w:rPr>
          <w:sz w:val="8"/>
          <w:szCs w:val="8"/>
        </w:rPr>
        <w:t>defence</w:t>
      </w:r>
      <w:proofErr w:type="spellEnd"/>
      <w:r w:rsidRPr="003A43D8">
        <w:rPr>
          <w:sz w:val="8"/>
          <w:szCs w:val="8"/>
        </w:rPr>
        <w:t xml:space="preserve"> of the United States itself, enabling them to do so through the NATO system would strengthen the perception of indivisible security in the alliance. Political agreement in the North Atlantic Council would provide the basis for </w:t>
      </w:r>
      <w:proofErr w:type="spellStart"/>
      <w:r w:rsidRPr="003A43D8">
        <w:rPr>
          <w:sz w:val="8"/>
          <w:szCs w:val="8"/>
        </w:rPr>
        <w:t>reso</w:t>
      </w:r>
      <w:proofErr w:type="spellEnd"/>
    </w:p>
    <w:p w:rsidR="008D6E88" w:rsidRDefault="008D6E88" w:rsidP="008D6E88">
      <w:pPr>
        <w:rPr>
          <w:sz w:val="8"/>
          <w:szCs w:val="8"/>
        </w:rPr>
      </w:pPr>
    </w:p>
    <w:p w:rsidR="008D6E88" w:rsidRPr="00494B4F" w:rsidRDefault="008D6E88" w:rsidP="008D6E88">
      <w:proofErr w:type="spellStart"/>
      <w:proofErr w:type="gramStart"/>
      <w:r w:rsidRPr="003A43D8">
        <w:rPr>
          <w:sz w:val="8"/>
          <w:szCs w:val="8"/>
        </w:rPr>
        <w:t>lution</w:t>
      </w:r>
      <w:proofErr w:type="spellEnd"/>
      <w:proofErr w:type="gramEnd"/>
      <w:r w:rsidRPr="003A43D8">
        <w:rPr>
          <w:sz w:val="8"/>
          <w:szCs w:val="8"/>
        </w:rPr>
        <w:t xml:space="preserve"> of detailed issues, such as the tasking of in-theatre sensors that could support NATO as well as national US operations. Enmeshing US national and NATO missile </w:t>
      </w:r>
      <w:proofErr w:type="spellStart"/>
      <w:r w:rsidRPr="003A43D8">
        <w:rPr>
          <w:sz w:val="8"/>
          <w:szCs w:val="8"/>
        </w:rPr>
        <w:t>defence</w:t>
      </w:r>
      <w:proofErr w:type="spellEnd"/>
      <w:r w:rsidRPr="003A43D8">
        <w:rPr>
          <w:sz w:val="8"/>
          <w:szCs w:val="8"/>
        </w:rPr>
        <w:t xml:space="preserve"> would also encourage the United States to give more explicit consideration to the alliance implications of its national </w:t>
      </w:r>
      <w:proofErr w:type="spellStart"/>
      <w:r w:rsidRPr="003A43D8">
        <w:rPr>
          <w:sz w:val="8"/>
          <w:szCs w:val="8"/>
        </w:rPr>
        <w:t>programme</w:t>
      </w:r>
      <w:proofErr w:type="spellEnd"/>
      <w:r w:rsidRPr="003A43D8">
        <w:rPr>
          <w:sz w:val="8"/>
          <w:szCs w:val="8"/>
        </w:rPr>
        <w:t xml:space="preserve">. The Bush administration's plans to locate GBI in Poland would have provided for the </w:t>
      </w:r>
      <w:proofErr w:type="spellStart"/>
      <w:r w:rsidRPr="003A43D8">
        <w:rPr>
          <w:sz w:val="8"/>
          <w:szCs w:val="8"/>
        </w:rPr>
        <w:t>defence</w:t>
      </w:r>
      <w:proofErr w:type="spellEnd"/>
      <w:r w:rsidRPr="003A43D8">
        <w:rPr>
          <w:sz w:val="8"/>
          <w:szCs w:val="8"/>
        </w:rPr>
        <w:t xml:space="preserve"> of the western hemisphere as well as north-western Europe. When the Obama administration dropped this plan in </w:t>
      </w:r>
      <w:proofErr w:type="spellStart"/>
      <w:r w:rsidRPr="003A43D8">
        <w:rPr>
          <w:sz w:val="8"/>
          <w:szCs w:val="8"/>
        </w:rPr>
        <w:t>favour</w:t>
      </w:r>
      <w:proofErr w:type="spellEnd"/>
      <w:r w:rsidRPr="003A43D8">
        <w:rPr>
          <w:sz w:val="8"/>
          <w:szCs w:val="8"/>
        </w:rPr>
        <w:t xml:space="preserve"> of the European Phased Adaptive Approach based on the SM-3 interceptor, the notional phase four promised to maintain the link between the </w:t>
      </w:r>
      <w:proofErr w:type="spellStart"/>
      <w:r w:rsidRPr="003A43D8">
        <w:rPr>
          <w:sz w:val="8"/>
          <w:szCs w:val="8"/>
        </w:rPr>
        <w:t>defence</w:t>
      </w:r>
      <w:proofErr w:type="spellEnd"/>
      <w:r w:rsidRPr="003A43D8">
        <w:rPr>
          <w:sz w:val="8"/>
          <w:szCs w:val="8"/>
        </w:rPr>
        <w:t xml:space="preserve"> of Europe and the US homeland. However, technologically this was always improbable and it has since been dropped. If the United States were to locate a third US base for GBI on the US eastern seaboard, as is now being considered</w:t>
      </w:r>
      <w:proofErr w:type="gramStart"/>
      <w:r w:rsidRPr="003A43D8">
        <w:rPr>
          <w:sz w:val="8"/>
          <w:szCs w:val="8"/>
        </w:rPr>
        <w:t>,36</w:t>
      </w:r>
      <w:proofErr w:type="gramEnd"/>
      <w:r w:rsidRPr="003A43D8">
        <w:rPr>
          <w:sz w:val="8"/>
          <w:szCs w:val="8"/>
        </w:rPr>
        <w:t xml:space="preserve"> it would be walking away from a transatlantic approach that two successive administrations at least nominally supported. This would not be in the interest of the European NATO allies, who should seek to engage the US administration and Congress—through, for example, the NATO Parliamentary Assembly—to consider a European basing option as well. For </w:t>
      </w:r>
      <w:proofErr w:type="spellStart"/>
      <w:r w:rsidRPr="003A43D8">
        <w:rPr>
          <w:sz w:val="8"/>
          <w:szCs w:val="8"/>
        </w:rPr>
        <w:t>defence</w:t>
      </w:r>
      <w:proofErr w:type="spellEnd"/>
      <w:r w:rsidRPr="003A43D8">
        <w:rPr>
          <w:sz w:val="8"/>
          <w:szCs w:val="8"/>
        </w:rPr>
        <w:t xml:space="preserve"> against shorter-range missiles, NATO should consider missile </w:t>
      </w:r>
      <w:proofErr w:type="spellStart"/>
      <w:r w:rsidRPr="003A43D8">
        <w:rPr>
          <w:sz w:val="8"/>
          <w:szCs w:val="8"/>
        </w:rPr>
        <w:t>defence</w:t>
      </w:r>
      <w:proofErr w:type="spellEnd"/>
      <w:r w:rsidRPr="003A43D8">
        <w:rPr>
          <w:sz w:val="8"/>
          <w:szCs w:val="8"/>
        </w:rPr>
        <w:t xml:space="preserve"> as a priority for the pooling of assets under the Smart </w:t>
      </w:r>
      <w:proofErr w:type="spellStart"/>
      <w:r w:rsidRPr="003A43D8">
        <w:rPr>
          <w:sz w:val="8"/>
          <w:szCs w:val="8"/>
        </w:rPr>
        <w:t>Defence</w:t>
      </w:r>
      <w:proofErr w:type="spellEnd"/>
      <w:r w:rsidRPr="003A43D8">
        <w:rPr>
          <w:sz w:val="8"/>
          <w:szCs w:val="8"/>
        </w:rPr>
        <w:t xml:space="preserve"> Initiative, perhaps including the United States as well as European members, and should examine where such assets could best be deployed to strengthen alliance deterrence. The case for pooling is not merely economic but also political, representing as it does a prominent investment in capabilities for collective </w:t>
      </w:r>
      <w:proofErr w:type="spellStart"/>
      <w:r w:rsidRPr="003A43D8">
        <w:rPr>
          <w:sz w:val="8"/>
          <w:szCs w:val="8"/>
        </w:rPr>
        <w:t>defence</w:t>
      </w:r>
      <w:proofErr w:type="spellEnd"/>
      <w:r w:rsidRPr="003A43D8">
        <w:rPr>
          <w:sz w:val="8"/>
          <w:szCs w:val="8"/>
        </w:rPr>
        <w:t xml:space="preserve">. Moreover, as discussed above, deploying missile </w:t>
      </w:r>
      <w:proofErr w:type="spellStart"/>
      <w:r w:rsidRPr="003A43D8">
        <w:rPr>
          <w:sz w:val="8"/>
          <w:szCs w:val="8"/>
        </w:rPr>
        <w:t>defence</w:t>
      </w:r>
      <w:proofErr w:type="spellEnd"/>
      <w:r w:rsidRPr="003A43D8">
        <w:rPr>
          <w:sz w:val="8"/>
          <w:szCs w:val="8"/>
        </w:rPr>
        <w:t xml:space="preserve"> in crises may send contradictory signals to both allies and adversaries. The requirements for, and timing of, the deployment of missile </w:t>
      </w:r>
      <w:proofErr w:type="spellStart"/>
      <w:r w:rsidRPr="003A43D8">
        <w:rPr>
          <w:sz w:val="8"/>
          <w:szCs w:val="8"/>
        </w:rPr>
        <w:t>defence</w:t>
      </w:r>
      <w:proofErr w:type="spellEnd"/>
      <w:r w:rsidRPr="003A43D8">
        <w:rPr>
          <w:sz w:val="8"/>
          <w:szCs w:val="8"/>
        </w:rPr>
        <w:t xml:space="preserve"> capabilities in contingency plans should thus be considered in the location of such assets. Pooled funding in a voluntary arrangement</w:t>
      </w:r>
      <w:r w:rsidRPr="006F04BD">
        <w:rPr>
          <w:sz w:val="8"/>
          <w:szCs w:val="8"/>
        </w:rPr>
        <w:t xml:space="preserve"> between regional NATO member countries might also be the most feasible way to create a permanent presence of Patriot batteries, or similar assets, in the Baltic countries, which could provide persistent protection for air- and seaports for use by NATO rapid reaction forces without violating the promise in the NATO–Russia Founding Act not to forward base NATO forces. </w:t>
      </w:r>
      <w:r w:rsidRPr="006D1548">
        <w:rPr>
          <w:rStyle w:val="StyleBoldUnderline"/>
        </w:rPr>
        <w:t xml:space="preserve">In East Asia, missile </w:t>
      </w:r>
      <w:proofErr w:type="spellStart"/>
      <w:r w:rsidRPr="006D1548">
        <w:rPr>
          <w:rStyle w:val="StyleBoldUnderline"/>
        </w:rPr>
        <w:t>defence</w:t>
      </w:r>
      <w:proofErr w:type="spellEnd"/>
      <w:r w:rsidRPr="006F04BD">
        <w:rPr>
          <w:sz w:val="16"/>
        </w:rPr>
        <w:t xml:space="preserve"> cooperation between Japan and the United States </w:t>
      </w:r>
      <w:r w:rsidRPr="006D1548">
        <w:rPr>
          <w:rStyle w:val="StyleBoldUnderline"/>
        </w:rPr>
        <w:t>is in many ways more advanced, and deeper</w:t>
      </w:r>
      <w:r w:rsidRPr="006F04BD">
        <w:rPr>
          <w:sz w:val="16"/>
        </w:rPr>
        <w:t xml:space="preserve"> (because also extending to the co-development and co-production of interceptors), </w:t>
      </w:r>
      <w:r w:rsidRPr="006D1548">
        <w:rPr>
          <w:rStyle w:val="StyleBoldUnderline"/>
        </w:rPr>
        <w:t>than it is in NATO</w:t>
      </w:r>
      <w:r w:rsidRPr="006F04BD">
        <w:rPr>
          <w:sz w:val="16"/>
        </w:rPr>
        <w:t xml:space="preserve">. </w:t>
      </w:r>
      <w:r w:rsidRPr="006D1548">
        <w:rPr>
          <w:rStyle w:val="StyleBoldUnderline"/>
        </w:rPr>
        <w:t>None of the US alliances in Asia</w:t>
      </w:r>
      <w:r w:rsidRPr="006F04BD">
        <w:rPr>
          <w:sz w:val="16"/>
        </w:rPr>
        <w:t xml:space="preserve">, however, have much experience of negotiating the strategic aspects of escalation in the way that NATO developed during the Cold War. Instead, planning for joint operations for the common </w:t>
      </w:r>
      <w:proofErr w:type="spellStart"/>
      <w:r w:rsidRPr="006F04BD">
        <w:rPr>
          <w:sz w:val="16"/>
        </w:rPr>
        <w:t>defence</w:t>
      </w:r>
      <w:proofErr w:type="spellEnd"/>
      <w:r w:rsidRPr="006F04BD">
        <w:rPr>
          <w:sz w:val="16"/>
        </w:rPr>
        <w:t xml:space="preserve"> tended to be dominated by the United States (in the case of South Korea), consciously parallel and separate rather than integrated (in the case of Japan) or simply non-existent (in the case of Australia</w:t>
      </w:r>
      <w:r w:rsidRPr="00494B4F">
        <w:t xml:space="preserve">). Both Japan and South Korea have, however, sought more formal dialogue with the United States on nuclear and deterrence policies in recent years. Detailed examination of missile </w:t>
      </w:r>
      <w:proofErr w:type="spellStart"/>
      <w:r w:rsidRPr="00494B4F">
        <w:t>defence</w:t>
      </w:r>
      <w:proofErr w:type="spellEnd"/>
      <w:r w:rsidRPr="00494B4F">
        <w:t xml:space="preserve"> by senior officials, reporting back to political leaders, would be a useful way to address the implications of emerging capabilities, and at the same time to develop mechanisms for closer alliance cooperation. Indeed, the announcement of a new ‘Alliance Coordination Mechanism’ in the April 2015 US–Japan </w:t>
      </w:r>
      <w:proofErr w:type="spellStart"/>
      <w:r w:rsidRPr="00494B4F">
        <w:t>defence</w:t>
      </w:r>
      <w:proofErr w:type="spellEnd"/>
      <w:r w:rsidRPr="00494B4F">
        <w:t xml:space="preserve"> guidelines takes the US–Japan relationship one step further in this direction.37 Advancing missile </w:t>
      </w:r>
      <w:proofErr w:type="spellStart"/>
      <w:r w:rsidRPr="00494B4F">
        <w:t>defence</w:t>
      </w:r>
      <w:proofErr w:type="spellEnd"/>
      <w:r w:rsidRPr="00494B4F">
        <w:t xml:space="preserve"> in US alliances in this manner will allow the United States and its allies in Europe and Asia to maximize the strategic benefit from missile </w:t>
      </w:r>
      <w:proofErr w:type="spellStart"/>
      <w:r w:rsidRPr="00494B4F">
        <w:t>defence</w:t>
      </w:r>
      <w:proofErr w:type="spellEnd"/>
      <w:r w:rsidRPr="00494B4F">
        <w:t xml:space="preserve"> by building </w:t>
      </w:r>
      <w:r w:rsidRPr="00494B4F">
        <w:lastRenderedPageBreak/>
        <w:t xml:space="preserve">on the political agreements and technical advances of recent years. There is no way around the fact, however, that addressing the strategic issues of escalation management that arise from this new capability will require political attention to the operational aspects of joint planning, including against the Great Powers China and Russia. In the end, neither summit declarations supporting missile </w:t>
      </w:r>
      <w:proofErr w:type="spellStart"/>
      <w:r w:rsidRPr="00494B4F">
        <w:t>defence</w:t>
      </w:r>
      <w:proofErr w:type="spellEnd"/>
      <w:r w:rsidRPr="00494B4F">
        <w:t xml:space="preserve"> nor the development of joint battle management architectures are a substitute for an agreed allied strategy.</w:t>
      </w:r>
    </w:p>
    <w:p w:rsidR="008D6E88" w:rsidRDefault="008D6E88" w:rsidP="008D6E88">
      <w:pPr>
        <w:pStyle w:val="Heading4"/>
        <w:rPr>
          <w:u w:val="single"/>
          <w:lang w:eastAsia="ko-KR"/>
        </w:rPr>
      </w:pPr>
      <w:r>
        <w:rPr>
          <w:lang w:eastAsia="ko-KR"/>
        </w:rPr>
        <w:t xml:space="preserve">Assurance solves allied </w:t>
      </w:r>
      <w:proofErr w:type="spellStart"/>
      <w:r>
        <w:rPr>
          <w:lang w:eastAsia="ko-KR"/>
        </w:rPr>
        <w:t>prolif</w:t>
      </w:r>
      <w:proofErr w:type="spellEnd"/>
      <w:r>
        <w:rPr>
          <w:lang w:eastAsia="ko-KR"/>
        </w:rPr>
        <w:t xml:space="preserve"> – that causes nuclear war in every hotspot </w:t>
      </w:r>
    </w:p>
    <w:p w:rsidR="008D6E88" w:rsidRPr="007B472C" w:rsidRDefault="008D6E88" w:rsidP="008D6E88">
      <w:pPr>
        <w:rPr>
          <w:rFonts w:eastAsiaTheme="minorEastAsia"/>
          <w:sz w:val="14"/>
          <w:lang w:eastAsia="ko-KR"/>
        </w:rPr>
      </w:pPr>
      <w:r w:rsidRPr="007B472C">
        <w:rPr>
          <w:rFonts w:eastAsiaTheme="minorEastAsia" w:hint="eastAsia"/>
          <w:sz w:val="14"/>
          <w:lang w:eastAsia="ko-KR"/>
        </w:rPr>
        <w:t xml:space="preserve">Robert </w:t>
      </w:r>
      <w:r w:rsidRPr="00C155F9">
        <w:rPr>
          <w:rStyle w:val="StyleStyleBold12pt"/>
          <w:rFonts w:hint="eastAsia"/>
        </w:rPr>
        <w:t>Zarate</w:t>
      </w:r>
      <w:r>
        <w:rPr>
          <w:rStyle w:val="StyleStyleBold12pt"/>
        </w:rPr>
        <w:t xml:space="preserve"> 14</w:t>
      </w:r>
      <w:r w:rsidRPr="007B472C">
        <w:rPr>
          <w:rFonts w:eastAsiaTheme="minorEastAsia" w:hint="eastAsia"/>
          <w:sz w:val="14"/>
          <w:lang w:eastAsia="ko-KR"/>
        </w:rPr>
        <w:t xml:space="preserve"> </w:t>
      </w:r>
      <w:r w:rsidRPr="007B472C">
        <w:rPr>
          <w:rFonts w:eastAsiaTheme="minorEastAsia"/>
          <w:sz w:val="14"/>
          <w:lang w:eastAsia="ko-KR"/>
        </w:rPr>
        <w:t>is Policy Director of the Foreign Policy Initiative (FPI)</w:t>
      </w:r>
      <w:r w:rsidRPr="007B472C">
        <w:rPr>
          <w:rFonts w:eastAsiaTheme="minorEastAsia" w:hint="eastAsia"/>
          <w:sz w:val="14"/>
          <w:lang w:eastAsia="ko-KR"/>
        </w:rPr>
        <w:t xml:space="preserve">, </w:t>
      </w:r>
      <w:r w:rsidRPr="007B472C">
        <w:rPr>
          <w:rFonts w:eastAsiaTheme="minorEastAsia"/>
          <w:sz w:val="14"/>
          <w:lang w:eastAsia="ko-KR"/>
        </w:rPr>
        <w:t>“America’s Allies and Nuclear Arms: Assessing the Geopolitics of Nonproliferation in Asia</w:t>
      </w:r>
      <w:r w:rsidRPr="007B472C">
        <w:rPr>
          <w:rFonts w:eastAsiaTheme="minorEastAsia" w:hint="eastAsia"/>
          <w:sz w:val="14"/>
          <w:lang w:eastAsia="ko-KR"/>
        </w:rPr>
        <w:t>,</w:t>
      </w:r>
      <w:r w:rsidRPr="007B472C">
        <w:rPr>
          <w:rFonts w:eastAsiaTheme="minorEastAsia"/>
          <w:sz w:val="14"/>
          <w:lang w:eastAsia="ko-KR"/>
        </w:rPr>
        <w:t>” 5-7-14,</w:t>
      </w:r>
      <w:r w:rsidRPr="007B472C">
        <w:rPr>
          <w:rFonts w:eastAsiaTheme="minorEastAsia" w:hint="eastAsia"/>
          <w:sz w:val="14"/>
          <w:lang w:eastAsia="ko-KR"/>
        </w:rPr>
        <w:t xml:space="preserve"> </w:t>
      </w:r>
      <w:hyperlink r:id="rId10" w:history="1">
        <w:r w:rsidRPr="007B472C">
          <w:rPr>
            <w:rStyle w:val="Hyperlink"/>
            <w:rFonts w:eastAsiaTheme="minorEastAsia"/>
            <w:sz w:val="14"/>
            <w:lang w:eastAsia="ko-KR"/>
          </w:rPr>
          <w:t>http://www.project2049.net/documents/Zarate_America_Allies_and_Nucl</w:t>
        </w:r>
        <w:r w:rsidRPr="007B472C">
          <w:rPr>
            <w:rStyle w:val="Hyperlink"/>
            <w:rFonts w:eastAsiaTheme="minorEastAsia" w:hint="eastAsia"/>
            <w:sz w:val="14"/>
            <w:lang w:eastAsia="ko-KR"/>
          </w:rPr>
          <w:t>-</w:t>
        </w:r>
        <w:r w:rsidRPr="007B472C">
          <w:rPr>
            <w:rStyle w:val="Hyperlink"/>
            <w:rFonts w:eastAsiaTheme="minorEastAsia"/>
            <w:sz w:val="14"/>
            <w:lang w:eastAsia="ko-KR"/>
          </w:rPr>
          <w:t>ear_Arms_Geopolitics_Nonproliferation</w:t>
        </w:r>
      </w:hyperlink>
    </w:p>
    <w:p w:rsidR="008D6E88" w:rsidRDefault="008D6E88" w:rsidP="008D6E88">
      <w:pPr>
        <w:rPr>
          <w:rFonts w:eastAsiaTheme="minorEastAsia"/>
          <w:sz w:val="16"/>
          <w:lang w:eastAsia="ko-KR"/>
        </w:rPr>
      </w:pPr>
      <w:r w:rsidRPr="00C22A2A">
        <w:rPr>
          <w:rFonts w:eastAsiaTheme="minorEastAsia"/>
          <w:sz w:val="16"/>
          <w:lang w:eastAsia="ko-KR"/>
        </w:rPr>
        <w:t xml:space="preserve"> </w:t>
      </w:r>
      <w:r w:rsidRPr="003C7CF5">
        <w:rPr>
          <w:rStyle w:val="StyleBoldUnderline"/>
          <w:highlight w:val="yellow"/>
        </w:rPr>
        <w:t>U.S. allies and security partners in Asia</w:t>
      </w:r>
      <w:r w:rsidRPr="00C22A2A">
        <w:rPr>
          <w:rStyle w:val="StyleBoldUnderline"/>
        </w:rPr>
        <w:t xml:space="preserve"> and the Middle East </w:t>
      </w:r>
      <w:r w:rsidRPr="003C7CF5">
        <w:rPr>
          <w:rStyle w:val="StyleBoldUnderline"/>
          <w:highlight w:val="yellow"/>
        </w:rPr>
        <w:t>would use America’s diminished military power and geopolitical influence as justification to pursue their own nuclear options</w:t>
      </w:r>
      <w:r w:rsidRPr="00C22A2A">
        <w:rPr>
          <w:rFonts w:eastAsiaTheme="minorEastAsia"/>
          <w:sz w:val="16"/>
          <w:lang w:eastAsia="ko-KR"/>
        </w:rPr>
        <w:t xml:space="preserve">. </w:t>
      </w:r>
      <w:r w:rsidRPr="003C7CF5">
        <w:rPr>
          <w:rStyle w:val="StyleBoldUnderline"/>
          <w:highlight w:val="yellow"/>
        </w:rPr>
        <w:t>If Washington were perceived as acquiescing</w:t>
      </w:r>
      <w:r w:rsidRPr="00C22A2A">
        <w:rPr>
          <w:rStyle w:val="StyleBoldUnderline"/>
        </w:rPr>
        <w:t xml:space="preserve"> </w:t>
      </w:r>
      <w:r w:rsidRPr="00C22A2A">
        <w:rPr>
          <w:rFonts w:eastAsiaTheme="minorEastAsia"/>
          <w:sz w:val="16"/>
          <w:lang w:eastAsia="ko-KR"/>
        </w:rPr>
        <w:t xml:space="preserve">in any way </w:t>
      </w:r>
      <w:r w:rsidRPr="00494B4F">
        <w:t xml:space="preserve">to nuclear breakout by Tokyo or Seoul, then </w:t>
      </w:r>
      <w:r w:rsidRPr="003C7CF5">
        <w:rPr>
          <w:rStyle w:val="StyleBoldUnderline"/>
          <w:highlight w:val="yellow"/>
        </w:rPr>
        <w:t xml:space="preserve">we should expect signatories of the Treaty on the Nonproliferation of Nuclear Weapons of 1968 (NPT),25 including some U.S. friends, to cite discriminatory </w:t>
      </w:r>
      <w:proofErr w:type="spellStart"/>
      <w:r w:rsidRPr="003C7CF5">
        <w:rPr>
          <w:rStyle w:val="StyleBoldUnderline"/>
          <w:highlight w:val="yellow"/>
        </w:rPr>
        <w:t>doublestandards</w:t>
      </w:r>
      <w:proofErr w:type="spellEnd"/>
      <w:r w:rsidRPr="003C7CF5">
        <w:rPr>
          <w:rStyle w:val="StyleBoldUnderline"/>
          <w:highlight w:val="yellow"/>
        </w:rPr>
        <w:t xml:space="preserve"> and even quit the NPT</w:t>
      </w:r>
      <w:r w:rsidRPr="00494B4F">
        <w:t xml:space="preserve">. Likely candidates in the Middle East would include Saudi Arabia and other Arab Gulf security partners who are already threatened by Iran’s drive to rapid nuclear </w:t>
      </w:r>
      <w:proofErr w:type="spellStart"/>
      <w:r w:rsidRPr="00494B4F">
        <w:t>weaponsmaking</w:t>
      </w:r>
      <w:proofErr w:type="spellEnd"/>
      <w:r w:rsidRPr="00494B4F">
        <w:t xml:space="preserve"> capability in violation of the NPT and numerous U.N. Security Council Resolutions. In Asia, candidates would include the region’s many technologically-advanced and technologically-rising nations.</w:t>
      </w:r>
      <w:r w:rsidRPr="00C22A2A">
        <w:rPr>
          <w:rFonts w:eastAsiaTheme="minorEastAsia"/>
          <w:sz w:val="16"/>
          <w:lang w:eastAsia="ko-KR"/>
        </w:rPr>
        <w:t xml:space="preserve"> </w:t>
      </w:r>
      <w:r w:rsidRPr="003C7CF5">
        <w:rPr>
          <w:rStyle w:val="StyleBoldUnderline"/>
          <w:highlight w:val="yellow"/>
        </w:rPr>
        <w:t>Taiwan</w:t>
      </w:r>
      <w:r w:rsidRPr="00494B4F">
        <w:rPr>
          <w:rStyle w:val="StyleBoldUnderline"/>
        </w:rPr>
        <w:t xml:space="preserve"> </w:t>
      </w:r>
      <w:r w:rsidRPr="003C7CF5">
        <w:rPr>
          <w:rStyle w:val="StyleBoldUnderline"/>
          <w:highlight w:val="yellow"/>
        </w:rPr>
        <w:t>might</w:t>
      </w:r>
      <w:r w:rsidRPr="003C7CF5">
        <w:rPr>
          <w:rFonts w:eastAsiaTheme="minorEastAsia"/>
          <w:sz w:val="16"/>
          <w:highlight w:val="yellow"/>
          <w:lang w:eastAsia="ko-KR"/>
        </w:rPr>
        <w:t xml:space="preserve"> be tempted to </w:t>
      </w:r>
      <w:r w:rsidRPr="003C7CF5">
        <w:rPr>
          <w:rStyle w:val="StyleBoldUnderline"/>
          <w:highlight w:val="yellow"/>
        </w:rPr>
        <w:t>restart</w:t>
      </w:r>
      <w:r w:rsidRPr="003C7CF5">
        <w:rPr>
          <w:rFonts w:eastAsiaTheme="minorEastAsia"/>
          <w:sz w:val="16"/>
          <w:highlight w:val="yellow"/>
          <w:lang w:eastAsia="ko-KR"/>
        </w:rPr>
        <w:t xml:space="preserve"> its </w:t>
      </w:r>
      <w:r w:rsidRPr="003C7CF5">
        <w:rPr>
          <w:rStyle w:val="StyleBoldUnderline"/>
          <w:highlight w:val="yellow"/>
        </w:rPr>
        <w:t>reversed nuclear bomb-making</w:t>
      </w:r>
      <w:r w:rsidRPr="00C22A2A">
        <w:rPr>
          <w:rStyle w:val="StyleBoldUnderline"/>
        </w:rPr>
        <w:t xml:space="preserve"> </w:t>
      </w:r>
      <w:r w:rsidRPr="00C22A2A">
        <w:rPr>
          <w:sz w:val="16"/>
        </w:rPr>
        <w:t xml:space="preserve">efforts from the 1970s and 1980s. </w:t>
      </w:r>
      <w:r w:rsidRPr="00494B4F">
        <w:t>Australia, birthplace of the SILEX method of laser enrichment that General Electric hopes someday to commercialize,26 may see prudence in developing, at the very least, a latent nuclear weapons-making capability.</w:t>
      </w:r>
      <w:r w:rsidRPr="00C22A2A">
        <w:rPr>
          <w:rFonts w:eastAsiaTheme="minorEastAsia"/>
          <w:sz w:val="16"/>
          <w:lang w:eastAsia="ko-KR"/>
        </w:rPr>
        <w:t xml:space="preserve"> </w:t>
      </w:r>
      <w:r w:rsidRPr="003C7CF5">
        <w:rPr>
          <w:rStyle w:val="StyleBoldUnderline"/>
          <w:highlight w:val="yellow"/>
        </w:rPr>
        <w:t>So might partners</w:t>
      </w:r>
      <w:r w:rsidRPr="003C7CF5">
        <w:rPr>
          <w:rFonts w:eastAsiaTheme="minorEastAsia"/>
          <w:sz w:val="16"/>
          <w:highlight w:val="yellow"/>
          <w:lang w:eastAsia="ko-KR"/>
        </w:rPr>
        <w:t xml:space="preserve"> </w:t>
      </w:r>
      <w:r w:rsidRPr="003C7CF5">
        <w:rPr>
          <w:rStyle w:val="StyleBoldUnderline"/>
          <w:highlight w:val="yellow"/>
        </w:rPr>
        <w:t>like</w:t>
      </w:r>
      <w:r w:rsidRPr="003C7CF5">
        <w:rPr>
          <w:rFonts w:eastAsiaTheme="minorEastAsia"/>
          <w:sz w:val="16"/>
          <w:highlight w:val="yellow"/>
          <w:lang w:eastAsia="ko-KR"/>
        </w:rPr>
        <w:t xml:space="preserve"> </w:t>
      </w:r>
      <w:r w:rsidRPr="003C7CF5">
        <w:rPr>
          <w:rStyle w:val="StyleBoldUnderline"/>
          <w:highlight w:val="yellow"/>
        </w:rPr>
        <w:t xml:space="preserve">Singapore, Indonesia and </w:t>
      </w:r>
      <w:proofErr w:type="gramStart"/>
      <w:r w:rsidRPr="003C7CF5">
        <w:rPr>
          <w:rStyle w:val="StyleBoldUnderline"/>
          <w:highlight w:val="yellow"/>
        </w:rPr>
        <w:t>Vietnam.</w:t>
      </w:r>
      <w:proofErr w:type="gramEnd"/>
      <w:r w:rsidRPr="003C7CF5">
        <w:rPr>
          <w:rStyle w:val="StyleBoldUnderline"/>
          <w:highlight w:val="yellow"/>
        </w:rPr>
        <w:t xml:space="preserve"> China, Russia, North Korea</w:t>
      </w:r>
      <w:r w:rsidRPr="003C7CF5">
        <w:rPr>
          <w:rFonts w:eastAsiaTheme="minorEastAsia"/>
          <w:sz w:val="16"/>
          <w:highlight w:val="yellow"/>
          <w:lang w:eastAsia="ko-KR"/>
        </w:rPr>
        <w:t xml:space="preserve"> </w:t>
      </w:r>
      <w:r w:rsidRPr="003C7CF5">
        <w:rPr>
          <w:rStyle w:val="StyleBoldUnderline"/>
          <w:highlight w:val="yellow"/>
        </w:rPr>
        <w:t>and</w:t>
      </w:r>
      <w:r w:rsidRPr="003C7CF5">
        <w:rPr>
          <w:rFonts w:eastAsiaTheme="minorEastAsia"/>
          <w:sz w:val="16"/>
          <w:highlight w:val="yellow"/>
          <w:lang w:eastAsia="ko-KR"/>
        </w:rPr>
        <w:t xml:space="preserve"> perhaps </w:t>
      </w:r>
      <w:r w:rsidRPr="003C7CF5">
        <w:rPr>
          <w:rStyle w:val="StyleBoldUnderline"/>
          <w:highlight w:val="yellow"/>
        </w:rPr>
        <w:t>others would likely use Japanese and South Korean nuclear breakout</w:t>
      </w:r>
      <w:r w:rsidRPr="00C155F9">
        <w:rPr>
          <w:rFonts w:eastAsiaTheme="minorEastAsia"/>
          <w:sz w:val="16"/>
          <w:lang w:eastAsia="ko-KR"/>
        </w:rPr>
        <w:t>—and any accompanying breakdown in the international nuclear order—</w:t>
      </w:r>
      <w:r w:rsidRPr="003C7CF5">
        <w:rPr>
          <w:rStyle w:val="StyleBoldUnderline"/>
          <w:highlight w:val="yellow"/>
        </w:rPr>
        <w:t>as an excuse to proliferate</w:t>
      </w:r>
      <w:r w:rsidRPr="003C7CF5">
        <w:rPr>
          <w:rFonts w:eastAsiaTheme="minorEastAsia"/>
          <w:sz w:val="16"/>
          <w:highlight w:val="yellow"/>
          <w:lang w:eastAsia="ko-KR"/>
        </w:rPr>
        <w:t xml:space="preserve">, rather </w:t>
      </w:r>
      <w:r w:rsidRPr="003C7CF5">
        <w:rPr>
          <w:rStyle w:val="StyleBoldUnderline"/>
          <w:highlight w:val="yellow"/>
        </w:rPr>
        <w:t>overtly,</w:t>
      </w:r>
      <w:r w:rsidRPr="003C7CF5">
        <w:rPr>
          <w:rFonts w:eastAsiaTheme="minorEastAsia"/>
          <w:sz w:val="16"/>
          <w:highlight w:val="yellow"/>
          <w:lang w:eastAsia="ko-KR"/>
        </w:rPr>
        <w:t xml:space="preserve"> </w:t>
      </w:r>
      <w:r w:rsidRPr="008D6E88">
        <w:t>nuclear weapons-making technologies or nuclear weapons themselves to problematic states. Moreover, the United States could expect Beijing, Moscow, and Pyongyang, if not also India and Pakistan, potentially to ramp up the size and capabilities of their respective nuclear arsenals. In terms of strategic nuclear forces, the regional and global distribution of military power</w:t>
      </w:r>
      <w:r w:rsidRPr="00C155F9">
        <w:rPr>
          <w:rFonts w:eastAsiaTheme="minorEastAsia"/>
          <w:sz w:val="16"/>
          <w:lang w:eastAsia="ko-KR"/>
        </w:rPr>
        <w:t xml:space="preserve"> would shift further against America’s advantage</w:t>
      </w:r>
      <w:r w:rsidRPr="003C7CF5">
        <w:rPr>
          <w:rStyle w:val="StyleBoldUnderline"/>
          <w:highlight w:val="yellow"/>
        </w:rPr>
        <w:t>. Nuclear war would likely go from being in the background of interstate conflicts in Asia,</w:t>
      </w:r>
      <w:r w:rsidRPr="003A43D8">
        <w:rPr>
          <w:rFonts w:eastAsiaTheme="minorEastAsia"/>
          <w:sz w:val="16"/>
          <w:lang w:eastAsia="ko-KR"/>
        </w:rPr>
        <w:t xml:space="preserve"> </w:t>
      </w:r>
      <w:r w:rsidRPr="003A43D8">
        <w:rPr>
          <w:rStyle w:val="StyleBoldUnderline"/>
        </w:rPr>
        <w:t xml:space="preserve">the Middle East, </w:t>
      </w:r>
      <w:r w:rsidRPr="003C7CF5">
        <w:rPr>
          <w:rStyle w:val="StyleBoldUnderline"/>
          <w:highlight w:val="yellow"/>
        </w:rPr>
        <w:t>and other regions, to the immediate foreground.</w:t>
      </w:r>
      <w:r w:rsidRPr="003A43D8">
        <w:rPr>
          <w:rFonts w:eastAsiaTheme="minorEastAsia"/>
          <w:sz w:val="16"/>
          <w:lang w:eastAsia="ko-KR"/>
        </w:rPr>
        <w:t xml:space="preserve"> In turn, </w:t>
      </w:r>
      <w:r w:rsidRPr="008D6E88">
        <w:t>the worsening nuclear dimensions of the international security environment would gravely strain the formal security guarantees</w:t>
      </w:r>
      <w:r w:rsidRPr="003A43D8">
        <w:rPr>
          <w:rFonts w:eastAsiaTheme="minorEastAsia"/>
          <w:sz w:val="16"/>
          <w:lang w:eastAsia="ko-KR"/>
        </w:rPr>
        <w:t xml:space="preserve"> of America’s treaty-based bilateral alliances and informal guarantees of its bilateral security partnerships.</w:t>
      </w:r>
      <w:r w:rsidRPr="00C155F9">
        <w:rPr>
          <w:rFonts w:eastAsiaTheme="minorEastAsia" w:hint="eastAsia"/>
          <w:sz w:val="16"/>
          <w:lang w:eastAsia="ko-KR"/>
        </w:rPr>
        <w:t xml:space="preserve"> </w:t>
      </w:r>
    </w:p>
    <w:p w:rsidR="00673E16" w:rsidRDefault="00673E16" w:rsidP="008D6E88">
      <w:pPr>
        <w:rPr>
          <w:rFonts w:eastAsiaTheme="minorEastAsia"/>
          <w:sz w:val="16"/>
          <w:lang w:eastAsia="ko-KR"/>
        </w:rPr>
      </w:pPr>
    </w:p>
    <w:p w:rsidR="00673E16" w:rsidRDefault="00673E16" w:rsidP="00673E16">
      <w:pPr>
        <w:pStyle w:val="Heading3"/>
        <w:rPr>
          <w:rFonts w:eastAsiaTheme="minorEastAsia"/>
          <w:lang w:eastAsia="ko-KR"/>
        </w:rPr>
      </w:pPr>
      <w:r>
        <w:rPr>
          <w:rFonts w:eastAsiaTheme="minorEastAsia"/>
          <w:lang w:eastAsia="ko-KR"/>
        </w:rPr>
        <w:lastRenderedPageBreak/>
        <w:t>2NC BMD Specific Assurance Links</w:t>
      </w:r>
    </w:p>
    <w:p w:rsidR="00673E16" w:rsidRPr="00B25725" w:rsidRDefault="00673E16" w:rsidP="00673E16">
      <w:pPr>
        <w:pStyle w:val="Heading4"/>
      </w:pPr>
      <w:r>
        <w:t xml:space="preserve">The plan collapses US regional credibility causing allied </w:t>
      </w:r>
      <w:proofErr w:type="spellStart"/>
      <w:r>
        <w:t>prolif</w:t>
      </w:r>
      <w:proofErr w:type="spellEnd"/>
      <w:r>
        <w:t xml:space="preserve">. Missile defense sensor capabilities are key. </w:t>
      </w:r>
    </w:p>
    <w:p w:rsidR="00673E16" w:rsidRPr="00E54CFA" w:rsidRDefault="00673E16" w:rsidP="00673E16">
      <w:pPr>
        <w:tabs>
          <w:tab w:val="center" w:pos="5092"/>
        </w:tabs>
        <w:rPr>
          <w:b/>
          <w:bCs/>
          <w:sz w:val="26"/>
        </w:rPr>
      </w:pPr>
      <w:proofErr w:type="spellStart"/>
      <w:r>
        <w:rPr>
          <w:rStyle w:val="StyleStyleBold12pt"/>
        </w:rPr>
        <w:t>Weitz</w:t>
      </w:r>
      <w:proofErr w:type="spellEnd"/>
      <w:r>
        <w:rPr>
          <w:rStyle w:val="StyleStyleBold12pt"/>
        </w:rPr>
        <w:t xml:space="preserve"> 13</w:t>
      </w:r>
      <w:r>
        <w:rPr>
          <w:rStyle w:val="StyleStyleBold12pt"/>
        </w:rPr>
        <w:tab/>
        <w:t xml:space="preserve"> </w:t>
      </w:r>
      <w:r w:rsidRPr="00194D1C">
        <w:t xml:space="preserve">[04/05/13, </w:t>
      </w:r>
      <w:r>
        <w:t xml:space="preserve">Richard </w:t>
      </w:r>
      <w:proofErr w:type="spellStart"/>
      <w:r>
        <w:t>Weitz</w:t>
      </w:r>
      <w:proofErr w:type="spellEnd"/>
      <w:r>
        <w:t xml:space="preserve"> is the director of the Center for Political-Military Analysis and a senior fellow at the Hudson Institute</w:t>
      </w:r>
      <w:r w:rsidRPr="00194D1C">
        <w:t>, "The Geopolitics of Missile Defense", thediplomat.com/2013/04/the-geopolitics-of-missile-defense/?allpages=yes]</w:t>
      </w:r>
    </w:p>
    <w:p w:rsidR="00673E16" w:rsidRPr="00194D1C" w:rsidRDefault="00673E16" w:rsidP="00673E16">
      <w:pPr>
        <w:rPr>
          <w:sz w:val="14"/>
        </w:rPr>
      </w:pPr>
      <w:r w:rsidRPr="00194D1C">
        <w:rPr>
          <w:sz w:val="14"/>
        </w:rPr>
        <w:t xml:space="preserve">One of the interesting effects of ballistic missile defense is how it has affected relations between states. The decades of tension that have arisen between Moscow and Washington over strategic defense issue are well known. Now </w:t>
      </w:r>
      <w:r w:rsidRPr="00B05622">
        <w:rPr>
          <w:rStyle w:val="StyleBoldUnderline"/>
        </w:rPr>
        <w:t>U.S.</w:t>
      </w:r>
      <w:r w:rsidRPr="00194D1C">
        <w:rPr>
          <w:sz w:val="14"/>
        </w:rPr>
        <w:t xml:space="preserve"> ballistic missile defenses (</w:t>
      </w:r>
      <w:r w:rsidRPr="003C7CF5">
        <w:rPr>
          <w:rStyle w:val="StyleBoldUnderline"/>
          <w:highlight w:val="yellow"/>
        </w:rPr>
        <w:t>BMD</w:t>
      </w:r>
      <w:r w:rsidRPr="00194D1C">
        <w:rPr>
          <w:sz w:val="14"/>
        </w:rPr>
        <w:t xml:space="preserve">) are driving China and Russia closer together. But missile defenses </w:t>
      </w:r>
      <w:r w:rsidRPr="003C7CF5">
        <w:rPr>
          <w:rStyle w:val="StyleBoldUnderline"/>
          <w:highlight w:val="yellow"/>
        </w:rPr>
        <w:t>can</w:t>
      </w:r>
      <w:r w:rsidRPr="00194D1C">
        <w:rPr>
          <w:sz w:val="14"/>
        </w:rPr>
        <w:t xml:space="preserve"> also </w:t>
      </w:r>
      <w:r w:rsidRPr="003C7CF5">
        <w:rPr>
          <w:rStyle w:val="Emphasis"/>
          <w:highlight w:val="yellow"/>
        </w:rPr>
        <w:t>strengthen relations</w:t>
      </w:r>
      <w:r w:rsidRPr="00B05622">
        <w:rPr>
          <w:rStyle w:val="Emphasis"/>
        </w:rPr>
        <w:t xml:space="preserve"> between countries</w:t>
      </w:r>
      <w:r w:rsidRPr="00194D1C">
        <w:rPr>
          <w:sz w:val="14"/>
        </w:rPr>
        <w:t xml:space="preserve">. For example, missile </w:t>
      </w:r>
      <w:r w:rsidRPr="003C7CF5">
        <w:rPr>
          <w:rStyle w:val="StyleBoldUnderline"/>
          <w:highlight w:val="yellow"/>
        </w:rPr>
        <w:t xml:space="preserve">defense has become an </w:t>
      </w:r>
      <w:r w:rsidRPr="003C7CF5">
        <w:rPr>
          <w:rStyle w:val="Emphasis"/>
          <w:highlight w:val="yellow"/>
        </w:rPr>
        <w:t>important dimension of the revitalized Japan-U.S.</w:t>
      </w:r>
      <w:r w:rsidRPr="00B05622">
        <w:rPr>
          <w:rStyle w:val="Emphasis"/>
        </w:rPr>
        <w:t xml:space="preserve"> security </w:t>
      </w:r>
      <w:r w:rsidRPr="003C7CF5">
        <w:rPr>
          <w:rStyle w:val="Emphasis"/>
          <w:highlight w:val="yellow"/>
        </w:rPr>
        <w:t>alliance</w:t>
      </w:r>
      <w:r w:rsidRPr="00B05622">
        <w:rPr>
          <w:rStyle w:val="StyleBoldUnderline"/>
        </w:rPr>
        <w:t xml:space="preserve">. </w:t>
      </w:r>
      <w:r w:rsidRPr="003C7CF5">
        <w:rPr>
          <w:rStyle w:val="StyleBoldUnderline"/>
          <w:highlight w:val="yellow"/>
        </w:rPr>
        <w:t>BMD</w:t>
      </w:r>
      <w:r w:rsidRPr="00B05622">
        <w:rPr>
          <w:rStyle w:val="StyleBoldUnderline"/>
        </w:rPr>
        <w:t xml:space="preserve"> has strengthened cooperation between both countries directly through their joint BMD programs, </w:t>
      </w:r>
      <w:r w:rsidRPr="003C7CF5">
        <w:rPr>
          <w:rStyle w:val="Emphasis"/>
          <w:highlight w:val="yellow"/>
        </w:rPr>
        <w:t>discouraged Japan from developing its own nuclear deterrent</w:t>
      </w:r>
      <w:r w:rsidRPr="00B05622">
        <w:rPr>
          <w:rStyle w:val="StyleBoldUnderline"/>
        </w:rPr>
        <w:t>, and induced Tokyo to broaden its defense collaboration with other countries by relaxing its arms export rules</w:t>
      </w:r>
      <w:r w:rsidRPr="00194D1C">
        <w:rPr>
          <w:sz w:val="14"/>
        </w:rPr>
        <w:t xml:space="preserve">. The same pattern may arise in the Middle East, where Iran’s neighbors are pondering whether missile defenses can obviate their need to acquire nuclear weapons if Iran does. In other cases, the BMD issue has had diverse effects. South Korea, for example, has sought to benefit from U.S. technologies without alarming China by joining the Pentagon’s wider regional efforts. </w:t>
      </w:r>
      <w:r w:rsidRPr="003C7CF5">
        <w:rPr>
          <w:rStyle w:val="StyleBoldUnderline"/>
          <w:highlight w:val="yellow"/>
        </w:rPr>
        <w:t>The</w:t>
      </w:r>
      <w:r w:rsidRPr="00B05622">
        <w:rPr>
          <w:rStyle w:val="StyleBoldUnderline"/>
        </w:rPr>
        <w:t xml:space="preserve"> </w:t>
      </w:r>
      <w:r w:rsidRPr="003C7CF5">
        <w:rPr>
          <w:rStyle w:val="StyleBoldUnderline"/>
          <w:highlight w:val="yellow"/>
        </w:rPr>
        <w:t>U</w:t>
      </w:r>
      <w:r w:rsidRPr="00B05622">
        <w:rPr>
          <w:rStyle w:val="StyleBoldUnderline"/>
        </w:rPr>
        <w:t xml:space="preserve">nited </w:t>
      </w:r>
      <w:r w:rsidRPr="003C7CF5">
        <w:rPr>
          <w:rStyle w:val="StyleBoldUnderline"/>
          <w:highlight w:val="yellow"/>
        </w:rPr>
        <w:t>S</w:t>
      </w:r>
      <w:r w:rsidRPr="006A6D68">
        <w:rPr>
          <w:rStyle w:val="StyleBoldUnderline"/>
        </w:rPr>
        <w:t>t</w:t>
      </w:r>
      <w:r w:rsidRPr="00B05622">
        <w:rPr>
          <w:rStyle w:val="StyleBoldUnderline"/>
        </w:rPr>
        <w:t xml:space="preserve">ates </w:t>
      </w:r>
      <w:r w:rsidRPr="003C7CF5">
        <w:rPr>
          <w:rStyle w:val="StyleBoldUnderline"/>
          <w:highlight w:val="yellow"/>
        </w:rPr>
        <w:t>finds itself at the heart of the international</w:t>
      </w:r>
      <w:r w:rsidRPr="006A6D68">
        <w:rPr>
          <w:rStyle w:val="StyleBoldUnderline"/>
        </w:rPr>
        <w:t xml:space="preserve"> </w:t>
      </w:r>
      <w:r w:rsidRPr="003C7CF5">
        <w:rPr>
          <w:rStyle w:val="StyleBoldUnderline"/>
          <w:highlight w:val="yellow"/>
        </w:rPr>
        <w:t>politics of missile defense. Its leading global role in</w:t>
      </w:r>
      <w:r w:rsidRPr="00B05622">
        <w:rPr>
          <w:rStyle w:val="StyleBoldUnderline"/>
        </w:rPr>
        <w:t xml:space="preserve"> developing and </w:t>
      </w:r>
      <w:r w:rsidRPr="003C7CF5">
        <w:rPr>
          <w:rStyle w:val="StyleBoldUnderline"/>
          <w:highlight w:val="yellow"/>
        </w:rPr>
        <w:t>deploying BMD</w:t>
      </w:r>
      <w:r w:rsidRPr="00B05622">
        <w:rPr>
          <w:rStyle w:val="StyleBoldUnderline"/>
        </w:rPr>
        <w:t xml:space="preserve"> technologies </w:t>
      </w:r>
      <w:r w:rsidRPr="003C7CF5">
        <w:rPr>
          <w:rStyle w:val="StyleBoldUnderline"/>
          <w:highlight w:val="yellow"/>
        </w:rPr>
        <w:t>and its</w:t>
      </w:r>
      <w:r w:rsidRPr="00B05622">
        <w:rPr>
          <w:rStyle w:val="StyleBoldUnderline"/>
        </w:rPr>
        <w:t xml:space="preserve"> worldwide network of </w:t>
      </w:r>
      <w:r w:rsidRPr="003C7CF5">
        <w:rPr>
          <w:rStyle w:val="StyleBoldUnderline"/>
          <w:highlight w:val="yellow"/>
        </w:rPr>
        <w:t>alliances</w:t>
      </w:r>
      <w:r w:rsidRPr="00B05622">
        <w:rPr>
          <w:rStyle w:val="StyleBoldUnderline"/>
        </w:rPr>
        <w:t xml:space="preserve"> both empower and </w:t>
      </w:r>
      <w:r w:rsidRPr="003C7CF5">
        <w:rPr>
          <w:rStyle w:val="StyleBoldUnderline"/>
          <w:highlight w:val="yellow"/>
        </w:rPr>
        <w:t>oblige the</w:t>
      </w:r>
      <w:r w:rsidRPr="00B05622">
        <w:rPr>
          <w:rStyle w:val="StyleBoldUnderline"/>
        </w:rPr>
        <w:t xml:space="preserve"> </w:t>
      </w:r>
      <w:r w:rsidRPr="003C7CF5">
        <w:rPr>
          <w:rStyle w:val="StyleBoldUnderline"/>
          <w:highlight w:val="yellow"/>
        </w:rPr>
        <w:t>U</w:t>
      </w:r>
      <w:r w:rsidRPr="00B05622">
        <w:rPr>
          <w:rStyle w:val="StyleBoldUnderline"/>
        </w:rPr>
        <w:t xml:space="preserve">nited </w:t>
      </w:r>
      <w:r w:rsidRPr="003C7CF5">
        <w:rPr>
          <w:rStyle w:val="StyleBoldUnderline"/>
          <w:highlight w:val="yellow"/>
        </w:rPr>
        <w:t>S</w:t>
      </w:r>
      <w:r w:rsidRPr="00B05622">
        <w:rPr>
          <w:rStyle w:val="StyleBoldUnderline"/>
        </w:rPr>
        <w:t xml:space="preserve">tates </w:t>
      </w:r>
      <w:r w:rsidRPr="003C7CF5">
        <w:rPr>
          <w:rStyle w:val="StyleBoldUnderline"/>
          <w:highlight w:val="yellow"/>
        </w:rPr>
        <w:t>to defend much of the world</w:t>
      </w:r>
      <w:r w:rsidRPr="00B05622">
        <w:rPr>
          <w:rStyle w:val="StyleBoldUnderline"/>
        </w:rPr>
        <w:t xml:space="preserve"> from missile attack. These</w:t>
      </w:r>
      <w:r w:rsidRPr="00194D1C">
        <w:rPr>
          <w:sz w:val="14"/>
        </w:rPr>
        <w:t xml:space="preserve"> same </w:t>
      </w:r>
      <w:r w:rsidRPr="003C7CF5">
        <w:rPr>
          <w:rStyle w:val="StyleBoldUnderline"/>
          <w:highlight w:val="yellow"/>
        </w:rPr>
        <w:t>alignments</w:t>
      </w:r>
      <w:r w:rsidRPr="00194D1C">
        <w:rPr>
          <w:sz w:val="14"/>
        </w:rPr>
        <w:t xml:space="preserve"> also </w:t>
      </w:r>
      <w:r w:rsidRPr="003C7CF5">
        <w:rPr>
          <w:rStyle w:val="StyleBoldUnderline"/>
          <w:highlight w:val="yellow"/>
        </w:rPr>
        <w:t xml:space="preserve">provide the ties the Pentagon </w:t>
      </w:r>
      <w:r w:rsidRPr="003C7CF5">
        <w:rPr>
          <w:rStyle w:val="Emphasis"/>
          <w:highlight w:val="yellow"/>
        </w:rPr>
        <w:t>needs to construct a globally linked network of BMD</w:t>
      </w:r>
      <w:r w:rsidRPr="00B05622">
        <w:rPr>
          <w:rStyle w:val="Emphasis"/>
        </w:rPr>
        <w:t xml:space="preserve"> sensors </w:t>
      </w:r>
      <w:r w:rsidRPr="00B05622">
        <w:rPr>
          <w:rStyle w:val="StyleBoldUnderline"/>
        </w:rPr>
        <w:t>and facilities</w:t>
      </w:r>
      <w:r w:rsidRPr="00194D1C">
        <w:rPr>
          <w:sz w:val="14"/>
        </w:rPr>
        <w:t xml:space="preserve">. For this reason, </w:t>
      </w:r>
      <w:r w:rsidRPr="00194D1C">
        <w:rPr>
          <w:rStyle w:val="StyleBoldUnderline"/>
        </w:rPr>
        <w:t xml:space="preserve">Washington has lobbied its friends and allies to cooperate with U.S. regional BMD initiatives as a means to strengthen mutual defense capabilities and to supplement traditional U.S. nuclear and conventional deterrence guarantees with missile defenses. </w:t>
      </w:r>
      <w:r w:rsidRPr="00194D1C">
        <w:rPr>
          <w:sz w:val="14"/>
        </w:rPr>
        <w:t xml:space="preserve">The </w:t>
      </w:r>
      <w:r w:rsidRPr="006A6D68">
        <w:rPr>
          <w:sz w:val="14"/>
        </w:rPr>
        <w:t>Obama</w:t>
      </w:r>
      <w:r w:rsidRPr="00194D1C">
        <w:rPr>
          <w:sz w:val="14"/>
        </w:rPr>
        <w:t xml:space="preserve"> administration has also used its strong investments in missile defense to reassure countries concerned by the administration’s desire to downplay the role of nuclear weapons in U.S. foreign policy. </w:t>
      </w:r>
      <w:r w:rsidRPr="003C7CF5">
        <w:rPr>
          <w:rStyle w:val="StyleBoldUnderline"/>
          <w:highlight w:val="yellow"/>
        </w:rPr>
        <w:t>U.S. officials</w:t>
      </w:r>
      <w:r w:rsidRPr="00194D1C">
        <w:rPr>
          <w:rStyle w:val="StyleBoldUnderline"/>
        </w:rPr>
        <w:t xml:space="preserve"> have </w:t>
      </w:r>
      <w:r w:rsidRPr="003C7CF5">
        <w:rPr>
          <w:rStyle w:val="StyleBoldUnderline"/>
          <w:highlight w:val="yellow"/>
        </w:rPr>
        <w:t>persuaded</w:t>
      </w:r>
      <w:r w:rsidRPr="00194D1C">
        <w:rPr>
          <w:rStyle w:val="StyleBoldUnderline"/>
        </w:rPr>
        <w:t xml:space="preserve"> most </w:t>
      </w:r>
      <w:r w:rsidRPr="003C7CF5">
        <w:rPr>
          <w:rStyle w:val="StyleBoldUnderline"/>
          <w:highlight w:val="yellow"/>
        </w:rPr>
        <w:t>allied governments that missile defenses complement deterrence</w:t>
      </w:r>
      <w:r w:rsidRPr="00194D1C">
        <w:rPr>
          <w:rStyle w:val="StyleBoldUnderline"/>
        </w:rPr>
        <w:t xml:space="preserve"> by </w:t>
      </w:r>
      <w:r w:rsidRPr="006A6D68">
        <w:rPr>
          <w:rStyle w:val="StyleBoldUnderline"/>
        </w:rPr>
        <w:t>causing</w:t>
      </w:r>
      <w:r w:rsidRPr="00194D1C">
        <w:rPr>
          <w:rStyle w:val="StyleBoldUnderline"/>
        </w:rPr>
        <w:t xml:space="preserve"> potential aggressors to doubt that any attack could succeed as well as providing a hedge should deterrence fail</w:t>
      </w:r>
      <w:r w:rsidRPr="00194D1C">
        <w:rPr>
          <w:sz w:val="14"/>
        </w:rPr>
        <w:t xml:space="preserve">. </w:t>
      </w:r>
      <w:r w:rsidRPr="003C7CF5">
        <w:rPr>
          <w:rStyle w:val="StyleBoldUnderline"/>
          <w:highlight w:val="yellow"/>
        </w:rPr>
        <w:t xml:space="preserve">More </w:t>
      </w:r>
      <w:r w:rsidRPr="003C7CF5">
        <w:rPr>
          <w:rStyle w:val="Emphasis"/>
          <w:highlight w:val="yellow"/>
        </w:rPr>
        <w:t>than 30 countries</w:t>
      </w:r>
      <w:r w:rsidRPr="00EC369E">
        <w:rPr>
          <w:rStyle w:val="Emphasis"/>
        </w:rPr>
        <w:t xml:space="preserve"> already have, or </w:t>
      </w:r>
      <w:r w:rsidRPr="003C7CF5">
        <w:rPr>
          <w:rStyle w:val="Emphasis"/>
          <w:highlight w:val="yellow"/>
        </w:rPr>
        <w:t>are acquiring</w:t>
      </w:r>
      <w:r w:rsidRPr="00EC369E">
        <w:rPr>
          <w:rStyle w:val="Emphasis"/>
        </w:rPr>
        <w:t xml:space="preserve">, short- and medium-range </w:t>
      </w:r>
      <w:r w:rsidRPr="003C7CF5">
        <w:rPr>
          <w:rStyle w:val="Emphasis"/>
          <w:highlight w:val="yellow"/>
        </w:rPr>
        <w:t>missiles</w:t>
      </w:r>
      <w:r w:rsidRPr="00EC369E">
        <w:rPr>
          <w:rStyle w:val="StyleBoldUnderline"/>
        </w:rPr>
        <w:t xml:space="preserve"> able to deliver conventional payloads at great speed and distance</w:t>
      </w:r>
      <w:r w:rsidRPr="00194D1C">
        <w:rPr>
          <w:sz w:val="14"/>
        </w:rPr>
        <w:t xml:space="preserve">. Some are trying to develop longer-range missiles that can carry warheads armed with various weapons of mass destruction (nuclear, chemical, and biological). The 2010 Ballistic Missile Defense Review (BMDR) predicts that the missile threats to the United States and its allies will grow in quantity and quality as antagonistic states increase the size and capabilities of their ballistic missiles. With respect to the latter, </w:t>
      </w:r>
      <w:r w:rsidRPr="00194D1C">
        <w:rPr>
          <w:rStyle w:val="StyleBoldUnderline"/>
        </w:rPr>
        <w:t xml:space="preserve">ballistic missile systems are becoming more flexible, mobile, reliable, survivable, accurate, and able to fly longer and </w:t>
      </w:r>
      <w:r w:rsidRPr="00FF2E0C">
        <w:rPr>
          <w:rStyle w:val="StyleBoldUnderline"/>
        </w:rPr>
        <w:t>farther</w:t>
      </w:r>
      <w:r w:rsidRPr="00194D1C">
        <w:rPr>
          <w:sz w:val="14"/>
        </w:rPr>
        <w:t>. In principle</w:t>
      </w:r>
      <w:r w:rsidRPr="00194D1C">
        <w:rPr>
          <w:rStyle w:val="StyleBoldUnderline"/>
        </w:rPr>
        <w:t xml:space="preserve">, </w:t>
      </w:r>
      <w:r w:rsidRPr="003C7CF5">
        <w:rPr>
          <w:rStyle w:val="StyleBoldUnderline"/>
          <w:highlight w:val="yellow"/>
        </w:rPr>
        <w:t>U.S. BMD</w:t>
      </w:r>
      <w:r w:rsidRPr="00194D1C">
        <w:rPr>
          <w:rStyle w:val="StyleBoldUnderline"/>
        </w:rPr>
        <w:t xml:space="preserve"> systems make several critical contributions to U.S. security. They </w:t>
      </w:r>
      <w:r w:rsidRPr="003C7CF5">
        <w:rPr>
          <w:rStyle w:val="StyleBoldUnderline"/>
          <w:highlight w:val="yellow"/>
        </w:rPr>
        <w:t>can</w:t>
      </w:r>
      <w:r w:rsidRPr="00194D1C">
        <w:rPr>
          <w:sz w:val="14"/>
        </w:rPr>
        <w:t xml:space="preserve">: · defend the American homeland, U.S. forces and citizens located overseas, and U.S. friends and allies · deter such attacks by enhancing both the capacity and the perceived will of the defender to thwart any aggression · dissuade potential aggressors from seeking to acquire and deploy ballistic missiles or nuclear warheads by reducing their perceived value · </w:t>
      </w:r>
      <w:r w:rsidRPr="003C7CF5">
        <w:rPr>
          <w:rStyle w:val="StyleBoldUnderline"/>
          <w:highlight w:val="yellow"/>
        </w:rPr>
        <w:t>reassure</w:t>
      </w:r>
      <w:r w:rsidRPr="00194D1C">
        <w:rPr>
          <w:rStyle w:val="StyleBoldUnderline"/>
        </w:rPr>
        <w:t xml:space="preserve"> U.S. friends and </w:t>
      </w:r>
      <w:r w:rsidRPr="003C7CF5">
        <w:rPr>
          <w:rStyle w:val="StyleBoldUnderline"/>
          <w:highlight w:val="yellow"/>
        </w:rPr>
        <w:t xml:space="preserve">allies about </w:t>
      </w:r>
      <w:r w:rsidRPr="006A6D68">
        <w:rPr>
          <w:rStyle w:val="StyleBoldUnderline"/>
        </w:rPr>
        <w:t xml:space="preserve">the </w:t>
      </w:r>
      <w:r w:rsidRPr="003C7CF5">
        <w:rPr>
          <w:rStyle w:val="StyleBoldUnderline"/>
          <w:highlight w:val="yellow"/>
        </w:rPr>
        <w:t xml:space="preserve">U.S. will and commitment to defend them, </w:t>
      </w:r>
      <w:r w:rsidRPr="003C7CF5">
        <w:rPr>
          <w:rStyle w:val="Emphasis"/>
          <w:highlight w:val="yellow"/>
        </w:rPr>
        <w:t>which contributes to other U.S. goals such as dissuading them from obtaining nuclear</w:t>
      </w:r>
      <w:r w:rsidRPr="00194D1C">
        <w:rPr>
          <w:rStyle w:val="Emphasis"/>
        </w:rPr>
        <w:t xml:space="preserve"> or other destabilizing retaliatory </w:t>
      </w:r>
      <w:r w:rsidRPr="003C7CF5">
        <w:rPr>
          <w:rStyle w:val="Emphasis"/>
          <w:highlight w:val="yellow"/>
        </w:rPr>
        <w:t>weapons</w:t>
      </w:r>
      <w:r w:rsidRPr="00194D1C">
        <w:rPr>
          <w:sz w:val="14"/>
        </w:rPr>
        <w:t xml:space="preserve"> · </w:t>
      </w:r>
      <w:r w:rsidRPr="00194D1C">
        <w:rPr>
          <w:rStyle w:val="StyleBoldUnderline"/>
        </w:rPr>
        <w:t>overcome anti-access/area-denial (A2AD) and other asymmetric tactics that use missiles to try to negate U.S. conventional advantages</w:t>
      </w:r>
      <w:r w:rsidRPr="00194D1C">
        <w:rPr>
          <w:sz w:val="14"/>
        </w:rPr>
        <w:t xml:space="preserve"> Under both the George W. Bush and </w:t>
      </w:r>
      <w:r w:rsidRPr="006A6D68">
        <w:rPr>
          <w:sz w:val="14"/>
        </w:rPr>
        <w:t>Barack</w:t>
      </w:r>
      <w:r w:rsidRPr="00194D1C">
        <w:rPr>
          <w:sz w:val="14"/>
        </w:rPr>
        <w:t xml:space="preserve"> Obama administrations, the United States has employed a variety of tools to address these missile threats. U.S. officials have engaged in bilateral and multilateral diplomacy in an effort to persuade North Korea and Iran to end their nuclear weapons programs and refrain from the further testing of ballistic missiles. They have also used declaratory policy by repeatedly warning these countries against developing, testing, or using these capabilities. Additionally, </w:t>
      </w:r>
      <w:r w:rsidRPr="00194D1C">
        <w:rPr>
          <w:rStyle w:val="StyleBoldUnderline"/>
        </w:rPr>
        <w:t>the United States has provided security assistance to help U.S. allies enhance their own defense capabilities</w:t>
      </w:r>
      <w:r w:rsidRPr="00194D1C">
        <w:rPr>
          <w:sz w:val="14"/>
        </w:rPr>
        <w:t xml:space="preserve">. The Pentagon also bases or deploys large numbers of U.S. troops in each region, with an impressive range of conventional and unconventional capabilities, reinforced by U.S.-based assets with global reach, such as long-range strategic bombers. The United States has offered many of these countries diverse security guarantees, including implicit and sometimes explicit pledges to potentially employ U.S. nuclear capabilities to protect them. Finally, </w:t>
      </w:r>
      <w:r w:rsidRPr="00194D1C">
        <w:rPr>
          <w:rStyle w:val="StyleBoldUnderline"/>
        </w:rPr>
        <w:t>the United States has been constructing missile defense architectures in each region</w:t>
      </w:r>
      <w:r w:rsidRPr="00194D1C">
        <w:rPr>
          <w:sz w:val="14"/>
        </w:rPr>
        <w:t xml:space="preserve"> as well as globally to counter Iranian and North Korean missile threats. </w:t>
      </w:r>
      <w:r w:rsidRPr="006A6D68">
        <w:rPr>
          <w:sz w:val="14"/>
        </w:rPr>
        <w:t>These</w:t>
      </w:r>
      <w:r w:rsidRPr="00194D1C">
        <w:rPr>
          <w:sz w:val="14"/>
        </w:rPr>
        <w:t xml:space="preserve"> include short-range missile defense systems such as PAC-3 batteries, theater defenses such as THAAD and Aegis-equipped naval vessels, and the ground-based midcourse interceptors based in Alaska and California. Indeed, </w:t>
      </w:r>
      <w:r w:rsidRPr="00194D1C">
        <w:rPr>
          <w:rStyle w:val="StyleBoldUnderline"/>
        </w:rPr>
        <w:t xml:space="preserve">during </w:t>
      </w:r>
      <w:r w:rsidRPr="00194D1C">
        <w:rPr>
          <w:rStyle w:val="StyleBoldUnderline"/>
        </w:rPr>
        <w:lastRenderedPageBreak/>
        <w:t xml:space="preserve">the past decade, </w:t>
      </w:r>
      <w:r w:rsidRPr="003C7CF5">
        <w:rPr>
          <w:rStyle w:val="StyleBoldUnderline"/>
          <w:highlight w:val="yellow"/>
        </w:rPr>
        <w:t>the</w:t>
      </w:r>
      <w:r w:rsidRPr="00194D1C">
        <w:rPr>
          <w:rStyle w:val="StyleBoldUnderline"/>
        </w:rPr>
        <w:t xml:space="preserve"> </w:t>
      </w:r>
      <w:r w:rsidRPr="003C7CF5">
        <w:rPr>
          <w:rStyle w:val="StyleBoldUnderline"/>
          <w:highlight w:val="yellow"/>
        </w:rPr>
        <w:t>U</w:t>
      </w:r>
      <w:r w:rsidRPr="00194D1C">
        <w:rPr>
          <w:rStyle w:val="StyleBoldUnderline"/>
        </w:rPr>
        <w:t xml:space="preserve">nited </w:t>
      </w:r>
      <w:r w:rsidRPr="003C7CF5">
        <w:rPr>
          <w:rStyle w:val="StyleBoldUnderline"/>
          <w:highlight w:val="yellow"/>
        </w:rPr>
        <w:t>S</w:t>
      </w:r>
      <w:r w:rsidRPr="00194D1C">
        <w:rPr>
          <w:rStyle w:val="StyleBoldUnderline"/>
        </w:rPr>
        <w:t xml:space="preserve">tates has </w:t>
      </w:r>
      <w:r w:rsidRPr="003C7CF5">
        <w:rPr>
          <w:rStyle w:val="StyleBoldUnderline"/>
          <w:highlight w:val="yellow"/>
        </w:rPr>
        <w:t>made</w:t>
      </w:r>
      <w:r w:rsidRPr="00194D1C">
        <w:rPr>
          <w:rStyle w:val="StyleBoldUnderline"/>
        </w:rPr>
        <w:t xml:space="preserve"> considerable </w:t>
      </w:r>
      <w:r w:rsidRPr="003C7CF5">
        <w:rPr>
          <w:rStyle w:val="StyleBoldUnderline"/>
          <w:highlight w:val="yellow"/>
        </w:rPr>
        <w:t>progress in addressing these missile threats through augmenting</w:t>
      </w:r>
      <w:r w:rsidRPr="00194D1C">
        <w:rPr>
          <w:rStyle w:val="StyleBoldUnderline"/>
        </w:rPr>
        <w:t xml:space="preserve"> U.S. and allied missile </w:t>
      </w:r>
      <w:r w:rsidRPr="003C7CF5">
        <w:rPr>
          <w:rStyle w:val="StyleBoldUnderline"/>
          <w:highlight w:val="yellow"/>
        </w:rPr>
        <w:t>defenses</w:t>
      </w:r>
      <w:r w:rsidRPr="003C7CF5">
        <w:rPr>
          <w:sz w:val="14"/>
          <w:highlight w:val="yellow"/>
        </w:rPr>
        <w:t xml:space="preserve">. </w:t>
      </w:r>
      <w:r w:rsidRPr="003C7CF5">
        <w:rPr>
          <w:rStyle w:val="StyleBoldUnderline"/>
          <w:highlight w:val="yellow"/>
        </w:rPr>
        <w:t>In</w:t>
      </w:r>
      <w:r w:rsidRPr="00194D1C">
        <w:rPr>
          <w:sz w:val="14"/>
        </w:rPr>
        <w:t xml:space="preserve"> Europe, </w:t>
      </w:r>
      <w:r w:rsidRPr="003C7CF5">
        <w:rPr>
          <w:rStyle w:val="StyleBoldUnderline"/>
          <w:highlight w:val="yellow"/>
        </w:rPr>
        <w:t>Asia</w:t>
      </w:r>
      <w:r w:rsidRPr="00194D1C">
        <w:rPr>
          <w:sz w:val="14"/>
        </w:rPr>
        <w:t xml:space="preserve">, and the Middle East, </w:t>
      </w:r>
      <w:r w:rsidRPr="003C7CF5">
        <w:rPr>
          <w:rStyle w:val="StyleBoldUnderline"/>
          <w:highlight w:val="yellow"/>
        </w:rPr>
        <w:t xml:space="preserve">the United States has </w:t>
      </w:r>
      <w:r w:rsidRPr="003C7CF5">
        <w:rPr>
          <w:rStyle w:val="Emphasis"/>
          <w:highlight w:val="yellow"/>
        </w:rPr>
        <w:t>been working to establish</w:t>
      </w:r>
      <w:r w:rsidRPr="00194D1C">
        <w:rPr>
          <w:rStyle w:val="Emphasis"/>
        </w:rPr>
        <w:t xml:space="preserve"> the foundation for </w:t>
      </w:r>
      <w:r w:rsidRPr="003C7CF5">
        <w:rPr>
          <w:rStyle w:val="Emphasis"/>
          <w:highlight w:val="yellow"/>
        </w:rPr>
        <w:t>a regional</w:t>
      </w:r>
      <w:r w:rsidRPr="00194D1C">
        <w:rPr>
          <w:rStyle w:val="Emphasis"/>
        </w:rPr>
        <w:t xml:space="preserve"> missile defense </w:t>
      </w:r>
      <w:r w:rsidRPr="003C7CF5">
        <w:rPr>
          <w:rStyle w:val="Emphasis"/>
          <w:highlight w:val="yellow"/>
        </w:rPr>
        <w:t>system</w:t>
      </w:r>
      <w:r w:rsidRPr="00194D1C">
        <w:rPr>
          <w:rStyle w:val="StyleBoldUnderline"/>
        </w:rPr>
        <w:t xml:space="preserve"> made up of U.S. forward deployed BMD systems combined with those of U.S. friends and allies</w:t>
      </w:r>
      <w:r w:rsidRPr="00194D1C">
        <w:rPr>
          <w:sz w:val="14"/>
        </w:rPr>
        <w:t xml:space="preserve">. The United States has been pursuing BMD cooperation (joint research and development programs as well as selling BMD systems) with various countries in Europe (bilaterally and through NATO), the Asia-Pacific (Japan, Australia, and South Korea), and the Middle East (Israel and Gulf Cooperation Council members). </w:t>
      </w:r>
      <w:r w:rsidRPr="00194D1C">
        <w:rPr>
          <w:rStyle w:val="StyleBoldUnderline"/>
        </w:rPr>
        <w:t xml:space="preserve">These </w:t>
      </w:r>
      <w:r w:rsidRPr="003C7CF5">
        <w:rPr>
          <w:rStyle w:val="StyleBoldUnderline"/>
          <w:highlight w:val="yellow"/>
        </w:rPr>
        <w:t>allies</w:t>
      </w:r>
      <w:r w:rsidRPr="00194D1C">
        <w:rPr>
          <w:rStyle w:val="StyleBoldUnderline"/>
        </w:rPr>
        <w:t xml:space="preserve"> and friends can </w:t>
      </w:r>
      <w:r w:rsidRPr="003C7CF5">
        <w:rPr>
          <w:rStyle w:val="Emphasis"/>
          <w:highlight w:val="yellow"/>
        </w:rPr>
        <w:t>host</w:t>
      </w:r>
      <w:r w:rsidRPr="00194D1C">
        <w:rPr>
          <w:rStyle w:val="Emphasis"/>
        </w:rPr>
        <w:t xml:space="preserve"> </w:t>
      </w:r>
      <w:r w:rsidRPr="003C7CF5">
        <w:rPr>
          <w:rStyle w:val="Emphasis"/>
          <w:highlight w:val="yellow"/>
        </w:rPr>
        <w:t>forward</w:t>
      </w:r>
      <w:r w:rsidRPr="00194D1C">
        <w:rPr>
          <w:rStyle w:val="Emphasis"/>
        </w:rPr>
        <w:t xml:space="preserve">-based BMD </w:t>
      </w:r>
      <w:r w:rsidRPr="003C7CF5">
        <w:rPr>
          <w:rStyle w:val="Emphasis"/>
          <w:highlight w:val="yellow"/>
        </w:rPr>
        <w:t>sensors</w:t>
      </w:r>
      <w:r w:rsidRPr="00194D1C">
        <w:rPr>
          <w:rStyle w:val="StyleBoldUnderline"/>
        </w:rPr>
        <w:t xml:space="preserve"> </w:t>
      </w:r>
      <w:r w:rsidRPr="00194D1C">
        <w:rPr>
          <w:sz w:val="14"/>
        </w:rPr>
        <w:t xml:space="preserve">and missile interceptors, </w:t>
      </w:r>
      <w:r w:rsidRPr="003C7CF5">
        <w:rPr>
          <w:rStyle w:val="StyleBoldUnderline"/>
          <w:highlight w:val="yellow"/>
        </w:rPr>
        <w:t>share the costs of building</w:t>
      </w:r>
      <w:r w:rsidRPr="00194D1C">
        <w:rPr>
          <w:rStyle w:val="StyleBoldUnderline"/>
        </w:rPr>
        <w:t xml:space="preserve"> and maintaining the BMD architecture</w:t>
      </w:r>
      <w:r w:rsidRPr="003C7CF5">
        <w:rPr>
          <w:rStyle w:val="StyleBoldUnderline"/>
          <w:highlight w:val="yellow"/>
        </w:rPr>
        <w:t xml:space="preserve">, and </w:t>
      </w:r>
      <w:r w:rsidRPr="003C7CF5">
        <w:rPr>
          <w:rStyle w:val="Emphasis"/>
          <w:highlight w:val="yellow"/>
        </w:rPr>
        <w:t>network their data</w:t>
      </w:r>
      <w:r w:rsidRPr="00194D1C">
        <w:rPr>
          <w:rStyle w:val="Emphasis"/>
        </w:rPr>
        <w:t xml:space="preserve"> with other actors</w:t>
      </w:r>
      <w:r w:rsidRPr="00194D1C">
        <w:rPr>
          <w:rStyle w:val="StyleBoldUnderline"/>
        </w:rPr>
        <w:t xml:space="preserve"> to provide a superior operational picture</w:t>
      </w:r>
      <w:r w:rsidRPr="00194D1C">
        <w:rPr>
          <w:sz w:val="14"/>
        </w:rPr>
        <w:t xml:space="preserve">. In each region, the administration has been pursuing a phased, adaptive approach that adjusts U.S. BDM policies in a flexible manner as the missile threats evolve. Its approach to missile defense in each region has differed based on the specific threats that region faces as well as the level of regional cooperation mechanisms that are in place. In Europe, for instance, the Obama administration </w:t>
      </w:r>
      <w:proofErr w:type="gramStart"/>
      <w:r w:rsidRPr="00194D1C">
        <w:rPr>
          <w:sz w:val="14"/>
        </w:rPr>
        <w:t>has</w:t>
      </w:r>
      <w:proofErr w:type="gramEnd"/>
      <w:r w:rsidRPr="00194D1C">
        <w:rPr>
          <w:sz w:val="14"/>
        </w:rPr>
        <w:t xml:space="preserve"> worked more closely with NATO as a collective alliance as well as individual NATO countries such as Romania and Turkey to develop its European Phased Adaptive Approach (EPAA). The EPAA has redirected U.S. BMD efforts closer toward Iran to address that country’s limited-range missiles. As Iran’s missile capabilities improve, the EPAA will deploy increasingly more advanced SM-3 interceptors that can protect more NATO territory. Under the EPAA, the United States is deploying Aegis BMD and Aegis Ashore capabilities throughout Europe to protect countries against Iran’s short-, medium-, and intermediate-range ballistic missiles. The first phase of the EPAA has already been deployed with the guided missile cruiser USS Monterey (carrying SM-3 interceptors) deployed in the Mediterranean Sea, while Turkey hosts a BMD radar system. The U.S. Air Operations Center’s BMD command and control capabilities at </w:t>
      </w:r>
      <w:proofErr w:type="spellStart"/>
      <w:r w:rsidRPr="00194D1C">
        <w:rPr>
          <w:sz w:val="14"/>
        </w:rPr>
        <w:t>Ramstein</w:t>
      </w:r>
      <w:proofErr w:type="spellEnd"/>
      <w:r w:rsidRPr="00194D1C">
        <w:rPr>
          <w:sz w:val="14"/>
        </w:rPr>
        <w:t xml:space="preserve"> Air Base in Germany have become operational, which will support the upcoming phase two development of land-based SM-3s in Romania. The Romanian system is scheduled to become operational in 2015, just after U.S. Aegis destroyers arrive at their new homeports in Spain. In Phase 3, a land SM-3 site will be established in Poland, though the planned Phase 4 deployments of even more advanced interceptors for Poland are being reworked given the March 2013 cancellation of the SM-3 IIB. </w:t>
      </w:r>
      <w:r w:rsidRPr="003C7CF5">
        <w:rPr>
          <w:rStyle w:val="StyleBoldUnderline"/>
          <w:highlight w:val="yellow"/>
        </w:rPr>
        <w:t>Japan is one of the United States’ closest BMD partners</w:t>
      </w:r>
      <w:r w:rsidRPr="00194D1C">
        <w:rPr>
          <w:rStyle w:val="StyleBoldUnderline"/>
        </w:rPr>
        <w:t>. The country has acquired its own layered missile defense system that includes</w:t>
      </w:r>
      <w:r w:rsidRPr="00194D1C">
        <w:rPr>
          <w:sz w:val="14"/>
        </w:rPr>
        <w:t xml:space="preserve"> Aegis BMD ships with SM-3 interceptors, Patriot Advanced Capability 3 (PAC-3) fire units, early warning radars, and a command and control system, as well as a </w:t>
      </w:r>
      <w:r w:rsidRPr="00194D1C">
        <w:rPr>
          <w:rStyle w:val="StyleBoldUnderline"/>
        </w:rPr>
        <w:t>forward-based X-band radar</w:t>
      </w:r>
      <w:r w:rsidRPr="00194D1C">
        <w:rPr>
          <w:sz w:val="14"/>
        </w:rPr>
        <w:t xml:space="preserve">. Japan deploys two classes of Aegis configured destroyers: the KONGO Class and the ATAGO Class. In 2003, the KONGO class was upgraded with BMD capabilities. Japan is the only other country besides the United States that has the capacity to intercept ballistic missiles well above the upper atmosphere, confirmed by several sea-based intercept tests (the Japan Flight Test Mission, or JFTM, series). Together with the U.S. Missile Defense Agency, Japan is helping develop the next-generation SM Block 2A system that will enable defense of larger areas and against more sophisticated threats. </w:t>
      </w:r>
      <w:r w:rsidRPr="003C7CF5">
        <w:rPr>
          <w:rStyle w:val="StyleBoldUnderline"/>
          <w:highlight w:val="yellow"/>
        </w:rPr>
        <w:t xml:space="preserve">The United States and Japan recently </w:t>
      </w:r>
      <w:r w:rsidRPr="003C7CF5">
        <w:rPr>
          <w:rStyle w:val="Emphasis"/>
          <w:highlight w:val="yellow"/>
        </w:rPr>
        <w:t>agreed to construct a new early warning radar</w:t>
      </w:r>
      <w:r w:rsidRPr="00194D1C">
        <w:rPr>
          <w:rStyle w:val="StyleBoldUnderline"/>
        </w:rPr>
        <w:t xml:space="preserve"> in southern Japan to augment the already functioning X-band radar in northern Japan</w:t>
      </w:r>
      <w:r w:rsidRPr="00194D1C">
        <w:rPr>
          <w:sz w:val="14"/>
        </w:rPr>
        <w:t xml:space="preserve">, at the </w:t>
      </w:r>
      <w:proofErr w:type="spellStart"/>
      <w:r w:rsidRPr="00194D1C">
        <w:rPr>
          <w:sz w:val="14"/>
        </w:rPr>
        <w:t>Shariki</w:t>
      </w:r>
      <w:proofErr w:type="spellEnd"/>
      <w:r w:rsidRPr="00194D1C">
        <w:rPr>
          <w:sz w:val="14"/>
        </w:rPr>
        <w:t xml:space="preserve"> base. The two countries are particularly concerned about North Korea’s potential development of a long-range missile and China’s development of anti-ship missiles. </w:t>
      </w:r>
    </w:p>
    <w:p w:rsidR="00673E16" w:rsidRPr="00ED7BAF" w:rsidRDefault="00673E16" w:rsidP="008D6E88">
      <w:pPr>
        <w:rPr>
          <w:rFonts w:eastAsiaTheme="minorEastAsia"/>
          <w:sz w:val="16"/>
          <w:lang w:eastAsia="ko-KR"/>
        </w:rPr>
      </w:pPr>
    </w:p>
    <w:p w:rsidR="00673E16" w:rsidRPr="00616A5F" w:rsidRDefault="00673E16" w:rsidP="00673E16">
      <w:pPr>
        <w:keepNext/>
        <w:keepLines/>
        <w:spacing w:before="200"/>
        <w:outlineLvl w:val="3"/>
        <w:rPr>
          <w:rFonts w:eastAsia="Times New Roman"/>
          <w:b/>
          <w:bCs/>
          <w:iCs/>
          <w:sz w:val="24"/>
        </w:rPr>
      </w:pPr>
      <w:r w:rsidRPr="00616A5F">
        <w:rPr>
          <w:rFonts w:eastAsia="Times New Roman"/>
          <w:b/>
          <w:bCs/>
          <w:iCs/>
          <w:sz w:val="24"/>
        </w:rPr>
        <w:t xml:space="preserve">Missile defense is a </w:t>
      </w:r>
      <w:r w:rsidRPr="00616A5F">
        <w:rPr>
          <w:rFonts w:eastAsia="Times New Roman"/>
          <w:b/>
          <w:bCs/>
          <w:iCs/>
          <w:sz w:val="24"/>
          <w:u w:val="single"/>
        </w:rPr>
        <w:t>key symbol</w:t>
      </w:r>
      <w:r w:rsidRPr="00616A5F">
        <w:rPr>
          <w:rFonts w:eastAsia="Times New Roman"/>
          <w:b/>
          <w:bCs/>
          <w:iCs/>
          <w:sz w:val="24"/>
        </w:rPr>
        <w:t xml:space="preserve"> of US commitment—integral to US alliance relationships. </w:t>
      </w:r>
    </w:p>
    <w:p w:rsidR="00673E16" w:rsidRPr="00616A5F" w:rsidRDefault="00673E16" w:rsidP="00673E16">
      <w:pPr>
        <w:rPr>
          <w:rFonts w:eastAsia="Calibri"/>
          <w:b/>
          <w:bCs/>
          <w:sz w:val="24"/>
        </w:rPr>
      </w:pPr>
      <w:r w:rsidRPr="00616A5F">
        <w:rPr>
          <w:rFonts w:eastAsia="Calibri"/>
          <w:b/>
          <w:bCs/>
          <w:sz w:val="24"/>
        </w:rPr>
        <w:t>Jones 09</w:t>
      </w:r>
    </w:p>
    <w:p w:rsidR="00673E16" w:rsidRPr="00616A5F" w:rsidRDefault="00673E16" w:rsidP="00673E16">
      <w:pPr>
        <w:rPr>
          <w:rFonts w:eastAsia="Calibri"/>
        </w:rPr>
      </w:pPr>
      <w:r w:rsidRPr="00616A5F">
        <w:rPr>
          <w:rFonts w:eastAsia="Calibri"/>
        </w:rPr>
        <w:t xml:space="preserve">[2009, Chris Jones is a Research Assistant at the Center for Strategic and International Studies, “Managing the Goldilocks Dilemma: Missile Defense and Strategic Stability in Northeast Asia,” </w:t>
      </w:r>
      <w:hyperlink r:id="rId11" w:history="1">
        <w:r w:rsidRPr="00616A5F">
          <w:rPr>
            <w:rFonts w:eastAsia="Calibri"/>
          </w:rPr>
          <w:t>http://csis.org/images/stories/poni/110921_Jones.pdf</w:t>
        </w:r>
      </w:hyperlink>
      <w:r w:rsidRPr="00616A5F">
        <w:rPr>
          <w:rFonts w:eastAsia="Calibri"/>
        </w:rPr>
        <w:t>]</w:t>
      </w:r>
    </w:p>
    <w:p w:rsidR="00673E16" w:rsidRPr="00616A5F" w:rsidRDefault="00673E16" w:rsidP="00673E16">
      <w:pPr>
        <w:rPr>
          <w:rFonts w:eastAsia="Calibri"/>
        </w:rPr>
      </w:pPr>
      <w:r w:rsidRPr="00616A5F">
        <w:rPr>
          <w:rFonts w:eastAsia="Calibri"/>
        </w:rPr>
        <w:t xml:space="preserve">The last major Chinese concern about missile defense is the cooperation between the United States and key allies in Northeast Asia, principally Japan, South Korea, and Taiwan. In June 2007, General Zhang </w:t>
      </w:r>
      <w:proofErr w:type="spellStart"/>
      <w:r w:rsidRPr="00616A5F">
        <w:rPr>
          <w:rFonts w:eastAsia="Calibri"/>
        </w:rPr>
        <w:t>Qinsheng</w:t>
      </w:r>
      <w:proofErr w:type="spellEnd"/>
      <w:r w:rsidRPr="00616A5F">
        <w:rPr>
          <w:rFonts w:eastAsia="Calibri"/>
        </w:rPr>
        <w:t xml:space="preserve"> brushed off an offer from Secretary of Defense Robert Gates to cooperate on missile defense by expressing concern about missile defense cooperation in the region. He warned, “If Japan and the United States extend the missile defense system to ‘cover’ Taiwan, the People’s Republic of China will oppose such a move very strongly.”42 Yet </w:t>
      </w:r>
      <w:r w:rsidRPr="003C7CF5">
        <w:rPr>
          <w:rFonts w:eastAsia="Calibri"/>
          <w:bCs/>
          <w:sz w:val="20"/>
          <w:highlight w:val="yellow"/>
          <w:u w:val="single"/>
        </w:rPr>
        <w:t xml:space="preserve">missile defense cooperation is a </w:t>
      </w:r>
      <w:r w:rsidRPr="003C7CF5">
        <w:rPr>
          <w:rFonts w:eastAsia="Calibri"/>
          <w:b/>
          <w:iCs/>
          <w:sz w:val="20"/>
          <w:highlight w:val="yellow"/>
          <w:u w:val="single"/>
          <w:bdr w:val="single" w:sz="18" w:space="0" w:color="auto"/>
        </w:rPr>
        <w:t xml:space="preserve">top priority for the BMDR </w:t>
      </w:r>
      <w:r w:rsidRPr="003C7CF5">
        <w:rPr>
          <w:rFonts w:eastAsia="Calibri"/>
          <w:bCs/>
          <w:sz w:val="20"/>
          <w:highlight w:val="yellow"/>
          <w:u w:val="single"/>
        </w:rPr>
        <w:t xml:space="preserve">and </w:t>
      </w:r>
      <w:r w:rsidRPr="003C7CF5">
        <w:rPr>
          <w:rFonts w:eastAsia="Calibri"/>
          <w:b/>
          <w:iCs/>
          <w:sz w:val="20"/>
          <w:highlight w:val="yellow"/>
          <w:u w:val="single"/>
          <w:bdr w:val="single" w:sz="18" w:space="0" w:color="auto"/>
        </w:rPr>
        <w:t>remains an integral part of U.S. alliance relationships</w:t>
      </w:r>
      <w:r w:rsidRPr="00616A5F">
        <w:rPr>
          <w:rFonts w:eastAsia="Calibri"/>
          <w:bCs/>
          <w:sz w:val="20"/>
          <w:u w:val="single"/>
        </w:rPr>
        <w:t xml:space="preserve"> in the region.</w:t>
      </w:r>
      <w:r w:rsidRPr="00616A5F">
        <w:rPr>
          <w:rFonts w:eastAsia="Calibri"/>
        </w:rPr>
        <w:t xml:space="preserve"> In addition to military defense against ballistic missiles, </w:t>
      </w:r>
      <w:r w:rsidRPr="003C7CF5">
        <w:rPr>
          <w:rFonts w:eastAsia="Calibri"/>
          <w:bCs/>
          <w:sz w:val="20"/>
          <w:highlight w:val="yellow"/>
          <w:u w:val="single"/>
        </w:rPr>
        <w:t>BMD</w:t>
      </w:r>
      <w:r w:rsidRPr="00616A5F">
        <w:rPr>
          <w:rFonts w:eastAsia="Calibri"/>
          <w:bCs/>
          <w:sz w:val="20"/>
          <w:u w:val="single"/>
        </w:rPr>
        <w:t xml:space="preserve"> also </w:t>
      </w:r>
      <w:r w:rsidRPr="003C7CF5">
        <w:rPr>
          <w:rFonts w:eastAsia="Calibri"/>
          <w:b/>
          <w:iCs/>
          <w:sz w:val="20"/>
          <w:highlight w:val="yellow"/>
          <w:u w:val="single"/>
          <w:bdr w:val="single" w:sz="18" w:space="0" w:color="auto"/>
        </w:rPr>
        <w:t>serves as</w:t>
      </w:r>
      <w:r w:rsidRPr="00616A5F">
        <w:rPr>
          <w:rFonts w:eastAsia="Calibri"/>
          <w:b/>
          <w:iCs/>
          <w:sz w:val="20"/>
          <w:u w:val="single"/>
          <w:bdr w:val="single" w:sz="18" w:space="0" w:color="auto"/>
        </w:rPr>
        <w:t xml:space="preserve"> </w:t>
      </w:r>
      <w:r w:rsidRPr="003C7CF5">
        <w:rPr>
          <w:rFonts w:eastAsia="Calibri"/>
          <w:b/>
          <w:iCs/>
          <w:sz w:val="20"/>
          <w:highlight w:val="yellow"/>
          <w:u w:val="single"/>
          <w:bdr w:val="single" w:sz="18" w:space="0" w:color="auto"/>
        </w:rPr>
        <w:t>a</w:t>
      </w:r>
      <w:r w:rsidRPr="00616A5F">
        <w:rPr>
          <w:rFonts w:eastAsia="Calibri"/>
          <w:b/>
          <w:iCs/>
          <w:sz w:val="20"/>
          <w:u w:val="single"/>
          <w:bdr w:val="single" w:sz="18" w:space="0" w:color="auto"/>
        </w:rPr>
        <w:t xml:space="preserve">n important </w:t>
      </w:r>
      <w:r w:rsidRPr="003C7CF5">
        <w:rPr>
          <w:rFonts w:eastAsia="Calibri"/>
          <w:b/>
          <w:iCs/>
          <w:sz w:val="20"/>
          <w:highlight w:val="yellow"/>
          <w:u w:val="single"/>
          <w:bdr w:val="single" w:sz="18" w:space="0" w:color="auto"/>
        </w:rPr>
        <w:t>symbol of U.S. commitment to allies</w:t>
      </w:r>
      <w:r w:rsidRPr="00616A5F">
        <w:rPr>
          <w:rFonts w:eastAsia="Calibri"/>
          <w:b/>
          <w:iCs/>
          <w:sz w:val="20"/>
          <w:u w:val="single"/>
          <w:bdr w:val="single" w:sz="18" w:space="0" w:color="auto"/>
        </w:rPr>
        <w:t xml:space="preserve"> in the region</w:t>
      </w:r>
      <w:r w:rsidRPr="00616A5F">
        <w:rPr>
          <w:rFonts w:eastAsia="Calibri"/>
        </w:rPr>
        <w:t xml:space="preserve">. For these allies, </w:t>
      </w:r>
      <w:r w:rsidRPr="00616A5F">
        <w:rPr>
          <w:rFonts w:eastAsia="Calibri"/>
          <w:bCs/>
          <w:sz w:val="20"/>
          <w:u w:val="single"/>
        </w:rPr>
        <w:t>missile defense provides a capability relevant to regional missile threats from North Korea and possibly China, thought each country has unique circumstances</w:t>
      </w:r>
      <w:r w:rsidRPr="00616A5F">
        <w:rPr>
          <w:rFonts w:eastAsia="Calibri"/>
        </w:rPr>
        <w:t xml:space="preserve">. Evaluating the current missile defense capabilities and strategic outlook of U.S. allies in the region can help reveal the degree to which China may feel threatened by missile defense cooperation efforts. Within Northeast Asia, </w:t>
      </w:r>
      <w:r w:rsidRPr="00616A5F">
        <w:rPr>
          <w:rFonts w:eastAsia="Calibri"/>
          <w:bCs/>
          <w:sz w:val="20"/>
          <w:u w:val="single"/>
        </w:rPr>
        <w:t>Japan has long been the most ardent supporter of missile defense cooperation</w:t>
      </w:r>
      <w:r w:rsidRPr="00616A5F">
        <w:rPr>
          <w:rFonts w:eastAsia="Calibri"/>
        </w:rPr>
        <w:t xml:space="preserve">. Hailed by the BMDR as “one of our most significant international BMD partners,” </w:t>
      </w:r>
      <w:r w:rsidRPr="003C7CF5">
        <w:rPr>
          <w:rFonts w:eastAsia="Calibri"/>
          <w:bCs/>
          <w:sz w:val="20"/>
          <w:highlight w:val="yellow"/>
          <w:u w:val="single"/>
        </w:rPr>
        <w:t xml:space="preserve">Japan and the United States </w:t>
      </w:r>
      <w:r w:rsidRPr="003C7CF5">
        <w:rPr>
          <w:rFonts w:eastAsia="Calibri"/>
          <w:b/>
          <w:iCs/>
          <w:sz w:val="20"/>
          <w:highlight w:val="yellow"/>
          <w:u w:val="single"/>
          <w:bdr w:val="single" w:sz="18" w:space="0" w:color="auto"/>
        </w:rPr>
        <w:t>share a long history of cooperation on missile defense</w:t>
      </w:r>
      <w:r w:rsidRPr="003C7CF5">
        <w:rPr>
          <w:rFonts w:eastAsia="Calibri"/>
          <w:highlight w:val="yellow"/>
        </w:rPr>
        <w:t>.</w:t>
      </w:r>
      <w:r w:rsidRPr="00616A5F">
        <w:rPr>
          <w:rFonts w:eastAsia="Calibri"/>
        </w:rPr>
        <w:t xml:space="preserve"> 43 44 Currently, Japan has 3 BMD-capable KONGO Class destroyers and plans to add a </w:t>
      </w:r>
      <w:r w:rsidRPr="00616A5F">
        <w:rPr>
          <w:rFonts w:eastAsia="Calibri"/>
        </w:rPr>
        <w:lastRenderedPageBreak/>
        <w:t xml:space="preserve">fourth.45 It will also 16 PAC-3 fire units in place by 2011.46 U.S. and Japanese missile defense capabilities also share a high degree of interoperability. For example, the Japanese have invested $1 billion in the joint development of SM-3 Block IIA missile, now at the heart of the U.S. missile defense policy. For Japan, </w:t>
      </w:r>
      <w:r w:rsidRPr="00616A5F">
        <w:rPr>
          <w:rFonts w:eastAsia="Calibri"/>
          <w:bCs/>
          <w:sz w:val="20"/>
          <w:u w:val="single"/>
        </w:rPr>
        <w:t>missile defense provides two important defense objectives</w:t>
      </w:r>
      <w:r w:rsidRPr="00616A5F">
        <w:rPr>
          <w:rFonts w:eastAsia="Calibri"/>
        </w:rPr>
        <w:t>. First</w:t>
      </w:r>
      <w:r w:rsidRPr="003C7CF5">
        <w:rPr>
          <w:rFonts w:eastAsia="Calibri"/>
          <w:highlight w:val="yellow"/>
        </w:rPr>
        <w:t xml:space="preserve">, </w:t>
      </w:r>
      <w:r w:rsidRPr="003C7CF5">
        <w:rPr>
          <w:rFonts w:eastAsia="Calibri"/>
          <w:bCs/>
          <w:sz w:val="20"/>
          <w:highlight w:val="yellow"/>
          <w:u w:val="single"/>
        </w:rPr>
        <w:t>it provides a capability by which to counter the ballistic missile threat from North Korea</w:t>
      </w:r>
      <w:r w:rsidRPr="00616A5F">
        <w:rPr>
          <w:rFonts w:eastAsia="Calibri"/>
        </w:rPr>
        <w:t xml:space="preserve">. As recently as 2009, North Korea launched a </w:t>
      </w:r>
      <w:proofErr w:type="spellStart"/>
      <w:r w:rsidRPr="00616A5F">
        <w:rPr>
          <w:rFonts w:eastAsia="Calibri"/>
        </w:rPr>
        <w:t>Taepo</w:t>
      </w:r>
      <w:proofErr w:type="spellEnd"/>
      <w:r w:rsidRPr="00616A5F">
        <w:rPr>
          <w:rFonts w:eastAsia="Calibri"/>
        </w:rPr>
        <w:t xml:space="preserve"> Dong 2 missile that flew over Japanese territory before falling into the Pacific Ocean.47 According to the Congressional Research Service</w:t>
      </w:r>
      <w:r w:rsidRPr="003C7CF5">
        <w:rPr>
          <w:rFonts w:eastAsia="Calibri"/>
          <w:highlight w:val="yellow"/>
        </w:rPr>
        <w:t xml:space="preserve">, </w:t>
      </w:r>
      <w:r w:rsidRPr="003C7CF5">
        <w:rPr>
          <w:rFonts w:eastAsia="Calibri"/>
          <w:bCs/>
          <w:sz w:val="20"/>
          <w:highlight w:val="yellow"/>
          <w:u w:val="single"/>
        </w:rPr>
        <w:t>North Korea has</w:t>
      </w:r>
      <w:r w:rsidRPr="00616A5F">
        <w:rPr>
          <w:rFonts w:eastAsia="Calibri"/>
          <w:bCs/>
          <w:sz w:val="20"/>
          <w:u w:val="single"/>
        </w:rPr>
        <w:t xml:space="preserve"> 200-</w:t>
      </w:r>
      <w:r w:rsidRPr="003C7CF5">
        <w:rPr>
          <w:rFonts w:eastAsia="Calibri"/>
          <w:bCs/>
          <w:sz w:val="20"/>
          <w:highlight w:val="yellow"/>
          <w:u w:val="single"/>
        </w:rPr>
        <w:t>300</w:t>
      </w:r>
      <w:r w:rsidRPr="00616A5F">
        <w:rPr>
          <w:rFonts w:eastAsia="Calibri"/>
          <w:bCs/>
          <w:sz w:val="20"/>
          <w:u w:val="single"/>
        </w:rPr>
        <w:t xml:space="preserve"> intermediate-range </w:t>
      </w:r>
      <w:proofErr w:type="spellStart"/>
      <w:r w:rsidRPr="00616A5F">
        <w:rPr>
          <w:rFonts w:eastAsia="Calibri"/>
          <w:bCs/>
          <w:sz w:val="20"/>
          <w:u w:val="single"/>
        </w:rPr>
        <w:t>Nodong</w:t>
      </w:r>
      <w:proofErr w:type="spellEnd"/>
      <w:r w:rsidRPr="00616A5F">
        <w:rPr>
          <w:rFonts w:eastAsia="Calibri"/>
          <w:bCs/>
          <w:sz w:val="20"/>
          <w:u w:val="single"/>
        </w:rPr>
        <w:t xml:space="preserve"> </w:t>
      </w:r>
      <w:r w:rsidRPr="003C7CF5">
        <w:rPr>
          <w:rFonts w:eastAsia="Calibri"/>
          <w:bCs/>
          <w:sz w:val="20"/>
          <w:highlight w:val="yellow"/>
          <w:u w:val="single"/>
        </w:rPr>
        <w:t>missiles capable of reaching</w:t>
      </w:r>
      <w:r w:rsidRPr="00616A5F">
        <w:rPr>
          <w:rFonts w:eastAsia="Calibri"/>
          <w:bCs/>
          <w:sz w:val="20"/>
          <w:u w:val="single"/>
        </w:rPr>
        <w:t xml:space="preserve"> most of </w:t>
      </w:r>
      <w:r w:rsidRPr="003C7CF5">
        <w:rPr>
          <w:rFonts w:eastAsia="Calibri"/>
          <w:bCs/>
          <w:sz w:val="20"/>
          <w:highlight w:val="yellow"/>
          <w:u w:val="single"/>
        </w:rPr>
        <w:t>Japan in minutes</w:t>
      </w:r>
      <w:r w:rsidRPr="00616A5F">
        <w:rPr>
          <w:rFonts w:eastAsia="Calibri"/>
        </w:rPr>
        <w:t xml:space="preserve">.48 Second, </w:t>
      </w:r>
      <w:r w:rsidRPr="00616A5F">
        <w:rPr>
          <w:rFonts w:eastAsia="Calibri"/>
          <w:bCs/>
          <w:sz w:val="20"/>
          <w:u w:val="single"/>
        </w:rPr>
        <w:t xml:space="preserve">Japanese </w:t>
      </w:r>
      <w:r w:rsidRPr="003C7CF5">
        <w:rPr>
          <w:rFonts w:eastAsia="Calibri"/>
          <w:bCs/>
          <w:sz w:val="20"/>
          <w:highlight w:val="yellow"/>
          <w:u w:val="single"/>
        </w:rPr>
        <w:t xml:space="preserve">missile defense assets could </w:t>
      </w:r>
      <w:r w:rsidRPr="00616A5F">
        <w:rPr>
          <w:rFonts w:eastAsia="Calibri"/>
          <w:bCs/>
          <w:sz w:val="20"/>
          <w:u w:val="single"/>
        </w:rPr>
        <w:t xml:space="preserve">also </w:t>
      </w:r>
      <w:r w:rsidRPr="003C7CF5">
        <w:rPr>
          <w:rFonts w:eastAsia="Calibri"/>
          <w:bCs/>
          <w:sz w:val="20"/>
          <w:highlight w:val="yellow"/>
          <w:u w:val="single"/>
        </w:rPr>
        <w:t xml:space="preserve">play a </w:t>
      </w:r>
      <w:r w:rsidRPr="00616A5F">
        <w:rPr>
          <w:rFonts w:eastAsia="Calibri"/>
          <w:bCs/>
          <w:sz w:val="20"/>
          <w:u w:val="single"/>
        </w:rPr>
        <w:t xml:space="preserve">valuable </w:t>
      </w:r>
      <w:r w:rsidRPr="003C7CF5">
        <w:rPr>
          <w:rFonts w:eastAsia="Calibri"/>
          <w:bCs/>
          <w:sz w:val="20"/>
          <w:highlight w:val="yellow"/>
          <w:u w:val="single"/>
        </w:rPr>
        <w:t xml:space="preserve">role in a </w:t>
      </w:r>
      <w:r w:rsidRPr="00616A5F">
        <w:rPr>
          <w:rFonts w:eastAsia="Calibri"/>
          <w:bCs/>
          <w:sz w:val="20"/>
          <w:u w:val="single"/>
        </w:rPr>
        <w:t xml:space="preserve">future </w:t>
      </w:r>
      <w:r w:rsidRPr="003C7CF5">
        <w:rPr>
          <w:rFonts w:eastAsia="Calibri"/>
          <w:bCs/>
          <w:sz w:val="20"/>
          <w:highlight w:val="yellow"/>
          <w:u w:val="single"/>
        </w:rPr>
        <w:t xml:space="preserve">conflict </w:t>
      </w:r>
      <w:r w:rsidRPr="00616A5F">
        <w:rPr>
          <w:rFonts w:eastAsia="Calibri"/>
          <w:bCs/>
          <w:sz w:val="20"/>
          <w:u w:val="single"/>
        </w:rPr>
        <w:t xml:space="preserve">scenario </w:t>
      </w:r>
      <w:r w:rsidRPr="003C7CF5">
        <w:rPr>
          <w:rFonts w:eastAsia="Calibri"/>
          <w:bCs/>
          <w:sz w:val="20"/>
          <w:highlight w:val="yellow"/>
          <w:u w:val="single"/>
        </w:rPr>
        <w:t>with China</w:t>
      </w:r>
      <w:r w:rsidRPr="00616A5F">
        <w:rPr>
          <w:rFonts w:eastAsia="Calibri"/>
        </w:rPr>
        <w:t>, even if that currently seems improbable. From China’s perspective, concern about Japanese missile defense is not just about a possible military conflict between the two countries, who share a great deal of historical animosity, but also the prospect that Japanese assets could be brought to bear in other regional contingencies in Northeast Asia. For example, some argue that “Japan would not be able to stand on the sidelines” in a Taiwan conflict where Japanese missile defense assets could play a critical function.49 While the new DPJ leadership in Japan has been less enthusiastic about missile defense than its predecessor</w:t>
      </w:r>
      <w:proofErr w:type="gramStart"/>
      <w:r w:rsidRPr="00616A5F">
        <w:rPr>
          <w:rFonts w:eastAsia="Calibri"/>
        </w:rPr>
        <w:t>,50</w:t>
      </w:r>
      <w:proofErr w:type="gramEnd"/>
      <w:r w:rsidRPr="00616A5F">
        <w:rPr>
          <w:rFonts w:eastAsia="Calibri"/>
        </w:rPr>
        <w:t xml:space="preserve"> missile defense is likely to continue playing a prominent role in Japanese security due to the serious investment that has already been made. </w:t>
      </w:r>
    </w:p>
    <w:p w:rsidR="00673E16" w:rsidRPr="00A768A6" w:rsidRDefault="00673E16" w:rsidP="00673E16">
      <w:pPr>
        <w:keepNext/>
        <w:keepLines/>
        <w:spacing w:before="200"/>
        <w:outlineLvl w:val="3"/>
        <w:rPr>
          <w:rFonts w:eastAsia="Times New Roman"/>
          <w:b/>
          <w:bCs/>
          <w:iCs/>
          <w:sz w:val="24"/>
        </w:rPr>
      </w:pPr>
      <w:r w:rsidRPr="00A768A6">
        <w:rPr>
          <w:rFonts w:eastAsia="Times New Roman"/>
          <w:b/>
          <w:bCs/>
          <w:iCs/>
          <w:sz w:val="24"/>
          <w:u w:val="single"/>
        </w:rPr>
        <w:t>US Credibility</w:t>
      </w:r>
      <w:r w:rsidRPr="00A768A6">
        <w:rPr>
          <w:rFonts w:eastAsia="Times New Roman"/>
          <w:b/>
          <w:bCs/>
          <w:iCs/>
          <w:sz w:val="24"/>
        </w:rPr>
        <w:t xml:space="preserve">—forward deployed radar is a </w:t>
      </w:r>
      <w:r w:rsidRPr="00A768A6">
        <w:rPr>
          <w:rFonts w:eastAsia="Times New Roman"/>
          <w:b/>
          <w:bCs/>
          <w:iCs/>
          <w:sz w:val="24"/>
          <w:u w:val="single"/>
        </w:rPr>
        <w:t>key symbol</w:t>
      </w:r>
      <w:r w:rsidRPr="00A768A6">
        <w:rPr>
          <w:rFonts w:eastAsia="Times New Roman"/>
          <w:b/>
          <w:bCs/>
          <w:iCs/>
          <w:sz w:val="24"/>
        </w:rPr>
        <w:t xml:space="preserve"> of US military strength in the region </w:t>
      </w:r>
    </w:p>
    <w:p w:rsidR="00673E16" w:rsidRPr="00A768A6" w:rsidRDefault="00673E16" w:rsidP="00673E16">
      <w:pPr>
        <w:rPr>
          <w:rFonts w:eastAsia="Calibri"/>
          <w:b/>
          <w:bCs/>
          <w:sz w:val="24"/>
        </w:rPr>
      </w:pPr>
      <w:proofErr w:type="spellStart"/>
      <w:r w:rsidRPr="00A768A6">
        <w:rPr>
          <w:rFonts w:eastAsia="Calibri"/>
          <w:b/>
          <w:bCs/>
          <w:sz w:val="24"/>
        </w:rPr>
        <w:t>Fillingham</w:t>
      </w:r>
      <w:proofErr w:type="spellEnd"/>
      <w:r w:rsidRPr="00A768A6">
        <w:rPr>
          <w:rFonts w:eastAsia="Calibri"/>
          <w:b/>
          <w:bCs/>
          <w:sz w:val="24"/>
        </w:rPr>
        <w:t xml:space="preserve"> 12</w:t>
      </w:r>
    </w:p>
    <w:p w:rsidR="00673E16" w:rsidRPr="00A768A6" w:rsidRDefault="00673E16" w:rsidP="00673E16">
      <w:pPr>
        <w:rPr>
          <w:rFonts w:eastAsia="Calibri"/>
        </w:rPr>
      </w:pPr>
      <w:r w:rsidRPr="00A768A6">
        <w:rPr>
          <w:rFonts w:eastAsia="Calibri"/>
        </w:rPr>
        <w:t xml:space="preserve">[08/29/12, Zachary </w:t>
      </w:r>
      <w:proofErr w:type="spellStart"/>
      <w:r w:rsidRPr="00A768A6">
        <w:rPr>
          <w:rFonts w:eastAsia="Calibri"/>
        </w:rPr>
        <w:t>Fillingham</w:t>
      </w:r>
      <w:proofErr w:type="spellEnd"/>
      <w:r w:rsidRPr="00A768A6">
        <w:rPr>
          <w:rFonts w:eastAsia="Calibri"/>
        </w:rPr>
        <w:t xml:space="preserve"> is a contributor to the Geopolitical Monitor, “The Expanding X-Band Radar Network: US ‘Asia Pivot’ Gets Real”, http://www.geopoliticalmonitor.com/the-expanding-x-band-radar-network-us-asia-pivot-gets-real-4720/]</w:t>
      </w:r>
    </w:p>
    <w:p w:rsidR="00673E16" w:rsidRPr="00A768A6" w:rsidRDefault="00673E16" w:rsidP="00673E16">
      <w:pPr>
        <w:rPr>
          <w:rFonts w:eastAsia="Calibri"/>
        </w:rPr>
      </w:pPr>
    </w:p>
    <w:p w:rsidR="00673E16" w:rsidRDefault="00673E16" w:rsidP="00673E16">
      <w:pPr>
        <w:rPr>
          <w:rFonts w:eastAsia="Calibri"/>
        </w:rPr>
      </w:pPr>
      <w:r w:rsidRPr="00A768A6">
        <w:rPr>
          <w:rFonts w:eastAsia="Calibri"/>
          <w:bCs/>
          <w:sz w:val="20"/>
          <w:u w:val="single"/>
        </w:rPr>
        <w:t xml:space="preserve">Recent </w:t>
      </w:r>
      <w:r w:rsidRPr="003C7CF5">
        <w:rPr>
          <w:rFonts w:eastAsia="Calibri"/>
          <w:bCs/>
          <w:sz w:val="20"/>
          <w:highlight w:val="yellow"/>
          <w:u w:val="single"/>
        </w:rPr>
        <w:t>comments on</w:t>
      </w:r>
      <w:r w:rsidRPr="00A768A6">
        <w:rPr>
          <w:rFonts w:eastAsia="Calibri"/>
          <w:bCs/>
          <w:sz w:val="20"/>
          <w:u w:val="single"/>
        </w:rPr>
        <w:t xml:space="preserve"> US </w:t>
      </w:r>
      <w:r w:rsidRPr="003C7CF5">
        <w:rPr>
          <w:rFonts w:eastAsia="Calibri"/>
          <w:bCs/>
          <w:sz w:val="20"/>
          <w:highlight w:val="yellow"/>
          <w:u w:val="single"/>
        </w:rPr>
        <w:t>plans to deploy</w:t>
      </w:r>
      <w:r w:rsidRPr="00A768A6">
        <w:rPr>
          <w:rFonts w:eastAsia="Calibri"/>
          <w:bCs/>
          <w:sz w:val="20"/>
          <w:u w:val="single"/>
        </w:rPr>
        <w:t xml:space="preserve"> X-Band </w:t>
      </w:r>
      <w:r w:rsidRPr="003C7CF5">
        <w:rPr>
          <w:rFonts w:eastAsia="Calibri"/>
          <w:bCs/>
          <w:sz w:val="20"/>
          <w:highlight w:val="yellow"/>
          <w:u w:val="single"/>
        </w:rPr>
        <w:t>radar</w:t>
      </w:r>
      <w:r w:rsidRPr="00A768A6">
        <w:rPr>
          <w:rFonts w:eastAsia="Calibri"/>
          <w:bCs/>
          <w:sz w:val="20"/>
          <w:u w:val="single"/>
        </w:rPr>
        <w:t xml:space="preserve"> stations </w:t>
      </w:r>
      <w:r w:rsidRPr="003C7CF5">
        <w:rPr>
          <w:rFonts w:eastAsia="Calibri"/>
          <w:bCs/>
          <w:sz w:val="20"/>
          <w:highlight w:val="yellow"/>
          <w:u w:val="single"/>
        </w:rPr>
        <w:t>in</w:t>
      </w:r>
      <w:r w:rsidRPr="00A768A6">
        <w:rPr>
          <w:rFonts w:eastAsia="Calibri"/>
          <w:bCs/>
          <w:sz w:val="20"/>
          <w:u w:val="single"/>
        </w:rPr>
        <w:t xml:space="preserve"> southern </w:t>
      </w:r>
      <w:r w:rsidRPr="003C7CF5">
        <w:rPr>
          <w:rFonts w:eastAsia="Calibri"/>
          <w:bCs/>
          <w:sz w:val="20"/>
          <w:highlight w:val="yellow"/>
          <w:u w:val="single"/>
        </w:rPr>
        <w:t>Japan</w:t>
      </w:r>
      <w:r w:rsidRPr="00A768A6">
        <w:rPr>
          <w:rFonts w:eastAsia="Calibri"/>
        </w:rPr>
        <w:t xml:space="preserve"> and possibly Southeast Asia </w:t>
      </w:r>
      <w:r w:rsidRPr="003C7CF5">
        <w:rPr>
          <w:rFonts w:eastAsia="Calibri"/>
          <w:bCs/>
          <w:sz w:val="20"/>
          <w:highlight w:val="yellow"/>
          <w:u w:val="single"/>
        </w:rPr>
        <w:t>suggest</w:t>
      </w:r>
      <w:r w:rsidRPr="00A768A6">
        <w:rPr>
          <w:rFonts w:eastAsia="Calibri"/>
          <w:bCs/>
          <w:sz w:val="20"/>
          <w:u w:val="single"/>
        </w:rPr>
        <w:t xml:space="preserve"> that </w:t>
      </w:r>
      <w:r w:rsidRPr="003C7CF5">
        <w:rPr>
          <w:rFonts w:eastAsia="Calibri"/>
          <w:bCs/>
          <w:sz w:val="20"/>
          <w:highlight w:val="yellow"/>
          <w:u w:val="single"/>
        </w:rPr>
        <w:t>the</w:t>
      </w:r>
      <w:r w:rsidRPr="00A768A6">
        <w:rPr>
          <w:rFonts w:eastAsia="Calibri"/>
          <w:bCs/>
          <w:sz w:val="20"/>
          <w:u w:val="single"/>
        </w:rPr>
        <w:t xml:space="preserve"> Obama</w:t>
      </w:r>
      <w:r w:rsidRPr="00A768A6">
        <w:rPr>
          <w:rFonts w:eastAsia="Calibri"/>
        </w:rPr>
        <w:t xml:space="preserve"> administration’s ‘</w:t>
      </w:r>
      <w:r w:rsidRPr="00A768A6">
        <w:rPr>
          <w:rFonts w:eastAsia="Calibri"/>
          <w:bCs/>
          <w:sz w:val="20"/>
          <w:u w:val="single"/>
        </w:rPr>
        <w:t xml:space="preserve">Asia </w:t>
      </w:r>
      <w:r w:rsidRPr="003C7CF5">
        <w:rPr>
          <w:rFonts w:eastAsia="Calibri"/>
          <w:bCs/>
          <w:sz w:val="20"/>
          <w:highlight w:val="yellow"/>
          <w:u w:val="single"/>
        </w:rPr>
        <w:t xml:space="preserve">Pivot’ is </w:t>
      </w:r>
      <w:r w:rsidRPr="003C7CF5">
        <w:rPr>
          <w:rFonts w:eastAsia="Calibri"/>
          <w:b/>
          <w:iCs/>
          <w:sz w:val="20"/>
          <w:highlight w:val="yellow"/>
          <w:u w:val="single"/>
          <w:bdr w:val="single" w:sz="18" w:space="0" w:color="auto"/>
        </w:rPr>
        <w:t>gaining momentum</w:t>
      </w:r>
      <w:r w:rsidRPr="00A768A6">
        <w:rPr>
          <w:rFonts w:eastAsia="Calibri"/>
          <w:bCs/>
          <w:sz w:val="20"/>
          <w:u w:val="single"/>
        </w:rPr>
        <w:t xml:space="preserve">. </w:t>
      </w:r>
      <w:r w:rsidRPr="00A768A6">
        <w:rPr>
          <w:rFonts w:eastAsia="Calibri"/>
        </w:rPr>
        <w:t xml:space="preserve">The </w:t>
      </w:r>
      <w:r w:rsidRPr="00A768A6">
        <w:rPr>
          <w:rFonts w:eastAsia="Calibri"/>
          <w:bCs/>
          <w:sz w:val="20"/>
          <w:u w:val="single"/>
        </w:rPr>
        <w:t>Obama</w:t>
      </w:r>
      <w:r w:rsidRPr="00A768A6">
        <w:rPr>
          <w:rFonts w:eastAsia="Calibri"/>
        </w:rPr>
        <w:t xml:space="preserve"> administration has always </w:t>
      </w:r>
      <w:r w:rsidRPr="00A768A6">
        <w:rPr>
          <w:rFonts w:eastAsia="Calibri"/>
          <w:bCs/>
          <w:sz w:val="20"/>
          <w:u w:val="single"/>
        </w:rPr>
        <w:t>had a clear vision of where the US military is needed the most</w:t>
      </w:r>
      <w:r w:rsidRPr="00A768A6">
        <w:rPr>
          <w:rFonts w:eastAsia="Calibri"/>
        </w:rPr>
        <w:t xml:space="preserve">: not the Middle East, where transitory energy supply concerns have swallowed up American blood and treasure, but </w:t>
      </w:r>
      <w:r w:rsidRPr="00A768A6">
        <w:rPr>
          <w:rFonts w:eastAsia="Calibri"/>
          <w:bCs/>
          <w:sz w:val="20"/>
          <w:u w:val="single"/>
        </w:rPr>
        <w:t>East Asia, the lynchpin of global shipping and home to the first post-Cold War challenger to US military predominance</w:t>
      </w:r>
      <w:r w:rsidRPr="00A768A6">
        <w:rPr>
          <w:rFonts w:eastAsia="Calibri"/>
        </w:rPr>
        <w:t xml:space="preserve">. These plans are complicated by the fact that </w:t>
      </w:r>
      <w:r w:rsidRPr="00A768A6">
        <w:rPr>
          <w:rFonts w:eastAsia="Calibri"/>
          <w:bCs/>
          <w:sz w:val="20"/>
          <w:u w:val="single"/>
        </w:rPr>
        <w:t>China sees East Asia as its own strategic domain; the space that it can rightfully occupy given its increasing political and economic weight</w:t>
      </w:r>
      <w:r w:rsidRPr="00A768A6">
        <w:rPr>
          <w:rFonts w:eastAsia="Calibri"/>
        </w:rPr>
        <w:t xml:space="preserve">. A good historical analogy would be the US Monroe Doctrine that sought to keep European colonial powers out of what the US perceived to be its own sphere of influence. As such, </w:t>
      </w:r>
      <w:r w:rsidRPr="003C7CF5">
        <w:rPr>
          <w:rFonts w:eastAsia="Calibri"/>
          <w:bCs/>
          <w:sz w:val="20"/>
          <w:highlight w:val="yellow"/>
          <w:u w:val="single"/>
        </w:rPr>
        <w:t>China’s</w:t>
      </w:r>
      <w:r w:rsidRPr="00A768A6">
        <w:rPr>
          <w:rFonts w:eastAsia="Calibri"/>
          <w:bCs/>
          <w:sz w:val="20"/>
          <w:u w:val="single"/>
        </w:rPr>
        <w:t xml:space="preserve"> military </w:t>
      </w:r>
      <w:r w:rsidRPr="003C7CF5">
        <w:rPr>
          <w:rFonts w:eastAsia="Calibri"/>
          <w:bCs/>
          <w:sz w:val="20"/>
          <w:highlight w:val="yellow"/>
          <w:u w:val="single"/>
        </w:rPr>
        <w:t>modernization has been weighted</w:t>
      </w:r>
      <w:r w:rsidRPr="00A768A6">
        <w:rPr>
          <w:rFonts w:eastAsia="Calibri"/>
          <w:bCs/>
          <w:sz w:val="20"/>
          <w:u w:val="single"/>
        </w:rPr>
        <w:t xml:space="preserve"> heavily </w:t>
      </w:r>
      <w:r w:rsidRPr="003C7CF5">
        <w:rPr>
          <w:rFonts w:eastAsia="Calibri"/>
          <w:bCs/>
          <w:sz w:val="20"/>
          <w:highlight w:val="yellow"/>
          <w:u w:val="single"/>
        </w:rPr>
        <w:t>towards area-denial</w:t>
      </w:r>
      <w:r w:rsidRPr="00A768A6">
        <w:rPr>
          <w:rFonts w:eastAsia="Calibri"/>
          <w:bCs/>
          <w:sz w:val="20"/>
          <w:u w:val="single"/>
        </w:rPr>
        <w:t xml:space="preserve"> weapons meant to limit the ability of the US Navy to operate</w:t>
      </w:r>
      <w:r w:rsidRPr="00A768A6">
        <w:rPr>
          <w:rFonts w:eastAsia="Calibri"/>
        </w:rPr>
        <w:t xml:space="preserve"> in waters off the coast of China; </w:t>
      </w:r>
      <w:r w:rsidRPr="00A768A6">
        <w:rPr>
          <w:rFonts w:eastAsia="Calibri"/>
          <w:bCs/>
          <w:sz w:val="20"/>
          <w:u w:val="single"/>
        </w:rPr>
        <w:t>waters that border several key US allies such as Japan, South Korea</w:t>
      </w:r>
      <w:r w:rsidRPr="00A768A6">
        <w:rPr>
          <w:rFonts w:eastAsia="Calibri"/>
        </w:rPr>
        <w:t xml:space="preserve">, the Philippines, and to a lesser extent Taiwan. </w:t>
      </w:r>
      <w:r w:rsidRPr="003C7CF5">
        <w:rPr>
          <w:rFonts w:eastAsia="Calibri"/>
          <w:bCs/>
          <w:sz w:val="20"/>
          <w:highlight w:val="yellow"/>
          <w:u w:val="single"/>
        </w:rPr>
        <w:t>The</w:t>
      </w:r>
      <w:r w:rsidRPr="00A768A6">
        <w:rPr>
          <w:rFonts w:eastAsia="Calibri"/>
          <w:bCs/>
          <w:sz w:val="20"/>
          <w:u w:val="single"/>
        </w:rPr>
        <w:t xml:space="preserve"> crowning </w:t>
      </w:r>
      <w:r w:rsidRPr="003C7CF5">
        <w:rPr>
          <w:rFonts w:eastAsia="Calibri"/>
          <w:bCs/>
          <w:sz w:val="20"/>
          <w:highlight w:val="yellow"/>
          <w:u w:val="single"/>
        </w:rPr>
        <w:t>jewel</w:t>
      </w:r>
      <w:r w:rsidRPr="00A768A6">
        <w:rPr>
          <w:rFonts w:eastAsia="Calibri"/>
          <w:bCs/>
          <w:sz w:val="20"/>
          <w:u w:val="single"/>
        </w:rPr>
        <w:t xml:space="preserve"> of the Chinese area-denial push </w:t>
      </w:r>
      <w:r w:rsidRPr="003C7CF5">
        <w:rPr>
          <w:rFonts w:eastAsia="Calibri"/>
          <w:bCs/>
          <w:sz w:val="20"/>
          <w:highlight w:val="yellow"/>
          <w:u w:val="single"/>
        </w:rPr>
        <w:t>is the DF-21D</w:t>
      </w:r>
      <w:r w:rsidRPr="00A768A6">
        <w:rPr>
          <w:rFonts w:eastAsia="Calibri"/>
          <w:bCs/>
          <w:sz w:val="20"/>
          <w:u w:val="single"/>
        </w:rPr>
        <w:t xml:space="preserve"> anti-ship ballistic missile, a platform that has been described as a ‘one-shot aircraft carrier killer.</w:t>
      </w:r>
      <w:r w:rsidRPr="00A768A6">
        <w:rPr>
          <w:rFonts w:eastAsia="Calibri"/>
          <w:b/>
          <w:iCs/>
          <w:sz w:val="20"/>
          <w:u w:val="single"/>
          <w:bdr w:val="single" w:sz="18" w:space="0" w:color="auto"/>
        </w:rPr>
        <w:t xml:space="preserve">’ </w:t>
      </w:r>
      <w:r w:rsidRPr="003C7CF5">
        <w:rPr>
          <w:rFonts w:eastAsia="Calibri"/>
          <w:b/>
          <w:iCs/>
          <w:sz w:val="20"/>
          <w:highlight w:val="yellow"/>
          <w:u w:val="single"/>
          <w:bdr w:val="single" w:sz="18" w:space="0" w:color="auto"/>
        </w:rPr>
        <w:t>This</w:t>
      </w:r>
      <w:r w:rsidRPr="00A768A6">
        <w:rPr>
          <w:rFonts w:eastAsia="Calibri"/>
          <w:b/>
          <w:iCs/>
          <w:sz w:val="20"/>
          <w:u w:val="single"/>
          <w:bdr w:val="single" w:sz="18" w:space="0" w:color="auto"/>
        </w:rPr>
        <w:t xml:space="preserve"> kind of area-denial </w:t>
      </w:r>
      <w:r w:rsidRPr="003C7CF5">
        <w:rPr>
          <w:rFonts w:eastAsia="Calibri"/>
          <w:b/>
          <w:iCs/>
          <w:sz w:val="20"/>
          <w:highlight w:val="yellow"/>
          <w:u w:val="single"/>
          <w:bdr w:val="single" w:sz="18" w:space="0" w:color="auto"/>
        </w:rPr>
        <w:t>capability threatens the credibility of US military power in East Asia</w:t>
      </w:r>
      <w:r w:rsidRPr="00A768A6">
        <w:rPr>
          <w:rFonts w:eastAsia="Calibri"/>
        </w:rPr>
        <w:t xml:space="preserve">. But </w:t>
      </w:r>
      <w:r w:rsidRPr="003C7CF5">
        <w:rPr>
          <w:rFonts w:eastAsia="Calibri"/>
          <w:bCs/>
          <w:sz w:val="20"/>
          <w:highlight w:val="yellow"/>
          <w:u w:val="single"/>
        </w:rPr>
        <w:t>that’s where</w:t>
      </w:r>
      <w:r w:rsidRPr="00A768A6">
        <w:rPr>
          <w:rFonts w:eastAsia="Calibri"/>
          <w:bCs/>
          <w:sz w:val="20"/>
          <w:u w:val="single"/>
        </w:rPr>
        <w:t xml:space="preserve"> the </w:t>
      </w:r>
      <w:r w:rsidRPr="00A768A6">
        <w:rPr>
          <w:rFonts w:eastAsia="Calibri"/>
          <w:b/>
          <w:iCs/>
          <w:sz w:val="20"/>
          <w:u w:val="single"/>
          <w:bdr w:val="single" w:sz="18" w:space="0" w:color="auto"/>
        </w:rPr>
        <w:t xml:space="preserve">expansion of the X-Band </w:t>
      </w:r>
      <w:r w:rsidRPr="003C7CF5">
        <w:rPr>
          <w:rFonts w:eastAsia="Calibri"/>
          <w:b/>
          <w:iCs/>
          <w:sz w:val="20"/>
          <w:highlight w:val="yellow"/>
          <w:u w:val="single"/>
          <w:bdr w:val="single" w:sz="18" w:space="0" w:color="auto"/>
        </w:rPr>
        <w:t>radar</w:t>
      </w:r>
      <w:r w:rsidRPr="00A768A6">
        <w:rPr>
          <w:rFonts w:eastAsia="Calibri"/>
          <w:b/>
          <w:iCs/>
          <w:sz w:val="20"/>
          <w:u w:val="single"/>
          <w:bdr w:val="single" w:sz="18" w:space="0" w:color="auto"/>
        </w:rPr>
        <w:t xml:space="preserve"> network </w:t>
      </w:r>
      <w:r w:rsidRPr="003C7CF5">
        <w:rPr>
          <w:rFonts w:eastAsia="Calibri"/>
          <w:b/>
          <w:iCs/>
          <w:sz w:val="20"/>
          <w:highlight w:val="yellow"/>
          <w:u w:val="single"/>
          <w:bdr w:val="single" w:sz="18" w:space="0" w:color="auto"/>
        </w:rPr>
        <w:t>comes in</w:t>
      </w:r>
      <w:r w:rsidRPr="003C7CF5">
        <w:rPr>
          <w:rFonts w:eastAsia="Calibri"/>
          <w:bCs/>
          <w:sz w:val="20"/>
          <w:highlight w:val="yellow"/>
          <w:u w:val="single"/>
        </w:rPr>
        <w:t>.</w:t>
      </w:r>
      <w:r w:rsidRPr="00A768A6">
        <w:rPr>
          <w:rFonts w:eastAsia="Calibri"/>
        </w:rPr>
        <w:t xml:space="preserve"> American officials have claimed that </w:t>
      </w:r>
      <w:r w:rsidRPr="00A768A6">
        <w:rPr>
          <w:rFonts w:eastAsia="Calibri"/>
          <w:bCs/>
          <w:sz w:val="20"/>
          <w:u w:val="single"/>
        </w:rPr>
        <w:t>this potential placement of an X-Band installation in southern Japan is a response to the threat posed by North Korea, and that may well be the case</w:t>
      </w:r>
      <w:r w:rsidRPr="00A768A6">
        <w:rPr>
          <w:rFonts w:eastAsia="Calibri"/>
        </w:rPr>
        <w:t xml:space="preserve">, but </w:t>
      </w:r>
      <w:r w:rsidRPr="00A768A6">
        <w:rPr>
          <w:rFonts w:eastAsia="Calibri"/>
          <w:bCs/>
          <w:sz w:val="20"/>
          <w:u w:val="single"/>
        </w:rPr>
        <w:t xml:space="preserve">it would also have the added side effect of wrapping an extensive radar blanket around China; one that may expand even further if radar systems in South Korea, Taiwan, and India were ever integrated into a wider regional system. </w:t>
      </w:r>
      <w:r w:rsidRPr="003C7CF5">
        <w:rPr>
          <w:rFonts w:eastAsia="Calibri"/>
          <w:bCs/>
          <w:sz w:val="20"/>
          <w:highlight w:val="yellow"/>
          <w:u w:val="single"/>
        </w:rPr>
        <w:t xml:space="preserve">X-Band is a highly sophisticated type of radar that has </w:t>
      </w:r>
      <w:r w:rsidRPr="003C7CF5">
        <w:rPr>
          <w:rFonts w:eastAsia="Calibri"/>
          <w:b/>
          <w:iCs/>
          <w:sz w:val="20"/>
          <w:highlight w:val="yellow"/>
          <w:u w:val="single"/>
          <w:bdr w:val="single" w:sz="18" w:space="0" w:color="auto"/>
        </w:rPr>
        <w:t>the range and sensitivity required to give anti-ballistic missile platforms enough time</w:t>
      </w:r>
      <w:r w:rsidRPr="00A768A6">
        <w:rPr>
          <w:rFonts w:eastAsia="Calibri"/>
          <w:b/>
          <w:iCs/>
          <w:sz w:val="20"/>
          <w:u w:val="single"/>
          <w:bdr w:val="single" w:sz="18" w:space="0" w:color="auto"/>
        </w:rPr>
        <w:t xml:space="preserve"> to act</w:t>
      </w:r>
      <w:r w:rsidRPr="00A768A6">
        <w:rPr>
          <w:rFonts w:eastAsia="Calibri"/>
          <w:bCs/>
          <w:sz w:val="20"/>
          <w:u w:val="single"/>
        </w:rPr>
        <w:t xml:space="preserve">. It is said to be able to </w:t>
      </w:r>
      <w:r w:rsidRPr="00A768A6">
        <w:rPr>
          <w:rFonts w:eastAsia="Calibri"/>
          <w:b/>
          <w:iCs/>
          <w:sz w:val="20"/>
          <w:u w:val="single"/>
          <w:bdr w:val="single" w:sz="18" w:space="0" w:color="auto"/>
        </w:rPr>
        <w:t>detect a softball tossed in the air from 2,900 miles away</w:t>
      </w:r>
      <w:r w:rsidRPr="00A768A6">
        <w:rPr>
          <w:rFonts w:eastAsia="Calibri"/>
          <w:bCs/>
          <w:sz w:val="20"/>
          <w:u w:val="single"/>
        </w:rPr>
        <w:t>, and has already been deployed in Israel and northern Japan</w:t>
      </w:r>
      <w:r w:rsidRPr="00A768A6">
        <w:rPr>
          <w:rFonts w:eastAsia="Calibri"/>
        </w:rPr>
        <w:t xml:space="preserve">. X-Band detection can be used in tandem with Terminal High Altitude Defense (THAAD) and ship-based anti-ballistic missile platforms. According to the Wall Street Journal article that broke the story of the Obama administration’s X-Band expansion in Asia, </w:t>
      </w:r>
      <w:r w:rsidRPr="00A768A6">
        <w:rPr>
          <w:rFonts w:eastAsia="Calibri"/>
          <w:bCs/>
          <w:sz w:val="20"/>
          <w:u w:val="single"/>
        </w:rPr>
        <w:t xml:space="preserve">the US military is currently building six new THAADs and 10 new anti-ballistic missile capable warships, over half of which are bound for </w:t>
      </w:r>
      <w:r w:rsidRPr="00A768A6">
        <w:rPr>
          <w:rFonts w:eastAsia="Calibri"/>
          <w:bCs/>
          <w:sz w:val="20"/>
          <w:u w:val="single"/>
        </w:rPr>
        <w:lastRenderedPageBreak/>
        <w:t xml:space="preserve">deployment in the Pacific. Obviously, </w:t>
      </w:r>
      <w:r w:rsidRPr="003C7CF5">
        <w:rPr>
          <w:rFonts w:eastAsia="Calibri"/>
          <w:bCs/>
          <w:sz w:val="20"/>
          <w:highlight w:val="yellow"/>
          <w:u w:val="single"/>
        </w:rPr>
        <w:t>these</w:t>
      </w:r>
      <w:r w:rsidRPr="00A768A6">
        <w:rPr>
          <w:rFonts w:eastAsia="Calibri"/>
          <w:bCs/>
          <w:sz w:val="20"/>
          <w:u w:val="single"/>
        </w:rPr>
        <w:t xml:space="preserve"> </w:t>
      </w:r>
      <w:r w:rsidRPr="00A768A6">
        <w:rPr>
          <w:rFonts w:eastAsia="Calibri"/>
          <w:b/>
          <w:iCs/>
          <w:sz w:val="20"/>
          <w:u w:val="single"/>
          <w:bdr w:val="single" w:sz="18" w:space="0" w:color="auto"/>
        </w:rPr>
        <w:t xml:space="preserve">weapons </w:t>
      </w:r>
      <w:r w:rsidRPr="003C7CF5">
        <w:rPr>
          <w:rFonts w:eastAsia="Calibri"/>
          <w:b/>
          <w:iCs/>
          <w:sz w:val="20"/>
          <w:highlight w:val="yellow"/>
          <w:u w:val="single"/>
          <w:bdr w:val="single" w:sz="18" w:space="0" w:color="auto"/>
        </w:rPr>
        <w:t>will affect the military balance in East Asia. They will help assuage Japanese fears</w:t>
      </w:r>
      <w:r w:rsidRPr="00A768A6">
        <w:rPr>
          <w:rFonts w:eastAsia="Calibri"/>
          <w:b/>
          <w:iCs/>
          <w:sz w:val="20"/>
          <w:u w:val="single"/>
          <w:bdr w:val="single" w:sz="18" w:space="0" w:color="auto"/>
        </w:rPr>
        <w:t xml:space="preserve"> over both North Korea and an increasingly nationalist China</w:t>
      </w:r>
      <w:r w:rsidRPr="00A768A6">
        <w:rPr>
          <w:rFonts w:eastAsia="Calibri"/>
          <w:bCs/>
          <w:sz w:val="20"/>
          <w:u w:val="single"/>
        </w:rPr>
        <w:t xml:space="preserve">, </w:t>
      </w:r>
      <w:r w:rsidRPr="003C7CF5">
        <w:rPr>
          <w:rFonts w:eastAsia="Calibri"/>
          <w:bCs/>
          <w:sz w:val="20"/>
          <w:highlight w:val="yellow"/>
          <w:u w:val="single"/>
        </w:rPr>
        <w:t>and</w:t>
      </w:r>
      <w:r w:rsidRPr="00A768A6">
        <w:rPr>
          <w:rFonts w:eastAsia="Calibri"/>
          <w:bCs/>
          <w:sz w:val="20"/>
          <w:u w:val="single"/>
        </w:rPr>
        <w:t xml:space="preserve"> they will </w:t>
      </w:r>
      <w:r w:rsidRPr="003C7CF5">
        <w:rPr>
          <w:rFonts w:eastAsia="Calibri"/>
          <w:b/>
          <w:iCs/>
          <w:sz w:val="20"/>
          <w:highlight w:val="yellow"/>
          <w:u w:val="single"/>
          <w:bdr w:val="single" w:sz="18" w:space="0" w:color="auto"/>
        </w:rPr>
        <w:t xml:space="preserve">increase the credibility of US </w:t>
      </w:r>
      <w:r w:rsidRPr="00A768A6">
        <w:rPr>
          <w:rFonts w:eastAsia="Calibri"/>
          <w:b/>
          <w:iCs/>
          <w:sz w:val="20"/>
          <w:u w:val="single"/>
          <w:bdr w:val="single" w:sz="18" w:space="0" w:color="auto"/>
        </w:rPr>
        <w:t xml:space="preserve">military </w:t>
      </w:r>
      <w:r w:rsidRPr="003C7CF5">
        <w:rPr>
          <w:rFonts w:eastAsia="Calibri"/>
          <w:b/>
          <w:iCs/>
          <w:sz w:val="20"/>
          <w:highlight w:val="yellow"/>
          <w:u w:val="single"/>
          <w:bdr w:val="single" w:sz="18" w:space="0" w:color="auto"/>
        </w:rPr>
        <w:t>deterrence</w:t>
      </w:r>
      <w:r w:rsidRPr="00A768A6">
        <w:rPr>
          <w:rFonts w:eastAsia="Calibri"/>
        </w:rPr>
        <w:t xml:space="preserve"> in regards to a potential conflict over Taiwan. But the X-Band expansion and increases in anti-ballistic missile platforms can’t change geography, and the US military will have a hard time maintaining an upper hand in what is essentially China’s backyard. For example, any anti-ballistic missile system can be overwhelmed and thus circumvented by simply increasing the amount of missiles being fired. Given the fact that China already has over 1,000 missiles aimed at Taiwan, </w:t>
      </w:r>
      <w:r w:rsidRPr="003C7CF5">
        <w:rPr>
          <w:rFonts w:eastAsia="Calibri"/>
          <w:bCs/>
          <w:sz w:val="20"/>
          <w:highlight w:val="yellow"/>
          <w:u w:val="single"/>
        </w:rPr>
        <w:t>the</w:t>
      </w:r>
      <w:r w:rsidRPr="00A768A6">
        <w:rPr>
          <w:rFonts w:eastAsia="Calibri"/>
          <w:bCs/>
          <w:sz w:val="20"/>
          <w:u w:val="single"/>
        </w:rPr>
        <w:t xml:space="preserve"> X-Band radar </w:t>
      </w:r>
      <w:r w:rsidRPr="003C7CF5">
        <w:rPr>
          <w:rFonts w:eastAsia="Calibri"/>
          <w:bCs/>
          <w:sz w:val="20"/>
          <w:highlight w:val="yellow"/>
          <w:u w:val="single"/>
        </w:rPr>
        <w:t>network</w:t>
      </w:r>
      <w:r w:rsidRPr="00A768A6">
        <w:rPr>
          <w:rFonts w:eastAsia="Calibri"/>
          <w:bCs/>
          <w:sz w:val="20"/>
          <w:u w:val="single"/>
        </w:rPr>
        <w:t xml:space="preserve"> couldn’t hope to prevent massive damage in the event of a conflict in the Taiwan Strait</w:t>
      </w:r>
      <w:r w:rsidRPr="00A768A6">
        <w:rPr>
          <w:rFonts w:eastAsia="Calibri"/>
        </w:rPr>
        <w:t xml:space="preserve">. However, </w:t>
      </w:r>
      <w:r w:rsidRPr="00A768A6">
        <w:rPr>
          <w:rFonts w:eastAsia="Calibri"/>
          <w:bCs/>
          <w:sz w:val="20"/>
          <w:u w:val="single"/>
        </w:rPr>
        <w:t xml:space="preserve">it </w:t>
      </w:r>
      <w:r w:rsidRPr="003C7CF5">
        <w:rPr>
          <w:rFonts w:eastAsia="Calibri"/>
          <w:bCs/>
          <w:sz w:val="20"/>
          <w:highlight w:val="yellow"/>
          <w:u w:val="single"/>
        </w:rPr>
        <w:t>would</w:t>
      </w:r>
      <w:r w:rsidRPr="00A768A6">
        <w:rPr>
          <w:rFonts w:eastAsia="Calibri"/>
          <w:bCs/>
          <w:sz w:val="20"/>
          <w:u w:val="single"/>
        </w:rPr>
        <w:t xml:space="preserve"> help to </w:t>
      </w:r>
      <w:r w:rsidRPr="003C7CF5">
        <w:rPr>
          <w:rFonts w:eastAsia="Calibri"/>
          <w:bCs/>
          <w:sz w:val="20"/>
          <w:highlight w:val="yellow"/>
          <w:u w:val="single"/>
        </w:rPr>
        <w:t>limit the damage from any</w:t>
      </w:r>
      <w:r w:rsidRPr="00A768A6">
        <w:rPr>
          <w:rFonts w:eastAsia="Calibri"/>
          <w:bCs/>
          <w:sz w:val="20"/>
          <w:u w:val="single"/>
        </w:rPr>
        <w:t xml:space="preserve"> such </w:t>
      </w:r>
      <w:r w:rsidRPr="003C7CF5">
        <w:rPr>
          <w:rFonts w:eastAsia="Calibri"/>
          <w:bCs/>
          <w:sz w:val="20"/>
          <w:highlight w:val="yellow"/>
          <w:u w:val="single"/>
        </w:rPr>
        <w:t>attack and prevent small-scale</w:t>
      </w:r>
      <w:r w:rsidRPr="00A768A6">
        <w:rPr>
          <w:rFonts w:eastAsia="Calibri"/>
          <w:bCs/>
          <w:sz w:val="20"/>
          <w:u w:val="single"/>
        </w:rPr>
        <w:t xml:space="preserve"> ‘punitive’ </w:t>
      </w:r>
      <w:r w:rsidRPr="003C7CF5">
        <w:rPr>
          <w:rFonts w:eastAsia="Calibri"/>
          <w:bCs/>
          <w:sz w:val="20"/>
          <w:highlight w:val="yellow"/>
          <w:u w:val="single"/>
        </w:rPr>
        <w:t>strikes</w:t>
      </w:r>
      <w:r w:rsidRPr="00A768A6">
        <w:rPr>
          <w:rFonts w:eastAsia="Calibri"/>
          <w:bCs/>
          <w:sz w:val="20"/>
          <w:u w:val="single"/>
        </w:rPr>
        <w:t xml:space="preserve"> in the region</w:t>
      </w:r>
      <w:r w:rsidRPr="00A768A6">
        <w:rPr>
          <w:rFonts w:eastAsia="Calibri"/>
        </w:rPr>
        <w:t xml:space="preserve">. </w:t>
      </w:r>
      <w:r w:rsidRPr="003C7CF5">
        <w:rPr>
          <w:rFonts w:eastAsia="Calibri"/>
          <w:bCs/>
          <w:sz w:val="20"/>
          <w:highlight w:val="yellow"/>
          <w:u w:val="single"/>
        </w:rPr>
        <w:t xml:space="preserve">This move </w:t>
      </w:r>
      <w:r w:rsidRPr="003C7CF5">
        <w:rPr>
          <w:rFonts w:eastAsia="Calibri"/>
          <w:b/>
          <w:iCs/>
          <w:sz w:val="20"/>
          <w:highlight w:val="yellow"/>
          <w:u w:val="single"/>
          <w:bdr w:val="single" w:sz="18" w:space="0" w:color="auto"/>
        </w:rPr>
        <w:t>provides</w:t>
      </w:r>
      <w:r w:rsidRPr="00A768A6">
        <w:rPr>
          <w:rFonts w:eastAsia="Calibri"/>
          <w:b/>
          <w:iCs/>
          <w:sz w:val="20"/>
          <w:u w:val="single"/>
          <w:bdr w:val="single" w:sz="18" w:space="0" w:color="auto"/>
        </w:rPr>
        <w:t xml:space="preserve"> some </w:t>
      </w:r>
      <w:r w:rsidRPr="003C7CF5">
        <w:rPr>
          <w:rFonts w:eastAsia="Calibri"/>
          <w:b/>
          <w:iCs/>
          <w:sz w:val="20"/>
          <w:highlight w:val="yellow"/>
          <w:u w:val="single"/>
          <w:bdr w:val="single" w:sz="18" w:space="0" w:color="auto"/>
        </w:rPr>
        <w:t>substance to</w:t>
      </w:r>
      <w:r w:rsidRPr="00A768A6">
        <w:rPr>
          <w:rFonts w:eastAsia="Calibri"/>
          <w:b/>
          <w:iCs/>
          <w:sz w:val="20"/>
          <w:u w:val="single"/>
          <w:bdr w:val="single" w:sz="18" w:space="0" w:color="auto"/>
        </w:rPr>
        <w:t xml:space="preserve"> what has until now been </w:t>
      </w:r>
      <w:r w:rsidRPr="003C7CF5">
        <w:rPr>
          <w:rFonts w:eastAsia="Calibri"/>
          <w:b/>
          <w:iCs/>
          <w:sz w:val="20"/>
          <w:highlight w:val="yellow"/>
          <w:u w:val="single"/>
          <w:bdr w:val="single" w:sz="18" w:space="0" w:color="auto"/>
        </w:rPr>
        <w:t>a</w:t>
      </w:r>
      <w:r w:rsidRPr="00A768A6">
        <w:rPr>
          <w:rFonts w:eastAsia="Calibri"/>
          <w:b/>
          <w:iCs/>
          <w:sz w:val="20"/>
          <w:u w:val="single"/>
          <w:bdr w:val="single" w:sz="18" w:space="0" w:color="auto"/>
        </w:rPr>
        <w:t xml:space="preserve"> largely </w:t>
      </w:r>
      <w:r w:rsidRPr="003C7CF5">
        <w:rPr>
          <w:rFonts w:eastAsia="Calibri"/>
          <w:b/>
          <w:iCs/>
          <w:sz w:val="20"/>
          <w:highlight w:val="yellow"/>
          <w:u w:val="single"/>
          <w:bdr w:val="single" w:sz="18" w:space="0" w:color="auto"/>
        </w:rPr>
        <w:t>rhetorical Asian pivot.</w:t>
      </w:r>
      <w:r w:rsidRPr="003C7CF5">
        <w:rPr>
          <w:rFonts w:eastAsia="Calibri"/>
          <w:bCs/>
          <w:sz w:val="20"/>
          <w:highlight w:val="yellow"/>
          <w:u w:val="single"/>
        </w:rPr>
        <w:t xml:space="preserve"> It looks like the US government is </w:t>
      </w:r>
      <w:r w:rsidRPr="003C7CF5">
        <w:rPr>
          <w:rFonts w:eastAsia="Calibri"/>
          <w:b/>
          <w:iCs/>
          <w:sz w:val="20"/>
          <w:highlight w:val="yellow"/>
          <w:u w:val="single"/>
          <w:bdr w:val="single" w:sz="18" w:space="0" w:color="auto"/>
        </w:rPr>
        <w:t>serious about going toe-to-toe against China</w:t>
      </w:r>
      <w:r w:rsidRPr="00A768A6">
        <w:rPr>
          <w:rFonts w:eastAsia="Calibri"/>
          <w:b/>
          <w:iCs/>
          <w:sz w:val="20"/>
          <w:u w:val="single"/>
          <w:bdr w:val="single" w:sz="18" w:space="0" w:color="auto"/>
        </w:rPr>
        <w:t xml:space="preserve"> in East Asia</w:t>
      </w:r>
      <w:r w:rsidRPr="00A768A6">
        <w:rPr>
          <w:rFonts w:eastAsia="Calibri"/>
        </w:rPr>
        <w:t>. Consequently, announcements of more troops and equipment transfers to Asia should be expected in the future.</w:t>
      </w:r>
    </w:p>
    <w:p w:rsidR="008D6E88" w:rsidRPr="0028336A" w:rsidRDefault="008D6E88" w:rsidP="0028336A">
      <w:pPr>
        <w:rPr>
          <w:rStyle w:val="StyleBoldUnderline"/>
        </w:rPr>
      </w:pPr>
    </w:p>
    <w:p w:rsidR="00173184" w:rsidRDefault="00173184" w:rsidP="00173184"/>
    <w:p w:rsidR="0056563D" w:rsidRDefault="008D6E88" w:rsidP="00B46CF7">
      <w:pPr>
        <w:pStyle w:val="Heading3"/>
      </w:pPr>
      <w:r>
        <w:lastRenderedPageBreak/>
        <w:t xml:space="preserve">1NC </w:t>
      </w:r>
      <w:r w:rsidR="0028336A">
        <w:t>N</w:t>
      </w:r>
      <w:r>
        <w:t xml:space="preserve">orth </w:t>
      </w:r>
      <w:r w:rsidR="0028336A">
        <w:t>K</w:t>
      </w:r>
      <w:r>
        <w:t>orea</w:t>
      </w:r>
      <w:r w:rsidR="0028336A">
        <w:t xml:space="preserve"> </w:t>
      </w:r>
      <w:r w:rsidR="007921E8">
        <w:t>Turn</w:t>
      </w:r>
    </w:p>
    <w:p w:rsidR="00673E16" w:rsidRPr="00D431CE" w:rsidRDefault="00673E16" w:rsidP="00673E16">
      <w:pPr>
        <w:pStyle w:val="Heading4"/>
        <w:rPr>
          <w:rStyle w:val="StyleStyleBold12pt"/>
          <w:b/>
        </w:rPr>
      </w:pPr>
      <w:r w:rsidRPr="00D431CE">
        <w:rPr>
          <w:rStyle w:val="StyleStyleBold12pt"/>
          <w:b/>
        </w:rPr>
        <w:t xml:space="preserve">US BMD resolve over North Korea is high now  </w:t>
      </w:r>
    </w:p>
    <w:p w:rsidR="00673E16" w:rsidRDefault="00673E16" w:rsidP="00673E16">
      <w:proofErr w:type="spellStart"/>
      <w:r w:rsidRPr="00D431CE">
        <w:rPr>
          <w:rStyle w:val="StyleStyleBold12pt"/>
        </w:rPr>
        <w:t>Freedberg</w:t>
      </w:r>
      <w:proofErr w:type="spellEnd"/>
      <w:r w:rsidRPr="00D431CE">
        <w:rPr>
          <w:rStyle w:val="StyleStyleBold12pt"/>
        </w:rPr>
        <w:t xml:space="preserve"> 6/2</w:t>
      </w:r>
      <w:r>
        <w:t xml:space="preserve"> Sydney </w:t>
      </w:r>
      <w:proofErr w:type="spellStart"/>
      <w:r>
        <w:t>Freedburg</w:t>
      </w:r>
      <w:proofErr w:type="spellEnd"/>
      <w:r>
        <w:t>, Deputy Editor for Breaking Defense, “</w:t>
      </w:r>
      <w:proofErr w:type="gramStart"/>
      <w:r w:rsidRPr="00D431CE">
        <w:t>US Won’t Back Off On</w:t>
      </w:r>
      <w:proofErr w:type="gramEnd"/>
      <w:r w:rsidRPr="00D431CE">
        <w:t xml:space="preserve"> Korean Missile Defense, South China Sea: </w:t>
      </w:r>
      <w:proofErr w:type="spellStart"/>
      <w:r w:rsidRPr="00D431CE">
        <w:t>SecDef</w:t>
      </w:r>
      <w:proofErr w:type="spellEnd"/>
      <w:r>
        <w:t>”, Breaking Defense, June 2</w:t>
      </w:r>
      <w:r w:rsidRPr="00D431CE">
        <w:rPr>
          <w:vertAlign w:val="superscript"/>
        </w:rPr>
        <w:t>nd</w:t>
      </w:r>
      <w:r>
        <w:t xml:space="preserve">, 2016, </w:t>
      </w:r>
      <w:hyperlink r:id="rId12" w:history="1">
        <w:r w:rsidRPr="00E44839">
          <w:rPr>
            <w:rStyle w:val="Hyperlink"/>
          </w:rPr>
          <w:t>http://breakingdefense.com/2016/06/us-wont-back-off-on-korean-missile-defense-south-china-sea-secdef/</w:t>
        </w:r>
      </w:hyperlink>
    </w:p>
    <w:p w:rsidR="00673E16" w:rsidRDefault="00673E16" w:rsidP="00673E16">
      <w:r>
        <w:t xml:space="preserve">THAAD = BMD interceptors </w:t>
      </w:r>
    </w:p>
    <w:p w:rsidR="00673E16" w:rsidRDefault="00673E16" w:rsidP="00673E16">
      <w:pPr>
        <w:rPr>
          <w:sz w:val="16"/>
        </w:rPr>
      </w:pPr>
      <w:r w:rsidRPr="00D431CE">
        <w:rPr>
          <w:sz w:val="16"/>
        </w:rPr>
        <w:t>“</w:t>
      </w:r>
      <w:r w:rsidRPr="003C7CF5">
        <w:rPr>
          <w:rStyle w:val="Emphasis"/>
          <w:highlight w:val="yellow"/>
        </w:rPr>
        <w:t>We have elements of cooperation</w:t>
      </w:r>
      <w:r w:rsidRPr="00D431CE">
        <w:rPr>
          <w:sz w:val="16"/>
        </w:rPr>
        <w:t xml:space="preserve">, strong elements of cooperation, </w:t>
      </w:r>
      <w:r w:rsidRPr="003C7CF5">
        <w:rPr>
          <w:rStyle w:val="Emphasis"/>
          <w:highlight w:val="yellow"/>
        </w:rPr>
        <w:t>with China</w:t>
      </w:r>
      <w:r w:rsidRPr="00D431CE">
        <w:rPr>
          <w:rStyle w:val="Emphasis"/>
        </w:rPr>
        <w:t xml:space="preserve">, </w:t>
      </w:r>
      <w:r w:rsidRPr="003C7CF5">
        <w:rPr>
          <w:rStyle w:val="Emphasis"/>
          <w:highlight w:val="yellow"/>
        </w:rPr>
        <w:t>even as we have</w:t>
      </w:r>
      <w:r w:rsidRPr="00D431CE">
        <w:rPr>
          <w:rStyle w:val="Emphasis"/>
        </w:rPr>
        <w:t xml:space="preserve"> some elements of </w:t>
      </w:r>
      <w:r w:rsidRPr="003C7CF5">
        <w:rPr>
          <w:rStyle w:val="Emphasis"/>
          <w:highlight w:val="yellow"/>
        </w:rPr>
        <w:t>competition</w:t>
      </w:r>
      <w:r w:rsidRPr="00D431CE">
        <w:rPr>
          <w:sz w:val="16"/>
        </w:rPr>
        <w:t xml:space="preserve">,” </w:t>
      </w:r>
      <w:r w:rsidRPr="00D431CE">
        <w:rPr>
          <w:rStyle w:val="Emphasis"/>
        </w:rPr>
        <w:t xml:space="preserve">Carter said, </w:t>
      </w:r>
      <w:r w:rsidRPr="00D431CE">
        <w:rPr>
          <w:sz w:val="16"/>
        </w:rPr>
        <w:t xml:space="preserve">taking particular pains to praise Chinese pressure on North Korea. “Now, I don’t want speak for the Chinese, but I think </w:t>
      </w:r>
      <w:r w:rsidRPr="003C7CF5">
        <w:rPr>
          <w:rStyle w:val="Emphasis"/>
          <w:highlight w:val="yellow"/>
        </w:rPr>
        <w:t>everybody’s very frustrated at North Korea</w:t>
      </w:r>
      <w:r w:rsidRPr="00D431CE">
        <w:rPr>
          <w:rStyle w:val="Emphasis"/>
        </w:rPr>
        <w:t>n behavior</w:t>
      </w:r>
      <w:r w:rsidRPr="00D431CE">
        <w:rPr>
          <w:sz w:val="16"/>
        </w:rPr>
        <w:t xml:space="preserve">.” But, asked one reporter, don’t five North Korean missile tests in a row (albeit all failures) call for a reappraisal of the threat? “Whatever the outcome of the test, the fact remains that </w:t>
      </w:r>
      <w:r w:rsidRPr="00D431CE">
        <w:rPr>
          <w:rStyle w:val="Emphasis"/>
        </w:rPr>
        <w:t>they’re trying to make those missiles fly</w:t>
      </w:r>
      <w:r w:rsidRPr="00D431CE">
        <w:rPr>
          <w:sz w:val="16"/>
        </w:rPr>
        <w:t xml:space="preserve">,” said Carter. “Whatever the outcome, this is something that is provocative. </w:t>
      </w:r>
      <w:r w:rsidRPr="003C7CF5">
        <w:rPr>
          <w:rStyle w:val="Emphasis"/>
          <w:highlight w:val="yellow"/>
        </w:rPr>
        <w:t>It’s destabilizing</w:t>
      </w:r>
      <w:r w:rsidRPr="00D431CE">
        <w:rPr>
          <w:sz w:val="16"/>
        </w:rPr>
        <w:t xml:space="preserve">. It’s contrary to the United Nations Security Council resolutions.” </w:t>
      </w:r>
      <w:r w:rsidRPr="00D431CE">
        <w:rPr>
          <w:rStyle w:val="Emphasis"/>
        </w:rPr>
        <w:t>It’s th</w:t>
      </w:r>
      <w:r w:rsidRPr="003C7CF5">
        <w:rPr>
          <w:rStyle w:val="Emphasis"/>
          <w:highlight w:val="yellow"/>
        </w:rPr>
        <w:t>is missile threat</w:t>
      </w:r>
      <w:r w:rsidRPr="00D431CE">
        <w:rPr>
          <w:rStyle w:val="Emphasis"/>
        </w:rPr>
        <w:t xml:space="preserve"> that seems to have </w:t>
      </w:r>
      <w:r w:rsidRPr="003C7CF5">
        <w:rPr>
          <w:rStyle w:val="Emphasis"/>
          <w:highlight w:val="yellow"/>
        </w:rPr>
        <w:t>finally convinced South Korea to ask for an American THAAD battery</w:t>
      </w:r>
      <w:r w:rsidRPr="00D431CE">
        <w:rPr>
          <w:sz w:val="16"/>
        </w:rPr>
        <w:t xml:space="preserve">, supplementing shorter-range Patriot missile defense systems. (Both are US Army systems, underscoring the often-overlooked role of land power in the Pacific). Carter will meet in Singapore with his South Korean counterpart, he said, and “I’m sure that topic will come up, (but) it’s not something we need to discuss much…because the </w:t>
      </w:r>
      <w:r w:rsidRPr="003C7CF5">
        <w:rPr>
          <w:rStyle w:val="Emphasis"/>
          <w:highlight w:val="yellow"/>
        </w:rPr>
        <w:t>plans are moving forward</w:t>
      </w:r>
      <w:r w:rsidRPr="003C7CF5">
        <w:rPr>
          <w:sz w:val="16"/>
          <w:highlight w:val="yellow"/>
        </w:rPr>
        <w:t>.” “</w:t>
      </w:r>
      <w:r w:rsidRPr="003C7CF5">
        <w:rPr>
          <w:rStyle w:val="Emphasis"/>
          <w:highlight w:val="yellow"/>
        </w:rPr>
        <w:t>This is an alliance decision,</w:t>
      </w:r>
      <w:r w:rsidRPr="00D431CE">
        <w:rPr>
          <w:sz w:val="16"/>
        </w:rPr>
        <w:t xml:space="preserve"> a decision </w:t>
      </w:r>
      <w:r w:rsidRPr="003C7CF5">
        <w:rPr>
          <w:rStyle w:val="Emphasis"/>
          <w:highlight w:val="yellow"/>
        </w:rPr>
        <w:t>of</w:t>
      </w:r>
      <w:r w:rsidRPr="00D431CE">
        <w:rPr>
          <w:rStyle w:val="Emphasis"/>
        </w:rPr>
        <w:t xml:space="preserve"> </w:t>
      </w:r>
      <w:r w:rsidRPr="003C7CF5">
        <w:rPr>
          <w:rStyle w:val="Emphasis"/>
          <w:highlight w:val="yellow"/>
        </w:rPr>
        <w:t>the</w:t>
      </w:r>
      <w:r w:rsidRPr="00D431CE">
        <w:rPr>
          <w:rStyle w:val="Emphasis"/>
        </w:rPr>
        <w:t xml:space="preserve"> </w:t>
      </w:r>
      <w:r w:rsidRPr="00D431CE">
        <w:rPr>
          <w:sz w:val="16"/>
        </w:rPr>
        <w:t xml:space="preserve">United States and the </w:t>
      </w:r>
      <w:r w:rsidRPr="003C7CF5">
        <w:rPr>
          <w:rStyle w:val="Emphasis"/>
          <w:highlight w:val="yellow"/>
        </w:rPr>
        <w:t>R</w:t>
      </w:r>
      <w:r w:rsidRPr="00D431CE">
        <w:rPr>
          <w:rStyle w:val="Emphasis"/>
        </w:rPr>
        <w:t xml:space="preserve">epublic </w:t>
      </w:r>
      <w:r w:rsidRPr="003C7CF5">
        <w:rPr>
          <w:rStyle w:val="Emphasis"/>
          <w:highlight w:val="yellow"/>
        </w:rPr>
        <w:t>o</w:t>
      </w:r>
      <w:r w:rsidRPr="00D431CE">
        <w:rPr>
          <w:rStyle w:val="Emphasis"/>
        </w:rPr>
        <w:t xml:space="preserve">f </w:t>
      </w:r>
      <w:r w:rsidRPr="003C7CF5">
        <w:rPr>
          <w:rStyle w:val="Emphasis"/>
          <w:highlight w:val="yellow"/>
        </w:rPr>
        <w:t>K</w:t>
      </w:r>
      <w:r w:rsidRPr="00D431CE">
        <w:rPr>
          <w:rStyle w:val="Emphasis"/>
        </w:rPr>
        <w:t xml:space="preserve">orea which is </w:t>
      </w:r>
      <w:r w:rsidRPr="003C7CF5">
        <w:rPr>
          <w:rStyle w:val="Emphasis"/>
          <w:highlight w:val="yellow"/>
        </w:rPr>
        <w:t>about protecting</w:t>
      </w:r>
      <w:r w:rsidRPr="00D431CE">
        <w:rPr>
          <w:rStyle w:val="Emphasis"/>
        </w:rPr>
        <w:t xml:space="preserve"> us both </w:t>
      </w:r>
      <w:r w:rsidRPr="003C7CF5">
        <w:rPr>
          <w:rStyle w:val="Emphasis"/>
          <w:highlight w:val="yellow"/>
        </w:rPr>
        <w:t>from North Korean</w:t>
      </w:r>
      <w:r w:rsidRPr="00D431CE">
        <w:rPr>
          <w:rStyle w:val="Emphasis"/>
        </w:rPr>
        <w:t xml:space="preserve"> missile </w:t>
      </w:r>
      <w:r w:rsidRPr="003C7CF5">
        <w:rPr>
          <w:rStyle w:val="Emphasis"/>
          <w:highlight w:val="yellow"/>
        </w:rPr>
        <w:t>attack</w:t>
      </w:r>
      <w:r w:rsidRPr="00D431CE">
        <w:rPr>
          <w:rStyle w:val="Emphasis"/>
        </w:rPr>
        <w:t>,</w:t>
      </w:r>
      <w:r w:rsidRPr="00D431CE">
        <w:rPr>
          <w:sz w:val="16"/>
        </w:rPr>
        <w:t>” Carter said. “It’s an alliance decision, (and) the implementation of it will be a series of decisions that we take together.”</w:t>
      </w:r>
    </w:p>
    <w:p w:rsidR="00673E16" w:rsidRDefault="00673E16" w:rsidP="00673E16">
      <w:pPr>
        <w:rPr>
          <w:sz w:val="16"/>
        </w:rPr>
      </w:pPr>
    </w:p>
    <w:p w:rsidR="00673E16" w:rsidRDefault="00673E16" w:rsidP="00673E16">
      <w:pPr>
        <w:pStyle w:val="Heading4"/>
      </w:pPr>
      <w:r>
        <w:t xml:space="preserve">Current stability proves missile defense isn’t escalating conflict potential BUT eliminating it locks in </w:t>
      </w:r>
      <w:r w:rsidRPr="007921E8">
        <w:t xml:space="preserve">nuclear </w:t>
      </w:r>
      <w:r>
        <w:t xml:space="preserve">weapons threats </w:t>
      </w:r>
      <w:r w:rsidRPr="007921E8">
        <w:t>as our only means for deterrence</w:t>
      </w:r>
      <w:r>
        <w:t xml:space="preserve">---not a viable strategy </w:t>
      </w:r>
    </w:p>
    <w:p w:rsidR="00673E16" w:rsidRPr="007921E8" w:rsidRDefault="00673E16" w:rsidP="00673E16">
      <w:pPr>
        <w:rPr>
          <w:b/>
          <w:sz w:val="24"/>
        </w:rPr>
      </w:pPr>
      <w:r w:rsidRPr="007921E8">
        <w:rPr>
          <w:rStyle w:val="StyleStyleBold12pt"/>
        </w:rPr>
        <w:t xml:space="preserve">Brad Roberts, Stanford professor, </w:t>
      </w:r>
      <w:proofErr w:type="gramStart"/>
      <w:r w:rsidRPr="007921E8">
        <w:rPr>
          <w:rStyle w:val="StyleStyleBold12pt"/>
        </w:rPr>
        <w:t>2014</w:t>
      </w:r>
      <w:r>
        <w:rPr>
          <w:b/>
          <w:sz w:val="24"/>
        </w:rPr>
        <w:t xml:space="preserve"> </w:t>
      </w:r>
      <w:r>
        <w:t xml:space="preserve"> “</w:t>
      </w:r>
      <w:proofErr w:type="gramEnd"/>
      <w:r>
        <w:t xml:space="preserve">On the Strategic Value of Ballistic Missile Defense”, </w:t>
      </w:r>
      <w:hyperlink r:id="rId13" w:history="1">
        <w:r w:rsidRPr="00024E2C">
          <w:rPr>
            <w:rStyle w:val="Hyperlink"/>
          </w:rPr>
          <w:t>http://www.ifri.org/sites/default/files/atoms/files/pp50roberts.pdf</w:t>
        </w:r>
      </w:hyperlink>
    </w:p>
    <w:p w:rsidR="00673E16" w:rsidRDefault="00673E16" w:rsidP="00673E16">
      <w:r w:rsidRPr="007921E8">
        <w:t xml:space="preserve">This new strategic problem has been taking shape ever since the wakeup call provided by the Persian Gulf War. With an eye on this emerging problem, the United States has made some clear and decisive strategic choices. To a significant extent, these are common across administrations since the end of the Cold War and enjoy a significant degree of bipartisan support. In its national strategy, </w:t>
      </w:r>
      <w:r w:rsidRPr="003C7CF5">
        <w:rPr>
          <w:rStyle w:val="StyleBoldUnderline"/>
          <w:highlight w:val="yellow"/>
        </w:rPr>
        <w:t>the United States has chosen to remain engaged</w:t>
      </w:r>
      <w:r w:rsidRPr="007921E8">
        <w:t xml:space="preserve">, not retreat into isolationism, </w:t>
      </w:r>
      <w:r w:rsidRPr="003C7CF5">
        <w:rPr>
          <w:rStyle w:val="StyleBoldUnderline"/>
          <w:highlight w:val="yellow"/>
        </w:rPr>
        <w:t>and to modernize its alliances</w:t>
      </w:r>
      <w:r w:rsidRPr="007921E8">
        <w:t xml:space="preserve"> for 21st century purposes. In its military strategy, it has chosen to project power in support of its international commitments and to maintain strong capabilities for deterring and defeating potential regional aggressors.</w:t>
      </w:r>
      <w:r w:rsidRPr="007921E8">
        <w:rPr>
          <w:sz w:val="12"/>
        </w:rPr>
        <w:t xml:space="preserve">¶ </w:t>
      </w:r>
      <w:r w:rsidRPr="003C7CF5">
        <w:rPr>
          <w:rStyle w:val="StyleBoldUnderline"/>
          <w:highlight w:val="yellow"/>
        </w:rPr>
        <w:t>The United States has also rejected mutual vulnerability as the basis of the strategic relationships with states like North Korea</w:t>
      </w:r>
      <w:r w:rsidRPr="007921E8">
        <w:t xml:space="preserve">. It has done so in part because of an abiding concern that a multipolar world based on the principle of mutual assured destruction would be deeply unstable. In a world of multiple nuclear powers large and small with nuclear arsenals of intercontinental reach, the vision of world order set out in the United Nations system – of cooperative and collective security – might be seen as finally failed, as a handful of major powers are no longer able to exercise power to secure international peace. But there are other reasons as well. U.S. </w:t>
      </w:r>
      <w:r w:rsidRPr="003C7CF5">
        <w:rPr>
          <w:rStyle w:val="StyleBoldUnderline"/>
          <w:highlight w:val="yellow"/>
        </w:rPr>
        <w:t>nuclear threats may not be credible, especially for gray zone conflicts and for red zone conflicts if the adversary believes there are significant military actions he can take that fall beneath the U.S. nuclear response threshold. U.S. nuclear threats may also not be effective</w:t>
      </w:r>
      <w:r w:rsidRPr="007921E8">
        <w:t xml:space="preserve">, especially for reducing the coercive value of aggressor nuclear threats and against leaders who calculate that an asymmetry of stake lends credibility to their </w:t>
      </w:r>
      <w:r w:rsidRPr="007921E8">
        <w:lastRenderedPageBreak/>
        <w:t xml:space="preserve">threats that the U.S. lacks because its interests at risk are not vital. </w:t>
      </w:r>
      <w:r w:rsidRPr="003C7CF5">
        <w:rPr>
          <w:rStyle w:val="StyleBoldUnderline"/>
          <w:highlight w:val="yellow"/>
        </w:rPr>
        <w:t>Heavy reliance on nuclear threats is also not reassuring to allies, who seek protection and assurance in addition to deterrence. Heavy reliance on nuclear threats would also be unhelpful to the effort to strengthen international cooperation for nonproliferation and disarmament</w:t>
      </w:r>
      <w:r w:rsidRPr="007921E8">
        <w:t>.</w:t>
      </w:r>
    </w:p>
    <w:p w:rsidR="00673E16" w:rsidRPr="00D431CE" w:rsidRDefault="00673E16" w:rsidP="00673E16">
      <w:pPr>
        <w:rPr>
          <w:sz w:val="16"/>
        </w:rPr>
      </w:pPr>
    </w:p>
    <w:p w:rsidR="00673E16" w:rsidRDefault="00673E16" w:rsidP="00673E16">
      <w:pPr>
        <w:pStyle w:val="Heading4"/>
      </w:pPr>
      <w:r>
        <w:t>Failure causes miscalculation and escalation—low level conflicts escalate absent credible defensive capabilities</w:t>
      </w:r>
    </w:p>
    <w:p w:rsidR="00673E16" w:rsidRPr="00D95D49" w:rsidRDefault="00673E16" w:rsidP="00673E16">
      <w:pPr>
        <w:rPr>
          <w:rStyle w:val="StyleStyleBold12pt"/>
        </w:rPr>
      </w:pPr>
      <w:r>
        <w:rPr>
          <w:rStyle w:val="StyleStyleBold12pt"/>
        </w:rPr>
        <w:t>Roberts 14</w:t>
      </w:r>
    </w:p>
    <w:p w:rsidR="00673E16" w:rsidRDefault="00673E16" w:rsidP="00673E16">
      <w:r>
        <w:t xml:space="preserve">[2014, Brad Roberts is a consulting professor at Stanford University, William Perry Fellow in International Security at the Center for International Security and Cooperation, and former U.S. Deputy Assistant Secretary of Defense for Nuclear and Missile Defense Policy, </w:t>
      </w:r>
      <w:r w:rsidRPr="00D95D49">
        <w:t xml:space="preserve"> “On the Strategic Value of Ballistic Missile Defense,” The </w:t>
      </w:r>
      <w:proofErr w:type="spellStart"/>
      <w:r w:rsidRPr="00D95D49">
        <w:t>Institut</w:t>
      </w:r>
      <w:proofErr w:type="spellEnd"/>
      <w:r w:rsidRPr="00D95D49">
        <w:t xml:space="preserve"> </w:t>
      </w:r>
      <w:proofErr w:type="spellStart"/>
      <w:r w:rsidRPr="00D95D49">
        <w:t>Français</w:t>
      </w:r>
      <w:proofErr w:type="spellEnd"/>
      <w:r w:rsidRPr="00D95D49">
        <w:t xml:space="preserve"> des Relations </w:t>
      </w:r>
      <w:proofErr w:type="spellStart"/>
      <w:r w:rsidRPr="00D95D49">
        <w:t>Internati</w:t>
      </w:r>
      <w:r>
        <w:t>onales</w:t>
      </w:r>
      <w:proofErr w:type="spellEnd"/>
      <w:r>
        <w:t>, Proliferation Papers 50]</w:t>
      </w:r>
    </w:p>
    <w:p w:rsidR="00673E16" w:rsidRDefault="00673E16" w:rsidP="00673E16">
      <w:pPr>
        <w:rPr>
          <w:rStyle w:val="StyleBoldUnderline"/>
        </w:rPr>
      </w:pPr>
      <w:r w:rsidRPr="00DF3E68">
        <w:rPr>
          <w:sz w:val="16"/>
        </w:rPr>
        <w:t xml:space="preserve">As a model of the new strategic problem, </w:t>
      </w:r>
      <w:r w:rsidRPr="003C7CF5">
        <w:rPr>
          <w:rStyle w:val="StyleBoldUnderline"/>
          <w:highlight w:val="yellow"/>
        </w:rPr>
        <w:t>North Korea helps</w:t>
      </w:r>
      <w:r w:rsidRPr="002B5909">
        <w:rPr>
          <w:rStyle w:val="StyleBoldUnderline"/>
        </w:rPr>
        <w:t xml:space="preserve"> to </w:t>
      </w:r>
      <w:r w:rsidRPr="003C7CF5">
        <w:rPr>
          <w:rStyle w:val="StyleBoldUnderline"/>
          <w:highlight w:val="yellow"/>
        </w:rPr>
        <w:t>illuminate</w:t>
      </w:r>
      <w:r w:rsidRPr="002B5909">
        <w:rPr>
          <w:rStyle w:val="StyleBoldUnderline"/>
        </w:rPr>
        <w:t xml:space="preserve"> a broad spectrum of </w:t>
      </w:r>
      <w:r w:rsidRPr="003C7CF5">
        <w:rPr>
          <w:rStyle w:val="StyleBoldUnderline"/>
          <w:highlight w:val="yellow"/>
        </w:rPr>
        <w:t>deterrence challenges</w:t>
      </w:r>
      <w:r w:rsidRPr="002B5909">
        <w:rPr>
          <w:rStyle w:val="StyleBoldUnderline"/>
        </w:rPr>
        <w:t xml:space="preserve"> in regional conflict under the nuclear shadow</w:t>
      </w:r>
      <w:r w:rsidRPr="00DF3E68">
        <w:rPr>
          <w:sz w:val="16"/>
        </w:rPr>
        <w:t xml:space="preserve">. Those challenges come in three distinct sets. </w:t>
      </w:r>
      <w:r w:rsidRPr="003C7CF5">
        <w:rPr>
          <w:rStyle w:val="StyleBoldUnderline"/>
          <w:highlight w:val="yellow"/>
        </w:rPr>
        <w:t>At the low end</w:t>
      </w:r>
      <w:r w:rsidRPr="00F20F74">
        <w:rPr>
          <w:rStyle w:val="StyleBoldUnderline"/>
        </w:rPr>
        <w:t xml:space="preserve"> of the conflict spectrum </w:t>
      </w:r>
      <w:r w:rsidRPr="003C7CF5">
        <w:rPr>
          <w:rStyle w:val="StyleBoldUnderline"/>
          <w:highlight w:val="yellow"/>
        </w:rPr>
        <w:t>are provocations</w:t>
      </w:r>
      <w:r w:rsidRPr="00F20F74">
        <w:rPr>
          <w:rStyle w:val="StyleBoldUnderline"/>
        </w:rPr>
        <w:t xml:space="preserve"> and confrontations </w:t>
      </w:r>
      <w:r w:rsidRPr="003C7CF5">
        <w:rPr>
          <w:rStyle w:val="StyleBoldUnderline"/>
          <w:highlight w:val="yellow"/>
        </w:rPr>
        <w:t>just below</w:t>
      </w:r>
      <w:r w:rsidRPr="00F20F74">
        <w:rPr>
          <w:rStyle w:val="StyleBoldUnderline"/>
        </w:rPr>
        <w:t xml:space="preserve"> the level of </w:t>
      </w:r>
      <w:r w:rsidRPr="003C7CF5">
        <w:rPr>
          <w:rStyle w:val="StyleBoldUnderline"/>
          <w:highlight w:val="yellow"/>
        </w:rPr>
        <w:t>armed conflict</w:t>
      </w:r>
      <w:r w:rsidRPr="00F20F74">
        <w:rPr>
          <w:rStyle w:val="StyleBoldUnderline"/>
        </w:rPr>
        <w:t>.</w:t>
      </w:r>
      <w:r w:rsidRPr="00DF3E68">
        <w:rPr>
          <w:sz w:val="16"/>
        </w:rPr>
        <w:t xml:space="preserve"> These encompass for example North Korea sinking of the </w:t>
      </w:r>
      <w:proofErr w:type="spellStart"/>
      <w:r w:rsidRPr="00DF3E68">
        <w:rPr>
          <w:sz w:val="16"/>
        </w:rPr>
        <w:t>Cheonan</w:t>
      </w:r>
      <w:proofErr w:type="spellEnd"/>
      <w:r w:rsidRPr="00DF3E68">
        <w:rPr>
          <w:sz w:val="16"/>
        </w:rPr>
        <w:t xml:space="preserve"> or the shelling of </w:t>
      </w:r>
      <w:proofErr w:type="spellStart"/>
      <w:r w:rsidRPr="00DF3E68">
        <w:rPr>
          <w:sz w:val="16"/>
        </w:rPr>
        <w:t>Yeonpyeong</w:t>
      </w:r>
      <w:proofErr w:type="spellEnd"/>
      <w:r w:rsidRPr="00DF3E68">
        <w:rPr>
          <w:sz w:val="16"/>
        </w:rPr>
        <w:t xml:space="preserve"> Island or China’s confrontational </w:t>
      </w:r>
      <w:r w:rsidRPr="00673E16">
        <w:rPr>
          <w:sz w:val="16"/>
        </w:rPr>
        <w:t xml:space="preserve">posturing in support of its claims in the maritime environment. </w:t>
      </w:r>
      <w:r w:rsidRPr="00673E16">
        <w:rPr>
          <w:rStyle w:val="StyleBoldUnderline"/>
        </w:rPr>
        <w:t>These are</w:t>
      </w:r>
      <w:r w:rsidRPr="00673E16">
        <w:rPr>
          <w:sz w:val="16"/>
        </w:rPr>
        <w:t xml:space="preserve"> what the latest Japanese defense white paper defines as “</w:t>
      </w:r>
      <w:r w:rsidRPr="00673E16">
        <w:rPr>
          <w:rStyle w:val="StyleBoldUnderline"/>
        </w:rPr>
        <w:t>gray zone” conflicts.</w:t>
      </w:r>
      <w:r w:rsidRPr="00673E16">
        <w:rPr>
          <w:sz w:val="16"/>
        </w:rPr>
        <w:t xml:space="preserve"> </w:t>
      </w:r>
      <w:r w:rsidRPr="00673E16">
        <w:rPr>
          <w:rStyle w:val="StyleBoldUnderline"/>
        </w:rPr>
        <w:t>At the opposite, high end of the spectrum are nuclear attacks on the homeland of the United States</w:t>
      </w:r>
      <w:r w:rsidRPr="00673E16">
        <w:rPr>
          <w:sz w:val="16"/>
        </w:rPr>
        <w:t xml:space="preserve">. Think of </w:t>
      </w:r>
      <w:r w:rsidRPr="00673E16">
        <w:rPr>
          <w:rStyle w:val="StyleBoldUnderline"/>
        </w:rPr>
        <w:t>this as the “black-and-white zone,” where any attack</w:t>
      </w:r>
      <w:r w:rsidRPr="00673E16">
        <w:rPr>
          <w:sz w:val="16"/>
        </w:rPr>
        <w:t xml:space="preserve"> by nuclear means on the homeland of the United States or an ally </w:t>
      </w:r>
      <w:r w:rsidRPr="00673E16">
        <w:rPr>
          <w:rStyle w:val="StyleBoldUnderline"/>
        </w:rPr>
        <w:t>should be understood as generating a U.S. nuclear response. In the middle are</w:t>
      </w:r>
      <w:r w:rsidRPr="00673E16">
        <w:rPr>
          <w:sz w:val="16"/>
        </w:rPr>
        <w:t xml:space="preserve"> what might be termed “</w:t>
      </w:r>
      <w:r w:rsidRPr="00673E16">
        <w:rPr>
          <w:rStyle w:val="StyleBoldUnderline"/>
        </w:rPr>
        <w:t>red zone” threats—conflicts involving actual combat operations and efforts by newly capable regional actors to try to exploit new nuclear and missile capabilities to their advantage with actions that they calculate or hope to be beneath the U.S. nuclear response threshold</w:t>
      </w:r>
      <w:r w:rsidRPr="00673E16">
        <w:rPr>
          <w:sz w:val="16"/>
        </w:rPr>
        <w:t xml:space="preserve">. Each of these areas poses new deterrence challenges in the 21st century. </w:t>
      </w:r>
      <w:r w:rsidRPr="00673E16">
        <w:rPr>
          <w:rStyle w:val="StyleBoldUnderline"/>
        </w:rPr>
        <w:t>Assertiveness in the “gray zone”</w:t>
      </w:r>
      <w:r w:rsidRPr="00673E16">
        <w:rPr>
          <w:sz w:val="16"/>
        </w:rPr>
        <w:t xml:space="preserve"> by North Korea </w:t>
      </w:r>
      <w:r w:rsidRPr="00673E16">
        <w:rPr>
          <w:rStyle w:val="StyleBoldUnderline"/>
        </w:rPr>
        <w:t>has markedly increased</w:t>
      </w:r>
      <w:r w:rsidRPr="00673E16">
        <w:rPr>
          <w:sz w:val="16"/>
        </w:rPr>
        <w:t xml:space="preserve">, perhaps as a result of </w:t>
      </w:r>
      <w:r w:rsidRPr="00673E16">
        <w:rPr>
          <w:rStyle w:val="StyleBoldUnderline"/>
        </w:rPr>
        <w:t>North Korea’s success in developing strategic forces that it believes can negate the risks of escalatory responses by the United States</w:t>
      </w:r>
      <w:r w:rsidRPr="00673E16">
        <w:rPr>
          <w:sz w:val="16"/>
        </w:rPr>
        <w:t xml:space="preserve"> and RoK.12 Deterrence in the “black and white zone” is not a new challenge but it is new in form, as a dangerous and unpredictable North Korea acquires the means to conduct such strikes. The “</w:t>
      </w:r>
      <w:r w:rsidRPr="00673E16">
        <w:rPr>
          <w:rStyle w:val="StyleBoldUnderline"/>
        </w:rPr>
        <w:t xml:space="preserve">red zone” </w:t>
      </w:r>
      <w:r w:rsidRPr="00673E16">
        <w:rPr>
          <w:sz w:val="16"/>
        </w:rPr>
        <w:t xml:space="preserve">is an area that heretofore has attracted little analytic attention. But there are new challenges that seem to be little understood. Among those </w:t>
      </w:r>
      <w:r w:rsidRPr="00673E16">
        <w:rPr>
          <w:rStyle w:val="StyleBoldUnderline"/>
        </w:rPr>
        <w:t>is the significant potential for miscalculation by the aggressor</w:t>
      </w:r>
      <w:r w:rsidRPr="00673E16">
        <w:rPr>
          <w:sz w:val="16"/>
        </w:rPr>
        <w:t>. In this red zone,</w:t>
      </w:r>
      <w:r w:rsidRPr="00DF3E68">
        <w:rPr>
          <w:sz w:val="16"/>
        </w:rPr>
        <w:t xml:space="preserve"> </w:t>
      </w:r>
      <w:r w:rsidRPr="003C7CF5">
        <w:rPr>
          <w:rStyle w:val="StyleBoldUnderline"/>
          <w:highlight w:val="yellow"/>
        </w:rPr>
        <w:t>it is possible to identify</w:t>
      </w:r>
      <w:r w:rsidRPr="00F20F74">
        <w:rPr>
          <w:rStyle w:val="StyleBoldUnderline"/>
        </w:rPr>
        <w:t xml:space="preserve"> some of the </w:t>
      </w:r>
      <w:r w:rsidRPr="003C7CF5">
        <w:rPr>
          <w:rStyle w:val="StyleBoldUnderline"/>
          <w:highlight w:val="yellow"/>
        </w:rPr>
        <w:t>key decisions by the adversary</w:t>
      </w:r>
      <w:r w:rsidRPr="00F20F74">
        <w:rPr>
          <w:rStyle w:val="StyleBoldUnderline"/>
        </w:rPr>
        <w:t xml:space="preserve"> related to these new nuclear and missile capabilities </w:t>
      </w:r>
      <w:r w:rsidRPr="003C7CF5">
        <w:rPr>
          <w:rStyle w:val="Emphasis"/>
          <w:highlight w:val="yellow"/>
        </w:rPr>
        <w:t>for which U.S. deterrence strategies and capabilities must be credible</w:t>
      </w:r>
      <w:r w:rsidRPr="00F20F74">
        <w:rPr>
          <w:rStyle w:val="Emphasis"/>
        </w:rPr>
        <w:t xml:space="preserve"> and effective.</w:t>
      </w:r>
      <w:r w:rsidRPr="00DF3E68">
        <w:rPr>
          <w:sz w:val="16"/>
        </w:rPr>
        <w:t xml:space="preserve"> Again, it is useful to use North Korea as a model. In a war on the peninsula, </w:t>
      </w:r>
      <w:r w:rsidRPr="00F20F74">
        <w:rPr>
          <w:rStyle w:val="StyleBoldUnderline"/>
        </w:rPr>
        <w:t xml:space="preserve">the </w:t>
      </w:r>
      <w:r w:rsidRPr="003C7CF5">
        <w:rPr>
          <w:rStyle w:val="StyleBoldUnderline"/>
          <w:highlight w:val="yellow"/>
        </w:rPr>
        <w:t>leadership in Pyongyang would</w:t>
      </w:r>
      <w:r w:rsidRPr="00F20F74">
        <w:rPr>
          <w:rStyle w:val="StyleBoldUnderline"/>
        </w:rPr>
        <w:t xml:space="preserve"> likely </w:t>
      </w:r>
      <w:r w:rsidRPr="003C7CF5">
        <w:rPr>
          <w:rStyle w:val="StyleBoldUnderline"/>
          <w:highlight w:val="yellow"/>
        </w:rPr>
        <w:t>face</w:t>
      </w:r>
      <w:r w:rsidRPr="00F20F74">
        <w:rPr>
          <w:rStyle w:val="StyleBoldUnderline"/>
        </w:rPr>
        <w:t xml:space="preserve"> a number of specific </w:t>
      </w:r>
      <w:r w:rsidRPr="003C7CF5">
        <w:rPr>
          <w:rStyle w:val="StyleBoldUnderline"/>
          <w:highlight w:val="yellow"/>
        </w:rPr>
        <w:t>decisions about how to utilize nuclear</w:t>
      </w:r>
      <w:r w:rsidRPr="00F20F74">
        <w:rPr>
          <w:rStyle w:val="StyleBoldUnderline"/>
        </w:rPr>
        <w:t xml:space="preserve">-tipped </w:t>
      </w:r>
      <w:r w:rsidRPr="003C7CF5">
        <w:rPr>
          <w:rStyle w:val="StyleBoldUnderline"/>
          <w:highlight w:val="yellow"/>
        </w:rPr>
        <w:t>missiles</w:t>
      </w:r>
      <w:r w:rsidRPr="00F20F74">
        <w:rPr>
          <w:rStyle w:val="StyleBoldUnderline"/>
        </w:rPr>
        <w:t xml:space="preserve"> and other means </w:t>
      </w:r>
      <w:r w:rsidRPr="003C7CF5">
        <w:rPr>
          <w:rStyle w:val="StyleBoldUnderline"/>
          <w:highlight w:val="yellow"/>
        </w:rPr>
        <w:t>to</w:t>
      </w:r>
      <w:r w:rsidRPr="00F20F74">
        <w:rPr>
          <w:rStyle w:val="StyleBoldUnderline"/>
        </w:rPr>
        <w:t xml:space="preserve"> try to </w:t>
      </w:r>
      <w:r w:rsidRPr="003C7CF5">
        <w:rPr>
          <w:rStyle w:val="StyleBoldUnderline"/>
          <w:highlight w:val="yellow"/>
        </w:rPr>
        <w:t>persuade</w:t>
      </w:r>
      <w:r w:rsidRPr="00F20F74">
        <w:rPr>
          <w:rStyle w:val="StyleBoldUnderline"/>
        </w:rPr>
        <w:t xml:space="preserve"> Seoul and </w:t>
      </w:r>
      <w:r w:rsidRPr="003C7CF5">
        <w:rPr>
          <w:rStyle w:val="StyleBoldUnderline"/>
          <w:highlight w:val="yellow"/>
        </w:rPr>
        <w:t>Washington to accept a political settlement</w:t>
      </w:r>
      <w:r w:rsidRPr="00DF3E68">
        <w:rPr>
          <w:sz w:val="16"/>
        </w:rPr>
        <w:t xml:space="preserve"> on terms favorable to its interests but </w:t>
      </w:r>
      <w:r w:rsidRPr="003C7CF5">
        <w:rPr>
          <w:rStyle w:val="StyleBoldUnderline"/>
          <w:highlight w:val="yellow"/>
        </w:rPr>
        <w:t>without</w:t>
      </w:r>
      <w:r w:rsidRPr="00F20F74">
        <w:rPr>
          <w:rStyle w:val="StyleBoldUnderline"/>
        </w:rPr>
        <w:t xml:space="preserve"> generating </w:t>
      </w:r>
      <w:r w:rsidRPr="003C7CF5">
        <w:rPr>
          <w:rStyle w:val="StyleBoldUnderline"/>
          <w:highlight w:val="yellow"/>
        </w:rPr>
        <w:t>a response</w:t>
      </w:r>
      <w:r w:rsidRPr="00F20F74">
        <w:rPr>
          <w:rStyle w:val="StyleBoldUnderline"/>
        </w:rPr>
        <w:t xml:space="preserve"> by the allies </w:t>
      </w:r>
      <w:r w:rsidRPr="003C7CF5">
        <w:rPr>
          <w:rStyle w:val="StyleBoldUnderline"/>
          <w:highlight w:val="yellow"/>
        </w:rPr>
        <w:t>involving</w:t>
      </w:r>
      <w:r w:rsidRPr="00F20F74">
        <w:rPr>
          <w:rStyle w:val="StyleBoldUnderline"/>
        </w:rPr>
        <w:t xml:space="preserve"> the employment of the overwhelming </w:t>
      </w:r>
      <w:r w:rsidRPr="003C7CF5">
        <w:rPr>
          <w:rStyle w:val="StyleBoldUnderline"/>
          <w:highlight w:val="yellow"/>
        </w:rPr>
        <w:t>nuclear forces</w:t>
      </w:r>
      <w:r w:rsidRPr="00F20F74">
        <w:rPr>
          <w:rStyle w:val="StyleBoldUnderline"/>
        </w:rPr>
        <w:t xml:space="preserve"> available to them. These are </w:t>
      </w:r>
      <w:r w:rsidRPr="003C7CF5">
        <w:rPr>
          <w:rStyle w:val="StyleBoldUnderline"/>
          <w:highlight w:val="yellow"/>
        </w:rPr>
        <w:t>decisions</w:t>
      </w:r>
      <w:r w:rsidRPr="00DF3E68">
        <w:rPr>
          <w:sz w:val="16"/>
        </w:rPr>
        <w:t xml:space="preserve">: 1. </w:t>
      </w:r>
      <w:r w:rsidRPr="003C7CF5">
        <w:rPr>
          <w:rStyle w:val="StyleBoldUnderline"/>
          <w:highlight w:val="yellow"/>
        </w:rPr>
        <w:t>To move from</w:t>
      </w:r>
      <w:r w:rsidRPr="00F20F74">
        <w:rPr>
          <w:rStyle w:val="StyleBoldUnderline"/>
        </w:rPr>
        <w:t xml:space="preserve"> a strategy of military </w:t>
      </w:r>
      <w:r w:rsidRPr="003C7CF5">
        <w:rPr>
          <w:rStyle w:val="StyleBoldUnderline"/>
          <w:highlight w:val="yellow"/>
        </w:rPr>
        <w:t>provocations into</w:t>
      </w:r>
      <w:r w:rsidRPr="00F20F74">
        <w:rPr>
          <w:rStyle w:val="StyleBoldUnderline"/>
        </w:rPr>
        <w:t xml:space="preserve"> military </w:t>
      </w:r>
      <w:r w:rsidRPr="003C7CF5">
        <w:rPr>
          <w:rStyle w:val="StyleBoldUnderline"/>
          <w:highlight w:val="yellow"/>
        </w:rPr>
        <w:t>action</w:t>
      </w:r>
      <w:r w:rsidRPr="00DF3E68">
        <w:rPr>
          <w:sz w:val="16"/>
        </w:rPr>
        <w:t xml:space="preserve"> aimed at accomplishing a fait accompli on the ground quickly, and reversible at high cost to the United States and its allies (and perhaps involving the use of chemical and/or biological weapons against key allied bases on the peninsula to slow U.S. intervention and local operations and also to signal escalation risks for the </w:t>
      </w:r>
      <w:proofErr w:type="spellStart"/>
      <w:r w:rsidRPr="00DF3E68">
        <w:rPr>
          <w:sz w:val="16"/>
        </w:rPr>
        <w:t>RoK</w:t>
      </w:r>
      <w:proofErr w:type="spellEnd"/>
      <w:r w:rsidRPr="00DF3E68">
        <w:rPr>
          <w:sz w:val="16"/>
        </w:rPr>
        <w:t xml:space="preserve"> and explicit threats to employ nuclear weapons if the allies do not accept the fait accompli). 2. </w:t>
      </w:r>
      <w:r w:rsidRPr="00F20F74">
        <w:rPr>
          <w:rStyle w:val="StyleBoldUnderline"/>
        </w:rPr>
        <w:t xml:space="preserve">If this strategy fails to produce the desired political results, </w:t>
      </w:r>
      <w:r w:rsidRPr="003C7CF5">
        <w:rPr>
          <w:rStyle w:val="StyleBoldUnderline"/>
          <w:highlight w:val="yellow"/>
        </w:rPr>
        <w:t>to escalate</w:t>
      </w:r>
      <w:r w:rsidRPr="00F20F74">
        <w:rPr>
          <w:rStyle w:val="StyleBoldUnderline"/>
        </w:rPr>
        <w:t xml:space="preserve"> by conducting missile attacks with non-nuclear weapons on U.S. bases</w:t>
      </w:r>
      <w:r w:rsidRPr="00DF3E68">
        <w:rPr>
          <w:sz w:val="16"/>
        </w:rPr>
        <w:t xml:space="preserve"> and other targets in Japan. 3. </w:t>
      </w:r>
      <w:r w:rsidRPr="00F20F74">
        <w:rPr>
          <w:rStyle w:val="StyleBoldUnderline"/>
        </w:rPr>
        <w:t>If this fails, t</w:t>
      </w:r>
      <w:r w:rsidRPr="003C7CF5">
        <w:rPr>
          <w:rStyle w:val="StyleBoldUnderline"/>
          <w:highlight w:val="yellow"/>
        </w:rPr>
        <w:t>o conduct a limited nuclear attack. North Korea might believe that such an attack could break the alliance</w:t>
      </w:r>
      <w:r w:rsidRPr="00DF3E68">
        <w:rPr>
          <w:sz w:val="16"/>
        </w:rPr>
        <w:t xml:space="preserve"> (by inducing the </w:t>
      </w:r>
      <w:proofErr w:type="spellStart"/>
      <w:r w:rsidRPr="00DF3E68">
        <w:rPr>
          <w:sz w:val="16"/>
        </w:rPr>
        <w:t>RoK</w:t>
      </w:r>
      <w:proofErr w:type="spellEnd"/>
      <w:r w:rsidRPr="00DF3E68">
        <w:rPr>
          <w:sz w:val="16"/>
        </w:rPr>
        <w:t xml:space="preserve"> to sue for peace before the United States is prepared to do so) </w:t>
      </w:r>
      <w:r w:rsidRPr="003C7CF5">
        <w:rPr>
          <w:rStyle w:val="StyleBoldUnderline"/>
          <w:highlight w:val="yellow"/>
        </w:rPr>
        <w:t>without running a</w:t>
      </w:r>
      <w:r w:rsidRPr="00F20F74">
        <w:rPr>
          <w:rStyle w:val="StyleBoldUnderline"/>
        </w:rPr>
        <w:t xml:space="preserve"> significant </w:t>
      </w:r>
      <w:r w:rsidRPr="003C7CF5">
        <w:rPr>
          <w:rStyle w:val="StyleBoldUnderline"/>
          <w:highlight w:val="yellow"/>
        </w:rPr>
        <w:t>risk of U.S. retaliation</w:t>
      </w:r>
      <w:r w:rsidRPr="00DF3E68">
        <w:rPr>
          <w:sz w:val="16"/>
        </w:rPr>
        <w:t xml:space="preserve">. It might believe that </w:t>
      </w:r>
      <w:r w:rsidRPr="00F20F74">
        <w:rPr>
          <w:rStyle w:val="StyleBoldUnderline"/>
        </w:rPr>
        <w:t xml:space="preserve">an off-shore demonstration shot or a high-altitude burst for its electro-magnetic pulse effects would not be seen by Washington as warranting a </w:t>
      </w:r>
      <w:r w:rsidRPr="00673E16">
        <w:rPr>
          <w:rStyle w:val="StyleBoldUnderline"/>
        </w:rPr>
        <w:t>retaliatory strike that would potentially kill many</w:t>
      </w:r>
      <w:r w:rsidRPr="00673E16">
        <w:rPr>
          <w:sz w:val="16"/>
        </w:rPr>
        <w:t xml:space="preserve">. Presumably this type of action would also be accompanied by a threat of more North Korean nuclear attacks if the allies do not sue for peace on the North’s terms. 4. If this fails, to threaten or conduct limited nuclear attacks on Japan or U.S. bases there, with the threat of more to </w:t>
      </w:r>
      <w:r w:rsidRPr="00673E16">
        <w:rPr>
          <w:sz w:val="16"/>
        </w:rPr>
        <w:lastRenderedPageBreak/>
        <w:t xml:space="preserve">come. 5. </w:t>
      </w:r>
      <w:r w:rsidRPr="00673E16">
        <w:rPr>
          <w:rStyle w:val="StyleBoldUnderline"/>
        </w:rPr>
        <w:t>If this fails, to threaten or conduct limited nuclear attacks on U.S. military facilities in the American homeland engaged in military operations against North Korea</w:t>
      </w:r>
      <w:r w:rsidRPr="00673E16">
        <w:rPr>
          <w:sz w:val="16"/>
        </w:rPr>
        <w:t xml:space="preserve"> (for example, Pacific Command headquarters in Honolulu or the missile defense facilities in Alaska). 6. And </w:t>
      </w:r>
      <w:r w:rsidRPr="00673E16">
        <w:rPr>
          <w:rStyle w:val="StyleBoldUnderline"/>
        </w:rPr>
        <w:t>if the United States employs nuclear weapons in retaliation, to respond or not with additional nuclear attacks of</w:t>
      </w:r>
      <w:r w:rsidRPr="00F20F74">
        <w:rPr>
          <w:rStyle w:val="StyleBoldUnderline"/>
        </w:rPr>
        <w:t xml:space="preserve"> its own, whether on U.S. bases and forces in the region or on the American homeland more generally</w:t>
      </w:r>
      <w:r w:rsidRPr="00DF3E68">
        <w:rPr>
          <w:sz w:val="16"/>
        </w:rPr>
        <w:t xml:space="preserve">. </w:t>
      </w:r>
      <w:r w:rsidRPr="00F20F74">
        <w:rPr>
          <w:rStyle w:val="Emphasis"/>
        </w:rPr>
        <w:t xml:space="preserve">The </w:t>
      </w:r>
      <w:r w:rsidRPr="003C7CF5">
        <w:rPr>
          <w:rStyle w:val="Emphasis"/>
          <w:highlight w:val="yellow"/>
        </w:rPr>
        <w:t>regional deterrence architectures</w:t>
      </w:r>
      <w:r w:rsidRPr="00F20F74">
        <w:rPr>
          <w:rStyle w:val="Emphasis"/>
        </w:rPr>
        <w:t xml:space="preserve"> of the United States and its allies in East Asia </w:t>
      </w:r>
      <w:r w:rsidRPr="003C7CF5">
        <w:rPr>
          <w:rStyle w:val="Emphasis"/>
          <w:highlight w:val="yellow"/>
        </w:rPr>
        <w:t>must be effective in shaping each of these</w:t>
      </w:r>
      <w:r w:rsidRPr="00F20F74">
        <w:rPr>
          <w:rStyle w:val="Emphasis"/>
        </w:rPr>
        <w:t xml:space="preserve"> six </w:t>
      </w:r>
      <w:r w:rsidRPr="003C7CF5">
        <w:rPr>
          <w:rStyle w:val="Emphasis"/>
          <w:highlight w:val="yellow"/>
        </w:rPr>
        <w:t>choices</w:t>
      </w:r>
      <w:r w:rsidRPr="00F20F74">
        <w:rPr>
          <w:rStyle w:val="Emphasis"/>
        </w:rPr>
        <w:t>.</w:t>
      </w:r>
      <w:r w:rsidRPr="00DF3E68">
        <w:rPr>
          <w:sz w:val="16"/>
        </w:rPr>
        <w:t xml:space="preserve"> </w:t>
      </w:r>
      <w:r w:rsidRPr="00F20F74">
        <w:rPr>
          <w:rStyle w:val="StyleBoldUnderline"/>
        </w:rPr>
        <w:t>Each decision in this hierarchy would involve assessments of the resolve of the U</w:t>
      </w:r>
      <w:r w:rsidRPr="00DF3E68">
        <w:rPr>
          <w:sz w:val="16"/>
        </w:rPr>
        <w:t xml:space="preserve">nited </w:t>
      </w:r>
      <w:r w:rsidRPr="00F20F74">
        <w:rPr>
          <w:rStyle w:val="StyleBoldUnderline"/>
        </w:rPr>
        <w:t>S</w:t>
      </w:r>
      <w:r w:rsidRPr="00DF3E68">
        <w:rPr>
          <w:sz w:val="16"/>
        </w:rPr>
        <w:t xml:space="preserve">tates </w:t>
      </w:r>
      <w:r w:rsidRPr="00F20F74">
        <w:rPr>
          <w:rStyle w:val="StyleBoldUnderline"/>
        </w:rPr>
        <w:t xml:space="preserve">and its allies to continue in an </w:t>
      </w:r>
      <w:proofErr w:type="gramStart"/>
      <w:r w:rsidRPr="00F20F74">
        <w:rPr>
          <w:rStyle w:val="StyleBoldUnderline"/>
        </w:rPr>
        <w:t>escalating</w:t>
      </w:r>
      <w:proofErr w:type="gramEnd"/>
      <w:r w:rsidRPr="00F20F74">
        <w:rPr>
          <w:rStyle w:val="StyleBoldUnderline"/>
        </w:rPr>
        <w:t xml:space="preserve"> conflict, as well perhaps as assessments of Pyongyang’s own resolve. </w:t>
      </w:r>
      <w:r w:rsidRPr="003C7CF5">
        <w:rPr>
          <w:rStyle w:val="StyleBoldUnderline"/>
          <w:highlight w:val="yellow"/>
        </w:rPr>
        <w:t>Each</w:t>
      </w:r>
      <w:r w:rsidRPr="00F20F74">
        <w:rPr>
          <w:rStyle w:val="StyleBoldUnderline"/>
        </w:rPr>
        <w:t xml:space="preserve"> new </w:t>
      </w:r>
      <w:r w:rsidRPr="003C7CF5">
        <w:rPr>
          <w:rStyle w:val="StyleBoldUnderline"/>
          <w:highlight w:val="yellow"/>
        </w:rPr>
        <w:t>action</w:t>
      </w:r>
      <w:r w:rsidRPr="00F20F74">
        <w:rPr>
          <w:rStyle w:val="StyleBoldUnderline"/>
        </w:rPr>
        <w:t xml:space="preserve"> by Pyongyang </w:t>
      </w:r>
      <w:r w:rsidRPr="003C7CF5">
        <w:rPr>
          <w:rStyle w:val="StyleBoldUnderline"/>
          <w:highlight w:val="yellow"/>
        </w:rPr>
        <w:t>can be understood as a test of</w:t>
      </w:r>
      <w:r w:rsidRPr="00F20F74">
        <w:rPr>
          <w:rStyle w:val="StyleBoldUnderline"/>
        </w:rPr>
        <w:t xml:space="preserve"> the separate or collective </w:t>
      </w:r>
      <w:r w:rsidRPr="003C7CF5">
        <w:rPr>
          <w:rStyle w:val="StyleBoldUnderline"/>
          <w:highlight w:val="yellow"/>
        </w:rPr>
        <w:t>resolve</w:t>
      </w:r>
      <w:r w:rsidRPr="00F20F74">
        <w:rPr>
          <w:rStyle w:val="StyleBoldUnderline"/>
        </w:rPr>
        <w:t xml:space="preserve"> of Washington, Seoul, and Tokyo.</w:t>
      </w:r>
      <w:r w:rsidRPr="00DF3E68">
        <w:rPr>
          <w:sz w:val="16"/>
        </w:rPr>
        <w:t xml:space="preserve"> In the scenario above, </w:t>
      </w:r>
      <w:r w:rsidRPr="00F20F74">
        <w:rPr>
          <w:rStyle w:val="StyleBoldUnderline"/>
        </w:rPr>
        <w:t xml:space="preserve">Kim Jong </w:t>
      </w:r>
      <w:proofErr w:type="gramStart"/>
      <w:r w:rsidRPr="00F20F74">
        <w:rPr>
          <w:rStyle w:val="StyleBoldUnderline"/>
        </w:rPr>
        <w:t>Un</w:t>
      </w:r>
      <w:proofErr w:type="gramEnd"/>
      <w:r w:rsidRPr="00F20F74">
        <w:rPr>
          <w:rStyle w:val="StyleBoldUnderline"/>
        </w:rPr>
        <w:t xml:space="preserve"> would be making choices to signal his resolve to safeguard his interests even in an escalating conflict, while testing the resolve of the alliance arrayed against him</w:t>
      </w:r>
      <w:r w:rsidRPr="00DF3E68">
        <w:rPr>
          <w:sz w:val="16"/>
        </w:rPr>
        <w:t xml:space="preserve"> to remain intact. </w:t>
      </w:r>
      <w:r w:rsidRPr="00F20F74">
        <w:rPr>
          <w:rStyle w:val="StyleBoldUnderline"/>
        </w:rPr>
        <w:t>The United States would seek to signal its resolve to safeguard its ally and forces and the American homeland, while testing the resolve of the aggressor regime to remain committed to aggression and escalation.</w:t>
      </w:r>
      <w:r w:rsidRPr="00DF3E68">
        <w:rPr>
          <w:sz w:val="16"/>
        </w:rPr>
        <w:t xml:space="preserve"> This is a competitive and inherently risky strategy.1 Any such competitive testing of resolve would bring to the fore in the decision-making process the stake each “side” perceives in the conflict—and the perceived stake of the adversary. Presumably </w:t>
      </w:r>
      <w:r w:rsidRPr="00F20F74">
        <w:rPr>
          <w:rStyle w:val="StyleBoldUnderline"/>
        </w:rPr>
        <w:t>each side begins with the premise that its stake is more substantial. For North Korea</w:t>
      </w:r>
      <w:r w:rsidRPr="00DF3E68">
        <w:rPr>
          <w:sz w:val="16"/>
        </w:rPr>
        <w:t xml:space="preserve">, </w:t>
      </w:r>
      <w:r w:rsidRPr="00F20F74">
        <w:rPr>
          <w:rStyle w:val="StyleBoldUnderline"/>
        </w:rPr>
        <w:t>a vital interest</w:t>
      </w:r>
      <w:r w:rsidRPr="00DF3E68">
        <w:rPr>
          <w:sz w:val="16"/>
        </w:rPr>
        <w:t xml:space="preserve"> would seem to be at stake—</w:t>
      </w:r>
      <w:r w:rsidRPr="00F20F74">
        <w:rPr>
          <w:rStyle w:val="StyleBoldUnderline"/>
        </w:rPr>
        <w:t>regime survival. For the United States, the vital interest of an ally</w:t>
      </w:r>
      <w:r w:rsidRPr="00DF3E68">
        <w:rPr>
          <w:sz w:val="16"/>
        </w:rPr>
        <w:t xml:space="preserve"> or allies would be at stake—their long-term viability under a political outcome dictated by the North if the United States were to concede. </w:t>
      </w:r>
      <w:r w:rsidRPr="00F20F74">
        <w:rPr>
          <w:rStyle w:val="StyleBoldUnderline"/>
        </w:rPr>
        <w:t xml:space="preserve">North Korean leaders may believe that their vital interest is the more compelling, thus lending credibility to their escalatory threats in their eyes. </w:t>
      </w:r>
      <w:r w:rsidRPr="00DF3E68">
        <w:rPr>
          <w:sz w:val="16"/>
        </w:rPr>
        <w:t xml:space="preserve">Accordingly, </w:t>
      </w:r>
      <w:r w:rsidRPr="003C7CF5">
        <w:rPr>
          <w:rStyle w:val="StyleBoldUnderline"/>
          <w:highlight w:val="yellow"/>
        </w:rPr>
        <w:t xml:space="preserve">a key danger is the </w:t>
      </w:r>
      <w:r w:rsidRPr="003C7CF5">
        <w:rPr>
          <w:rStyle w:val="Emphasis"/>
          <w:highlight w:val="yellow"/>
        </w:rPr>
        <w:t>potential for miscalculation of resolve</w:t>
      </w:r>
      <w:r w:rsidRPr="003C7CF5">
        <w:rPr>
          <w:rStyle w:val="StyleBoldUnderline"/>
          <w:highlight w:val="yellow"/>
        </w:rPr>
        <w:t>. To escalate</w:t>
      </w:r>
      <w:r w:rsidRPr="00F20F74">
        <w:rPr>
          <w:rStyle w:val="StyleBoldUnderline"/>
        </w:rPr>
        <w:t xml:space="preserve"> by any means </w:t>
      </w:r>
      <w:r w:rsidRPr="003C7CF5">
        <w:rPr>
          <w:rStyle w:val="StyleBoldUnderline"/>
          <w:highlight w:val="yellow"/>
        </w:rPr>
        <w:t>seems to require a conviction that the other side lacks the resolve to retaliate</w:t>
      </w:r>
      <w:r w:rsidRPr="00F20F74">
        <w:rPr>
          <w:rStyle w:val="StyleBoldUnderline"/>
        </w:rPr>
        <w:t xml:space="preserve"> or to counter-escalate. </w:t>
      </w:r>
      <w:r w:rsidRPr="003C7CF5">
        <w:rPr>
          <w:rStyle w:val="StyleBoldUnderline"/>
          <w:highlight w:val="yellow"/>
        </w:rPr>
        <w:t>Leaders in North Korea may calculate that the resolve of the United States</w:t>
      </w:r>
      <w:r w:rsidRPr="00F20F74">
        <w:rPr>
          <w:rStyle w:val="StyleBoldUnderline"/>
        </w:rPr>
        <w:t xml:space="preserve"> and its allies </w:t>
      </w:r>
      <w:r w:rsidRPr="003C7CF5">
        <w:rPr>
          <w:rStyle w:val="StyleBoldUnderline"/>
          <w:highlight w:val="yellow"/>
        </w:rPr>
        <w:t>is weak</w:t>
      </w:r>
      <w:r w:rsidRPr="00DF3E68">
        <w:rPr>
          <w:sz w:val="16"/>
        </w:rPr>
        <w:t xml:space="preserve">, perhaps </w:t>
      </w:r>
      <w:r w:rsidRPr="003C7CF5">
        <w:rPr>
          <w:rStyle w:val="StyleBoldUnderline"/>
          <w:highlight w:val="yellow"/>
        </w:rPr>
        <w:t>because of a belief that democracies are paper tigers</w:t>
      </w:r>
      <w:r w:rsidRPr="00F20F74">
        <w:rPr>
          <w:rStyle w:val="StyleBoldUnderline"/>
        </w:rPr>
        <w:t xml:space="preserve"> or so casualty averse</w:t>
      </w:r>
      <w:r w:rsidRPr="00DF3E68">
        <w:rPr>
          <w:sz w:val="16"/>
        </w:rPr>
        <w:t xml:space="preserve"> as to avoid escalation at all costs. </w:t>
      </w:r>
      <w:r w:rsidRPr="003C7CF5">
        <w:rPr>
          <w:rStyle w:val="StyleBoldUnderline"/>
          <w:highlight w:val="yellow"/>
        </w:rPr>
        <w:t>The United States and its allies may calculate that the resolve in Pyongyang is weak</w:t>
      </w:r>
      <w:r w:rsidRPr="00DF3E68">
        <w:rPr>
          <w:sz w:val="16"/>
        </w:rPr>
        <w:t xml:space="preserve">, perhaps </w:t>
      </w:r>
      <w:r w:rsidRPr="003C7CF5">
        <w:rPr>
          <w:rStyle w:val="StyleBoldUnderline"/>
          <w:highlight w:val="yellow"/>
        </w:rPr>
        <w:t>because of a belief that nuclear war is unwinnable</w:t>
      </w:r>
      <w:r w:rsidRPr="00F20F74">
        <w:rPr>
          <w:rStyle w:val="StyleBoldUnderline"/>
        </w:rPr>
        <w:t xml:space="preserve"> and thus will not actually be fought</w:t>
      </w:r>
      <w:r w:rsidRPr="00DF3E68">
        <w:rPr>
          <w:sz w:val="16"/>
        </w:rPr>
        <w:t xml:space="preserve">. In tests of resolve, </w:t>
      </w:r>
      <w:r w:rsidRPr="00F20F74">
        <w:rPr>
          <w:rStyle w:val="StyleBoldUnderline"/>
        </w:rPr>
        <w:t>bluffs are often employed. This creates the additional risk of miscalculation derived from a decision to dismiss as a bluff a statement of resolve that is no bluff at all. It is possible</w:t>
      </w:r>
      <w:r w:rsidRPr="00DF3E68">
        <w:rPr>
          <w:sz w:val="16"/>
        </w:rPr>
        <w:t xml:space="preserve"> also </w:t>
      </w:r>
      <w:r w:rsidRPr="00F20F74">
        <w:rPr>
          <w:rStyle w:val="StyleBoldUnderline"/>
        </w:rPr>
        <w:t xml:space="preserve">that a regional aggressor might choose to conduct nuclear attacks even in a lost war for the sole purpose of exacting vengeance on the victorious side </w:t>
      </w:r>
      <w:r w:rsidRPr="00DF3E68">
        <w:rPr>
          <w:sz w:val="16"/>
        </w:rPr>
        <w:t xml:space="preserve">(a purpose for which Saddam Hussein’s biological weapons may have been intended).17 This analytical model derives from the situation on the Korean peninsula but has broader applicability. In today’s security environment, </w:t>
      </w:r>
      <w:r w:rsidRPr="003C7CF5">
        <w:rPr>
          <w:rStyle w:val="StyleBoldUnderline"/>
          <w:highlight w:val="yellow"/>
        </w:rPr>
        <w:t>the deterrence challenge facing the United States and its allies is not associated with a global conflict</w:t>
      </w:r>
      <w:r w:rsidRPr="00DF3E68">
        <w:rPr>
          <w:sz w:val="16"/>
        </w:rPr>
        <w:t>; rather</w:t>
      </w:r>
      <w:r w:rsidRPr="003C7CF5">
        <w:rPr>
          <w:sz w:val="16"/>
          <w:highlight w:val="yellow"/>
        </w:rPr>
        <w:t xml:space="preserve">, </w:t>
      </w:r>
      <w:r w:rsidRPr="003C7CF5">
        <w:rPr>
          <w:rStyle w:val="StyleBoldUnderline"/>
          <w:highlight w:val="yellow"/>
        </w:rPr>
        <w:t xml:space="preserve">it arises from the </w:t>
      </w:r>
      <w:r w:rsidRPr="003C7CF5">
        <w:rPr>
          <w:rStyle w:val="Emphasis"/>
          <w:highlight w:val="yellow"/>
        </w:rPr>
        <w:t>potential for regional conflicts under the nuclear shadow</w:t>
      </w:r>
      <w:r w:rsidRPr="00F20F74">
        <w:rPr>
          <w:rStyle w:val="StyleBoldUnderline"/>
        </w:rPr>
        <w:t xml:space="preserve"> </w:t>
      </w:r>
      <w:r w:rsidRPr="00DF3E68">
        <w:rPr>
          <w:sz w:val="16"/>
        </w:rPr>
        <w:t xml:space="preserve">(that is, the presence of nuclear weapons in the arsenals of the combatants and the potential for their use in extreme circumstances). North Korea is the latest and most vivid example of this emerging problem. Iraq and Libya came as models of this problem soon after the Cold War, though neither ended up posing this particular deterrence problem. Iran may yet fit this model, if it chooses not to freeze its nuclear program. </w:t>
      </w:r>
      <w:r w:rsidRPr="00F20F74">
        <w:rPr>
          <w:rStyle w:val="StyleBoldUnderline"/>
        </w:rPr>
        <w:t>The continued prevalence of nuclear and missile proliferation in the international system implies that there could well be other such challenges in the future.</w:t>
      </w:r>
    </w:p>
    <w:p w:rsidR="00673E16" w:rsidRPr="00673E16" w:rsidRDefault="00673E16" w:rsidP="00673E16"/>
    <w:p w:rsidR="0056563D" w:rsidRDefault="0056563D" w:rsidP="0056563D"/>
    <w:p w:rsidR="0056563D" w:rsidRDefault="00B46CF7" w:rsidP="0056563D">
      <w:pPr>
        <w:pStyle w:val="Heading3"/>
      </w:pPr>
      <w:r>
        <w:lastRenderedPageBreak/>
        <w:t xml:space="preserve">2NC NK Turn – Turns China </w:t>
      </w:r>
      <w:proofErr w:type="spellStart"/>
      <w:r>
        <w:t>Adv</w:t>
      </w:r>
      <w:proofErr w:type="spellEnd"/>
    </w:p>
    <w:p w:rsidR="0056563D" w:rsidRDefault="0056563D" w:rsidP="0056563D">
      <w:pPr>
        <w:pStyle w:val="Heading4"/>
      </w:pPr>
      <w:r>
        <w:t>Turns US-China - results in confrontation</w:t>
      </w:r>
    </w:p>
    <w:p w:rsidR="0056563D" w:rsidRPr="003E1091" w:rsidRDefault="00C43801" w:rsidP="0056563D">
      <w:pPr>
        <w:rPr>
          <w:sz w:val="16"/>
        </w:rPr>
      </w:pPr>
      <w:proofErr w:type="spellStart"/>
      <w:r w:rsidRPr="003E1091">
        <w:rPr>
          <w:sz w:val="16"/>
        </w:rPr>
        <w:t>Myoung-Kyu</w:t>
      </w:r>
      <w:proofErr w:type="spellEnd"/>
      <w:r w:rsidRPr="003E1091">
        <w:rPr>
          <w:rStyle w:val="StyleStyleBold12pt"/>
        </w:rPr>
        <w:t xml:space="preserve"> </w:t>
      </w:r>
      <w:r w:rsidR="0056563D" w:rsidRPr="003E1091">
        <w:rPr>
          <w:rStyle w:val="StyleStyleBold12pt"/>
        </w:rPr>
        <w:t xml:space="preserve">Park, </w:t>
      </w:r>
      <w:r w:rsidR="0056563D">
        <w:rPr>
          <w:rStyle w:val="StyleStyleBold12pt"/>
        </w:rPr>
        <w:t>D</w:t>
      </w:r>
      <w:r w:rsidR="0056563D" w:rsidRPr="003E1091">
        <w:rPr>
          <w:rStyle w:val="StyleStyleBold12pt"/>
        </w:rPr>
        <w:t>irector of the Institute for Peace and Unification Studies at Seoul National University</w:t>
      </w:r>
      <w:r w:rsidR="0056563D" w:rsidRPr="00C43801">
        <w:t>, 5/21/</w:t>
      </w:r>
      <w:r w:rsidR="0056563D" w:rsidRPr="003E1091">
        <w:rPr>
          <w:rStyle w:val="StyleStyleBold12pt"/>
        </w:rPr>
        <w:t>2015</w:t>
      </w:r>
      <w:r w:rsidR="0056563D" w:rsidRPr="003E1091">
        <w:rPr>
          <w:sz w:val="16"/>
        </w:rPr>
        <w:t>, “Korean Unification: A New Kind of Peacebuilding Project” http://hir.harvard.edu/archives/11287</w:t>
      </w:r>
    </w:p>
    <w:p w:rsidR="0056563D" w:rsidRDefault="0056563D" w:rsidP="00C43801">
      <w:r w:rsidRPr="00C43801">
        <w:t>In modern society</w:t>
      </w:r>
      <w:r w:rsidRPr="003C7CF5">
        <w:rPr>
          <w:rStyle w:val="StyleBoldUnderline"/>
          <w:highlight w:val="yellow"/>
        </w:rPr>
        <w:t>, North Korea poses a number of complex risks.</w:t>
      </w:r>
      <w:r w:rsidRPr="00C43801">
        <w:t xml:space="preserve"> North Korea’s development of a nuclear weapons program is a subject of particular concern to the international community. Since 2006, North Korea has publicly conducted nuclear tests amidst suspicion and surveillance—and despite the international community’s attempts to contain the situation. </w:t>
      </w:r>
      <w:r w:rsidRPr="003C7CF5">
        <w:rPr>
          <w:rStyle w:val="StyleBoldUnderline"/>
          <w:highlight w:val="yellow"/>
        </w:rPr>
        <w:t xml:space="preserve">North Korea’s development and testing of nuclear weapons is targeted at undermining principles of nonproliferation, and such </w:t>
      </w:r>
      <w:proofErr w:type="spellStart"/>
      <w:r w:rsidRPr="003C7CF5">
        <w:rPr>
          <w:rStyle w:val="StyleBoldUnderline"/>
          <w:highlight w:val="yellow"/>
        </w:rPr>
        <w:t>jeopardization</w:t>
      </w:r>
      <w:proofErr w:type="spellEnd"/>
      <w:r w:rsidRPr="003C7CF5">
        <w:rPr>
          <w:rStyle w:val="StyleBoldUnderline"/>
          <w:highlight w:val="yellow"/>
        </w:rPr>
        <w:t xml:space="preserve"> of the world order established post-World War II is one of the major challenges confronting international politics today.</w:t>
      </w:r>
      <w:r w:rsidRPr="00C43801">
        <w:rPr>
          <w:rStyle w:val="StyleBoldUnderline"/>
        </w:rPr>
        <w:t xml:space="preserve"> </w:t>
      </w:r>
      <w:r w:rsidRPr="00C43801">
        <w:t xml:space="preserve">The United States, China, Russia, and Japan, alongside South Korea, launched the Six-Party Talks with North Korea in 2003 in order to address the denuclearization of the country, but the dialogue has been suspended since 2008. Moreover, in 2009 and 2013, North Korea’s de facto government conducted nuclear tests, effectively establishing itself as a nuclear power. In addition to the continuation of missile tests, North Korea’s successful launch of the Kwangmyongsong-3 satellite in 2012 established its status of having achieved substantial abilities in intercontinental ballistic missile (ICBM) technology. After North Korea’s first and second nuclear tests, the United Nations subsequently adopted Resolutions 1718 and 1874. It additionally adopted Resolution 2087 after the 2012 satellite launch, and finally, Resolution 2094 after its third nuclear test, which imposed a variety of sanctions on North Korea. Recently, however, North Korea has drawn the world’s attention in areas other than its nuclear program. On November 24, 2014, the US film studio Sony Pictures Entertainment was hacked in light of its production of the movie The Interview, a caricature of the North Korean dictator Kim Jong-un. President Obama attributed it to the work of North Korean hackers. Following the development of nuclear and missile technology, North Korea has reportedly attained technological capabilities for cyberterrorism to a degree that is once again a cause for concern. Additionally, the North’s harsh and systematic human rights abuses captured the attention of the world. In February 2014, the United Nations Human Rights Council’s adoption of the North Korea Human Rights Resolution (based on a report published by the Commission of Inquiry on Human Rights in the Democratic People’s Republic of Korea) established that the North Korean government should be held responsible for crimes against humanity. The Commission of Inquiry’s report stated that top North Korean leadership would be liable to prosecution by the International Criminal Court, and the Third Committee of the UN General Assembly adopted the resolution on November 18, 2014 by an overwhelming majority. The perils and the urgency of dealing with North Korea have been amplified by the ascendancy of Kim Jong-un to his current position. Any expectations for advancements that Kim Jong-un, the First Chairman of the National Defense Commission who has studied abroad in Switzerland, could have promoted have all but dwindled; instead, a harsh and overbearing image of the young political leader has taken root. In 2013, Kim Jong-un revised the Socialist Constitution of the Democratic People’s Republic of Korea to reinforce the nation’s dual ambitions of </w:t>
      </w:r>
      <w:proofErr w:type="spellStart"/>
      <w:r w:rsidRPr="00C43801">
        <w:t>nuclearization</w:t>
      </w:r>
      <w:proofErr w:type="spellEnd"/>
      <w:r w:rsidRPr="00C43801">
        <w:t xml:space="preserve"> and economic development. Nuclear power was hailed as the pride of the nation and framed as an important asset for maintaining the systems of the North Korean state. It has been difficult to predict the inner workings of the North Korean government, and the world watched in shock when Kim Jong-un executed Jang Sung-</w:t>
      </w:r>
      <w:proofErr w:type="spellStart"/>
      <w:r w:rsidRPr="00C43801">
        <w:t>taek</w:t>
      </w:r>
      <w:proofErr w:type="spellEnd"/>
      <w:r w:rsidRPr="00C43801">
        <w:t xml:space="preserve">, his uncle and a leading figure in government, in December 2013. Therefore, the possibility of the liberalization of North Korea under Kim Jong-un’s rule has ultimately become increasingly slim. </w:t>
      </w:r>
      <w:r w:rsidRPr="003C7CF5">
        <w:rPr>
          <w:rStyle w:val="StyleBoldUnderline"/>
          <w:highlight w:val="yellow"/>
        </w:rPr>
        <w:t>The destabilization of North Korea poses a further threat to its border regions, particularly with China</w:t>
      </w:r>
      <w:r w:rsidRPr="00C43801">
        <w:t xml:space="preserve">. There is a large-scale movement of refugees across the border into China, which has the potential to cause unrest in the East Asian region. </w:t>
      </w:r>
      <w:r w:rsidRPr="00C43801">
        <w:lastRenderedPageBreak/>
        <w:t xml:space="preserve">North Korea has retained a large number of its conventional weapons, and its commitment to militaristic values and practices also amplifies the potential for military unrest in the region. </w:t>
      </w:r>
      <w:r w:rsidRPr="003C7CF5">
        <w:rPr>
          <w:rStyle w:val="StyleBoldUnderline"/>
          <w:highlight w:val="yellow"/>
        </w:rPr>
        <w:t>Furthermore, sudden instability in the state system of Northeast Asia may aggravate hostilities between the United States and China. While North Korea’s problems are compounded by the possibility of greater cooperation between the United States and China, in reality, the tension between the two powers is exacerbated by their dealings with North Korea</w:t>
      </w:r>
      <w:r w:rsidRPr="00C43801">
        <w:t>. China and the United States have consistently adopted opposing stances in the six-party discussions of international sanctions against North Korea and internationalizing human rights issues in North Korea. In particular, while the annual large-scale US-South Korean joint military exercises threaten North Korea, they are more likely to conflict with China’s security interests.</w:t>
      </w:r>
    </w:p>
    <w:p w:rsidR="00673E16" w:rsidRDefault="00673E16" w:rsidP="00C43801"/>
    <w:p w:rsidR="00673E16" w:rsidRDefault="00673E16" w:rsidP="00673E16">
      <w:pPr>
        <w:pStyle w:val="Heading3"/>
      </w:pPr>
      <w:r>
        <w:lastRenderedPageBreak/>
        <w:t>2NC NK Turn – Impact Extension</w:t>
      </w:r>
    </w:p>
    <w:p w:rsidR="00673E16" w:rsidRPr="009C39A9" w:rsidRDefault="00673E16" w:rsidP="00673E16">
      <w:pPr>
        <w:pStyle w:val="Heading4"/>
      </w:pPr>
      <w:r>
        <w:t>Weak missile defense independently causes South Korean preemptive strikes – that escalates</w:t>
      </w:r>
    </w:p>
    <w:p w:rsidR="00673E16" w:rsidRDefault="00673E16" w:rsidP="00673E16">
      <w:r w:rsidRPr="00C14E8F">
        <w:rPr>
          <w:rStyle w:val="StyleStyleBold12pt"/>
        </w:rPr>
        <w:t>Kelly, 15</w:t>
      </w:r>
      <w:r>
        <w:t>—</w:t>
      </w:r>
      <w:r w:rsidRPr="00544D92">
        <w:t>associate professor of international relations in the Department of Political Science and Diplomacy at Pusan National University in South Korea</w:t>
      </w:r>
      <w:r>
        <w:t xml:space="preserve"> (Robert, April 13, “</w:t>
      </w:r>
      <w:r w:rsidRPr="00C14E8F">
        <w:t>South Korea’s THAAD Decision</w:t>
      </w:r>
      <w:r>
        <w:t xml:space="preserve">,” </w:t>
      </w:r>
      <w:hyperlink r:id="rId14" w:history="1">
        <w:r w:rsidRPr="00E66BBC">
          <w:rPr>
            <w:rStyle w:val="Hyperlink"/>
          </w:rPr>
          <w:t>http://thediplomat.com/2015/04/south-koreas-thaad-decision/</w:t>
        </w:r>
      </w:hyperlink>
      <w:r>
        <w:t>)</w:t>
      </w:r>
    </w:p>
    <w:p w:rsidR="00673E16" w:rsidRPr="00544D92" w:rsidRDefault="00673E16" w:rsidP="00673E16"/>
    <w:p w:rsidR="00673E16" w:rsidRPr="000A30E4" w:rsidRDefault="00673E16" w:rsidP="00673E16">
      <w:pPr>
        <w:rPr>
          <w:rStyle w:val="StyleBoldUnderline"/>
        </w:rPr>
      </w:pPr>
      <w:r w:rsidRPr="00C14E8F">
        <w:rPr>
          <w:sz w:val="16"/>
        </w:rPr>
        <w:t xml:space="preserve">Last month, I argued that </w:t>
      </w:r>
      <w:r w:rsidRPr="003C7CF5">
        <w:rPr>
          <w:rStyle w:val="StyleBoldUnderline"/>
          <w:highlight w:val="yellow"/>
        </w:rPr>
        <w:t>North Korea’s</w:t>
      </w:r>
      <w:r w:rsidRPr="000A30E4">
        <w:rPr>
          <w:rStyle w:val="StyleBoldUnderline"/>
        </w:rPr>
        <w:t xml:space="preserve"> combined </w:t>
      </w:r>
      <w:r w:rsidRPr="003C7CF5">
        <w:rPr>
          <w:rStyle w:val="StyleBoldUnderline"/>
          <w:highlight w:val="yellow"/>
        </w:rPr>
        <w:t>nuclear and missile program was reaching a tipping point. Previously these</w:t>
      </w:r>
      <w:r w:rsidRPr="000A30E4">
        <w:rPr>
          <w:rStyle w:val="StyleBoldUnderline"/>
        </w:rPr>
        <w:t xml:space="preserve"> systems </w:t>
      </w:r>
      <w:r w:rsidRPr="003C7CF5">
        <w:rPr>
          <w:rStyle w:val="StyleBoldUnderline"/>
          <w:highlight w:val="yellow"/>
        </w:rPr>
        <w:t>could be defended</w:t>
      </w:r>
      <w:r>
        <w:rPr>
          <w:rStyle w:val="StyleBoldUnderline"/>
        </w:rPr>
        <w:t>—</w:t>
      </w:r>
      <w:r w:rsidRPr="000A30E4">
        <w:rPr>
          <w:rStyle w:val="StyleBoldUnderline"/>
        </w:rPr>
        <w:t>at the outer reaches of rationality</w:t>
      </w:r>
      <w:r w:rsidRPr="00C14E8F">
        <w:rPr>
          <w:sz w:val="16"/>
        </w:rPr>
        <w:t>, to be sure</w:t>
      </w:r>
      <w:r>
        <w:rPr>
          <w:sz w:val="16"/>
        </w:rPr>
        <w:t>—</w:t>
      </w:r>
      <w:r w:rsidRPr="003C7CF5">
        <w:rPr>
          <w:rStyle w:val="StyleBoldUnderline"/>
          <w:highlight w:val="yellow"/>
        </w:rPr>
        <w:t>as protection against</w:t>
      </w:r>
      <w:r w:rsidRPr="000A30E4">
        <w:rPr>
          <w:rStyle w:val="StyleBoldUnderline"/>
        </w:rPr>
        <w:t xml:space="preserve"> possible American-led </w:t>
      </w:r>
      <w:r w:rsidRPr="003C7CF5">
        <w:rPr>
          <w:rStyle w:val="StyleBoldUnderline"/>
          <w:highlight w:val="yellow"/>
        </w:rPr>
        <w:t>regime change</w:t>
      </w:r>
      <w:r w:rsidRPr="000A30E4">
        <w:rPr>
          <w:rStyle w:val="StyleBoldUnderline"/>
        </w:rPr>
        <w:t>. In practice, they were primarily tools for the extortion and blackmail of Pyongyang’s</w:t>
      </w:r>
      <w:r w:rsidRPr="00C14E8F">
        <w:rPr>
          <w:sz w:val="16"/>
        </w:rPr>
        <w:t xml:space="preserve"> neighbors, most obviously South Korea. </w:t>
      </w:r>
      <w:r w:rsidRPr="000A30E4">
        <w:rPr>
          <w:rStyle w:val="StyleBoldUnderline"/>
        </w:rPr>
        <w:t xml:space="preserve">North Korea’s </w:t>
      </w:r>
      <w:proofErr w:type="spellStart"/>
      <w:r w:rsidRPr="000A30E4">
        <w:rPr>
          <w:rStyle w:val="StyleBoldUnderline"/>
        </w:rPr>
        <w:t>gangsterism</w:t>
      </w:r>
      <w:proofErr w:type="spellEnd"/>
      <w:r w:rsidRPr="000A30E4">
        <w:rPr>
          <w:rStyle w:val="StyleBoldUnderline"/>
        </w:rPr>
        <w:t xml:space="preserve">, while objectionable, has generally been manageable. But </w:t>
      </w:r>
      <w:r w:rsidRPr="003C7CF5">
        <w:rPr>
          <w:rStyle w:val="StyleBoldUnderline"/>
          <w:highlight w:val="yellow"/>
        </w:rPr>
        <w:t>if</w:t>
      </w:r>
      <w:r w:rsidRPr="00C14E8F">
        <w:rPr>
          <w:sz w:val="16"/>
        </w:rPr>
        <w:t xml:space="preserve"> (when?) </w:t>
      </w:r>
      <w:r w:rsidRPr="003C7CF5">
        <w:rPr>
          <w:sz w:val="16"/>
          <w:highlight w:val="yellow"/>
        </w:rPr>
        <w:t>the</w:t>
      </w:r>
      <w:r w:rsidRPr="00C14E8F">
        <w:rPr>
          <w:sz w:val="16"/>
        </w:rPr>
        <w:t xml:space="preserve"> </w:t>
      </w:r>
      <w:r w:rsidRPr="000A30E4">
        <w:rPr>
          <w:rStyle w:val="StyleBoldUnderline"/>
        </w:rPr>
        <w:t xml:space="preserve">Northern </w:t>
      </w:r>
      <w:r w:rsidRPr="003C7CF5">
        <w:rPr>
          <w:rStyle w:val="StyleBoldUnderline"/>
          <w:highlight w:val="yellow"/>
        </w:rPr>
        <w:t>program expands</w:t>
      </w:r>
      <w:r w:rsidRPr="000A30E4">
        <w:rPr>
          <w:rStyle w:val="StyleBoldUnderline"/>
        </w:rPr>
        <w:t xml:space="preserve"> into more, faster, and more powerful warheads and missiles (as seems likely), then </w:t>
      </w:r>
      <w:r w:rsidRPr="003C7CF5">
        <w:rPr>
          <w:rStyle w:val="StyleBoldUnderline"/>
          <w:highlight w:val="yellow"/>
        </w:rPr>
        <w:t>it would morph into a</w:t>
      </w:r>
      <w:r w:rsidRPr="000A30E4">
        <w:rPr>
          <w:rStyle w:val="StyleBoldUnderline"/>
        </w:rPr>
        <w:t xml:space="preserve"> serious, possibly </w:t>
      </w:r>
      <w:r w:rsidRPr="003C7CF5">
        <w:rPr>
          <w:rStyle w:val="StyleBoldUnderline"/>
          <w:highlight w:val="yellow"/>
        </w:rPr>
        <w:t>existential threat to South Korea</w:t>
      </w:r>
      <w:r w:rsidRPr="000A30E4">
        <w:rPr>
          <w:rStyle w:val="StyleBoldUnderline"/>
        </w:rPr>
        <w:t xml:space="preserve"> (and Japan). A North Korea with a few missiles and warheads is unnerving, an obvious concern for proliferation and blackmail, but not a state- and society-breaking threat</w:t>
      </w:r>
      <w:r w:rsidRPr="00C14E8F">
        <w:rPr>
          <w:sz w:val="16"/>
        </w:rPr>
        <w:t xml:space="preserve"> to the neighborhood. </w:t>
      </w:r>
      <w:r w:rsidRPr="000A30E4">
        <w:rPr>
          <w:rStyle w:val="StyleBoldUnderline"/>
        </w:rPr>
        <w:t>But a North Korea with dozens, or even hundreds, of such weapons</w:t>
      </w:r>
      <w:r w:rsidRPr="00C14E8F">
        <w:rPr>
          <w:sz w:val="16"/>
        </w:rPr>
        <w:t xml:space="preserve"> (in the coming decades) </w:t>
      </w:r>
      <w:r w:rsidRPr="000A30E4">
        <w:rPr>
          <w:rStyle w:val="StyleBoldUnderline"/>
        </w:rPr>
        <w:t>is a threat to the</w:t>
      </w:r>
      <w:r w:rsidRPr="00C14E8F">
        <w:rPr>
          <w:sz w:val="16"/>
        </w:rPr>
        <w:t xml:space="preserve"> constitutional and even physical </w:t>
      </w:r>
      <w:r w:rsidRPr="000A30E4">
        <w:rPr>
          <w:rStyle w:val="StyleBoldUnderline"/>
        </w:rPr>
        <w:t>survival of South Korea and Japan.</w:t>
      </w:r>
      <w:r w:rsidRPr="00C14E8F">
        <w:rPr>
          <w:sz w:val="16"/>
        </w:rPr>
        <w:t xml:space="preserve"> My greatest concern then for regional stability is that </w:t>
      </w:r>
      <w:r w:rsidRPr="000A30E4">
        <w:rPr>
          <w:rStyle w:val="Emphasis"/>
        </w:rPr>
        <w:t xml:space="preserve">at some point </w:t>
      </w:r>
      <w:r w:rsidRPr="003C7CF5">
        <w:rPr>
          <w:rStyle w:val="Emphasis"/>
          <w:highlight w:val="yellow"/>
        </w:rPr>
        <w:t>Seoul</w:t>
      </w:r>
      <w:r w:rsidRPr="000A30E4">
        <w:rPr>
          <w:rStyle w:val="Emphasis"/>
        </w:rPr>
        <w:t xml:space="preserve"> elites </w:t>
      </w:r>
      <w:r w:rsidRPr="003C7CF5">
        <w:rPr>
          <w:rStyle w:val="Emphasis"/>
          <w:highlight w:val="yellow"/>
        </w:rPr>
        <w:t>will be</w:t>
      </w:r>
      <w:r w:rsidRPr="000A30E4">
        <w:rPr>
          <w:rStyle w:val="Emphasis"/>
        </w:rPr>
        <w:t xml:space="preserve"> so </w:t>
      </w:r>
      <w:r w:rsidRPr="003C7CF5">
        <w:rPr>
          <w:rStyle w:val="Emphasis"/>
          <w:highlight w:val="yellow"/>
        </w:rPr>
        <w:t>terrified of a spiraling arsenal</w:t>
      </w:r>
      <w:r w:rsidRPr="000A30E4">
        <w:rPr>
          <w:rStyle w:val="Emphasis"/>
        </w:rPr>
        <w:t xml:space="preserve"> of Northern nuclear weapons</w:t>
      </w:r>
      <w:r w:rsidRPr="00C14E8F">
        <w:rPr>
          <w:sz w:val="16"/>
        </w:rPr>
        <w:t xml:space="preserve"> (following the logic of the security dilemma), that </w:t>
      </w:r>
      <w:r w:rsidRPr="003C7CF5">
        <w:rPr>
          <w:rStyle w:val="Emphasis"/>
          <w:highlight w:val="yellow"/>
        </w:rPr>
        <w:t>they will consider pre-emptive</w:t>
      </w:r>
      <w:r w:rsidRPr="000A30E4">
        <w:rPr>
          <w:rStyle w:val="Emphasis"/>
        </w:rPr>
        <w:t xml:space="preserve"> air-</w:t>
      </w:r>
      <w:r w:rsidRPr="003C7CF5">
        <w:rPr>
          <w:rStyle w:val="Emphasis"/>
          <w:highlight w:val="yellow"/>
        </w:rPr>
        <w:t>strikes</w:t>
      </w:r>
      <w:r w:rsidRPr="00C14E8F">
        <w:rPr>
          <w:sz w:val="16"/>
        </w:rPr>
        <w:t xml:space="preserve"> (as Israel has done in Iraq and Syria). </w:t>
      </w:r>
      <w:r w:rsidRPr="003C7CF5">
        <w:rPr>
          <w:rStyle w:val="Emphasis"/>
          <w:highlight w:val="yellow"/>
        </w:rPr>
        <w:t>The possibility of a</w:t>
      </w:r>
      <w:r w:rsidRPr="000A30E4">
        <w:rPr>
          <w:rStyle w:val="Emphasis"/>
        </w:rPr>
        <w:t xml:space="preserve"> Northern response and </w:t>
      </w:r>
      <w:r w:rsidRPr="003C7CF5">
        <w:rPr>
          <w:rStyle w:val="Emphasis"/>
          <w:highlight w:val="yellow"/>
        </w:rPr>
        <w:t xml:space="preserve">slide into war is obvious. </w:t>
      </w:r>
      <w:r w:rsidRPr="003C7CF5">
        <w:rPr>
          <w:rStyle w:val="StyleBoldUnderline"/>
          <w:highlight w:val="yellow"/>
        </w:rPr>
        <w:t>There is an alternative</w:t>
      </w:r>
      <w:r w:rsidRPr="00C14E8F">
        <w:rPr>
          <w:sz w:val="16"/>
        </w:rPr>
        <w:t xml:space="preserve"> however</w:t>
      </w:r>
      <w:r>
        <w:rPr>
          <w:sz w:val="16"/>
        </w:rPr>
        <w:t>—</w:t>
      </w:r>
      <w:r w:rsidRPr="00C14E8F">
        <w:rPr>
          <w:sz w:val="16"/>
        </w:rPr>
        <w:t xml:space="preserve">the deployment of </w:t>
      </w:r>
      <w:r w:rsidRPr="003C7CF5">
        <w:rPr>
          <w:rStyle w:val="Emphasis"/>
          <w:highlight w:val="yellow"/>
        </w:rPr>
        <w:t>robust missile defense</w:t>
      </w:r>
      <w:r w:rsidRPr="000A30E4">
        <w:rPr>
          <w:rStyle w:val="Emphasis"/>
        </w:rPr>
        <w:t>.</w:t>
      </w:r>
      <w:r w:rsidRPr="00C14E8F">
        <w:rPr>
          <w:sz w:val="16"/>
        </w:rPr>
        <w:t xml:space="preserve"> While hundreds of incoming missiles would overwhelm any current missile defense system, the technology is advanced enough now for </w:t>
      </w:r>
      <w:r w:rsidRPr="000A30E4">
        <w:rPr>
          <w:rStyle w:val="StyleBoldUnderline"/>
        </w:rPr>
        <w:t xml:space="preserve">at least </w:t>
      </w:r>
      <w:r w:rsidRPr="003C7CF5">
        <w:rPr>
          <w:rStyle w:val="StyleBoldUnderline"/>
          <w:highlight w:val="yellow"/>
        </w:rPr>
        <w:t>modest coverage</w:t>
      </w:r>
      <w:r w:rsidRPr="00C14E8F">
        <w:rPr>
          <w:sz w:val="16"/>
        </w:rPr>
        <w:t xml:space="preserve">. This </w:t>
      </w:r>
      <w:r w:rsidRPr="003C7CF5">
        <w:rPr>
          <w:rStyle w:val="StyleBoldUnderline"/>
          <w:highlight w:val="yellow"/>
        </w:rPr>
        <w:t>would buy time, providing South Korea with at least a basic “roof’’ against Northern threats.</w:t>
      </w:r>
    </w:p>
    <w:p w:rsidR="00673E16" w:rsidRPr="00C43801" w:rsidRDefault="00673E16" w:rsidP="00C43801"/>
    <w:p w:rsidR="0056563D" w:rsidRPr="00C57407" w:rsidRDefault="0056563D" w:rsidP="0056563D">
      <w:pPr>
        <w:jc w:val="both"/>
        <w:rPr>
          <w:rFonts w:eastAsia="Calibri"/>
          <w:sz w:val="14"/>
        </w:rPr>
      </w:pPr>
      <w:r w:rsidRPr="003C7CF5">
        <w:rPr>
          <w:rFonts w:eastAsia="Calibri"/>
          <w:sz w:val="14"/>
          <w:highlight w:val="yellow"/>
        </w:rPr>
        <w:t>.</w:t>
      </w:r>
    </w:p>
    <w:p w:rsidR="007921E8" w:rsidRDefault="007921E8" w:rsidP="007921E8"/>
    <w:p w:rsidR="007921E8" w:rsidRDefault="00B46CF7" w:rsidP="00B46CF7">
      <w:pPr>
        <w:pStyle w:val="Heading3"/>
      </w:pPr>
      <w:r>
        <w:lastRenderedPageBreak/>
        <w:t>2NC NK Turn</w:t>
      </w:r>
      <w:r w:rsidR="00673E16">
        <w:t xml:space="preserve"> – Link Extension</w:t>
      </w:r>
    </w:p>
    <w:p w:rsidR="00673E16" w:rsidRPr="00EA2477" w:rsidRDefault="00673E16" w:rsidP="00673E16">
      <w:pPr>
        <w:pStyle w:val="Heading4"/>
      </w:pPr>
      <w:r>
        <w:t xml:space="preserve">Missile defense key to deter low level provocations and ensures they don’t escalate. </w:t>
      </w:r>
    </w:p>
    <w:p w:rsidR="00673E16" w:rsidRPr="00D95D49" w:rsidRDefault="00673E16" w:rsidP="00673E16">
      <w:pPr>
        <w:rPr>
          <w:rStyle w:val="StyleStyleBold12pt"/>
        </w:rPr>
      </w:pPr>
      <w:r>
        <w:rPr>
          <w:rStyle w:val="StyleStyleBold12pt"/>
        </w:rPr>
        <w:t>Roberts 14</w:t>
      </w:r>
    </w:p>
    <w:p w:rsidR="00673E16" w:rsidRDefault="00673E16" w:rsidP="00673E16">
      <w:r>
        <w:t xml:space="preserve">[2014, Brad Roberts is a consulting professor at Stanford University, William Perry Fellow in International Security at the Center for International Security and Cooperation, and former U.S. Deputy Assistant Secretary of Defense for Nuclear and Missile Defense Policy, </w:t>
      </w:r>
      <w:r w:rsidRPr="00D95D49">
        <w:t xml:space="preserve"> “On the Strategic Value of Ballistic Missile Defense,” The </w:t>
      </w:r>
      <w:proofErr w:type="spellStart"/>
      <w:r w:rsidRPr="00D95D49">
        <w:t>Institut</w:t>
      </w:r>
      <w:proofErr w:type="spellEnd"/>
      <w:r w:rsidRPr="00D95D49">
        <w:t xml:space="preserve"> </w:t>
      </w:r>
      <w:proofErr w:type="spellStart"/>
      <w:r w:rsidRPr="00D95D49">
        <w:t>Français</w:t>
      </w:r>
      <w:proofErr w:type="spellEnd"/>
      <w:r w:rsidRPr="00D95D49">
        <w:t xml:space="preserve"> des Relations </w:t>
      </w:r>
      <w:proofErr w:type="spellStart"/>
      <w:r w:rsidRPr="00D95D49">
        <w:t>Internati</w:t>
      </w:r>
      <w:r>
        <w:t>onales</w:t>
      </w:r>
      <w:proofErr w:type="spellEnd"/>
      <w:r>
        <w:t>, Proliferation Papers 50]</w:t>
      </w:r>
    </w:p>
    <w:p w:rsidR="00673E16" w:rsidRPr="00DF3E68" w:rsidRDefault="00673E16" w:rsidP="00673E16">
      <w:pPr>
        <w:rPr>
          <w:sz w:val="16"/>
        </w:rPr>
      </w:pPr>
      <w:r w:rsidRPr="00DF3E68">
        <w:rPr>
          <w:sz w:val="16"/>
          <w:szCs w:val="16"/>
        </w:rPr>
        <w:t xml:space="preserve">As argued above, </w:t>
      </w:r>
      <w:r w:rsidRPr="003C7CF5">
        <w:rPr>
          <w:rStyle w:val="StyleBoldUnderline"/>
          <w:highlight w:val="yellow"/>
        </w:rPr>
        <w:t>for deterrence</w:t>
      </w:r>
      <w:r w:rsidRPr="00DF3E68">
        <w:rPr>
          <w:sz w:val="16"/>
          <w:szCs w:val="16"/>
        </w:rPr>
        <w:t xml:space="preserve"> in a regional context </w:t>
      </w:r>
      <w:r w:rsidRPr="003C7CF5">
        <w:rPr>
          <w:rStyle w:val="StyleBoldUnderline"/>
          <w:highlight w:val="yellow"/>
        </w:rPr>
        <w:t xml:space="preserve">to be effective, it must </w:t>
      </w:r>
      <w:r w:rsidRPr="00AB7AC5">
        <w:rPr>
          <w:rStyle w:val="StyleBoldUnderline"/>
        </w:rPr>
        <w:t>be effective in decisivel</w:t>
      </w:r>
      <w:r w:rsidRPr="00F47C7B">
        <w:rPr>
          <w:rStyle w:val="StyleBoldUnderline"/>
        </w:rPr>
        <w:t xml:space="preserve">y </w:t>
      </w:r>
      <w:r w:rsidRPr="003C7CF5">
        <w:rPr>
          <w:rStyle w:val="StyleBoldUnderline"/>
          <w:highlight w:val="yellow"/>
        </w:rPr>
        <w:t>influenc</w:t>
      </w:r>
      <w:r w:rsidRPr="00AB7AC5">
        <w:rPr>
          <w:rStyle w:val="StyleBoldUnderline"/>
        </w:rPr>
        <w:t xml:space="preserve">ing the </w:t>
      </w:r>
      <w:r w:rsidRPr="003C7CF5">
        <w:rPr>
          <w:rStyle w:val="StyleBoldUnderline"/>
          <w:highlight w:val="yellow"/>
        </w:rPr>
        <w:t>adversary’s assessments of resolve</w:t>
      </w:r>
      <w:r w:rsidRPr="00F47C7B">
        <w:rPr>
          <w:rStyle w:val="StyleBoldUnderline"/>
        </w:rPr>
        <w:t xml:space="preserve"> and </w:t>
      </w:r>
      <w:r w:rsidRPr="00AB7AC5">
        <w:rPr>
          <w:rStyle w:val="StyleBoldUnderline"/>
        </w:rPr>
        <w:t>restraint at each of the decision points in the transition from “gray zone” to “red zone” to “black-and-white zone”.</w:t>
      </w:r>
      <w:r w:rsidRPr="00F47C7B">
        <w:rPr>
          <w:rStyle w:val="StyleBoldUnderline"/>
        </w:rPr>
        <w:t xml:space="preserve"> </w:t>
      </w:r>
      <w:r w:rsidRPr="003C7CF5">
        <w:rPr>
          <w:rStyle w:val="StyleBoldUnderline"/>
          <w:highlight w:val="yellow"/>
        </w:rPr>
        <w:t xml:space="preserve">Missile defense </w:t>
      </w:r>
      <w:r w:rsidRPr="003C7CF5">
        <w:rPr>
          <w:rStyle w:val="Emphasis"/>
          <w:highlight w:val="yellow"/>
        </w:rPr>
        <w:t xml:space="preserve">operates </w:t>
      </w:r>
      <w:r w:rsidRPr="00E64CC9">
        <w:rPr>
          <w:rStyle w:val="Emphasis"/>
        </w:rPr>
        <w:t xml:space="preserve">differently but </w:t>
      </w:r>
      <w:r w:rsidRPr="003C7CF5">
        <w:rPr>
          <w:rStyle w:val="Emphasis"/>
          <w:highlight w:val="yellow"/>
        </w:rPr>
        <w:t xml:space="preserve">constructively on each </w:t>
      </w:r>
      <w:r w:rsidRPr="00E64CC9">
        <w:rPr>
          <w:rStyle w:val="Emphasis"/>
        </w:rPr>
        <w:t xml:space="preserve">of those main </w:t>
      </w:r>
      <w:r w:rsidRPr="003C7CF5">
        <w:rPr>
          <w:rStyle w:val="Emphasis"/>
          <w:highlight w:val="yellow"/>
        </w:rPr>
        <w:t>decision points.</w:t>
      </w:r>
      <w:r w:rsidRPr="00DF3E68">
        <w:rPr>
          <w:sz w:val="16"/>
          <w:szCs w:val="16"/>
        </w:rPr>
        <w:t xml:space="preserve"> Before</w:t>
      </w:r>
      <w:r w:rsidRPr="00DF3E68">
        <w:rPr>
          <w:sz w:val="16"/>
        </w:rPr>
        <w:t xml:space="preserve"> illustrating this assessment, it is important to understand the current state of U.S. missile defense capability. With the systems in hand and in current development, </w:t>
      </w:r>
      <w:r w:rsidRPr="00CF1475">
        <w:rPr>
          <w:rStyle w:val="StyleBoldUnderline"/>
        </w:rPr>
        <w:t>it is possible for the U</w:t>
      </w:r>
      <w:r w:rsidRPr="00DF3E68">
        <w:rPr>
          <w:sz w:val="16"/>
        </w:rPr>
        <w:t xml:space="preserve">nited </w:t>
      </w:r>
      <w:r w:rsidRPr="00CF1475">
        <w:rPr>
          <w:rStyle w:val="StyleBoldUnderline"/>
        </w:rPr>
        <w:t>S</w:t>
      </w:r>
      <w:r w:rsidRPr="00DF3E68">
        <w:rPr>
          <w:sz w:val="16"/>
        </w:rPr>
        <w:t xml:space="preserve">tates </w:t>
      </w:r>
      <w:r w:rsidRPr="00CF1475">
        <w:rPr>
          <w:rStyle w:val="StyleBoldUnderline"/>
        </w:rPr>
        <w:t>and its allies to have a defense in depth from attacks by states like North Korea</w:t>
      </w:r>
      <w:r w:rsidRPr="00DF3E68">
        <w:rPr>
          <w:sz w:val="16"/>
        </w:rPr>
        <w:t xml:space="preserve">. Defenses against regional ballistic missiles have been developed, successfully tested, and deployed.20 Defenses against intercontinental range missiles were deployed during the George W. Bush administration before developing and testing were complete and have a number of reliability and other performance problems.21 But as a general proposition, </w:t>
      </w:r>
      <w:r w:rsidRPr="003C7CF5">
        <w:rPr>
          <w:rStyle w:val="StyleBoldUnderline"/>
          <w:highlight w:val="yellow"/>
        </w:rPr>
        <w:t>the</w:t>
      </w:r>
      <w:r w:rsidRPr="00CF1475">
        <w:rPr>
          <w:rStyle w:val="StyleBoldUnderline"/>
        </w:rPr>
        <w:t xml:space="preserve"> existing </w:t>
      </w:r>
      <w:r w:rsidRPr="003C7CF5">
        <w:rPr>
          <w:rStyle w:val="StyleBoldUnderline"/>
          <w:highlight w:val="yellow"/>
        </w:rPr>
        <w:t>homeland defense posture is effective against</w:t>
      </w:r>
      <w:r w:rsidRPr="00CF1475">
        <w:rPr>
          <w:rStyle w:val="StyleBoldUnderline"/>
        </w:rPr>
        <w:t xml:space="preserve"> </w:t>
      </w:r>
      <w:r w:rsidRPr="003C7CF5">
        <w:rPr>
          <w:rStyle w:val="StyleBoldUnderline"/>
          <w:highlight w:val="yellow"/>
        </w:rPr>
        <w:t>small numbers of early</w:t>
      </w:r>
      <w:r w:rsidRPr="00CF1475">
        <w:rPr>
          <w:rStyle w:val="StyleBoldUnderline"/>
        </w:rPr>
        <w:t xml:space="preserve"> generation </w:t>
      </w:r>
      <w:r w:rsidRPr="003C7CF5">
        <w:rPr>
          <w:rStyle w:val="StyleBoldUnderline"/>
          <w:highlight w:val="yellow"/>
        </w:rPr>
        <w:t>i</w:t>
      </w:r>
      <w:r w:rsidRPr="00CF1475">
        <w:rPr>
          <w:rStyle w:val="StyleBoldUnderline"/>
        </w:rPr>
        <w:t>nter</w:t>
      </w:r>
      <w:r w:rsidRPr="003C7CF5">
        <w:rPr>
          <w:rStyle w:val="StyleBoldUnderline"/>
          <w:highlight w:val="yellow"/>
        </w:rPr>
        <w:t>c</w:t>
      </w:r>
      <w:r w:rsidRPr="00CF1475">
        <w:rPr>
          <w:rStyle w:val="StyleBoldUnderline"/>
        </w:rPr>
        <w:t xml:space="preserve">ontinental-range </w:t>
      </w:r>
      <w:r w:rsidRPr="003C7CF5">
        <w:rPr>
          <w:rStyle w:val="StyleBoldUnderline"/>
          <w:highlight w:val="yellow"/>
        </w:rPr>
        <w:t>b</w:t>
      </w:r>
      <w:r w:rsidRPr="00CF1475">
        <w:rPr>
          <w:rStyle w:val="StyleBoldUnderline"/>
        </w:rPr>
        <w:t xml:space="preserve">allistic </w:t>
      </w:r>
      <w:r w:rsidRPr="003C7CF5">
        <w:rPr>
          <w:rStyle w:val="StyleBoldUnderline"/>
          <w:highlight w:val="yellow"/>
        </w:rPr>
        <w:t>m</w:t>
      </w:r>
      <w:r w:rsidRPr="00CF1475">
        <w:rPr>
          <w:rStyle w:val="StyleBoldUnderline"/>
        </w:rPr>
        <w:t>issile</w:t>
      </w:r>
      <w:r w:rsidRPr="003C7CF5">
        <w:rPr>
          <w:rStyle w:val="StyleBoldUnderline"/>
          <w:highlight w:val="yellow"/>
        </w:rPr>
        <w:t>s</w:t>
      </w:r>
      <w:r w:rsidRPr="00CF1475">
        <w:rPr>
          <w:rStyle w:val="StyleBoldUnderline"/>
        </w:rPr>
        <w:t>. Early generation missiles are relatively unsophisticated technically, meaning that they take longer to ready to launch, are slower in flight, lack missile defense countermeasures and</w:t>
      </w:r>
      <w:r w:rsidRPr="00DF3E68">
        <w:rPr>
          <w:sz w:val="16"/>
        </w:rPr>
        <w:t xml:space="preserve">, if not the result of a rigorous development and testing program, </w:t>
      </w:r>
      <w:r w:rsidRPr="00CF1475">
        <w:rPr>
          <w:rStyle w:val="StyleBoldUnderline"/>
        </w:rPr>
        <w:t>may lack reliability.</w:t>
      </w:r>
      <w:r w:rsidRPr="00DF3E68">
        <w:rPr>
          <w:sz w:val="16"/>
        </w:rPr>
        <w:t xml:space="preserve"> </w:t>
      </w:r>
      <w:r w:rsidRPr="00CF1475">
        <w:rPr>
          <w:rStyle w:val="StyleBoldUnderline"/>
        </w:rPr>
        <w:t>An early generation force</w:t>
      </w:r>
      <w:r w:rsidRPr="00DF3E68">
        <w:rPr>
          <w:sz w:val="16"/>
        </w:rPr>
        <w:t xml:space="preserve">, as opposed to an early generation missile, </w:t>
      </w:r>
      <w:r w:rsidRPr="00CF1475">
        <w:rPr>
          <w:rStyle w:val="StyleBoldUnderline"/>
        </w:rPr>
        <w:t>is also likely to be relatively small in number.</w:t>
      </w:r>
      <w:r w:rsidRPr="00DF3E68">
        <w:rPr>
          <w:sz w:val="16"/>
        </w:rPr>
        <w:t xml:space="preserve"> Later generation missiles fly sooner, faster, further, and more reliably, may have missile defense countermeasures along with multiple warheads, and are likely to exist in numbers sufficient to enable the kind of salvo launches that can overwhelm either sensors or interceptors or both. </w:t>
      </w:r>
      <w:r w:rsidRPr="00CF1475">
        <w:rPr>
          <w:rStyle w:val="StyleBoldUnderline"/>
        </w:rPr>
        <w:t>The shortcomings of available BMD systems in dealing with countermeasures and large raid sizes are well known</w:t>
      </w:r>
      <w:r w:rsidRPr="00DF3E68">
        <w:rPr>
          <w:sz w:val="16"/>
        </w:rPr>
        <w:t xml:space="preserve">.22 </w:t>
      </w:r>
      <w:proofErr w:type="gramStart"/>
      <w:r w:rsidRPr="00CF1475">
        <w:rPr>
          <w:rStyle w:val="StyleBoldUnderline"/>
        </w:rPr>
        <w:t>Hence</w:t>
      </w:r>
      <w:proofErr w:type="gramEnd"/>
      <w:r w:rsidRPr="00CF1475">
        <w:rPr>
          <w:rStyle w:val="StyleBoldUnderline"/>
        </w:rPr>
        <w:t xml:space="preserve"> </w:t>
      </w:r>
      <w:r w:rsidRPr="003C7CF5">
        <w:rPr>
          <w:rStyle w:val="StyleBoldUnderline"/>
          <w:highlight w:val="yellow"/>
        </w:rPr>
        <w:t xml:space="preserve">they </w:t>
      </w:r>
      <w:r w:rsidRPr="003C7CF5">
        <w:rPr>
          <w:rStyle w:val="Emphasis"/>
          <w:highlight w:val="yellow"/>
        </w:rPr>
        <w:t>can be deployed</w:t>
      </w:r>
      <w:r w:rsidRPr="00CF1475">
        <w:rPr>
          <w:rStyle w:val="Emphasis"/>
        </w:rPr>
        <w:t xml:space="preserve"> and </w:t>
      </w:r>
      <w:r w:rsidRPr="003C7CF5">
        <w:rPr>
          <w:rStyle w:val="Emphasis"/>
          <w:highlight w:val="yellow"/>
        </w:rPr>
        <w:t>effective against</w:t>
      </w:r>
      <w:r w:rsidRPr="00CF1475">
        <w:rPr>
          <w:rStyle w:val="Emphasis"/>
        </w:rPr>
        <w:t xml:space="preserve"> early generation threats from countries like </w:t>
      </w:r>
      <w:r w:rsidRPr="003C7CF5">
        <w:rPr>
          <w:rStyle w:val="Emphasis"/>
          <w:highlight w:val="yellow"/>
        </w:rPr>
        <w:t>North Korea</w:t>
      </w:r>
      <w:r w:rsidRPr="00DF3E68">
        <w:rPr>
          <w:sz w:val="16"/>
        </w:rPr>
        <w:t xml:space="preserve"> but cannot be effective against the large and mature forces of Russia and China. </w:t>
      </w:r>
      <w:r w:rsidRPr="00CF1475">
        <w:rPr>
          <w:rStyle w:val="StyleBoldUnderline"/>
        </w:rPr>
        <w:t>This analysis is the basis of the American assessment that BMD technical options are available that promise stabilizing as opposed to destabilizing benefits</w:t>
      </w:r>
      <w:r w:rsidRPr="00DF3E68">
        <w:rPr>
          <w:sz w:val="16"/>
        </w:rPr>
        <w:t xml:space="preserve">. Accordingly, the Obama administration set out as national policy commitment to (1) maintain an advantageous defensive posture of the homeland against limited strikes by countries like North Korea and Iran and (2) field phased, adaptive regional defenses in partnership with U.S. allies in each region where it offers security guarantees. In follow up to the 2010 Ballistic Missile Defense Review, the administration and its regional partners have made substantial progress toward the latter objective.24 The administration has also taken subsequent decisions to adjust the homeland posture in the light of new information about the threat, by implementing certain hedge capabilities identified in the 2010 BMDR (and emplacing additional Ground-based Interceptors in available silos once technical fixes are confirmed). With this defense-in-depth portfolio of improving missile defenses, </w:t>
      </w:r>
      <w:r w:rsidRPr="00E64CC9">
        <w:rPr>
          <w:rStyle w:val="StyleBoldUnderline"/>
        </w:rPr>
        <w:t>what</w:t>
      </w:r>
      <w:r w:rsidRPr="00CF1475">
        <w:rPr>
          <w:rStyle w:val="StyleBoldUnderline"/>
        </w:rPr>
        <w:t xml:space="preserve"> then </w:t>
      </w:r>
      <w:r w:rsidRPr="00E64CC9">
        <w:rPr>
          <w:rStyle w:val="StyleBoldUnderline"/>
        </w:rPr>
        <w:t xml:space="preserve">are </w:t>
      </w:r>
      <w:r w:rsidRPr="00AB7AC5">
        <w:rPr>
          <w:rStyle w:val="StyleBoldUnderline"/>
        </w:rPr>
        <w:t xml:space="preserve">the particular </w:t>
      </w:r>
      <w:r w:rsidRPr="003C7CF5">
        <w:rPr>
          <w:rStyle w:val="StyleBoldUnderline"/>
          <w:highlight w:val="yellow"/>
        </w:rPr>
        <w:t>strategic values of BMD</w:t>
      </w:r>
      <w:r w:rsidRPr="00CF1475">
        <w:rPr>
          <w:rStyle w:val="StyleBoldUnderline"/>
        </w:rPr>
        <w:t xml:space="preserve"> in this comprehensive approach to strengthening regional deterrence?</w:t>
      </w:r>
      <w:r w:rsidRPr="00DF3E68">
        <w:rPr>
          <w:sz w:val="16"/>
        </w:rPr>
        <w:t xml:space="preserve"> And what other values should be accounted for in a comprehensive stock-take of BMD strategic values? In an emerging political-military crisis, one potentially transitioning from the gray zone to the red zone, </w:t>
      </w:r>
      <w:r w:rsidRPr="00CF1475">
        <w:rPr>
          <w:rStyle w:val="StyleBoldUnderline"/>
        </w:rPr>
        <w:t>missile defense</w:t>
      </w:r>
      <w:r w:rsidRPr="00DF3E68">
        <w:rPr>
          <w:sz w:val="16"/>
        </w:rPr>
        <w:t xml:space="preserve"> has various strategic values. It: 1. </w:t>
      </w:r>
      <w:r w:rsidRPr="003C7CF5">
        <w:rPr>
          <w:rStyle w:val="StyleBoldUnderline"/>
          <w:highlight w:val="yellow"/>
        </w:rPr>
        <w:t xml:space="preserve">Creates uncertainty about </w:t>
      </w:r>
      <w:r w:rsidRPr="00AB7AC5">
        <w:rPr>
          <w:rStyle w:val="StyleBoldUnderline"/>
        </w:rPr>
        <w:t xml:space="preserve">the </w:t>
      </w:r>
      <w:r w:rsidRPr="003C7CF5">
        <w:rPr>
          <w:rStyle w:val="StyleBoldUnderline"/>
          <w:highlight w:val="yellow"/>
        </w:rPr>
        <w:t xml:space="preserve">outcome of </w:t>
      </w:r>
      <w:r w:rsidRPr="00AB7AC5">
        <w:rPr>
          <w:rStyle w:val="StyleBoldUnderline"/>
        </w:rPr>
        <w:t xml:space="preserve">an </w:t>
      </w:r>
      <w:r w:rsidRPr="003C7CF5">
        <w:rPr>
          <w:rStyle w:val="StyleBoldUnderline"/>
          <w:highlight w:val="yellow"/>
        </w:rPr>
        <w:t>attack</w:t>
      </w:r>
      <w:r w:rsidRPr="00CF1475">
        <w:rPr>
          <w:rStyle w:val="StyleBoldUnderline"/>
        </w:rPr>
        <w:t xml:space="preserve"> in the mind of the attacker.</w:t>
      </w:r>
      <w:r w:rsidRPr="00DF3E68">
        <w:rPr>
          <w:sz w:val="16"/>
        </w:rPr>
        <w:t xml:space="preserve"> 2. </w:t>
      </w:r>
      <w:r w:rsidRPr="003C7CF5">
        <w:rPr>
          <w:rStyle w:val="StyleBoldUnderline"/>
          <w:highlight w:val="yellow"/>
        </w:rPr>
        <w:t xml:space="preserve">Increases </w:t>
      </w:r>
      <w:r w:rsidRPr="00AB7AC5">
        <w:rPr>
          <w:rStyle w:val="StyleBoldUnderline"/>
        </w:rPr>
        <w:t xml:space="preserve">the </w:t>
      </w:r>
      <w:r w:rsidRPr="003C7CF5">
        <w:rPr>
          <w:rStyle w:val="StyleBoldUnderline"/>
          <w:highlight w:val="yellow"/>
        </w:rPr>
        <w:t>raid size required</w:t>
      </w:r>
      <w:r w:rsidRPr="00CF1475">
        <w:rPr>
          <w:rStyle w:val="StyleBoldUnderline"/>
        </w:rPr>
        <w:t xml:space="preserve"> for an attack to penetrate, thereby undermining a strategy of firing one or two and threatening more, thus reducing coercive leverage</w:t>
      </w:r>
      <w:r w:rsidRPr="00DF3E68">
        <w:rPr>
          <w:sz w:val="16"/>
        </w:rPr>
        <w:t xml:space="preserve">. 3. </w:t>
      </w:r>
      <w:r w:rsidRPr="003C7CF5">
        <w:rPr>
          <w:rStyle w:val="StyleBoldUnderline"/>
          <w:highlight w:val="yellow"/>
        </w:rPr>
        <w:t>Provides</w:t>
      </w:r>
      <w:r w:rsidRPr="00CF1475">
        <w:rPr>
          <w:rStyle w:val="StyleBoldUnderline"/>
        </w:rPr>
        <w:t xml:space="preserve"> some </w:t>
      </w:r>
      <w:r w:rsidRPr="003C7CF5">
        <w:rPr>
          <w:rStyle w:val="StyleBoldUnderline"/>
          <w:highlight w:val="yellow"/>
        </w:rPr>
        <w:t>assurance to allies</w:t>
      </w:r>
      <w:r w:rsidRPr="00CF1475">
        <w:rPr>
          <w:rStyle w:val="StyleBoldUnderline"/>
        </w:rPr>
        <w:t xml:space="preserve"> and third party nations of some protection against some risks of precipitate action by the aggressor</w:t>
      </w:r>
      <w:r w:rsidRPr="00DF3E68">
        <w:rPr>
          <w:sz w:val="16"/>
        </w:rPr>
        <w:t xml:space="preserve">. 4. </w:t>
      </w:r>
      <w:r w:rsidRPr="003C7CF5">
        <w:rPr>
          <w:rStyle w:val="StyleBoldUnderline"/>
          <w:highlight w:val="yellow"/>
        </w:rPr>
        <w:t xml:space="preserve">Buys leadership time </w:t>
      </w:r>
      <w:r w:rsidRPr="00AB7AC5">
        <w:rPr>
          <w:rStyle w:val="StyleBoldUnderline"/>
        </w:rPr>
        <w:t xml:space="preserve">for </w:t>
      </w:r>
      <w:r w:rsidRPr="003C7CF5">
        <w:rPr>
          <w:rStyle w:val="StyleBoldUnderline"/>
          <w:highlight w:val="yellow"/>
        </w:rPr>
        <w:t>choosing</w:t>
      </w:r>
      <w:r w:rsidRPr="00CF1475">
        <w:rPr>
          <w:rStyle w:val="StyleBoldUnderline"/>
        </w:rPr>
        <w:t xml:space="preserve"> and implementing </w:t>
      </w:r>
      <w:r w:rsidRPr="003C7CF5">
        <w:rPr>
          <w:rStyle w:val="StyleBoldUnderline"/>
          <w:highlight w:val="yellow"/>
        </w:rPr>
        <w:t>courses of action, including</w:t>
      </w:r>
      <w:r w:rsidRPr="00CF1475">
        <w:rPr>
          <w:rStyle w:val="StyleBoldUnderline"/>
        </w:rPr>
        <w:t xml:space="preserve"> time for </w:t>
      </w:r>
      <w:r w:rsidRPr="003C7CF5">
        <w:rPr>
          <w:rStyle w:val="StyleBoldUnderline"/>
          <w:highlight w:val="yellow"/>
        </w:rPr>
        <w:t>diplomacy</w:t>
      </w:r>
      <w:r w:rsidRPr="00DF3E68">
        <w:rPr>
          <w:sz w:val="16"/>
        </w:rPr>
        <w:t xml:space="preserve">. 5. </w:t>
      </w:r>
      <w:r w:rsidRPr="003C7CF5">
        <w:rPr>
          <w:rStyle w:val="StyleBoldUnderline"/>
          <w:highlight w:val="yellow"/>
        </w:rPr>
        <w:t>Reduces the</w:t>
      </w:r>
      <w:r w:rsidRPr="00CF1475">
        <w:rPr>
          <w:rStyle w:val="StyleBoldUnderline"/>
        </w:rPr>
        <w:t xml:space="preserve"> political </w:t>
      </w:r>
      <w:r w:rsidRPr="003C7CF5">
        <w:rPr>
          <w:rStyle w:val="StyleBoldUnderline"/>
          <w:highlight w:val="yellow"/>
        </w:rPr>
        <w:t>pressure for preemptive strikes</w:t>
      </w:r>
      <w:r w:rsidRPr="00DF3E68">
        <w:rPr>
          <w:sz w:val="16"/>
        </w:rPr>
        <w:t xml:space="preserve">. In short, BMD </w:t>
      </w:r>
      <w:r w:rsidRPr="003C7CF5">
        <w:rPr>
          <w:rStyle w:val="StyleBoldUnderline"/>
          <w:highlight w:val="yellow"/>
        </w:rPr>
        <w:t xml:space="preserve">helps </w:t>
      </w:r>
      <w:r w:rsidRPr="00AB7AC5">
        <w:rPr>
          <w:rStyle w:val="StyleBoldUnderline"/>
        </w:rPr>
        <w:t xml:space="preserve">to </w:t>
      </w:r>
      <w:r w:rsidRPr="003C7CF5">
        <w:rPr>
          <w:rStyle w:val="StyleBoldUnderline"/>
          <w:highlight w:val="yellow"/>
        </w:rPr>
        <w:t>put the burden of escalation</w:t>
      </w:r>
      <w:r w:rsidRPr="00CF1475">
        <w:rPr>
          <w:rStyle w:val="StyleBoldUnderline"/>
        </w:rPr>
        <w:t xml:space="preserve"> in an emerging crisis </w:t>
      </w:r>
      <w:r w:rsidRPr="003C7CF5">
        <w:rPr>
          <w:rStyle w:val="StyleBoldUnderline"/>
          <w:highlight w:val="yellow"/>
        </w:rPr>
        <w:t>onto the adversary</w:t>
      </w:r>
      <w:r w:rsidRPr="00CF1475">
        <w:rPr>
          <w:rStyle w:val="StyleBoldUnderline"/>
        </w:rPr>
        <w:t xml:space="preserve">, thus </w:t>
      </w:r>
      <w:r w:rsidRPr="003C7CF5">
        <w:rPr>
          <w:rStyle w:val="Emphasis"/>
          <w:highlight w:val="yellow"/>
        </w:rPr>
        <w:t>helping to free the U</w:t>
      </w:r>
      <w:r w:rsidRPr="00AB7AC5">
        <w:rPr>
          <w:rStyle w:val="Emphasis"/>
        </w:rPr>
        <w:t xml:space="preserve">nited </w:t>
      </w:r>
      <w:r w:rsidRPr="003C7CF5">
        <w:rPr>
          <w:rStyle w:val="Emphasis"/>
          <w:highlight w:val="yellow"/>
        </w:rPr>
        <w:t>S</w:t>
      </w:r>
      <w:r w:rsidRPr="00AB7AC5">
        <w:rPr>
          <w:rStyle w:val="Emphasis"/>
        </w:rPr>
        <w:t>tates</w:t>
      </w:r>
      <w:r w:rsidRPr="003C7CF5">
        <w:rPr>
          <w:rStyle w:val="Emphasis"/>
          <w:highlight w:val="yellow"/>
        </w:rPr>
        <w:t xml:space="preserve"> and </w:t>
      </w:r>
      <w:r w:rsidRPr="00AB7AC5">
        <w:rPr>
          <w:rStyle w:val="Emphasis"/>
        </w:rPr>
        <w:t xml:space="preserve">its </w:t>
      </w:r>
      <w:r w:rsidRPr="003C7CF5">
        <w:rPr>
          <w:rStyle w:val="Emphasis"/>
          <w:highlight w:val="yellow"/>
        </w:rPr>
        <w:t xml:space="preserve">allies from escalation decisions that </w:t>
      </w:r>
      <w:r w:rsidRPr="00AB7AC5">
        <w:rPr>
          <w:rStyle w:val="Emphasis"/>
        </w:rPr>
        <w:t xml:space="preserve">might </w:t>
      </w:r>
      <w:r w:rsidRPr="003C7CF5">
        <w:rPr>
          <w:rStyle w:val="Emphasis"/>
          <w:highlight w:val="yellow"/>
        </w:rPr>
        <w:t>seem premature</w:t>
      </w:r>
      <w:r w:rsidRPr="00CF1475">
        <w:rPr>
          <w:rStyle w:val="Emphasis"/>
        </w:rPr>
        <w:t>.</w:t>
      </w:r>
      <w:r w:rsidRPr="00DF3E68">
        <w:rPr>
          <w:sz w:val="16"/>
        </w:rPr>
        <w:t xml:space="preserve"> </w:t>
      </w:r>
    </w:p>
    <w:p w:rsidR="00673E16" w:rsidRPr="007921E8" w:rsidRDefault="00673E16" w:rsidP="00673E16"/>
    <w:p w:rsidR="00673E16" w:rsidRDefault="00673E16" w:rsidP="00673E16">
      <w:pPr>
        <w:pStyle w:val="Heading4"/>
      </w:pPr>
      <w:r>
        <w:lastRenderedPageBreak/>
        <w:t xml:space="preserve">BMD’s key to resolve </w:t>
      </w:r>
      <w:r>
        <w:rPr>
          <w:u w:val="single"/>
        </w:rPr>
        <w:t>all aspects</w:t>
      </w:r>
      <w:r>
        <w:t xml:space="preserve"> of the North Korean nuclear threat---</w:t>
      </w:r>
      <w:r w:rsidRPr="00BD41DA">
        <w:rPr>
          <w:u w:val="single"/>
        </w:rPr>
        <w:t xml:space="preserve">dissuades further </w:t>
      </w:r>
      <w:proofErr w:type="spellStart"/>
      <w:r w:rsidRPr="00BD41DA">
        <w:rPr>
          <w:u w:val="single"/>
        </w:rPr>
        <w:t>nuclearization</w:t>
      </w:r>
      <w:proofErr w:type="spellEnd"/>
      <w:r>
        <w:t xml:space="preserve">, solves </w:t>
      </w:r>
      <w:r w:rsidRPr="00BD41DA">
        <w:rPr>
          <w:u w:val="single"/>
        </w:rPr>
        <w:t>assurance</w:t>
      </w:r>
      <w:r>
        <w:t xml:space="preserve">, and </w:t>
      </w:r>
      <w:r w:rsidRPr="00BD41DA">
        <w:rPr>
          <w:u w:val="single"/>
        </w:rPr>
        <w:t>prevents</w:t>
      </w:r>
      <w:r>
        <w:t xml:space="preserve"> preemption</w:t>
      </w:r>
    </w:p>
    <w:p w:rsidR="00673E16" w:rsidRPr="004C6D81" w:rsidRDefault="00673E16" w:rsidP="00673E16">
      <w:pPr>
        <w:rPr>
          <w:b/>
          <w:sz w:val="24"/>
        </w:rPr>
      </w:pPr>
      <w:r>
        <w:t xml:space="preserve">Stefan </w:t>
      </w:r>
      <w:proofErr w:type="spellStart"/>
      <w:r w:rsidRPr="00C43801">
        <w:rPr>
          <w:rStyle w:val="StyleStyleBold12pt"/>
        </w:rPr>
        <w:t>Soesanto</w:t>
      </w:r>
      <w:proofErr w:type="spellEnd"/>
      <w:r w:rsidRPr="00C43801">
        <w:rPr>
          <w:rStyle w:val="StyleStyleBold12pt"/>
        </w:rPr>
        <w:t>, CSIS Pacific Forum nonresident fellow, 2014</w:t>
      </w:r>
    </w:p>
    <w:p w:rsidR="00673E16" w:rsidRPr="00222F28" w:rsidRDefault="00673E16" w:rsidP="00673E16">
      <w:r>
        <w:t xml:space="preserve">“Missile Defense and the North Korean Nuclear Threat”, 6-7, </w:t>
      </w:r>
      <w:hyperlink r:id="rId15" w:history="1">
        <w:r w:rsidRPr="00C655DC">
          <w:rPr>
            <w:rStyle w:val="Hyperlink"/>
          </w:rPr>
          <w:t>http://thediplomat.com/2014/06/missile-defense-and-the-north-korean-nuclear-threat/</w:t>
        </w:r>
      </w:hyperlink>
    </w:p>
    <w:p w:rsidR="00673E16" w:rsidRPr="00C43801" w:rsidRDefault="00673E16" w:rsidP="00673E16">
      <w:pPr>
        <w:rPr>
          <w:rStyle w:val="StyleBoldUnderline"/>
        </w:rPr>
      </w:pPr>
      <w:r w:rsidRPr="00C43801">
        <w:t xml:space="preserve">Pyongyang’s saber-rattling of late, coupled with multiple rocket engine tests and increased activity at the regime’s </w:t>
      </w:r>
      <w:proofErr w:type="spellStart"/>
      <w:r w:rsidRPr="00C43801">
        <w:t>Pungyung-ri</w:t>
      </w:r>
      <w:proofErr w:type="spellEnd"/>
      <w:r w:rsidRPr="00C43801">
        <w:t xml:space="preserve"> nuclear test site, have led many in Washington and Seoul to believe that the DPRK is planning to conduct its fourth nuclear test and/or another long-range missile test to enhance the credibility of its nuclear deterrent. But while public attention is once again on the idea of a North Korean nuclear-tipped ICBM that could threaten the continental United States, the strategic ground is shifting. Over the last nine to eight months the military balance on the Peninsula has tipped dramatically in favor of the U.S.-ROK alliance in terms of projecting land, sea and air superiority. In early</w:t>
      </w:r>
      <w:r w:rsidRPr="004C6D81">
        <w:rPr>
          <w:sz w:val="12"/>
        </w:rPr>
        <w:t xml:space="preserve"> 2013 for instance, the alliance introduced the concept of tailored “tit-for-tat” deterrence, significantly enhancing Seoul’s active defense posture and, according to South Korean Minister of Defense Kim Kwan-</w:t>
      </w:r>
      <w:proofErr w:type="spellStart"/>
      <w:r w:rsidRPr="004C6D81">
        <w:rPr>
          <w:sz w:val="12"/>
        </w:rPr>
        <w:t>jin</w:t>
      </w:r>
      <w:proofErr w:type="spellEnd"/>
      <w:r w:rsidRPr="004C6D81">
        <w:rPr>
          <w:sz w:val="12"/>
        </w:rPr>
        <w:t xml:space="preserve">, increasing the level of inter-alliance operability to “detect, defend, deter, and destroy” any future North Korean threat. Meanwhile, the </w:t>
      </w:r>
      <w:r w:rsidRPr="003C7CF5">
        <w:rPr>
          <w:rStyle w:val="StyleBoldUnderline"/>
          <w:highlight w:val="yellow"/>
        </w:rPr>
        <w:t>unabated proliferation of U.S. missile defense systems across the Asia-Pacific has progressively degraded Pyongyang’s strategic ability to deter Washington with a limited nuclear-tipped ICBM program</w:t>
      </w:r>
      <w:r w:rsidRPr="004C6D81">
        <w:rPr>
          <w:sz w:val="12"/>
        </w:rPr>
        <w:t>. On top of these developments, South Korea successfully tested its Hyunmoo-2 cruise missile in April this year, which under Seoul’s 2012 renegotiated missile guidelines is able to hit any target inside North Korea</w:t>
      </w:r>
      <w:r w:rsidRPr="00C43801">
        <w:t xml:space="preserve">. This renewed emphasis on conventional warfare within the alliance is a serious challenge for Pyongyang, with the asymmetric war stance it adopted two decades ago rapidly losing its ability to deter. As a result, in something of a replay of early 2013, between February and March this year North Korea test-fired its new 300-mm multiple rocket launcher (also known as the KN-09), which is able to shell areas well beyond the greater Seoul area, and re-tested its aging Scud missile arsenal. Contrary to last year, however, when the DPRK deployed but refrained from firing its intermediate </w:t>
      </w:r>
      <w:proofErr w:type="spellStart"/>
      <w:r w:rsidRPr="00C43801">
        <w:t>Musudan</w:t>
      </w:r>
      <w:proofErr w:type="spellEnd"/>
      <w:r w:rsidRPr="00C43801">
        <w:t xml:space="preserve"> missile, the echelons in Pyongyang decided to send a message by launching two mid-range </w:t>
      </w:r>
      <w:proofErr w:type="spellStart"/>
      <w:r w:rsidRPr="00C43801">
        <w:t>Nodong</w:t>
      </w:r>
      <w:proofErr w:type="spellEnd"/>
      <w:r w:rsidRPr="00C43801">
        <w:t xml:space="preserve"> missiles, which had not seen action since July 2009. The resurfacing of the road-mobile </w:t>
      </w:r>
      <w:proofErr w:type="spellStart"/>
      <w:r w:rsidRPr="00C43801">
        <w:t>Nodong</w:t>
      </w:r>
      <w:proofErr w:type="spellEnd"/>
      <w:r w:rsidRPr="00C43801">
        <w:t xml:space="preserve"> is upsetting the regional balance of power on various levels. First, the </w:t>
      </w:r>
      <w:proofErr w:type="spellStart"/>
      <w:r w:rsidRPr="00C43801">
        <w:t>Nodong</w:t>
      </w:r>
      <w:proofErr w:type="spellEnd"/>
      <w:r w:rsidRPr="00C43801">
        <w:t xml:space="preserve"> represents the DPRK’s most reliable ballistic missile asset to threaten Seoul, Tokyo, and U.S. forces stationed on Okinawa. Second, according to The Military Balance 2014, published by The International Institute for Strategic Studies, “some analysts, including in the US Defense Intelligence Agency, believe that, after working on </w:t>
      </w:r>
      <w:proofErr w:type="spellStart"/>
      <w:r w:rsidRPr="00C43801">
        <w:t>weaponisation</w:t>
      </w:r>
      <w:proofErr w:type="spellEnd"/>
      <w:r w:rsidRPr="00C43801">
        <w:t xml:space="preserve"> for more than 20 years, North Korea is likely to have the ability to miniaturize and mount a nuclear weapon on its mid-range </w:t>
      </w:r>
      <w:proofErr w:type="spellStart"/>
      <w:r w:rsidRPr="00C43801">
        <w:t>Nodong</w:t>
      </w:r>
      <w:proofErr w:type="spellEnd"/>
      <w:r w:rsidRPr="00C43801">
        <w:t xml:space="preserve"> missiles.” And third, given that the two missiles launched earlier this year traveled only an abbreviated distance of 400 miles, Pyongyang seems to be eager to showcase its ability to deliver a higher payload over a shorter distance and thereby compensate for the missile warhead’s uncertain re-entry capabilities. Pyongyang’s strategic intentions with the reappearance of the </w:t>
      </w:r>
      <w:proofErr w:type="spellStart"/>
      <w:r w:rsidRPr="00C43801">
        <w:t>Nodong</w:t>
      </w:r>
      <w:proofErr w:type="spellEnd"/>
      <w:r w:rsidRPr="00C43801">
        <w:t xml:space="preserve"> are not entirely clear. Preliminary analysis however suggests that the emphasis on road-mobile systems combined with the DPRK’s low-yield nuclear tests in the past is indicative of a tactical nuclear program rather than a long-range strategic one. With Congress hardly likely to warm to the idea of redeploying U.S. tactical nuclear weapons to South Korea as a mean to balance against the North, the Republican dominated House of Representatives instead passed the National Defense Authorization Act for the Fiscal Year 2015 (H.R. 4435) on May 22 which, if enacted, would require </w:t>
      </w:r>
      <w:proofErr w:type="spellStart"/>
      <w:r w:rsidRPr="00C43801">
        <w:t>SecDef</w:t>
      </w:r>
      <w:proofErr w:type="spellEnd"/>
      <w:r w:rsidRPr="00C43801">
        <w:t xml:space="preserve"> Hagel to “identify opportunities for increasing missile defense cooperation among the United States, Japan and the Republic of Korea.” In late April, the same concept of trilateral cooperation surfaced during President Obama’s visit to Tokyo, when U.S. National Security Adviser Susan Rice discussed trilateral missile defense cooperation with Prime Minister Abe. While Japan certainly welcomed the U.S. initiative, given Abe’s vocal push towards collective self-defense, Washington’s renewed efforts to</w:t>
      </w:r>
      <w:r w:rsidRPr="004C6D81">
        <w:rPr>
          <w:sz w:val="12"/>
        </w:rPr>
        <w:t xml:space="preserve"> deepen cooperation among its East Asian allies is expected to meet some political resistance in South Korea. The experience of Seoul’s failure to sign the General Security of Military Information Agreement (GSOMIA) and the Acquisition and Cross-Servicing Agreement (ACSA) in 2012 combined with the lingering historic animosities between Japan and South Korea, has led many in the Obama administration to tread carefully. Hagel’s visit to Singapore last weekend, where he met with his South Korean and Japanese counterparts on the sidelines of the Shangri-La Dialogue, was thus an important step in creating a positive atmosphere for any future talks. Indeed, </w:t>
      </w:r>
      <w:r w:rsidRPr="003C7CF5">
        <w:rPr>
          <w:rStyle w:val="StyleBoldUnderline"/>
          <w:highlight w:val="yellow"/>
        </w:rPr>
        <w:t xml:space="preserve">trilateral missile defense cooperation is the long awaited 21st century </w:t>
      </w:r>
      <w:r w:rsidRPr="003C7CF5">
        <w:rPr>
          <w:rStyle w:val="StyleBoldUnderline"/>
          <w:highlight w:val="yellow"/>
        </w:rPr>
        <w:lastRenderedPageBreak/>
        <w:t xml:space="preserve">solution to the persisting Cold War problems on the Korean Peninsula. It circumvents Washington’s extended deterrence credibility problem, by creating cross-alliance mechanisms that naturally enhance local defense postures. </w:t>
      </w:r>
      <w:r w:rsidRPr="00C43801">
        <w:t>At the same</w:t>
      </w:r>
      <w:r w:rsidRPr="00300E44">
        <w:rPr>
          <w:sz w:val="12"/>
        </w:rPr>
        <w:t xml:space="preserve"> time </w:t>
      </w:r>
      <w:r w:rsidRPr="00300E44">
        <w:rPr>
          <w:rStyle w:val="StyleBoldUnderline"/>
        </w:rPr>
        <w:t xml:space="preserve">the focus on theater missile defense is lowering expectations on the use of the U.S. nuclear umbrella </w:t>
      </w:r>
      <w:r w:rsidRPr="003C7CF5">
        <w:rPr>
          <w:rStyle w:val="StyleBoldUnderline"/>
          <w:highlight w:val="yellow"/>
        </w:rPr>
        <w:t>and avoids the necessity of answering the North Korean nuclear threat with a nuclear response.</w:t>
      </w:r>
      <w:r w:rsidRPr="004C6D81">
        <w:rPr>
          <w:sz w:val="12"/>
        </w:rPr>
        <w:t xml:space="preserve"> For Washington the trilateral approach is the perfect solution to managing Pyongyang’s bellicose behavior in a regional security framework. Even for Tokyo, bilateral cooperation with Seoul is beneficial to the extent that South Korean forward-based radar stations will provide early tracking information on any inbound North Korean ballistic missiles. Seoul however, or so the argument goes, is in the peculiar position of buying into an agreement that offers very few political and military incentives other than being a responsible alliance partner. On the one hand, critics have raised the issue that South Korea has to sway public opinion despite ongoing tensions with Japan. This is actually easier than most analysts outside the region tend to believe. According to a study by the </w:t>
      </w:r>
      <w:proofErr w:type="spellStart"/>
      <w:r w:rsidRPr="004C6D81">
        <w:rPr>
          <w:sz w:val="12"/>
        </w:rPr>
        <w:t>Asan</w:t>
      </w:r>
      <w:proofErr w:type="spellEnd"/>
      <w:r w:rsidRPr="004C6D81">
        <w:rPr>
          <w:sz w:val="12"/>
        </w:rPr>
        <w:t xml:space="preserve"> Institute for Policy Studies, public support for GSOMIA was at 60.4 percent in September 2013, and dropped only 10 percentage points even after Abe visited the </w:t>
      </w:r>
      <w:proofErr w:type="spellStart"/>
      <w:r w:rsidRPr="004C6D81">
        <w:rPr>
          <w:sz w:val="12"/>
        </w:rPr>
        <w:t>Yasukuni</w:t>
      </w:r>
      <w:proofErr w:type="spellEnd"/>
      <w:r w:rsidRPr="004C6D81">
        <w:rPr>
          <w:sz w:val="12"/>
        </w:rPr>
        <w:t xml:space="preserve"> shrine three months later. Indeed the same study goes on to explain that the public backlash that led Seoul to scrap GSOMIA in July 2012, was not due to anti-Japanese sentiment but rather President Lee Myung-</w:t>
      </w:r>
      <w:proofErr w:type="spellStart"/>
      <w:r w:rsidRPr="004C6D81">
        <w:rPr>
          <w:sz w:val="12"/>
        </w:rPr>
        <w:t>bak’s</w:t>
      </w:r>
      <w:proofErr w:type="spellEnd"/>
      <w:r w:rsidRPr="004C6D81">
        <w:rPr>
          <w:sz w:val="12"/>
        </w:rPr>
        <w:t xml:space="preserve"> attempt to “enact the agreement with virtually no public debate.” So while President Park </w:t>
      </w:r>
      <w:proofErr w:type="spellStart"/>
      <w:r w:rsidRPr="004C6D81">
        <w:rPr>
          <w:sz w:val="12"/>
        </w:rPr>
        <w:t>Gyeun-hye’s</w:t>
      </w:r>
      <w:proofErr w:type="spellEnd"/>
      <w:r w:rsidRPr="004C6D81">
        <w:rPr>
          <w:sz w:val="12"/>
        </w:rPr>
        <w:t xml:space="preserve"> low approval ratings after the Sewol ferry disaster may be of some concern in pushing through legislation on trilateral cooperation, there is no indication that the Park government will suffer the same public outrage as her predecessor. On the other hand, policymakers in Seoul are divided on whether to join the U.S. missile shield or whether to develop its own system dubbed the Korean Air Missile Defense (KAMD). Essentially the question comes down to whether the Park administration is willing to buy into the narrative that missile defense is feasible and preferable to a mutual-assured destruction scenario on the Peninsula. Certainly, one of the major obstacles for selling the U.S. missile defense shield is the cost involved in continuously updating, upgrading, and modernizing the systems. Lockheed Martin’s Terminal High-Altitude Area Defense (THAAD) for instance costs around $800-950 million per battery, roughly the same amount Seoul would spend on building one of its KDX-III </w:t>
      </w:r>
      <w:proofErr w:type="spellStart"/>
      <w:r w:rsidRPr="004C6D81">
        <w:rPr>
          <w:sz w:val="12"/>
        </w:rPr>
        <w:t>Sejong</w:t>
      </w:r>
      <w:proofErr w:type="spellEnd"/>
      <w:r w:rsidRPr="004C6D81">
        <w:rPr>
          <w:sz w:val="12"/>
        </w:rPr>
        <w:t xml:space="preserve"> the Great-class Aegis destroyers, the largest surface warship currently commissioned in the South Korean Navy. Nevertheless, THAAD and the emerging SM-3 Aegis Ashore system are currently the most promising candidates to defend South Korea from an incoming </w:t>
      </w:r>
      <w:proofErr w:type="spellStart"/>
      <w:r w:rsidRPr="004C6D81">
        <w:rPr>
          <w:sz w:val="12"/>
        </w:rPr>
        <w:t>Nodong</w:t>
      </w:r>
      <w:proofErr w:type="spellEnd"/>
      <w:r w:rsidRPr="004C6D81">
        <w:rPr>
          <w:sz w:val="12"/>
        </w:rPr>
        <w:t xml:space="preserve"> missile. Compared to Seoul’s current procurement plan, which is geared towards updating its existing systems to a Patriot Advanced Capability-3 (PAC-3), the differences in interception rate, range and altitude could not have any greater. PAC-3 boasts intercept altitude of 20-30 km, which, according to Choi Bong-wan, professor at the Graduate School of National Defense at </w:t>
      </w:r>
      <w:proofErr w:type="spellStart"/>
      <w:r w:rsidRPr="004C6D81">
        <w:rPr>
          <w:sz w:val="12"/>
        </w:rPr>
        <w:t>Hanam</w:t>
      </w:r>
      <w:proofErr w:type="spellEnd"/>
      <w:r w:rsidRPr="004C6D81">
        <w:rPr>
          <w:sz w:val="12"/>
        </w:rPr>
        <w:t xml:space="preserve"> University, translates into a reaction time of 1 second to incept an incoming </w:t>
      </w:r>
      <w:proofErr w:type="spellStart"/>
      <w:r w:rsidRPr="004C6D81">
        <w:rPr>
          <w:sz w:val="12"/>
        </w:rPr>
        <w:t>Nodong</w:t>
      </w:r>
      <w:proofErr w:type="spellEnd"/>
      <w:r w:rsidRPr="004C6D81">
        <w:rPr>
          <w:sz w:val="12"/>
        </w:rPr>
        <w:t xml:space="preserve"> missile. In contrast THAAD operates at altitudes of up to 150 km, resulting in a reaction time of 45 seconds, and the SM-3 Aegis Ashore system could push these boundaries even further to guarantee a successful intercept. In fact, on May 27, the Pentagon proactively tackled Seoul’s problem head on by officially contemplating the deployment a THAAD system to Korea, according to a report in the Wall Street Journal. According to defense officials, “the U.S. could deploy its own THAAD system to South Korea temporarily, and then, in time, replace it with a system purchased by Seoul, […] or it could allow South Korea to purchase its own, and jump ahead in the queue for the system.” While the details are still in limbo, the White House can counterintuitively rely on the broad support of Republicans who are willing to push missile defense in East Asia despite budget constraints at home. The Obama administration can also count on South Korean public support, which according to a poll conducted by the </w:t>
      </w:r>
      <w:proofErr w:type="spellStart"/>
      <w:r w:rsidRPr="004C6D81">
        <w:rPr>
          <w:sz w:val="12"/>
        </w:rPr>
        <w:t>Asan</w:t>
      </w:r>
      <w:proofErr w:type="spellEnd"/>
      <w:r w:rsidRPr="004C6D81">
        <w:rPr>
          <w:sz w:val="12"/>
        </w:rPr>
        <w:t xml:space="preserve"> Institute </w:t>
      </w:r>
      <w:proofErr w:type="gramStart"/>
      <w:r w:rsidRPr="004C6D81">
        <w:rPr>
          <w:sz w:val="12"/>
        </w:rPr>
        <w:t>between March 16-18</w:t>
      </w:r>
      <w:proofErr w:type="gramEnd"/>
      <w:r w:rsidRPr="004C6D81">
        <w:rPr>
          <w:sz w:val="12"/>
        </w:rPr>
        <w:t xml:space="preserve">, has cited missile defense (18.7 percent) as the second most import issue for the U.S.-ROK alliance. The South Korean government’s initial response to the idea of joining a U.S. missile defense network has been cool, to say the least, but the U.S. looks perfectly willing to apply pressure. </w:t>
      </w:r>
      <w:r w:rsidRPr="004C6D81">
        <w:rPr>
          <w:rStyle w:val="StyleBoldUnderline"/>
        </w:rPr>
        <w:t xml:space="preserve">For </w:t>
      </w:r>
      <w:r w:rsidRPr="004C6D81">
        <w:rPr>
          <w:rStyle w:val="Emphasis"/>
        </w:rPr>
        <w:t>No</w:t>
      </w:r>
      <w:r w:rsidRPr="004C6D81">
        <w:rPr>
          <w:rStyle w:val="StyleBoldUnderline"/>
        </w:rPr>
        <w:t xml:space="preserve">rth </w:t>
      </w:r>
      <w:r w:rsidRPr="004C6D81">
        <w:rPr>
          <w:rStyle w:val="Emphasis"/>
        </w:rPr>
        <w:t>Ko</w:t>
      </w:r>
      <w:r w:rsidRPr="004C6D81">
        <w:rPr>
          <w:rStyle w:val="StyleBoldUnderline"/>
        </w:rPr>
        <w:t xml:space="preserve">rea, trilateral missile defense cooperation would spell a </w:t>
      </w:r>
      <w:r w:rsidRPr="00C43801">
        <w:rPr>
          <w:rStyle w:val="StyleBoldUnderline"/>
        </w:rPr>
        <w:t>devastating move</w:t>
      </w:r>
      <w:r w:rsidRPr="004C6D81">
        <w:rPr>
          <w:sz w:val="12"/>
        </w:rPr>
        <w:t xml:space="preserve">. First, </w:t>
      </w:r>
      <w:r w:rsidRPr="003C7CF5">
        <w:rPr>
          <w:rStyle w:val="StyleBoldUnderline"/>
          <w:highlight w:val="yellow"/>
        </w:rPr>
        <w:t>Pyongyang’s tactical nuclear deterrent would be dead on arrival with no bargaining position gained. Second, the U.S. nuclear umbrella would be supplemented by a multi-layered theater missile defense shield</w:t>
      </w:r>
      <w:r w:rsidRPr="004C6D81">
        <w:rPr>
          <w:rStyle w:val="StyleBoldUnderline"/>
        </w:rPr>
        <w:t xml:space="preserve"> that would bring the most modern military systems to the Peninsula.</w:t>
      </w:r>
      <w:r w:rsidRPr="004C6D81">
        <w:rPr>
          <w:sz w:val="12"/>
        </w:rPr>
        <w:t xml:space="preserve"> And third, </w:t>
      </w:r>
      <w:r w:rsidRPr="003C7CF5">
        <w:rPr>
          <w:rStyle w:val="StyleBoldUnderline"/>
          <w:highlight w:val="yellow"/>
        </w:rPr>
        <w:t>cross-alliance cooperation is naturally bound to spread from missile defense and information sharing to other issues involving joint military exercises and coordinated military responses. As a result, Washington’s strategic patience will prevail</w:t>
      </w:r>
      <w:r w:rsidRPr="004C6D81">
        <w:rPr>
          <w:rStyle w:val="StyleBoldUnderline"/>
        </w:rPr>
        <w:t>, Seoul’s and Tokyo’s defense posture will be enhanced, and Pyongyang’s attempt to deter the alliance will fail</w:t>
      </w:r>
      <w:r w:rsidRPr="004C6D81">
        <w:rPr>
          <w:sz w:val="12"/>
        </w:rPr>
        <w:t xml:space="preserve">. </w:t>
      </w:r>
      <w:r w:rsidRPr="003C7CF5">
        <w:rPr>
          <w:rStyle w:val="StyleBoldUnderline"/>
          <w:highlight w:val="yellow"/>
        </w:rPr>
        <w:t>If there was ever any pressure on North Korea to denuclearize, trilateral missile defense would take the narrative to the next level. With successful deployment, Pyongyang would have to realize that however many nuclear tests it is willing to conduct, its nuclear adventure is coming to an end.</w:t>
      </w:r>
    </w:p>
    <w:p w:rsidR="0056563D" w:rsidRDefault="0056563D" w:rsidP="0056563D">
      <w:pPr>
        <w:pStyle w:val="Heading4"/>
      </w:pPr>
      <w:r>
        <w:t xml:space="preserve">BMD </w:t>
      </w:r>
      <w:r>
        <w:rPr>
          <w:u w:val="single"/>
        </w:rPr>
        <w:t>deters</w:t>
      </w:r>
      <w:r>
        <w:t xml:space="preserve"> North Korean aggression and </w:t>
      </w:r>
      <w:r>
        <w:rPr>
          <w:u w:val="single"/>
        </w:rPr>
        <w:t>dissuades</w:t>
      </w:r>
      <w:r>
        <w:t xml:space="preserve"> further investment in their nuclear and missile capabilities </w:t>
      </w:r>
    </w:p>
    <w:p w:rsidR="0056563D" w:rsidRPr="00C43801" w:rsidRDefault="00C43801" w:rsidP="0056563D">
      <w:pPr>
        <w:rPr>
          <w:b/>
          <w:sz w:val="24"/>
        </w:rPr>
      </w:pPr>
      <w:r>
        <w:t xml:space="preserve">Ian </w:t>
      </w:r>
      <w:r w:rsidR="0056563D" w:rsidRPr="00A306F2">
        <w:rPr>
          <w:b/>
          <w:sz w:val="24"/>
        </w:rPr>
        <w:t xml:space="preserve">Rinehart, </w:t>
      </w:r>
      <w:r>
        <w:rPr>
          <w:b/>
          <w:sz w:val="24"/>
        </w:rPr>
        <w:t xml:space="preserve">CRS Asian Affairs analyst, </w:t>
      </w:r>
      <w:proofErr w:type="gramStart"/>
      <w:r>
        <w:rPr>
          <w:b/>
          <w:sz w:val="24"/>
        </w:rPr>
        <w:t xml:space="preserve">2015 </w:t>
      </w:r>
      <w:r w:rsidR="0056563D">
        <w:t xml:space="preserve"> “</w:t>
      </w:r>
      <w:proofErr w:type="gramEnd"/>
      <w:r w:rsidR="0056563D">
        <w:t>Ballistic Missile Defense in the Asia-Pacific Region: Cooperation and Opposition”, 4-3, http://</w:t>
      </w:r>
      <w:r>
        <w:t>fas.org/sgp/crs/nuke/R43116.pdf</w:t>
      </w:r>
    </w:p>
    <w:p w:rsidR="0056563D" w:rsidRPr="00C43801" w:rsidRDefault="0056563D" w:rsidP="00C43801">
      <w:r w:rsidRPr="00C43801">
        <w:t xml:space="preserve">Some argue </w:t>
      </w:r>
      <w:r w:rsidRPr="003C7CF5">
        <w:rPr>
          <w:rStyle w:val="StyleBoldUnderline"/>
          <w:highlight w:val="yellow"/>
        </w:rPr>
        <w:t>that enhanced BMD cooperation could negate the coercive value of North Korean ballistic missiles</w:t>
      </w:r>
      <w:r w:rsidRPr="00C43801">
        <w:t xml:space="preserve">. A robust, cooperative BMD effort could improve defense and deterrence for South Korea and, especially, Japan against North Korean ballistic missiles. Australia, though an unlikely target, would benefit from an earlier intercept point against ballistic missiles launched from Northeast Asia. A former senior defense official argues </w:t>
      </w:r>
      <w:r w:rsidRPr="003C7CF5">
        <w:rPr>
          <w:rStyle w:val="StyleBoldUnderline"/>
          <w:highlight w:val="yellow"/>
        </w:rPr>
        <w:t>that BMD improves deterrence in several ways: BMD makes North Korea uncertain about the success of a missile attack, reduces the vulnerability of the United States and its allies to coercion; reduces the pressure for preemptive strikes</w:t>
      </w:r>
      <w:r w:rsidRPr="007921E8">
        <w:rPr>
          <w:rStyle w:val="StyleBoldUnderline"/>
        </w:rPr>
        <w:t xml:space="preserve"> </w:t>
      </w:r>
      <w:r w:rsidRPr="00C43801">
        <w:t xml:space="preserve">by the United States and its allies; </w:t>
      </w:r>
      <w:r w:rsidRPr="003C7CF5">
        <w:rPr>
          <w:rStyle w:val="StyleBoldUnderline"/>
          <w:highlight w:val="yellow"/>
        </w:rPr>
        <w:t>and enhances the strength of any U.S. and allied counterattack</w:t>
      </w:r>
      <w:r w:rsidRPr="00C43801">
        <w:t>.</w:t>
      </w:r>
      <w:r w:rsidRPr="003C7CF5">
        <w:rPr>
          <w:rStyle w:val="StyleBoldUnderline"/>
          <w:highlight w:val="yellow"/>
        </w:rPr>
        <w:t>103 Another benefit may be the dissuasion effect of a coordinated BMD response to North Korea’s missile program: Pyongyang might decide that its development of missiles and WMD is in fact counterproductive and could conceivably reduce its investment in those capabilities</w:t>
      </w:r>
      <w:r w:rsidRPr="00C43801">
        <w:t xml:space="preserve">. China’s discomfort regarding U.S. and allied BMD deployments might cause Beijing to discourage North Korea’s continued investment in ballistic missile development. On the other hand, some Chinese observers argue that these BMD efforts increase North Korea’s sense of insecurity and encourage investments in asymmetric capabilities such as ballistic missiles. </w:t>
      </w:r>
    </w:p>
    <w:p w:rsidR="0056563D" w:rsidRDefault="0056563D" w:rsidP="0056563D">
      <w:pPr>
        <w:rPr>
          <w:rFonts w:asciiTheme="minorHAnsi" w:hAnsiTheme="minorHAnsi"/>
          <w:sz w:val="16"/>
        </w:rPr>
      </w:pPr>
    </w:p>
    <w:p w:rsidR="0028336A" w:rsidRPr="00ED7BAF" w:rsidRDefault="0028336A" w:rsidP="0056563D">
      <w:pPr>
        <w:rPr>
          <w:rFonts w:asciiTheme="minorHAnsi" w:hAnsiTheme="minorHAnsi"/>
          <w:sz w:val="16"/>
        </w:rPr>
      </w:pPr>
    </w:p>
    <w:p w:rsidR="007921E8" w:rsidRDefault="007921E8" w:rsidP="007921E8">
      <w:pPr>
        <w:pStyle w:val="Heading4"/>
        <w:contextualSpacing/>
      </w:pPr>
      <w:r>
        <w:t>Missile defense provides East Asian stability – Plan causes deterrence collapse and makes war inevitable</w:t>
      </w:r>
    </w:p>
    <w:p w:rsidR="007921E8" w:rsidRPr="008D596D" w:rsidRDefault="007921E8" w:rsidP="007921E8">
      <w:pPr>
        <w:contextualSpacing/>
      </w:pPr>
      <w:r w:rsidRPr="008D596D">
        <w:rPr>
          <w:rStyle w:val="StyleStyleBold12pt"/>
        </w:rPr>
        <w:t xml:space="preserve">Kang &amp; </w:t>
      </w:r>
      <w:proofErr w:type="spellStart"/>
      <w:r w:rsidRPr="008D596D">
        <w:rPr>
          <w:rStyle w:val="StyleStyleBold12pt"/>
        </w:rPr>
        <w:t>Kugler</w:t>
      </w:r>
      <w:proofErr w:type="spellEnd"/>
      <w:r w:rsidRPr="008D596D">
        <w:rPr>
          <w:rStyle w:val="StyleStyleBold12pt"/>
        </w:rPr>
        <w:t xml:space="preserve"> </w:t>
      </w:r>
      <w:r>
        <w:rPr>
          <w:rStyle w:val="StyleStyleBold12pt"/>
        </w:rPr>
        <w:t>20</w:t>
      </w:r>
      <w:r w:rsidRPr="008D596D">
        <w:rPr>
          <w:rStyle w:val="StyleStyleBold12pt"/>
        </w:rPr>
        <w:t>15</w:t>
      </w:r>
      <w:r w:rsidRPr="008D596D">
        <w:t xml:space="preserve"> – *Assistant Professor, Department of Political Science, University of Central Florida, **Claremont Graduate University</w:t>
      </w:r>
    </w:p>
    <w:p w:rsidR="007921E8" w:rsidRPr="008D596D" w:rsidRDefault="007921E8" w:rsidP="007921E8">
      <w:pPr>
        <w:contextualSpacing/>
      </w:pPr>
      <w:r w:rsidRPr="008D596D">
        <w:t>*</w:t>
      </w:r>
      <w:proofErr w:type="spellStart"/>
      <w:r w:rsidRPr="008D596D">
        <w:t>Kyungkook</w:t>
      </w:r>
      <w:proofErr w:type="spellEnd"/>
      <w:r w:rsidRPr="008D596D">
        <w:t>, **Jacek, Assessment of deterrence and missile defense in East Asia: A power transition perspective, International Area Studies Review 2015, Vol. 18(3) 280– 296, DOI: 10.1177/2233865915595762</w:t>
      </w:r>
    </w:p>
    <w:p w:rsidR="007921E8" w:rsidRPr="008D596D" w:rsidRDefault="007921E8" w:rsidP="007921E8">
      <w:pPr>
        <w:tabs>
          <w:tab w:val="left" w:pos="2356"/>
        </w:tabs>
        <w:contextualSpacing/>
      </w:pPr>
      <w:r w:rsidRPr="008D596D">
        <w:tab/>
      </w:r>
    </w:p>
    <w:p w:rsidR="007921E8" w:rsidRPr="008D596D" w:rsidRDefault="007921E8" w:rsidP="007921E8">
      <w:pPr>
        <w:contextualSpacing/>
        <w:rPr>
          <w:sz w:val="16"/>
        </w:rPr>
      </w:pPr>
      <w:r w:rsidRPr="008D596D">
        <w:rPr>
          <w:sz w:val="16"/>
        </w:rPr>
        <w:t>Total global wars require very rare structural preconditions that have not been met since 1945 (</w:t>
      </w:r>
      <w:proofErr w:type="spellStart"/>
      <w:r w:rsidRPr="008D596D">
        <w:rPr>
          <w:sz w:val="16"/>
        </w:rPr>
        <w:t>Organski</w:t>
      </w:r>
      <w:proofErr w:type="spellEnd"/>
      <w:r w:rsidRPr="008D596D">
        <w:rPr>
          <w:sz w:val="16"/>
        </w:rPr>
        <w:t xml:space="preserve"> and </w:t>
      </w:r>
      <w:proofErr w:type="spellStart"/>
      <w:r w:rsidRPr="008D596D">
        <w:rPr>
          <w:sz w:val="16"/>
        </w:rPr>
        <w:t>Kugler</w:t>
      </w:r>
      <w:proofErr w:type="spellEnd"/>
      <w:r w:rsidRPr="008D596D">
        <w:rPr>
          <w:sz w:val="16"/>
        </w:rPr>
        <w:t xml:space="preserve">, 1980; </w:t>
      </w:r>
      <w:proofErr w:type="spellStart"/>
      <w:r w:rsidRPr="008D596D">
        <w:rPr>
          <w:sz w:val="16"/>
        </w:rPr>
        <w:t>Tammen</w:t>
      </w:r>
      <w:proofErr w:type="spellEnd"/>
      <w:r w:rsidRPr="008D596D">
        <w:rPr>
          <w:sz w:val="16"/>
        </w:rPr>
        <w:t xml:space="preserve"> et al., 2000</w:t>
      </w:r>
      <w:r w:rsidRPr="003C7CF5">
        <w:rPr>
          <w:sz w:val="16"/>
          <w:highlight w:val="yellow"/>
        </w:rPr>
        <w:t xml:space="preserve">). </w:t>
      </w:r>
      <w:r w:rsidRPr="003C7CF5">
        <w:rPr>
          <w:rStyle w:val="StyleBoldUnderline"/>
          <w:highlight w:val="yellow"/>
        </w:rPr>
        <w:t xml:space="preserve">To enhance the stability of deterrence in East Asia, therefore, </w:t>
      </w:r>
      <w:proofErr w:type="gramStart"/>
      <w:r w:rsidRPr="003C7CF5">
        <w:rPr>
          <w:rStyle w:val="StyleBoldUnderline"/>
          <w:highlight w:val="yellow"/>
        </w:rPr>
        <w:t>US</w:t>
      </w:r>
      <w:proofErr w:type="gramEnd"/>
      <w:r w:rsidRPr="003C7CF5">
        <w:rPr>
          <w:rStyle w:val="StyleBoldUnderline"/>
          <w:highlight w:val="yellow"/>
        </w:rPr>
        <w:t xml:space="preserve"> offensive and missile defense policies should be carefully evaluated</w:t>
      </w:r>
      <w:r w:rsidRPr="008D596D">
        <w:rPr>
          <w:sz w:val="16"/>
        </w:rPr>
        <w:t xml:space="preserve"> in a valid framework of new deterrence theory. In the security of environment of the 21st century, </w:t>
      </w:r>
      <w:r w:rsidRPr="008D596D">
        <w:rPr>
          <w:rStyle w:val="StyleBoldUnderline"/>
        </w:rPr>
        <w:t>sole reliance on the threat of inflicting absolute costs is no longer valid</w:t>
      </w:r>
      <w:r w:rsidRPr="003C7CF5">
        <w:rPr>
          <w:rStyle w:val="StyleBoldUnderline"/>
          <w:highlight w:val="yellow"/>
        </w:rPr>
        <w:t xml:space="preserve">.¶ </w:t>
      </w:r>
      <w:proofErr w:type="gramStart"/>
      <w:r w:rsidRPr="003C7CF5">
        <w:rPr>
          <w:rStyle w:val="StyleBoldUnderline"/>
          <w:highlight w:val="yellow"/>
        </w:rPr>
        <w:t>It</w:t>
      </w:r>
      <w:proofErr w:type="gramEnd"/>
      <w:r w:rsidRPr="003C7CF5">
        <w:rPr>
          <w:rStyle w:val="StyleBoldUnderline"/>
          <w:highlight w:val="yellow"/>
        </w:rPr>
        <w:t xml:space="preserve"> is clear that the proliferation of ballistic missiles will undermine stability in East Asia.</w:t>
      </w:r>
      <w:r w:rsidRPr="008D596D">
        <w:rPr>
          <w:sz w:val="16"/>
        </w:rPr>
        <w:t xml:space="preserve"> </w:t>
      </w:r>
      <w:r w:rsidRPr="008D596D">
        <w:rPr>
          <w:rStyle w:val="StyleBoldUnderline"/>
        </w:rPr>
        <w:t>A dissatisfied aggressor, such as North Korea, with a significant nuclear capability and effective delivery system, would be willing to initiate greater</w:t>
      </w:r>
      <w:r w:rsidRPr="008D596D">
        <w:rPr>
          <w:sz w:val="16"/>
        </w:rPr>
        <w:t xml:space="preserve"> political or </w:t>
      </w:r>
      <w:r w:rsidRPr="008D596D">
        <w:rPr>
          <w:rStyle w:val="StyleBoldUnderline"/>
        </w:rPr>
        <w:t>military threats</w:t>
      </w:r>
      <w:r w:rsidRPr="008D596D">
        <w:rPr>
          <w:sz w:val="16"/>
        </w:rPr>
        <w:t xml:space="preserve">. Recently, </w:t>
      </w:r>
      <w:r w:rsidRPr="008D596D">
        <w:rPr>
          <w:rStyle w:val="StyleBoldUnderline"/>
        </w:rPr>
        <w:t>the United States has been upset over the</w:t>
      </w:r>
      <w:r w:rsidRPr="008D596D">
        <w:rPr>
          <w:sz w:val="16"/>
        </w:rPr>
        <w:t xml:space="preserve"> reported </w:t>
      </w:r>
      <w:r w:rsidRPr="008D596D">
        <w:rPr>
          <w:rStyle w:val="StyleBoldUnderline"/>
        </w:rPr>
        <w:t>test of North Korea’s</w:t>
      </w:r>
      <w:r w:rsidRPr="008D596D">
        <w:rPr>
          <w:sz w:val="16"/>
        </w:rPr>
        <w:t xml:space="preserve"> submarine-launched ballistic missile (</w:t>
      </w:r>
      <w:r w:rsidRPr="008D596D">
        <w:rPr>
          <w:rStyle w:val="StyleBoldUnderline"/>
        </w:rPr>
        <w:t>SLBM</w:t>
      </w:r>
      <w:r w:rsidRPr="008D596D">
        <w:rPr>
          <w:sz w:val="16"/>
        </w:rPr>
        <w:t xml:space="preserve">), </w:t>
      </w:r>
      <w:r w:rsidRPr="008D596D">
        <w:rPr>
          <w:rStyle w:val="StyleBoldUnderline"/>
        </w:rPr>
        <w:t>which would reach targets beyond the range of land-based missiles. The growing North Korean threat, potentially capable of reaching US territory</w:t>
      </w:r>
      <w:r w:rsidRPr="008D596D">
        <w:rPr>
          <w:sz w:val="16"/>
        </w:rPr>
        <w:t xml:space="preserve"> at some point in the future, </w:t>
      </w:r>
      <w:r w:rsidRPr="008D596D">
        <w:rPr>
          <w:rStyle w:val="StyleBoldUnderline"/>
        </w:rPr>
        <w:t>is now a matter of direct deterrence rather than extended deterrence</w:t>
      </w:r>
      <w:r w:rsidRPr="008D596D">
        <w:rPr>
          <w:sz w:val="16"/>
        </w:rPr>
        <w:t xml:space="preserve"> from Washington’s perspective. It is the principle obligation of the US government to provide for the common defense of its own population and territory against a nuclear strike. Given that North Korean nuclear ambition is beyond China’s control, </w:t>
      </w:r>
      <w:r w:rsidRPr="008D596D">
        <w:rPr>
          <w:rStyle w:val="StyleBoldUnderline"/>
        </w:rPr>
        <w:t>intensifying tensions associated with the substantial increase in the number of North Korean missile tests has led to the active involvement of the United States in the potential deployment of a THAAD system on the Korean Peninsula.</w:t>
      </w:r>
      <w:r w:rsidRPr="008D596D">
        <w:rPr>
          <w:rStyle w:val="StyleBoldUnderline"/>
          <w:sz w:val="12"/>
        </w:rPr>
        <w:t xml:space="preserve">¶ </w:t>
      </w:r>
      <w:r w:rsidRPr="008D596D">
        <w:rPr>
          <w:sz w:val="16"/>
        </w:rPr>
        <w:t xml:space="preserve">Over the short term, therefore, </w:t>
      </w:r>
      <w:r w:rsidRPr="003C7CF5">
        <w:rPr>
          <w:rStyle w:val="StyleBoldUnderline"/>
          <w:highlight w:val="yellow"/>
        </w:rPr>
        <w:t>we anticipate that the stability of deterrence in the region will be strengthened by the deployment of BMDs that bolster power preponderance against North Korea</w:t>
      </w:r>
      <w:r w:rsidRPr="008D596D">
        <w:rPr>
          <w:sz w:val="16"/>
        </w:rPr>
        <w:t xml:space="preserve">, </w:t>
      </w:r>
      <w:r w:rsidRPr="008D596D">
        <w:rPr>
          <w:rStyle w:val="StyleBoldUnderline"/>
        </w:rPr>
        <w:t>which is fully exposed to massive retaliation</w:t>
      </w:r>
      <w:r w:rsidRPr="008D596D">
        <w:rPr>
          <w:sz w:val="16"/>
        </w:rPr>
        <w:t xml:space="preserve">. </w:t>
      </w:r>
      <w:r w:rsidRPr="008D596D">
        <w:rPr>
          <w:rStyle w:val="StyleBoldUnderline"/>
        </w:rPr>
        <w:t>From the perspectives of South Korea and Japan, the time for forcing the deployment of missile defenses could not be more opportune</w:t>
      </w:r>
      <w:r w:rsidRPr="008D596D">
        <w:rPr>
          <w:sz w:val="16"/>
        </w:rPr>
        <w:t xml:space="preserve">. It is important to note that </w:t>
      </w:r>
      <w:r w:rsidRPr="008D596D">
        <w:rPr>
          <w:rStyle w:val="StyleBoldUnderline"/>
        </w:rPr>
        <w:t>the stability of deterrence can be undermined, even under power asymmetry, when the defender fails to signal credible threats of massive retaliation</w:t>
      </w:r>
      <w:r w:rsidRPr="008D596D">
        <w:rPr>
          <w:sz w:val="16"/>
        </w:rPr>
        <w:t xml:space="preserve"> (</w:t>
      </w:r>
      <w:proofErr w:type="spellStart"/>
      <w:r w:rsidRPr="008D596D">
        <w:rPr>
          <w:sz w:val="16"/>
        </w:rPr>
        <w:t>Zagare</w:t>
      </w:r>
      <w:proofErr w:type="spellEnd"/>
      <w:r w:rsidRPr="008D596D">
        <w:rPr>
          <w:sz w:val="16"/>
        </w:rPr>
        <w:t xml:space="preserve"> and Kilgour, 2000). </w:t>
      </w:r>
      <w:r w:rsidRPr="003C7CF5">
        <w:rPr>
          <w:rStyle w:val="StyleBoldUnderline"/>
          <w:highlight w:val="yellow"/>
        </w:rPr>
        <w:t>In addition to strengthening physical deterrent effects, the deployment of the US-led layered missile defense system signals a credible threat of punishment from the security provider by the establishing of a direct link between the homeland security of the United States and the defense of its allies in East Asia</w:t>
      </w:r>
      <w:r w:rsidRPr="008D596D">
        <w:rPr>
          <w:sz w:val="16"/>
        </w:rPr>
        <w:t>. The Obama administration seems to be acting consistently with this postulate, but is stopping short of cooperating with other regional powers.</w:t>
      </w:r>
    </w:p>
    <w:p w:rsidR="007921E8" w:rsidRDefault="007921E8" w:rsidP="007921E8">
      <w:pPr>
        <w:rPr>
          <w:rFonts w:asciiTheme="minorHAnsi" w:hAnsiTheme="minorHAnsi"/>
          <w:sz w:val="16"/>
        </w:rPr>
      </w:pPr>
    </w:p>
    <w:p w:rsidR="00673E16" w:rsidRDefault="00673E16" w:rsidP="00673E16">
      <w:pPr>
        <w:pStyle w:val="Heading4"/>
        <w:tabs>
          <w:tab w:val="left" w:pos="3640"/>
        </w:tabs>
      </w:pPr>
      <w:r>
        <w:t>Even if North Korea isn’t serious now, removing missile defense causes real and increased provocation</w:t>
      </w:r>
    </w:p>
    <w:p w:rsidR="00673E16" w:rsidRPr="00071FD8" w:rsidRDefault="00673E16" w:rsidP="00673E16">
      <w:r w:rsidRPr="004E22AF">
        <w:rPr>
          <w:rStyle w:val="StyleStyleBold12pt"/>
        </w:rPr>
        <w:t>Takahashi, 12</w:t>
      </w:r>
      <w:r>
        <w:t>—</w:t>
      </w:r>
      <w:r w:rsidRPr="004E22AF">
        <w:t>Senior Fellow with the National Institute for Defense Studies (NIDS) and currently with Deputy Director of the Office of Strategic Planning of Ministry of Defense in Tokyo, Japan</w:t>
      </w:r>
      <w:r>
        <w:t xml:space="preserve"> (</w:t>
      </w:r>
      <w:proofErr w:type="spellStart"/>
      <w:r>
        <w:t>Sugio</w:t>
      </w:r>
      <w:proofErr w:type="spellEnd"/>
      <w:r>
        <w:t xml:space="preserve">, </w:t>
      </w:r>
      <w:r w:rsidRPr="004E22AF">
        <w:t>“</w:t>
      </w:r>
      <w:proofErr w:type="spellStart"/>
      <w:r w:rsidRPr="004E22AF">
        <w:t>Balllistic</w:t>
      </w:r>
      <w:proofErr w:type="spellEnd"/>
      <w:r w:rsidRPr="004E22AF">
        <w:t xml:space="preserve"> Missile Defense in Japan: Deterrence and Military Transformation”, </w:t>
      </w:r>
      <w:proofErr w:type="spellStart"/>
      <w:r w:rsidRPr="004E22AF">
        <w:t>Asie.Visions</w:t>
      </w:r>
      <w:proofErr w:type="spellEnd"/>
      <w:r w:rsidRPr="004E22AF">
        <w:t xml:space="preserve"> No. 59 / Proliferation Papers No. 44, December 2012</w:t>
      </w:r>
      <w:r>
        <w:t>)</w:t>
      </w:r>
    </w:p>
    <w:p w:rsidR="00673E16" w:rsidRDefault="00673E16" w:rsidP="00673E16">
      <w:pPr>
        <w:rPr>
          <w:sz w:val="16"/>
        </w:rPr>
      </w:pPr>
      <w:r w:rsidRPr="00CE088A">
        <w:rPr>
          <w:sz w:val="16"/>
        </w:rPr>
        <w:t xml:space="preserve">The first issue is the ICBM threat from this region. </w:t>
      </w:r>
      <w:r w:rsidRPr="003C7CF5">
        <w:rPr>
          <w:rStyle w:val="StyleBoldUnderline"/>
          <w:highlight w:val="yellow"/>
        </w:rPr>
        <w:t>North Korea is believed to be making</w:t>
      </w:r>
      <w:r w:rsidRPr="004E22AF">
        <w:rPr>
          <w:rStyle w:val="StyleBoldUnderline"/>
        </w:rPr>
        <w:t xml:space="preserve"> consistent </w:t>
      </w:r>
      <w:r w:rsidRPr="003C7CF5">
        <w:rPr>
          <w:rStyle w:val="StyleBoldUnderline"/>
          <w:highlight w:val="yellow"/>
        </w:rPr>
        <w:t>efforts to develop an ICBM that can reach the US mainland</w:t>
      </w:r>
      <w:r w:rsidRPr="00CE088A">
        <w:rPr>
          <w:sz w:val="16"/>
        </w:rPr>
        <w:t xml:space="preserve">, such as the </w:t>
      </w:r>
      <w:proofErr w:type="spellStart"/>
      <w:r w:rsidRPr="00CE088A">
        <w:rPr>
          <w:sz w:val="16"/>
        </w:rPr>
        <w:t>Taepo</w:t>
      </w:r>
      <w:proofErr w:type="spellEnd"/>
      <w:r w:rsidRPr="00CE088A">
        <w:rPr>
          <w:sz w:val="16"/>
        </w:rPr>
        <w:t xml:space="preserve">-Dong 2 or </w:t>
      </w:r>
      <w:proofErr w:type="spellStart"/>
      <w:r w:rsidRPr="00CE088A">
        <w:rPr>
          <w:sz w:val="16"/>
        </w:rPr>
        <w:t>Musudan</w:t>
      </w:r>
      <w:proofErr w:type="spellEnd"/>
      <w:r w:rsidRPr="00CE088A">
        <w:rPr>
          <w:sz w:val="16"/>
        </w:rPr>
        <w:t xml:space="preserve">. </w:t>
      </w:r>
      <w:r w:rsidRPr="004E22AF">
        <w:rPr>
          <w:rStyle w:val="StyleBoldUnderline"/>
        </w:rPr>
        <w:t xml:space="preserve">If North Korea acquires an ICBM with a nuclear warhead, the missile could threaten the US. North </w:t>
      </w:r>
      <w:r w:rsidRPr="003C7CF5">
        <w:rPr>
          <w:rStyle w:val="StyleBoldUnderline"/>
          <w:highlight w:val="yellow"/>
        </w:rPr>
        <w:t>Korea might then perceive that it has more a reliable deterrent against the US military commitment</w:t>
      </w:r>
      <w:r w:rsidRPr="004E22AF">
        <w:rPr>
          <w:rStyle w:val="StyleBoldUnderline"/>
        </w:rPr>
        <w:t xml:space="preserve">, while it has a minimum strike capability against a handful of US cities. </w:t>
      </w:r>
      <w:r w:rsidRPr="003C7CF5">
        <w:rPr>
          <w:rStyle w:val="Emphasis"/>
          <w:highlight w:val="yellow"/>
        </w:rPr>
        <w:t>This</w:t>
      </w:r>
      <w:r w:rsidRPr="00071FD8">
        <w:rPr>
          <w:rStyle w:val="Emphasis"/>
        </w:rPr>
        <w:t xml:space="preserve"> perception </w:t>
      </w:r>
      <w:r w:rsidRPr="003C7CF5">
        <w:rPr>
          <w:rStyle w:val="Emphasis"/>
          <w:highlight w:val="yellow"/>
        </w:rPr>
        <w:t xml:space="preserve">could intensify its provocative behavior in </w:t>
      </w:r>
      <w:r w:rsidRPr="003C7CF5">
        <w:rPr>
          <w:rStyle w:val="Emphasis"/>
          <w:highlight w:val="yellow"/>
        </w:rPr>
        <w:lastRenderedPageBreak/>
        <w:t>the region</w:t>
      </w:r>
      <w:r w:rsidRPr="00071FD8">
        <w:rPr>
          <w:rStyle w:val="Emphasis"/>
        </w:rPr>
        <w:t>.</w:t>
      </w:r>
      <w:r w:rsidRPr="00071FD8">
        <w:rPr>
          <w:rStyle w:val="StyleBoldUnderline"/>
        </w:rPr>
        <w:t xml:space="preserve"> </w:t>
      </w:r>
      <w:r w:rsidRPr="004E22AF">
        <w:rPr>
          <w:rStyle w:val="StyleBoldUnderline"/>
        </w:rPr>
        <w:t xml:space="preserve">To prevent such a </w:t>
      </w:r>
      <w:r w:rsidRPr="00071FD8">
        <w:rPr>
          <w:rStyle w:val="StyleBoldUnderline"/>
        </w:rPr>
        <w:t>perception</w:t>
      </w:r>
      <w:r w:rsidRPr="003C7CF5">
        <w:rPr>
          <w:rStyle w:val="StyleBoldUnderline"/>
          <w:highlight w:val="yellow"/>
        </w:rPr>
        <w:t>, the US mainland needs</w:t>
      </w:r>
      <w:r w:rsidRPr="004E22AF">
        <w:rPr>
          <w:rStyle w:val="StyleBoldUnderline"/>
        </w:rPr>
        <w:t xml:space="preserve"> to have a BMD system</w:t>
      </w:r>
      <w:r w:rsidRPr="00CE088A">
        <w:rPr>
          <w:sz w:val="16"/>
        </w:rPr>
        <w:t xml:space="preserve">. From this perspective, theater-based missile defense would not be enough for regional stability. </w:t>
      </w:r>
      <w:r w:rsidRPr="003C7CF5">
        <w:rPr>
          <w:rStyle w:val="StyleBoldUnderline"/>
          <w:highlight w:val="yellow"/>
        </w:rPr>
        <w:t>If North Korea</w:t>
      </w:r>
      <w:r w:rsidRPr="00CE088A">
        <w:rPr>
          <w:sz w:val="16"/>
        </w:rPr>
        <w:t xml:space="preserve"> completed ICBM development, and </w:t>
      </w:r>
      <w:r w:rsidRPr="003C7CF5">
        <w:rPr>
          <w:rStyle w:val="StyleBoldUnderline"/>
          <w:highlight w:val="yellow"/>
        </w:rPr>
        <w:t>felt</w:t>
      </w:r>
      <w:r w:rsidRPr="004E22AF">
        <w:rPr>
          <w:rStyle w:val="StyleBoldUnderline"/>
        </w:rPr>
        <w:t xml:space="preserve"> confident that </w:t>
      </w:r>
      <w:r w:rsidRPr="003C7CF5">
        <w:rPr>
          <w:rStyle w:val="StyleBoldUnderline"/>
          <w:highlight w:val="yellow"/>
        </w:rPr>
        <w:t>it could deter the US</w:t>
      </w:r>
      <w:r w:rsidRPr="004E22AF">
        <w:rPr>
          <w:rStyle w:val="StyleBoldUnderline"/>
        </w:rPr>
        <w:t xml:space="preserve"> military commitment, </w:t>
      </w:r>
      <w:r w:rsidRPr="003C7CF5">
        <w:rPr>
          <w:rStyle w:val="StyleBoldUnderline"/>
          <w:highlight w:val="yellow"/>
        </w:rPr>
        <w:t>the danger of regional provocation</w:t>
      </w:r>
      <w:r w:rsidRPr="004E22AF">
        <w:rPr>
          <w:rStyle w:val="StyleBoldUnderline"/>
        </w:rPr>
        <w:t xml:space="preserve"> by ballistic missile </w:t>
      </w:r>
      <w:r w:rsidRPr="003C7CF5">
        <w:rPr>
          <w:rStyle w:val="StyleBoldUnderline"/>
          <w:highlight w:val="yellow"/>
        </w:rPr>
        <w:t>would be</w:t>
      </w:r>
      <w:r w:rsidRPr="004E22AF">
        <w:rPr>
          <w:rStyle w:val="StyleBoldUnderline"/>
        </w:rPr>
        <w:t xml:space="preserve"> more </w:t>
      </w:r>
      <w:r w:rsidRPr="003C7CF5">
        <w:rPr>
          <w:rStyle w:val="StyleBoldUnderline"/>
          <w:highlight w:val="yellow"/>
        </w:rPr>
        <w:t>serious</w:t>
      </w:r>
      <w:r w:rsidRPr="00CE088A">
        <w:rPr>
          <w:sz w:val="16"/>
        </w:rPr>
        <w:t xml:space="preserve">. To counter such confidence, </w:t>
      </w:r>
      <w:r w:rsidRPr="004E22AF">
        <w:rPr>
          <w:rStyle w:val="StyleBoldUnderline"/>
        </w:rPr>
        <w:t xml:space="preserve">both the US </w:t>
      </w:r>
      <w:r w:rsidRPr="003C7CF5">
        <w:rPr>
          <w:rStyle w:val="StyleBoldUnderline"/>
          <w:highlight w:val="yellow"/>
        </w:rPr>
        <w:t>homeland</w:t>
      </w:r>
      <w:r w:rsidRPr="004E22AF">
        <w:rPr>
          <w:rStyle w:val="StyleBoldUnderline"/>
        </w:rPr>
        <w:t xml:space="preserve"> BMD </w:t>
      </w:r>
      <w:r w:rsidRPr="003C7CF5">
        <w:rPr>
          <w:rStyle w:val="StyleBoldUnderline"/>
          <w:highlight w:val="yellow"/>
        </w:rPr>
        <w:t>and theater BMD play an essential role</w:t>
      </w:r>
      <w:r w:rsidRPr="004E22AF">
        <w:rPr>
          <w:rStyle w:val="StyleBoldUnderline"/>
        </w:rPr>
        <w:t xml:space="preserve"> in regional security. Without these</w:t>
      </w:r>
      <w:r w:rsidRPr="00CE088A">
        <w:rPr>
          <w:sz w:val="16"/>
        </w:rPr>
        <w:t xml:space="preserve"> damage-limitation capabilities against ballistic missile threat, </w:t>
      </w:r>
      <w:r w:rsidRPr="004E22AF">
        <w:rPr>
          <w:rStyle w:val="StyleBoldUnderline"/>
        </w:rPr>
        <w:t>a North Korea ICBM could worsen the regional security situation</w:t>
      </w:r>
      <w:r w:rsidRPr="00CE088A">
        <w:rPr>
          <w:sz w:val="16"/>
        </w:rPr>
        <w:t>. In this sense, deployment of the US mainland missile defense system needs to be continued, in addition to deployment of theater BMD.</w:t>
      </w:r>
    </w:p>
    <w:p w:rsidR="00673E16" w:rsidRDefault="00673E16" w:rsidP="007921E8">
      <w:pPr>
        <w:rPr>
          <w:rFonts w:asciiTheme="minorHAnsi" w:hAnsiTheme="minorHAnsi"/>
          <w:sz w:val="16"/>
        </w:rPr>
      </w:pPr>
    </w:p>
    <w:p w:rsidR="007921E8" w:rsidRDefault="007921E8" w:rsidP="007921E8">
      <w:pPr>
        <w:rPr>
          <w:rFonts w:asciiTheme="minorHAnsi" w:hAnsiTheme="minorHAnsi"/>
          <w:sz w:val="16"/>
        </w:rPr>
      </w:pPr>
    </w:p>
    <w:p w:rsidR="007921E8" w:rsidRPr="00EF0C66" w:rsidRDefault="007921E8" w:rsidP="007921E8"/>
    <w:p w:rsidR="00673E16" w:rsidRDefault="00673E16" w:rsidP="00673E16">
      <w:pPr>
        <w:pStyle w:val="Heading3"/>
      </w:pPr>
      <w:r>
        <w:lastRenderedPageBreak/>
        <w:t>2NC NK Turn - A2 Link Turn</w:t>
      </w:r>
    </w:p>
    <w:p w:rsidR="00673E16" w:rsidRPr="00C71A13" w:rsidRDefault="00673E16" w:rsidP="00673E16">
      <w:pPr>
        <w:pStyle w:val="Heading4"/>
      </w:pPr>
      <w:r>
        <w:t xml:space="preserve">The theoretical premise of the turn is wrong – Pyongyang only responds to deterrence based calculations </w:t>
      </w:r>
    </w:p>
    <w:p w:rsidR="00673E16" w:rsidRDefault="00673E16" w:rsidP="00673E16">
      <w:r>
        <w:t xml:space="preserve">Clint </w:t>
      </w:r>
      <w:r w:rsidRPr="00A81D0B">
        <w:rPr>
          <w:rStyle w:val="StyleStyleBold12pt"/>
        </w:rPr>
        <w:t>Work 14</w:t>
      </w:r>
      <w:r>
        <w:t>, M.A. in International Relations from the University of Chicago’s Committee on International Relations, 3/26/14, “North Korea &amp; Human Rights: Tolerating the Intolerable,” http://thediplomat.com/2014/03/north-korea-human-rights-tolerating-the-intolerable/</w:t>
      </w:r>
    </w:p>
    <w:p w:rsidR="00673E16" w:rsidRDefault="00673E16" w:rsidP="00673E16">
      <w:pPr>
        <w:rPr>
          <w:sz w:val="16"/>
        </w:rPr>
      </w:pPr>
      <w:r w:rsidRPr="00BD7147">
        <w:rPr>
          <w:sz w:val="16"/>
        </w:rPr>
        <w:t xml:space="preserve">The </w:t>
      </w:r>
      <w:r w:rsidRPr="00BD7147">
        <w:rPr>
          <w:rStyle w:val="StyleBoldUnderline"/>
        </w:rPr>
        <w:t xml:space="preserve">discussion of the DPRK’s ideology is not to be confused as support for </w:t>
      </w:r>
      <w:r w:rsidRPr="003C7CF5">
        <w:rPr>
          <w:rStyle w:val="StyleBoldUnderline"/>
          <w:highlight w:val="yellow"/>
        </w:rPr>
        <w:t>the notion that the DPRK is “irrational</w:t>
      </w:r>
      <w:r w:rsidRPr="003C7CF5">
        <w:rPr>
          <w:sz w:val="16"/>
          <w:highlight w:val="yellow"/>
        </w:rPr>
        <w:t>.”</w:t>
      </w:r>
      <w:r w:rsidRPr="00BD7147">
        <w:rPr>
          <w:sz w:val="16"/>
        </w:rPr>
        <w:t xml:space="preserve"> In fact, </w:t>
      </w:r>
      <w:r w:rsidRPr="003C7CF5">
        <w:rPr>
          <w:rStyle w:val="Emphasis"/>
          <w:highlight w:val="yellow"/>
        </w:rPr>
        <w:t>it is anything but</w:t>
      </w:r>
      <w:r w:rsidRPr="003C7CF5">
        <w:rPr>
          <w:rStyle w:val="StyleBoldUnderline"/>
          <w:highlight w:val="yellow"/>
        </w:rPr>
        <w:t>. The leaders</w:t>
      </w:r>
      <w:r w:rsidRPr="00BD7147">
        <w:rPr>
          <w:sz w:val="16"/>
        </w:rPr>
        <w:t xml:space="preserve"> in Pyongyang </w:t>
      </w:r>
      <w:r w:rsidRPr="003C7CF5">
        <w:rPr>
          <w:rStyle w:val="StyleBoldUnderline"/>
          <w:highlight w:val="yellow"/>
        </w:rPr>
        <w:t>may be</w:t>
      </w:r>
      <w:r w:rsidRPr="00BD7147">
        <w:rPr>
          <w:rStyle w:val="StyleBoldUnderline"/>
        </w:rPr>
        <w:t xml:space="preserve"> some of </w:t>
      </w:r>
      <w:r w:rsidRPr="003C7CF5">
        <w:rPr>
          <w:rStyle w:val="StyleBoldUnderline"/>
          <w:highlight w:val="yellow"/>
        </w:rPr>
        <w:t>the most calculating in the world. North Korea represents an extreme example of</w:t>
      </w:r>
      <w:r w:rsidRPr="00BD7147">
        <w:rPr>
          <w:sz w:val="16"/>
        </w:rPr>
        <w:t xml:space="preserve"> Peter </w:t>
      </w:r>
      <w:proofErr w:type="spellStart"/>
      <w:r w:rsidRPr="00BD7147">
        <w:rPr>
          <w:sz w:val="16"/>
        </w:rPr>
        <w:t>Gourevitch’s</w:t>
      </w:r>
      <w:proofErr w:type="spellEnd"/>
      <w:r w:rsidRPr="00BD7147">
        <w:rPr>
          <w:sz w:val="16"/>
        </w:rPr>
        <w:t xml:space="preserve"> </w:t>
      </w:r>
      <w:r w:rsidRPr="00BD7147">
        <w:rPr>
          <w:rStyle w:val="StyleBoldUnderline"/>
        </w:rPr>
        <w:t xml:space="preserve">second-image reversed theory, wherein </w:t>
      </w:r>
      <w:r w:rsidRPr="003C7CF5">
        <w:rPr>
          <w:rStyle w:val="StyleBoldUnderline"/>
          <w:highlight w:val="yellow"/>
        </w:rPr>
        <w:t>the international system is not</w:t>
      </w:r>
      <w:r w:rsidRPr="00BD7147">
        <w:rPr>
          <w:sz w:val="16"/>
        </w:rPr>
        <w:t xml:space="preserve"> simply </w:t>
      </w:r>
      <w:r w:rsidRPr="003C7CF5">
        <w:rPr>
          <w:rStyle w:val="StyleBoldUnderline"/>
          <w:highlight w:val="yellow"/>
        </w:rPr>
        <w:t>an expression of domestic structures but</w:t>
      </w:r>
      <w:r w:rsidRPr="00BD7147">
        <w:rPr>
          <w:sz w:val="16"/>
        </w:rPr>
        <w:t xml:space="preserve">, in fact, </w:t>
      </w:r>
      <w:r w:rsidRPr="003C7CF5">
        <w:rPr>
          <w:rStyle w:val="StyleBoldUnderline"/>
          <w:highlight w:val="yellow"/>
        </w:rPr>
        <w:t>a cause</w:t>
      </w:r>
      <w:r w:rsidRPr="00BD7147">
        <w:rPr>
          <w:rStyle w:val="StyleBoldUnderline"/>
        </w:rPr>
        <w:t xml:space="preserve"> of them</w:t>
      </w:r>
      <w:r w:rsidRPr="00BD7147">
        <w:rPr>
          <w:sz w:val="16"/>
        </w:rPr>
        <w:t xml:space="preserve">. This is not to argue that the DPRK can be forgiven its many crimes because the external environment has simply dictated its internal make-up. That would be pure apologia. However, it is clear that </w:t>
      </w:r>
      <w:r w:rsidRPr="00BD7147">
        <w:rPr>
          <w:rStyle w:val="StyleBoldUnderline"/>
        </w:rPr>
        <w:t xml:space="preserve">leaders in </w:t>
      </w:r>
      <w:r w:rsidRPr="003C7CF5">
        <w:rPr>
          <w:rStyle w:val="StyleBoldUnderline"/>
          <w:highlight w:val="yellow"/>
        </w:rPr>
        <w:t>Pyongyang shrewdly calculate</w:t>
      </w:r>
      <w:r w:rsidRPr="00BD7147">
        <w:rPr>
          <w:rStyle w:val="StyleBoldUnderline"/>
        </w:rPr>
        <w:t xml:space="preserve"> their </w:t>
      </w:r>
      <w:r w:rsidRPr="003C7CF5">
        <w:rPr>
          <w:rStyle w:val="StyleBoldUnderline"/>
          <w:highlight w:val="yellow"/>
        </w:rPr>
        <w:t>interests based on</w:t>
      </w:r>
      <w:r w:rsidRPr="00BD7147">
        <w:rPr>
          <w:rStyle w:val="StyleBoldUnderline"/>
        </w:rPr>
        <w:t xml:space="preserve"> shifting </w:t>
      </w:r>
      <w:r w:rsidRPr="003C7CF5">
        <w:rPr>
          <w:rStyle w:val="StyleBoldUnderline"/>
          <w:highlight w:val="yellow"/>
        </w:rPr>
        <w:t>external dynamics</w:t>
      </w:r>
      <w:r w:rsidRPr="00BD7147">
        <w:rPr>
          <w:rStyle w:val="StyleBoldUnderline"/>
        </w:rPr>
        <w:t>. The domestic ideology is</w:t>
      </w:r>
      <w:r w:rsidRPr="00BD7147">
        <w:rPr>
          <w:sz w:val="16"/>
        </w:rPr>
        <w:t xml:space="preserve"> simply </w:t>
      </w:r>
      <w:r w:rsidRPr="00BD7147">
        <w:rPr>
          <w:rStyle w:val="StyleBoldUnderline"/>
        </w:rPr>
        <w:t>the prism through which these dynamics are translated</w:t>
      </w:r>
      <w:r w:rsidRPr="00BD7147">
        <w:rPr>
          <w:sz w:val="16"/>
        </w:rPr>
        <w:t>.</w:t>
      </w:r>
      <w:r>
        <w:rPr>
          <w:sz w:val="16"/>
        </w:rPr>
        <w:t xml:space="preserve"> </w:t>
      </w:r>
      <w:r w:rsidRPr="003C7CF5">
        <w:rPr>
          <w:rStyle w:val="StyleBoldUnderline"/>
          <w:highlight w:val="yellow"/>
        </w:rPr>
        <w:t>The military-first</w:t>
      </w:r>
      <w:r w:rsidRPr="00BD7147">
        <w:rPr>
          <w:sz w:val="16"/>
        </w:rPr>
        <w:t xml:space="preserve"> (</w:t>
      </w:r>
      <w:proofErr w:type="spellStart"/>
      <w:r w:rsidRPr="00BD7147">
        <w:rPr>
          <w:sz w:val="16"/>
        </w:rPr>
        <w:t>Songun</w:t>
      </w:r>
      <w:proofErr w:type="spellEnd"/>
      <w:r w:rsidRPr="00BD7147">
        <w:rPr>
          <w:sz w:val="16"/>
        </w:rPr>
        <w:t xml:space="preserve">) </w:t>
      </w:r>
      <w:r w:rsidRPr="003C7CF5">
        <w:rPr>
          <w:rStyle w:val="StyleBoldUnderline"/>
          <w:highlight w:val="yellow"/>
        </w:rPr>
        <w:t>policy is a clear outgrowth of the</w:t>
      </w:r>
      <w:r w:rsidRPr="00BD7147">
        <w:rPr>
          <w:rStyle w:val="StyleBoldUnderline"/>
        </w:rPr>
        <w:t xml:space="preserve"> enormous </w:t>
      </w:r>
      <w:r w:rsidRPr="003C7CF5">
        <w:rPr>
          <w:rStyle w:val="StyleBoldUnderline"/>
          <w:highlight w:val="yellow"/>
        </w:rPr>
        <w:t>shift brought about by the dissolution of the Soviet Union</w:t>
      </w:r>
      <w:r w:rsidRPr="003C7CF5">
        <w:rPr>
          <w:sz w:val="16"/>
          <w:highlight w:val="yellow"/>
        </w:rPr>
        <w:t>,</w:t>
      </w:r>
      <w:r w:rsidRPr="00BD7147">
        <w:rPr>
          <w:sz w:val="16"/>
        </w:rPr>
        <w:t xml:space="preserve"> Seoul’s clear ascendancy in the battle for inter-Korean legitimacy, </w:t>
      </w:r>
      <w:r w:rsidRPr="00BD7147">
        <w:rPr>
          <w:rStyle w:val="StyleBoldUnderline"/>
        </w:rPr>
        <w:t>and</w:t>
      </w:r>
      <w:r w:rsidRPr="00BD7147">
        <w:rPr>
          <w:sz w:val="16"/>
        </w:rPr>
        <w:t xml:space="preserve"> the </w:t>
      </w:r>
      <w:r w:rsidRPr="00BD7147">
        <w:rPr>
          <w:rStyle w:val="StyleBoldUnderline"/>
        </w:rPr>
        <w:t>diplomatic isolation</w:t>
      </w:r>
      <w:r w:rsidRPr="00BD7147">
        <w:rPr>
          <w:sz w:val="16"/>
        </w:rPr>
        <w:t xml:space="preserve"> Pyongyang faced with the end of the Cold War. </w:t>
      </w:r>
      <w:r w:rsidRPr="00BD7147">
        <w:rPr>
          <w:rStyle w:val="StyleBoldUnderline"/>
        </w:rPr>
        <w:t>There are internal explanations as well</w:t>
      </w:r>
      <w:r w:rsidRPr="00BD7147">
        <w:rPr>
          <w:sz w:val="16"/>
        </w:rPr>
        <w:t xml:space="preserve">, including the longstanding breakdown of a very unproductive and inefficient economic system, the consequent need to channel the remaining scarce resources to the ultimate backers of regime power, and a preexisting, heavily militarized state structure. In this sense, then, </w:t>
      </w:r>
      <w:r w:rsidRPr="003C7CF5">
        <w:rPr>
          <w:rStyle w:val="Emphasis"/>
          <w:highlight w:val="yellow"/>
        </w:rPr>
        <w:t>Pyongyang is still a “rational actor</w:t>
      </w:r>
      <w:r w:rsidRPr="003C7CF5">
        <w:rPr>
          <w:rStyle w:val="StyleBoldUnderline"/>
          <w:highlight w:val="yellow"/>
        </w:rPr>
        <w:t>,” albeit</w:t>
      </w:r>
      <w:r w:rsidRPr="00BD7147">
        <w:rPr>
          <w:rStyle w:val="StyleBoldUnderline"/>
        </w:rPr>
        <w:t xml:space="preserve"> a </w:t>
      </w:r>
      <w:r w:rsidRPr="003C7CF5">
        <w:rPr>
          <w:rStyle w:val="StyleBoldUnderline"/>
          <w:highlight w:val="yellow"/>
        </w:rPr>
        <w:t xml:space="preserve">deeply idiosyncratic </w:t>
      </w:r>
      <w:r w:rsidRPr="004E0BC1">
        <w:rPr>
          <w:rStyle w:val="StyleBoldUnderline"/>
        </w:rPr>
        <w:t>one</w:t>
      </w:r>
      <w:r w:rsidRPr="00BD7147">
        <w:rPr>
          <w:sz w:val="16"/>
        </w:rPr>
        <w:t xml:space="preserve">. Therefore, </w:t>
      </w:r>
      <w:r w:rsidRPr="00BD7147">
        <w:rPr>
          <w:rStyle w:val="StyleBoldUnderline"/>
        </w:rPr>
        <w:t xml:space="preserve">intense pressure is counterproductive but </w:t>
      </w:r>
      <w:r w:rsidRPr="003C7CF5">
        <w:rPr>
          <w:rStyle w:val="Emphasis"/>
          <w:highlight w:val="yellow"/>
        </w:rPr>
        <w:t>deterrence should</w:t>
      </w:r>
      <w:r w:rsidRPr="00BD7147">
        <w:rPr>
          <w:sz w:val="16"/>
        </w:rPr>
        <w:t xml:space="preserve"> also </w:t>
      </w:r>
      <w:r w:rsidRPr="003C7CF5">
        <w:rPr>
          <w:rStyle w:val="Emphasis"/>
          <w:highlight w:val="yellow"/>
        </w:rPr>
        <w:t xml:space="preserve">remain </w:t>
      </w:r>
      <w:r w:rsidRPr="004E0BC1">
        <w:rPr>
          <w:rStyle w:val="Emphasis"/>
        </w:rPr>
        <w:t>in</w:t>
      </w:r>
      <w:r w:rsidRPr="00BD7147">
        <w:rPr>
          <w:rStyle w:val="Emphasis"/>
        </w:rPr>
        <w:t xml:space="preserve"> place</w:t>
      </w:r>
      <w:r w:rsidRPr="00BD7147">
        <w:rPr>
          <w:sz w:val="16"/>
        </w:rPr>
        <w:t>. Beijing itself has clearly drawn a line regarding the North’s risk-acceptant behavior.</w:t>
      </w:r>
    </w:p>
    <w:p w:rsidR="00673E16" w:rsidRPr="00D431CE" w:rsidRDefault="00673E16" w:rsidP="00673E16"/>
    <w:p w:rsidR="0056563D" w:rsidRDefault="0056563D" w:rsidP="0056563D">
      <w:pPr>
        <w:rPr>
          <w:sz w:val="14"/>
        </w:rPr>
      </w:pPr>
    </w:p>
    <w:p w:rsidR="00807126" w:rsidRPr="00767C01" w:rsidRDefault="00807126" w:rsidP="00807126">
      <w:pPr>
        <w:rPr>
          <w:rStyle w:val="StyleBoldUnderline"/>
        </w:rPr>
      </w:pPr>
      <w:r w:rsidRPr="00767C01">
        <w:rPr>
          <w:rStyle w:val="StyleBoldUnderline"/>
        </w:rPr>
        <w:br w:type="page"/>
      </w:r>
    </w:p>
    <w:p w:rsidR="00B733AE" w:rsidRDefault="00B733AE"/>
    <w:p w:rsidR="0028336A" w:rsidRPr="00B22F09" w:rsidRDefault="0028336A" w:rsidP="0028336A"/>
    <w:p w:rsidR="0028336A" w:rsidRDefault="0028336A" w:rsidP="0028336A">
      <w:pPr>
        <w:pStyle w:val="Heading3"/>
      </w:pPr>
      <w:r>
        <w:lastRenderedPageBreak/>
        <w:t>A2: BMD Fails</w:t>
      </w:r>
    </w:p>
    <w:p w:rsidR="0028336A" w:rsidRDefault="0028336A" w:rsidP="0028336A">
      <w:pPr>
        <w:pStyle w:val="Heading4"/>
      </w:pPr>
      <w:r>
        <w:t>BMD stabilizes the region, leads to effective crisis management, and creates mutual risk aversion</w:t>
      </w:r>
    </w:p>
    <w:p w:rsidR="0028336A" w:rsidRPr="007D51E6" w:rsidRDefault="0028336A" w:rsidP="0028336A">
      <w:pPr>
        <w:rPr>
          <w:rStyle w:val="StyleStyleBold12pt"/>
        </w:rPr>
      </w:pPr>
      <w:r w:rsidRPr="007D51E6">
        <w:rPr>
          <w:rStyle w:val="StyleStyleBold12pt"/>
        </w:rPr>
        <w:t>MacDonald and Ferguson, Special Advisor to the Arms Control and Nonproliferation Project – USIP, **President of the Federation of American Scientists, 2015</w:t>
      </w:r>
    </w:p>
    <w:p w:rsidR="0028336A" w:rsidRDefault="0028336A" w:rsidP="0028336A">
      <w:r>
        <w:t>(Bruce and Charles, “Understanding the Dragon Shield: Likelihood and Implications of Chinese Strategic Ballistic Missile Defense”, September, https://fas.org/wp-content/uploads/2015/09/DragonShieldreport_FINAL.pdf)</w:t>
      </w:r>
    </w:p>
    <w:p w:rsidR="0028336A" w:rsidRDefault="0028336A" w:rsidP="0028336A">
      <w:pPr>
        <w:rPr>
          <w:sz w:val="12"/>
        </w:rPr>
      </w:pPr>
      <w:r w:rsidRPr="00866E16">
        <w:rPr>
          <w:sz w:val="12"/>
        </w:rPr>
        <w:t xml:space="preserve">In contrast, however, </w:t>
      </w:r>
      <w:r w:rsidRPr="003C7CF5">
        <w:rPr>
          <w:b/>
          <w:highlight w:val="yellow"/>
          <w:u w:val="single"/>
        </w:rPr>
        <w:t>risk aversion</w:t>
      </w:r>
      <w:r w:rsidRPr="003C7CF5">
        <w:rPr>
          <w:highlight w:val="yellow"/>
          <w:u w:val="single"/>
        </w:rPr>
        <w:t xml:space="preserve"> appears to play mostly a </w:t>
      </w:r>
      <w:r w:rsidRPr="003C7CF5">
        <w:rPr>
          <w:rStyle w:val="Emphasis"/>
          <w:highlight w:val="yellow"/>
        </w:rPr>
        <w:t>stabilizing role</w:t>
      </w:r>
      <w:r w:rsidRPr="003C7CF5">
        <w:rPr>
          <w:b/>
          <w:highlight w:val="yellow"/>
          <w:u w:val="single"/>
        </w:rPr>
        <w:t xml:space="preserve"> in crisis management</w:t>
      </w:r>
      <w:r w:rsidRPr="00866E16">
        <w:rPr>
          <w:sz w:val="12"/>
        </w:rPr>
        <w:t xml:space="preserve"> with a smaller nuclear power </w:t>
      </w:r>
      <w:r w:rsidRPr="003C7CF5">
        <w:rPr>
          <w:highlight w:val="yellow"/>
          <w:u w:val="single"/>
        </w:rPr>
        <w:t>where strategic BMD is concerned</w:t>
      </w:r>
      <w:r w:rsidRPr="00866E16">
        <w:rPr>
          <w:sz w:val="12"/>
        </w:rPr>
        <w:t xml:space="preserve">. </w:t>
      </w:r>
      <w:r w:rsidRPr="00FF1DC7">
        <w:rPr>
          <w:u w:val="single"/>
        </w:rPr>
        <w:t>Facing</w:t>
      </w:r>
      <w:r w:rsidRPr="00866E16">
        <w:rPr>
          <w:sz w:val="12"/>
        </w:rPr>
        <w:t xml:space="preserve"> a </w:t>
      </w:r>
      <w:r w:rsidRPr="00FF1DC7">
        <w:rPr>
          <w:u w:val="single"/>
        </w:rPr>
        <w:t>threat from a small nuclear power</w:t>
      </w:r>
      <w:r w:rsidRPr="00866E16">
        <w:rPr>
          <w:sz w:val="12"/>
        </w:rPr>
        <w:t>, and aware of its strategic BMD limitations</w:t>
      </w:r>
      <w:r w:rsidRPr="00494B4F">
        <w:t>, the United States cannot count on its missile defenses working reasonably well. On the other hand, facing U.S. missile defenses,</w:t>
      </w:r>
      <w:r w:rsidRPr="00494B4F">
        <w:rPr>
          <w:u w:val="single"/>
        </w:rPr>
        <w:t xml:space="preserve"> </w:t>
      </w:r>
      <w:r w:rsidRPr="00494B4F">
        <w:t>a small nuclear power cannot count on U.S. BMD not working reasonably well</w:t>
      </w:r>
      <w:r w:rsidRPr="00494B4F">
        <w:rPr>
          <w:sz w:val="12"/>
        </w:rPr>
        <w:t>.</w:t>
      </w:r>
      <w:r w:rsidRPr="00866E16">
        <w:rPr>
          <w:sz w:val="12"/>
        </w:rPr>
        <w:t xml:space="preserve"> </w:t>
      </w:r>
      <w:r w:rsidRPr="003C7CF5">
        <w:rPr>
          <w:rStyle w:val="StyleBoldUnderline"/>
          <w:highlight w:val="yellow"/>
        </w:rPr>
        <w:t>Each side is deterred by the combined effects of confidence/outcome uncertainty and risk aversion, an important island of stability in a chaotic crisis</w:t>
      </w:r>
      <w:r w:rsidRPr="00866E16">
        <w:rPr>
          <w:sz w:val="12"/>
        </w:rPr>
        <w:t xml:space="preserve">. This situation is portrayed conceptually in Charts 1 and 2 below, where risk aversion acts as a stabilizing presence in the simplified two-country game. Chart 1 illustrates no risk aversion, while Chart 2 does. The shaded “island” depicted in the figure is the product of the risk aversion of each country in this game-theoretic construct and is labeled as a “risk-aversive effect.” Both sides in the crisis have the same perceptions in this theoretical case. However, </w:t>
      </w:r>
      <w:r w:rsidRPr="00FF1DC7">
        <w:rPr>
          <w:u w:val="single"/>
        </w:rPr>
        <w:t>given the stakes</w:t>
      </w:r>
      <w:r w:rsidRPr="00866E16">
        <w:rPr>
          <w:sz w:val="12"/>
        </w:rPr>
        <w:t xml:space="preserve"> involved, </w:t>
      </w:r>
      <w:r w:rsidRPr="00FF1DC7">
        <w:rPr>
          <w:u w:val="single"/>
        </w:rPr>
        <w:t>adversaries in the crisis will likely have uncertainty and be aversive to risk</w:t>
      </w:r>
      <w:r w:rsidRPr="00866E16">
        <w:rPr>
          <w:sz w:val="12"/>
        </w:rPr>
        <w:t xml:space="preserve">. </w:t>
      </w:r>
      <w:r w:rsidRPr="00FF1DC7">
        <w:rPr>
          <w:u w:val="single"/>
        </w:rPr>
        <w:t>The greater the stakes, the greater the risk aversion</w:t>
      </w:r>
      <w:r w:rsidRPr="00866E16">
        <w:rPr>
          <w:sz w:val="12"/>
        </w:rPr>
        <w:t xml:space="preserve">. Is this stabilizing risk-aversive effect robust? No. Is it resilient over time? Probably not. Will it work vis-à-vis China? Not likely, though China should not ignore this important additional dimension of the BMD issue. But </w:t>
      </w:r>
      <w:r w:rsidRPr="003C7CF5">
        <w:rPr>
          <w:rStyle w:val="StyleBoldUnderline"/>
          <w:highlight w:val="yellow"/>
        </w:rPr>
        <w:t>this risk-aversive stability effect does not appear to be trivial; it is better than nothing; and it should not be ignored, particularly where North Korea is concerned.</w:t>
      </w:r>
      <w:r w:rsidRPr="00866E16">
        <w:rPr>
          <w:sz w:val="12"/>
        </w:rPr>
        <w:t xml:space="preserve"> It is possible to discern a few deterrent characteristics of thin strategic BMD; there are elements of both fragility and robustness, namely that it is: </w:t>
      </w:r>
      <w:r w:rsidRPr="00866E16">
        <w:rPr>
          <w:sz w:val="12"/>
        </w:rPr>
        <w:t xml:space="preserve"> Not affected by small changes in either offense or defense; </w:t>
      </w:r>
      <w:r w:rsidRPr="00866E16">
        <w:rPr>
          <w:sz w:val="12"/>
        </w:rPr>
        <w:t xml:space="preserve"> Affected by large offense increases, where modest defenses are simply overwhelmed; </w:t>
      </w:r>
      <w:r w:rsidRPr="00866E16">
        <w:rPr>
          <w:sz w:val="12"/>
        </w:rPr>
        <w:t xml:space="preserve"> Potentially affected by important BMD technology changes; </w:t>
      </w:r>
      <w:r w:rsidRPr="00866E16">
        <w:rPr>
          <w:sz w:val="12"/>
        </w:rPr>
        <w:t xml:space="preserve"> More robust against North Korean offensive technological changes than those by Iran, as Iran can bring far more resources to bear to defeat strategic BMD than can North Korea; and </w:t>
      </w:r>
      <w:r w:rsidRPr="00866E16">
        <w:rPr>
          <w:sz w:val="12"/>
        </w:rPr>
        <w:t xml:space="preserve"> Subject to being eroded by perceptions of regime survival (“what have I got to lose?”). This purely qualitative analysis suggests that from an “arms race stability” perspective, there are noteworthy, however not decisive, destabilizing aspects to strategic BMD, even modest deployments or even just an active engineering development program. However, </w:t>
      </w:r>
      <w:r w:rsidRPr="003C7CF5">
        <w:rPr>
          <w:rStyle w:val="StyleBoldUnderline"/>
          <w:highlight w:val="yellow"/>
        </w:rPr>
        <w:t>from a crisis management perspective, there are important stabilizing dimensions to a thin strategic BMD posture, where risk aversion on both sides in a confrontation appears to augment the important deterrent effects of nuclear weapons</w:t>
      </w:r>
      <w:r w:rsidRPr="00866E16">
        <w:rPr>
          <w:sz w:val="12"/>
        </w:rPr>
        <w:t xml:space="preserve"> themselves</w:t>
      </w:r>
      <w:r w:rsidRPr="00494B4F">
        <w:t xml:space="preserve">. This risk aversive effect leads each side to hedge against the possibility that the other country’s systems are more effective than expected, while its own systems are less effective than expected, suggesting that actions to upset the status quo could leave the country significantly worse off versus taking no action at all. Observations on the strategic implications of thin U.S. strategic BMD are: </w:t>
      </w:r>
      <w:r w:rsidRPr="00494B4F">
        <w:t xml:space="preserve"> BMD performance and capabilities are very important, but they are not the only metric by which BMD should be assessed; </w:t>
      </w:r>
      <w:r w:rsidRPr="00494B4F">
        <w:t xml:space="preserve"> </w:t>
      </w:r>
      <w:r w:rsidRPr="003C7CF5">
        <w:rPr>
          <w:rStyle w:val="StyleBoldUnderline"/>
          <w:highlight w:val="yellow"/>
        </w:rPr>
        <w:t>From a crisis stability perspective, limited BMD deployments appear to be stabilizing</w:t>
      </w:r>
      <w:r w:rsidRPr="00494B4F">
        <w:t xml:space="preserve"> as long as they remain limited; </w:t>
      </w:r>
      <w:r w:rsidRPr="00494B4F">
        <w:t xml:space="preserve"> From an arms race stability perspective, there are elements of both stability and instability present; </w:t>
      </w:r>
      <w:r w:rsidRPr="00494B4F">
        <w:t xml:space="preserve"> Geopolitically, it provides a useful tool for messaging and affecting adversary perceptions, at least at limited deployment levels; </w:t>
      </w:r>
      <w:r w:rsidRPr="00494B4F">
        <w:t> Having no strategic BMD would deny the United States certain strategic and geopolitical benefits that have already advanced U.S. security interests;</w:t>
      </w:r>
      <w:r w:rsidRPr="00866E16">
        <w:rPr>
          <w:sz w:val="12"/>
        </w:rPr>
        <w:t xml:space="preserve"> </w:t>
      </w:r>
    </w:p>
    <w:p w:rsidR="0028336A" w:rsidRDefault="0028336A" w:rsidP="0028336A">
      <w:pPr>
        <w:rPr>
          <w:sz w:val="12"/>
        </w:rPr>
      </w:pPr>
    </w:p>
    <w:p w:rsidR="0028336A" w:rsidRPr="00B22F09" w:rsidRDefault="0028336A" w:rsidP="0028336A">
      <w:pPr>
        <w:pStyle w:val="Tag2"/>
      </w:pPr>
      <w:r w:rsidRPr="00B22F09">
        <w:t>BMD works</w:t>
      </w:r>
    </w:p>
    <w:p w:rsidR="0028336A" w:rsidRPr="00B22F09" w:rsidRDefault="0028336A" w:rsidP="0028336A">
      <w:r w:rsidRPr="00B22F09">
        <w:rPr>
          <w:rStyle w:val="StyleStyleBold12pt"/>
        </w:rPr>
        <w:t>Cooper</w:t>
      </w:r>
      <w:r w:rsidRPr="00B22F09">
        <w:t xml:space="preserve">, Manpower, Personnel, and Training project manager for NAVSEA’s PMS 339, Surface Training Systems Directorate @ U.S. Navy, </w:t>
      </w:r>
      <w:r w:rsidRPr="00B22F09">
        <w:rPr>
          <w:rStyle w:val="StyleStyleBold12pt"/>
        </w:rPr>
        <w:t>‘13</w:t>
      </w:r>
    </w:p>
    <w:p w:rsidR="0028336A" w:rsidRPr="00B22F09" w:rsidRDefault="0028336A" w:rsidP="0028336A">
      <w:r w:rsidRPr="00B22F09">
        <w:t>(Maxwell, “The Future of Deterrence? Ballistic Missile Defense,” http://www.usni.org/magazines/proceedings/2013-09/future-deterrence-ballistic-missile-defense)</w:t>
      </w:r>
    </w:p>
    <w:p w:rsidR="0028336A" w:rsidRPr="00B22F09" w:rsidRDefault="0028336A" w:rsidP="0028336A">
      <w:r w:rsidRPr="00B22F09">
        <w:t xml:space="preserve">The lack of realistic nuclear threats requiring a guaranteed second strike and the limited utility of strategic deterrence against Iran and North Korea raise the question of which platform best addresses modern nuclear-armed ballistic-missile threats. In the event that deterrence fails, BMD becomes the </w:t>
      </w:r>
      <w:r w:rsidRPr="00B22F09">
        <w:lastRenderedPageBreak/>
        <w:t>best way to reduce an attack’s likelihood and minimize its consequences. The Missile Defense Agency (MDA) is responsible for developing the Ballistic Missile Defense System (BMDS), which is used by the Navy, Army, and Air Force, and includes Aegis-equipped ships conducting patrols, sea-based sensors, land-based versions of Aegis, ground-based interceptors and sensors, deployable land-based radars and missiles, and space-based sensors</w:t>
      </w:r>
      <w:r w:rsidRPr="003C7CF5">
        <w:rPr>
          <w:rStyle w:val="StyleBoldUnderline"/>
          <w:highlight w:val="yellow"/>
        </w:rPr>
        <w:t>. BMDS is designed to protect against</w:t>
      </w:r>
      <w:r w:rsidRPr="00B22F09">
        <w:t xml:space="preserve"> Iranian and </w:t>
      </w:r>
      <w:r w:rsidRPr="003C7CF5">
        <w:rPr>
          <w:rStyle w:val="StyleBoldUnderline"/>
          <w:highlight w:val="yellow"/>
        </w:rPr>
        <w:t>North Korean missile launches</w:t>
      </w:r>
      <w:r w:rsidRPr="00B22F09">
        <w:t xml:space="preserve"> (nuclear and conventional) </w:t>
      </w:r>
      <w:r w:rsidRPr="003C7CF5">
        <w:rPr>
          <w:rStyle w:val="StyleBoldUnderline"/>
          <w:highlight w:val="yellow"/>
        </w:rPr>
        <w:t>and has made significant strides</w:t>
      </w:r>
      <w:r w:rsidRPr="00B22F09">
        <w:t xml:space="preserve"> in recent years, </w:t>
      </w:r>
      <w:r w:rsidRPr="00B22F09">
        <w:rPr>
          <w:rStyle w:val="StyleBoldUnderline"/>
        </w:rPr>
        <w:t>particularly the Aegis-integrated radar, tracking, and weapon system equipped on board</w:t>
      </w:r>
      <w:r w:rsidRPr="00B22F09">
        <w:t xml:space="preserve"> Ticonderoga -class </w:t>
      </w:r>
      <w:r w:rsidRPr="00B22F09">
        <w:rPr>
          <w:rStyle w:val="StyleBoldUnderline"/>
        </w:rPr>
        <w:t>cruisers and</w:t>
      </w:r>
      <w:r w:rsidRPr="00B22F09">
        <w:t xml:space="preserve"> </w:t>
      </w:r>
      <w:proofErr w:type="spellStart"/>
      <w:r w:rsidRPr="00B22F09">
        <w:t>Arleigh</w:t>
      </w:r>
      <w:proofErr w:type="spellEnd"/>
      <w:r w:rsidRPr="00B22F09">
        <w:t xml:space="preserve"> Burke –class </w:t>
      </w:r>
      <w:r w:rsidRPr="00B22F09">
        <w:rPr>
          <w:rStyle w:val="StyleBoldUnderline"/>
        </w:rPr>
        <w:t>destroyers</w:t>
      </w:r>
      <w:r w:rsidRPr="00B22F09">
        <w:t xml:space="preserve"> (DDG). </w:t>
      </w:r>
      <w:r w:rsidRPr="00B22F09">
        <w:rPr>
          <w:rStyle w:val="StyleBoldUnderline"/>
        </w:rPr>
        <w:t>The successful completion of the</w:t>
      </w:r>
      <w:r w:rsidRPr="00B22F09">
        <w:t xml:space="preserve"> April </w:t>
      </w:r>
      <w:r w:rsidRPr="00B22F09">
        <w:rPr>
          <w:rStyle w:val="StyleBoldUnderline"/>
        </w:rPr>
        <w:t>2011 flight test</w:t>
      </w:r>
      <w:r w:rsidRPr="00B22F09">
        <w:t xml:space="preserve">, FTM 15, </w:t>
      </w:r>
      <w:r w:rsidRPr="00B22F09">
        <w:rPr>
          <w:rStyle w:val="StyleBoldUnderline"/>
        </w:rPr>
        <w:t>demonstrated that an Aegis destroyer can launch a ballistic-missile interceptor</w:t>
      </w:r>
      <w:r w:rsidRPr="00B22F09">
        <w:t xml:space="preserve"> (SM3 </w:t>
      </w:r>
      <w:proofErr w:type="spellStart"/>
      <w:r w:rsidRPr="00B22F09">
        <w:t>Blk</w:t>
      </w:r>
      <w:proofErr w:type="spellEnd"/>
      <w:r w:rsidRPr="00B22F09">
        <w:t xml:space="preserve"> IA) </w:t>
      </w:r>
      <w:r w:rsidRPr="00B22F09">
        <w:rPr>
          <w:rStyle w:val="StyleBoldUnderline"/>
        </w:rPr>
        <w:t>and successfully destroy an enemy</w:t>
      </w:r>
      <w:r w:rsidRPr="00B22F09">
        <w:t xml:space="preserve"> ballistic </w:t>
      </w:r>
      <w:r w:rsidRPr="00B22F09">
        <w:rPr>
          <w:rStyle w:val="StyleBoldUnderline"/>
        </w:rPr>
        <w:t>missile based on tracking data from an Army radar relayed through an Air Force satellite.</w:t>
      </w:r>
      <w:r w:rsidRPr="00B22F09">
        <w:t xml:space="preserve"> 6 The Navy and </w:t>
      </w:r>
      <w:r w:rsidRPr="00B22F09">
        <w:rPr>
          <w:rStyle w:val="StyleBoldUnderline"/>
        </w:rPr>
        <w:t>MDA followed up this test with another successful launch</w:t>
      </w:r>
      <w:r w:rsidRPr="00B22F09">
        <w:t xml:space="preserve">, FTM 20, in February, when an SM3 </w:t>
      </w:r>
      <w:proofErr w:type="spellStart"/>
      <w:r w:rsidRPr="00B22F09">
        <w:t>Blk</w:t>
      </w:r>
      <w:proofErr w:type="spellEnd"/>
      <w:r w:rsidRPr="00B22F09">
        <w:t xml:space="preserve"> IA destroyed a ballistic missile </w:t>
      </w:r>
      <w:r w:rsidRPr="00B22F09">
        <w:rPr>
          <w:rStyle w:val="StyleBoldUnderline"/>
        </w:rPr>
        <w:t>based solely on track data provided by an Air Force satellite.</w:t>
      </w:r>
      <w:r w:rsidRPr="00B22F09">
        <w:t xml:space="preserve"> 7 Additionally, </w:t>
      </w:r>
      <w:r w:rsidRPr="003C7CF5">
        <w:rPr>
          <w:rStyle w:val="StyleBoldUnderline"/>
          <w:highlight w:val="yellow"/>
        </w:rPr>
        <w:t>the Navy and MDA have demonstrated the next series of ballistic-missile interceptors</w:t>
      </w:r>
      <w:r w:rsidRPr="00B22F09">
        <w:t xml:space="preserve"> (SM3 </w:t>
      </w:r>
      <w:proofErr w:type="spellStart"/>
      <w:r w:rsidRPr="00B22F09">
        <w:t>Blk</w:t>
      </w:r>
      <w:proofErr w:type="spellEnd"/>
      <w:r w:rsidRPr="00B22F09">
        <w:t xml:space="preserve"> IB) </w:t>
      </w:r>
      <w:r w:rsidRPr="003C7CF5">
        <w:rPr>
          <w:rStyle w:val="StyleBoldUnderline"/>
          <w:highlight w:val="yellow"/>
        </w:rPr>
        <w:t>can successfully discriminate a target</w:t>
      </w:r>
      <w:r w:rsidRPr="00B22F09">
        <w:rPr>
          <w:rStyle w:val="StyleBoldUnderline"/>
        </w:rPr>
        <w:t xml:space="preserve"> </w:t>
      </w:r>
      <w:r w:rsidRPr="003C7CF5">
        <w:rPr>
          <w:rStyle w:val="StyleBoldUnderline"/>
          <w:highlight w:val="yellow"/>
        </w:rPr>
        <w:t>from potential decoys and debris</w:t>
      </w:r>
      <w:r w:rsidRPr="00B22F09">
        <w:t xml:space="preserve"> and destroy the proper target. 8</w:t>
      </w:r>
    </w:p>
    <w:p w:rsidR="0028336A" w:rsidRPr="00B22F09" w:rsidRDefault="0028336A" w:rsidP="0028336A">
      <w:r w:rsidRPr="00B22F09">
        <w:rPr>
          <w:rStyle w:val="StyleBoldUnderline"/>
        </w:rPr>
        <w:t>The Navy and MDA are building on these achievements by developing and fielding more powerful BMD capabilities as well as working with</w:t>
      </w:r>
      <w:r w:rsidRPr="00B22F09">
        <w:t xml:space="preserve"> European and Middle Eastern </w:t>
      </w:r>
      <w:r w:rsidRPr="00B22F09">
        <w:rPr>
          <w:rStyle w:val="StyleBoldUnderline"/>
        </w:rPr>
        <w:t>allies</w:t>
      </w:r>
      <w:r w:rsidRPr="00B22F09">
        <w:t xml:space="preserve"> to defeat Iranian missiles through the European Phased Adaptive Approach. In response to North Korea, </w:t>
      </w:r>
      <w:r w:rsidRPr="00B22F09">
        <w:rPr>
          <w:rStyle w:val="StyleBoldUnderline"/>
        </w:rPr>
        <w:t>the</w:t>
      </w:r>
      <w:r w:rsidRPr="00B22F09">
        <w:t xml:space="preserve"> </w:t>
      </w:r>
      <w:r w:rsidRPr="00B22F09">
        <w:rPr>
          <w:rStyle w:val="Emphasis"/>
        </w:rPr>
        <w:t>U</w:t>
      </w:r>
      <w:r w:rsidRPr="00B22F09">
        <w:t xml:space="preserve">nited </w:t>
      </w:r>
      <w:r w:rsidRPr="00B22F09">
        <w:rPr>
          <w:rStyle w:val="Emphasis"/>
        </w:rPr>
        <w:t>S</w:t>
      </w:r>
      <w:r w:rsidRPr="00B22F09">
        <w:t xml:space="preserve">tates has developed a special </w:t>
      </w:r>
      <w:r w:rsidRPr="00B22F09">
        <w:rPr>
          <w:rStyle w:val="StyleBoldUnderline"/>
        </w:rPr>
        <w:t>partnership with Japan</w:t>
      </w:r>
      <w:r w:rsidRPr="00B22F09">
        <w:t xml:space="preserve">, which is co-developing the SM3 </w:t>
      </w:r>
      <w:proofErr w:type="spellStart"/>
      <w:r w:rsidRPr="00B22F09">
        <w:t>Blk</w:t>
      </w:r>
      <w:proofErr w:type="spellEnd"/>
      <w:r w:rsidRPr="00B22F09">
        <w:t xml:space="preserve"> IIA ballistic-missile interceptor, </w:t>
      </w:r>
      <w:r w:rsidRPr="00B22F09">
        <w:rPr>
          <w:rStyle w:val="StyleBoldUnderline"/>
        </w:rPr>
        <w:t>has four Aegis-equipped ships, and provides basing rights to land-based BMD</w:t>
      </w:r>
      <w:r w:rsidRPr="00B22F09">
        <w:t xml:space="preserve"> systems. The </w:t>
      </w:r>
      <w:r w:rsidRPr="003C7CF5">
        <w:rPr>
          <w:rStyle w:val="Emphasis"/>
          <w:highlight w:val="yellow"/>
        </w:rPr>
        <w:t>BMDS has proven itself</w:t>
      </w:r>
      <w:r w:rsidRPr="003C7CF5">
        <w:rPr>
          <w:highlight w:val="yellow"/>
        </w:rPr>
        <w:t xml:space="preserve"> </w:t>
      </w:r>
      <w:r w:rsidRPr="003C7CF5">
        <w:rPr>
          <w:rStyle w:val="StyleBoldUnderline"/>
          <w:highlight w:val="yellow"/>
        </w:rPr>
        <w:t>in</w:t>
      </w:r>
      <w:r w:rsidRPr="003C7CF5">
        <w:rPr>
          <w:highlight w:val="yellow"/>
        </w:rPr>
        <w:t xml:space="preserve"> both </w:t>
      </w:r>
      <w:r w:rsidRPr="003C7CF5">
        <w:rPr>
          <w:rStyle w:val="StyleBoldUnderline"/>
          <w:highlight w:val="yellow"/>
        </w:rPr>
        <w:t>testing and real-world conditions</w:t>
      </w:r>
      <w:r w:rsidRPr="00B22F09">
        <w:t xml:space="preserve"> and should continue to be developed and deployed to defend against Iran and North Korea.</w:t>
      </w:r>
    </w:p>
    <w:p w:rsidR="0028336A" w:rsidRDefault="0028336A" w:rsidP="0028336A">
      <w:pPr>
        <w:rPr>
          <w:sz w:val="12"/>
        </w:rPr>
      </w:pPr>
    </w:p>
    <w:p w:rsidR="0028336A" w:rsidRDefault="0028336A" w:rsidP="0028336A">
      <w:pPr>
        <w:rPr>
          <w:sz w:val="12"/>
        </w:rPr>
      </w:pPr>
    </w:p>
    <w:p w:rsidR="0028336A" w:rsidRDefault="0028336A" w:rsidP="0028336A">
      <w:pPr>
        <w:pStyle w:val="Heading4"/>
      </w:pPr>
      <w:r>
        <w:t xml:space="preserve">BMD is key to effective U.S. response against </w:t>
      </w:r>
      <w:r w:rsidRPr="007D51E6">
        <w:t>all of those deterrence challenges</w:t>
      </w:r>
      <w:r>
        <w:t xml:space="preserve">---it means we can </w:t>
      </w:r>
      <w:r w:rsidRPr="007D51E6">
        <w:t>control crises and prevent escalation, while reducing</w:t>
      </w:r>
      <w:r>
        <w:t xml:space="preserve"> pressure for U.S. preemption </w:t>
      </w:r>
    </w:p>
    <w:p w:rsidR="0028336A" w:rsidRPr="007D51E6" w:rsidRDefault="0028336A" w:rsidP="0028336A">
      <w:pPr>
        <w:rPr>
          <w:b/>
          <w:sz w:val="24"/>
        </w:rPr>
      </w:pPr>
      <w:r w:rsidRPr="007D51E6">
        <w:rPr>
          <w:rStyle w:val="StyleStyleBold12pt"/>
        </w:rPr>
        <w:t>Brad Roberts</w:t>
      </w:r>
      <w:r w:rsidRPr="00494B4F">
        <w:t>, Stanford professor</w:t>
      </w:r>
      <w:r w:rsidRPr="007D51E6">
        <w:rPr>
          <w:rStyle w:val="StyleStyleBold12pt"/>
        </w:rPr>
        <w:t xml:space="preserve">, </w:t>
      </w:r>
      <w:proofErr w:type="gramStart"/>
      <w:r w:rsidRPr="007D51E6">
        <w:rPr>
          <w:rStyle w:val="StyleStyleBold12pt"/>
        </w:rPr>
        <w:t>2014</w:t>
      </w:r>
      <w:r>
        <w:rPr>
          <w:b/>
          <w:sz w:val="24"/>
        </w:rPr>
        <w:t xml:space="preserve"> </w:t>
      </w:r>
      <w:r>
        <w:t xml:space="preserve"> “</w:t>
      </w:r>
      <w:proofErr w:type="gramEnd"/>
      <w:r>
        <w:t xml:space="preserve">On the Strategic Value of Ballistic Missile Defense”, </w:t>
      </w:r>
      <w:hyperlink r:id="rId16" w:history="1">
        <w:r w:rsidRPr="00024E2C">
          <w:rPr>
            <w:rStyle w:val="Hyperlink"/>
          </w:rPr>
          <w:t>http://www.ifri.org/sites/default/files/atoms/files/pp50roberts.pdf</w:t>
        </w:r>
      </w:hyperlink>
    </w:p>
    <w:p w:rsidR="0028336A" w:rsidRPr="00271E9B" w:rsidRDefault="0028336A" w:rsidP="0028336A">
      <w:pPr>
        <w:rPr>
          <w:sz w:val="14"/>
        </w:rPr>
      </w:pPr>
      <w:r w:rsidRPr="00B6631E">
        <w:rPr>
          <w:sz w:val="14"/>
        </w:rPr>
        <w:t xml:space="preserve">The Comprehensive Approach to Strengthening Regional Deterrence Architectures </w:t>
      </w:r>
      <w:r w:rsidRPr="00C759AD">
        <w:rPr>
          <w:u w:val="single"/>
        </w:rPr>
        <w:t>This</w:t>
      </w:r>
      <w:r w:rsidRPr="00B6631E">
        <w:rPr>
          <w:sz w:val="14"/>
        </w:rPr>
        <w:t xml:space="preserve"> new </w:t>
      </w:r>
      <w:r w:rsidRPr="00C759AD">
        <w:rPr>
          <w:u w:val="single"/>
        </w:rPr>
        <w:t>deterrence challenge cannot</w:t>
      </w:r>
      <w:r w:rsidRPr="00470ED4">
        <w:rPr>
          <w:u w:val="single"/>
        </w:rPr>
        <w:t xml:space="preserve"> be met by missile defense alone</w:t>
      </w:r>
      <w:r w:rsidRPr="00B6631E">
        <w:rPr>
          <w:sz w:val="14"/>
        </w:rPr>
        <w:t xml:space="preserve">. </w:t>
      </w:r>
      <w:r w:rsidRPr="00470ED4">
        <w:rPr>
          <w:u w:val="single"/>
        </w:rPr>
        <w:t>The</w:t>
      </w:r>
      <w:r w:rsidRPr="00B6631E">
        <w:rPr>
          <w:sz w:val="14"/>
        </w:rPr>
        <w:t xml:space="preserve"> Obama </w:t>
      </w:r>
      <w:r w:rsidRPr="00470ED4">
        <w:rPr>
          <w:u w:val="single"/>
        </w:rPr>
        <w:t>administration has set out a comprehensive strategy for strengthening regional deterrence architectures</w:t>
      </w:r>
      <w:r w:rsidRPr="00B6631E">
        <w:rPr>
          <w:sz w:val="14"/>
        </w:rPr>
        <w:t xml:space="preserve">, building on solid bipartisan foundations from the two decades since the end of the Cold War. 18 </w:t>
      </w:r>
      <w:r w:rsidRPr="00470ED4">
        <w:rPr>
          <w:u w:val="single"/>
        </w:rPr>
        <w:t>Key elements of that approach are</w:t>
      </w:r>
      <w:r w:rsidRPr="00B6631E">
        <w:rPr>
          <w:sz w:val="14"/>
        </w:rPr>
        <w:t xml:space="preserve"> the following: • </w:t>
      </w:r>
      <w:r w:rsidRPr="007462CD">
        <w:rPr>
          <w:u w:val="single"/>
        </w:rPr>
        <w:t>Strong</w:t>
      </w:r>
      <w:r w:rsidRPr="00B6631E">
        <w:rPr>
          <w:sz w:val="14"/>
        </w:rPr>
        <w:t xml:space="preserve"> political </w:t>
      </w:r>
      <w:r w:rsidRPr="007462CD">
        <w:rPr>
          <w:u w:val="single"/>
        </w:rPr>
        <w:t xml:space="preserve">partnerships between the </w:t>
      </w:r>
      <w:r w:rsidRPr="007462CD">
        <w:rPr>
          <w:rStyle w:val="Emphasis"/>
        </w:rPr>
        <w:t>U</w:t>
      </w:r>
      <w:r w:rsidRPr="00B6631E">
        <w:rPr>
          <w:sz w:val="14"/>
        </w:rPr>
        <w:t xml:space="preserve">nited </w:t>
      </w:r>
      <w:r w:rsidRPr="007462CD">
        <w:rPr>
          <w:rStyle w:val="Emphasis"/>
        </w:rPr>
        <w:t>S</w:t>
      </w:r>
      <w:r w:rsidRPr="00B6631E">
        <w:rPr>
          <w:sz w:val="14"/>
        </w:rPr>
        <w:t xml:space="preserve">tates </w:t>
      </w:r>
      <w:r w:rsidRPr="007462CD">
        <w:rPr>
          <w:u w:val="single"/>
        </w:rPr>
        <w:t>and</w:t>
      </w:r>
      <w:r w:rsidRPr="00B6631E">
        <w:rPr>
          <w:sz w:val="14"/>
        </w:rPr>
        <w:t xml:space="preserve"> its </w:t>
      </w:r>
      <w:r w:rsidRPr="007462CD">
        <w:rPr>
          <w:u w:val="single"/>
        </w:rPr>
        <w:t>allies</w:t>
      </w:r>
      <w:r w:rsidRPr="00B6631E">
        <w:rPr>
          <w:sz w:val="14"/>
        </w:rPr>
        <w:t xml:space="preserve"> and partners </w:t>
      </w:r>
      <w:r w:rsidRPr="007462CD">
        <w:rPr>
          <w:u w:val="single"/>
        </w:rPr>
        <w:t>that focus cooperative action on new</w:t>
      </w:r>
      <w:r w:rsidRPr="00B6631E">
        <w:rPr>
          <w:sz w:val="14"/>
        </w:rPr>
        <w:t xml:space="preserve"> (as opposed to past) </w:t>
      </w:r>
      <w:r w:rsidRPr="007462CD">
        <w:rPr>
          <w:u w:val="single"/>
        </w:rPr>
        <w:t>problems</w:t>
      </w:r>
      <w:r w:rsidRPr="00B6631E">
        <w:rPr>
          <w:sz w:val="14"/>
        </w:rPr>
        <w:t xml:space="preserve"> of international security; • </w:t>
      </w:r>
      <w:r w:rsidRPr="007462CD">
        <w:rPr>
          <w:u w:val="single"/>
        </w:rPr>
        <w:t>Preservation of</w:t>
      </w:r>
      <w:r w:rsidRPr="00B6631E">
        <w:rPr>
          <w:sz w:val="14"/>
        </w:rPr>
        <w:t xml:space="preserve"> a balance of </w:t>
      </w:r>
      <w:r w:rsidRPr="007462CD">
        <w:rPr>
          <w:u w:val="single"/>
        </w:rPr>
        <w:t>conventional forces</w:t>
      </w:r>
      <w:r w:rsidRPr="00B6631E">
        <w:rPr>
          <w:sz w:val="14"/>
        </w:rPr>
        <w:t xml:space="preserve"> that is favorable to the interests of the United States and its allies/partners; • Conventional strike capabilities, including a long-range prompt component; • </w:t>
      </w:r>
      <w:r w:rsidRPr="003C7CF5">
        <w:rPr>
          <w:rStyle w:val="StyleBoldUnderline"/>
          <w:highlight w:val="yellow"/>
        </w:rPr>
        <w:t>Ballistic missile defense in two dimensions: (1) protection against regional threats to U.S. forces and U.S. allies/partners</w:t>
      </w:r>
      <w:r w:rsidRPr="00B6631E">
        <w:rPr>
          <w:sz w:val="14"/>
        </w:rPr>
        <w:t xml:space="preserve"> and (2) protection of the American homeland against limited strikes from countries like North Korea and Iran; • Resilience in the cyber and space domains; • A nuclear component tailored to the unique historical, geographical, and other features of each region where the nuclear “umbrella” is extended.19 </w:t>
      </w:r>
      <w:r w:rsidRPr="007462CD">
        <w:rPr>
          <w:u w:val="single"/>
        </w:rPr>
        <w:t>These</w:t>
      </w:r>
      <w:r w:rsidRPr="00B6631E">
        <w:rPr>
          <w:sz w:val="14"/>
        </w:rPr>
        <w:t xml:space="preserve"> various elements </w:t>
      </w:r>
      <w:r w:rsidRPr="00494B4F">
        <w:t xml:space="preserve">contribute in different but complementary ways to the deterrence of regional aggression under the nuclear shadow. </w:t>
      </w:r>
      <w:r w:rsidRPr="003C7CF5">
        <w:rPr>
          <w:rStyle w:val="StyleBoldUnderline"/>
          <w:highlight w:val="yellow"/>
        </w:rPr>
        <w:t>This comprehensive approach is the game changer, not any single element. It provides a strong and diverse tool kit for addressing the particular challenges of deterrence in a regional conflict against a state like North Korea. Missile defense is an essential part of the solution</w:t>
      </w:r>
      <w:r w:rsidRPr="00B6631E">
        <w:rPr>
          <w:sz w:val="14"/>
        </w:rPr>
        <w:t xml:space="preserve">, but not the solution in and of itself. The Strategic Values of BMD As argued above, for deterrence in a regional context to be effective, it must be effective in decisively influencing the adversary’s assessments of resolve and restraint at each of the decision points in the transition from “gray zone” to “red zone” to “black-and-white zone”. Missile defense operates differently but constructively on each of those main decision points. Before illustrating this assessment, it is important to understand the current state of U.S. missile defense capability. With the systems in hand and in current development, it is possible for the United States and its allies to have a defense in depth from attacks by states like North Korea. </w:t>
      </w:r>
      <w:r w:rsidRPr="007462CD">
        <w:rPr>
          <w:u w:val="single"/>
        </w:rPr>
        <w:t>Defenses against regional ballistic missiles have been developed, successfully tested, and deployed</w:t>
      </w:r>
      <w:r w:rsidRPr="00B6631E">
        <w:rPr>
          <w:sz w:val="14"/>
        </w:rPr>
        <w:t xml:space="preserve">.20 Defenses against </w:t>
      </w:r>
      <w:r w:rsidRPr="00B6631E">
        <w:rPr>
          <w:sz w:val="14"/>
        </w:rPr>
        <w:lastRenderedPageBreak/>
        <w:t xml:space="preserve">intercontinental-range missiles were deployed during the George W. Bush administration before developing and testing were complete and have a number of reliability and other performance problems.21 But as a general proposition, the existing homeland defense posture is effective against small numbers of early generation intercontinental-range </w:t>
      </w:r>
      <w:r w:rsidRPr="00494B4F">
        <w:t>ballistic missiles. Early generation missiles are relatively unsophisticated technically, meaning that they take longer to ready to launch, are slower in flight, lack missile defense countermeasures and, if not the result of a rigorous development and testing program, may lack reliability. An early generation force, as opposed to an early generation missile, is also likely to be relatively small in number. Later generation missiles fly sooner, faster, further, and more reliably, may have missile defense countermeasures along with multiple warheads, and are likely to exist in numbers sufficient to enable the kind of salvo launches that can overwhelm either sensors or interceptors or both. The shortcomings of available BMD systems in dealing with countermeasures and large raid sizes are well known.22 Accordingly, the Obama administration set out as national policy commitment to (1) maintain an advantageous defensive posture of the homeland against limited strikes by countries like North Korea and Iran and (2) field phased, adaptive regional defenses in partnership with U.S. allies in each region where it offers security guarantees.23 In follow up to the 2010 Ballistic Missile Defense Review, the administration and its regional partners have made substantial progress toward the latter objective.24 The administration has also taken subsequent decisions to adjust the homeland posture in the light of new information about the threat, by implementing certain hedge capabilities identified in the 2010 BMDR (and emplacing additional Ground-based Interceptors in available silos once technical fixes are confirmed).25 With this defense-in-depth portfolio of improving missile defenses, what then are the particular strategic values of BMD in this comprehensive approach to strengthening regional deterrence? And what other values should be accounted for in a comprehensive stock-take of BMD strategic values? In an emerging political-military crisis, one potentially transitioning from the gray zone to the red zone</w:t>
      </w:r>
      <w:r w:rsidRPr="00B6631E">
        <w:rPr>
          <w:sz w:val="14"/>
        </w:rPr>
        <w:t xml:space="preserve">, </w:t>
      </w:r>
      <w:r w:rsidRPr="003C7CF5">
        <w:rPr>
          <w:highlight w:val="yellow"/>
          <w:u w:val="single"/>
        </w:rPr>
        <w:t>missile defense</w:t>
      </w:r>
      <w:r w:rsidRPr="00B07A4A">
        <w:rPr>
          <w:u w:val="single"/>
        </w:rPr>
        <w:t xml:space="preserve"> has various strategic values</w:t>
      </w:r>
      <w:r w:rsidRPr="00B6631E">
        <w:rPr>
          <w:sz w:val="14"/>
        </w:rPr>
        <w:t xml:space="preserve">. </w:t>
      </w:r>
      <w:r w:rsidRPr="00B07A4A">
        <w:rPr>
          <w:u w:val="single"/>
        </w:rPr>
        <w:t>It</w:t>
      </w:r>
      <w:r w:rsidRPr="00B6631E">
        <w:rPr>
          <w:sz w:val="14"/>
        </w:rPr>
        <w:t xml:space="preserve">: 1. </w:t>
      </w:r>
      <w:r w:rsidRPr="003C7CF5">
        <w:rPr>
          <w:highlight w:val="yellow"/>
          <w:u w:val="single"/>
        </w:rPr>
        <w:t>Creates uncertainty about</w:t>
      </w:r>
      <w:r w:rsidRPr="003C7CF5">
        <w:rPr>
          <w:sz w:val="14"/>
          <w:highlight w:val="yellow"/>
        </w:rPr>
        <w:t xml:space="preserve"> the </w:t>
      </w:r>
      <w:r w:rsidRPr="003C7CF5">
        <w:rPr>
          <w:highlight w:val="yellow"/>
          <w:u w:val="single"/>
        </w:rPr>
        <w:t>outcome</w:t>
      </w:r>
      <w:r w:rsidRPr="00B6631E">
        <w:rPr>
          <w:sz w:val="14"/>
        </w:rPr>
        <w:t xml:space="preserve"> of an attack </w:t>
      </w:r>
      <w:r w:rsidRPr="00B07A4A">
        <w:rPr>
          <w:u w:val="single"/>
        </w:rPr>
        <w:t>in the mind of the attacker</w:t>
      </w:r>
      <w:r w:rsidRPr="00B6631E">
        <w:rPr>
          <w:sz w:val="14"/>
        </w:rPr>
        <w:t xml:space="preserve">. 2. </w:t>
      </w:r>
      <w:r w:rsidRPr="00494B4F">
        <w:t>Increases the raid size required for an attack to penetrate, thereby undermining a strategy of firing one or two and threatening more, thus reducing coercive leverage. 3</w:t>
      </w:r>
      <w:r w:rsidRPr="003C7CF5">
        <w:rPr>
          <w:sz w:val="14"/>
          <w:highlight w:val="yellow"/>
        </w:rPr>
        <w:t xml:space="preserve">. </w:t>
      </w:r>
      <w:r w:rsidRPr="003C7CF5">
        <w:rPr>
          <w:highlight w:val="yellow"/>
          <w:u w:val="single"/>
        </w:rPr>
        <w:t>Provides</w:t>
      </w:r>
      <w:r w:rsidRPr="003C7CF5">
        <w:rPr>
          <w:sz w:val="14"/>
          <w:highlight w:val="yellow"/>
        </w:rPr>
        <w:t xml:space="preserve"> some </w:t>
      </w:r>
      <w:r w:rsidRPr="003C7CF5">
        <w:rPr>
          <w:highlight w:val="yellow"/>
          <w:u w:val="single"/>
        </w:rPr>
        <w:t>assurance to allies</w:t>
      </w:r>
      <w:r w:rsidRPr="00B6631E">
        <w:rPr>
          <w:sz w:val="14"/>
        </w:rPr>
        <w:t xml:space="preserve"> and third party nations </w:t>
      </w:r>
      <w:r w:rsidRPr="003C7CF5">
        <w:rPr>
          <w:highlight w:val="yellow"/>
          <w:u w:val="single"/>
        </w:rPr>
        <w:t>of</w:t>
      </w:r>
      <w:r w:rsidRPr="003C7CF5">
        <w:rPr>
          <w:sz w:val="14"/>
          <w:highlight w:val="yellow"/>
        </w:rPr>
        <w:t xml:space="preserve"> some </w:t>
      </w:r>
      <w:r w:rsidRPr="003C7CF5">
        <w:rPr>
          <w:highlight w:val="yellow"/>
          <w:u w:val="single"/>
        </w:rPr>
        <w:t>protection</w:t>
      </w:r>
      <w:r w:rsidRPr="00B6631E">
        <w:rPr>
          <w:sz w:val="14"/>
        </w:rPr>
        <w:t xml:space="preserve"> against some risks of precipitate action by the aggressor. 4. </w:t>
      </w:r>
      <w:r w:rsidRPr="003C7CF5">
        <w:rPr>
          <w:highlight w:val="yellow"/>
          <w:u w:val="single"/>
        </w:rPr>
        <w:t>Buys leadership time</w:t>
      </w:r>
      <w:r w:rsidRPr="00B6631E">
        <w:rPr>
          <w:sz w:val="14"/>
        </w:rPr>
        <w:t xml:space="preserve"> for choosing and implementing courses of action, including time </w:t>
      </w:r>
      <w:r w:rsidRPr="00494B4F">
        <w:t>for diplomacy</w:t>
      </w:r>
      <w:r w:rsidRPr="00B6631E">
        <w:rPr>
          <w:sz w:val="14"/>
        </w:rPr>
        <w:t>. 5</w:t>
      </w:r>
      <w:r w:rsidRPr="003C7CF5">
        <w:rPr>
          <w:sz w:val="14"/>
          <w:highlight w:val="yellow"/>
        </w:rPr>
        <w:t xml:space="preserve">. </w:t>
      </w:r>
      <w:r w:rsidRPr="003C7CF5">
        <w:rPr>
          <w:highlight w:val="yellow"/>
          <w:u w:val="single"/>
        </w:rPr>
        <w:t>Reduces</w:t>
      </w:r>
      <w:r w:rsidRPr="003C7CF5">
        <w:rPr>
          <w:sz w:val="14"/>
          <w:highlight w:val="yellow"/>
        </w:rPr>
        <w:t xml:space="preserve"> the </w:t>
      </w:r>
      <w:r w:rsidRPr="003C7CF5">
        <w:rPr>
          <w:highlight w:val="yellow"/>
          <w:u w:val="single"/>
        </w:rPr>
        <w:t>political pressure for preemptive strikes</w:t>
      </w:r>
      <w:r w:rsidRPr="003C7CF5">
        <w:rPr>
          <w:sz w:val="14"/>
          <w:highlight w:val="yellow"/>
        </w:rPr>
        <w:t xml:space="preserve">. In short, </w:t>
      </w:r>
      <w:r w:rsidRPr="003C7CF5">
        <w:rPr>
          <w:highlight w:val="yellow"/>
          <w:u w:val="single"/>
        </w:rPr>
        <w:t>BMD helps</w:t>
      </w:r>
      <w:r w:rsidRPr="003C7CF5">
        <w:rPr>
          <w:sz w:val="14"/>
          <w:highlight w:val="yellow"/>
        </w:rPr>
        <w:t xml:space="preserve"> to </w:t>
      </w:r>
      <w:r w:rsidRPr="003C7CF5">
        <w:rPr>
          <w:highlight w:val="yellow"/>
          <w:u w:val="single"/>
        </w:rPr>
        <w:t>put the burden of escalation</w:t>
      </w:r>
      <w:r w:rsidRPr="003C7CF5">
        <w:rPr>
          <w:sz w:val="14"/>
          <w:highlight w:val="yellow"/>
        </w:rPr>
        <w:t xml:space="preserve"> in an emerging crisis </w:t>
      </w:r>
      <w:r w:rsidRPr="003C7CF5">
        <w:rPr>
          <w:highlight w:val="yellow"/>
          <w:u w:val="single"/>
        </w:rPr>
        <w:t>onto the adversary</w:t>
      </w:r>
      <w:r w:rsidRPr="00B6631E">
        <w:rPr>
          <w:sz w:val="14"/>
        </w:rPr>
        <w:t xml:space="preserve">, thus </w:t>
      </w:r>
      <w:r w:rsidRPr="00494B4F">
        <w:t xml:space="preserve">helping to free the United States and its allies from escalation decisions that might seem premature. When a crisis has become a hot war and where testing is underway in the red zone, missile defense again has various strategic values. It: 1. </w:t>
      </w:r>
      <w:proofErr w:type="gramStart"/>
      <w:r w:rsidRPr="00494B4F">
        <w:t>Helps</w:t>
      </w:r>
      <w:proofErr w:type="gramEnd"/>
      <w:r w:rsidRPr="00494B4F">
        <w:t xml:space="preserve"> to preserve freedom of action for the United States and its partners by selectively safeguarding key military and political assets. 2. Increases time and opportunity to attack adversary’s missile force with kinetic and non-kinetic means, potentially eliminating his capacity for follow-on attacks or decisive political or military effects. 3. Reduces or eliminates the vulnerability of allies, thus reinforcing their intent to remain in the fight. If and as a regional adversary begins to contemplate possible nuclear attacks on the American homeland, perhaps only in revenge, missile defense: 1. Significantly reduces if not eliminates the vulnerability of the U.S. homeland to one or a few shots, thus taking the adversary’s “cheap shot” off the table and driving him to larger salvos that will seem less like blackmail than all-out nuclear war and thus should be </w:t>
      </w:r>
      <w:proofErr w:type="spellStart"/>
      <w:r w:rsidRPr="00494B4F">
        <w:t>deterrable</w:t>
      </w:r>
      <w:proofErr w:type="spellEnd"/>
      <w:r w:rsidRPr="00494B4F">
        <w:t xml:space="preserve"> by other means. 2. Reduces the vulnerability of the U.S. homeland to repeat attacks, thus reinforcing its intention to remain in the fight. A catalogue of the strategic values of BMD must also include an assessment of its contributions in peacetime to the foundations of effective deterrence in crisis and war. In</w:t>
      </w:r>
      <w:r w:rsidRPr="00B6631E">
        <w:rPr>
          <w:sz w:val="14"/>
        </w:rPr>
        <w:t xml:space="preserve"> this context, </w:t>
      </w:r>
      <w:r w:rsidRPr="00B07A4A">
        <w:rPr>
          <w:u w:val="single"/>
        </w:rPr>
        <w:t>it</w:t>
      </w:r>
      <w:r w:rsidRPr="00B6631E">
        <w:rPr>
          <w:sz w:val="14"/>
        </w:rPr>
        <w:t xml:space="preserve">: 1. </w:t>
      </w:r>
      <w:r w:rsidRPr="003C7CF5">
        <w:rPr>
          <w:highlight w:val="yellow"/>
          <w:u w:val="single"/>
        </w:rPr>
        <w:t>Provides opportunities for</w:t>
      </w:r>
      <w:r w:rsidRPr="003C7CF5">
        <w:rPr>
          <w:sz w:val="14"/>
          <w:highlight w:val="yellow"/>
        </w:rPr>
        <w:t xml:space="preserve"> close </w:t>
      </w:r>
      <w:r w:rsidRPr="003C7CF5">
        <w:rPr>
          <w:highlight w:val="yellow"/>
          <w:u w:val="single"/>
        </w:rPr>
        <w:t xml:space="preserve">defense cooperation among the </w:t>
      </w:r>
      <w:r w:rsidRPr="003C7CF5">
        <w:rPr>
          <w:rStyle w:val="Emphasis"/>
          <w:highlight w:val="yellow"/>
        </w:rPr>
        <w:t>U</w:t>
      </w:r>
      <w:r w:rsidRPr="003C7CF5">
        <w:rPr>
          <w:sz w:val="14"/>
          <w:highlight w:val="yellow"/>
        </w:rPr>
        <w:t xml:space="preserve">nited </w:t>
      </w:r>
      <w:r w:rsidRPr="003C7CF5">
        <w:rPr>
          <w:rStyle w:val="Emphasis"/>
          <w:highlight w:val="yellow"/>
        </w:rPr>
        <w:t>S</w:t>
      </w:r>
      <w:r w:rsidRPr="003C7CF5">
        <w:rPr>
          <w:sz w:val="14"/>
          <w:highlight w:val="yellow"/>
        </w:rPr>
        <w:t xml:space="preserve">tates </w:t>
      </w:r>
      <w:r w:rsidRPr="003C7CF5">
        <w:rPr>
          <w:highlight w:val="yellow"/>
          <w:u w:val="single"/>
        </w:rPr>
        <w:t>and</w:t>
      </w:r>
      <w:r w:rsidRPr="003C7CF5">
        <w:rPr>
          <w:sz w:val="14"/>
          <w:highlight w:val="yellow"/>
        </w:rPr>
        <w:t xml:space="preserve"> its </w:t>
      </w:r>
      <w:r w:rsidRPr="003C7CF5">
        <w:rPr>
          <w:highlight w:val="yellow"/>
          <w:u w:val="single"/>
        </w:rPr>
        <w:t>allies</w:t>
      </w:r>
      <w:r w:rsidRPr="00B6631E">
        <w:rPr>
          <w:sz w:val="14"/>
        </w:rPr>
        <w:t xml:space="preserve"> and security partners. 2. </w:t>
      </w:r>
      <w:r w:rsidRPr="003C7CF5">
        <w:rPr>
          <w:highlight w:val="yellow"/>
          <w:u w:val="single"/>
        </w:rPr>
        <w:t>Signals</w:t>
      </w:r>
      <w:r w:rsidRPr="003C7CF5">
        <w:rPr>
          <w:sz w:val="14"/>
          <w:highlight w:val="yellow"/>
        </w:rPr>
        <w:t xml:space="preserve"> the </w:t>
      </w:r>
      <w:r w:rsidRPr="003C7CF5">
        <w:rPr>
          <w:highlight w:val="yellow"/>
          <w:u w:val="single"/>
        </w:rPr>
        <w:t xml:space="preserve">resolve of the </w:t>
      </w:r>
      <w:r w:rsidRPr="003C7CF5">
        <w:rPr>
          <w:rStyle w:val="Emphasis"/>
          <w:highlight w:val="yellow"/>
        </w:rPr>
        <w:t>U</w:t>
      </w:r>
      <w:r w:rsidRPr="003C7CF5">
        <w:rPr>
          <w:sz w:val="14"/>
          <w:highlight w:val="yellow"/>
        </w:rPr>
        <w:t xml:space="preserve">nited </w:t>
      </w:r>
      <w:r w:rsidRPr="003C7CF5">
        <w:rPr>
          <w:rStyle w:val="Emphasis"/>
          <w:highlight w:val="yellow"/>
        </w:rPr>
        <w:t>S</w:t>
      </w:r>
      <w:r w:rsidRPr="003C7CF5">
        <w:rPr>
          <w:sz w:val="14"/>
          <w:highlight w:val="yellow"/>
        </w:rPr>
        <w:t xml:space="preserve">tates </w:t>
      </w:r>
      <w:r w:rsidRPr="003C7CF5">
        <w:rPr>
          <w:highlight w:val="yellow"/>
          <w:u w:val="single"/>
        </w:rPr>
        <w:t>and</w:t>
      </w:r>
      <w:r w:rsidRPr="003C7CF5">
        <w:rPr>
          <w:sz w:val="14"/>
          <w:highlight w:val="yellow"/>
        </w:rPr>
        <w:t xml:space="preserve"> its </w:t>
      </w:r>
      <w:r w:rsidRPr="003C7CF5">
        <w:rPr>
          <w:highlight w:val="yellow"/>
          <w:u w:val="single"/>
        </w:rPr>
        <w:t>allies</w:t>
      </w:r>
      <w:r w:rsidRPr="003C7CF5">
        <w:rPr>
          <w:sz w:val="14"/>
          <w:highlight w:val="yellow"/>
        </w:rPr>
        <w:t xml:space="preserve">/partners </w:t>
      </w:r>
      <w:r w:rsidRPr="003C7CF5">
        <w:rPr>
          <w:highlight w:val="yellow"/>
          <w:u w:val="single"/>
        </w:rPr>
        <w:t>to stand up to</w:t>
      </w:r>
      <w:r w:rsidRPr="003C7CF5">
        <w:rPr>
          <w:sz w:val="14"/>
          <w:highlight w:val="yellow"/>
        </w:rPr>
        <w:t xml:space="preserve"> coercion and </w:t>
      </w:r>
      <w:r w:rsidRPr="003C7CF5">
        <w:rPr>
          <w:highlight w:val="yellow"/>
          <w:u w:val="single"/>
        </w:rPr>
        <w:t>aggression</w:t>
      </w:r>
      <w:r w:rsidRPr="00B6631E">
        <w:rPr>
          <w:sz w:val="14"/>
        </w:rPr>
        <w:t xml:space="preserve"> (regional missile defense can be demonstrated in live testing with our partners to demonstrate that resolve).26 3. </w:t>
      </w:r>
      <w:r w:rsidRPr="00494B4F">
        <w:t>Erodes the perceived potential effectiveness for both military and political purposes of nascent ballistic missile capabilities.</w:t>
      </w:r>
      <w:r w:rsidRPr="00B6631E">
        <w:rPr>
          <w:sz w:val="14"/>
        </w:rPr>
        <w:t xml:space="preserve"> 4. </w:t>
      </w:r>
      <w:r w:rsidRPr="003C7CF5">
        <w:rPr>
          <w:highlight w:val="yellow"/>
          <w:u w:val="single"/>
        </w:rPr>
        <w:t>Imposes</w:t>
      </w:r>
      <w:r w:rsidRPr="003C7CF5">
        <w:rPr>
          <w:sz w:val="14"/>
          <w:highlight w:val="yellow"/>
        </w:rPr>
        <w:t xml:space="preserve"> additional </w:t>
      </w:r>
      <w:r w:rsidRPr="003C7CF5">
        <w:rPr>
          <w:highlight w:val="yellow"/>
          <w:u w:val="single"/>
        </w:rPr>
        <w:t>costs and uncertainty on those considering</w:t>
      </w:r>
      <w:r w:rsidRPr="003C7CF5">
        <w:rPr>
          <w:sz w:val="14"/>
          <w:highlight w:val="yellow"/>
        </w:rPr>
        <w:t xml:space="preserve"> the </w:t>
      </w:r>
      <w:r w:rsidRPr="003C7CF5">
        <w:rPr>
          <w:highlight w:val="yellow"/>
          <w:u w:val="single"/>
        </w:rPr>
        <w:t>acquisition of nuclear weapons</w:t>
      </w:r>
      <w:r w:rsidRPr="00B6631E">
        <w:rPr>
          <w:sz w:val="14"/>
        </w:rPr>
        <w:t xml:space="preserve"> to challenge U.S. regional guarantees. 5. </w:t>
      </w:r>
      <w:r w:rsidRPr="00494B4F">
        <w:t xml:space="preserve">Encourages engagement with Russia and China to slow or halt missile proliferation in both its </w:t>
      </w:r>
      <w:r w:rsidRPr="00494B4F">
        <w:lastRenderedPageBreak/>
        <w:t>quantitative and qualitative aspects. 6. Provides non-nuclear allies a means to contribute to the strengthening of extended deterrence, thereby reducing incentives to acquire nuclear deterrents of their own. This catalogue identifies 16 specific strategic values of missile defense. Some of them are direct to the deterrence challenge, some indirect, and some are relevant only to related challenges. Of note, U.S. allies participating in the BMD project have identified and elaborated many of these strategic values.27 In the language of</w:t>
      </w:r>
      <w:r w:rsidRPr="00B6631E">
        <w:rPr>
          <w:sz w:val="14"/>
        </w:rPr>
        <w:t xml:space="preserve"> strategy, </w:t>
      </w:r>
      <w:r w:rsidRPr="003C7CF5">
        <w:rPr>
          <w:highlight w:val="yellow"/>
          <w:u w:val="single"/>
        </w:rPr>
        <w:t>BMD reinforces the comprehensive approach by lowering</w:t>
      </w:r>
      <w:r w:rsidRPr="003C7CF5">
        <w:rPr>
          <w:sz w:val="14"/>
          <w:highlight w:val="yellow"/>
        </w:rPr>
        <w:t xml:space="preserve"> the </w:t>
      </w:r>
      <w:r w:rsidRPr="003C7CF5">
        <w:rPr>
          <w:highlight w:val="yellow"/>
          <w:u w:val="single"/>
        </w:rPr>
        <w:t>cost and risk of</w:t>
      </w:r>
      <w:r w:rsidRPr="003C7CF5">
        <w:rPr>
          <w:sz w:val="14"/>
          <w:highlight w:val="yellow"/>
        </w:rPr>
        <w:t xml:space="preserve"> our </w:t>
      </w:r>
      <w:r w:rsidRPr="003C7CF5">
        <w:rPr>
          <w:highlight w:val="yellow"/>
          <w:u w:val="single"/>
        </w:rPr>
        <w:t>continued resolve and by raising</w:t>
      </w:r>
      <w:r w:rsidRPr="003C7CF5">
        <w:rPr>
          <w:sz w:val="14"/>
          <w:highlight w:val="yellow"/>
        </w:rPr>
        <w:t xml:space="preserve"> the </w:t>
      </w:r>
      <w:r w:rsidRPr="003C7CF5">
        <w:rPr>
          <w:highlight w:val="yellow"/>
          <w:u w:val="single"/>
        </w:rPr>
        <w:t>cost and risk for the challenger</w:t>
      </w:r>
      <w:r w:rsidRPr="00B6631E">
        <w:rPr>
          <w:sz w:val="14"/>
        </w:rPr>
        <w:t xml:space="preserve">, essentially taking his “cheap shots” off the table and requiring him to resort to larger salvo shots that undermine a blackmail strategy of doing a little damage while threatening to do more. </w:t>
      </w:r>
      <w:r w:rsidRPr="00C748E2">
        <w:rPr>
          <w:u w:val="single"/>
        </w:rPr>
        <w:t>Missile defense</w:t>
      </w:r>
      <w:r w:rsidRPr="00B6631E">
        <w:rPr>
          <w:sz w:val="14"/>
        </w:rPr>
        <w:t xml:space="preserve"> also </w:t>
      </w:r>
      <w:r w:rsidRPr="00C748E2">
        <w:rPr>
          <w:u w:val="single"/>
        </w:rPr>
        <w:t>has important assurance values</w:t>
      </w:r>
      <w:r w:rsidRPr="00B6631E">
        <w:rPr>
          <w:sz w:val="14"/>
        </w:rPr>
        <w:t>, especially for those allies who might be targeted by an adversary’s efforts to split the United States from its allies.</w:t>
      </w:r>
    </w:p>
    <w:p w:rsidR="0028336A" w:rsidRDefault="0028336A"/>
    <w:sectPr w:rsidR="002833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7F0610"/>
    <w:multiLevelType w:val="multilevel"/>
    <w:tmpl w:val="712C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5B5378"/>
    <w:multiLevelType w:val="hybridMultilevel"/>
    <w:tmpl w:val="6FCE9C4E"/>
    <w:lvl w:ilvl="0" w:tplc="96E42546">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619"/>
    <w:rsid w:val="000054E4"/>
    <w:rsid w:val="00173184"/>
    <w:rsid w:val="001A1098"/>
    <w:rsid w:val="001C516F"/>
    <w:rsid w:val="001E48B4"/>
    <w:rsid w:val="0024173D"/>
    <w:rsid w:val="0028336A"/>
    <w:rsid w:val="003C7CF5"/>
    <w:rsid w:val="00494B4F"/>
    <w:rsid w:val="004E52A0"/>
    <w:rsid w:val="00522B8D"/>
    <w:rsid w:val="0056563D"/>
    <w:rsid w:val="005F19D5"/>
    <w:rsid w:val="00673E16"/>
    <w:rsid w:val="00746F9D"/>
    <w:rsid w:val="0077389D"/>
    <w:rsid w:val="007921E8"/>
    <w:rsid w:val="007F1E67"/>
    <w:rsid w:val="00807126"/>
    <w:rsid w:val="00844C78"/>
    <w:rsid w:val="008D6E88"/>
    <w:rsid w:val="00964273"/>
    <w:rsid w:val="00A64E75"/>
    <w:rsid w:val="00B46CF7"/>
    <w:rsid w:val="00B50B9C"/>
    <w:rsid w:val="00B733AE"/>
    <w:rsid w:val="00BA3619"/>
    <w:rsid w:val="00C43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444198-309B-47D2-ADF1-F8E6634B9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28336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8336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8336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8336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heading 2,Heading 2 Char1 Char Char, Ch,TAG,Ch,no read,No Spacing211,No Spacing12,No Spacing2111,No Spacing4,No Spacing11111,No Spacing5,No Spacing21,tags,No Spacing1111,ta,No Spacing1,No Spacing11,No Spacing111,T,Ta,t"/>
    <w:basedOn w:val="Normal"/>
    <w:next w:val="Normal"/>
    <w:link w:val="Heading4Char"/>
    <w:uiPriority w:val="4"/>
    <w:qFormat/>
    <w:rsid w:val="0028336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833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336A"/>
  </w:style>
  <w:style w:type="character" w:customStyle="1" w:styleId="Heading1Char">
    <w:name w:val="Heading 1 Char"/>
    <w:aliases w:val="Pocket Char"/>
    <w:basedOn w:val="DefaultParagraphFont"/>
    <w:link w:val="Heading1"/>
    <w:uiPriority w:val="1"/>
    <w:rsid w:val="0028336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8336A"/>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28336A"/>
    <w:rPr>
      <w:rFonts w:ascii="Calibri" w:eastAsiaTheme="majorEastAsia" w:hAnsi="Calibri" w:cstheme="majorBidi"/>
      <w:b/>
      <w:bCs/>
      <w:sz w:val="32"/>
      <w:u w:val="single"/>
    </w:rPr>
  </w:style>
  <w:style w:type="character" w:customStyle="1" w:styleId="Heading4Char">
    <w:name w:val="Heading 4 Char"/>
    <w:aliases w:val="Tag Char,Big card Char,Normal Tag Char,heading 2 Char,Heading 2 Char1 Char Char Char, Ch Char,TAG Char,Ch Char,no read Char,No Spacing211 Char,No Spacing12 Char,No Spacing2111 Char,No Spacing4 Char,No Spacing11111 Char,No Spacing5 Char"/>
    <w:basedOn w:val="DefaultParagraphFont"/>
    <w:link w:val="Heading4"/>
    <w:uiPriority w:val="4"/>
    <w:rsid w:val="0028336A"/>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
    <w:basedOn w:val="DefaultParagraphFont"/>
    <w:link w:val="textbold"/>
    <w:uiPriority w:val="7"/>
    <w:qFormat/>
    <w:rsid w:val="0028336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8336A"/>
    <w:rPr>
      <w:b/>
      <w:bCs/>
    </w:rPr>
  </w:style>
  <w:style w:type="character" w:customStyle="1" w:styleId="StyleBoldUnderline">
    <w:name w:val="Style Bold Underline"/>
    <w:aliases w:val="Underline,Style Underline,Intense Emphasis1,Intense Emphasis11,apple-style-span + 6 pt,Kern at 16 pt,Bold,Intense Emphasis111,Intense Emphasis2,HHeading 3 + 12 pt,Style,Underline Char,Cards + Font: 12 pt Char,Intense Emphasis1111,c,Bo"/>
    <w:basedOn w:val="DefaultParagraphFont"/>
    <w:uiPriority w:val="6"/>
    <w:qFormat/>
    <w:rsid w:val="0028336A"/>
    <w:rPr>
      <w:b/>
      <w:bCs/>
      <w:sz w:val="22"/>
      <w:u w:val="single"/>
    </w:rPr>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Not."/>
    <w:basedOn w:val="StyleBold"/>
    <w:uiPriority w:val="5"/>
    <w:qFormat/>
    <w:rsid w:val="0028336A"/>
    <w:rPr>
      <w:b/>
      <w:bCs/>
      <w:sz w:val="26"/>
      <w:u w:val="none"/>
    </w:rPr>
  </w:style>
  <w:style w:type="paragraph" w:styleId="Header">
    <w:name w:val="header"/>
    <w:basedOn w:val="Normal"/>
    <w:link w:val="HeaderChar"/>
    <w:uiPriority w:val="99"/>
    <w:semiHidden/>
    <w:rsid w:val="0028336A"/>
    <w:pPr>
      <w:tabs>
        <w:tab w:val="center" w:pos="4680"/>
        <w:tab w:val="right" w:pos="9360"/>
      </w:tabs>
    </w:pPr>
  </w:style>
  <w:style w:type="character" w:customStyle="1" w:styleId="HeaderChar">
    <w:name w:val="Header Char"/>
    <w:basedOn w:val="DefaultParagraphFont"/>
    <w:link w:val="Header"/>
    <w:uiPriority w:val="99"/>
    <w:semiHidden/>
    <w:rsid w:val="0028336A"/>
    <w:rPr>
      <w:rFonts w:ascii="Calibri" w:hAnsi="Calibri" w:cs="Calibri"/>
    </w:rPr>
  </w:style>
  <w:style w:type="paragraph" w:styleId="Footer">
    <w:name w:val="footer"/>
    <w:basedOn w:val="Normal"/>
    <w:link w:val="FooterChar"/>
    <w:uiPriority w:val="99"/>
    <w:semiHidden/>
    <w:rsid w:val="0028336A"/>
    <w:pPr>
      <w:tabs>
        <w:tab w:val="center" w:pos="4680"/>
        <w:tab w:val="right" w:pos="9360"/>
      </w:tabs>
    </w:pPr>
  </w:style>
  <w:style w:type="character" w:customStyle="1" w:styleId="FooterChar">
    <w:name w:val="Footer Char"/>
    <w:basedOn w:val="DefaultParagraphFont"/>
    <w:link w:val="Footer"/>
    <w:uiPriority w:val="99"/>
    <w:semiHidden/>
    <w:rsid w:val="0028336A"/>
    <w:rPr>
      <w:rFonts w:ascii="Calibri" w:hAnsi="Calibri" w:cs="Calibri"/>
    </w:rPr>
  </w:style>
  <w:style w:type="character" w:styleId="Hyperlink">
    <w:name w:val="Hyperlink"/>
    <w:aliases w:val="heading 1 (block title),Important,Read,Card Text,Internet Link,Analytic Text,Internet link"/>
    <w:basedOn w:val="DefaultParagraphFont"/>
    <w:uiPriority w:val="99"/>
    <w:rsid w:val="0028336A"/>
    <w:rPr>
      <w:color w:val="auto"/>
      <w:u w:val="none"/>
    </w:rPr>
  </w:style>
  <w:style w:type="character" w:styleId="FollowedHyperlink">
    <w:name w:val="FollowedHyperlink"/>
    <w:basedOn w:val="DefaultParagraphFont"/>
    <w:uiPriority w:val="99"/>
    <w:semiHidden/>
    <w:rsid w:val="0028336A"/>
    <w:rPr>
      <w:color w:val="auto"/>
      <w:u w:val="none"/>
    </w:rPr>
  </w:style>
  <w:style w:type="paragraph" w:customStyle="1" w:styleId="textbold">
    <w:name w:val="text bold"/>
    <w:basedOn w:val="Normal"/>
    <w:link w:val="Emphasis"/>
    <w:uiPriority w:val="7"/>
    <w:qFormat/>
    <w:rsid w:val="001C516F"/>
    <w:pPr>
      <w:ind w:left="720"/>
      <w:jc w:val="both"/>
    </w:pPr>
    <w:rPr>
      <w:b/>
      <w:iCs/>
      <w:u w:val="single"/>
      <w:bdr w:val="single" w:sz="18" w:space="0" w:color="auto"/>
    </w:rPr>
  </w:style>
  <w:style w:type="paragraph" w:customStyle="1" w:styleId="Tag2">
    <w:name w:val="Tag2"/>
    <w:basedOn w:val="Normal"/>
    <w:qFormat/>
    <w:rsid w:val="001C516F"/>
    <w:rPr>
      <w:rFonts w:ascii="Arial" w:eastAsia="Calibri" w:hAnsi="Arial" w:cs="Arial"/>
      <w:b/>
      <w:sz w:val="24"/>
    </w:rPr>
  </w:style>
  <w:style w:type="character" w:customStyle="1" w:styleId="apple-converted-space">
    <w:name w:val="apple-converted-space"/>
    <w:basedOn w:val="DefaultParagraphFont"/>
    <w:rsid w:val="0056563D"/>
  </w:style>
  <w:style w:type="character" w:customStyle="1" w:styleId="field-item">
    <w:name w:val="field-item"/>
    <w:basedOn w:val="DefaultParagraphFont"/>
    <w:rsid w:val="0056563D"/>
  </w:style>
  <w:style w:type="paragraph" w:customStyle="1" w:styleId="published-date">
    <w:name w:val="published-date"/>
    <w:basedOn w:val="Normal"/>
    <w:rsid w:val="0056563D"/>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6563D"/>
    <w:pPr>
      <w:spacing w:before="100" w:beforeAutospacing="1" w:after="100" w:afterAutospacing="1"/>
    </w:pPr>
    <w:rPr>
      <w:rFonts w:ascii="Times New Roman" w:eastAsia="Times New Roman" w:hAnsi="Times New Roman" w:cs="Times New Roman"/>
      <w:sz w:val="24"/>
      <w:szCs w:val="24"/>
    </w:rPr>
  </w:style>
  <w:style w:type="character" w:customStyle="1" w:styleId="TitleChar">
    <w:name w:val="Title Char"/>
    <w:basedOn w:val="DefaultParagraphFont"/>
    <w:link w:val="Title"/>
    <w:uiPriority w:val="6"/>
    <w:qFormat/>
    <w:rsid w:val="0056563D"/>
    <w:rPr>
      <w:u w:val="single"/>
    </w:rPr>
  </w:style>
  <w:style w:type="paragraph" w:styleId="Title">
    <w:name w:val="Title"/>
    <w:basedOn w:val="Normal"/>
    <w:next w:val="BodyText"/>
    <w:link w:val="TitleChar"/>
    <w:uiPriority w:val="6"/>
    <w:qFormat/>
    <w:rsid w:val="0056563D"/>
    <w:pPr>
      <w:keepNext/>
      <w:keepLines/>
      <w:spacing w:after="240"/>
      <w:jc w:val="center"/>
      <w:outlineLvl w:val="0"/>
    </w:pPr>
    <w:rPr>
      <w:rFonts w:asciiTheme="minorHAnsi" w:hAnsiTheme="minorHAnsi" w:cstheme="minorBidi"/>
      <w:u w:val="single"/>
    </w:rPr>
  </w:style>
  <w:style w:type="character" w:customStyle="1" w:styleId="TitleChar1">
    <w:name w:val="Title Char1"/>
    <w:basedOn w:val="DefaultParagraphFont"/>
    <w:uiPriority w:val="10"/>
    <w:rsid w:val="0056563D"/>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56563D"/>
    <w:pPr>
      <w:spacing w:after="120"/>
    </w:pPr>
  </w:style>
  <w:style w:type="character" w:customStyle="1" w:styleId="BodyTextChar">
    <w:name w:val="Body Text Char"/>
    <w:basedOn w:val="DefaultParagraphFont"/>
    <w:link w:val="BodyText"/>
    <w:uiPriority w:val="99"/>
    <w:semiHidden/>
    <w:rsid w:val="0056563D"/>
    <w:rPr>
      <w:rFonts w:ascii="Calibri" w:hAnsi="Calibri" w:cs="Calibri"/>
    </w:rPr>
  </w:style>
  <w:style w:type="character" w:customStyle="1" w:styleId="BoldUnderline">
    <w:name w:val="BoldUnderline"/>
    <w:uiPriority w:val="1"/>
    <w:qFormat/>
    <w:rsid w:val="0056563D"/>
    <w:rPr>
      <w:rFonts w:ascii="Arial" w:hAnsi="Arial"/>
      <w:b/>
      <w:sz w:val="20"/>
      <w:u w:val="single"/>
    </w:rPr>
  </w:style>
  <w:style w:type="paragraph" w:customStyle="1" w:styleId="Emphasis1">
    <w:name w:val="Emphasis1"/>
    <w:basedOn w:val="Normal"/>
    <w:autoRedefine/>
    <w:uiPriority w:val="7"/>
    <w:qFormat/>
    <w:rsid w:val="0056563D"/>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styleId="ListParagraph">
    <w:name w:val="List Paragraph"/>
    <w:basedOn w:val="Normal"/>
    <w:uiPriority w:val="34"/>
    <w:rsid w:val="0056563D"/>
    <w:pPr>
      <w:ind w:left="720"/>
      <w:contextualSpacing/>
    </w:pPr>
  </w:style>
  <w:style w:type="paragraph" w:customStyle="1" w:styleId="UnderlinePara">
    <w:name w:val="Underline Para"/>
    <w:basedOn w:val="Normal"/>
    <w:uiPriority w:val="6"/>
    <w:qFormat/>
    <w:rsid w:val="0056563D"/>
    <w:pPr>
      <w:widowControl w:val="0"/>
      <w:suppressAutoHyphens/>
      <w:spacing w:after="200"/>
      <w:contextualSpacing/>
    </w:pPr>
    <w:rPr>
      <w:rFonts w:asciiTheme="minorHAnsi" w:eastAsiaTheme="minorEastAsia" w:hAnsiTheme="minorHAnsi" w:cstheme="minorBidi"/>
      <w:b/>
      <w:bCs/>
      <w:szCs w:val="24"/>
      <w:u w:val="single"/>
    </w:rPr>
  </w:style>
  <w:style w:type="character" w:styleId="Strong">
    <w:name w:val="Strong"/>
    <w:basedOn w:val="DefaultParagraphFont"/>
    <w:uiPriority w:val="22"/>
    <w:qFormat/>
    <w:rsid w:val="0056563D"/>
    <w:rPr>
      <w:b/>
      <w:bCs/>
    </w:rPr>
  </w:style>
  <w:style w:type="character" w:customStyle="1" w:styleId="StyleUnderline1">
    <w:name w:val="Style Underline1"/>
    <w:basedOn w:val="DefaultParagraphFont"/>
    <w:rsid w:val="001A1098"/>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unterpunch.org/2016/03/16/when-sanctions-fail-will-the-us-concede-it-cannot-roll-back-n-koreas-nuclear-program/" TargetMode="External"/><Relationship Id="rId13" Type="http://schemas.openxmlformats.org/officeDocument/2006/relationships/hyperlink" Target="http://www.ifri.org/sites/default/files/atoms/files/pp50roberts.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foreignpolicy.com/2015/05/26/china-new-multiple-nuclear-warhead-missiles-arms-race-deterrence/" TargetMode="External"/><Relationship Id="rId12" Type="http://schemas.openxmlformats.org/officeDocument/2006/relationships/hyperlink" Target="http://breakingdefense.com/2016/06/us-wont-back-off-on-korean-missile-defense-south-china-sea-secde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ifri.org/sites/default/files/atoms/files/pp50roberts.pdf" TargetMode="External"/><Relationship Id="rId1" Type="http://schemas.openxmlformats.org/officeDocument/2006/relationships/numbering" Target="numbering.xml"/><Relationship Id="rId6" Type="http://schemas.openxmlformats.org/officeDocument/2006/relationships/hyperlink" Target="http://www.risingkashmir.com/joint-resolution-calls-on-india-pak-to-improve-bilateral-relations/" TargetMode="External"/><Relationship Id="rId11" Type="http://schemas.openxmlformats.org/officeDocument/2006/relationships/hyperlink" Target="http://csis.org/images/stories/poni/110921_Jones.pdf" TargetMode="External"/><Relationship Id="rId5" Type="http://schemas.openxmlformats.org/officeDocument/2006/relationships/hyperlink" Target="http://www.ft.com/intl/cms/s/0/ee0e3620-9f00-11e3-a48e-00144feab7de.html" TargetMode="External"/><Relationship Id="rId15" Type="http://schemas.openxmlformats.org/officeDocument/2006/relationships/hyperlink" Target="http://thediplomat.com/2014/06/missile-defense-and-the-north-korean-nuclear-threat/" TargetMode="External"/><Relationship Id="rId10" Type="http://schemas.openxmlformats.org/officeDocument/2006/relationships/hyperlink" Target="http://www.project2049.net/documents/Zarate_America_Allies_and_Nucl-ear_Arms_Geopolitics_Nonproliferation" TargetMode="External"/><Relationship Id="rId4" Type="http://schemas.openxmlformats.org/officeDocument/2006/relationships/webSettings" Target="webSettings.xml"/><Relationship Id="rId9" Type="http://schemas.openxmlformats.org/officeDocument/2006/relationships/hyperlink" Target="http://thebulletin.org/north-koreas-nuclear-weapons-what-now" TargetMode="External"/><Relationship Id="rId14" Type="http://schemas.openxmlformats.org/officeDocument/2006/relationships/hyperlink" Target="http://thediplomat.com/2015/04/south-koreas-thaad-decis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108</TotalTime>
  <Pages>55</Pages>
  <Words>36090</Words>
  <Characters>205714</Characters>
  <Application>Microsoft Office Word</Application>
  <DocSecurity>0</DocSecurity>
  <Lines>1714</Lines>
  <Paragraphs>482</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241322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
  <dc:description/>
  <cp:lastModifiedBy>Walters, Heather L</cp:lastModifiedBy>
  <cp:revision>10</cp:revision>
  <dcterms:created xsi:type="dcterms:W3CDTF">2016-06-23T18:27:00Z</dcterms:created>
  <dcterms:modified xsi:type="dcterms:W3CDTF">2016-06-25T23:41:00Z</dcterms:modified>
</cp:coreProperties>
</file>