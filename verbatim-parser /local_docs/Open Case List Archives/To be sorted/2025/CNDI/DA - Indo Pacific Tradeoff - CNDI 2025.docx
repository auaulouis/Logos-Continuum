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77261" w14:textId="32E52C45" w:rsidR="002F351B" w:rsidRDefault="001E5944" w:rsidP="001E5944">
      <w:pPr>
        <w:pStyle w:val="Heading1"/>
      </w:pPr>
      <w:r>
        <w:t>Neg</w:t>
      </w:r>
    </w:p>
    <w:p w14:paraId="1CE02BA2" w14:textId="6F335DAA" w:rsidR="001E5944" w:rsidRDefault="001E5944" w:rsidP="001E5944"/>
    <w:p w14:paraId="209D2B36" w14:textId="638405E2" w:rsidR="004B00DA" w:rsidRDefault="004B00DA" w:rsidP="004B00DA">
      <w:pPr>
        <w:pStyle w:val="Heading2"/>
      </w:pPr>
      <w:r>
        <w:lastRenderedPageBreak/>
        <w:t>1NC Shell</w:t>
      </w:r>
    </w:p>
    <w:p w14:paraId="5AE2A603" w14:textId="77777777" w:rsidR="004B00DA" w:rsidRPr="004B00DA" w:rsidRDefault="004B00DA" w:rsidP="004B00DA"/>
    <w:p w14:paraId="7E514C37" w14:textId="77777777" w:rsidR="004B00DA" w:rsidRPr="00186AC3" w:rsidRDefault="004B00DA" w:rsidP="004B00DA">
      <w:pPr>
        <w:pStyle w:val="Heading4"/>
      </w:pPr>
      <w:r>
        <w:t>US committed to Indo-Pacific region now- comprises the bulk of military investments</w:t>
      </w:r>
    </w:p>
    <w:p w14:paraId="0FE5CD39" w14:textId="77777777" w:rsidR="004B00DA" w:rsidRDefault="004B00DA" w:rsidP="004B00DA">
      <w:pPr>
        <w:rPr>
          <w:rStyle w:val="Style13ptBold"/>
        </w:rPr>
      </w:pPr>
      <w:r>
        <w:t xml:space="preserve">Eka </w:t>
      </w:r>
      <w:proofErr w:type="spellStart"/>
      <w:r w:rsidRPr="00C33A1F">
        <w:rPr>
          <w:rStyle w:val="Style13ptBold"/>
        </w:rPr>
        <w:t>Khorbaladze</w:t>
      </w:r>
      <w:proofErr w:type="spellEnd"/>
      <w:r w:rsidRPr="00C33A1F">
        <w:rPr>
          <w:rStyle w:val="Style13ptBold"/>
        </w:rPr>
        <w:t xml:space="preserve"> in 2025</w:t>
      </w:r>
    </w:p>
    <w:p w14:paraId="7DFEC544" w14:textId="77777777" w:rsidR="004B00DA" w:rsidRDefault="004B00DA" w:rsidP="004B00DA">
      <w:r>
        <w:t xml:space="preserve">Research Coordinator, Centre on Contemporary China and the World; Can Trump Revitalize the Indo-Pacific to Win Back American </w:t>
      </w:r>
      <w:proofErr w:type="gramStart"/>
      <w:r>
        <w:t>Leadership?;</w:t>
      </w:r>
      <w:proofErr w:type="gramEnd"/>
      <w:r>
        <w:t xml:space="preserve"> China-US Focus; https://www.chinausfocus.com/foreign-policy/can-trump-revitalize-the-indo-pacific-to-win-back-american-leadership</w:t>
      </w:r>
    </w:p>
    <w:p w14:paraId="31E2BF6F" w14:textId="77777777" w:rsidR="004B00DA" w:rsidRDefault="004B00DA" w:rsidP="004B00DA">
      <w:pPr>
        <w:rPr>
          <w:sz w:val="16"/>
        </w:rPr>
      </w:pPr>
      <w:r w:rsidRPr="00186AC3">
        <w:rPr>
          <w:sz w:val="16"/>
        </w:rPr>
        <w:t xml:space="preserve">In his first term, </w:t>
      </w:r>
      <w:r w:rsidRPr="00186AC3">
        <w:rPr>
          <w:rStyle w:val="StyleUnderline"/>
        </w:rPr>
        <w:t>Trump made</w:t>
      </w:r>
      <w:r w:rsidRPr="00186AC3">
        <w:rPr>
          <w:sz w:val="16"/>
        </w:rPr>
        <w:t xml:space="preserve"> some </w:t>
      </w:r>
      <w:r w:rsidRPr="00186AC3">
        <w:rPr>
          <w:rStyle w:val="StyleUnderline"/>
        </w:rPr>
        <w:t>important steps to bring focus to the Indo-Pacific region</w:t>
      </w:r>
      <w:r w:rsidRPr="00186AC3">
        <w:rPr>
          <w:sz w:val="16"/>
        </w:rPr>
        <w:t xml:space="preserve">. His team inked several key policy documents that put the region at the center of the U.S. foreign policy strategy and pioneered the formal adoption of “Indo-Pacific” as a defining narrative in U.S. foreign policy, marking a clear strategic refinement of Obama’s “Indo-Asia-Pacific.” Nevertheless, </w:t>
      </w:r>
      <w:r w:rsidRPr="00186AC3">
        <w:rPr>
          <w:rStyle w:val="StyleUnderline"/>
        </w:rPr>
        <w:t>since then, America’s leverage</w:t>
      </w:r>
      <w:r w:rsidRPr="00186AC3">
        <w:rPr>
          <w:sz w:val="16"/>
        </w:rPr>
        <w:t xml:space="preserve"> in the region </w:t>
      </w:r>
      <w:r w:rsidRPr="00186AC3">
        <w:rPr>
          <w:rStyle w:val="StyleUnderline"/>
        </w:rPr>
        <w:t>has diminished</w:t>
      </w:r>
      <w:r w:rsidRPr="00186AC3">
        <w:rPr>
          <w:sz w:val="16"/>
        </w:rPr>
        <w:t xml:space="preserve">. The statistics back up this notion. The U.S. remains an active player in military presence and foreign aid especially in Southeast Asia, albeit lagging behind China in terms of investment volume. This is evidenced by the 375 000 U.S. military troops and the 800 military bases across the area. From 2015 to 2022, the United States gave $9.9 billion to the region, which is a considerable amount, but small compared to China’s $53.6 billion investment. For the same period, the level of U.S. foreign direct investment (FDI) to the region has remained low. The total FDI of the American firms in Southeast Asia composed $156 billion, significantly lower than China’s $218 billion. This has given China the economic leverage Beijing requires to cement its strategic role in the region as the economic powerhouse, entrenching itself even tighter to other important players. As of now, </w:t>
      </w:r>
      <w:r w:rsidRPr="00186AC3">
        <w:rPr>
          <w:rStyle w:val="StyleUnderline"/>
        </w:rPr>
        <w:t>China has emerged as the leading trading partner with most</w:t>
      </w:r>
      <w:r w:rsidRPr="00186AC3">
        <w:rPr>
          <w:sz w:val="16"/>
        </w:rPr>
        <w:t xml:space="preserve"> of the </w:t>
      </w:r>
      <w:r w:rsidRPr="00186AC3">
        <w:rPr>
          <w:rStyle w:val="StyleUnderline"/>
        </w:rPr>
        <w:t>countries</w:t>
      </w:r>
      <w:r w:rsidRPr="00186AC3">
        <w:rPr>
          <w:sz w:val="16"/>
        </w:rPr>
        <w:t xml:space="preserve"> in the region displacing the U.S. China’s Belt and Road initiative (BRI) has invested more than $1T in infrastructure globally, and the Indo-Pacific is one of the key focus areas for these investments. In an attempt to regain ground, the U.S. launched the Indo-Pacific Economic Framework (IPEF) in May 2022. The IPEF was designed to increase economic cooperation and provide collaboration in trade, supply chains and climate policy but certain financial obligations under this umbrella were not disclosed and therefore the effectiveness of the framework is questionable. </w:t>
      </w:r>
      <w:r w:rsidRPr="00186AC3">
        <w:rPr>
          <w:rStyle w:val="StyleUnderline"/>
        </w:rPr>
        <w:t>On the defense-and-security front, the U.S. D</w:t>
      </w:r>
      <w:r w:rsidRPr="00186AC3">
        <w:rPr>
          <w:sz w:val="16"/>
        </w:rPr>
        <w:t xml:space="preserve">epartment </w:t>
      </w:r>
      <w:r w:rsidRPr="00186AC3">
        <w:rPr>
          <w:rStyle w:val="StyleUnderline"/>
        </w:rPr>
        <w:t>o</w:t>
      </w:r>
      <w:r w:rsidRPr="00186AC3">
        <w:rPr>
          <w:sz w:val="16"/>
        </w:rPr>
        <w:t xml:space="preserve">f </w:t>
      </w:r>
      <w:r w:rsidRPr="00186AC3">
        <w:rPr>
          <w:rStyle w:val="StyleUnderline"/>
        </w:rPr>
        <w:t>D</w:t>
      </w:r>
      <w:r w:rsidRPr="00186AC3">
        <w:rPr>
          <w:sz w:val="16"/>
        </w:rPr>
        <w:t xml:space="preserve">efense </w:t>
      </w:r>
      <w:r w:rsidRPr="00186AC3">
        <w:rPr>
          <w:rStyle w:val="Emphasis"/>
        </w:rPr>
        <w:t>has redoubled its attention to the Indo-Pacific</w:t>
      </w:r>
      <w:r w:rsidRPr="00186AC3">
        <w:rPr>
          <w:sz w:val="16"/>
        </w:rPr>
        <w:t xml:space="preserve">. </w:t>
      </w:r>
      <w:r w:rsidRPr="00186AC3">
        <w:rPr>
          <w:rStyle w:val="StyleUnderline"/>
        </w:rPr>
        <w:t>The region was described as a “decisive year” regarding implementation of the U.S. defense plan for 2023</w:t>
      </w:r>
      <w:r w:rsidRPr="00186AC3">
        <w:rPr>
          <w:sz w:val="16"/>
        </w:rPr>
        <w:t xml:space="preserve">. </w:t>
      </w:r>
      <w:r w:rsidRPr="00186AC3">
        <w:rPr>
          <w:rStyle w:val="StyleUnderline"/>
        </w:rPr>
        <w:t>It had included a restructuring of force posture in the region</w:t>
      </w:r>
      <w:r w:rsidRPr="00186AC3">
        <w:rPr>
          <w:sz w:val="16"/>
        </w:rPr>
        <w:t xml:space="preserve">, strengthening partnerships </w:t>
      </w:r>
      <w:r w:rsidRPr="00186AC3">
        <w:rPr>
          <w:rStyle w:val="StyleUnderline"/>
        </w:rPr>
        <w:t>and deploying advanced tech</w:t>
      </w:r>
      <w:r w:rsidRPr="00186AC3">
        <w:rPr>
          <w:sz w:val="16"/>
        </w:rPr>
        <w:t xml:space="preserve">nology to offset Beijing’s expanding military footprint. </w:t>
      </w:r>
      <w:r w:rsidRPr="00186AC3">
        <w:rPr>
          <w:rStyle w:val="StyleUnderline"/>
        </w:rPr>
        <w:t>The U.S. allocated $886 billion</w:t>
      </w:r>
      <w:r w:rsidRPr="00186AC3">
        <w:rPr>
          <w:sz w:val="16"/>
        </w:rPr>
        <w:t xml:space="preserve"> on defense in 2024, </w:t>
      </w:r>
      <w:r w:rsidRPr="00186AC3">
        <w:rPr>
          <w:rStyle w:val="Emphasis"/>
        </w:rPr>
        <w:t>with most of this funding directed towards the region’s presence</w:t>
      </w:r>
      <w:r w:rsidRPr="00186AC3">
        <w:rPr>
          <w:sz w:val="16"/>
        </w:rPr>
        <w:t xml:space="preserve">. </w:t>
      </w:r>
      <w:r w:rsidRPr="00186AC3">
        <w:rPr>
          <w:rStyle w:val="StyleUnderline"/>
        </w:rPr>
        <w:t>Proposals for increasing the scale of troops stationed</w:t>
      </w:r>
      <w:r w:rsidRPr="00186AC3">
        <w:rPr>
          <w:sz w:val="16"/>
        </w:rPr>
        <w:t xml:space="preserve"> in the Philippines and Japan, </w:t>
      </w:r>
      <w:r w:rsidRPr="00186AC3">
        <w:rPr>
          <w:rStyle w:val="StyleUnderline"/>
        </w:rPr>
        <w:t>as well as for increasing the funding of promising developments</w:t>
      </w:r>
      <w:r w:rsidRPr="00186AC3">
        <w:rPr>
          <w:sz w:val="16"/>
        </w:rPr>
        <w:t xml:space="preserve">, such as hypersonic missile systems, </w:t>
      </w:r>
      <w:r w:rsidRPr="00186AC3">
        <w:rPr>
          <w:rStyle w:val="StyleUnderline"/>
        </w:rPr>
        <w:t>were intended to preserve a favorable balance of power. However, all this is achieved at a high price</w:t>
      </w:r>
      <w:r w:rsidRPr="00186AC3">
        <w:rPr>
          <w:sz w:val="16"/>
        </w:rPr>
        <w:t xml:space="preserve">, given the current national debt of the U.S. is more than $36 trillion. </w:t>
      </w:r>
      <w:r w:rsidRPr="00186AC3">
        <w:rPr>
          <w:rStyle w:val="StyleUnderline"/>
        </w:rPr>
        <w:t>Trump’s “America First” approach</w:t>
      </w:r>
      <w:r w:rsidRPr="00186AC3">
        <w:rPr>
          <w:sz w:val="16"/>
        </w:rPr>
        <w:t xml:space="preserve">, often a polarizing force in its domestic and foreign impact, </w:t>
      </w:r>
      <w:r w:rsidRPr="00186AC3">
        <w:rPr>
          <w:rStyle w:val="StyleUnderline"/>
        </w:rPr>
        <w:t>has</w:t>
      </w:r>
      <w:r w:rsidRPr="00186AC3">
        <w:rPr>
          <w:sz w:val="16"/>
        </w:rPr>
        <w:t xml:space="preserve"> nevertheless </w:t>
      </w:r>
      <w:r w:rsidRPr="00186AC3">
        <w:rPr>
          <w:rStyle w:val="StyleUnderline"/>
        </w:rPr>
        <w:t>achieved a rare degree of bipartisan support</w:t>
      </w:r>
      <w:r w:rsidRPr="00186AC3">
        <w:rPr>
          <w:sz w:val="16"/>
        </w:rPr>
        <w:t xml:space="preserve"> – particularly </w:t>
      </w:r>
      <w:r w:rsidRPr="00186AC3">
        <w:rPr>
          <w:rStyle w:val="Emphasis"/>
        </w:rPr>
        <w:t xml:space="preserve">when it comes to Indo-Pacific </w:t>
      </w:r>
      <w:r w:rsidRPr="00186AC3">
        <w:rPr>
          <w:sz w:val="16"/>
        </w:rPr>
        <w:t xml:space="preserve">and competition with China. Trump may crow about his “very good” phone calls with Chinese leader Xi Jinping, but </w:t>
      </w:r>
      <w:r w:rsidRPr="00186AC3">
        <w:rPr>
          <w:rStyle w:val="StyleUnderline"/>
        </w:rPr>
        <w:t>the contemporary geopolitical reality is that competition</w:t>
      </w:r>
      <w:r w:rsidRPr="00186AC3">
        <w:rPr>
          <w:sz w:val="16"/>
        </w:rPr>
        <w:t xml:space="preserve"> – especially with China – </w:t>
      </w:r>
      <w:r w:rsidRPr="00186AC3">
        <w:rPr>
          <w:rStyle w:val="StyleUnderline"/>
        </w:rPr>
        <w:t>comprises the heart of modern U.S. foreign policy, and will remain a fundamental component</w:t>
      </w:r>
      <w:r w:rsidRPr="00186AC3">
        <w:rPr>
          <w:sz w:val="16"/>
        </w:rPr>
        <w:t xml:space="preserve"> for the foreseeable future. </w:t>
      </w:r>
    </w:p>
    <w:p w14:paraId="62D6D75E" w14:textId="77777777" w:rsidR="004B00DA" w:rsidRPr="00186AC3" w:rsidRDefault="004B00DA" w:rsidP="004B00DA"/>
    <w:p w14:paraId="67112D61" w14:textId="77777777" w:rsidR="004B00DA" w:rsidRPr="00186AC3" w:rsidRDefault="004B00DA" w:rsidP="004B00DA"/>
    <w:p w14:paraId="01696DDB" w14:textId="77777777" w:rsidR="004B00DA" w:rsidRPr="002F351B" w:rsidRDefault="004B00DA" w:rsidP="004B00DA">
      <w:pPr>
        <w:pStyle w:val="Heading4"/>
      </w:pPr>
      <w:r>
        <w:t>Increased military resources in the Arctic trade off with focus on the Indo-Pacific theater</w:t>
      </w:r>
    </w:p>
    <w:p w14:paraId="44A8241B" w14:textId="77777777" w:rsidR="004B00DA" w:rsidRDefault="004B00DA" w:rsidP="004B00DA">
      <w:r>
        <w:t xml:space="preserve">Josh </w:t>
      </w:r>
      <w:proofErr w:type="spellStart"/>
      <w:r w:rsidRPr="00ED486B">
        <w:rPr>
          <w:rStyle w:val="Style13ptBold"/>
        </w:rPr>
        <w:t>Caldon</w:t>
      </w:r>
      <w:proofErr w:type="spellEnd"/>
      <w:r w:rsidRPr="00ED486B">
        <w:rPr>
          <w:rStyle w:val="Style13ptBold"/>
        </w:rPr>
        <w:t xml:space="preserve"> in 2023</w:t>
      </w:r>
    </w:p>
    <w:p w14:paraId="017DE679" w14:textId="77777777" w:rsidR="004B00DA" w:rsidRDefault="004B00DA" w:rsidP="004B00DA">
      <w:r>
        <w:t xml:space="preserve">adjunct professor at the Air University where he instructs courses in national security. He received his PhD in Political Science from the University of Albany and is a veteran of the USAF; Why the US is Losing </w:t>
      </w:r>
      <w:r>
        <w:lastRenderedPageBreak/>
        <w:t xml:space="preserve">The Race for the Arctic and What to Do About It; Center for International Maritime Security; </w:t>
      </w:r>
      <w:hyperlink r:id="rId8" w:history="1">
        <w:r w:rsidRPr="00606386">
          <w:rPr>
            <w:rStyle w:val="Hyperlink"/>
          </w:rPr>
          <w:t>https://cimsec.org/why-the-us-is-losing-the-race-for-the-arctic-and-what-to-do-about-it/</w:t>
        </w:r>
      </w:hyperlink>
    </w:p>
    <w:p w14:paraId="55FF538C" w14:textId="77777777" w:rsidR="004B00DA" w:rsidRDefault="004B00DA" w:rsidP="004B00DA">
      <w:pPr>
        <w:rPr>
          <w:rStyle w:val="Emphasis"/>
        </w:rPr>
      </w:pPr>
      <w:r w:rsidRPr="002F351B">
        <w:rPr>
          <w:sz w:val="16"/>
        </w:rPr>
        <w:t xml:space="preserve">Almost weekly there is another story insinuating that the US is losing the “race for the Arctic.” </w:t>
      </w:r>
      <w:r w:rsidRPr="002F351B">
        <w:rPr>
          <w:rStyle w:val="StyleUnderline"/>
        </w:rPr>
        <w:t>Those who support the claim that the US is losing this race</w:t>
      </w:r>
      <w:r w:rsidRPr="002F351B">
        <w:rPr>
          <w:sz w:val="16"/>
        </w:rPr>
        <w:t xml:space="preserve"> often highlight that the Arctic ice is melting and that this environmental change is opening up potential trade routes and making natural resources </w:t>
      </w:r>
      <w:proofErr w:type="gramStart"/>
      <w:r w:rsidRPr="002F351B">
        <w:rPr>
          <w:sz w:val="16"/>
        </w:rPr>
        <w:t>more ripe</w:t>
      </w:r>
      <w:proofErr w:type="gramEnd"/>
      <w:r w:rsidRPr="002F351B">
        <w:rPr>
          <w:sz w:val="16"/>
        </w:rPr>
        <w:t xml:space="preserve"> for exploitation. Others then </w:t>
      </w:r>
      <w:r w:rsidRPr="002F351B">
        <w:rPr>
          <w:rStyle w:val="StyleUnderline"/>
        </w:rPr>
        <w:t>point out that Russia has increasingly re-militarized the Arctic</w:t>
      </w:r>
      <w:r w:rsidRPr="002F351B">
        <w:rPr>
          <w:sz w:val="16"/>
        </w:rPr>
        <w:t xml:space="preserve"> and that China has also made inroads to establish itself in the region. One key point these articles often make is the United States’ relative lack of icebreakers compared to its competitors. </w:t>
      </w:r>
      <w:r w:rsidRPr="002F351B">
        <w:rPr>
          <w:rStyle w:val="StyleUnderline"/>
        </w:rPr>
        <w:t>What is missing</w:t>
      </w:r>
      <w:r w:rsidRPr="002F351B">
        <w:rPr>
          <w:sz w:val="16"/>
        </w:rPr>
        <w:t xml:space="preserve"> from this conversation, however, </w:t>
      </w:r>
      <w:r w:rsidRPr="002F351B">
        <w:rPr>
          <w:rStyle w:val="StyleUnderline"/>
        </w:rPr>
        <w:t>is an explanation of why the US has fallen behind its competitors</w:t>
      </w:r>
      <w:r w:rsidRPr="002F351B">
        <w:rPr>
          <w:sz w:val="16"/>
        </w:rPr>
        <w:t xml:space="preserve"> </w:t>
      </w:r>
      <w:r w:rsidRPr="002F351B">
        <w:rPr>
          <w:rStyle w:val="StyleUnderline"/>
        </w:rPr>
        <w:t>in the Arctic</w:t>
      </w:r>
      <w:r w:rsidRPr="002F351B">
        <w:rPr>
          <w:sz w:val="16"/>
        </w:rPr>
        <w:t xml:space="preserve">. This article fills in that gap by attempting to explain why the US is behaving as it does. It then argues that paradoxically </w:t>
      </w:r>
      <w:r w:rsidRPr="002F351B">
        <w:rPr>
          <w:rStyle w:val="Emphasis"/>
        </w:rPr>
        <w:t>falling behind in this regional competition may actually improve America’s overall security and international influence when compared to Russia and China</w:t>
      </w:r>
      <w:r w:rsidRPr="002F351B">
        <w:rPr>
          <w:sz w:val="16"/>
        </w:rPr>
        <w:t xml:space="preserve">. Geography The US is relatively fortunate in its geography. It has large coastlines with natural harbors on both the Pacific and Atlantic Oceans. Its rivers largely flow southward to southern ports. It also shares borders with Mexico and Canada, two countries that do not threaten the US in a conventional sense. This </w:t>
      </w:r>
      <w:r w:rsidRPr="002F351B">
        <w:rPr>
          <w:rStyle w:val="StyleUnderline"/>
        </w:rPr>
        <w:t>geography serves to protect the US from foreign invasion and allows it to readily deploy military forces</w:t>
      </w:r>
      <w:r w:rsidRPr="002F351B">
        <w:rPr>
          <w:sz w:val="16"/>
        </w:rPr>
        <w:t xml:space="preserve"> to foreign locales, </w:t>
      </w:r>
      <w:r w:rsidRPr="002F351B">
        <w:rPr>
          <w:rStyle w:val="Emphasis"/>
        </w:rPr>
        <w:t>without use of the Arctic</w:t>
      </w:r>
      <w:r w:rsidRPr="002F351B">
        <w:rPr>
          <w:sz w:val="16"/>
        </w:rPr>
        <w:t xml:space="preserve">. With the advent of intercontinental missiles and strategic bombers, the Arctic became more important to the US militarily during the Cold War. This pushed the US to erect now largely defunct early warning stations across northern Alaska, Greenland, and Canada. More recently, it established incipient missile defense systems in the Arctic to deal with increased threats emanating from Russia, China, and North Korea and improved its ability to monitor the region. However, these systems have never been designed to control the Arctic, but instead to protect America, and its NATO allies, from foreign military threats coming from, or through, the Arctic. This is an important distinction. </w:t>
      </w:r>
      <w:r w:rsidRPr="002F351B">
        <w:rPr>
          <w:rStyle w:val="StyleUnderline"/>
        </w:rPr>
        <w:t xml:space="preserve">Russia </w:t>
      </w:r>
      <w:r w:rsidRPr="002F351B">
        <w:rPr>
          <w:sz w:val="16"/>
        </w:rPr>
        <w:t>does not share America’s fortunate geographic position. Instead, it</w:t>
      </w:r>
      <w:r w:rsidRPr="002F351B">
        <w:rPr>
          <w:rStyle w:val="StyleUnderline"/>
        </w:rPr>
        <w:t>s geographic positioning</w:t>
      </w:r>
      <w:r w:rsidRPr="002F351B">
        <w:rPr>
          <w:sz w:val="16"/>
        </w:rPr>
        <w:t xml:space="preserve"> and acrimonious international relationships </w:t>
      </w:r>
      <w:r w:rsidRPr="002F351B">
        <w:rPr>
          <w:rStyle w:val="StyleUnderline"/>
        </w:rPr>
        <w:t>have pushed it to “conquer the Arctic</w:t>
      </w:r>
      <w:r w:rsidRPr="002F351B">
        <w:rPr>
          <w:sz w:val="16"/>
        </w:rPr>
        <w:t xml:space="preserve">.” </w:t>
      </w:r>
      <w:r w:rsidRPr="002F351B">
        <w:rPr>
          <w:rStyle w:val="StyleUnderline"/>
        </w:rPr>
        <w:t>It has few “warm-water” ports</w:t>
      </w:r>
      <w:r w:rsidRPr="002F351B">
        <w:rPr>
          <w:sz w:val="16"/>
        </w:rPr>
        <w:t xml:space="preserve"> and shares large land borders with many adversarial states. Russia’s only ports that are free from year-round ice are located in Sevastopol (Crimea), Tartus (Syria), and in the Baltic and Barents Seas. Significantly, Russia has recently fought to maintain control over Sevastopol and Tartus, but still faces possible blockades by adversarial forces in the Black Sea, Mediterranean Sea, and Baltic Sea. Ukraine’s attempt to join NATO, Finland’s recent accession to the alliance and Sweden’s standing bid to join, along with the West’s attempts to overthrow Russia’s surrogate in Syria, Bashar Assad, have heightened Russia’s longstanding fear in this regard. As a result, since the disastrous Russo-Japanese War of 1905, and especially during WW I and WW </w:t>
      </w:r>
      <w:proofErr w:type="gramStart"/>
      <w:r w:rsidRPr="002F351B">
        <w:rPr>
          <w:sz w:val="16"/>
        </w:rPr>
        <w:t>II,*</w:t>
      </w:r>
      <w:proofErr w:type="gramEnd"/>
      <w:r w:rsidRPr="002F351B">
        <w:rPr>
          <w:sz w:val="16"/>
        </w:rPr>
        <w:t xml:space="preserve"> and the Cold War, Russia has militarized the Arctic. This is something that it has taken up with renewed vigor under Vladimir Putin’s regime. Russia’s militarization of the Arctic has especially occurred in two spots. The first one is the ice-free Barents Sea, which Russia has relied on to access the world’s oceans so that it can better protect its territory and international interests from foreign threats, and the second one is under the Arctic ice cap where its nuclear submarines have an icy bastion that protects them from NATO forces. Economics </w:t>
      </w:r>
      <w:r w:rsidRPr="002F351B">
        <w:rPr>
          <w:rStyle w:val="StyleUnderline"/>
        </w:rPr>
        <w:t>The US largely has a free-market economy</w:t>
      </w:r>
      <w:r w:rsidRPr="002F351B">
        <w:rPr>
          <w:sz w:val="16"/>
        </w:rPr>
        <w:t xml:space="preserve"> with strong interest groups that challenge its willingness to expand its commercial footprint in the Arctic. </w:t>
      </w:r>
      <w:r w:rsidRPr="002F351B">
        <w:rPr>
          <w:rStyle w:val="StyleUnderline"/>
        </w:rPr>
        <w:t>This has overwhelmingly kept it from attempting to control the Arctic like Russia</w:t>
      </w:r>
      <w:r w:rsidRPr="002F351B">
        <w:rPr>
          <w:sz w:val="16"/>
        </w:rPr>
        <w:t xml:space="preserve"> has done and China is increasingly attempting to do. It is important to look at the times when American commercial interests have focused on the Arctic to understand America’s overall lack of interest in this region. </w:t>
      </w:r>
      <w:r w:rsidRPr="002F351B">
        <w:rPr>
          <w:rStyle w:val="StyleUnderline"/>
        </w:rPr>
        <w:t>The three times the US has been economically drawn to the Arctic were to exploit temporarily scarce resources</w:t>
      </w:r>
      <w:r w:rsidRPr="002F351B">
        <w:rPr>
          <w:sz w:val="16"/>
        </w:rPr>
        <w:t xml:space="preserve">. This occurred with whale oil and seal skins during the 18th and 19th century, gold at the end of the 19th century, and oil during the mid-twentieth century. These intense periods of economic interest in the Arctic resulted in America’s purchase of Alaska from Russia in 1867 and the development of Alaska in the decades afterwards. Notably, however, it is expensive and difficult to operate in the Arctic. As Canadian Arctic expert, Michael Byers highlights, even as the Arctic ice slowly melts, the region remains in complete darkness for half of the year and melting ice is dangerously unpredictable. </w:t>
      </w:r>
      <w:r w:rsidRPr="002F351B">
        <w:rPr>
          <w:rStyle w:val="StyleUnderline"/>
        </w:rPr>
        <w:t>The Arctic is</w:t>
      </w:r>
      <w:r w:rsidRPr="002F351B">
        <w:rPr>
          <w:sz w:val="16"/>
        </w:rPr>
        <w:t xml:space="preserve"> also austere and </w:t>
      </w:r>
      <w:r w:rsidRPr="002F351B">
        <w:rPr>
          <w:rStyle w:val="StyleUnderline"/>
        </w:rPr>
        <w:t>quite far from the largest population centers of the world</w:t>
      </w:r>
      <w:r w:rsidRPr="002F351B">
        <w:rPr>
          <w:sz w:val="16"/>
        </w:rPr>
        <w:t xml:space="preserve">. As such, the intermittent economic demands for the region’s natural resources have relatively quickly resulted in substitutes being found for these goods in less austere places. Subsequently, the only portions of Alaska that are significantly developed are in the sub-Arctic portion of the state, with the exception of the oil fields of Prudhoe Bay – which also appear to be winding down with the advent of fracking and renewable energy. Increasing environmental concerns (most of Alaska is situated in nationally owned wilderness preserves) and native groups’ claims prohibitively increase the price of resource extraction from most of Arctic Alaska even further. Many Americans believe the region should be left to nature and to indigenous groups. The US also does not have a great need to develop the sea routes in the Arctic to improve its international trade. It has a transnational road and railway system and easy access to maritime trade routes which are connected through the recently enlarged Suez Canal. These circumstances mean that the US has very little motivation to establish sea routes through the largely uninhabited, relatively shallow, and dangerously unpredictable Arctic Ocean. Finally, Russia’s aggression over the last two decades, and increasing pressure from environmentally-based NGOs, have pushed American-based companies even further away from Russia’s Arctic. All told, </w:t>
      </w:r>
      <w:r w:rsidRPr="002F351B">
        <w:rPr>
          <w:rStyle w:val="StyleUnderline"/>
        </w:rPr>
        <w:t>since the US has only marginal economic incentives</w:t>
      </w:r>
      <w:r w:rsidRPr="002F351B">
        <w:rPr>
          <w:sz w:val="16"/>
        </w:rPr>
        <w:t xml:space="preserve"> to pursue the Arctic, </w:t>
      </w:r>
      <w:r w:rsidRPr="002F351B">
        <w:rPr>
          <w:rStyle w:val="StyleUnderline"/>
        </w:rPr>
        <w:t>it has not felt the need to develop</w:t>
      </w:r>
      <w:r w:rsidRPr="002F351B">
        <w:rPr>
          <w:sz w:val="16"/>
        </w:rPr>
        <w:t xml:space="preserve"> harbors, settlements, transport </w:t>
      </w:r>
      <w:r w:rsidRPr="002F351B">
        <w:rPr>
          <w:rStyle w:val="StyleUnderline"/>
        </w:rPr>
        <w:t>infrastructure, or icebreakers</w:t>
      </w:r>
      <w:r w:rsidRPr="002F351B">
        <w:rPr>
          <w:sz w:val="16"/>
        </w:rPr>
        <w:t xml:space="preserve"> to increase its footprint in the region. As such, </w:t>
      </w:r>
      <w:r w:rsidRPr="002F351B">
        <w:rPr>
          <w:rStyle w:val="StyleUnderline"/>
        </w:rPr>
        <w:t>it has relatively little</w:t>
      </w:r>
      <w:r w:rsidRPr="002F351B">
        <w:rPr>
          <w:sz w:val="16"/>
        </w:rPr>
        <w:t xml:space="preserve"> capability to “conquer the </w:t>
      </w:r>
      <w:r w:rsidRPr="002F351B">
        <w:rPr>
          <w:sz w:val="16"/>
        </w:rPr>
        <w:lastRenderedPageBreak/>
        <w:t xml:space="preserve">region,” but also relatively little </w:t>
      </w:r>
      <w:r w:rsidRPr="002F351B">
        <w:rPr>
          <w:rStyle w:val="Emphasis"/>
        </w:rPr>
        <w:t>to defend in the region</w:t>
      </w:r>
      <w:r w:rsidRPr="002F351B">
        <w:rPr>
          <w:sz w:val="16"/>
        </w:rPr>
        <w:t xml:space="preserve">. </w:t>
      </w:r>
      <w:r w:rsidRPr="002F351B">
        <w:rPr>
          <w:rStyle w:val="StyleUnderline"/>
        </w:rPr>
        <w:t>This is not the case for Russia or China</w:t>
      </w:r>
      <w:r w:rsidRPr="002F351B">
        <w:rPr>
          <w:sz w:val="16"/>
        </w:rPr>
        <w:t xml:space="preserve">. Russia suffers from what Hill and Gaddy call the Siberian Curse. Its geography is not as economically favorable as America’s, which has forced it to turn towards the Arctic to improve its economic circumstances. However, it has also traditionally operated a state-controlled economy that uses slave labor and nationally owned corporations to mask the economic, environmental and demographic costs of operating in the Arctic. Beginning with the czars, and accelerating under Russia’s Soviet dictators, Russia forcibly sent millions of people to develop and “conquer the Arctic.” This legacy continues today as Putin pushes and subsidizes Russia’s economic ministries and state-controlled corporations to extract more resources from the Arctic and to expand the infrastructure of the Northern Sea Route (with the numerous powerful icebreakers needed to navigate this waterway) to transport these resources to distant markets. Unlike American corporations, Russia’s economic pursuits in the Arctic are not concerned with environmental or indigenous considerations either. Furthermore, </w:t>
      </w:r>
      <w:r w:rsidRPr="002F351B">
        <w:rPr>
          <w:rStyle w:val="StyleUnderline"/>
        </w:rPr>
        <w:t>Russia’s extreme sacrifices in the Arctic have made</w:t>
      </w:r>
      <w:r w:rsidRPr="002F351B">
        <w:rPr>
          <w:sz w:val="16"/>
        </w:rPr>
        <w:t xml:space="preserve"> </w:t>
      </w:r>
      <w:r w:rsidRPr="002F351B">
        <w:rPr>
          <w:rStyle w:val="StyleUnderline"/>
        </w:rPr>
        <w:t>developing</w:t>
      </w:r>
      <w:r w:rsidRPr="002F351B">
        <w:rPr>
          <w:sz w:val="16"/>
        </w:rPr>
        <w:t xml:space="preserve"> and controlling </w:t>
      </w:r>
      <w:r w:rsidRPr="002F351B">
        <w:rPr>
          <w:rStyle w:val="StyleUnderline"/>
        </w:rPr>
        <w:t>it symbolic for</w:t>
      </w:r>
      <w:r w:rsidRPr="002F351B">
        <w:rPr>
          <w:sz w:val="16"/>
        </w:rPr>
        <w:t xml:space="preserve"> its people and </w:t>
      </w:r>
      <w:r w:rsidRPr="002F351B">
        <w:rPr>
          <w:rStyle w:val="StyleUnderline"/>
        </w:rPr>
        <w:t>leadership</w:t>
      </w:r>
      <w:r w:rsidRPr="002F351B">
        <w:rPr>
          <w:sz w:val="16"/>
        </w:rPr>
        <w:t xml:space="preserve">. As such, </w:t>
      </w:r>
      <w:r w:rsidRPr="002F351B">
        <w:rPr>
          <w:rStyle w:val="StyleUnderline"/>
        </w:rPr>
        <w:t>Russia has much more to defend</w:t>
      </w:r>
      <w:r w:rsidRPr="002F351B">
        <w:rPr>
          <w:sz w:val="16"/>
        </w:rPr>
        <w:t xml:space="preserve"> materially and ideationally </w:t>
      </w:r>
      <w:r w:rsidRPr="002F351B">
        <w:rPr>
          <w:rStyle w:val="StyleUnderline"/>
        </w:rPr>
        <w:t>in the Arctic than the US does</w:t>
      </w:r>
      <w:r w:rsidRPr="002F351B">
        <w:rPr>
          <w:sz w:val="16"/>
        </w:rPr>
        <w:t xml:space="preserve">. Even with these factors pushing Russia to conquer the Arctic, </w:t>
      </w:r>
      <w:r w:rsidRPr="002F351B">
        <w:rPr>
          <w:rStyle w:val="StyleUnderline"/>
        </w:rPr>
        <w:t>Russia’s regional ambitions have been challenged by fiscal</w:t>
      </w:r>
      <w:r w:rsidRPr="002F351B">
        <w:rPr>
          <w:sz w:val="16"/>
        </w:rPr>
        <w:t xml:space="preserve">, demographic, and environmental </w:t>
      </w:r>
      <w:r w:rsidRPr="002F351B">
        <w:rPr>
          <w:rStyle w:val="StyleUnderline"/>
        </w:rPr>
        <w:t>hurdles</w:t>
      </w:r>
      <w:r w:rsidRPr="002F351B">
        <w:rPr>
          <w:sz w:val="16"/>
        </w:rPr>
        <w:t xml:space="preserve">. Most recently, the war in Ukraine has forced it to curtail its ambitious Arctic railway and icebreaker projects and to mobilize and sacrifice a significant proportion of its Arctic troops for combat in Ukraine. Additionally, many of its Arctic cities have rapidly de-populated, and the Arctic melt has paradoxically threatened its existing Arctic infrastructure. Like Russia, China’s companies are largely nationalized and it also does not have the environmental or indigenous concerns in the Arctic that the US does. It has spent the last two decades increasing its manufacturing sector and its international trade ties. This has increased its needs for natural resources and trade routes, resulting in its plans to establish a “Polar Silk Road,” under its greater Belt and Road Initiative, in order to link the Arctic to China’s greater network of international trading posts and manufacturing centers. As Russia has lost access to Western markets and technology over the last two decades, it has increasingly turned towards an eager China to help it build out its Arctic economic footprint. As such, China also has more economic interests to defend in the Arctic than the US does. What Does This Mean for the US? </w:t>
      </w:r>
      <w:r w:rsidRPr="002F351B">
        <w:rPr>
          <w:rStyle w:val="StyleUnderline"/>
        </w:rPr>
        <w:t>The U</w:t>
      </w:r>
      <w:r w:rsidRPr="002F351B">
        <w:rPr>
          <w:sz w:val="16"/>
        </w:rPr>
        <w:t xml:space="preserve">nited </w:t>
      </w:r>
      <w:r w:rsidRPr="002F351B">
        <w:rPr>
          <w:rStyle w:val="StyleUnderline"/>
        </w:rPr>
        <w:t>S</w:t>
      </w:r>
      <w:r w:rsidRPr="002F351B">
        <w:rPr>
          <w:sz w:val="16"/>
        </w:rPr>
        <w:t xml:space="preserve">tates is not truly interested in competing for the Arctic. It </w:t>
      </w:r>
      <w:r w:rsidRPr="002F351B">
        <w:rPr>
          <w:rStyle w:val="StyleUnderline"/>
        </w:rPr>
        <w:t>has</w:t>
      </w:r>
      <w:r w:rsidRPr="002F351B">
        <w:rPr>
          <w:sz w:val="16"/>
        </w:rPr>
        <w:t xml:space="preserve"> relatively </w:t>
      </w:r>
      <w:r w:rsidRPr="002F351B">
        <w:rPr>
          <w:rStyle w:val="StyleUnderline"/>
        </w:rPr>
        <w:t xml:space="preserve">less </w:t>
      </w:r>
      <w:r w:rsidRPr="002F351B">
        <w:rPr>
          <w:sz w:val="16"/>
        </w:rPr>
        <w:t xml:space="preserve">military, economic, or ideational </w:t>
      </w:r>
      <w:r w:rsidRPr="002F351B">
        <w:rPr>
          <w:rStyle w:val="StyleUnderline"/>
        </w:rPr>
        <w:t>interest in the region when compared to Russia</w:t>
      </w:r>
      <w:r w:rsidRPr="002F351B">
        <w:rPr>
          <w:sz w:val="16"/>
        </w:rPr>
        <w:t xml:space="preserve"> or China</w:t>
      </w:r>
      <w:r w:rsidRPr="002F351B">
        <w:rPr>
          <w:rStyle w:val="StyleUnderline"/>
        </w:rPr>
        <w:t>. Its strategic plans for the region have become increasingly assertive in reaction to Russia’s</w:t>
      </w:r>
      <w:r w:rsidRPr="002F351B">
        <w:rPr>
          <w:sz w:val="16"/>
        </w:rPr>
        <w:t xml:space="preserve"> and China’s </w:t>
      </w:r>
      <w:r w:rsidRPr="002F351B">
        <w:rPr>
          <w:rStyle w:val="StyleUnderline"/>
        </w:rPr>
        <w:t>efforts</w:t>
      </w:r>
      <w:r w:rsidRPr="002F351B">
        <w:rPr>
          <w:sz w:val="16"/>
        </w:rPr>
        <w:t xml:space="preserve">, </w:t>
      </w:r>
      <w:r w:rsidRPr="002F351B">
        <w:rPr>
          <w:rStyle w:val="StyleUnderline"/>
        </w:rPr>
        <w:t>but lack funding or prioritization</w:t>
      </w:r>
      <w:r w:rsidRPr="002F351B">
        <w:rPr>
          <w:sz w:val="16"/>
        </w:rPr>
        <w:t xml:space="preserve">. However, </w:t>
      </w:r>
      <w:r w:rsidRPr="002F351B">
        <w:rPr>
          <w:rStyle w:val="Emphasis"/>
        </w:rPr>
        <w:t>this lack of genuine interest carries some benefits for the US</w:t>
      </w:r>
      <w:r w:rsidRPr="002F351B">
        <w:rPr>
          <w:sz w:val="16"/>
        </w:rPr>
        <w:t xml:space="preserve"> when considering the larger geopolitical context of the international system. </w:t>
      </w:r>
      <w:r w:rsidRPr="002F351B">
        <w:rPr>
          <w:rStyle w:val="StyleUnderline"/>
        </w:rPr>
        <w:t>America’s lack of interest</w:t>
      </w:r>
      <w:r w:rsidRPr="002F351B">
        <w:rPr>
          <w:sz w:val="16"/>
        </w:rPr>
        <w:t xml:space="preserve"> in the region </w:t>
      </w:r>
      <w:r w:rsidRPr="002F351B">
        <w:rPr>
          <w:rStyle w:val="StyleUnderline"/>
        </w:rPr>
        <w:t>has</w:t>
      </w:r>
      <w:r w:rsidRPr="002F351B">
        <w:rPr>
          <w:sz w:val="16"/>
        </w:rPr>
        <w:t xml:space="preserve"> paradoxically </w:t>
      </w:r>
      <w:r w:rsidRPr="002F351B">
        <w:rPr>
          <w:rStyle w:val="StyleUnderline"/>
        </w:rPr>
        <w:t>pushed the other Arctic states to increase their security ties with the US and to take on more</w:t>
      </w:r>
      <w:r w:rsidRPr="002F351B">
        <w:rPr>
          <w:sz w:val="16"/>
        </w:rPr>
        <w:t xml:space="preserve"> security </w:t>
      </w:r>
      <w:r w:rsidRPr="002F351B">
        <w:rPr>
          <w:rStyle w:val="StyleUnderline"/>
        </w:rPr>
        <w:t>responsibilities</w:t>
      </w:r>
      <w:r w:rsidRPr="002F351B">
        <w:rPr>
          <w:sz w:val="16"/>
        </w:rPr>
        <w:t xml:space="preserve"> for the region. Similar to World War II, when Iceland and Denmark invited the US to help protect their territory from foreign adversaries, </w:t>
      </w:r>
      <w:r w:rsidRPr="002F351B">
        <w:rPr>
          <w:rStyle w:val="StyleUnderline"/>
        </w:rPr>
        <w:t>Russia’s aggression pushed Sweden and Finland to formally petition to join</w:t>
      </w:r>
      <w:r w:rsidRPr="002F351B">
        <w:rPr>
          <w:sz w:val="16"/>
        </w:rPr>
        <w:t xml:space="preserve"> the US-dominated </w:t>
      </w:r>
      <w:r w:rsidRPr="002F351B">
        <w:rPr>
          <w:rStyle w:val="StyleUnderline"/>
        </w:rPr>
        <w:t>NATO</w:t>
      </w:r>
      <w:r w:rsidRPr="002F351B">
        <w:rPr>
          <w:sz w:val="16"/>
        </w:rPr>
        <w:t xml:space="preserve">. </w:t>
      </w:r>
      <w:r w:rsidRPr="002F351B">
        <w:rPr>
          <w:rStyle w:val="StyleUnderline"/>
        </w:rPr>
        <w:t>The inclusion of these states into the organization means that half of the Arctic will soon be administered by NATO</w:t>
      </w:r>
      <w:r w:rsidRPr="002F351B">
        <w:rPr>
          <w:sz w:val="16"/>
        </w:rPr>
        <w:t xml:space="preserve"> member states. Specifically, </w:t>
      </w:r>
      <w:r w:rsidRPr="002F351B">
        <w:rPr>
          <w:rStyle w:val="StyleUnderline"/>
        </w:rPr>
        <w:t>the Nordic states</w:t>
      </w:r>
      <w:r w:rsidRPr="002F351B">
        <w:rPr>
          <w:sz w:val="16"/>
        </w:rPr>
        <w:t xml:space="preserve"> of Norway, Sweden and Finland </w:t>
      </w:r>
      <w:r w:rsidRPr="002F351B">
        <w:rPr>
          <w:rStyle w:val="StyleUnderline"/>
        </w:rPr>
        <w:t>have significant capabilities and</w:t>
      </w:r>
      <w:r w:rsidRPr="002F351B">
        <w:rPr>
          <w:sz w:val="16"/>
        </w:rPr>
        <w:t xml:space="preserve"> economic </w:t>
      </w:r>
      <w:r w:rsidRPr="002F351B">
        <w:rPr>
          <w:rStyle w:val="StyleUnderline"/>
        </w:rPr>
        <w:t>stakes in the region that will make up for America’s</w:t>
      </w:r>
      <w:r w:rsidRPr="002F351B">
        <w:rPr>
          <w:sz w:val="16"/>
        </w:rPr>
        <w:t xml:space="preserve"> relative </w:t>
      </w:r>
      <w:r w:rsidRPr="002F351B">
        <w:rPr>
          <w:rStyle w:val="StyleUnderline"/>
        </w:rPr>
        <w:t>lack of</w:t>
      </w:r>
      <w:r w:rsidRPr="002F351B">
        <w:rPr>
          <w:sz w:val="16"/>
        </w:rPr>
        <w:t xml:space="preserve"> willingness and </w:t>
      </w:r>
      <w:r w:rsidRPr="002F351B">
        <w:rPr>
          <w:rStyle w:val="StyleUnderline"/>
        </w:rPr>
        <w:t>ability</w:t>
      </w:r>
      <w:r w:rsidRPr="002F351B">
        <w:rPr>
          <w:sz w:val="16"/>
        </w:rPr>
        <w:t xml:space="preserve"> to contain Russia’s and China’s ambitions in the region. These countries’ capabilities will be further complemented by Denmark and Canada, and the other non-Arctic NATO states that have recently increased their defense spending to deal with Russian aggression. </w:t>
      </w:r>
      <w:r w:rsidRPr="002F351B">
        <w:rPr>
          <w:rStyle w:val="StyleUnderline"/>
        </w:rPr>
        <w:t>This collective defense</w:t>
      </w:r>
      <w:r w:rsidRPr="002F351B">
        <w:rPr>
          <w:sz w:val="16"/>
        </w:rPr>
        <w:t xml:space="preserve"> in the Arctic </w:t>
      </w:r>
      <w:r w:rsidRPr="002F351B">
        <w:rPr>
          <w:rStyle w:val="Emphasis"/>
        </w:rPr>
        <w:t>will allow the US to better focus on domains like</w:t>
      </w:r>
      <w:r w:rsidRPr="002F351B">
        <w:rPr>
          <w:sz w:val="16"/>
        </w:rPr>
        <w:t xml:space="preserve"> space, </w:t>
      </w:r>
      <w:r w:rsidRPr="002F351B">
        <w:rPr>
          <w:rStyle w:val="Emphasis"/>
        </w:rPr>
        <w:t>cyberspace</w:t>
      </w:r>
      <w:r w:rsidRPr="002F351B">
        <w:rPr>
          <w:sz w:val="16"/>
        </w:rPr>
        <w:t xml:space="preserve">, the Americas, </w:t>
      </w:r>
      <w:r w:rsidRPr="002F351B">
        <w:rPr>
          <w:rStyle w:val="Emphasis"/>
        </w:rPr>
        <w:t>and the Indo-Pacific, which are more important than the Arctic to America’s most critical national interests</w:t>
      </w:r>
      <w:r w:rsidRPr="002F351B">
        <w:rPr>
          <w:sz w:val="16"/>
        </w:rPr>
        <w:t xml:space="preserve">. Economically speaking, the Arctic will likely remain a backwater for market-driven economies for the foreseeable future. The relatively high costs of extracting resources and transporting goods from the Arctic means the region is unlikely to become much more attractive for Western companies, even if the ice continues to retreat (which has slowed in recent years) and icebreakers improve, except in times when specific resources are in sharp demand or when there are long-term bottlenecks in other trade routes. </w:t>
      </w:r>
      <w:r w:rsidRPr="002F351B">
        <w:rPr>
          <w:rStyle w:val="StyleUnderline"/>
        </w:rPr>
        <w:t>The resources that Russia and China extract from the Arctic will contribute to the overall global supply of these resources and decrease their overall price</w:t>
      </w:r>
      <w:r w:rsidRPr="002F351B">
        <w:rPr>
          <w:sz w:val="16"/>
        </w:rPr>
        <w:t xml:space="preserve"> for American consumers. As such, </w:t>
      </w:r>
      <w:r w:rsidRPr="002F351B">
        <w:rPr>
          <w:rStyle w:val="StyleUnderline"/>
        </w:rPr>
        <w:t xml:space="preserve">Americans will gain many of the benefits of Russia’s and China’s efforts </w:t>
      </w:r>
      <w:r w:rsidRPr="002F351B">
        <w:rPr>
          <w:sz w:val="16"/>
        </w:rPr>
        <w:t xml:space="preserve">in the Arctic while Russia and China absorb the costs. In the case of scarce rare-earth minerals that have spiked in demand and are monopolized by China, it appears Sweden may fill this void for the US with its own Arctic resources, even as companies search for substitutes for these critical resources. Overall, the US should not ignore the Arctic, and it should put to rest the notion that this region is a unique zone of peace in an otherwise quite turbulent world. That being said, </w:t>
      </w:r>
      <w:r w:rsidRPr="002F351B">
        <w:rPr>
          <w:rStyle w:val="StyleUnderline"/>
        </w:rPr>
        <w:t>Americans should</w:t>
      </w:r>
      <w:r w:rsidRPr="002F351B">
        <w:rPr>
          <w:sz w:val="16"/>
        </w:rPr>
        <w:t xml:space="preserve"> also </w:t>
      </w:r>
      <w:r w:rsidRPr="002F351B">
        <w:rPr>
          <w:rStyle w:val="StyleUnderline"/>
        </w:rPr>
        <w:t>not deem that losing the “race for the Arctic” will critically threaten America’s</w:t>
      </w:r>
      <w:r w:rsidRPr="002F351B">
        <w:rPr>
          <w:sz w:val="16"/>
        </w:rPr>
        <w:t xml:space="preserve"> larger national </w:t>
      </w:r>
      <w:r w:rsidRPr="002F351B">
        <w:rPr>
          <w:rStyle w:val="StyleUnderline"/>
        </w:rPr>
        <w:t>interests</w:t>
      </w:r>
      <w:r w:rsidRPr="002F351B">
        <w:rPr>
          <w:sz w:val="16"/>
        </w:rPr>
        <w:t xml:space="preserve">. </w:t>
      </w:r>
      <w:r w:rsidRPr="002F351B">
        <w:rPr>
          <w:rStyle w:val="StyleUnderline"/>
        </w:rPr>
        <w:t>By not attempting to compete head-to-head with Russia or China to “conquer” the region</w:t>
      </w:r>
      <w:r w:rsidRPr="002F351B">
        <w:rPr>
          <w:sz w:val="16"/>
        </w:rPr>
        <w:t xml:space="preserve">, </w:t>
      </w:r>
      <w:r w:rsidRPr="002F351B">
        <w:rPr>
          <w:rStyle w:val="StyleUnderline"/>
        </w:rPr>
        <w:t>the US has incurred</w:t>
      </w:r>
      <w:r w:rsidRPr="002F351B">
        <w:rPr>
          <w:sz w:val="16"/>
        </w:rPr>
        <w:t xml:space="preserve"> some </w:t>
      </w:r>
      <w:r w:rsidRPr="002F351B">
        <w:rPr>
          <w:rStyle w:val="StyleUnderline"/>
        </w:rPr>
        <w:t>advantages</w:t>
      </w:r>
      <w:r w:rsidRPr="002F351B">
        <w:rPr>
          <w:sz w:val="16"/>
        </w:rPr>
        <w:t xml:space="preserve"> against these competitors. As the US has been reminded again in Iraq and Afghanistan, and through its observation of Russia’s disastrous invasion of Ukraine, </w:t>
      </w:r>
      <w:r w:rsidRPr="002F351B">
        <w:rPr>
          <w:rStyle w:val="StyleUnderline"/>
        </w:rPr>
        <w:t>conquering territory comes with significant costs that can weaken the material strength</w:t>
      </w:r>
      <w:r w:rsidRPr="002F351B">
        <w:rPr>
          <w:sz w:val="16"/>
        </w:rPr>
        <w:t xml:space="preserve"> and ideational attractiveness </w:t>
      </w:r>
      <w:r w:rsidRPr="002F351B">
        <w:rPr>
          <w:rStyle w:val="StyleUnderline"/>
        </w:rPr>
        <w:t>of a country.</w:t>
      </w:r>
      <w:r w:rsidRPr="002F351B">
        <w:rPr>
          <w:sz w:val="16"/>
        </w:rPr>
        <w:t xml:space="preserve"> </w:t>
      </w:r>
      <w:r w:rsidRPr="002F351B">
        <w:rPr>
          <w:rStyle w:val="StyleUnderline"/>
        </w:rPr>
        <w:t>This</w:t>
      </w:r>
      <w:r w:rsidRPr="002F351B">
        <w:rPr>
          <w:sz w:val="16"/>
        </w:rPr>
        <w:t xml:space="preserve">, in turn, </w:t>
      </w:r>
      <w:r w:rsidRPr="002F351B">
        <w:rPr>
          <w:rStyle w:val="StyleUnderline"/>
        </w:rPr>
        <w:t xml:space="preserve">weakens a country’s ability to secure its </w:t>
      </w:r>
      <w:r w:rsidRPr="002F351B">
        <w:rPr>
          <w:sz w:val="16"/>
        </w:rPr>
        <w:t xml:space="preserve">most significant national </w:t>
      </w:r>
      <w:r w:rsidRPr="002F351B">
        <w:rPr>
          <w:rStyle w:val="StyleUnderline"/>
        </w:rPr>
        <w:t>interests</w:t>
      </w:r>
      <w:r w:rsidRPr="002F351B">
        <w:rPr>
          <w:sz w:val="16"/>
        </w:rPr>
        <w:t xml:space="preserve">. </w:t>
      </w:r>
      <w:r w:rsidRPr="002F351B">
        <w:rPr>
          <w:rStyle w:val="StyleUnderline"/>
        </w:rPr>
        <w:t>The US</w:t>
      </w:r>
      <w:r w:rsidRPr="002F351B">
        <w:rPr>
          <w:sz w:val="16"/>
        </w:rPr>
        <w:t xml:space="preserve"> should continue to diplomatically, militarily, and economically challenge Russia’s and China’s actions in the Arctic on humanitarian and environmental grounds, but </w:t>
      </w:r>
      <w:r w:rsidRPr="002F351B">
        <w:rPr>
          <w:sz w:val="16"/>
        </w:rPr>
        <w:lastRenderedPageBreak/>
        <w:t xml:space="preserve">it also </w:t>
      </w:r>
      <w:r w:rsidRPr="002F351B">
        <w:rPr>
          <w:rStyle w:val="StyleUnderline"/>
        </w:rPr>
        <w:t>should identify that</w:t>
      </w:r>
      <w:r w:rsidRPr="002F351B">
        <w:rPr>
          <w:sz w:val="16"/>
        </w:rPr>
        <w:t xml:space="preserve"> China’s and </w:t>
      </w:r>
      <w:r w:rsidRPr="002F351B">
        <w:rPr>
          <w:rStyle w:val="StyleUnderline"/>
        </w:rPr>
        <w:t>Russia’s actions in the Arctic come with high</w:t>
      </w:r>
      <w:r w:rsidRPr="002F351B">
        <w:rPr>
          <w:sz w:val="16"/>
        </w:rPr>
        <w:t xml:space="preserve"> economic and soft power </w:t>
      </w:r>
      <w:r w:rsidRPr="002F351B">
        <w:rPr>
          <w:rStyle w:val="StyleUnderline"/>
        </w:rPr>
        <w:t>costs that may relatively benefit the US</w:t>
      </w:r>
      <w:r w:rsidRPr="002F351B">
        <w:rPr>
          <w:sz w:val="16"/>
        </w:rPr>
        <w:t xml:space="preserve">. </w:t>
      </w:r>
      <w:r w:rsidRPr="002F351B">
        <w:rPr>
          <w:rStyle w:val="StyleUnderline"/>
        </w:rPr>
        <w:t>Doing so will allow the US to</w:t>
      </w:r>
      <w:r w:rsidRPr="002F351B">
        <w:rPr>
          <w:sz w:val="16"/>
        </w:rPr>
        <w:t xml:space="preserve"> increase its ability to collectively defend its interests in the Arctic with its allies and to </w:t>
      </w:r>
      <w:r w:rsidRPr="002F351B">
        <w:rPr>
          <w:rStyle w:val="Emphasis"/>
        </w:rPr>
        <w:t>prioritize its attention and resources on domains that are more important to it than the Arctic.</w:t>
      </w:r>
    </w:p>
    <w:p w14:paraId="3F35066A" w14:textId="77777777" w:rsidR="004B00DA" w:rsidRDefault="004B00DA" w:rsidP="004B00DA"/>
    <w:p w14:paraId="7043ECAB" w14:textId="77777777" w:rsidR="004B00DA" w:rsidRDefault="004B00DA" w:rsidP="004B00DA"/>
    <w:p w14:paraId="5F137A89" w14:textId="77777777" w:rsidR="004B00DA" w:rsidRPr="00490EE4" w:rsidRDefault="004B00DA" w:rsidP="004B00DA">
      <w:pPr>
        <w:pStyle w:val="Heading4"/>
        <w:rPr>
          <w:rFonts w:cs="Calibri"/>
        </w:rPr>
      </w:pPr>
      <w:r>
        <w:rPr>
          <w:rFonts w:cs="Calibri"/>
        </w:rPr>
        <w:t>Conceding the Indo-Pacific region to China ensures further aggression that results in war</w:t>
      </w:r>
    </w:p>
    <w:p w14:paraId="0950B988" w14:textId="77777777" w:rsidR="004B00DA" w:rsidRPr="00490EE4" w:rsidRDefault="004B00DA" w:rsidP="004B00DA">
      <w:r w:rsidRPr="00490EE4">
        <w:rPr>
          <w:rStyle w:val="Style13ptBold"/>
        </w:rPr>
        <w:t xml:space="preserve">Brands ’20 – Professor of Global Affairs </w:t>
      </w:r>
      <w:r w:rsidRPr="00490EE4">
        <w:t>[Hal; Hal Brands is the Henry A. Kissinger Distinguished Professor of Global Affairs at the Johns Hopkins School of Advanced International Studies (SAIS) and a scholar at the American Enterprise Institute. He is also a columnist for Bloomberg Opinion. He is the author or editor of several books regarding foreign policy and grand strategy; 4-20-20; " Don’t Let Great Powers Carve Up the World”; https://www.foreignaffairs.com/articles/china/2020-04-20/dont-let-great-powers-carve-world; Foreign Affairs; accessed 6-22-2022; AH]</w:t>
      </w:r>
    </w:p>
    <w:p w14:paraId="78EA4F20" w14:textId="77777777" w:rsidR="004B00DA" w:rsidRPr="004B00DA" w:rsidRDefault="004B00DA" w:rsidP="004B00DA">
      <w:pPr>
        <w:rPr>
          <w:rStyle w:val="Emphasis"/>
        </w:rPr>
      </w:pPr>
      <w:r w:rsidRPr="004B00DA">
        <w:rPr>
          <w:sz w:val="16"/>
        </w:rPr>
        <w:t xml:space="preserve">Such costs might be acceptable in exchange for peace and security. But </w:t>
      </w:r>
      <w:r w:rsidRPr="004B00DA">
        <w:rPr>
          <w:rStyle w:val="StyleUnderline"/>
        </w:rPr>
        <w:t>spheres of influence</w:t>
      </w:r>
      <w:r w:rsidRPr="004B00DA">
        <w:rPr>
          <w:sz w:val="16"/>
        </w:rPr>
        <w:t xml:space="preserve"> during the Cold War </w:t>
      </w:r>
      <w:r w:rsidRPr="004B00DA">
        <w:rPr>
          <w:rStyle w:val="StyleUnderline"/>
        </w:rPr>
        <w:t>did not prevent</w:t>
      </w:r>
      <w:r w:rsidRPr="004B00DA">
        <w:rPr>
          <w:sz w:val="16"/>
        </w:rPr>
        <w:t xml:space="preserve"> the Soviets from </w:t>
      </w:r>
      <w:r w:rsidRPr="004B00DA">
        <w:rPr>
          <w:rStyle w:val="StyleUnderline"/>
        </w:rPr>
        <w:t>repeatedly testing American redlines</w:t>
      </w:r>
      <w:r w:rsidRPr="004B00DA">
        <w:rPr>
          <w:sz w:val="16"/>
        </w:rPr>
        <w:t xml:space="preserve"> in Berlin, </w:t>
      </w:r>
      <w:r w:rsidRPr="004B00DA">
        <w:rPr>
          <w:rStyle w:val="StyleUnderline"/>
        </w:rPr>
        <w:t>causing high-stakes crises in which nuclear war was a real possibility.</w:t>
      </w:r>
      <w:r w:rsidRPr="004B00DA">
        <w:rPr>
          <w:sz w:val="16"/>
        </w:rPr>
        <w:t xml:space="preserve"> Nor did those spheres prevent the two sides from competing sharply, and sometimes violently, throughout the “Third World.” Throughout history, </w:t>
      </w:r>
      <w:r w:rsidRPr="004B00DA">
        <w:rPr>
          <w:rStyle w:val="StyleUnderline"/>
        </w:rPr>
        <w:t>spheres-of-influence settlements</w:t>
      </w:r>
      <w:r w:rsidRPr="004B00DA">
        <w:rPr>
          <w:sz w:val="16"/>
        </w:rPr>
        <w:t xml:space="preserve">, from the Thirty Years’ Peace between Athens and Sparta to the Peace of Amiens between the United Kingdom and Napoleonic France </w:t>
      </w:r>
      <w:r w:rsidRPr="004B00DA">
        <w:rPr>
          <w:rStyle w:val="Emphasis"/>
        </w:rPr>
        <w:t>have often ended</w:t>
      </w:r>
      <w:r w:rsidRPr="004B00DA">
        <w:rPr>
          <w:sz w:val="16"/>
        </w:rPr>
        <w:t xml:space="preserve">, sooner or later, </w:t>
      </w:r>
      <w:r w:rsidRPr="004B00DA">
        <w:rPr>
          <w:rStyle w:val="Emphasis"/>
        </w:rPr>
        <w:t>in war.</w:t>
      </w:r>
      <w:r w:rsidRPr="004B00DA">
        <w:rPr>
          <w:sz w:val="16"/>
        </w:rPr>
        <w:t xml:space="preserve"> </w:t>
      </w:r>
      <w:r w:rsidRPr="004B00DA">
        <w:rPr>
          <w:rStyle w:val="StyleUnderline"/>
        </w:rPr>
        <w:t>The idea that spheres of influence are a formula for peace rests on assumptions that</w:t>
      </w:r>
      <w:r w:rsidRPr="004B00DA">
        <w:rPr>
          <w:sz w:val="16"/>
        </w:rPr>
        <w:t xml:space="preserve"> often </w:t>
      </w:r>
      <w:r w:rsidRPr="004B00DA">
        <w:rPr>
          <w:rStyle w:val="StyleUnderline"/>
        </w:rPr>
        <w:t>go unexamined</w:t>
      </w:r>
      <w:r w:rsidRPr="004B00DA">
        <w:rPr>
          <w:sz w:val="16"/>
        </w:rPr>
        <w:t xml:space="preserve">: </w:t>
      </w:r>
      <w:r w:rsidRPr="004B00DA">
        <w:rPr>
          <w:rStyle w:val="StyleUnderline"/>
        </w:rPr>
        <w:t>that revisionist powers are</w:t>
      </w:r>
      <w:r w:rsidRPr="004B00DA">
        <w:rPr>
          <w:sz w:val="16"/>
        </w:rPr>
        <w:t xml:space="preserve"> driven primarily </w:t>
      </w:r>
      <w:r w:rsidRPr="004B00DA">
        <w:rPr>
          <w:rStyle w:val="StyleUnderline"/>
        </w:rPr>
        <w:t>by insecurity</w:t>
      </w:r>
      <w:r w:rsidRPr="004B00DA">
        <w:rPr>
          <w:sz w:val="16"/>
        </w:rPr>
        <w:t xml:space="preserve">, that their grievances are limited and can be easily satisfied, </w:t>
      </w:r>
      <w:r w:rsidRPr="004B00DA">
        <w:rPr>
          <w:rStyle w:val="StyleUnderline"/>
        </w:rPr>
        <w:t>that the truly vital interests of competing powers do not conflict</w:t>
      </w:r>
      <w:r w:rsidRPr="004B00DA">
        <w:rPr>
          <w:sz w:val="16"/>
        </w:rPr>
        <w:t xml:space="preserve">, and that creative statecraft can therefore fashion an enduring, mutually acceptable equilibrium. The trouble is that </w:t>
      </w:r>
      <w:r w:rsidRPr="004B00DA">
        <w:rPr>
          <w:rStyle w:val="StyleUnderline"/>
        </w:rPr>
        <w:t>these premises don’t</w:t>
      </w:r>
      <w:r w:rsidRPr="004B00DA">
        <w:rPr>
          <w:sz w:val="16"/>
        </w:rPr>
        <w:t xml:space="preserve"> always </w:t>
      </w:r>
      <w:r w:rsidRPr="004B00DA">
        <w:rPr>
          <w:rStyle w:val="StyleUnderline"/>
        </w:rPr>
        <w:t>hold</w:t>
      </w:r>
      <w:r w:rsidRPr="004B00DA">
        <w:rPr>
          <w:sz w:val="16"/>
        </w:rPr>
        <w:t xml:space="preserve">. </w:t>
      </w:r>
      <w:r w:rsidRPr="004B00DA">
        <w:rPr>
          <w:rStyle w:val="StyleUnderline"/>
        </w:rPr>
        <w:t>Ideology and the quest for greatness</w:t>
      </w:r>
      <w:r w:rsidRPr="004B00DA">
        <w:rPr>
          <w:sz w:val="16"/>
        </w:rPr>
        <w:t>—not simply insecurity—</w:t>
      </w:r>
      <w:r w:rsidRPr="004B00DA">
        <w:rPr>
          <w:rStyle w:val="StyleUnderline"/>
        </w:rPr>
        <w:t>often drive great powers</w:t>
      </w:r>
      <w:r w:rsidRPr="004B00DA">
        <w:rPr>
          <w:sz w:val="16"/>
        </w:rPr>
        <w:t xml:space="preserve">. </w:t>
      </w:r>
      <w:r w:rsidRPr="004B00DA">
        <w:rPr>
          <w:rStyle w:val="StyleUnderline"/>
        </w:rPr>
        <w:t>Rising states are continually tempted to renegotiate previous bargains</w:t>
      </w:r>
      <w:r w:rsidRPr="004B00DA">
        <w:rPr>
          <w:sz w:val="16"/>
        </w:rPr>
        <w:t xml:space="preserve"> once they have the power to do so. </w:t>
      </w:r>
      <w:r w:rsidRPr="004B00DA">
        <w:rPr>
          <w:rStyle w:val="StyleUnderline"/>
        </w:rPr>
        <w:t xml:space="preserve">Offering concessions to a revisionist state may simply convince it that the existing order is fragile </w:t>
      </w:r>
      <w:r w:rsidRPr="004B00DA">
        <w:rPr>
          <w:sz w:val="16"/>
        </w:rPr>
        <w:t xml:space="preserve">and can be tested further. </w:t>
      </w:r>
      <w:r w:rsidRPr="004B00DA">
        <w:rPr>
          <w:rStyle w:val="Emphasis"/>
        </w:rPr>
        <w:t>Conceding a sphere of influence to a great-power challenger might not produce stability but simply give that challenger a better position from which to realize its ambitions</w:t>
      </w:r>
      <w:r w:rsidRPr="004B00DA">
        <w:rPr>
          <w:sz w:val="16"/>
        </w:rPr>
        <w:t xml:space="preserve">. Consider the situation in the western Pacific. </w:t>
      </w:r>
      <w:r w:rsidRPr="004B00DA">
        <w:rPr>
          <w:rStyle w:val="StyleUnderline"/>
        </w:rPr>
        <w:t>The most minimal Chinese sphere of influence would surely include Taiwan</w:t>
      </w:r>
      <w:r w:rsidRPr="004B00DA">
        <w:rPr>
          <w:sz w:val="16"/>
        </w:rPr>
        <w:t xml:space="preserve">. </w:t>
      </w:r>
      <w:r w:rsidRPr="004B00DA">
        <w:rPr>
          <w:rStyle w:val="StyleUnderline"/>
        </w:rPr>
        <w:t>Yet if Taiwan became a platform for Chinese military capabilities</w:t>
      </w:r>
      <w:r w:rsidRPr="004B00DA">
        <w:rPr>
          <w:sz w:val="16"/>
        </w:rPr>
        <w:t xml:space="preserve">, </w:t>
      </w:r>
      <w:r w:rsidRPr="004B00DA">
        <w:rPr>
          <w:rStyle w:val="StyleUnderline"/>
        </w:rPr>
        <w:t>the defense of other</w:t>
      </w:r>
      <w:r w:rsidRPr="004B00DA">
        <w:rPr>
          <w:sz w:val="16"/>
        </w:rPr>
        <w:t xml:space="preserve"> U.S. </w:t>
      </w:r>
      <w:r w:rsidRPr="004B00DA">
        <w:rPr>
          <w:rStyle w:val="StyleUnderline"/>
        </w:rPr>
        <w:t>allies</w:t>
      </w:r>
      <w:r w:rsidRPr="004B00DA">
        <w:rPr>
          <w:sz w:val="16"/>
        </w:rPr>
        <w:t xml:space="preserve"> in the region, such as Japan and the Philippines, </w:t>
      </w:r>
      <w:r w:rsidRPr="004B00DA">
        <w:rPr>
          <w:rStyle w:val="StyleUnderline"/>
        </w:rPr>
        <w:t>would become</w:t>
      </w:r>
      <w:r w:rsidRPr="004B00DA">
        <w:rPr>
          <w:sz w:val="16"/>
        </w:rPr>
        <w:t xml:space="preserve"> vastly more </w:t>
      </w:r>
      <w:r w:rsidRPr="004B00DA">
        <w:rPr>
          <w:rStyle w:val="StyleUnderline"/>
        </w:rPr>
        <w:t>difficult</w:t>
      </w:r>
      <w:r w:rsidRPr="004B00DA">
        <w:rPr>
          <w:sz w:val="16"/>
        </w:rPr>
        <w:t xml:space="preserve">. </w:t>
      </w:r>
      <w:r w:rsidRPr="004B00DA">
        <w:rPr>
          <w:rStyle w:val="StyleUnderline"/>
        </w:rPr>
        <w:t>Nor would such a concession</w:t>
      </w:r>
      <w:r w:rsidRPr="004B00DA">
        <w:rPr>
          <w:sz w:val="16"/>
        </w:rPr>
        <w:t xml:space="preserve"> likely </w:t>
      </w:r>
      <w:r w:rsidRPr="004B00DA">
        <w:rPr>
          <w:rStyle w:val="StyleUnderline"/>
        </w:rPr>
        <w:t>satisfy Chinese ambitions</w:t>
      </w:r>
      <w:r w:rsidRPr="004B00DA">
        <w:rPr>
          <w:sz w:val="16"/>
        </w:rPr>
        <w:t xml:space="preserve">. A growing body of literature by scholars such as </w:t>
      </w:r>
      <w:proofErr w:type="spellStart"/>
      <w:r w:rsidRPr="004B00DA">
        <w:rPr>
          <w:sz w:val="16"/>
        </w:rPr>
        <w:t>Toshi</w:t>
      </w:r>
      <w:proofErr w:type="spellEnd"/>
      <w:r w:rsidRPr="004B00DA">
        <w:rPr>
          <w:sz w:val="16"/>
        </w:rPr>
        <w:t xml:space="preserve"> Yoshihara, James Holmes, Liza Tobin, and Elizabeth Economy suggests that </w:t>
      </w:r>
      <w:r w:rsidRPr="004B00DA">
        <w:rPr>
          <w:rStyle w:val="StyleUnderline"/>
        </w:rPr>
        <w:t>China desires</w:t>
      </w:r>
      <w:r w:rsidRPr="004B00DA">
        <w:rPr>
          <w:sz w:val="16"/>
        </w:rPr>
        <w:t xml:space="preserve"> at the very least </w:t>
      </w:r>
      <w:r w:rsidRPr="004B00DA">
        <w:rPr>
          <w:rStyle w:val="StyleUnderline"/>
        </w:rPr>
        <w:t>to push the U</w:t>
      </w:r>
      <w:r w:rsidRPr="004B00DA">
        <w:rPr>
          <w:sz w:val="16"/>
        </w:rPr>
        <w:t xml:space="preserve">nited </w:t>
      </w:r>
      <w:r w:rsidRPr="004B00DA">
        <w:rPr>
          <w:rStyle w:val="StyleUnderline"/>
        </w:rPr>
        <w:t>S</w:t>
      </w:r>
      <w:r w:rsidRPr="004B00DA">
        <w:rPr>
          <w:sz w:val="16"/>
        </w:rPr>
        <w:t xml:space="preserve">tates beyond the chain of islands running from Japan to Taiwan to the Philippines. </w:t>
      </w:r>
      <w:r w:rsidRPr="004B00DA">
        <w:rPr>
          <w:rStyle w:val="StyleUnderline"/>
        </w:rPr>
        <w:t>Even a limited Chinese sphere</w:t>
      </w:r>
      <w:r w:rsidRPr="004B00DA">
        <w:rPr>
          <w:sz w:val="16"/>
        </w:rPr>
        <w:t xml:space="preserve"> in the western Pacific </w:t>
      </w:r>
      <w:r w:rsidRPr="004B00DA">
        <w:rPr>
          <w:rStyle w:val="Emphasis"/>
        </w:rPr>
        <w:t>would serve as a springboard to this larger objective.</w:t>
      </w:r>
      <w:r w:rsidRPr="004B00DA">
        <w:rPr>
          <w:sz w:val="16"/>
        </w:rPr>
        <w:t xml:space="preserve"> Meanwhile, </w:t>
      </w:r>
      <w:r w:rsidRPr="004B00DA">
        <w:rPr>
          <w:rStyle w:val="StyleUnderline"/>
        </w:rPr>
        <w:t>the U</w:t>
      </w:r>
      <w:r w:rsidRPr="004B00DA">
        <w:rPr>
          <w:sz w:val="16"/>
        </w:rPr>
        <w:t xml:space="preserve">nited </w:t>
      </w:r>
      <w:r w:rsidRPr="004B00DA">
        <w:rPr>
          <w:rStyle w:val="StyleUnderline"/>
        </w:rPr>
        <w:t>S</w:t>
      </w:r>
      <w:r w:rsidRPr="004B00DA">
        <w:rPr>
          <w:sz w:val="16"/>
        </w:rPr>
        <w:t xml:space="preserve">tates </w:t>
      </w:r>
      <w:r w:rsidRPr="004B00DA">
        <w:rPr>
          <w:rStyle w:val="StyleUnderline"/>
        </w:rPr>
        <w:t>will have sacrificed a number of critical advantages by pulling out</w:t>
      </w:r>
      <w:r w:rsidRPr="004B00DA">
        <w:rPr>
          <w:sz w:val="16"/>
        </w:rPr>
        <w:t xml:space="preserve">. A free Taiwan offers proof that Chinese culture and democracy are not incompatible; subjugating Taiwan would also allow Beijing to remove this ideological threat. Worse still, </w:t>
      </w:r>
      <w:r w:rsidRPr="004B00DA">
        <w:rPr>
          <w:rStyle w:val="StyleUnderline"/>
        </w:rPr>
        <w:t>the U</w:t>
      </w:r>
      <w:r w:rsidRPr="004B00DA">
        <w:rPr>
          <w:sz w:val="16"/>
        </w:rPr>
        <w:t xml:space="preserve">nited </w:t>
      </w:r>
      <w:r w:rsidRPr="004B00DA">
        <w:rPr>
          <w:rStyle w:val="StyleUnderline"/>
        </w:rPr>
        <w:t>S</w:t>
      </w:r>
      <w:r w:rsidRPr="004B00DA">
        <w:rPr>
          <w:sz w:val="16"/>
        </w:rPr>
        <w:t xml:space="preserve">tates </w:t>
      </w:r>
      <w:r w:rsidRPr="004B00DA">
        <w:rPr>
          <w:rStyle w:val="StyleUnderline"/>
        </w:rPr>
        <w:t>would lose the edge that comes from being the only great power without significant security hazards near its borders</w:t>
      </w:r>
      <w:r w:rsidRPr="004B00DA">
        <w:rPr>
          <w:sz w:val="16"/>
        </w:rPr>
        <w:t xml:space="preserve">. It was only after the United States achieved dominance in the Western Hemisphere that it could project power globally. </w:t>
      </w:r>
      <w:r w:rsidRPr="004B00DA">
        <w:rPr>
          <w:rStyle w:val="StyleUnderline"/>
        </w:rPr>
        <w:t>Russia and China</w:t>
      </w:r>
      <w:r w:rsidRPr="004B00DA">
        <w:rPr>
          <w:sz w:val="16"/>
        </w:rPr>
        <w:t>, by contrast</w:t>
      </w:r>
      <w:r w:rsidRPr="004B00DA">
        <w:rPr>
          <w:rStyle w:val="StyleUnderline"/>
        </w:rPr>
        <w:t xml:space="preserve">, still have to deal with U.S. </w:t>
      </w:r>
      <w:r w:rsidRPr="004B00DA">
        <w:rPr>
          <w:sz w:val="16"/>
        </w:rPr>
        <w:t xml:space="preserve">allies, partners, and military </w:t>
      </w:r>
      <w:r w:rsidRPr="004B00DA">
        <w:rPr>
          <w:rStyle w:val="StyleUnderline"/>
        </w:rPr>
        <w:t>presences in their own backyards</w:t>
      </w:r>
      <w:r w:rsidRPr="004B00DA">
        <w:rPr>
          <w:sz w:val="16"/>
        </w:rPr>
        <w:t>—</w:t>
      </w:r>
      <w:r w:rsidRPr="004B00DA">
        <w:rPr>
          <w:rStyle w:val="Emphasis"/>
        </w:rPr>
        <w:t xml:space="preserve">a circumstance that diverts resources they might otherwise use to pursue more distant ambitions and compete with the United States at a truly global scale. </w:t>
      </w:r>
    </w:p>
    <w:p w14:paraId="4FEA6BB8" w14:textId="77777777" w:rsidR="004B00DA" w:rsidRPr="004B00DA" w:rsidRDefault="004B00DA" w:rsidP="004B00DA">
      <w:pPr>
        <w:rPr>
          <w:sz w:val="16"/>
        </w:rPr>
      </w:pPr>
    </w:p>
    <w:p w14:paraId="67246BFB" w14:textId="77777777" w:rsidR="00D168A7" w:rsidRDefault="00D168A7" w:rsidP="00D168A7">
      <w:pPr>
        <w:pStyle w:val="Heading2"/>
      </w:pPr>
      <w:r>
        <w:lastRenderedPageBreak/>
        <w:t>Uniqueness</w:t>
      </w:r>
    </w:p>
    <w:p w14:paraId="7B4F6215" w14:textId="77777777" w:rsidR="00D168A7" w:rsidRDefault="00D168A7" w:rsidP="00D168A7">
      <w:pPr>
        <w:pStyle w:val="Heading3"/>
      </w:pPr>
      <w:r>
        <w:lastRenderedPageBreak/>
        <w:t>US Committed to Indo-Pacific Now</w:t>
      </w:r>
    </w:p>
    <w:p w14:paraId="2F72C108" w14:textId="77777777" w:rsidR="00D168A7" w:rsidRPr="00D168A7" w:rsidRDefault="00D168A7" w:rsidP="00D168A7"/>
    <w:p w14:paraId="5E688401" w14:textId="77777777" w:rsidR="00D168A7" w:rsidRPr="00186AC3" w:rsidRDefault="00D168A7" w:rsidP="00D168A7">
      <w:pPr>
        <w:pStyle w:val="Heading4"/>
      </w:pPr>
      <w:r>
        <w:t>US is ramping up focus on the Indo-Pacific now</w:t>
      </w:r>
    </w:p>
    <w:p w14:paraId="6A9D0270" w14:textId="77777777" w:rsidR="00D168A7" w:rsidRDefault="00D168A7" w:rsidP="00D168A7">
      <w:r>
        <w:t xml:space="preserve">Robert D. </w:t>
      </w:r>
      <w:proofErr w:type="spellStart"/>
      <w:r w:rsidRPr="00BB1BA0">
        <w:rPr>
          <w:rStyle w:val="Style13ptBold"/>
        </w:rPr>
        <w:t>Blackwill</w:t>
      </w:r>
      <w:proofErr w:type="spellEnd"/>
      <w:r w:rsidRPr="00BB1BA0">
        <w:rPr>
          <w:rStyle w:val="Style13ptBold"/>
        </w:rPr>
        <w:t xml:space="preserve"> and</w:t>
      </w:r>
      <w:r>
        <w:t xml:space="preserve"> Richard </w:t>
      </w:r>
      <w:r w:rsidRPr="00BB1BA0">
        <w:rPr>
          <w:rStyle w:val="Style13ptBold"/>
        </w:rPr>
        <w:t>Fontaine in 2024</w:t>
      </w:r>
    </w:p>
    <w:p w14:paraId="247367FE" w14:textId="77777777" w:rsidR="00D168A7" w:rsidRDefault="00D168A7" w:rsidP="00D168A7">
      <w:r>
        <w:t xml:space="preserve">Henry A. Kissinger Senior Fellow for U.S. foreign policy at the Council on Foreign Relations, and a Senior Fellow at Harvard Kennedy School’s </w:t>
      </w:r>
      <w:proofErr w:type="spellStart"/>
      <w:r>
        <w:t>Belfer</w:t>
      </w:r>
      <w:proofErr w:type="spellEnd"/>
      <w:r>
        <w:t xml:space="preserve"> Center for Science and International Affairs; CEO of the Center for a New American Security; The U.S. Pivot to Asia and American Grand Strategy; Center for International Relations and Sustainable Development; </w:t>
      </w:r>
      <w:hyperlink r:id="rId9" w:history="1">
        <w:r w:rsidRPr="00606386">
          <w:rPr>
            <w:rStyle w:val="Hyperlink"/>
          </w:rPr>
          <w:t>https://www.cirsd.org/en/horizons/horizons-autumn-2024--issue-no-28/the-us-pivot-to-asia-and-american-grand-strategy</w:t>
        </w:r>
      </w:hyperlink>
    </w:p>
    <w:p w14:paraId="7A6944ED" w14:textId="77777777" w:rsidR="00D168A7" w:rsidRPr="00660404" w:rsidRDefault="00D168A7" w:rsidP="00D168A7">
      <w:pPr>
        <w:rPr>
          <w:sz w:val="16"/>
        </w:rPr>
      </w:pPr>
      <w:r w:rsidRPr="00660404">
        <w:rPr>
          <w:sz w:val="16"/>
        </w:rPr>
        <w:t xml:space="preserve">In fact, as previously noted, </w:t>
      </w:r>
      <w:r w:rsidRPr="00BB1BA0">
        <w:rPr>
          <w:rStyle w:val="StyleUnderline"/>
        </w:rPr>
        <w:t>the stirrings of a new pivot to Asia are detectable today</w:t>
      </w:r>
      <w:r w:rsidRPr="00660404">
        <w:rPr>
          <w:sz w:val="16"/>
        </w:rPr>
        <w:t xml:space="preserve">. The </w:t>
      </w:r>
      <w:r w:rsidRPr="00BB1BA0">
        <w:rPr>
          <w:rStyle w:val="StyleUnderline"/>
        </w:rPr>
        <w:t>Trump</w:t>
      </w:r>
      <w:r w:rsidRPr="00660404">
        <w:rPr>
          <w:sz w:val="16"/>
        </w:rPr>
        <w:t xml:space="preserve"> Administration rightly </w:t>
      </w:r>
      <w:r w:rsidRPr="00BB1BA0">
        <w:rPr>
          <w:rStyle w:val="StyleUnderline"/>
        </w:rPr>
        <w:t>shifted to a focus on competition with China</w:t>
      </w:r>
      <w:r w:rsidRPr="00660404">
        <w:rPr>
          <w:sz w:val="16"/>
        </w:rPr>
        <w:t xml:space="preserve">, and the </w:t>
      </w:r>
      <w:r w:rsidRPr="00BB1BA0">
        <w:rPr>
          <w:rStyle w:val="StyleUnderline"/>
        </w:rPr>
        <w:t>Biden</w:t>
      </w:r>
      <w:r w:rsidRPr="00660404">
        <w:rPr>
          <w:sz w:val="16"/>
        </w:rPr>
        <w:t xml:space="preserve"> Administration has </w:t>
      </w:r>
      <w:r w:rsidRPr="00BB1BA0">
        <w:rPr>
          <w:rStyle w:val="Emphasis"/>
        </w:rPr>
        <w:t>intensified engagement with the Indo-Pacific</w:t>
      </w:r>
      <w:r w:rsidRPr="00660404">
        <w:rPr>
          <w:sz w:val="16"/>
        </w:rPr>
        <w:t xml:space="preserve">. Without referring explicitly to a past lost decade, </w:t>
      </w:r>
      <w:r w:rsidRPr="00BB1BA0">
        <w:rPr>
          <w:rStyle w:val="StyleUnderline"/>
        </w:rPr>
        <w:t>policymakers have begun referring to a present “decisive decade” in the contest with China</w:t>
      </w:r>
      <w:r w:rsidRPr="00660404">
        <w:rPr>
          <w:sz w:val="16"/>
        </w:rPr>
        <w:t xml:space="preserve">. </w:t>
      </w:r>
      <w:r w:rsidRPr="00BB1BA0">
        <w:rPr>
          <w:rStyle w:val="StyleUnderline"/>
        </w:rPr>
        <w:t>Their steps are,</w:t>
      </w:r>
      <w:r w:rsidRPr="00660404">
        <w:rPr>
          <w:sz w:val="16"/>
        </w:rPr>
        <w:t xml:space="preserve"> however, </w:t>
      </w:r>
      <w:r w:rsidRPr="00BB1BA0">
        <w:rPr>
          <w:rStyle w:val="StyleUnderline"/>
        </w:rPr>
        <w:t>just a start</w:t>
      </w:r>
      <w:r w:rsidRPr="00660404">
        <w:rPr>
          <w:sz w:val="16"/>
        </w:rPr>
        <w:t xml:space="preserve">. Today </w:t>
      </w:r>
      <w:r w:rsidRPr="00BB1BA0">
        <w:rPr>
          <w:rStyle w:val="StyleUnderline"/>
        </w:rPr>
        <w:t>the U</w:t>
      </w:r>
      <w:r w:rsidRPr="00660404">
        <w:rPr>
          <w:sz w:val="16"/>
        </w:rPr>
        <w:t xml:space="preserve">nited </w:t>
      </w:r>
      <w:r w:rsidRPr="00BB1BA0">
        <w:rPr>
          <w:rStyle w:val="StyleUnderline"/>
        </w:rPr>
        <w:t>S</w:t>
      </w:r>
      <w:r w:rsidRPr="00660404">
        <w:rPr>
          <w:sz w:val="16"/>
        </w:rPr>
        <w:t xml:space="preserve">tates </w:t>
      </w:r>
      <w:r w:rsidRPr="004E2A4A">
        <w:rPr>
          <w:rStyle w:val="StyleUnderline"/>
        </w:rPr>
        <w:t>needs a</w:t>
      </w:r>
      <w:r w:rsidRPr="00660404">
        <w:rPr>
          <w:sz w:val="16"/>
        </w:rPr>
        <w:t xml:space="preserve"> new and enveloping </w:t>
      </w:r>
      <w:r w:rsidRPr="004E2A4A">
        <w:rPr>
          <w:rStyle w:val="StyleUnderline"/>
        </w:rPr>
        <w:t>Pivot to Asia</w:t>
      </w:r>
      <w:r w:rsidRPr="00660404">
        <w:rPr>
          <w:sz w:val="16"/>
        </w:rPr>
        <w:t xml:space="preserve">, one </w:t>
      </w:r>
      <w:r w:rsidRPr="004E2A4A">
        <w:rPr>
          <w:rStyle w:val="StyleUnderline"/>
        </w:rPr>
        <w:t>that accounts for America’s enduring global role</w:t>
      </w:r>
      <w:r w:rsidRPr="00660404">
        <w:rPr>
          <w:sz w:val="16"/>
        </w:rPr>
        <w:t xml:space="preserve"> and multi-region interests, draws on lessons learned over more than a decade of effort, and is possessed by a sense of urgency. It is time to begin doing the hardest things, to take the actions left undone, and to align Washington’s foreign policy agenda with its national interests and stated strategic priorities.</w:t>
      </w:r>
    </w:p>
    <w:p w14:paraId="33862724" w14:textId="77777777" w:rsidR="00D168A7" w:rsidRPr="00196ED3" w:rsidRDefault="00D168A7" w:rsidP="00D168A7"/>
    <w:p w14:paraId="3C987169" w14:textId="77777777" w:rsidR="00D168A7" w:rsidRPr="00196ED3" w:rsidRDefault="00D168A7" w:rsidP="00D168A7"/>
    <w:p w14:paraId="3090F418" w14:textId="77777777" w:rsidR="002F7709" w:rsidRPr="002F7709" w:rsidRDefault="002F7709" w:rsidP="002F7709">
      <w:pPr>
        <w:pStyle w:val="Heading4"/>
      </w:pPr>
      <w:r>
        <w:t>Trump will focus on the Indo-Pacific containment of China through deterrence and buildup of military resources</w:t>
      </w:r>
    </w:p>
    <w:p w14:paraId="43F10519" w14:textId="77777777" w:rsidR="002F7709" w:rsidRDefault="002F7709" w:rsidP="002F7709">
      <w:r>
        <w:t xml:space="preserve">Du </w:t>
      </w:r>
      <w:r w:rsidRPr="002F7709">
        <w:rPr>
          <w:rStyle w:val="Style13ptBold"/>
        </w:rPr>
        <w:t>Lan in 2025</w:t>
      </w:r>
    </w:p>
    <w:p w14:paraId="105D7BC2" w14:textId="77777777" w:rsidR="002F7709" w:rsidRPr="00E31FC1" w:rsidRDefault="002F7709" w:rsidP="002F7709">
      <w:r>
        <w:t xml:space="preserve">Deputy Director at Asia-Pacific Institute, China Institute of International Studies; Will There Be an Indo-Pacific Strategy </w:t>
      </w:r>
      <w:proofErr w:type="gramStart"/>
      <w:r>
        <w:t>3.0 ?</w:t>
      </w:r>
      <w:proofErr w:type="gramEnd"/>
      <w:r>
        <w:t>; https://www.chinausfocus.com/foreign-policy/will-there-be-an-indo-pacific-strategy-30-</w:t>
      </w:r>
    </w:p>
    <w:p w14:paraId="6D6175A0" w14:textId="77777777" w:rsidR="002F7709" w:rsidRDefault="002F7709" w:rsidP="002F7709">
      <w:pPr>
        <w:rPr>
          <w:rStyle w:val="StyleUnderline"/>
        </w:rPr>
      </w:pPr>
      <w:r w:rsidRPr="002F7709">
        <w:rPr>
          <w:rStyle w:val="StyleUnderline"/>
        </w:rPr>
        <w:t>The Indo-Pacific Strategy of Trump 2.0 remains unclear — although</w:t>
      </w:r>
      <w:r w:rsidRPr="002F7709">
        <w:rPr>
          <w:sz w:val="16"/>
        </w:rPr>
        <w:t xml:space="preserve"> the idea was put forward during his first term, and </w:t>
      </w:r>
      <w:r w:rsidRPr="002F7709">
        <w:rPr>
          <w:rStyle w:val="Emphasis"/>
        </w:rPr>
        <w:t>major power competition has been a bipartisan consensus</w:t>
      </w:r>
      <w:r w:rsidRPr="002F7709">
        <w:rPr>
          <w:sz w:val="16"/>
        </w:rPr>
        <w:t xml:space="preserve">. </w:t>
      </w:r>
      <w:r w:rsidRPr="002F7709">
        <w:rPr>
          <w:rStyle w:val="StyleUnderline"/>
        </w:rPr>
        <w:t>It will likely continue to be pursued.</w:t>
      </w:r>
      <w:r w:rsidRPr="002F7709">
        <w:rPr>
          <w:sz w:val="16"/>
        </w:rPr>
        <w:t xml:space="preserve"> Whether or not there will be an Indo-Pacific Strategy 3.0 to rebuild U.S. advantages against China, serving core MAGA goals will be both the starting point and the major goals of Trump’s Asia-Pacific policy. Since being proposed in 2017, America’s Indo-Pacific Strategy has evolved from a theoretical concept into mechanisms in multiple areas. The main measures of the strategy during Trump 1.0 — which proclaimed a “free and open” Indo-Pacific — included diplomatically prioritizing the upgrading of such bilateral alliances as those with Japan and South Korea, actively roping in India and reviving the Quad and elevating it to a foreign ministers meeting. Militarily, it implemented the Pacific Deterrence Initiative, renaming USPACOM as USINDOPACOM, expanding “freedom of navigation” activities in the South China Sea and incorporating Taiwan into the Security Partners framework. Economically, it took a series of steps, together with allies and partners (such as Japan and Australia) to support regional infrastructure, energy security, digital economy and cybersecurity, such as the Blue Dot Network, Digital Connectivity and Cybersecurity Partnership and the Asia EDGE Initiative. The “Indo-Pacific Strategy” of Trump 1.0 consolidated unilateral military capabilities, but it accomplished little for the lack of an overall economic framework. Constant conflicts with allies arose. Overall, its achievements were limited. During the presidency of Joe Biden, the Indo-Pacific Strategy entered a stage of mechanism development. The Biden administration continued Trump’s strategy of competition with China, pushing forward the Indo-Pacific Strategy to shape the strategic environment around China. The Indo-Pacific Strategy, which was published in February 2022, proposed five pillars: openness, connectivity, prosperity, security and resilience; and it systematically expounded five goals and 10 action plans. The Biden administration consolidated sci-tech and security coordination with allies and partners through such </w:t>
      </w:r>
      <w:proofErr w:type="spellStart"/>
      <w:r w:rsidRPr="002F7709">
        <w:rPr>
          <w:sz w:val="16"/>
        </w:rPr>
        <w:t>minilateral</w:t>
      </w:r>
      <w:proofErr w:type="spellEnd"/>
      <w:r w:rsidRPr="002F7709">
        <w:rPr>
          <w:sz w:val="16"/>
        </w:rPr>
        <w:t xml:space="preserve"> mechanisms as the Quad, AUKUS and the U.S.-Japan-South Korea and U.S.-Japan-</w:t>
      </w:r>
      <w:proofErr w:type="gramStart"/>
      <w:r w:rsidRPr="002F7709">
        <w:rPr>
          <w:sz w:val="16"/>
        </w:rPr>
        <w:t>Philippines</w:t>
      </w:r>
      <w:proofErr w:type="gramEnd"/>
      <w:r w:rsidRPr="002F7709">
        <w:rPr>
          <w:sz w:val="16"/>
        </w:rPr>
        <w:t xml:space="preserve"> cooperation. It upgraded U.S.-ASEAN relations into a comprehensive strategic partnership, held the U.S.-Pacific Islands Country Summit to actively expand influence in the South Pacific and proposed the IPEF to make up for its economic weaknesses. However, constrained by such factors as the crises in Ukraine and the Middle East, as well as by the conflicting interests of some allies, they accomplished less than expected. </w:t>
      </w:r>
      <w:r w:rsidRPr="002F7709">
        <w:rPr>
          <w:sz w:val="16"/>
        </w:rPr>
        <w:lastRenderedPageBreak/>
        <w:t xml:space="preserve">Following Trump’s return to the White House, </w:t>
      </w:r>
      <w:r w:rsidRPr="002F7709">
        <w:rPr>
          <w:rStyle w:val="StyleUnderline"/>
        </w:rPr>
        <w:t>the new administration’s Indo-Pacific Strategy</w:t>
      </w:r>
      <w:r w:rsidRPr="002F7709">
        <w:rPr>
          <w:sz w:val="16"/>
        </w:rPr>
        <w:t xml:space="preserve"> 3.0 </w:t>
      </w:r>
      <w:r w:rsidRPr="002F7709">
        <w:rPr>
          <w:rStyle w:val="StyleUnderline"/>
        </w:rPr>
        <w:t xml:space="preserve">will be based on the idea of “America first” </w:t>
      </w:r>
      <w:r w:rsidRPr="002F7709">
        <w:rPr>
          <w:sz w:val="16"/>
        </w:rPr>
        <w:t xml:space="preserve">to project Trump’s personal policy preferences and working style, and demonstrate more unilateralism, </w:t>
      </w:r>
      <w:proofErr w:type="spellStart"/>
      <w:r w:rsidRPr="002F7709">
        <w:rPr>
          <w:sz w:val="16"/>
        </w:rPr>
        <w:t>transactionalism</w:t>
      </w:r>
      <w:proofErr w:type="spellEnd"/>
      <w:r w:rsidRPr="002F7709">
        <w:rPr>
          <w:sz w:val="16"/>
        </w:rPr>
        <w:t xml:space="preserve"> and uncertainty. </w:t>
      </w:r>
      <w:r w:rsidRPr="002F7709">
        <w:rPr>
          <w:rStyle w:val="StyleUnderline"/>
        </w:rPr>
        <w:t>First comes a strategic</w:t>
      </w:r>
      <w:r w:rsidRPr="002F7709">
        <w:rPr>
          <w:sz w:val="16"/>
        </w:rPr>
        <w:t xml:space="preserve"> contraction and </w:t>
      </w:r>
      <w:r w:rsidRPr="002F7709">
        <w:rPr>
          <w:rStyle w:val="Emphasis"/>
        </w:rPr>
        <w:t>resource concentration</w:t>
      </w:r>
      <w:r w:rsidRPr="002F7709">
        <w:rPr>
          <w:sz w:val="16"/>
        </w:rPr>
        <w:t xml:space="preserve">, </w:t>
      </w:r>
      <w:r w:rsidRPr="002F7709">
        <w:rPr>
          <w:rStyle w:val="Emphasis"/>
        </w:rPr>
        <w:t>evolving from global dispersion to concentration on the Indo-Pacific region</w:t>
      </w:r>
      <w:r w:rsidRPr="002F7709">
        <w:rPr>
          <w:sz w:val="16"/>
        </w:rPr>
        <w:t xml:space="preserve">. Judging from policy statements by Trump himself and by core members of his decision-making circle, </w:t>
      </w:r>
      <w:r w:rsidRPr="002F7709">
        <w:rPr>
          <w:rStyle w:val="StyleUnderline"/>
        </w:rPr>
        <w:t xml:space="preserve">Trump will </w:t>
      </w:r>
      <w:r w:rsidRPr="002F7709">
        <w:rPr>
          <w:sz w:val="16"/>
        </w:rPr>
        <w:t xml:space="preserve">continue his “neo-isolationist” tendency, reduce inputs in Europe and the Middle East, </w:t>
      </w:r>
      <w:r w:rsidRPr="002F7709">
        <w:rPr>
          <w:rStyle w:val="Emphasis"/>
        </w:rPr>
        <w:t>concentrate resources on the Indo-Pacific and focus on dealing with China.</w:t>
      </w:r>
      <w:r>
        <w:rPr>
          <w:rStyle w:val="Emphasis"/>
        </w:rPr>
        <w:t xml:space="preserve"> </w:t>
      </w:r>
      <w:r w:rsidRPr="002F7709">
        <w:rPr>
          <w:sz w:val="16"/>
        </w:rPr>
        <w:t xml:space="preserve">Second is a utilitarian approach to alliances and partnerships, orienting at “transactional alliances.” While deepening defense cooperation with allies and partners, the Trump administration will ask Japan, South Korea and Australia to share more defense costs and trade economic benefits for security. It will attempt to deepen intelligence and defense cooperation with India, turn India into a fulcrum in the U.S. Indo-Pacific Strategy (asking India to buy more U.S. military equipment) and open its market to U.S. agricultural products. Third is </w:t>
      </w:r>
      <w:r w:rsidRPr="002F7709">
        <w:rPr>
          <w:rStyle w:val="StyleUnderline"/>
        </w:rPr>
        <w:t>the pursuit of a policy of “peace through strength” to optimize military deployments, further enhancing them in the Indo-Pacific, including expanding America’s front-line presence</w:t>
      </w:r>
      <w:r w:rsidRPr="002F7709">
        <w:rPr>
          <w:sz w:val="16"/>
        </w:rPr>
        <w:t xml:space="preserve"> at bases in Guam and the Philippines. </w:t>
      </w:r>
      <w:r w:rsidRPr="002F7709">
        <w:rPr>
          <w:rStyle w:val="StyleUnderline"/>
        </w:rPr>
        <w:t>It will deploy such offensive weapons systems</w:t>
      </w:r>
      <w:r w:rsidRPr="002F7709">
        <w:rPr>
          <w:sz w:val="16"/>
        </w:rPr>
        <w:t xml:space="preserve"> as mid-range missiles, </w:t>
      </w:r>
      <w:r w:rsidRPr="002F7709">
        <w:rPr>
          <w:rStyle w:val="StyleUnderline"/>
        </w:rPr>
        <w:t>accelerate the arming of allies</w:t>
      </w:r>
      <w:r w:rsidRPr="002F7709">
        <w:rPr>
          <w:sz w:val="16"/>
        </w:rPr>
        <w:t xml:space="preserve"> and partners (and maritime ASEAN members) </w:t>
      </w:r>
      <w:r w:rsidRPr="002F7709">
        <w:rPr>
          <w:rStyle w:val="StyleUnderline"/>
        </w:rPr>
        <w:t>and increase joint drills and training</w:t>
      </w:r>
      <w:r w:rsidRPr="002F7709">
        <w:rPr>
          <w:sz w:val="16"/>
        </w:rPr>
        <w:t xml:space="preserve"> with countries in the region. Fourth is economic coercion, openly pursuing Trump’s “America first” agenda. The strategy may increasingly include pointing the baton of tariffs at Asia-Pacific nations to reshape regional trade rules and promote the reshoring of manufacturing. Japan, South Korea, India and ASEAN countries will be asked to reduce their dependency on China. And </w:t>
      </w:r>
      <w:r w:rsidRPr="002F7709">
        <w:rPr>
          <w:rStyle w:val="StyleUnderline"/>
        </w:rPr>
        <w:t>U.S. energy dominance and control over supply chains will be sought.</w:t>
      </w:r>
    </w:p>
    <w:p w14:paraId="4EEA6526" w14:textId="77777777" w:rsidR="002F7709" w:rsidRPr="002F7709" w:rsidRDefault="002F7709" w:rsidP="002F7709"/>
    <w:p w14:paraId="3F43A11C" w14:textId="77777777" w:rsidR="00D168A7" w:rsidRPr="0033565C" w:rsidRDefault="00D168A7" w:rsidP="00D168A7">
      <w:pPr>
        <w:pStyle w:val="Heading4"/>
      </w:pPr>
      <w:r>
        <w:t>Indo-Pacific region is the center of US strategic thinking-it’s bipartisan and endures across presidents</w:t>
      </w:r>
    </w:p>
    <w:p w14:paraId="20889274" w14:textId="77777777" w:rsidR="00D168A7" w:rsidRDefault="00D168A7" w:rsidP="00D168A7">
      <w:r>
        <w:t xml:space="preserve">Dr. Rebecca </w:t>
      </w:r>
      <w:r w:rsidRPr="0033565C">
        <w:rPr>
          <w:rStyle w:val="Style13ptBold"/>
        </w:rPr>
        <w:t>Pincus in 2021</w:t>
      </w:r>
    </w:p>
    <w:p w14:paraId="32673978" w14:textId="77777777" w:rsidR="00D168A7" w:rsidRDefault="00D168A7" w:rsidP="00D168A7">
      <w:r>
        <w:t xml:space="preserve">Assistant Professor, Center for Naval Warfare Studies, US Naval War College; The Indo-Pacific Dimension in US Arctic Strategy; Journal of Indo-Pacific Affairs, Air University Press; </w:t>
      </w:r>
      <w:hyperlink r:id="rId10" w:history="1">
        <w:r w:rsidRPr="00606386">
          <w:rPr>
            <w:rStyle w:val="Hyperlink"/>
          </w:rPr>
          <w:t>https://www.960cyber.afrc.af.mil/News/Article-Display/Article/2821369/the-indo-pacific-dimension-in-us-arctic-strategy/</w:t>
        </w:r>
      </w:hyperlink>
    </w:p>
    <w:p w14:paraId="3D147574" w14:textId="77777777" w:rsidR="00D168A7" w:rsidRDefault="00D168A7" w:rsidP="00D168A7">
      <w:pPr>
        <w:rPr>
          <w:sz w:val="16"/>
        </w:rPr>
      </w:pPr>
      <w:r w:rsidRPr="0033565C">
        <w:rPr>
          <w:rStyle w:val="StyleUnderline"/>
        </w:rPr>
        <w:t>The focus of US strategic thinking today is on</w:t>
      </w:r>
      <w:r w:rsidRPr="0033565C">
        <w:rPr>
          <w:sz w:val="16"/>
        </w:rPr>
        <w:t xml:space="preserve"> China and </w:t>
      </w:r>
      <w:r w:rsidRPr="0033565C">
        <w:rPr>
          <w:rStyle w:val="StyleUnderline"/>
        </w:rPr>
        <w:t>the Indo-Pacific</w:t>
      </w:r>
      <w:r w:rsidRPr="0033565C">
        <w:rPr>
          <w:sz w:val="16"/>
        </w:rPr>
        <w:t xml:space="preserve"> region. </w:t>
      </w:r>
      <w:r w:rsidRPr="0033565C">
        <w:rPr>
          <w:rStyle w:val="StyleUnderline"/>
        </w:rPr>
        <w:t>This has remained so through multiple</w:t>
      </w:r>
      <w:r w:rsidRPr="0033565C">
        <w:rPr>
          <w:sz w:val="16"/>
        </w:rPr>
        <w:t xml:space="preserve"> presidential </w:t>
      </w:r>
      <w:r w:rsidRPr="0033565C">
        <w:rPr>
          <w:rStyle w:val="StyleUnderline"/>
        </w:rPr>
        <w:t>administrations</w:t>
      </w:r>
      <w:r w:rsidRPr="0033565C">
        <w:rPr>
          <w:sz w:val="16"/>
        </w:rPr>
        <w:t xml:space="preserve"> </w:t>
      </w:r>
      <w:r w:rsidRPr="0033565C">
        <w:rPr>
          <w:rStyle w:val="StyleUnderline"/>
        </w:rPr>
        <w:t>and several years of</w:t>
      </w:r>
      <w:r w:rsidRPr="0033565C">
        <w:rPr>
          <w:sz w:val="16"/>
        </w:rPr>
        <w:t xml:space="preserve"> complex global </w:t>
      </w:r>
      <w:r w:rsidRPr="0033565C">
        <w:rPr>
          <w:rStyle w:val="StyleUnderline"/>
        </w:rPr>
        <w:t>challenges</w:t>
      </w:r>
      <w:r w:rsidRPr="0033565C">
        <w:rPr>
          <w:sz w:val="16"/>
        </w:rPr>
        <w:t xml:space="preserve">, including the COVID-19 pandemic. While the two major political parties are far apart on many issues, </w:t>
      </w:r>
      <w:r w:rsidRPr="0033565C">
        <w:rPr>
          <w:rStyle w:val="StyleUnderline"/>
        </w:rPr>
        <w:t>there is remarkable bipartisan consensus on the China challenge</w:t>
      </w:r>
      <w:r w:rsidRPr="0033565C">
        <w:rPr>
          <w:sz w:val="16"/>
        </w:rPr>
        <w:t xml:space="preserve">. An example is the US Innovation and Competition Act, passed by a bipartisan 68–32 vote in the Senate in June 2021.1 </w:t>
      </w:r>
      <w:proofErr w:type="gramStart"/>
      <w:r w:rsidRPr="0033565C">
        <w:rPr>
          <w:sz w:val="16"/>
        </w:rPr>
        <w:t>The</w:t>
      </w:r>
      <w:proofErr w:type="gramEnd"/>
      <w:r w:rsidRPr="0033565C">
        <w:rPr>
          <w:sz w:val="16"/>
        </w:rPr>
        <w:t xml:space="preserve"> legislation provides funds for key technological sectors, including computer chips, where competition is fierce, seeking to boost emerging fields and avoid Chinese dominance of key sectors. The Interim National Security </w:t>
      </w:r>
      <w:r w:rsidRPr="0033565C">
        <w:rPr>
          <w:rStyle w:val="StyleUnderline"/>
        </w:rPr>
        <w:t>Strategic Guidance</w:t>
      </w:r>
      <w:r w:rsidRPr="0033565C">
        <w:rPr>
          <w:sz w:val="16"/>
        </w:rPr>
        <w:t xml:space="preserve">, issued by the Joseph Biden administration in March 2021, </w:t>
      </w:r>
      <w:r w:rsidRPr="0033565C">
        <w:rPr>
          <w:rStyle w:val="StyleUnderline"/>
        </w:rPr>
        <w:t>describes China as “the only competitor potentially capable of combining its</w:t>
      </w:r>
      <w:r w:rsidRPr="0033565C">
        <w:rPr>
          <w:sz w:val="16"/>
        </w:rPr>
        <w:t xml:space="preserve"> economic, diplomatic, military, and technological </w:t>
      </w:r>
      <w:r w:rsidRPr="0033565C">
        <w:rPr>
          <w:rStyle w:val="StyleUnderline"/>
        </w:rPr>
        <w:t>power to mount a sustained challenge</w:t>
      </w:r>
      <w:r w:rsidRPr="0033565C">
        <w:rPr>
          <w:sz w:val="16"/>
        </w:rPr>
        <w:t xml:space="preserve"> to a stable and open international system.” Throughout the document, </w:t>
      </w:r>
      <w:r w:rsidRPr="0033565C">
        <w:rPr>
          <w:rStyle w:val="Emphasis"/>
        </w:rPr>
        <w:t>the Indo-Pacific and China are consistently given first position as priorities for US strategy</w:t>
      </w:r>
      <w:r w:rsidRPr="0033565C">
        <w:rPr>
          <w:sz w:val="16"/>
        </w:rPr>
        <w:t>. For example, “</w:t>
      </w:r>
      <w:r w:rsidRPr="0033565C">
        <w:rPr>
          <w:rStyle w:val="StyleUnderline"/>
        </w:rPr>
        <w:t>our presence will be most robust in the Indo-Pacific and Europe”</w:t>
      </w:r>
      <w:r w:rsidRPr="0033565C">
        <w:rPr>
          <w:sz w:val="16"/>
        </w:rPr>
        <w:t xml:space="preserve"> and “our vital national interests compel the deepest connection to the Indo-Pacific, Europe, and the Western Hemisphere.” Similarly, competition with China is discussed extensively, in contrast to Russia, which is given relatively scant treatment. The </w:t>
      </w:r>
      <w:r w:rsidRPr="0033565C">
        <w:rPr>
          <w:rStyle w:val="StyleUnderline"/>
        </w:rPr>
        <w:t>Biden</w:t>
      </w:r>
      <w:r w:rsidRPr="0033565C">
        <w:rPr>
          <w:sz w:val="16"/>
        </w:rPr>
        <w:t xml:space="preserve"> administration </w:t>
      </w:r>
      <w:r w:rsidRPr="0033565C">
        <w:rPr>
          <w:rStyle w:val="Emphasis"/>
        </w:rPr>
        <w:t>is reflecting consensus in the US defense community</w:t>
      </w:r>
      <w:r w:rsidRPr="0033565C">
        <w:rPr>
          <w:sz w:val="16"/>
        </w:rPr>
        <w:t xml:space="preserve">. The 2018 National Defense Strategy similarly identified China as the primary US problem and the Indo-Pacific as the priority region.2 The 2021 Annual Threat Assessment from the Office of the Director of National Intelligence describes “China’s push for global power.”3 </w:t>
      </w:r>
      <w:r w:rsidRPr="0033565C">
        <w:rPr>
          <w:rStyle w:val="Emphasis"/>
        </w:rPr>
        <w:t>Assessments from academia and the think-tank community are part of this broad consensus</w:t>
      </w:r>
      <w:r w:rsidRPr="0033565C">
        <w:rPr>
          <w:sz w:val="16"/>
        </w:rPr>
        <w:t>, although there are degrees of difference.4</w:t>
      </w:r>
    </w:p>
    <w:p w14:paraId="54EABA35" w14:textId="5F0356EB" w:rsidR="00D168A7" w:rsidRDefault="00D168A7" w:rsidP="00E50671"/>
    <w:p w14:paraId="1E2A4F4A" w14:textId="77777777" w:rsidR="00E50671" w:rsidRPr="00E50671" w:rsidRDefault="00E50671" w:rsidP="00E50671"/>
    <w:p w14:paraId="27DC780E" w14:textId="5B797ED3" w:rsidR="00E50671" w:rsidRPr="00E50671" w:rsidRDefault="00E50671" w:rsidP="00E50671">
      <w:pPr>
        <w:pStyle w:val="Heading4"/>
      </w:pPr>
      <w:r>
        <w:t>The US is focused on the Indo-Pacific to contain Chinese revisionism- it’s bipartisan</w:t>
      </w:r>
    </w:p>
    <w:p w14:paraId="25FF961B" w14:textId="4B4194E3" w:rsidR="00E50671" w:rsidRDefault="00E50671" w:rsidP="00D168A7">
      <w:r>
        <w:t xml:space="preserve">Cheng </w:t>
      </w:r>
      <w:proofErr w:type="spellStart"/>
      <w:r w:rsidRPr="00E50671">
        <w:rPr>
          <w:rStyle w:val="Style13ptBold"/>
        </w:rPr>
        <w:t>Enfu</w:t>
      </w:r>
      <w:proofErr w:type="spellEnd"/>
      <w:r w:rsidRPr="00E50671">
        <w:rPr>
          <w:rStyle w:val="Style13ptBold"/>
        </w:rPr>
        <w:t xml:space="preserve"> and</w:t>
      </w:r>
      <w:r>
        <w:t xml:space="preserve"> Li </w:t>
      </w:r>
      <w:r w:rsidRPr="00E50671">
        <w:rPr>
          <w:rStyle w:val="Style13ptBold"/>
        </w:rPr>
        <w:t>Jing in 2024</w:t>
      </w:r>
    </w:p>
    <w:p w14:paraId="2DF99E8F" w14:textId="7CB5829D" w:rsidR="00E50671" w:rsidRDefault="00E50671" w:rsidP="00E50671">
      <w:r>
        <w:t>Changes in U.S. Grand Strategy in the Indo-Pacific and China’s Countermeasures; Monthly Review; 2024, Volume 76, Number 03 (July-August 2024); https://monthlyreview.org/2024/07/01/changes-in-u-s-grand-strategy-in-the-indo-pacific-and-chinas-countermeasures/</w:t>
      </w:r>
    </w:p>
    <w:p w14:paraId="3E792C13" w14:textId="1D7F9D6B" w:rsidR="00E50671" w:rsidRPr="00E50671" w:rsidRDefault="00E50671" w:rsidP="00D168A7">
      <w:pPr>
        <w:rPr>
          <w:sz w:val="16"/>
        </w:rPr>
      </w:pPr>
      <w:r w:rsidRPr="00E50671">
        <w:rPr>
          <w:rStyle w:val="StyleUnderline"/>
        </w:rPr>
        <w:t>With the gradual advance of the U.S. Indo-Pacific strategy</w:t>
      </w:r>
      <w:r w:rsidRPr="00E50671">
        <w:rPr>
          <w:sz w:val="16"/>
        </w:rPr>
        <w:t>,</w:t>
      </w:r>
      <w:r w:rsidRPr="00E50671">
        <w:rPr>
          <w:rStyle w:val="StyleUnderline"/>
        </w:rPr>
        <w:t xml:space="preserve"> </w:t>
      </w:r>
      <w:r w:rsidRPr="00E50671">
        <w:rPr>
          <w:sz w:val="16"/>
        </w:rPr>
        <w:t xml:space="preserve">the great power </w:t>
      </w:r>
      <w:r w:rsidRPr="00E50671">
        <w:rPr>
          <w:rStyle w:val="StyleUnderline"/>
        </w:rPr>
        <w:t>rivalry</w:t>
      </w:r>
      <w:r w:rsidRPr="00E50671">
        <w:rPr>
          <w:sz w:val="16"/>
        </w:rPr>
        <w:t xml:space="preserve"> in the Indo-Pacific region </w:t>
      </w:r>
      <w:r w:rsidRPr="00E50671">
        <w:rPr>
          <w:rStyle w:val="StyleUnderline"/>
        </w:rPr>
        <w:t>has become</w:t>
      </w:r>
      <w:r w:rsidRPr="00E50671">
        <w:rPr>
          <w:sz w:val="16"/>
        </w:rPr>
        <w:t xml:space="preserve"> increasingly </w:t>
      </w:r>
      <w:r w:rsidRPr="00E50671">
        <w:rPr>
          <w:rStyle w:val="StyleUnderline"/>
        </w:rPr>
        <w:t>fierce</w:t>
      </w:r>
      <w:r w:rsidRPr="00E50671">
        <w:rPr>
          <w:sz w:val="16"/>
        </w:rPr>
        <w:t xml:space="preserve">, </w:t>
      </w:r>
      <w:r w:rsidRPr="00E50671">
        <w:rPr>
          <w:rStyle w:val="StyleUnderline"/>
        </w:rPr>
        <w:t>particularly</w:t>
      </w:r>
      <w:r w:rsidRPr="00E50671">
        <w:rPr>
          <w:sz w:val="16"/>
        </w:rPr>
        <w:t xml:space="preserve"> the strategic competition </w:t>
      </w:r>
      <w:r w:rsidRPr="00E50671">
        <w:rPr>
          <w:rStyle w:val="StyleUnderline"/>
        </w:rPr>
        <w:t>between China and the U</w:t>
      </w:r>
      <w:r w:rsidRPr="00E50671">
        <w:rPr>
          <w:sz w:val="16"/>
        </w:rPr>
        <w:t xml:space="preserve">nited </w:t>
      </w:r>
      <w:r w:rsidRPr="00E50671">
        <w:rPr>
          <w:rStyle w:val="StyleUnderline"/>
        </w:rPr>
        <w:t>S</w:t>
      </w:r>
      <w:r w:rsidRPr="00E50671">
        <w:rPr>
          <w:sz w:val="16"/>
        </w:rPr>
        <w:t xml:space="preserve">tates. If China and the United States cooperate, stability can be maintained in the region; if China and the United States are in conflict, a series of international contradictions will be aggravated.20 </w:t>
      </w:r>
      <w:r w:rsidRPr="00E50671">
        <w:rPr>
          <w:rStyle w:val="StyleUnderline"/>
        </w:rPr>
        <w:t>Since Trump took office,</w:t>
      </w:r>
      <w:r w:rsidRPr="00E50671">
        <w:rPr>
          <w:sz w:val="16"/>
        </w:rPr>
        <w:t xml:space="preserve"> </w:t>
      </w:r>
      <w:r w:rsidRPr="00E50671">
        <w:rPr>
          <w:rStyle w:val="StyleUnderline"/>
        </w:rPr>
        <w:t>the U.S. strategy</w:t>
      </w:r>
      <w:r w:rsidRPr="00E50671">
        <w:rPr>
          <w:sz w:val="16"/>
        </w:rPr>
        <w:t xml:space="preserve"> toward China has </w:t>
      </w:r>
      <w:r w:rsidRPr="00E50671">
        <w:rPr>
          <w:rStyle w:val="StyleUnderline"/>
        </w:rPr>
        <w:t xml:space="preserve">been characterized by </w:t>
      </w:r>
      <w:r w:rsidRPr="00E50671">
        <w:rPr>
          <w:sz w:val="16"/>
        </w:rPr>
        <w:t>comprehensive “</w:t>
      </w:r>
      <w:r w:rsidRPr="00E50671">
        <w:rPr>
          <w:rStyle w:val="StyleUnderline"/>
        </w:rPr>
        <w:t>containment</w:t>
      </w:r>
      <w:r w:rsidRPr="00E50671">
        <w:rPr>
          <w:sz w:val="16"/>
        </w:rPr>
        <w:t xml:space="preserve">,” vicious competition, and systematic confrontation. In the 2017 National Security Strategy of the United States of America and the 2020 United States Strategic Approach to the People’s Republic of China, the U.S. defined China as its foremost competitor and greatest challenge. The </w:t>
      </w:r>
      <w:r w:rsidRPr="00E50671">
        <w:rPr>
          <w:rStyle w:val="StyleUnderline"/>
        </w:rPr>
        <w:t>Trump</w:t>
      </w:r>
      <w:r w:rsidRPr="00E50671">
        <w:rPr>
          <w:sz w:val="16"/>
        </w:rPr>
        <w:t xml:space="preserve"> administration </w:t>
      </w:r>
      <w:r w:rsidRPr="00E50671">
        <w:rPr>
          <w:rStyle w:val="Emphasis"/>
        </w:rPr>
        <w:t>regarded the Indo-Pacific as the core arena of the U.S.-China strategic game</w:t>
      </w:r>
      <w:r w:rsidRPr="00E50671">
        <w:rPr>
          <w:sz w:val="16"/>
        </w:rPr>
        <w:t xml:space="preserve">. The first substantial move to this end was the official renaming of the Pacific Command the “Indo-Pacific Command” on May 30, 2018. In the 2019 Indo-Pacific Strategy Report released by the Trump administration, </w:t>
      </w:r>
      <w:r w:rsidRPr="00E50671">
        <w:rPr>
          <w:rStyle w:val="StyleUnderline"/>
        </w:rPr>
        <w:t>China was described as “a revisionist power</w:t>
      </w:r>
      <w:r w:rsidRPr="00E50671">
        <w:rPr>
          <w:sz w:val="16"/>
        </w:rPr>
        <w:t xml:space="preserve">.” The report pointed out that, “as </w:t>
      </w:r>
      <w:r w:rsidRPr="00E50671">
        <w:rPr>
          <w:rStyle w:val="StyleUnderline"/>
        </w:rPr>
        <w:t>China</w:t>
      </w:r>
      <w:r w:rsidRPr="00E50671">
        <w:rPr>
          <w:sz w:val="16"/>
        </w:rPr>
        <w:t xml:space="preserve"> continues its economic and military ascendance, it </w:t>
      </w:r>
      <w:r w:rsidRPr="00E50671">
        <w:rPr>
          <w:rStyle w:val="StyleUnderline"/>
        </w:rPr>
        <w:t>seeks Indo-Pacific regional hegemony in the near-term and, ultimately, global preeminence</w:t>
      </w:r>
      <w:r w:rsidRPr="00E50671">
        <w:rPr>
          <w:sz w:val="16"/>
        </w:rPr>
        <w:t xml:space="preserve"> in the long-term.” In response, </w:t>
      </w:r>
      <w:r w:rsidRPr="00E50671">
        <w:rPr>
          <w:rStyle w:val="StyleUnderline"/>
        </w:rPr>
        <w:t>the U</w:t>
      </w:r>
      <w:r w:rsidRPr="00E50671">
        <w:rPr>
          <w:sz w:val="16"/>
        </w:rPr>
        <w:t xml:space="preserve">nited </w:t>
      </w:r>
      <w:r w:rsidRPr="00E50671">
        <w:rPr>
          <w:rStyle w:val="StyleUnderline"/>
        </w:rPr>
        <w:t>S</w:t>
      </w:r>
      <w:r w:rsidRPr="00E50671">
        <w:rPr>
          <w:sz w:val="16"/>
        </w:rPr>
        <w:t xml:space="preserve">tates </w:t>
      </w:r>
      <w:r w:rsidRPr="00E50671">
        <w:rPr>
          <w:rStyle w:val="StyleUnderline"/>
        </w:rPr>
        <w:t>must “preserve peace through strength by rebuilding our military</w:t>
      </w:r>
      <w:r w:rsidRPr="00E50671">
        <w:rPr>
          <w:sz w:val="16"/>
        </w:rPr>
        <w:t xml:space="preserve"> so that it remains preeminent, and rely on allies and partners to shoulder a fair share of the burden of responsibility to protect against common threats.”21 The </w:t>
      </w:r>
      <w:r w:rsidRPr="00E50671">
        <w:rPr>
          <w:rStyle w:val="StyleUnderline"/>
        </w:rPr>
        <w:t>Biden</w:t>
      </w:r>
      <w:r w:rsidRPr="00E50671">
        <w:rPr>
          <w:sz w:val="16"/>
        </w:rPr>
        <w:t xml:space="preserve"> administration </w:t>
      </w:r>
      <w:r w:rsidRPr="00E50671">
        <w:rPr>
          <w:rStyle w:val="StyleUnderline"/>
        </w:rPr>
        <w:t>inherited the Trump administration’s strategy</w:t>
      </w:r>
      <w:r w:rsidRPr="00E50671">
        <w:rPr>
          <w:sz w:val="16"/>
        </w:rPr>
        <w:t xml:space="preserve"> toward China. </w:t>
      </w:r>
      <w:r w:rsidRPr="00E50671">
        <w:rPr>
          <w:rStyle w:val="StyleUnderline"/>
        </w:rPr>
        <w:t>The</w:t>
      </w:r>
      <w:r w:rsidRPr="00E50671">
        <w:rPr>
          <w:sz w:val="16"/>
        </w:rPr>
        <w:t xml:space="preserve"> 2022 National Security </w:t>
      </w:r>
      <w:r w:rsidRPr="00E50671">
        <w:rPr>
          <w:rStyle w:val="StyleUnderline"/>
        </w:rPr>
        <w:t>Strategy of the U</w:t>
      </w:r>
      <w:r w:rsidRPr="00E50671">
        <w:rPr>
          <w:sz w:val="16"/>
        </w:rPr>
        <w:t xml:space="preserve">nited </w:t>
      </w:r>
      <w:r w:rsidRPr="00E50671">
        <w:rPr>
          <w:rStyle w:val="StyleUnderline"/>
        </w:rPr>
        <w:t>S</w:t>
      </w:r>
      <w:r w:rsidRPr="00E50671">
        <w:rPr>
          <w:sz w:val="16"/>
        </w:rPr>
        <w:t xml:space="preserve">tates </w:t>
      </w:r>
      <w:r w:rsidRPr="00E50671">
        <w:rPr>
          <w:rStyle w:val="StyleUnderline"/>
        </w:rPr>
        <w:t>begins by stating that</w:t>
      </w:r>
      <w:r w:rsidRPr="00E50671">
        <w:rPr>
          <w:sz w:val="16"/>
        </w:rPr>
        <w:t xml:space="preserve"> “the post-Cold War era is definitively over and </w:t>
      </w:r>
      <w:r w:rsidRPr="00E50671">
        <w:rPr>
          <w:rStyle w:val="StyleUnderline"/>
        </w:rPr>
        <w:t>a competition is underway</w:t>
      </w:r>
      <w:r w:rsidRPr="00E50671">
        <w:rPr>
          <w:sz w:val="16"/>
        </w:rPr>
        <w:t xml:space="preserve"> between the major powers </w:t>
      </w:r>
      <w:r w:rsidRPr="00E50671">
        <w:rPr>
          <w:rStyle w:val="StyleUnderline"/>
        </w:rPr>
        <w:t>to shape what comes next.” The strategy defines China as “the only competitor with both the intent to reshape the international order</w:t>
      </w:r>
      <w:r w:rsidRPr="00E50671">
        <w:rPr>
          <w:sz w:val="16"/>
        </w:rPr>
        <w:t xml:space="preserve"> and, increasingly, the economic, diplomatic, military, and technological power to advance that objective.”22 The word “outcompete” appears ten times in this strategy, while “outcompete China” appears four times. Mike Johnson, Speaker of the U.S. House of Representatives, publicly declared that “communist China is America’s largest geopolitical foe” and “enemy.”23 </w:t>
      </w:r>
      <w:r w:rsidRPr="00E50671">
        <w:rPr>
          <w:rStyle w:val="StyleUnderline"/>
        </w:rPr>
        <w:t>With the unfolding of the strategic competition between China and the United States, the order in the Indo-Pacific region will inevitably undergo</w:t>
      </w:r>
      <w:r w:rsidRPr="00E50671">
        <w:rPr>
          <w:sz w:val="16"/>
        </w:rPr>
        <w:t xml:space="preserve"> division, </w:t>
      </w:r>
      <w:r w:rsidRPr="00E50671">
        <w:rPr>
          <w:rStyle w:val="StyleUnderline"/>
        </w:rPr>
        <w:t>reorganization</w:t>
      </w:r>
      <w:r w:rsidRPr="00E50671">
        <w:rPr>
          <w:sz w:val="16"/>
        </w:rPr>
        <w:t>, and reconstruction.</w:t>
      </w:r>
    </w:p>
    <w:p w14:paraId="65DFAE66" w14:textId="77777777" w:rsidR="002F7709" w:rsidRPr="00E31FC1" w:rsidRDefault="002F7709" w:rsidP="002F7709">
      <w:pPr>
        <w:pStyle w:val="Heading4"/>
      </w:pPr>
      <w:r>
        <w:t>US economic and military policy still focused on Indo-Pacific containment of China</w:t>
      </w:r>
    </w:p>
    <w:p w14:paraId="5132779D" w14:textId="77777777" w:rsidR="002F7709" w:rsidRDefault="002F7709" w:rsidP="002F7709">
      <w:r>
        <w:t xml:space="preserve">Toby </w:t>
      </w:r>
      <w:r w:rsidRPr="00E31FC1">
        <w:rPr>
          <w:rStyle w:val="Style13ptBold"/>
        </w:rPr>
        <w:t>Dalton and</w:t>
      </w:r>
      <w:r>
        <w:t xml:space="preserve"> Anna </w:t>
      </w:r>
      <w:proofErr w:type="spellStart"/>
      <w:r w:rsidRPr="00E31FC1">
        <w:rPr>
          <w:rStyle w:val="Style13ptBold"/>
        </w:rPr>
        <w:t>Bartoux</w:t>
      </w:r>
      <w:proofErr w:type="spellEnd"/>
      <w:r w:rsidRPr="00E31FC1">
        <w:rPr>
          <w:rStyle w:val="Style13ptBold"/>
        </w:rPr>
        <w:t xml:space="preserve"> in 2024</w:t>
      </w:r>
    </w:p>
    <w:p w14:paraId="1823A5D8" w14:textId="77777777" w:rsidR="002F7709" w:rsidRDefault="002F7709" w:rsidP="002F7709">
      <w:r>
        <w:t>senior fellow and co-director of the Nuclear Policy Program at the Carnegie Endowment for International Peace AND research assistant in the Carnegie Nuclear Policy Program; US Policy Toward the Indo-Pacific through 2030: Continuity, Consequences, and Change; 38 North; https://www.38north.org/2024/10/us-policy-toward-the-indo-pacific-through-2030-continuity-consequences-and-change/</w:t>
      </w:r>
    </w:p>
    <w:p w14:paraId="2A9E00D9" w14:textId="77777777" w:rsidR="002F7709" w:rsidRDefault="002F7709" w:rsidP="002F7709">
      <w:pPr>
        <w:rPr>
          <w:sz w:val="16"/>
        </w:rPr>
      </w:pPr>
      <w:r w:rsidRPr="00E31FC1">
        <w:rPr>
          <w:sz w:val="16"/>
        </w:rPr>
        <w:t xml:space="preserve">As viewed from Washington, </w:t>
      </w:r>
      <w:r w:rsidRPr="00E31FC1">
        <w:rPr>
          <w:rStyle w:val="StyleUnderline"/>
        </w:rPr>
        <w:t>the Indo-Pacific problem is mainly driven by Sino-American competition.</w:t>
      </w:r>
      <w:r w:rsidRPr="00E31FC1">
        <w:rPr>
          <w:sz w:val="16"/>
        </w:rPr>
        <w:t xml:space="preserve"> The </w:t>
      </w:r>
      <w:r w:rsidRPr="00E31FC1">
        <w:rPr>
          <w:rStyle w:val="StyleUnderline"/>
        </w:rPr>
        <w:t xml:space="preserve">Trump and Biden </w:t>
      </w:r>
      <w:r w:rsidRPr="00E31FC1">
        <w:rPr>
          <w:sz w:val="16"/>
        </w:rPr>
        <w:t xml:space="preserve">administrations </w:t>
      </w:r>
      <w:r w:rsidRPr="00E31FC1">
        <w:rPr>
          <w:rStyle w:val="StyleUnderline"/>
        </w:rPr>
        <w:t>both described the China challenge in similar terms</w:t>
      </w:r>
      <w:r w:rsidRPr="00E31FC1">
        <w:rPr>
          <w:sz w:val="16"/>
        </w:rPr>
        <w:t xml:space="preserve"> </w:t>
      </w:r>
      <w:r w:rsidRPr="00E31FC1">
        <w:rPr>
          <w:rStyle w:val="StyleUnderline"/>
        </w:rPr>
        <w:t>and amplified policies aimed at strengthening the US hand in that competition</w:t>
      </w:r>
      <w:r w:rsidRPr="00E31FC1">
        <w:rPr>
          <w:sz w:val="16"/>
        </w:rPr>
        <w:t xml:space="preserve">. The Trump administration’s “Free and Open” Indo-Pacific framework and the Biden administration’s Indo-Pacific Strategy speak of China as the principal destabilizing agent whose perceived revisionist aims threaten US interests in the region. Influenced by what they assess as the return of great power competition, both administrations’ National Security Strategy (NSS) documents elaborated on the need to contain China and build a “balance of influence” favorable to the United States. Importantly, four areas of continuity can be observed across the two administrations’ strategies toward the region—trends that seem likely to sustain in a second Trump or Harris administration. </w:t>
      </w:r>
      <w:r w:rsidRPr="00E31FC1">
        <w:rPr>
          <w:rStyle w:val="StyleUnderline"/>
        </w:rPr>
        <w:t xml:space="preserve">The first policy continuity is countering the perceived regional </w:t>
      </w:r>
      <w:r w:rsidRPr="00E31FC1">
        <w:rPr>
          <w:rStyle w:val="StyleUnderline"/>
        </w:rPr>
        <w:lastRenderedPageBreak/>
        <w:t>military threat from China, especially toward Taiwan.</w:t>
      </w:r>
      <w:r w:rsidRPr="00E31FC1">
        <w:rPr>
          <w:sz w:val="16"/>
        </w:rPr>
        <w:t xml:space="preserve"> When he took office in 2017, Donald Trump vowed to preserve US military superiority in Asia. His National Security Strategy (NSS) argued that American “advantages are shrinking as rival states modernize and augment their nuclear and conventional forces,” and—believing that military superiority is predicated on the ability to prevail in areas where the US is weakest relative to its adversary—placed a premium on denying Chinese military superiority around Taiwan. One presidential administration later, Joe Biden’s NSS strikes a similar tone, reaffirming the US would maintain its “capacity to resist any resort to force or coercion against Taiwan,” and adds in his National Defense Strategy (NDS) that the Defense Department’s first priority would be to develop anti-access/area-denial-insensitive strike capabilities. While traveling to Japan in 2022 to meet with Japanese, South Korean, and Australian leaders, Vice President Harris similarly noted that “peace and stability in the Taiwan Strait is an essential feature of a free and open Indo-Pacific” and that the US “will continue to deepen our unofficial ties” with Taipei and “will continue to support Taiwan’s self-defense, consistent with our longstanding policy.” </w:t>
      </w:r>
      <w:r w:rsidRPr="00E31FC1">
        <w:rPr>
          <w:rStyle w:val="StyleUnderline"/>
        </w:rPr>
        <w:t>Both the Trump and Biden administrations emphasized the need to strengthen deterrence against China</w:t>
      </w:r>
      <w:r w:rsidRPr="00E31FC1">
        <w:rPr>
          <w:sz w:val="16"/>
        </w:rPr>
        <w:t xml:space="preserve"> and North Korea </w:t>
      </w:r>
      <w:r w:rsidRPr="00E31FC1">
        <w:rPr>
          <w:rStyle w:val="StyleUnderline"/>
        </w:rPr>
        <w:t>by conducting military deployments, nuclear-capable bomber overflights, and joint exercises with allies.</w:t>
      </w:r>
      <w:r>
        <w:rPr>
          <w:rStyle w:val="StyleUnderline"/>
        </w:rPr>
        <w:t xml:space="preserve"> </w:t>
      </w:r>
      <w:r w:rsidRPr="00E31FC1">
        <w:rPr>
          <w:rStyle w:val="StyleUnderline"/>
        </w:rPr>
        <w:t>A second area of continuity has been the further strengthening of alliances</w:t>
      </w:r>
      <w:r w:rsidRPr="00E31FC1">
        <w:rPr>
          <w:sz w:val="16"/>
        </w:rPr>
        <w:t xml:space="preserve">. Sustaining </w:t>
      </w:r>
      <w:r w:rsidRPr="00E31FC1">
        <w:rPr>
          <w:rStyle w:val="StyleUnderline"/>
        </w:rPr>
        <w:t>a reliable alliance system has been a cornerstone of the US approach</w:t>
      </w:r>
      <w:r w:rsidRPr="00E31FC1">
        <w:rPr>
          <w:sz w:val="16"/>
        </w:rPr>
        <w:t xml:space="preserve"> to the region for over seventy years. In their strategy documents, both the Trump and Biden administrations emphasized the importance of existing security alliances and expanded partnerships via the Quad and related frameworks. Admittedly, during his presidency, Trump was rhetorically more hostile toward the alliances with Japan and South Korea in particular, yet, like his successor, he underwrote actions to sustain those alliances and forge new regional partnerships in the face of mounting Chinese and North Korean pressures. The Biden Administration adopted and drove the Indo-Pacific Strategy further, complemented by strategic asset rotations to the Korean Peninsula and closer trilateral defense and deterrence cooperation with Japan and South Korea. A third area of continuity, underscored by similar language in both administrations’ national security documents, has been the commitment to denuclearization of the Korean Peninsula. Every president since Bill Clinton has, with varying degrees of effort, sought to negotiate constraints on North Korea’s nuclear activities, all under the rubric of denuclearization. The promise of inducements resulting from negotiations has been backed by “maximum pressure” campaigns to convince North Korean leaders to abandon their nuclear ambitions, a policy that continues under Biden and seems likely also to be a feature of a putative Harris administration’s future policy toward the Korean Peninsula. Trump departed from this strategy in form by holding summits and exchanging letters with Kim Jong Un, but not in substance. Finally, </w:t>
      </w:r>
      <w:r w:rsidRPr="00E31FC1">
        <w:rPr>
          <w:rStyle w:val="StyleUnderline"/>
        </w:rPr>
        <w:t>one additional area of continuity between Trump and Biden</w:t>
      </w:r>
      <w:r w:rsidRPr="00E31FC1">
        <w:rPr>
          <w:sz w:val="16"/>
        </w:rPr>
        <w:t xml:space="preserve"> that does not have the same lineage yet is an increasingly prominent element of US strategy toward the region, </w:t>
      </w:r>
      <w:r w:rsidRPr="00E31FC1">
        <w:rPr>
          <w:rStyle w:val="StyleUnderline"/>
        </w:rPr>
        <w:t xml:space="preserve">is a sharp shift away from Sino-American economic interdependence. </w:t>
      </w:r>
      <w:r w:rsidRPr="00E31FC1">
        <w:rPr>
          <w:sz w:val="16"/>
        </w:rPr>
        <w:t xml:space="preserve">The turn toward economic protectionism predated </w:t>
      </w:r>
      <w:r w:rsidRPr="00E31FC1">
        <w:rPr>
          <w:rStyle w:val="StyleUnderline"/>
        </w:rPr>
        <w:t>Trump</w:t>
      </w:r>
      <w:r w:rsidRPr="00E31FC1">
        <w:rPr>
          <w:sz w:val="16"/>
        </w:rPr>
        <w:t xml:space="preserve">, but he </w:t>
      </w:r>
      <w:r w:rsidRPr="00E31FC1">
        <w:rPr>
          <w:rStyle w:val="StyleUnderline"/>
        </w:rPr>
        <w:t>accelerated</w:t>
      </w:r>
      <w:r w:rsidRPr="00E31FC1">
        <w:rPr>
          <w:sz w:val="16"/>
        </w:rPr>
        <w:t xml:space="preserve"> it </w:t>
      </w:r>
      <w:r w:rsidRPr="00E31FC1">
        <w:rPr>
          <w:rStyle w:val="StyleUnderline"/>
        </w:rPr>
        <w:t>by implementing steep tariffs</w:t>
      </w:r>
      <w:r w:rsidRPr="00E31FC1">
        <w:rPr>
          <w:sz w:val="16"/>
        </w:rPr>
        <w:t xml:space="preserve"> on steel and aluminum, which were rapidly followed by additional tariffs on $50 billion worth of Chinese imports. </w:t>
      </w:r>
      <w:r w:rsidRPr="00E31FC1">
        <w:rPr>
          <w:rStyle w:val="StyleUnderline"/>
        </w:rPr>
        <w:t xml:space="preserve">The ensuing trade war set-off a process of partial economic de-coupling </w:t>
      </w:r>
      <w:r w:rsidRPr="00E31FC1">
        <w:rPr>
          <w:sz w:val="16"/>
        </w:rPr>
        <w:t xml:space="preserve">– or “de-risking” as the Biden administration has termed it. China-US trade fell by 14.5% between 2022 and the first half of 2023. Like Trump, </w:t>
      </w:r>
      <w:r w:rsidRPr="00E31FC1">
        <w:rPr>
          <w:rStyle w:val="StyleUnderline"/>
        </w:rPr>
        <w:t>Biden’s strategy documents all point to Chinese economic coercion and weaponization of interconnectivity as reasons for the US to strengthen its economic competitiveness and impose costs via tariffs</w:t>
      </w:r>
      <w:r w:rsidRPr="00E31FC1">
        <w:rPr>
          <w:sz w:val="16"/>
        </w:rPr>
        <w:t xml:space="preserve">, sanctions, and export controls. Harris has few antecedents on trade policy, but in her presidential debate with Trump in September 2024, she charged that Trump “sold us out on China” by “selling American chips to China to help them improve and modernize their military,” and advocated for targeted restrictions, particularly on AI and quantum computing, coordinated with US allies. </w:t>
      </w:r>
    </w:p>
    <w:p w14:paraId="0A935336" w14:textId="77777777" w:rsidR="002F7709" w:rsidRPr="002F7709" w:rsidRDefault="002F7709" w:rsidP="002F7709"/>
    <w:p w14:paraId="50EBF1F1" w14:textId="69EB1295" w:rsidR="002F7709" w:rsidRPr="002F7709" w:rsidRDefault="008643EE" w:rsidP="008643EE">
      <w:pPr>
        <w:pStyle w:val="Heading3"/>
      </w:pPr>
      <w:r>
        <w:lastRenderedPageBreak/>
        <w:t xml:space="preserve">At: </w:t>
      </w:r>
      <w:proofErr w:type="spellStart"/>
      <w:r>
        <w:t>Squo</w:t>
      </w:r>
      <w:proofErr w:type="spellEnd"/>
      <w:r>
        <w:t xml:space="preserve"> Fails- Indo-Pacific</w:t>
      </w:r>
    </w:p>
    <w:p w14:paraId="4A0BFA13" w14:textId="77777777" w:rsidR="008643EE" w:rsidRPr="008643EE" w:rsidRDefault="008643EE" w:rsidP="008643EE">
      <w:pPr>
        <w:pStyle w:val="Heading4"/>
      </w:pPr>
      <w:r>
        <w:t>US focus on Indo-Pacific solves now- contains China and aligns objectives</w:t>
      </w:r>
    </w:p>
    <w:p w14:paraId="48857934" w14:textId="77777777" w:rsidR="008643EE" w:rsidRPr="00783668" w:rsidRDefault="008643EE" w:rsidP="008643EE">
      <w:r w:rsidRPr="00783668">
        <w:t xml:space="preserve">Chen </w:t>
      </w:r>
      <w:r w:rsidRPr="00783668">
        <w:rPr>
          <w:rStyle w:val="Style13ptBold"/>
        </w:rPr>
        <w:t>Jimin in 2023</w:t>
      </w:r>
    </w:p>
    <w:p w14:paraId="4387929D" w14:textId="77777777" w:rsidR="008643EE" w:rsidRPr="00783668" w:rsidRDefault="008643EE" w:rsidP="008643EE">
      <w:r w:rsidRPr="00783668">
        <w:t xml:space="preserve">Guest Researcher, Center for Peace and Development Studies, China Association for International Friendly; Assessing U.S. Indo-Pacific Strategy; </w:t>
      </w:r>
      <w:hyperlink r:id="rId11" w:history="1">
        <w:r w:rsidRPr="00783668">
          <w:rPr>
            <w:rStyle w:val="Hyperlink"/>
          </w:rPr>
          <w:t>https://www.chinausfocus.com/peace-security/assessing-us-indo-pacific-strategy</w:t>
        </w:r>
      </w:hyperlink>
    </w:p>
    <w:p w14:paraId="431058E4" w14:textId="77777777" w:rsidR="008643EE" w:rsidRPr="00783668" w:rsidRDefault="008643EE" w:rsidP="008643EE">
      <w:pPr>
        <w:rPr>
          <w:sz w:val="14"/>
        </w:rPr>
      </w:pPr>
      <w:r w:rsidRPr="00783668">
        <w:rPr>
          <w:sz w:val="14"/>
        </w:rPr>
        <w:t xml:space="preserve">Since the announcement by </w:t>
      </w:r>
      <w:r w:rsidRPr="00783668">
        <w:rPr>
          <w:rStyle w:val="StyleUnderline"/>
        </w:rPr>
        <w:t>the U</w:t>
      </w:r>
      <w:r w:rsidRPr="00783668">
        <w:rPr>
          <w:sz w:val="14"/>
        </w:rPr>
        <w:t xml:space="preserve">nited </w:t>
      </w:r>
      <w:r w:rsidRPr="00783668">
        <w:rPr>
          <w:rStyle w:val="StyleUnderline"/>
        </w:rPr>
        <w:t>S</w:t>
      </w:r>
      <w:r w:rsidRPr="00783668">
        <w:rPr>
          <w:sz w:val="14"/>
        </w:rPr>
        <w:t xml:space="preserve">tates of its Indo-Pacific vision in 2017 and the release of its </w:t>
      </w:r>
      <w:r w:rsidRPr="00783668">
        <w:rPr>
          <w:rStyle w:val="StyleUnderline"/>
        </w:rPr>
        <w:t>Indo-Pacific Strategy</w:t>
      </w:r>
      <w:r w:rsidRPr="00783668">
        <w:rPr>
          <w:sz w:val="14"/>
        </w:rPr>
        <w:t xml:space="preserve"> in 2018 — as well as its implementation of military, political, economic, diplomatic, and technological policies — the U.S. strategy </w:t>
      </w:r>
      <w:r w:rsidRPr="00783668">
        <w:rPr>
          <w:rStyle w:val="StyleUnderline"/>
        </w:rPr>
        <w:t xml:space="preserve">has made significant progress at </w:t>
      </w:r>
      <w:r w:rsidRPr="00783668">
        <w:rPr>
          <w:sz w:val="14"/>
        </w:rPr>
        <w:t xml:space="preserve">the cognitive, </w:t>
      </w:r>
      <w:r w:rsidRPr="00783668">
        <w:rPr>
          <w:rStyle w:val="StyleUnderline"/>
        </w:rPr>
        <w:t>policy and strategic levels.</w:t>
      </w:r>
      <w:r>
        <w:rPr>
          <w:rStyle w:val="StyleUnderline"/>
        </w:rPr>
        <w:t xml:space="preserve"> </w:t>
      </w:r>
      <w:r w:rsidRPr="00783668">
        <w:rPr>
          <w:sz w:val="14"/>
        </w:rPr>
        <w:t xml:space="preserve">First, </w:t>
      </w:r>
      <w:r w:rsidRPr="00783668">
        <w:rPr>
          <w:rStyle w:val="StyleUnderline"/>
        </w:rPr>
        <w:t>the</w:t>
      </w:r>
      <w:r w:rsidRPr="00783668">
        <w:rPr>
          <w:sz w:val="14"/>
        </w:rPr>
        <w:t xml:space="preserve"> Indo-Pacific </w:t>
      </w:r>
      <w:r w:rsidRPr="00783668">
        <w:rPr>
          <w:rStyle w:val="StyleUnderline"/>
        </w:rPr>
        <w:t xml:space="preserve">Strategy has </w:t>
      </w:r>
      <w:r w:rsidRPr="00783668">
        <w:rPr>
          <w:sz w:val="14"/>
        </w:rPr>
        <w:t xml:space="preserve">not only </w:t>
      </w:r>
      <w:r w:rsidRPr="00783668">
        <w:rPr>
          <w:rStyle w:val="StyleUnderline"/>
        </w:rPr>
        <w:t>raised Americans’ awareness</w:t>
      </w:r>
      <w:r w:rsidRPr="00783668">
        <w:rPr>
          <w:sz w:val="14"/>
        </w:rPr>
        <w:t xml:space="preserve"> of the importance of the Indo-Pacific region </w:t>
      </w:r>
      <w:r w:rsidRPr="00783668">
        <w:rPr>
          <w:rStyle w:val="StyleUnderline"/>
        </w:rPr>
        <w:t>but has also gained</w:t>
      </w:r>
      <w:r w:rsidRPr="00783668">
        <w:rPr>
          <w:sz w:val="14"/>
        </w:rPr>
        <w:t xml:space="preserve"> attention and </w:t>
      </w:r>
      <w:r w:rsidRPr="00783668">
        <w:rPr>
          <w:rStyle w:val="StyleUnderline"/>
        </w:rPr>
        <w:t>policy follow-ups from other major countries</w:t>
      </w:r>
      <w:r w:rsidRPr="00783668">
        <w:rPr>
          <w:sz w:val="14"/>
        </w:rPr>
        <w:t xml:space="preserve"> or groups of countries to that region. The U.S. strategic community’s </w:t>
      </w:r>
      <w:r w:rsidRPr="00783668">
        <w:rPr>
          <w:rStyle w:val="StyleUnderline"/>
        </w:rPr>
        <w:t>awareness of the importance of the</w:t>
      </w:r>
      <w:r w:rsidRPr="00783668">
        <w:rPr>
          <w:sz w:val="14"/>
        </w:rPr>
        <w:t xml:space="preserve"> Indo-Pacific </w:t>
      </w:r>
      <w:r w:rsidRPr="00783668">
        <w:rPr>
          <w:rStyle w:val="StyleUnderline"/>
        </w:rPr>
        <w:t>region has increased significantly</w:t>
      </w:r>
      <w:r w:rsidRPr="00783668">
        <w:rPr>
          <w:sz w:val="14"/>
        </w:rPr>
        <w:t xml:space="preserve">, and the Republican and Democratic parties have found a high degree of agreement. </w:t>
      </w:r>
      <w:r w:rsidRPr="00783668">
        <w:rPr>
          <w:rStyle w:val="StyleUnderline"/>
        </w:rPr>
        <w:t>This strengthens the</w:t>
      </w:r>
      <w:r w:rsidRPr="00783668">
        <w:rPr>
          <w:sz w:val="14"/>
        </w:rPr>
        <w:t xml:space="preserve"> will and </w:t>
      </w:r>
      <w:r w:rsidRPr="00783668">
        <w:rPr>
          <w:rStyle w:val="StyleUnderline"/>
        </w:rPr>
        <w:t>determination of the U.S. to promote the strategy</w:t>
      </w:r>
      <w:r w:rsidRPr="00783668">
        <w:rPr>
          <w:sz w:val="14"/>
        </w:rPr>
        <w:t xml:space="preserve"> </w:t>
      </w:r>
      <w:r w:rsidRPr="00783668">
        <w:rPr>
          <w:rStyle w:val="StyleUnderline"/>
        </w:rPr>
        <w:t>and</w:t>
      </w:r>
      <w:r w:rsidRPr="00783668">
        <w:rPr>
          <w:sz w:val="14"/>
        </w:rPr>
        <w:t xml:space="preserve"> </w:t>
      </w:r>
      <w:r w:rsidRPr="00783668">
        <w:rPr>
          <w:rStyle w:val="StyleUnderline"/>
        </w:rPr>
        <w:t>helps maintain its stability</w:t>
      </w:r>
      <w:r w:rsidRPr="00783668">
        <w:rPr>
          <w:sz w:val="14"/>
        </w:rPr>
        <w:t xml:space="preserve"> and continuity. In addition, the strategy has effectively focused the international community’s attention on the region. The United States is not the first country to use the Indo-Pacific concept, nor is it the first to focus on the region at the policy level, but the promotion of the Indo-Pacific concept at the international level and the widespread attention of the international community to the region are directly related to the high-profile proposal of the United States. </w:t>
      </w:r>
      <w:r w:rsidRPr="00783668">
        <w:rPr>
          <w:rStyle w:val="StyleUnderline"/>
        </w:rPr>
        <w:t>With</w:t>
      </w:r>
      <w:r w:rsidRPr="00783668">
        <w:rPr>
          <w:sz w:val="14"/>
        </w:rPr>
        <w:t xml:space="preserve"> the gradual clarification and steady </w:t>
      </w:r>
      <w:r w:rsidRPr="00783668">
        <w:rPr>
          <w:rStyle w:val="StyleUnderline"/>
        </w:rPr>
        <w:t>progress of the Indo-Pacific Strategy</w:t>
      </w:r>
      <w:r w:rsidRPr="00783668">
        <w:rPr>
          <w:sz w:val="14"/>
        </w:rPr>
        <w:t xml:space="preserve">, countries or </w:t>
      </w:r>
      <w:r w:rsidRPr="00783668">
        <w:rPr>
          <w:rStyle w:val="StyleUnderline"/>
        </w:rPr>
        <w:t>regional organizations have put forward their own strategies</w:t>
      </w:r>
      <w:r w:rsidRPr="00783668">
        <w:rPr>
          <w:sz w:val="14"/>
        </w:rPr>
        <w:t xml:space="preserve"> or ideas. By contrast, the attention of non-Indo-Pacific countries is even greater and more high-profile at the policy level. France, Germany, the European Union and Canada have all introduced their own Indo-Pacific strategies. As a result, the region is not only the direction toward which the U.S. strategic focus has shifted but has even become the center — where the world’s major strategic thinking is directed. The attention of countries or groups of countries inside and outside the region have, to a certain extent, coordinated with or responded to the United States as it implements its Indo-Pacific Strategy. Second, </w:t>
      </w:r>
      <w:r w:rsidRPr="00783668">
        <w:rPr>
          <w:rStyle w:val="StyleUnderline"/>
        </w:rPr>
        <w:t>the overall policy structure of the U.S. Indo-Pacific Strategy has</w:t>
      </w:r>
      <w:r w:rsidRPr="00783668">
        <w:rPr>
          <w:sz w:val="14"/>
        </w:rPr>
        <w:t xml:space="preserve"> been formed and has </w:t>
      </w:r>
      <w:r w:rsidRPr="00783668">
        <w:rPr>
          <w:rStyle w:val="StyleUnderline"/>
        </w:rPr>
        <w:t xml:space="preserve">been continuously </w:t>
      </w:r>
      <w:r w:rsidRPr="00783668">
        <w:rPr>
          <w:sz w:val="14"/>
        </w:rPr>
        <w:t xml:space="preserve">enriched and </w:t>
      </w:r>
      <w:r w:rsidRPr="00783668">
        <w:rPr>
          <w:rStyle w:val="StyleUnderline"/>
        </w:rPr>
        <w:t>improved</w:t>
      </w:r>
      <w:r w:rsidRPr="00783668">
        <w:rPr>
          <w:sz w:val="14"/>
        </w:rPr>
        <w:t xml:space="preserve">. This is mainly reflected in the fact that </w:t>
      </w:r>
      <w:r w:rsidRPr="00783668">
        <w:rPr>
          <w:rStyle w:val="StyleUnderline"/>
        </w:rPr>
        <w:t>the strategy has clear</w:t>
      </w:r>
      <w:r w:rsidRPr="00783668">
        <w:rPr>
          <w:sz w:val="14"/>
        </w:rPr>
        <w:t xml:space="preserve"> strategic </w:t>
      </w:r>
      <w:r w:rsidRPr="00783668">
        <w:rPr>
          <w:rStyle w:val="StyleUnderline"/>
        </w:rPr>
        <w:t>objectives</w:t>
      </w:r>
      <w:r w:rsidRPr="00783668">
        <w:rPr>
          <w:sz w:val="14"/>
        </w:rPr>
        <w:t xml:space="preserve">, clear strategic </w:t>
      </w:r>
      <w:r w:rsidRPr="00783668">
        <w:rPr>
          <w:rStyle w:val="StyleUnderline"/>
        </w:rPr>
        <w:t>targets</w:t>
      </w:r>
      <w:r w:rsidRPr="00783668">
        <w:rPr>
          <w:sz w:val="14"/>
        </w:rPr>
        <w:t xml:space="preserve"> </w:t>
      </w:r>
      <w:r w:rsidRPr="00783668">
        <w:rPr>
          <w:rStyle w:val="StyleUnderline"/>
        </w:rPr>
        <w:t>and a</w:t>
      </w:r>
      <w:r w:rsidRPr="00783668">
        <w:rPr>
          <w:sz w:val="14"/>
        </w:rPr>
        <w:t xml:space="preserve"> relatively </w:t>
      </w:r>
      <w:r w:rsidRPr="00783668">
        <w:rPr>
          <w:rStyle w:val="Emphasis"/>
        </w:rPr>
        <w:t>balanced policy system</w:t>
      </w:r>
      <w:r w:rsidRPr="00783668">
        <w:rPr>
          <w:sz w:val="14"/>
        </w:rPr>
        <w:t xml:space="preserve">. The </w:t>
      </w:r>
      <w:r w:rsidRPr="00783668">
        <w:rPr>
          <w:rStyle w:val="StyleUnderline"/>
        </w:rPr>
        <w:t>Trump</w:t>
      </w:r>
      <w:r w:rsidRPr="00783668">
        <w:rPr>
          <w:sz w:val="14"/>
        </w:rPr>
        <w:t xml:space="preserve"> administration basically </w:t>
      </w:r>
      <w:r w:rsidRPr="00783668">
        <w:rPr>
          <w:rStyle w:val="StyleUnderline"/>
        </w:rPr>
        <w:t>built a whole-of-government</w:t>
      </w:r>
      <w:r w:rsidRPr="00783668">
        <w:rPr>
          <w:sz w:val="14"/>
        </w:rPr>
        <w:t xml:space="preserve">, whole-of-society, whole-of-field </w:t>
      </w:r>
      <w:r w:rsidRPr="00783668">
        <w:rPr>
          <w:rStyle w:val="StyleUnderline"/>
        </w:rPr>
        <w:t>policy framework</w:t>
      </w:r>
      <w:r w:rsidRPr="00783668">
        <w:rPr>
          <w:sz w:val="14"/>
        </w:rPr>
        <w:t xml:space="preserve"> for it. The Biden administration has absorbed this policy framework in its entirety and further improved it, most notably in terms of systemic and balanced policies. From a policy perspective, while maintaining strategic investment and high-profile involvement in the security aspects of the Indo-Pacific region, the U.S. has paid more attention to policy design and implementation in other areas. In particular, it launched the Indo-Pacific Economic Framework for Prosperity and built an economic platform to promote its strategy. From the perspective of topics, the U.S. has not only strengthened its focus on traditional security areas but also incorporated non-traditional security topics into the Indo-Pacific Strategy, such as climate change, disaster relief and epidemic prevention and control, in response to the concerns of some regional countries to a certain extent. From the perspective of governing philosophy, the Biden administration has revised the Trump administration’s “America first” principle, revived traditional multilateralism, and repaired and developed alliances and partnerships — such as upgrading the U.S.-Japan-India-Australia Quadrilateral Security Dialogue and building the AUKUS trilateral security partnership between Australia, the United Kingdom and the United States — to revive U.S. dominance in international organizations and multilateral platforms. Third, </w:t>
      </w:r>
      <w:r w:rsidRPr="00783668">
        <w:rPr>
          <w:rStyle w:val="StyleUnderline"/>
        </w:rPr>
        <w:t>the U.S. Indo-Pacific Strategy poses a greater challenge to China</w:t>
      </w:r>
      <w:r w:rsidRPr="00783668">
        <w:rPr>
          <w:sz w:val="14"/>
        </w:rPr>
        <w:t xml:space="preserve">. The U.S. defines China as a strategic competitor that poses an all-encompassing challenge to it. The U.S. Department of Defense calls China a pacing challenge. This means that </w:t>
      </w:r>
      <w:r w:rsidRPr="00783668">
        <w:rPr>
          <w:rStyle w:val="StyleUnderline"/>
        </w:rPr>
        <w:t>relative gains have become a primary consideration in U.S. policy toward China</w:t>
      </w:r>
      <w:r w:rsidRPr="00783668">
        <w:rPr>
          <w:sz w:val="14"/>
        </w:rPr>
        <w:t>, with the result that the United States is less likely to cooperate and is more inclined to delay and curb China’s development. In this context</w:t>
      </w:r>
      <w:r w:rsidRPr="00783668">
        <w:rPr>
          <w:rStyle w:val="StyleUnderline"/>
        </w:rPr>
        <w:t>, the U.S. Indo-Pacific Strategy puts direct pressure on China</w:t>
      </w:r>
      <w:r w:rsidRPr="00783668">
        <w:rPr>
          <w:sz w:val="14"/>
        </w:rPr>
        <w:t xml:space="preserve"> by gaining geographical proximity, </w:t>
      </w:r>
      <w:r w:rsidRPr="00783668">
        <w:rPr>
          <w:rStyle w:val="StyleUnderline"/>
        </w:rPr>
        <w:t>and it exerts indirect pressure on China’s development</w:t>
      </w:r>
      <w:r w:rsidRPr="00783668">
        <w:rPr>
          <w:sz w:val="14"/>
        </w:rPr>
        <w:t xml:space="preserve"> </w:t>
      </w:r>
      <w:r w:rsidRPr="00783668">
        <w:rPr>
          <w:rStyle w:val="StyleUnderline"/>
        </w:rPr>
        <w:t>by shaping the regional environment</w:t>
      </w:r>
      <w:r w:rsidRPr="00783668">
        <w:rPr>
          <w:sz w:val="14"/>
        </w:rPr>
        <w:t xml:space="preserve">, with the ultimate goal, obviously, of serving its grand strategy of outcompeting China — in short, to “win.” </w:t>
      </w:r>
      <w:r w:rsidRPr="00783668">
        <w:rPr>
          <w:rStyle w:val="StyleUnderline"/>
        </w:rPr>
        <w:t>There is no doubt that the Indo-Pacific Strategy has exerted considerable pressure on China’s sovereignty and security interests</w:t>
      </w:r>
      <w:r w:rsidRPr="00783668">
        <w:rPr>
          <w:sz w:val="14"/>
        </w:rPr>
        <w:t xml:space="preserve"> (the Taiwan question is the most concentrated and obvious manifestation), </w:t>
      </w:r>
      <w:r w:rsidRPr="00783668">
        <w:rPr>
          <w:rStyle w:val="StyleUnderline"/>
        </w:rPr>
        <w:t>bringing more</w:t>
      </w:r>
      <w:r w:rsidRPr="00783668">
        <w:rPr>
          <w:sz w:val="14"/>
        </w:rPr>
        <w:t xml:space="preserve"> complexity and </w:t>
      </w:r>
      <w:r w:rsidRPr="00783668">
        <w:rPr>
          <w:rStyle w:val="StyleUnderline"/>
        </w:rPr>
        <w:t>uncertainty to China’s development environment</w:t>
      </w:r>
      <w:r w:rsidRPr="00783668">
        <w:rPr>
          <w:sz w:val="14"/>
        </w:rPr>
        <w:t xml:space="preserve"> </w:t>
      </w:r>
      <w:r w:rsidRPr="00783668">
        <w:rPr>
          <w:rStyle w:val="Emphasis"/>
        </w:rPr>
        <w:t>and forcing China to focus more energy and resources on the</w:t>
      </w:r>
      <w:r w:rsidRPr="00783668">
        <w:rPr>
          <w:sz w:val="14"/>
        </w:rPr>
        <w:t xml:space="preserve"> Asia-Pacific </w:t>
      </w:r>
      <w:r w:rsidRPr="00783668">
        <w:rPr>
          <w:rStyle w:val="Emphasis"/>
        </w:rPr>
        <w:t>region</w:t>
      </w:r>
      <w:r w:rsidRPr="00783668">
        <w:rPr>
          <w:rStyle w:val="StyleUnderline"/>
        </w:rPr>
        <w:t>. This will</w:t>
      </w:r>
      <w:r w:rsidRPr="00783668">
        <w:rPr>
          <w:sz w:val="14"/>
        </w:rPr>
        <w:t xml:space="preserve">, to a certain extent, </w:t>
      </w:r>
      <w:r w:rsidRPr="00783668">
        <w:rPr>
          <w:rStyle w:val="Emphasis"/>
        </w:rPr>
        <w:t>alleviate the competitive pressure that the U</w:t>
      </w:r>
      <w:r w:rsidRPr="00783668">
        <w:rPr>
          <w:sz w:val="14"/>
        </w:rPr>
        <w:t xml:space="preserve">nited </w:t>
      </w:r>
      <w:r w:rsidRPr="00783668">
        <w:rPr>
          <w:rStyle w:val="Emphasis"/>
        </w:rPr>
        <w:t>S</w:t>
      </w:r>
      <w:r w:rsidRPr="00783668">
        <w:rPr>
          <w:sz w:val="14"/>
        </w:rPr>
        <w:t xml:space="preserve">tates </w:t>
      </w:r>
      <w:r w:rsidRPr="00783668">
        <w:rPr>
          <w:rStyle w:val="Emphasis"/>
        </w:rPr>
        <w:t>faces from China at the global level</w:t>
      </w:r>
      <w:r w:rsidRPr="00783668">
        <w:rPr>
          <w:sz w:val="14"/>
        </w:rPr>
        <w:t xml:space="preserve">. From the perspective of China-U.S. strategic competition, </w:t>
      </w:r>
      <w:r w:rsidRPr="00783668">
        <w:rPr>
          <w:rStyle w:val="Emphasis"/>
        </w:rPr>
        <w:t>the Indo-Pacific Strategy has to some extent served as a counterweight to China’s development strategy and process</w:t>
      </w:r>
      <w:r w:rsidRPr="00783668">
        <w:rPr>
          <w:sz w:val="14"/>
        </w:rPr>
        <w:t>.</w:t>
      </w:r>
    </w:p>
    <w:p w14:paraId="652F0415" w14:textId="77777777" w:rsidR="008643EE" w:rsidRPr="00783668" w:rsidRDefault="008643EE" w:rsidP="008643EE">
      <w:pPr>
        <w:rPr>
          <w:sz w:val="14"/>
        </w:rPr>
      </w:pPr>
    </w:p>
    <w:p w14:paraId="396A0EE4" w14:textId="53677FC4" w:rsidR="001E5944" w:rsidRDefault="001E5944" w:rsidP="001E5944">
      <w:pPr>
        <w:pStyle w:val="Heading2"/>
      </w:pPr>
      <w:r>
        <w:lastRenderedPageBreak/>
        <w:t>Links</w:t>
      </w:r>
    </w:p>
    <w:p w14:paraId="449D6DE0" w14:textId="668D04E3" w:rsidR="001E5944" w:rsidRDefault="001E5944" w:rsidP="001E5944"/>
    <w:p w14:paraId="75DA1DA9" w14:textId="77777777" w:rsidR="004B00DA" w:rsidRDefault="004B00DA" w:rsidP="004B00DA">
      <w:pPr>
        <w:pStyle w:val="Heading3"/>
      </w:pPr>
      <w:r>
        <w:lastRenderedPageBreak/>
        <w:t>Generic- Defer to Indo-Pacific</w:t>
      </w:r>
    </w:p>
    <w:p w14:paraId="4BB0E0F1" w14:textId="77777777" w:rsidR="004B00DA" w:rsidRPr="004B00DA" w:rsidRDefault="004B00DA" w:rsidP="004B00DA"/>
    <w:p w14:paraId="5BB263D4" w14:textId="77777777" w:rsidR="004B00DA" w:rsidRPr="005603A1" w:rsidRDefault="004B00DA" w:rsidP="004B00DA">
      <w:pPr>
        <w:pStyle w:val="Heading4"/>
      </w:pPr>
      <w:r>
        <w:t xml:space="preserve">Increased militarization in any region forces tradeoffs- defer to the Indo-Pacific- it’s more important for countering China and preserving </w:t>
      </w:r>
      <w:proofErr w:type="spellStart"/>
      <w:r>
        <w:t>heg</w:t>
      </w:r>
      <w:proofErr w:type="spellEnd"/>
    </w:p>
    <w:p w14:paraId="65AC9388" w14:textId="77777777" w:rsidR="004B00DA" w:rsidRPr="00660404" w:rsidRDefault="004B00DA" w:rsidP="004B00DA">
      <w:r w:rsidRPr="00660404">
        <w:t xml:space="preserve">Robert D. </w:t>
      </w:r>
      <w:proofErr w:type="spellStart"/>
      <w:r w:rsidRPr="00660404">
        <w:rPr>
          <w:rStyle w:val="Style13ptBold"/>
        </w:rPr>
        <w:t>Blackwill</w:t>
      </w:r>
      <w:proofErr w:type="spellEnd"/>
      <w:r w:rsidRPr="00660404">
        <w:rPr>
          <w:rStyle w:val="Style13ptBold"/>
        </w:rPr>
        <w:t xml:space="preserve"> and</w:t>
      </w:r>
      <w:r w:rsidRPr="00660404">
        <w:t xml:space="preserve"> Richard </w:t>
      </w:r>
      <w:r w:rsidRPr="00660404">
        <w:rPr>
          <w:rStyle w:val="Style13ptBold"/>
        </w:rPr>
        <w:t>Fontaine in 2024</w:t>
      </w:r>
    </w:p>
    <w:p w14:paraId="28A4A83E" w14:textId="77777777" w:rsidR="004B00DA" w:rsidRPr="00660404" w:rsidRDefault="004B00DA" w:rsidP="004B00DA">
      <w:r w:rsidRPr="00660404">
        <w:t xml:space="preserve">Henry A. Kissinger Senior Fellow for U.S. foreign policy at the Council on Foreign Relations, and a Senior Fellow at Harvard Kennedy School’s </w:t>
      </w:r>
      <w:proofErr w:type="spellStart"/>
      <w:r w:rsidRPr="00660404">
        <w:t>Belfer</w:t>
      </w:r>
      <w:proofErr w:type="spellEnd"/>
      <w:r w:rsidRPr="00660404">
        <w:t xml:space="preserve"> Center for Science and International Affairs; CEO of the Center for a New American Security; The U.S. Pivot to Asia and American Grand Strategy; Center for International Relations and Sustainable Development; </w:t>
      </w:r>
      <w:hyperlink r:id="rId12" w:history="1">
        <w:r w:rsidRPr="00660404">
          <w:rPr>
            <w:rStyle w:val="Hyperlink"/>
          </w:rPr>
          <w:t>https://www.cirsd.org/en/horizons/horizons-autumn-2024--issue-no-28/the-us-pivot-to-</w:t>
        </w:r>
        <w:proofErr w:type="spellStart"/>
        <w:r w:rsidRPr="00660404">
          <w:rPr>
            <w:rStyle w:val="Hyperlink"/>
          </w:rPr>
          <w:t>asia</w:t>
        </w:r>
        <w:proofErr w:type="spellEnd"/>
        <w:r w:rsidRPr="00660404">
          <w:rPr>
            <w:rStyle w:val="Hyperlink"/>
          </w:rPr>
          <w:t>-and-</w:t>
        </w:r>
        <w:proofErr w:type="spellStart"/>
        <w:r w:rsidRPr="00660404">
          <w:rPr>
            <w:rStyle w:val="Hyperlink"/>
          </w:rPr>
          <w:t>american</w:t>
        </w:r>
        <w:proofErr w:type="spellEnd"/>
        <w:r w:rsidRPr="00660404">
          <w:rPr>
            <w:rStyle w:val="Hyperlink"/>
          </w:rPr>
          <w:t>-grand-strategy</w:t>
        </w:r>
      </w:hyperlink>
    </w:p>
    <w:p w14:paraId="4FD71236" w14:textId="77777777" w:rsidR="004B00DA" w:rsidRDefault="004B00DA" w:rsidP="004B00DA">
      <w:pPr>
        <w:rPr>
          <w:rStyle w:val="StyleUnderline"/>
        </w:rPr>
      </w:pPr>
      <w:r w:rsidRPr="002B26F8">
        <w:rPr>
          <w:rStyle w:val="StyleUnderline"/>
        </w:rPr>
        <w:t>The U</w:t>
      </w:r>
      <w:r w:rsidRPr="00660404">
        <w:rPr>
          <w:sz w:val="16"/>
        </w:rPr>
        <w:t xml:space="preserve">nited </w:t>
      </w:r>
      <w:r w:rsidRPr="002B26F8">
        <w:rPr>
          <w:rStyle w:val="StyleUnderline"/>
        </w:rPr>
        <w:t>S</w:t>
      </w:r>
      <w:r w:rsidRPr="00660404">
        <w:rPr>
          <w:sz w:val="16"/>
        </w:rPr>
        <w:t xml:space="preserve">tates is and </w:t>
      </w:r>
      <w:r w:rsidRPr="002B26F8">
        <w:rPr>
          <w:rStyle w:val="StyleUnderline"/>
        </w:rPr>
        <w:t>should remain a global power</w:t>
      </w:r>
      <w:r w:rsidRPr="00660404">
        <w:rPr>
          <w:sz w:val="16"/>
        </w:rPr>
        <w:t xml:space="preserve">, </w:t>
      </w:r>
      <w:r w:rsidRPr="002B26F8">
        <w:rPr>
          <w:rStyle w:val="StyleUnderline"/>
        </w:rPr>
        <w:t>and so a renewed pivot to Asia must account</w:t>
      </w:r>
      <w:r w:rsidRPr="00660404">
        <w:rPr>
          <w:sz w:val="16"/>
        </w:rPr>
        <w:t xml:space="preserve"> </w:t>
      </w:r>
      <w:r w:rsidRPr="002B26F8">
        <w:rPr>
          <w:rStyle w:val="Emphasis"/>
        </w:rPr>
        <w:t>for attention and resources devoted to other regions</w:t>
      </w:r>
      <w:r w:rsidRPr="00660404">
        <w:rPr>
          <w:sz w:val="16"/>
        </w:rPr>
        <w:t xml:space="preserve"> and issues. In identifying resources that might be drawn on, policymakers should be able to demonstrate that </w:t>
      </w:r>
      <w:r w:rsidRPr="002B26F8">
        <w:rPr>
          <w:rStyle w:val="Emphasis"/>
        </w:rPr>
        <w:t>the benefits of doing more in the Indo-Pacific outweigh the likely costs of doing less elsewhere</w:t>
      </w:r>
      <w:r w:rsidRPr="00660404">
        <w:rPr>
          <w:sz w:val="16"/>
        </w:rPr>
        <w:t xml:space="preserve">. </w:t>
      </w:r>
      <w:r w:rsidRPr="002B26F8">
        <w:rPr>
          <w:rStyle w:val="StyleUnderline"/>
        </w:rPr>
        <w:t>And when the calculation suggests that a shift in priorities is warranted, such a decision should be discussed thoroughly with allies and partners</w:t>
      </w:r>
      <w:r w:rsidRPr="00660404">
        <w:rPr>
          <w:sz w:val="16"/>
        </w:rPr>
        <w:t xml:space="preserve"> and made with as much specificity as possible—based on a particular set of policy tools or military deployments—rather than on the abstract basis that simply doing more is better. Pivoting to Asia cannot mean the abandonment of key commitments elsewhere. Americans, after all, care not only about forestalling Chinese hegemony in Asia, but also about preventing terrorist attacks originating in the Middle East or Afghanistan, punishing and helping reverse Russian aggression in Europe, deterring Iranian malfeasance, ensuring Israel’s defense, securing energy supplies and sea lanes, combating climate change and dangers to public health, and helping developing nations improve their quality of life. America’s ability to sustain focus on the long-term challenge of China depends on the lack of acute, threatening crises in Europe and the Middle East. By pulling troops completely from Iraq in 2011, for instance, the Obama Administration did not redeploy them to Asia but instead ensured America’s return. The same sadly may be the case in Afghanistan. Sustaining a low level of U.S. military presence, diplomatic engagement, or funding in key non-Asia areas could aid, rather than undermine, Washington’s pivot to Asia. America should tilt toward the Indo-Pacific, but not so far that it topples over. Calculate Trade-Offs amid Great Power Competition </w:t>
      </w:r>
      <w:r w:rsidRPr="002B26F8">
        <w:rPr>
          <w:rStyle w:val="StyleUnderline"/>
        </w:rPr>
        <w:t>Pivoting to Asia in a world of scarce resources entails trade-offs</w:t>
      </w:r>
      <w:r w:rsidRPr="00660404">
        <w:rPr>
          <w:sz w:val="16"/>
        </w:rPr>
        <w:t xml:space="preserve">, and yet as every policy practitioner knows, setting priorities is far easier said than done. Assessed individually, </w:t>
      </w:r>
      <w:r w:rsidRPr="002B26F8">
        <w:rPr>
          <w:rStyle w:val="StyleUnderline"/>
        </w:rPr>
        <w:t>every region</w:t>
      </w:r>
      <w:r w:rsidRPr="00660404">
        <w:rPr>
          <w:sz w:val="16"/>
        </w:rPr>
        <w:t>—the Western Hemisphere, Asia, Europe, the Middle East, the Global South—</w:t>
      </w:r>
      <w:r w:rsidRPr="002B26F8">
        <w:rPr>
          <w:rStyle w:val="StyleUnderline"/>
        </w:rPr>
        <w:t>has a claim to priority</w:t>
      </w:r>
      <w:r w:rsidRPr="00660404">
        <w:rPr>
          <w:sz w:val="16"/>
        </w:rPr>
        <w:t xml:space="preserve">, and many issues have constituencies inside or outside government that argue for their importance. </w:t>
      </w:r>
      <w:r w:rsidRPr="002B26F8">
        <w:rPr>
          <w:rStyle w:val="StyleUnderline"/>
        </w:rPr>
        <w:t xml:space="preserve">Making choices is harder still when the United States faces </w:t>
      </w:r>
      <w:r w:rsidRPr="00660404">
        <w:rPr>
          <w:sz w:val="16"/>
        </w:rPr>
        <w:t>great-power</w:t>
      </w:r>
      <w:r w:rsidRPr="002B26F8">
        <w:rPr>
          <w:rStyle w:val="StyleUnderline"/>
        </w:rPr>
        <w:t xml:space="preserve"> competitors</w:t>
      </w:r>
      <w:r w:rsidRPr="00660404">
        <w:rPr>
          <w:sz w:val="16"/>
        </w:rPr>
        <w:t xml:space="preserve"> </w:t>
      </w:r>
      <w:r w:rsidRPr="002B26F8">
        <w:rPr>
          <w:rStyle w:val="StyleUnderline"/>
        </w:rPr>
        <w:t>in</w:t>
      </w:r>
      <w:r w:rsidRPr="00660404">
        <w:rPr>
          <w:sz w:val="16"/>
        </w:rPr>
        <w:t xml:space="preserve"> both </w:t>
      </w:r>
      <w:r w:rsidRPr="002B26F8">
        <w:rPr>
          <w:rStyle w:val="StyleUnderline"/>
        </w:rPr>
        <w:t>China and Russia</w:t>
      </w:r>
      <w:r w:rsidRPr="00660404">
        <w:rPr>
          <w:sz w:val="16"/>
        </w:rPr>
        <w:t xml:space="preserve">, simultaneously and indefinitely. Both countries are globally active, and </w:t>
      </w:r>
      <w:r w:rsidRPr="002B26F8">
        <w:rPr>
          <w:rStyle w:val="Emphasis"/>
        </w:rPr>
        <w:t>an approach that attempts to resist their influence everywhere would be unsuccessful</w:t>
      </w:r>
      <w:r w:rsidRPr="00660404">
        <w:rPr>
          <w:sz w:val="16"/>
        </w:rPr>
        <w:t xml:space="preserve">. Even a generalized Asia-first approach represents an insufficient guide to policy and resources; after all, the Indo-Pacific is a big place. Actions by China, Russia, Iran, North Korea, or international terrorist groups that would undermine U.S. vital national interests, contest key principles of international order, constrict the United States’ freedom to act, or undermine the domestic functioning of U.S. allies and key partners should broadly define America’s national security priorities. </w:t>
      </w:r>
      <w:r w:rsidRPr="00660404">
        <w:rPr>
          <w:rStyle w:val="StyleUnderline"/>
        </w:rPr>
        <w:t>Policymakers should</w:t>
      </w:r>
      <w:r w:rsidRPr="00660404">
        <w:rPr>
          <w:sz w:val="16"/>
        </w:rPr>
        <w:t xml:space="preserve"> thus </w:t>
      </w:r>
      <w:r w:rsidRPr="00660404">
        <w:rPr>
          <w:rStyle w:val="StyleUnderline"/>
        </w:rPr>
        <w:t>focus</w:t>
      </w:r>
      <w:r w:rsidRPr="00660404">
        <w:rPr>
          <w:sz w:val="16"/>
        </w:rPr>
        <w:t xml:space="preserve"> most </w:t>
      </w:r>
      <w:r w:rsidRPr="00660404">
        <w:rPr>
          <w:rStyle w:val="StyleUnderline"/>
        </w:rPr>
        <w:t>on actions</w:t>
      </w:r>
      <w:r w:rsidRPr="00660404">
        <w:rPr>
          <w:sz w:val="16"/>
        </w:rPr>
        <w:t xml:space="preserve"> in the places and </w:t>
      </w:r>
      <w:r w:rsidRPr="00660404">
        <w:rPr>
          <w:rStyle w:val="StyleUnderline"/>
        </w:rPr>
        <w:t>on</w:t>
      </w:r>
      <w:r w:rsidRPr="00660404">
        <w:rPr>
          <w:sz w:val="16"/>
        </w:rPr>
        <w:t xml:space="preserve"> the </w:t>
      </w:r>
      <w:r w:rsidRPr="00660404">
        <w:rPr>
          <w:rStyle w:val="StyleUnderline"/>
        </w:rPr>
        <w:t>issues where the potential damage to key</w:t>
      </w:r>
      <w:r w:rsidRPr="00660404">
        <w:rPr>
          <w:sz w:val="16"/>
        </w:rPr>
        <w:t xml:space="preserve"> U.S. national </w:t>
      </w:r>
      <w:r w:rsidRPr="00660404">
        <w:rPr>
          <w:rStyle w:val="StyleUnderline"/>
        </w:rPr>
        <w:t>interests is large</w:t>
      </w:r>
      <w:r w:rsidRPr="00660404">
        <w:rPr>
          <w:sz w:val="16"/>
        </w:rPr>
        <w:t xml:space="preserve"> and the potential utility to the challenger is significant. </w:t>
      </w:r>
      <w:r w:rsidRPr="00660404">
        <w:rPr>
          <w:rStyle w:val="StyleUnderline"/>
        </w:rPr>
        <w:t>The remainder</w:t>
      </w:r>
      <w:r w:rsidRPr="00660404">
        <w:rPr>
          <w:sz w:val="16"/>
        </w:rPr>
        <w:t xml:space="preserve"> of adversaries’ activities around the world that are undesirable, offensive, and even contrary to lesser interests </w:t>
      </w:r>
      <w:r w:rsidRPr="00660404">
        <w:rPr>
          <w:rStyle w:val="StyleUnderline"/>
        </w:rPr>
        <w:t>should be</w:t>
      </w:r>
      <w:r w:rsidRPr="00660404">
        <w:rPr>
          <w:sz w:val="16"/>
        </w:rPr>
        <w:t xml:space="preserve"> relegated to a </w:t>
      </w:r>
      <w:r w:rsidRPr="00660404">
        <w:rPr>
          <w:rStyle w:val="StyleUnderline"/>
        </w:rPr>
        <w:t>lower</w:t>
      </w:r>
      <w:r w:rsidRPr="00660404">
        <w:rPr>
          <w:sz w:val="16"/>
        </w:rPr>
        <w:t xml:space="preserve"> tier of </w:t>
      </w:r>
      <w:r w:rsidRPr="00660404">
        <w:rPr>
          <w:rStyle w:val="StyleUnderline"/>
        </w:rPr>
        <w:t>priority</w:t>
      </w:r>
      <w:r w:rsidRPr="00660404">
        <w:rPr>
          <w:sz w:val="16"/>
        </w:rPr>
        <w:t xml:space="preserve">. </w:t>
      </w:r>
      <w:r w:rsidRPr="00660404">
        <w:rPr>
          <w:rStyle w:val="StyleUnderline"/>
        </w:rPr>
        <w:t>These</w:t>
      </w:r>
      <w:r w:rsidRPr="00660404">
        <w:rPr>
          <w:sz w:val="16"/>
        </w:rPr>
        <w:t xml:space="preserve"> challenges </w:t>
      </w:r>
      <w:r w:rsidRPr="00660404">
        <w:rPr>
          <w:rStyle w:val="Emphasis"/>
        </w:rPr>
        <w:t>should receive a significantly smaller share of American</w:t>
      </w:r>
      <w:r w:rsidRPr="00660404">
        <w:rPr>
          <w:sz w:val="16"/>
        </w:rPr>
        <w:t xml:space="preserve"> national security </w:t>
      </w:r>
      <w:r w:rsidRPr="00660404">
        <w:rPr>
          <w:rStyle w:val="Emphasis"/>
        </w:rPr>
        <w:t>resources</w:t>
      </w:r>
      <w:r w:rsidRPr="00660404">
        <w:rPr>
          <w:sz w:val="16"/>
        </w:rPr>
        <w:t xml:space="preserve"> and attention. As Steve Jobs observed, “People think focus means saying yes to the thing you’ve got to focus on. But that’s not what it means at all. It means saying no to the hundred other good ideas that there are.” Washington therefore needs a far subtler prioritization of regions and issues, and a policy process that considers the relative importance of multiple crises and opportunities rather than evaluating each on its own. This is true not only for the executive branch but also for Congress, which tends to focus on headline issues and direct funding and policy changes accordingly. The policy prescriptions in the “to-do list” below translates imperatives to set priorities and make trade-offs into a series of concrete actions. </w:t>
      </w:r>
      <w:r w:rsidRPr="00660404">
        <w:rPr>
          <w:rStyle w:val="StyleUnderline"/>
        </w:rPr>
        <w:t>The alternative</w:t>
      </w:r>
      <w:r w:rsidRPr="00660404">
        <w:rPr>
          <w:sz w:val="16"/>
        </w:rPr>
        <w:t xml:space="preserve">, in this new era, </w:t>
      </w:r>
      <w:r w:rsidRPr="00660404">
        <w:rPr>
          <w:rStyle w:val="StyleUnderline"/>
        </w:rPr>
        <w:t>would require the U</w:t>
      </w:r>
      <w:r w:rsidRPr="00660404">
        <w:rPr>
          <w:sz w:val="16"/>
        </w:rPr>
        <w:t xml:space="preserve">nited </w:t>
      </w:r>
      <w:r w:rsidRPr="00660404">
        <w:rPr>
          <w:rStyle w:val="StyleUnderline"/>
        </w:rPr>
        <w:t>S</w:t>
      </w:r>
      <w:r w:rsidRPr="00660404">
        <w:rPr>
          <w:sz w:val="16"/>
        </w:rPr>
        <w:t xml:space="preserve">tates </w:t>
      </w:r>
      <w:r w:rsidRPr="00660404">
        <w:rPr>
          <w:rStyle w:val="StyleUnderline"/>
        </w:rPr>
        <w:t>to resist</w:t>
      </w:r>
      <w:r w:rsidRPr="00660404">
        <w:rPr>
          <w:sz w:val="16"/>
        </w:rPr>
        <w:t xml:space="preserve"> undesirable </w:t>
      </w:r>
      <w:r w:rsidRPr="00660404">
        <w:rPr>
          <w:rStyle w:val="StyleUnderline"/>
        </w:rPr>
        <w:t>Chinese (and Russian) influence wherever it exists</w:t>
      </w:r>
      <w:r w:rsidRPr="00660404">
        <w:rPr>
          <w:sz w:val="16"/>
        </w:rPr>
        <w:t xml:space="preserve">—which is to say, every region of the world and across a wide spectrum of issues. </w:t>
      </w:r>
      <w:r w:rsidRPr="00660404">
        <w:rPr>
          <w:rStyle w:val="StyleUnderline"/>
        </w:rPr>
        <w:t>To attempt this</w:t>
      </w:r>
      <w:r w:rsidRPr="00660404">
        <w:rPr>
          <w:sz w:val="16"/>
        </w:rPr>
        <w:t xml:space="preserve">, even while working with allies and partners and taking every other prudent step to augment </w:t>
      </w:r>
      <w:r w:rsidRPr="00660404">
        <w:rPr>
          <w:sz w:val="16"/>
        </w:rPr>
        <w:lastRenderedPageBreak/>
        <w:t xml:space="preserve">American power, </w:t>
      </w:r>
      <w:r w:rsidRPr="00660404">
        <w:rPr>
          <w:rStyle w:val="Emphasis"/>
        </w:rPr>
        <w:t>ensures failure</w:t>
      </w:r>
      <w:r w:rsidRPr="00660404">
        <w:rPr>
          <w:sz w:val="16"/>
        </w:rPr>
        <w:t xml:space="preserve">. The United States should do more but not try to do it all, everywhere. A U.S. approach to China that seeks only a pivot to Asia is incomplete, but </w:t>
      </w:r>
      <w:r w:rsidRPr="00660404">
        <w:rPr>
          <w:rStyle w:val="StyleUnderline"/>
        </w:rPr>
        <w:t>a strategy that does not pivot to Asia will fail.</w:t>
      </w:r>
    </w:p>
    <w:p w14:paraId="08E28A98" w14:textId="77777777" w:rsidR="004B00DA" w:rsidRDefault="004B00DA" w:rsidP="004B00DA"/>
    <w:p w14:paraId="690BE20C" w14:textId="77777777" w:rsidR="004B00DA" w:rsidRDefault="004B00DA" w:rsidP="004B00DA">
      <w:pPr>
        <w:pStyle w:val="Heading3"/>
      </w:pPr>
      <w:r>
        <w:lastRenderedPageBreak/>
        <w:t>Budget/Public Perception</w:t>
      </w:r>
    </w:p>
    <w:p w14:paraId="07EBC6F2" w14:textId="77777777" w:rsidR="004B00DA" w:rsidRPr="004B00DA" w:rsidRDefault="004B00DA" w:rsidP="004B00DA"/>
    <w:p w14:paraId="7B3BEA8E" w14:textId="77777777" w:rsidR="004B00DA" w:rsidRPr="0033565C" w:rsidRDefault="004B00DA" w:rsidP="004B00DA">
      <w:pPr>
        <w:pStyle w:val="Heading4"/>
      </w:pPr>
      <w:r>
        <w:t>Budget constraints prevent boosting hegemony in every region- public perception makes tradeoffs inevitable</w:t>
      </w:r>
    </w:p>
    <w:p w14:paraId="44A25614" w14:textId="77777777" w:rsidR="004B00DA" w:rsidRDefault="004B00DA" w:rsidP="004B00DA">
      <w:r>
        <w:t xml:space="preserve">Christopher </w:t>
      </w:r>
      <w:r w:rsidRPr="00196ED3">
        <w:rPr>
          <w:rStyle w:val="Style13ptBold"/>
        </w:rPr>
        <w:t>Preble in 2024</w:t>
      </w:r>
    </w:p>
    <w:p w14:paraId="22CD06EC" w14:textId="77777777" w:rsidR="004B00DA" w:rsidRPr="00196ED3" w:rsidRDefault="004B00DA" w:rsidP="004B00DA">
      <w:r>
        <w:t>Senior Fellow and Director of the Reimagining US Grand Strategy program at the Stimson Center; Rethink US Grand Strategy; Stimson Center; https://www.stimson.org/2024/rethink-us-grand-strategy/</w:t>
      </w:r>
    </w:p>
    <w:p w14:paraId="2E8F546B" w14:textId="77777777" w:rsidR="004B00DA" w:rsidRPr="0033565C" w:rsidRDefault="004B00DA" w:rsidP="004B00DA">
      <w:pPr>
        <w:rPr>
          <w:sz w:val="12"/>
        </w:rPr>
      </w:pPr>
      <w:r w:rsidRPr="0033565C">
        <w:rPr>
          <w:sz w:val="16"/>
        </w:rPr>
        <w:t xml:space="preserve">For one thing, primacy fails to account for the many constraints — both internal and external — on America’s ability to shape the world through military power. The </w:t>
      </w:r>
      <w:r w:rsidRPr="0033565C">
        <w:rPr>
          <w:rStyle w:val="StyleUnderline"/>
        </w:rPr>
        <w:t>fiscal and budgetary constraints are</w:t>
      </w:r>
      <w:r w:rsidRPr="0033565C">
        <w:rPr>
          <w:sz w:val="16"/>
        </w:rPr>
        <w:t xml:space="preserve"> particularly </w:t>
      </w:r>
      <w:r w:rsidRPr="0033565C">
        <w:rPr>
          <w:rStyle w:val="StyleUnderline"/>
        </w:rPr>
        <w:t>acute</w:t>
      </w:r>
      <w:r w:rsidRPr="0033565C">
        <w:rPr>
          <w:sz w:val="16"/>
        </w:rPr>
        <w:t xml:space="preserve">. In 2024, </w:t>
      </w:r>
      <w:r w:rsidRPr="0033565C">
        <w:rPr>
          <w:rStyle w:val="StyleUnderline"/>
        </w:rPr>
        <w:t>interest payments on the national debt exceeded the Pentagon’s budget</w:t>
      </w:r>
      <w:r w:rsidRPr="0033565C">
        <w:rPr>
          <w:sz w:val="16"/>
        </w:rPr>
        <w:t xml:space="preserve"> — which is also near record highs in absolute terms. Since 2000, </w:t>
      </w:r>
      <w:r w:rsidRPr="0033565C">
        <w:rPr>
          <w:rStyle w:val="StyleUnderline"/>
        </w:rPr>
        <w:t>U.S. military spending has risen by nearly 50 percent</w:t>
      </w:r>
      <w:r w:rsidRPr="0033565C">
        <w:rPr>
          <w:sz w:val="16"/>
        </w:rPr>
        <w:t xml:space="preserve">, after adjusting for inflation, </w:t>
      </w:r>
      <w:r w:rsidRPr="0033565C">
        <w:rPr>
          <w:rStyle w:val="StyleUnderline"/>
        </w:rPr>
        <w:t xml:space="preserve">and yet even these increases fall far short of what is required to fund a military that is supposed to stop every threat, </w:t>
      </w:r>
      <w:r w:rsidRPr="0033565C">
        <w:rPr>
          <w:rStyle w:val="Emphasis"/>
        </w:rPr>
        <w:t>in every part of the world</w:t>
      </w:r>
      <w:r w:rsidRPr="0033565C">
        <w:rPr>
          <w:sz w:val="16"/>
        </w:rPr>
        <w:t xml:space="preserve">, all the time. Though it acknowledges that military spending has grown in recent years, the NDS Commission concludes that </w:t>
      </w:r>
      <w:r w:rsidRPr="0033565C">
        <w:rPr>
          <w:rStyle w:val="StyleUnderline"/>
        </w:rPr>
        <w:t>such increases have failed to keep pace with an ever-expanding set of missions. The Commission calls for spending far more</w:t>
      </w:r>
      <w:r w:rsidRPr="0033565C">
        <w:rPr>
          <w:sz w:val="14"/>
        </w:rPr>
        <w:t xml:space="preserve">, and argues that “increased security spending should be accompanied by additional taxes and reforms to entitlement spending.” The commissioners are careful not to say how much Pentagon spending must rise to meet the mission, but my Stimson colleague Julia Gledhill and I have estimated the cost at between $5 and $10 trillion in additional spending over the next decade, on top of the more than $9.3 trillion that U.S. taxpayers are already projected to spend on the military. At the end </w:t>
      </w:r>
      <w:r w:rsidRPr="0033565C">
        <w:rPr>
          <w:sz w:val="12"/>
        </w:rPr>
        <w:t xml:space="preserve">of that period, annual Pentagon budgets could approach $3 trillion. Such </w:t>
      </w:r>
      <w:r w:rsidRPr="0033565C">
        <w:rPr>
          <w:rStyle w:val="StyleUnderline"/>
        </w:rPr>
        <w:t>figures are absurdly out of touch with the priorities of the American people</w:t>
      </w:r>
      <w:r w:rsidRPr="0033565C">
        <w:rPr>
          <w:sz w:val="12"/>
        </w:rPr>
        <w:t xml:space="preserve">. </w:t>
      </w:r>
      <w:r w:rsidRPr="0033565C">
        <w:rPr>
          <w:rStyle w:val="StyleUnderline"/>
        </w:rPr>
        <w:t>While the U.S. economy is large enough to sustain very high levels of military spending</w:t>
      </w:r>
      <w:r w:rsidRPr="0033565C">
        <w:rPr>
          <w:sz w:val="12"/>
        </w:rPr>
        <w:t xml:space="preserve"> — and has done so —</w:t>
      </w:r>
      <w:r w:rsidRPr="0033565C">
        <w:rPr>
          <w:rStyle w:val="StyleUnderline"/>
        </w:rPr>
        <w:t>Americans want more of their tax dollars spent on things that improve their lives</w:t>
      </w:r>
      <w:r w:rsidRPr="0033565C">
        <w:rPr>
          <w:sz w:val="12"/>
        </w:rPr>
        <w:t xml:space="preserve">, including adequate housing, quality and affordable health care, and accessible education. Meanwhile, older Americans, even those who are relatively affluent, expect politicians to protect Social Security and Medicare — one of the rare instances where both Donald Trump and Kamala Harris found agreement. Though some Americans see defense industries as key to the revival of domestic manufacturing, military spending is notoriously inefficient, and more of it will do very little to enhance America’s long-term economic competitiveness. So, it is hardly wise to continue to base U.S. grand strategy on an ever-expanding Pentagon budget. As former Trump National Security Advisor Robert O’Brien wrote earlier this year, “large increases to defense expenditures are unlikely regardless of which party controls the White House and Congress. Spending smarter will have to substitute for spending more.” Meanwhile, </w:t>
      </w:r>
      <w:r w:rsidRPr="0033565C">
        <w:rPr>
          <w:rStyle w:val="StyleUnderline"/>
        </w:rPr>
        <w:t>the U</w:t>
      </w:r>
      <w:r w:rsidRPr="0033565C">
        <w:rPr>
          <w:sz w:val="12"/>
        </w:rPr>
        <w:t xml:space="preserve">nited </w:t>
      </w:r>
      <w:r w:rsidRPr="0033565C">
        <w:rPr>
          <w:rStyle w:val="StyleUnderline"/>
        </w:rPr>
        <w:t>S</w:t>
      </w:r>
      <w:r w:rsidRPr="0033565C">
        <w:rPr>
          <w:sz w:val="12"/>
        </w:rPr>
        <w:t xml:space="preserve">tates </w:t>
      </w:r>
      <w:r w:rsidRPr="0033565C">
        <w:rPr>
          <w:rStyle w:val="StyleUnderline"/>
        </w:rPr>
        <w:t>is overextended</w:t>
      </w:r>
      <w:r w:rsidRPr="0033565C">
        <w:rPr>
          <w:sz w:val="12"/>
        </w:rPr>
        <w:t xml:space="preserve">. In the Middle East, the U.S. military has spent more than $4.8 billion striking Houthis in Yemen, while U.S. weapons deliveries to Israel have fueled a widening conflict. U.S. military personnel manning Terminal High Altitude Area Defense (THAAD) missile defense systems in Israel could easily be caught in the crossfire. U.S. forces at vulnerable bases in Syria and Iraq have regularly been targeted by Iran-backed militias since the Gaza War began. And, in Ukraine, where the United States has already delivered over $100 billion in aid, U.S. weapons have failed to tip the scales decisively in Kyiv’s favor. </w:t>
      </w:r>
      <w:r w:rsidRPr="0033565C">
        <w:rPr>
          <w:rStyle w:val="Emphasis"/>
        </w:rPr>
        <w:t>The trade-offs are obvious</w:t>
      </w:r>
      <w:r w:rsidRPr="0033565C">
        <w:rPr>
          <w:sz w:val="12"/>
        </w:rPr>
        <w:t xml:space="preserve">: </w:t>
      </w:r>
      <w:r w:rsidRPr="0033565C">
        <w:rPr>
          <w:rStyle w:val="StyleUnderline"/>
        </w:rPr>
        <w:t>at a time when most strategists call for focusing on the Indo-Pacific</w:t>
      </w:r>
      <w:r w:rsidRPr="0033565C">
        <w:rPr>
          <w:sz w:val="12"/>
        </w:rPr>
        <w:t xml:space="preserve">, money, materiel, and </w:t>
      </w:r>
      <w:r w:rsidRPr="0033565C">
        <w:rPr>
          <w:rStyle w:val="StyleUnderline"/>
        </w:rPr>
        <w:t>too much time and attention have been spent elsewhere</w:t>
      </w:r>
      <w:r w:rsidRPr="0033565C">
        <w:rPr>
          <w:sz w:val="12"/>
        </w:rPr>
        <w:t>.</w:t>
      </w:r>
    </w:p>
    <w:p w14:paraId="4BA647B0" w14:textId="77777777" w:rsidR="004B00DA" w:rsidRPr="0033565C" w:rsidRDefault="004B00DA" w:rsidP="004B00DA"/>
    <w:p w14:paraId="24C02AA6" w14:textId="77777777" w:rsidR="00D168A7" w:rsidRPr="002E2F71" w:rsidRDefault="00D168A7" w:rsidP="00D168A7">
      <w:pPr>
        <w:pStyle w:val="Heading3"/>
      </w:pPr>
      <w:r>
        <w:lastRenderedPageBreak/>
        <w:t>Icebreakers</w:t>
      </w:r>
    </w:p>
    <w:p w14:paraId="7B30EB82" w14:textId="77777777" w:rsidR="00D168A7" w:rsidRPr="002E2F71" w:rsidRDefault="00D168A7" w:rsidP="00D168A7">
      <w:pPr>
        <w:pStyle w:val="Heading4"/>
      </w:pPr>
      <w:r>
        <w:t>Significant military icebreaker development and navigation of the Arctic diverts resources from focusing on countering China in more important regions</w:t>
      </w:r>
    </w:p>
    <w:p w14:paraId="1EC7C5D3" w14:textId="77777777" w:rsidR="00D168A7" w:rsidRDefault="00D168A7" w:rsidP="00D168A7">
      <w:r>
        <w:t xml:space="preserve">Alec </w:t>
      </w:r>
      <w:r w:rsidRPr="00752519">
        <w:rPr>
          <w:rStyle w:val="Style13ptBold"/>
        </w:rPr>
        <w:t>Evans in 2021</w:t>
      </w:r>
    </w:p>
    <w:p w14:paraId="70FD0332" w14:textId="77777777" w:rsidR="00D168A7" w:rsidRDefault="00D168A7" w:rsidP="00D168A7">
      <w:r>
        <w:t xml:space="preserve">research assistant at the Eurasia Group Foundation. He recently graduated from Lewis &amp; Clark College and holds a B.A. in international affairs and German studies; Why we should put a freeze on Arctic militarization; Responsible Statecraft; </w:t>
      </w:r>
      <w:hyperlink r:id="rId13" w:history="1">
        <w:r w:rsidRPr="00606386">
          <w:rPr>
            <w:rStyle w:val="Hyperlink"/>
          </w:rPr>
          <w:t>https://responsiblestatecraft.org/2021/08/30/why-we-should-put-a-freeze-on-arctic-militarization/</w:t>
        </w:r>
      </w:hyperlink>
    </w:p>
    <w:p w14:paraId="3570834F" w14:textId="77777777" w:rsidR="00D168A7" w:rsidRPr="002E2F71" w:rsidRDefault="00D168A7" w:rsidP="00D168A7">
      <w:pPr>
        <w:rPr>
          <w:sz w:val="16"/>
        </w:rPr>
      </w:pPr>
      <w:r w:rsidRPr="002E2F71">
        <w:rPr>
          <w:sz w:val="16"/>
        </w:rPr>
        <w:t xml:space="preserve">The U.S. military has certainly taken notice as it has quietly dispatched flotillas of destroyers to the area, and the Air Force has decreed that by 2022, more advanced fighter aircraft will be based in Alaska than any other place on the planet. Such actions are lauded by many </w:t>
      </w:r>
      <w:r w:rsidRPr="002E2F71">
        <w:rPr>
          <w:rStyle w:val="StyleUnderline"/>
        </w:rPr>
        <w:t>theorists</w:t>
      </w:r>
      <w:r w:rsidRPr="002E2F71">
        <w:rPr>
          <w:sz w:val="16"/>
        </w:rPr>
        <w:t xml:space="preserve">, who </w:t>
      </w:r>
      <w:r w:rsidRPr="002E2F71">
        <w:rPr>
          <w:rStyle w:val="StyleUnderline"/>
        </w:rPr>
        <w:t>argue that the United States must fortify its northernmost reaches</w:t>
      </w:r>
      <w:r w:rsidRPr="002E2F71">
        <w:rPr>
          <w:sz w:val="16"/>
        </w:rPr>
        <w:t xml:space="preserve">, given the growing value of the American Arctic and the enhanced military presence of Russia and China. Nevertheless, </w:t>
      </w:r>
      <w:r w:rsidRPr="002E2F71">
        <w:rPr>
          <w:rStyle w:val="StyleUnderline"/>
        </w:rPr>
        <w:t xml:space="preserve">Washington must avoid such substantial militaristic measures, since they are unnecessary and </w:t>
      </w:r>
      <w:r w:rsidRPr="002E2F71">
        <w:rPr>
          <w:rStyle w:val="Emphasis"/>
        </w:rPr>
        <w:t>misallocate significant funds and resources that could be better used elsewhere.</w:t>
      </w:r>
      <w:r>
        <w:rPr>
          <w:rStyle w:val="Emphasis"/>
        </w:rPr>
        <w:t xml:space="preserve"> </w:t>
      </w:r>
      <w:r w:rsidRPr="002E2F71">
        <w:rPr>
          <w:rStyle w:val="StyleUnderline"/>
        </w:rPr>
        <w:t>The U</w:t>
      </w:r>
      <w:r w:rsidRPr="002E2F71">
        <w:rPr>
          <w:sz w:val="16"/>
        </w:rPr>
        <w:t xml:space="preserve">nited </w:t>
      </w:r>
      <w:r w:rsidRPr="002E2F71">
        <w:rPr>
          <w:rStyle w:val="StyleUnderline"/>
        </w:rPr>
        <w:t>S</w:t>
      </w:r>
      <w:r w:rsidRPr="002E2F71">
        <w:rPr>
          <w:sz w:val="16"/>
        </w:rPr>
        <w:t xml:space="preserve">tates </w:t>
      </w:r>
      <w:r w:rsidRPr="002E2F71">
        <w:rPr>
          <w:rStyle w:val="StyleUnderline"/>
        </w:rPr>
        <w:t>has far fewer motives to militarize the Arctic than any other Arctic state</w:t>
      </w:r>
      <w:r w:rsidRPr="002E2F71">
        <w:rPr>
          <w:sz w:val="16"/>
        </w:rPr>
        <w:t xml:space="preserve">. Despite its enormous size and resource-rich reputation, Alaska is only the country’s 6th largest oil-producing state, with the nation’s 11th-largest proven natural gas deposits and 1 percent of America’s coal. And although there are massive untapped hydrocarbon deposits off the state’s coast, </w:t>
      </w:r>
      <w:r w:rsidRPr="002E2F71">
        <w:rPr>
          <w:rStyle w:val="StyleUnderline"/>
        </w:rPr>
        <w:t>the utility of extracting these resources is questionable given the U</w:t>
      </w:r>
      <w:r w:rsidRPr="002E2F71">
        <w:rPr>
          <w:sz w:val="16"/>
        </w:rPr>
        <w:t xml:space="preserve">nited </w:t>
      </w:r>
      <w:r w:rsidRPr="002E2F71">
        <w:rPr>
          <w:rStyle w:val="StyleUnderline"/>
        </w:rPr>
        <w:t>S</w:t>
      </w:r>
      <w:r w:rsidRPr="002E2F71">
        <w:rPr>
          <w:sz w:val="16"/>
        </w:rPr>
        <w:t xml:space="preserve">tates </w:t>
      </w:r>
      <w:r w:rsidRPr="002E2F71">
        <w:rPr>
          <w:rStyle w:val="StyleUnderline"/>
        </w:rPr>
        <w:t>is already a net exporter of energy</w:t>
      </w:r>
      <w:r w:rsidRPr="002E2F71">
        <w:rPr>
          <w:sz w:val="16"/>
        </w:rPr>
        <w:t xml:space="preserve">, most of these deposits lie in protected areas, and natural resource rents (of all types) compose a paltry 0.6 percent of the country’s GDP. Resource protection is not the only argument analysts make for deploying the military northwards. Many view the Northwest Passage that borders Alaska as a trade route of increasing importance that warrants substantially increased fortification. However, </w:t>
      </w:r>
      <w:r w:rsidRPr="002E2F71">
        <w:rPr>
          <w:rStyle w:val="StyleUnderline"/>
        </w:rPr>
        <w:t>there is limited utility in deploying military units</w:t>
      </w:r>
      <w:r w:rsidRPr="002E2F71">
        <w:rPr>
          <w:sz w:val="16"/>
        </w:rPr>
        <w:t xml:space="preserve"> on its behalf</w:t>
      </w:r>
      <w:r w:rsidRPr="002E2F71">
        <w:rPr>
          <w:rStyle w:val="StyleUnderline"/>
        </w:rPr>
        <w:t>. The route is handicapped by stubborn sea ice deposits</w:t>
      </w:r>
      <w:r w:rsidRPr="002E2F71">
        <w:rPr>
          <w:sz w:val="16"/>
        </w:rPr>
        <w:t xml:space="preserve">, the </w:t>
      </w:r>
      <w:r w:rsidRPr="002E2F71">
        <w:rPr>
          <w:rStyle w:val="StyleUnderline"/>
        </w:rPr>
        <w:t>inconvenient paths</w:t>
      </w:r>
      <w:r w:rsidRPr="002E2F71">
        <w:rPr>
          <w:sz w:val="16"/>
        </w:rPr>
        <w:t xml:space="preserve"> that shipping must use, and a critical shortage of supporting infrastructure; </w:t>
      </w:r>
      <w:r w:rsidRPr="002E2F71">
        <w:rPr>
          <w:rStyle w:val="StyleUnderline"/>
        </w:rPr>
        <w:t>not to mention that Canada claims most of the route</w:t>
      </w:r>
      <w:r w:rsidRPr="002E2F71">
        <w:rPr>
          <w:sz w:val="16"/>
        </w:rPr>
        <w:t xml:space="preserve"> as its sovereign territory (and holds more influence over it, regardless of the validity of its assertion). Even if these pitfalls are addressed, </w:t>
      </w:r>
      <w:r w:rsidRPr="002E2F71">
        <w:rPr>
          <w:rStyle w:val="StyleUnderline"/>
        </w:rPr>
        <w:t>it is unclear how a bolstered military presence could help facilitate northerly trade.</w:t>
      </w:r>
      <w:r>
        <w:rPr>
          <w:rStyle w:val="StyleUnderline"/>
        </w:rPr>
        <w:t xml:space="preserve"> </w:t>
      </w:r>
      <w:r w:rsidRPr="002E2F71">
        <w:rPr>
          <w:rStyle w:val="StyleUnderline"/>
        </w:rPr>
        <w:t>America’s territorial disputes also don’t warrant military action:</w:t>
      </w:r>
      <w:r w:rsidRPr="002E2F71">
        <w:rPr>
          <w:sz w:val="16"/>
        </w:rPr>
        <w:t xml:space="preserve"> the sovereignty dispute over the Northwest Passage with Canada is far from hostile. There are growing incentives for both parties to resolve the dispute and some proposed solutions present opportunities for mutual gain and cooperation. Similarly, the territorial dispute in the Beaufort Sea concerns an area smaller than New Hampshire with dubious economic potential, and both nations’ proposed settlements grant each other sizable territorial gains. Additionally, </w:t>
      </w:r>
      <w:r w:rsidRPr="002E2F71">
        <w:rPr>
          <w:rStyle w:val="StyleUnderline"/>
        </w:rPr>
        <w:t>military deployments would do little to help resolve territorial disputes</w:t>
      </w:r>
      <w:r w:rsidRPr="002E2F71">
        <w:rPr>
          <w:sz w:val="16"/>
        </w:rPr>
        <w:t xml:space="preserve">, given Canada is a close American ally. There is also the question of U.S. national security priorities. </w:t>
      </w:r>
      <w:r w:rsidRPr="002E2F71">
        <w:rPr>
          <w:rStyle w:val="Emphasis"/>
        </w:rPr>
        <w:t>Why should Washington spend exorbitant sums fortifying the Arctic with specialized, expensive equipment when it has more pressing concerns in other regions?</w:t>
      </w:r>
      <w:r w:rsidRPr="002E2F71">
        <w:rPr>
          <w:sz w:val="16"/>
        </w:rPr>
        <w:t xml:space="preserve"> </w:t>
      </w:r>
      <w:r w:rsidRPr="002E2F71">
        <w:rPr>
          <w:rStyle w:val="Emphasis"/>
        </w:rPr>
        <w:t>Arctic bases are expensive</w:t>
      </w:r>
      <w:r w:rsidRPr="002E2F71">
        <w:rPr>
          <w:sz w:val="16"/>
        </w:rPr>
        <w:t xml:space="preserve"> </w:t>
      </w:r>
      <w:r w:rsidRPr="002E2F71">
        <w:rPr>
          <w:rStyle w:val="Emphasis"/>
        </w:rPr>
        <w:t>and painstaking to build and operate</w:t>
      </w:r>
      <w:r w:rsidRPr="002E2F71">
        <w:rPr>
          <w:sz w:val="16"/>
        </w:rPr>
        <w:t xml:space="preserve">, a problem that climate change will exacerbate. </w:t>
      </w:r>
      <w:r w:rsidRPr="002E2F71">
        <w:rPr>
          <w:rStyle w:val="StyleUnderline"/>
        </w:rPr>
        <w:t>The next generation of icebreakers cost between $700 million and $1 billion each</w:t>
      </w:r>
      <w:r w:rsidRPr="002E2F71">
        <w:rPr>
          <w:sz w:val="16"/>
        </w:rPr>
        <w:t xml:space="preserve">, </w:t>
      </w:r>
      <w:r w:rsidRPr="002E2F71">
        <w:rPr>
          <w:rStyle w:val="StyleUnderline"/>
        </w:rPr>
        <w:t xml:space="preserve">and they aren’t </w:t>
      </w:r>
      <w:r w:rsidRPr="002E2F71">
        <w:rPr>
          <w:sz w:val="16"/>
        </w:rPr>
        <w:t xml:space="preserve">exactly </w:t>
      </w:r>
      <w:r w:rsidRPr="002E2F71">
        <w:rPr>
          <w:rStyle w:val="StyleUnderline"/>
        </w:rPr>
        <w:t>designed to conduct freedom of navigation exercises in the S</w:t>
      </w:r>
      <w:r w:rsidRPr="002E2F71">
        <w:rPr>
          <w:sz w:val="16"/>
        </w:rPr>
        <w:t xml:space="preserve">outh </w:t>
      </w:r>
      <w:r w:rsidRPr="002E2F71">
        <w:rPr>
          <w:rStyle w:val="StyleUnderline"/>
        </w:rPr>
        <w:t>C</w:t>
      </w:r>
      <w:r w:rsidRPr="002E2F71">
        <w:rPr>
          <w:sz w:val="16"/>
        </w:rPr>
        <w:t xml:space="preserve">hina </w:t>
      </w:r>
      <w:r w:rsidRPr="002E2F71">
        <w:rPr>
          <w:rStyle w:val="StyleUnderline"/>
        </w:rPr>
        <w:t>S</w:t>
      </w:r>
      <w:r w:rsidRPr="002E2F71">
        <w:rPr>
          <w:sz w:val="16"/>
        </w:rPr>
        <w:t xml:space="preserve">ea. This isn’t to say that the country should avoid building any icebreakers, but </w:t>
      </w:r>
      <w:r w:rsidRPr="002E2F71">
        <w:rPr>
          <w:rStyle w:val="Emphasis"/>
        </w:rPr>
        <w:t>policymakers must budget defense spending with a clear understanding of its national security priorities in mind.</w:t>
      </w:r>
      <w:r>
        <w:rPr>
          <w:rStyle w:val="Emphasis"/>
        </w:rPr>
        <w:t xml:space="preserve"> </w:t>
      </w:r>
      <w:r w:rsidRPr="002E2F71">
        <w:rPr>
          <w:sz w:val="16"/>
        </w:rPr>
        <w:t xml:space="preserve">Still, perhaps the most prevalent justification to bolster the U.S. military presence in the Arctic is to counter Russia’s military buildup there. However, </w:t>
      </w:r>
      <w:r w:rsidRPr="002E2F71">
        <w:rPr>
          <w:rStyle w:val="StyleUnderline"/>
        </w:rPr>
        <w:t>Russia’s militarization of the region has little to do with the U</w:t>
      </w:r>
      <w:r w:rsidRPr="002E2F71">
        <w:rPr>
          <w:sz w:val="16"/>
        </w:rPr>
        <w:t xml:space="preserve">nited </w:t>
      </w:r>
      <w:r w:rsidRPr="002E2F71">
        <w:rPr>
          <w:rStyle w:val="StyleUnderline"/>
        </w:rPr>
        <w:t>S</w:t>
      </w:r>
      <w:r w:rsidRPr="002E2F71">
        <w:rPr>
          <w:sz w:val="16"/>
        </w:rPr>
        <w:t xml:space="preserve">tates </w:t>
      </w:r>
      <w:r w:rsidRPr="002E2F71">
        <w:rPr>
          <w:rStyle w:val="StyleUnderline"/>
        </w:rPr>
        <w:t>and its national security ambitions</w:t>
      </w:r>
      <w:r w:rsidRPr="002E2F71">
        <w:rPr>
          <w:sz w:val="16"/>
        </w:rPr>
        <w:t xml:space="preserve">; </w:t>
      </w:r>
      <w:r w:rsidRPr="002E2F71">
        <w:rPr>
          <w:rStyle w:val="StyleUnderline"/>
        </w:rPr>
        <w:t>there is simply more at stake for Russia’s own economy. Russia’s Arctic coastline is 15 times longer</w:t>
      </w:r>
      <w:r w:rsidRPr="002E2F71">
        <w:rPr>
          <w:sz w:val="16"/>
        </w:rPr>
        <w:t xml:space="preserve"> than the U.S. equivalent. Its Arctic territory contains 48 billion barrels of oil and 43 trillion square meters of natural gas, resources which the Russian government and economy are highly dependent on (resource rents comprise more than 13 percent of its GDP). Additionally, Russia has deployed military and government units to bolster its claim to the Lomonosov Ridge region, a valuable and sizable area in the central Arctic; and recognizes the growing viability of the Northern Sea Route, which is now navigable by merchant ships as early as February. The passage, which connects East Asia with Europe over the Russian coast, promises to expedite intercontinental trade, and Moscow seeks to enforce full sovereign control over this route. </w:t>
      </w:r>
      <w:r w:rsidRPr="002E2F71">
        <w:rPr>
          <w:rStyle w:val="StyleUnderline"/>
        </w:rPr>
        <w:t xml:space="preserve">Russia has a plethora of compelling reasons to fortify the Arctic, least of which </w:t>
      </w:r>
      <w:r w:rsidRPr="002E2F71">
        <w:rPr>
          <w:rStyle w:val="StyleUnderline"/>
        </w:rPr>
        <w:lastRenderedPageBreak/>
        <w:t>is to threaten America’s national security</w:t>
      </w:r>
      <w:r w:rsidRPr="002E2F71">
        <w:rPr>
          <w:sz w:val="16"/>
        </w:rPr>
        <w:t>. So why should scores of F-22s and F-35s stand by in Alaska, awaiting an invasion that will never come?</w:t>
      </w:r>
    </w:p>
    <w:p w14:paraId="386A4823" w14:textId="77777777" w:rsidR="00D168A7" w:rsidRDefault="00D168A7" w:rsidP="00D168A7"/>
    <w:p w14:paraId="5713DEAF" w14:textId="75EBAF0D" w:rsidR="00D168A7" w:rsidRDefault="004B00DA" w:rsidP="004B00DA">
      <w:pPr>
        <w:pStyle w:val="Heading3"/>
      </w:pPr>
      <w:r>
        <w:lastRenderedPageBreak/>
        <w:t>Regional Priorities</w:t>
      </w:r>
    </w:p>
    <w:p w14:paraId="2B69D7CC" w14:textId="77777777" w:rsidR="004B00DA" w:rsidRPr="004B00DA" w:rsidRDefault="004B00DA" w:rsidP="004B00DA"/>
    <w:p w14:paraId="3052B990" w14:textId="77777777" w:rsidR="00D168A7" w:rsidRPr="008A274F" w:rsidRDefault="00D168A7" w:rsidP="00D168A7">
      <w:pPr>
        <w:pStyle w:val="Heading4"/>
      </w:pPr>
      <w:r>
        <w:t>New regional military priorities force tradeoffs that put the Indo-Pacific at risk- US must commit high level resources to maintain effective presence</w:t>
      </w:r>
    </w:p>
    <w:p w14:paraId="70A5A8EB" w14:textId="77777777" w:rsidR="00D168A7" w:rsidRDefault="00D168A7" w:rsidP="00D168A7">
      <w:r>
        <w:t xml:space="preserve">Dr. Rebecca </w:t>
      </w:r>
      <w:r w:rsidRPr="0033565C">
        <w:rPr>
          <w:rStyle w:val="Style13ptBold"/>
        </w:rPr>
        <w:t>Pincus in 2021</w:t>
      </w:r>
    </w:p>
    <w:p w14:paraId="1E4E36E2" w14:textId="77777777" w:rsidR="00D168A7" w:rsidRDefault="00D168A7" w:rsidP="00D168A7">
      <w:r>
        <w:t xml:space="preserve">Assistant Professor, Center for Naval Warfare Studies, US Naval War College; The Indo-Pacific Dimension in US Arctic Strategy; Journal of Indo-Pacific Affairs, Air University Press; </w:t>
      </w:r>
      <w:hyperlink r:id="rId14" w:history="1">
        <w:r w:rsidRPr="00606386">
          <w:rPr>
            <w:rStyle w:val="Hyperlink"/>
          </w:rPr>
          <w:t>https://www.960cyber.afrc.af.mil/News/Article-Display/Article/2821369/the-indo-pacific-dimension-in-us-arctic-strategy/</w:t>
        </w:r>
      </w:hyperlink>
    </w:p>
    <w:p w14:paraId="399C4B27" w14:textId="77777777" w:rsidR="00D168A7" w:rsidRDefault="00D168A7" w:rsidP="00D168A7">
      <w:pPr>
        <w:rPr>
          <w:sz w:val="16"/>
        </w:rPr>
      </w:pPr>
      <w:r w:rsidRPr="008A274F">
        <w:rPr>
          <w:rStyle w:val="StyleUnderline"/>
        </w:rPr>
        <w:t>The size of the Indo-Pacific region, and its distance from</w:t>
      </w:r>
      <w:r w:rsidRPr="008A274F">
        <w:rPr>
          <w:sz w:val="16"/>
        </w:rPr>
        <w:t xml:space="preserve"> </w:t>
      </w:r>
      <w:r w:rsidRPr="008A274F">
        <w:rPr>
          <w:rStyle w:val="StyleUnderline"/>
        </w:rPr>
        <w:t>the</w:t>
      </w:r>
      <w:r w:rsidRPr="008A274F">
        <w:rPr>
          <w:sz w:val="16"/>
        </w:rPr>
        <w:t xml:space="preserve"> continental </w:t>
      </w:r>
      <w:r w:rsidRPr="008A274F">
        <w:rPr>
          <w:rStyle w:val="StyleUnderline"/>
        </w:rPr>
        <w:t>U</w:t>
      </w:r>
      <w:r w:rsidRPr="008A274F">
        <w:rPr>
          <w:sz w:val="16"/>
        </w:rPr>
        <w:t xml:space="preserve">nited </w:t>
      </w:r>
      <w:r w:rsidRPr="008A274F">
        <w:rPr>
          <w:rStyle w:val="StyleUnderline"/>
        </w:rPr>
        <w:t>S</w:t>
      </w:r>
      <w:r w:rsidRPr="008A274F">
        <w:rPr>
          <w:sz w:val="16"/>
        </w:rPr>
        <w:t xml:space="preserve">tates, </w:t>
      </w:r>
      <w:r w:rsidRPr="008A274F">
        <w:rPr>
          <w:rStyle w:val="Emphasis"/>
        </w:rPr>
        <w:t>raises the costs of a US rebalance</w:t>
      </w:r>
      <w:r w:rsidRPr="008A274F">
        <w:rPr>
          <w:sz w:val="16"/>
        </w:rPr>
        <w:t xml:space="preserve">. </w:t>
      </w:r>
      <w:r w:rsidRPr="008A274F">
        <w:rPr>
          <w:rStyle w:val="Emphasis"/>
        </w:rPr>
        <w:t>These costs are compounded by the high-end nature of military competition in the region,</w:t>
      </w:r>
      <w:r w:rsidRPr="008A274F">
        <w:rPr>
          <w:sz w:val="16"/>
        </w:rPr>
        <w:t xml:space="preserve"> as well as new generations of technology. In 2020, USINDOPACOM released an investment plan, titled “Regain the Advantage,” that laid out resourcing requirements for “establishing the necessary linkages between the strategy, required capacity, capabilities, and budgetary priorities.”16 The plan called for more than $20 billion over six years.17 The plan noted that “USINDOPACOM’s force design and posture must enable the convergence of capabilities from multiple domains and create the virtues of mass without the vulnerability of concentration,”18 implicitly acknowledging the threat posed by Chinese strike capabilities in theater. It went on to state that “this requires a force posture and joint force laydown west of the International Date Line . . . properly positioned to defend in depth, while possessing the capabilities and authorities to respond to contingencies across the region.”19 While USINDOPACOM is expected to advocate for additional resources, it has found a receptive audience in Congress. Congress established the Pacific Deterrence Initiative (PDI) in the 2021 National Defense Authorization Act to improve the posture and readiness of US forces in the region, devoting $6.9 billion over two years.20 Much like the 2021 Innovation and Competition Act, the PDI reflects bipartisan consensus on the challenge posed by China and the need for extra resourcing to meet that challenge. The bipartisan consensus on shoring up the US position in the Indo-Pacific was underscored in July 2021, when Kurt Campbell, the Biden administration’s Indo-Pacific coordinator, gave remarks in which he stated bluntly: “I think we recognize that the United States has a lot of work to do</w:t>
      </w:r>
      <w:proofErr w:type="gramStart"/>
      <w:r w:rsidRPr="008A274F">
        <w:rPr>
          <w:sz w:val="16"/>
        </w:rPr>
        <w:t>. . . .</w:t>
      </w:r>
      <w:proofErr w:type="gramEnd"/>
      <w:r w:rsidRPr="008A274F">
        <w:rPr>
          <w:sz w:val="16"/>
        </w:rPr>
        <w:t xml:space="preserve"> We have historically a strong position in Asia. That position has slipped and we are at risk, and we need to make substantial investments across the board.”21 </w:t>
      </w:r>
      <w:r w:rsidRPr="008A274F">
        <w:rPr>
          <w:rStyle w:val="StyleUnderline"/>
        </w:rPr>
        <w:t>Much analysis has focused on needed improvements to US force posture in the Indo-Pacific</w:t>
      </w:r>
      <w:r w:rsidRPr="008A274F">
        <w:rPr>
          <w:sz w:val="16"/>
        </w:rPr>
        <w:t xml:space="preserve">, and many proposals are under discussion.22 The PDI itself, as well as the DOD’s spending plan, have all received critiques. Nevertheless, </w:t>
      </w:r>
      <w:r w:rsidRPr="008A274F">
        <w:rPr>
          <w:rStyle w:val="StyleUnderline"/>
        </w:rPr>
        <w:t>the</w:t>
      </w:r>
      <w:r w:rsidRPr="008A274F">
        <w:rPr>
          <w:sz w:val="16"/>
        </w:rPr>
        <w:t xml:space="preserve"> roiling </w:t>
      </w:r>
      <w:r w:rsidRPr="008A274F">
        <w:rPr>
          <w:rStyle w:val="StyleUnderline"/>
        </w:rPr>
        <w:t>discussion makes clear that</w:t>
      </w:r>
      <w:r w:rsidRPr="008A274F">
        <w:rPr>
          <w:sz w:val="16"/>
        </w:rPr>
        <w:t xml:space="preserve"> current US posture is not considered adequate, that</w:t>
      </w:r>
      <w:r w:rsidRPr="008A274F">
        <w:rPr>
          <w:rStyle w:val="StyleUnderline"/>
        </w:rPr>
        <w:t xml:space="preserve"> major new spending is politically feasible</w:t>
      </w:r>
      <w:r w:rsidRPr="008A274F">
        <w:rPr>
          <w:sz w:val="16"/>
        </w:rPr>
        <w:t xml:space="preserve">, and that there are no simple solutions. In this context, </w:t>
      </w:r>
      <w:r w:rsidRPr="008A274F">
        <w:rPr>
          <w:rStyle w:val="StyleUnderline"/>
        </w:rPr>
        <w:t>it is hard to imagine significant resources becoming available to other geographic regions such as the Arctic</w:t>
      </w:r>
      <w:r w:rsidRPr="008A274F">
        <w:rPr>
          <w:sz w:val="16"/>
        </w:rPr>
        <w:t xml:space="preserve">. </w:t>
      </w:r>
      <w:r w:rsidRPr="008A274F">
        <w:rPr>
          <w:rStyle w:val="StyleUnderline"/>
        </w:rPr>
        <w:t>Congress is facing a strong demand signal in the Indo-Pacific</w:t>
      </w:r>
      <w:r w:rsidRPr="008A274F">
        <w:rPr>
          <w:sz w:val="16"/>
        </w:rPr>
        <w:t xml:space="preserve">, </w:t>
      </w:r>
      <w:r w:rsidRPr="008A274F">
        <w:rPr>
          <w:rStyle w:val="StyleUnderline"/>
        </w:rPr>
        <w:t>and there appears to be enough bipartisan consensus to appropriate funds</w:t>
      </w:r>
      <w:r w:rsidRPr="008A274F">
        <w:rPr>
          <w:sz w:val="16"/>
        </w:rPr>
        <w:t xml:space="preserve"> to meet this priority. However, </w:t>
      </w:r>
      <w:r w:rsidRPr="008A274F">
        <w:rPr>
          <w:rStyle w:val="Emphasis"/>
        </w:rPr>
        <w:t>the larger federal budget is under significant strain</w:t>
      </w:r>
      <w:r w:rsidRPr="008A274F">
        <w:rPr>
          <w:sz w:val="16"/>
        </w:rPr>
        <w:t xml:space="preserve"> from ongoing pandemic-related displacement, and a divided Congress has slowed the legislative process.</w:t>
      </w:r>
    </w:p>
    <w:p w14:paraId="3BFBE2D9" w14:textId="77777777" w:rsidR="00D168A7" w:rsidRPr="000B1AF0" w:rsidRDefault="00D168A7" w:rsidP="00D168A7"/>
    <w:p w14:paraId="493A63D7" w14:textId="77777777" w:rsidR="00D168A7" w:rsidRPr="00B378B2" w:rsidRDefault="00D168A7" w:rsidP="00D168A7"/>
    <w:p w14:paraId="0A55E730" w14:textId="6DA76AA6" w:rsidR="004B00DA" w:rsidRPr="007F4F1F" w:rsidRDefault="004B00DA" w:rsidP="004B00DA">
      <w:pPr>
        <w:pStyle w:val="Heading3"/>
      </w:pPr>
      <w:r>
        <w:lastRenderedPageBreak/>
        <w:t>Resources</w:t>
      </w:r>
    </w:p>
    <w:p w14:paraId="1C92CD5E" w14:textId="77777777" w:rsidR="004B00DA" w:rsidRPr="007F4F1F" w:rsidRDefault="004B00DA" w:rsidP="004B00DA">
      <w:pPr>
        <w:pStyle w:val="Heading4"/>
      </w:pPr>
      <w:r>
        <w:t>Maintaining Indo-Pacific investment requires tradeoffs- resources only stretch so far</w:t>
      </w:r>
    </w:p>
    <w:p w14:paraId="46DD5A14" w14:textId="77777777" w:rsidR="004B00DA" w:rsidRDefault="004B00DA" w:rsidP="004B00DA">
      <w:pPr>
        <w:rPr>
          <w:rStyle w:val="Style13ptBold"/>
        </w:rPr>
      </w:pPr>
      <w:r>
        <w:t xml:space="preserve">Alex </w:t>
      </w:r>
      <w:r w:rsidRPr="007F4F1F">
        <w:rPr>
          <w:rStyle w:val="Style13ptBold"/>
        </w:rPr>
        <w:t>Wong in 2023</w:t>
      </w:r>
    </w:p>
    <w:p w14:paraId="34D57D52" w14:textId="77777777" w:rsidR="004B00DA" w:rsidRDefault="004B00DA" w:rsidP="004B00DA">
      <w:r>
        <w:t>principal deputy national security advisor. He was a senior fellow at Hudson Institute; Balance in the Indo-Pacific: Defining the US Approach; The Hudson Institute; https://www.hudson.org/defense-strategy/balance-indo-pacific-defining-us-approach-alex-wong</w:t>
      </w:r>
    </w:p>
    <w:p w14:paraId="7D357446" w14:textId="77777777" w:rsidR="004B00DA" w:rsidRPr="00C33A1F" w:rsidRDefault="004B00DA" w:rsidP="004B00DA">
      <w:pPr>
        <w:rPr>
          <w:sz w:val="14"/>
        </w:rPr>
      </w:pPr>
      <w:r w:rsidRPr="00C33A1F">
        <w:rPr>
          <w:sz w:val="14"/>
        </w:rPr>
        <w:t xml:space="preserve">Let us begin with how to reduce risk. </w:t>
      </w:r>
      <w:r w:rsidRPr="007F4F1F">
        <w:rPr>
          <w:rStyle w:val="StyleUnderline"/>
        </w:rPr>
        <w:t>Preventing the use of force</w:t>
      </w:r>
      <w:r w:rsidRPr="00C33A1F">
        <w:rPr>
          <w:sz w:val="14"/>
        </w:rPr>
        <w:t xml:space="preserve"> and giving our partners the security space to resist Chinese coercion </w:t>
      </w:r>
      <w:r w:rsidRPr="007F4F1F">
        <w:rPr>
          <w:rStyle w:val="Emphasis"/>
        </w:rPr>
        <w:t>requires U.S. military might</w:t>
      </w:r>
      <w:r w:rsidRPr="00C33A1F">
        <w:rPr>
          <w:sz w:val="14"/>
        </w:rPr>
        <w:t xml:space="preserve">. </w:t>
      </w:r>
      <w:r w:rsidRPr="007F4F1F">
        <w:rPr>
          <w:rStyle w:val="StyleUnderline"/>
        </w:rPr>
        <w:t>And</w:t>
      </w:r>
      <w:r w:rsidRPr="00C33A1F">
        <w:rPr>
          <w:sz w:val="14"/>
        </w:rPr>
        <w:t xml:space="preserve"> it requires </w:t>
      </w:r>
      <w:r w:rsidRPr="007F4F1F">
        <w:rPr>
          <w:rStyle w:val="StyleUnderline"/>
        </w:rPr>
        <w:t>that</w:t>
      </w:r>
      <w:r w:rsidRPr="00C33A1F">
        <w:rPr>
          <w:sz w:val="14"/>
        </w:rPr>
        <w:t xml:space="preserve"> </w:t>
      </w:r>
      <w:r w:rsidRPr="007F4F1F">
        <w:rPr>
          <w:rStyle w:val="Emphasis"/>
        </w:rPr>
        <w:t>more of it be concentrated in the Indo-Pacific</w:t>
      </w:r>
      <w:r w:rsidRPr="00C33A1F">
        <w:rPr>
          <w:sz w:val="14"/>
        </w:rPr>
        <w:t xml:space="preserve">. Other presenters at this conference are focusing on defense budgeting and strategy, so I will not offer an extended discussion here. But it suffices to say that </w:t>
      </w:r>
      <w:r w:rsidRPr="007F4F1F">
        <w:rPr>
          <w:rStyle w:val="StyleUnderline"/>
        </w:rPr>
        <w:t>U.S. policymakers must seriously look at new investments</w:t>
      </w:r>
      <w:r w:rsidRPr="00C33A1F">
        <w:rPr>
          <w:sz w:val="14"/>
        </w:rPr>
        <w:t xml:space="preserve"> in strategic nuclear forces, intermediate-range missiles, our naval fleet, </w:t>
      </w:r>
      <w:r w:rsidRPr="007F4F1F">
        <w:rPr>
          <w:rStyle w:val="StyleUnderline"/>
        </w:rPr>
        <w:t>and</w:t>
      </w:r>
      <w:r w:rsidRPr="00C33A1F">
        <w:rPr>
          <w:sz w:val="14"/>
        </w:rPr>
        <w:t xml:space="preserve"> certain </w:t>
      </w:r>
      <w:r w:rsidRPr="007F4F1F">
        <w:rPr>
          <w:rStyle w:val="StyleUnderline"/>
        </w:rPr>
        <w:t>capabilities</w:t>
      </w:r>
      <w:r w:rsidRPr="00C33A1F">
        <w:rPr>
          <w:sz w:val="14"/>
        </w:rPr>
        <w:t xml:space="preserve"> </w:t>
      </w:r>
      <w:r w:rsidRPr="007F4F1F">
        <w:rPr>
          <w:rStyle w:val="StyleUnderline"/>
        </w:rPr>
        <w:t>tuned to turning back an invasion of Taiwan</w:t>
      </w:r>
      <w:r w:rsidRPr="00C33A1F">
        <w:rPr>
          <w:sz w:val="14"/>
        </w:rPr>
        <w:t xml:space="preserve">. </w:t>
      </w:r>
      <w:r w:rsidRPr="007F4F1F">
        <w:rPr>
          <w:rStyle w:val="StyleUnderline"/>
        </w:rPr>
        <w:t>I name these items specifically to balance corresponding investments China is making</w:t>
      </w:r>
      <w:r w:rsidRPr="00C33A1F">
        <w:rPr>
          <w:sz w:val="14"/>
        </w:rPr>
        <w:t xml:space="preserve">—investments that are beginning to tip the security equilibrium of the region. </w:t>
      </w:r>
      <w:r w:rsidRPr="007F4F1F">
        <w:rPr>
          <w:rStyle w:val="StyleUnderline"/>
        </w:rPr>
        <w:t xml:space="preserve">Making these investments would present </w:t>
      </w:r>
      <w:r w:rsidRPr="007F4F1F">
        <w:rPr>
          <w:rStyle w:val="Emphasis"/>
        </w:rPr>
        <w:t>difficult</w:t>
      </w:r>
      <w:r w:rsidRPr="007F4F1F">
        <w:rPr>
          <w:rStyle w:val="StyleUnderline"/>
        </w:rPr>
        <w:t xml:space="preserve"> budgeting </w:t>
      </w:r>
      <w:r w:rsidRPr="007F4F1F">
        <w:rPr>
          <w:rStyle w:val="Emphasis"/>
        </w:rPr>
        <w:t>questions</w:t>
      </w:r>
      <w:r w:rsidRPr="007F4F1F">
        <w:rPr>
          <w:rStyle w:val="StyleUnderline"/>
        </w:rPr>
        <w:t xml:space="preserve"> </w:t>
      </w:r>
      <w:r w:rsidRPr="007F4F1F">
        <w:rPr>
          <w:rStyle w:val="Emphasis"/>
        </w:rPr>
        <w:t>and</w:t>
      </w:r>
      <w:r w:rsidRPr="007F4F1F">
        <w:rPr>
          <w:rStyle w:val="StyleUnderline"/>
        </w:rPr>
        <w:t xml:space="preserve"> </w:t>
      </w:r>
      <w:r w:rsidRPr="007F4F1F">
        <w:rPr>
          <w:rStyle w:val="Emphasis"/>
        </w:rPr>
        <w:t>weighty tradeoffs in U.S. global military presence</w:t>
      </w:r>
      <w:r w:rsidRPr="00C33A1F">
        <w:rPr>
          <w:sz w:val="14"/>
        </w:rPr>
        <w:t xml:space="preserve">. However, current events may offer a path forward. Many in the foreign policy community lament Russia’s invasion of Ukraine as an unfortunate diversion of U.S. attention from the Indo-Pacific, even if it is a necessary focus for the United States. There is truth to that, at least in the short term. However, </w:t>
      </w:r>
      <w:r w:rsidRPr="007F4F1F">
        <w:rPr>
          <w:rStyle w:val="StyleUnderline"/>
        </w:rPr>
        <w:t>in the medium and long term, the Ukraine war outlines an opportunity to responsibly shift U.S. military resources eastward</w:t>
      </w:r>
      <w:r w:rsidRPr="00C33A1F">
        <w:rPr>
          <w:sz w:val="14"/>
        </w:rPr>
        <w:t xml:space="preserve">. </w:t>
      </w:r>
    </w:p>
    <w:p w14:paraId="06BA9832" w14:textId="77777777" w:rsidR="004B00DA" w:rsidRPr="00C33A1F" w:rsidRDefault="004B00DA" w:rsidP="004B00DA">
      <w:pPr>
        <w:rPr>
          <w:sz w:val="14"/>
        </w:rPr>
      </w:pPr>
    </w:p>
    <w:p w14:paraId="31A8835A" w14:textId="77777777" w:rsidR="00D168A7" w:rsidRDefault="00D168A7" w:rsidP="00D168A7">
      <w:pPr>
        <w:pStyle w:val="Heading3"/>
      </w:pPr>
      <w:r>
        <w:lastRenderedPageBreak/>
        <w:t>Unilateralism</w:t>
      </w:r>
    </w:p>
    <w:p w14:paraId="28C3CE97" w14:textId="77777777" w:rsidR="00D168A7" w:rsidRPr="001E5944" w:rsidRDefault="00D168A7" w:rsidP="00D168A7"/>
    <w:p w14:paraId="7AD947DA" w14:textId="77777777" w:rsidR="00D168A7" w:rsidRPr="00D12E88" w:rsidRDefault="00D168A7" w:rsidP="00D168A7">
      <w:pPr>
        <w:pStyle w:val="Heading4"/>
      </w:pPr>
      <w:r>
        <w:t>Unilateral US action in the Arctic takes resources away from a focus on the Indo-Pacific-places too much burden on the US</w:t>
      </w:r>
    </w:p>
    <w:p w14:paraId="7CA65D98" w14:textId="77777777" w:rsidR="00D168A7" w:rsidRDefault="00D168A7" w:rsidP="00D168A7">
      <w:r>
        <w:t xml:space="preserve">Ryan R. </w:t>
      </w:r>
      <w:r w:rsidRPr="00D12E88">
        <w:rPr>
          <w:rStyle w:val="Style13ptBold"/>
        </w:rPr>
        <w:t>Duffy et al in 2024</w:t>
      </w:r>
    </w:p>
    <w:p w14:paraId="15618389" w14:textId="77777777" w:rsidR="00D168A7" w:rsidRPr="00D12E88" w:rsidRDefault="00D168A7" w:rsidP="00D168A7">
      <w:pPr>
        <w:rPr>
          <w:sz w:val="8"/>
          <w:szCs w:val="12"/>
        </w:rPr>
      </w:pPr>
      <w:r w:rsidRPr="00D12E88">
        <w:rPr>
          <w:sz w:val="8"/>
          <w:szCs w:val="12"/>
        </w:rPr>
        <w:t xml:space="preserve">Ryan R. Duffy is a retired U.S. Army infantry officer who served primarily in Europe. He served in light, Stryker, and armored formations. His most recent assignment was at U.S. Army Europe and Africa where he has worked on campaign and contingency planning. </w:t>
      </w:r>
      <w:proofErr w:type="spellStart"/>
      <w:r w:rsidRPr="00D12E88">
        <w:rPr>
          <w:sz w:val="8"/>
          <w:szCs w:val="12"/>
        </w:rPr>
        <w:t>Jahara</w:t>
      </w:r>
      <w:proofErr w:type="spellEnd"/>
      <w:r w:rsidRPr="00D12E88">
        <w:rPr>
          <w:sz w:val="8"/>
          <w:szCs w:val="12"/>
        </w:rPr>
        <w:t xml:space="preserve"> ‘FRANKY’ </w:t>
      </w:r>
      <w:proofErr w:type="spellStart"/>
      <w:r w:rsidRPr="00D12E88">
        <w:rPr>
          <w:sz w:val="8"/>
          <w:szCs w:val="12"/>
        </w:rPr>
        <w:t>Matisek</w:t>
      </w:r>
      <w:proofErr w:type="spellEnd"/>
      <w:r w:rsidRPr="00D12E88">
        <w:rPr>
          <w:sz w:val="8"/>
          <w:szCs w:val="12"/>
        </w:rPr>
        <w:t xml:space="preserve">, Ph.D., is an active-duty U.S. Air Force command pilot serving as a military professor at the U.S. Naval War College and is a fellow at the Payne Institute for Public Policy and the European Resilience Initiative Center. He has over 3,700 hours of flight time and was previously an associate professor in the Military and Strategic Studies department at the U.S. Air Force Academy. Jeremy M. McKenzie is a retired U.S. Coast Guard officer and aviator. His last military assignment was as a researcher at the U.S. Coast Guard Academy’s Center for Arctic Study and Policy. He previously served as an Army aviator and has a </w:t>
      </w:r>
      <w:proofErr w:type="spellStart"/>
      <w:r w:rsidRPr="00D12E88">
        <w:rPr>
          <w:sz w:val="8"/>
          <w:szCs w:val="12"/>
        </w:rPr>
        <w:t>Masters</w:t>
      </w:r>
      <w:proofErr w:type="spellEnd"/>
      <w:r w:rsidRPr="00D12E88">
        <w:rPr>
          <w:sz w:val="8"/>
          <w:szCs w:val="12"/>
        </w:rPr>
        <w:t xml:space="preserve"> in public policy from Brown University as well as a Masters in social science from Syracuse University. Chad M. Pillai is a senior U.S. Army strategist who has served in a variety of assignments in the U.S., Europe, Middle East, and Asia. He is an editor for the Emergent Defense Magazine and a member of the Military Writers Guild. He earned his </w:t>
      </w:r>
      <w:proofErr w:type="spellStart"/>
      <w:r w:rsidRPr="00D12E88">
        <w:rPr>
          <w:sz w:val="8"/>
          <w:szCs w:val="12"/>
        </w:rPr>
        <w:t>Masters</w:t>
      </w:r>
      <w:proofErr w:type="spellEnd"/>
      <w:r w:rsidRPr="00D12E88">
        <w:rPr>
          <w:sz w:val="8"/>
          <w:szCs w:val="12"/>
        </w:rPr>
        <w:t xml:space="preserve"> in international public policy from Johns Hopkins University School of Advanced International Studies.</w:t>
      </w:r>
    </w:p>
    <w:p w14:paraId="58FFE739" w14:textId="77777777" w:rsidR="00D168A7" w:rsidRPr="00D12E88" w:rsidRDefault="00D168A7" w:rsidP="00D168A7">
      <w:pPr>
        <w:rPr>
          <w:sz w:val="8"/>
        </w:rPr>
      </w:pPr>
      <w:r w:rsidRPr="00D12E88">
        <w:rPr>
          <w:sz w:val="8"/>
        </w:rPr>
        <w:t xml:space="preserve">More NATO in the Arctic Could Free the United States Up to Focus on China; War </w:t>
      </w:r>
      <w:proofErr w:type="gramStart"/>
      <w:r w:rsidRPr="00D12E88">
        <w:rPr>
          <w:sz w:val="8"/>
        </w:rPr>
        <w:t>On</w:t>
      </w:r>
      <w:proofErr w:type="gramEnd"/>
      <w:r w:rsidRPr="00D12E88">
        <w:rPr>
          <w:sz w:val="8"/>
        </w:rPr>
        <w:t xml:space="preserve"> The Rocks; https://warontherocks.com/2024/11/more-nato-in-the-arctic-could-free-the-united-states-up-to-focus-on-china/</w:t>
      </w:r>
    </w:p>
    <w:p w14:paraId="6C566858" w14:textId="77777777" w:rsidR="00D168A7" w:rsidRPr="00D12E88" w:rsidRDefault="00D168A7" w:rsidP="00D168A7">
      <w:pPr>
        <w:rPr>
          <w:rStyle w:val="Emphasis"/>
        </w:rPr>
      </w:pPr>
      <w:r w:rsidRPr="00D12E88">
        <w:rPr>
          <w:sz w:val="8"/>
        </w:rPr>
        <w:t xml:space="preserve">The Arctic becoming a strategic battleground was explicitly acknowledged in June 2024 through the U.S. Department of Defense’s Arctic Strategy, noting growing Russian-Chinese collaboration. Despite major combat losses in Ukraine, </w:t>
      </w:r>
      <w:r w:rsidRPr="00D12E88">
        <w:rPr>
          <w:rStyle w:val="StyleUnderline"/>
        </w:rPr>
        <w:t>Russia continues to expand its Arctic military presence</w:t>
      </w:r>
      <w:r w:rsidRPr="00D12E88">
        <w:rPr>
          <w:sz w:val="8"/>
        </w:rPr>
        <w:t xml:space="preserve"> and activities. </w:t>
      </w:r>
      <w:r w:rsidRPr="00D12E88">
        <w:rPr>
          <w:rStyle w:val="StyleUnderline"/>
        </w:rPr>
        <w:t>The Arctic’s unique environment requires specialized training and equipment, posing challenges for the U</w:t>
      </w:r>
      <w:r w:rsidRPr="00D12E88">
        <w:rPr>
          <w:sz w:val="8"/>
        </w:rPr>
        <w:t xml:space="preserve">nited </w:t>
      </w:r>
      <w:r w:rsidRPr="00D12E88">
        <w:rPr>
          <w:rStyle w:val="StyleUnderline"/>
        </w:rPr>
        <w:t>S</w:t>
      </w:r>
      <w:r w:rsidRPr="00D12E88">
        <w:rPr>
          <w:sz w:val="8"/>
        </w:rPr>
        <w:t xml:space="preserve">tates </w:t>
      </w:r>
      <w:r w:rsidRPr="00D12E88">
        <w:rPr>
          <w:rStyle w:val="Emphasis"/>
        </w:rPr>
        <w:t>in projecting and sustaining military forces in the region</w:t>
      </w:r>
      <w:r w:rsidRPr="00D12E88">
        <w:rPr>
          <w:sz w:val="8"/>
        </w:rPr>
        <w:t xml:space="preserve">. </w:t>
      </w:r>
      <w:r w:rsidRPr="00D12E88">
        <w:rPr>
          <w:rStyle w:val="Emphasis"/>
        </w:rPr>
        <w:t>This task is further complicated by the American strategic focus on countering China in the Indo-Pacific</w:t>
      </w:r>
      <w:r w:rsidRPr="00D12E88">
        <w:rPr>
          <w:sz w:val="8"/>
        </w:rPr>
        <w:t xml:space="preserve">. </w:t>
      </w:r>
      <w:r w:rsidRPr="00D12E88">
        <w:rPr>
          <w:rStyle w:val="Emphasis"/>
        </w:rPr>
        <w:t>NATO represents an ideal form of Arctic burden-sharing, allowing the United States to concentrate elsewhere.</w:t>
      </w:r>
      <w:r>
        <w:rPr>
          <w:rStyle w:val="Emphasis"/>
        </w:rPr>
        <w:t xml:space="preserve"> </w:t>
      </w:r>
      <w:r w:rsidRPr="00D12E88">
        <w:rPr>
          <w:rStyle w:val="StyleUnderline"/>
        </w:rPr>
        <w:t>As the Trump administration pivots back to Asia, maintaining strong NATO ties is crucial</w:t>
      </w:r>
      <w:r w:rsidRPr="00D12E88">
        <w:rPr>
          <w:sz w:val="8"/>
        </w:rPr>
        <w:t xml:space="preserve">, despite rhetoric to the contrary. NATO has been tying its strategic survival to an Indo-Pacific pivot since 2019, and the </w:t>
      </w:r>
      <w:r w:rsidRPr="00D12E88">
        <w:rPr>
          <w:rStyle w:val="StyleUnderline"/>
        </w:rPr>
        <w:t>Trump</w:t>
      </w:r>
      <w:r w:rsidRPr="00D12E88">
        <w:rPr>
          <w:sz w:val="8"/>
        </w:rPr>
        <w:t xml:space="preserve"> administration </w:t>
      </w:r>
      <w:r w:rsidRPr="00D12E88">
        <w:rPr>
          <w:rStyle w:val="StyleUnderline"/>
        </w:rPr>
        <w:t>will need to rely more on Arctic-minded NATO allies to deter Russian and Chinese ambitions</w:t>
      </w:r>
      <w:r w:rsidRPr="00D12E88">
        <w:rPr>
          <w:sz w:val="8"/>
        </w:rPr>
        <w:t xml:space="preserve">. </w:t>
      </w:r>
      <w:r w:rsidRPr="00D12E88">
        <w:rPr>
          <w:rStyle w:val="Emphasis"/>
        </w:rPr>
        <w:t>The U.S. military has minimal forces capable of operating in the Arctic</w:t>
      </w:r>
      <w:r w:rsidRPr="00D12E88">
        <w:rPr>
          <w:sz w:val="8"/>
        </w:rPr>
        <w:t xml:space="preserve"> but also needs to defend its space-based infrastructure around the region. </w:t>
      </w:r>
      <w:r w:rsidRPr="00D12E88">
        <w:rPr>
          <w:rStyle w:val="StyleUnderline"/>
        </w:rPr>
        <w:t>By leveraging NATO</w:t>
      </w:r>
      <w:r w:rsidRPr="00D12E88">
        <w:rPr>
          <w:sz w:val="8"/>
        </w:rPr>
        <w:t xml:space="preserve">, particularly the Arctic expertise of British, Canadian, and Nordic allies, </w:t>
      </w:r>
      <w:r w:rsidRPr="00D12E88">
        <w:rPr>
          <w:rStyle w:val="Emphasis"/>
        </w:rPr>
        <w:t>the United States can ensure a stable Arctic presence, enabling a robust military posture in the Indo-Pacific.</w:t>
      </w:r>
    </w:p>
    <w:p w14:paraId="49EDF4B9" w14:textId="77777777" w:rsidR="00D168A7" w:rsidRDefault="00D168A7" w:rsidP="00D168A7"/>
    <w:p w14:paraId="48D247AE" w14:textId="77777777" w:rsidR="00D168A7" w:rsidRPr="00D12E88" w:rsidRDefault="00D168A7" w:rsidP="00D168A7"/>
    <w:p w14:paraId="4614BC52" w14:textId="77777777" w:rsidR="00D168A7" w:rsidRPr="00D12E88" w:rsidRDefault="00D168A7" w:rsidP="00D168A7">
      <w:pPr>
        <w:pStyle w:val="Heading4"/>
      </w:pPr>
      <w:r>
        <w:t>Unilateral action ensures resource usage that detracts from an Indo-Pacific pivot</w:t>
      </w:r>
    </w:p>
    <w:p w14:paraId="24897506" w14:textId="77777777" w:rsidR="00D168A7" w:rsidRPr="00D12E88" w:rsidRDefault="00D168A7" w:rsidP="00D168A7">
      <w:r w:rsidRPr="00D12E88">
        <w:t xml:space="preserve">Ryan R. </w:t>
      </w:r>
      <w:r w:rsidRPr="00D12E88">
        <w:rPr>
          <w:rStyle w:val="Style13ptBold"/>
        </w:rPr>
        <w:t>Duffy et al in 2024</w:t>
      </w:r>
    </w:p>
    <w:p w14:paraId="485B3BD9" w14:textId="77777777" w:rsidR="00D168A7" w:rsidRPr="00D12E88" w:rsidRDefault="00D168A7" w:rsidP="00D168A7">
      <w:pPr>
        <w:rPr>
          <w:sz w:val="12"/>
          <w:szCs w:val="12"/>
        </w:rPr>
      </w:pPr>
      <w:r w:rsidRPr="00D12E88">
        <w:rPr>
          <w:sz w:val="12"/>
          <w:szCs w:val="12"/>
        </w:rPr>
        <w:t xml:space="preserve">Ryan R. Duffy is a retired U.S. Army infantry officer who served primarily in Europe. He served in light, Stryker, and armored formations. His most recent assignment was at U.S. Army Europe and Africa where he has worked on campaign and contingency planning. </w:t>
      </w:r>
      <w:proofErr w:type="spellStart"/>
      <w:r w:rsidRPr="00D12E88">
        <w:rPr>
          <w:sz w:val="12"/>
          <w:szCs w:val="12"/>
        </w:rPr>
        <w:t>Jahara</w:t>
      </w:r>
      <w:proofErr w:type="spellEnd"/>
      <w:r w:rsidRPr="00D12E88">
        <w:rPr>
          <w:sz w:val="12"/>
          <w:szCs w:val="12"/>
        </w:rPr>
        <w:t xml:space="preserve"> ‘FRANKY’ </w:t>
      </w:r>
      <w:proofErr w:type="spellStart"/>
      <w:r w:rsidRPr="00D12E88">
        <w:rPr>
          <w:sz w:val="12"/>
          <w:szCs w:val="12"/>
        </w:rPr>
        <w:t>Matisek</w:t>
      </w:r>
      <w:proofErr w:type="spellEnd"/>
      <w:r w:rsidRPr="00D12E88">
        <w:rPr>
          <w:sz w:val="12"/>
          <w:szCs w:val="12"/>
        </w:rPr>
        <w:t xml:space="preserve">, Ph.D., is an active-duty U.S. Air Force command pilot serving as a military professor at the U.S. Naval War College and is a fellow at the Payne Institute for Public Policy and the European Resilience Initiative Center. He has over 3,700 hours of flight time and was previously an associate professor in the Military and Strategic Studies department at the U.S. Air Force Academy. Jeremy M. McKenzie is a retired U.S. Coast Guard officer and aviator. His last military assignment was as a researcher at the U.S. Coast Guard Academy’s Center for Arctic Study and Policy. He previously served as an Army aviator and has a </w:t>
      </w:r>
      <w:proofErr w:type="spellStart"/>
      <w:r w:rsidRPr="00D12E88">
        <w:rPr>
          <w:sz w:val="12"/>
          <w:szCs w:val="12"/>
        </w:rPr>
        <w:t>Masters</w:t>
      </w:r>
      <w:proofErr w:type="spellEnd"/>
      <w:r w:rsidRPr="00D12E88">
        <w:rPr>
          <w:sz w:val="12"/>
          <w:szCs w:val="12"/>
        </w:rPr>
        <w:t xml:space="preserve"> in public policy from Brown University as well as a Masters in social science from Syracuse University. Chad M. Pillai is a senior U.S. Army strategist who has served in a variety of assignments in the U.S., Europe, Middle East, and Asia. He is an editor for the Emergent Defense Magazine and a member of the Military Writers Guild. He earned his </w:t>
      </w:r>
      <w:proofErr w:type="spellStart"/>
      <w:r w:rsidRPr="00D12E88">
        <w:rPr>
          <w:sz w:val="12"/>
          <w:szCs w:val="12"/>
        </w:rPr>
        <w:t>Masters</w:t>
      </w:r>
      <w:proofErr w:type="spellEnd"/>
      <w:r w:rsidRPr="00D12E88">
        <w:rPr>
          <w:sz w:val="12"/>
          <w:szCs w:val="12"/>
        </w:rPr>
        <w:t xml:space="preserve"> in international public policy from Johns Hopkins University School of Advanced International Studies.</w:t>
      </w:r>
    </w:p>
    <w:p w14:paraId="6F13D769" w14:textId="77777777" w:rsidR="00D168A7" w:rsidRPr="00D12E88" w:rsidRDefault="00D168A7" w:rsidP="00D168A7">
      <w:r w:rsidRPr="00D12E88">
        <w:t xml:space="preserve">More NATO in the Arctic Could Free the United States Up to Focus on China; War </w:t>
      </w:r>
      <w:proofErr w:type="gramStart"/>
      <w:r w:rsidRPr="00D12E88">
        <w:t>On</w:t>
      </w:r>
      <w:proofErr w:type="gramEnd"/>
      <w:r w:rsidRPr="00D12E88">
        <w:t xml:space="preserve"> The Rocks; https://warontherocks.com/2024/11/more-nato-in-the-arctic-could-free-the-united-states-up-to-focus-on-china/</w:t>
      </w:r>
    </w:p>
    <w:p w14:paraId="673BC057" w14:textId="77777777" w:rsidR="00D168A7" w:rsidRPr="00D12E88" w:rsidRDefault="00D168A7" w:rsidP="00D168A7">
      <w:pPr>
        <w:rPr>
          <w:sz w:val="16"/>
        </w:rPr>
      </w:pPr>
    </w:p>
    <w:p w14:paraId="7A4ECAB4" w14:textId="77777777" w:rsidR="00D168A7" w:rsidRPr="00D12E88" w:rsidRDefault="00D168A7" w:rsidP="00D168A7">
      <w:pPr>
        <w:rPr>
          <w:rStyle w:val="Emphasis"/>
        </w:rPr>
      </w:pPr>
      <w:r w:rsidRPr="00D12E88">
        <w:rPr>
          <w:sz w:val="16"/>
        </w:rPr>
        <w:t xml:space="preserve">Canada, the Nordics, and other </w:t>
      </w:r>
      <w:r w:rsidRPr="00D12E88">
        <w:rPr>
          <w:rStyle w:val="StyleUnderline"/>
        </w:rPr>
        <w:t>Arctic-minded allies should lead NATO in Arctic defense</w:t>
      </w:r>
      <w:r w:rsidRPr="00D12E88">
        <w:rPr>
          <w:sz w:val="16"/>
        </w:rPr>
        <w:t xml:space="preserve"> </w:t>
      </w:r>
      <w:r w:rsidRPr="00D12E88">
        <w:rPr>
          <w:rStyle w:val="Emphasis"/>
        </w:rPr>
        <w:t>as the</w:t>
      </w:r>
      <w:r w:rsidRPr="00D12E88">
        <w:rPr>
          <w:sz w:val="16"/>
        </w:rPr>
        <w:t xml:space="preserve"> </w:t>
      </w:r>
      <w:r w:rsidRPr="00D12E88">
        <w:rPr>
          <w:rStyle w:val="Emphasis"/>
        </w:rPr>
        <w:t>U</w:t>
      </w:r>
      <w:r w:rsidRPr="00D12E88">
        <w:rPr>
          <w:sz w:val="16"/>
        </w:rPr>
        <w:t xml:space="preserve">nited </w:t>
      </w:r>
      <w:r w:rsidRPr="00D12E88">
        <w:rPr>
          <w:rStyle w:val="Emphasis"/>
        </w:rPr>
        <w:t>S</w:t>
      </w:r>
      <w:r w:rsidRPr="00D12E88">
        <w:rPr>
          <w:sz w:val="16"/>
        </w:rPr>
        <w:t xml:space="preserve">tates </w:t>
      </w:r>
      <w:r w:rsidRPr="00D12E88">
        <w:rPr>
          <w:rStyle w:val="Emphasis"/>
        </w:rPr>
        <w:t>pivots to counter China in the Indo-Pacific</w:t>
      </w:r>
      <w:r w:rsidRPr="00D12E88">
        <w:rPr>
          <w:sz w:val="16"/>
        </w:rPr>
        <w:t xml:space="preserve">. The combined Sino-Russian threat is global, and </w:t>
      </w:r>
      <w:r w:rsidRPr="00D12E88">
        <w:rPr>
          <w:rStyle w:val="StyleUnderline"/>
        </w:rPr>
        <w:t>the</w:t>
      </w:r>
      <w:r w:rsidRPr="00D12E88">
        <w:rPr>
          <w:sz w:val="16"/>
        </w:rPr>
        <w:t xml:space="preserve"> </w:t>
      </w:r>
      <w:r w:rsidRPr="00D12E88">
        <w:rPr>
          <w:rStyle w:val="StyleUnderline"/>
        </w:rPr>
        <w:t>U</w:t>
      </w:r>
      <w:r w:rsidRPr="00D12E88">
        <w:rPr>
          <w:sz w:val="16"/>
        </w:rPr>
        <w:t xml:space="preserve">nited </w:t>
      </w:r>
      <w:r w:rsidRPr="00D12E88">
        <w:rPr>
          <w:rStyle w:val="StyleUnderline"/>
        </w:rPr>
        <w:t>S</w:t>
      </w:r>
      <w:r w:rsidRPr="00D12E88">
        <w:rPr>
          <w:sz w:val="16"/>
        </w:rPr>
        <w:t xml:space="preserve">tates </w:t>
      </w:r>
      <w:r w:rsidRPr="00D12E88">
        <w:rPr>
          <w:rStyle w:val="StyleUnderline"/>
        </w:rPr>
        <w:t>needs allies to share the burden of defense</w:t>
      </w:r>
      <w:r w:rsidRPr="00D12E88">
        <w:rPr>
          <w:sz w:val="16"/>
        </w:rPr>
        <w:t xml:space="preserve">. The United States and NATO should leverage the expertise of Arctic allies to establish a Nordic-led Arctic-focused Combined Joint Expeditionary Force within NATO, allowing the alliance to establish a dedicated force as a credible deterrent in the Arctic. </w:t>
      </w:r>
      <w:r w:rsidRPr="00D12E88">
        <w:rPr>
          <w:rStyle w:val="StyleUnderline"/>
        </w:rPr>
        <w:t>Forming a</w:t>
      </w:r>
      <w:r w:rsidRPr="00D12E88">
        <w:rPr>
          <w:sz w:val="16"/>
        </w:rPr>
        <w:t xml:space="preserve"> Nordic-led Combined </w:t>
      </w:r>
      <w:r w:rsidRPr="00D12E88">
        <w:rPr>
          <w:rStyle w:val="StyleUnderline"/>
        </w:rPr>
        <w:t>Joint</w:t>
      </w:r>
      <w:r w:rsidRPr="00D12E88">
        <w:rPr>
          <w:sz w:val="16"/>
        </w:rPr>
        <w:t xml:space="preserve"> Expeditionary </w:t>
      </w:r>
      <w:r w:rsidRPr="00D12E88">
        <w:rPr>
          <w:rStyle w:val="StyleUnderline"/>
        </w:rPr>
        <w:t>Force</w:t>
      </w:r>
      <w:r w:rsidRPr="00D12E88">
        <w:rPr>
          <w:sz w:val="16"/>
        </w:rPr>
        <w:t xml:space="preserve"> for the Arctic </w:t>
      </w:r>
      <w:r w:rsidRPr="00D12E88">
        <w:rPr>
          <w:rStyle w:val="Emphasis"/>
        </w:rPr>
        <w:t>would reduce the strain on U.S. forces</w:t>
      </w:r>
      <w:r w:rsidRPr="00D12E88">
        <w:rPr>
          <w:sz w:val="16"/>
        </w:rPr>
        <w:t xml:space="preserve">. NATO lacks an Arctic strategy other than an October 2024 statement about defending “Allied interests in the Arctic.” </w:t>
      </w:r>
      <w:r w:rsidRPr="00D12E88">
        <w:rPr>
          <w:rStyle w:val="StyleUnderline"/>
        </w:rPr>
        <w:t>NATO needs a comprehensive Arctic strategy</w:t>
      </w:r>
      <w:r w:rsidRPr="00D12E88">
        <w:rPr>
          <w:sz w:val="16"/>
        </w:rPr>
        <w:t xml:space="preserve"> that leads to investments in infrastructure, training, and equipment to match Russian power in the </w:t>
      </w:r>
      <w:r w:rsidRPr="00D12E88">
        <w:rPr>
          <w:sz w:val="16"/>
        </w:rPr>
        <w:lastRenderedPageBreak/>
        <w:t xml:space="preserve">Arctic. Without proper resourcing, Russia will keep dominating the Arctic, making it less safe for international trade, freedom of navigation, and rule of law. Sino-Russian dominance of the Arctic has severe implications for global security and economic stability. </w:t>
      </w:r>
      <w:r w:rsidRPr="00D12E88">
        <w:rPr>
          <w:rStyle w:val="StyleUnderline"/>
        </w:rPr>
        <w:t>Through collective action</w:t>
      </w:r>
      <w:r w:rsidRPr="00D12E88">
        <w:rPr>
          <w:sz w:val="16"/>
        </w:rPr>
        <w:t xml:space="preserve"> and improved Arctic-specific readiness, </w:t>
      </w:r>
      <w:r w:rsidRPr="00D12E88">
        <w:rPr>
          <w:rStyle w:val="StyleUnderline"/>
        </w:rPr>
        <w:t>NATO can deter</w:t>
      </w:r>
      <w:r w:rsidRPr="00D12E88">
        <w:rPr>
          <w:sz w:val="16"/>
        </w:rPr>
        <w:t xml:space="preserve"> Sino-Russian </w:t>
      </w:r>
      <w:r w:rsidRPr="00D12E88">
        <w:rPr>
          <w:rStyle w:val="StyleUnderline"/>
        </w:rPr>
        <w:t>aggression</w:t>
      </w:r>
      <w:r w:rsidRPr="00D12E88">
        <w:rPr>
          <w:sz w:val="16"/>
        </w:rPr>
        <w:t xml:space="preserve"> in the Arctic </w:t>
      </w:r>
      <w:r w:rsidRPr="00D12E88">
        <w:rPr>
          <w:rStyle w:val="Emphasis"/>
        </w:rPr>
        <w:t>while supporting a U.S. shift to the Indo-Pacific.</w:t>
      </w:r>
    </w:p>
    <w:p w14:paraId="3BC35A52" w14:textId="77777777" w:rsidR="00D168A7" w:rsidRPr="00D12E88" w:rsidRDefault="00D168A7" w:rsidP="00D168A7">
      <w:pPr>
        <w:rPr>
          <w:sz w:val="16"/>
        </w:rPr>
      </w:pPr>
    </w:p>
    <w:p w14:paraId="506CCA3D" w14:textId="77777777" w:rsidR="00D168A7" w:rsidRPr="00D12E88" w:rsidRDefault="00D168A7" w:rsidP="00D168A7">
      <w:pPr>
        <w:rPr>
          <w:sz w:val="16"/>
        </w:rPr>
      </w:pPr>
    </w:p>
    <w:p w14:paraId="6AEB2979" w14:textId="1A4D6022" w:rsidR="00D168A7" w:rsidRDefault="008139E8" w:rsidP="00D168A7">
      <w:pPr>
        <w:pStyle w:val="Heading2"/>
      </w:pPr>
      <w:r>
        <w:lastRenderedPageBreak/>
        <w:t xml:space="preserve">China </w:t>
      </w:r>
      <w:r w:rsidR="00D168A7">
        <w:t>Impact</w:t>
      </w:r>
    </w:p>
    <w:p w14:paraId="7C76F75F" w14:textId="77777777" w:rsidR="004B00DA" w:rsidRPr="004B00DA" w:rsidRDefault="004B00DA" w:rsidP="004B00DA"/>
    <w:p w14:paraId="2DEBCE28" w14:textId="77777777" w:rsidR="00D168A7" w:rsidRDefault="00D168A7" w:rsidP="00D168A7">
      <w:pPr>
        <w:pStyle w:val="Heading3"/>
      </w:pPr>
      <w:r>
        <w:lastRenderedPageBreak/>
        <w:t>Indo-Pacific Key- China</w:t>
      </w:r>
    </w:p>
    <w:p w14:paraId="4A50AA06" w14:textId="77777777" w:rsidR="00D168A7" w:rsidRPr="00D168A7" w:rsidRDefault="00D168A7" w:rsidP="00D168A7"/>
    <w:p w14:paraId="13978BB0" w14:textId="77777777" w:rsidR="00D168A7" w:rsidRPr="007F4F1F" w:rsidRDefault="00D168A7" w:rsidP="00D168A7">
      <w:pPr>
        <w:pStyle w:val="Heading4"/>
      </w:pPr>
      <w:r>
        <w:t>Indo-Pacific key to global stability and now is key- collapse leads to Chinese dominance</w:t>
      </w:r>
    </w:p>
    <w:p w14:paraId="37D69ACE" w14:textId="77777777" w:rsidR="00D168A7" w:rsidRDefault="00D168A7" w:rsidP="00D168A7">
      <w:pPr>
        <w:rPr>
          <w:rStyle w:val="Style13ptBold"/>
        </w:rPr>
      </w:pPr>
      <w:r>
        <w:t xml:space="preserve">Alex </w:t>
      </w:r>
      <w:r w:rsidRPr="007F4F1F">
        <w:rPr>
          <w:rStyle w:val="Style13ptBold"/>
        </w:rPr>
        <w:t>Wong in 2023</w:t>
      </w:r>
    </w:p>
    <w:p w14:paraId="3EFDAFB2" w14:textId="77777777" w:rsidR="00D168A7" w:rsidRDefault="00D168A7" w:rsidP="00D168A7">
      <w:r>
        <w:t>principal deputy national security advisor. He was a senior fellow at Hudson Institute; Balance in the Indo-Pacific: Defining the US Approach; The Hudson Institute; https://www.hudson.org/defense-strategy/balance-indo-pacific-defining-us-approach-alex-wong</w:t>
      </w:r>
    </w:p>
    <w:p w14:paraId="254A17DB" w14:textId="77777777" w:rsidR="00D168A7" w:rsidRPr="007F4F1F" w:rsidRDefault="00D168A7" w:rsidP="00D168A7">
      <w:pPr>
        <w:rPr>
          <w:sz w:val="16"/>
        </w:rPr>
      </w:pPr>
      <w:r w:rsidRPr="007F4F1F">
        <w:rPr>
          <w:sz w:val="16"/>
        </w:rPr>
        <w:t xml:space="preserve">In brief, it is because </w:t>
      </w:r>
      <w:r w:rsidRPr="007F4F1F">
        <w:rPr>
          <w:rStyle w:val="StyleUnderline"/>
        </w:rPr>
        <w:t>the Indo-Pacific is the most important region for the prosperity of the American people now and</w:t>
      </w:r>
      <w:r w:rsidRPr="007F4F1F">
        <w:rPr>
          <w:sz w:val="16"/>
        </w:rPr>
        <w:t xml:space="preserve"> into </w:t>
      </w:r>
      <w:r w:rsidRPr="007F4F1F">
        <w:rPr>
          <w:rStyle w:val="StyleUnderline"/>
        </w:rPr>
        <w:t>the</w:t>
      </w:r>
      <w:r w:rsidRPr="007F4F1F">
        <w:rPr>
          <w:sz w:val="16"/>
        </w:rPr>
        <w:t xml:space="preserve"> foreseeable </w:t>
      </w:r>
      <w:r w:rsidRPr="007F4F1F">
        <w:rPr>
          <w:rStyle w:val="StyleUnderline"/>
        </w:rPr>
        <w:t>future</w:t>
      </w:r>
      <w:r w:rsidRPr="007F4F1F">
        <w:rPr>
          <w:sz w:val="16"/>
        </w:rPr>
        <w:t xml:space="preserve">, </w:t>
      </w:r>
      <w:r w:rsidRPr="007F4F1F">
        <w:rPr>
          <w:rStyle w:val="StyleUnderline"/>
        </w:rPr>
        <w:t>and it is also the region whose potential for conflict poses the greatest risk</w:t>
      </w:r>
      <w:r w:rsidRPr="007F4F1F">
        <w:rPr>
          <w:sz w:val="16"/>
        </w:rPr>
        <w:t xml:space="preserve"> both to our security and </w:t>
      </w:r>
      <w:r w:rsidRPr="007F4F1F">
        <w:rPr>
          <w:rStyle w:val="StyleUnderline"/>
        </w:rPr>
        <w:t>to the stability of world order</w:t>
      </w:r>
      <w:r w:rsidRPr="007F4F1F">
        <w:rPr>
          <w:sz w:val="16"/>
        </w:rPr>
        <w:t xml:space="preserve">. </w:t>
      </w:r>
      <w:r w:rsidRPr="007F4F1F">
        <w:rPr>
          <w:rStyle w:val="StyleUnderline"/>
        </w:rPr>
        <w:t>This</w:t>
      </w:r>
      <w:r w:rsidRPr="007F4F1F">
        <w:rPr>
          <w:sz w:val="16"/>
        </w:rPr>
        <w:t xml:space="preserve"> high-reward/high-risk </w:t>
      </w:r>
      <w:r w:rsidRPr="007F4F1F">
        <w:rPr>
          <w:rStyle w:val="StyleUnderline"/>
        </w:rPr>
        <w:t>status</w:t>
      </w:r>
      <w:r w:rsidRPr="007F4F1F">
        <w:rPr>
          <w:sz w:val="16"/>
        </w:rPr>
        <w:t xml:space="preserve"> </w:t>
      </w:r>
      <w:r w:rsidRPr="007F4F1F">
        <w:rPr>
          <w:rStyle w:val="StyleUnderline"/>
        </w:rPr>
        <w:t>arises from the current</w:t>
      </w:r>
      <w:r w:rsidRPr="007F4F1F">
        <w:rPr>
          <w:sz w:val="16"/>
        </w:rPr>
        <w:t xml:space="preserve"> and peculiar </w:t>
      </w:r>
      <w:r w:rsidRPr="007F4F1F">
        <w:rPr>
          <w:rStyle w:val="StyleUnderline"/>
        </w:rPr>
        <w:t>stage of the Indo-Pacific’s development as a coherent region</w:t>
      </w:r>
      <w:r w:rsidRPr="007F4F1F">
        <w:rPr>
          <w:sz w:val="16"/>
        </w:rPr>
        <w:t xml:space="preserve">. On one hand, </w:t>
      </w:r>
      <w:r w:rsidRPr="007F4F1F">
        <w:rPr>
          <w:rStyle w:val="StyleUnderline"/>
        </w:rPr>
        <w:t>it is the world's largest economic region</w:t>
      </w:r>
      <w:r w:rsidRPr="007F4F1F">
        <w:rPr>
          <w:sz w:val="16"/>
        </w:rPr>
        <w:t xml:space="preserve">, one that is thoroughly interconnected and whose geography has allowed it to reap the benefits of maritime trade, the advent of global supply chains, and the innovation that arises from progressively freer-thinking societies. With the ongoing signings of various trade and investment pacts, the region is becoming even more closely integrated economically, fueling its growth. On the other hand, </w:t>
      </w:r>
      <w:r w:rsidRPr="007F4F1F">
        <w:rPr>
          <w:rStyle w:val="StyleUnderline"/>
        </w:rPr>
        <w:t>the Indo-Pacific has relatively underdeveloped regional political and security architectures</w:t>
      </w:r>
      <w:r w:rsidRPr="007F4F1F">
        <w:rPr>
          <w:sz w:val="16"/>
        </w:rPr>
        <w:t xml:space="preserve">. And the ones that do exist are not yet tuned to managing a China that is increasingly powerful, ambitious, and aggressive. </w:t>
      </w:r>
      <w:r w:rsidRPr="007F4F1F">
        <w:rPr>
          <w:rStyle w:val="StyleUnderline"/>
        </w:rPr>
        <w:t>The lack of mature political and security architectures is a risk factor</w:t>
      </w:r>
      <w:r w:rsidRPr="007F4F1F">
        <w:rPr>
          <w:sz w:val="16"/>
        </w:rPr>
        <w:t xml:space="preserve"> in the same way that failing to build a beach house up to code is a risk factor. </w:t>
      </w:r>
      <w:r w:rsidRPr="007F4F1F">
        <w:rPr>
          <w:rStyle w:val="StyleUnderline"/>
        </w:rPr>
        <w:t>On its own, it will not cause the house to collapse</w:t>
      </w:r>
      <w:r w:rsidRPr="007F4F1F">
        <w:rPr>
          <w:sz w:val="16"/>
        </w:rPr>
        <w:t xml:space="preserve">; it is the hurricane that rolls in that will. In the case of the Indo-Pacific, </w:t>
      </w:r>
      <w:r w:rsidRPr="007F4F1F">
        <w:rPr>
          <w:rStyle w:val="StyleUnderline"/>
        </w:rPr>
        <w:t>the coming hurricane is China’s strategic ambition.</w:t>
      </w:r>
      <w:r>
        <w:rPr>
          <w:rStyle w:val="StyleUnderline"/>
        </w:rPr>
        <w:t xml:space="preserve"> </w:t>
      </w:r>
      <w:r w:rsidRPr="007F4F1F">
        <w:rPr>
          <w:sz w:val="16"/>
        </w:rPr>
        <w:t xml:space="preserve">It is no secret that </w:t>
      </w:r>
      <w:r w:rsidRPr="007F4F1F">
        <w:rPr>
          <w:rStyle w:val="StyleUnderline"/>
        </w:rPr>
        <w:t>China’s chief strategic objective is to restore Beijing’s political centrality</w:t>
      </w:r>
      <w:r w:rsidRPr="007F4F1F">
        <w:rPr>
          <w:sz w:val="16"/>
        </w:rPr>
        <w:t xml:space="preserve"> in the region. In China’s nationalist and mercantilist vision, </w:t>
      </w:r>
      <w:r w:rsidRPr="007F4F1F">
        <w:rPr>
          <w:rStyle w:val="StyleUnderline"/>
        </w:rPr>
        <w:t>that means shutting the U</w:t>
      </w:r>
      <w:r w:rsidRPr="007F4F1F">
        <w:rPr>
          <w:sz w:val="16"/>
        </w:rPr>
        <w:t xml:space="preserve">nited </w:t>
      </w:r>
      <w:r w:rsidRPr="007F4F1F">
        <w:rPr>
          <w:rStyle w:val="StyleUnderline"/>
        </w:rPr>
        <w:t>S</w:t>
      </w:r>
      <w:r w:rsidRPr="007F4F1F">
        <w:rPr>
          <w:sz w:val="16"/>
        </w:rPr>
        <w:t xml:space="preserve">tates (as well as European partners and India) </w:t>
      </w:r>
      <w:r w:rsidRPr="007F4F1F">
        <w:rPr>
          <w:rStyle w:val="StyleUnderline"/>
        </w:rPr>
        <w:t>out of the region</w:t>
      </w:r>
      <w:r w:rsidRPr="007F4F1F">
        <w:rPr>
          <w:sz w:val="16"/>
        </w:rPr>
        <w:t xml:space="preserve">—an “Asia for Asians,” as Xi Jinping has taken to say. </w:t>
      </w:r>
      <w:r w:rsidRPr="007F4F1F">
        <w:rPr>
          <w:rStyle w:val="StyleUnderline"/>
        </w:rPr>
        <w:t>China aims to compromise the vectors of U.S. influence</w:t>
      </w:r>
      <w:r w:rsidRPr="007F4F1F">
        <w:rPr>
          <w:sz w:val="16"/>
        </w:rPr>
        <w:t>—</w:t>
      </w:r>
      <w:r w:rsidRPr="007F4F1F">
        <w:rPr>
          <w:rStyle w:val="StyleUnderline"/>
        </w:rPr>
        <w:t>military</w:t>
      </w:r>
      <w:r w:rsidRPr="007F4F1F">
        <w:rPr>
          <w:sz w:val="16"/>
        </w:rPr>
        <w:t xml:space="preserve"> might and access, </w:t>
      </w:r>
      <w:r w:rsidRPr="007F4F1F">
        <w:rPr>
          <w:rStyle w:val="StyleUnderline"/>
        </w:rPr>
        <w:t>economic</w:t>
      </w:r>
      <w:r w:rsidRPr="007F4F1F">
        <w:rPr>
          <w:sz w:val="16"/>
        </w:rPr>
        <w:t xml:space="preserve"> ties, </w:t>
      </w:r>
      <w:r w:rsidRPr="007F4F1F">
        <w:rPr>
          <w:rStyle w:val="StyleUnderline"/>
        </w:rPr>
        <w:t>technological</w:t>
      </w:r>
      <w:r w:rsidRPr="007F4F1F">
        <w:rPr>
          <w:sz w:val="16"/>
        </w:rPr>
        <w:t xml:space="preserve"> reach, </w:t>
      </w:r>
      <w:r w:rsidRPr="007F4F1F">
        <w:rPr>
          <w:rStyle w:val="StyleUnderline"/>
        </w:rPr>
        <w:t>and political</w:t>
      </w:r>
      <w:r w:rsidRPr="007F4F1F">
        <w:rPr>
          <w:sz w:val="16"/>
        </w:rPr>
        <w:t xml:space="preserve"> weight—so as </w:t>
      </w:r>
      <w:r w:rsidRPr="007F4F1F">
        <w:rPr>
          <w:rStyle w:val="StyleUnderline"/>
        </w:rPr>
        <w:t>to secure Beijing’s</w:t>
      </w:r>
      <w:r w:rsidRPr="007F4F1F">
        <w:rPr>
          <w:sz w:val="16"/>
        </w:rPr>
        <w:t xml:space="preserve"> unquestioned </w:t>
      </w:r>
      <w:r w:rsidRPr="007F4F1F">
        <w:rPr>
          <w:rStyle w:val="StyleUnderline"/>
        </w:rPr>
        <w:t>dominance</w:t>
      </w:r>
      <w:r w:rsidRPr="007F4F1F">
        <w:rPr>
          <w:sz w:val="16"/>
        </w:rPr>
        <w:t xml:space="preserve"> of the region. And if </w:t>
      </w:r>
      <w:r w:rsidRPr="007F4F1F">
        <w:rPr>
          <w:rStyle w:val="StyleUnderline"/>
        </w:rPr>
        <w:t>China</w:t>
      </w:r>
      <w:r w:rsidRPr="007F4F1F">
        <w:rPr>
          <w:sz w:val="16"/>
        </w:rPr>
        <w:t xml:space="preserve"> has </w:t>
      </w:r>
      <w:r w:rsidRPr="007F4F1F">
        <w:rPr>
          <w:rStyle w:val="StyleUnderline"/>
        </w:rPr>
        <w:t>global ambitions</w:t>
      </w:r>
      <w:r w:rsidRPr="007F4F1F">
        <w:rPr>
          <w:sz w:val="16"/>
        </w:rPr>
        <w:t xml:space="preserve">, that larger project </w:t>
      </w:r>
      <w:r w:rsidRPr="007F4F1F">
        <w:rPr>
          <w:rStyle w:val="StyleUnderline"/>
        </w:rPr>
        <w:t>will start with</w:t>
      </w:r>
      <w:r w:rsidRPr="007F4F1F">
        <w:rPr>
          <w:sz w:val="16"/>
        </w:rPr>
        <w:t xml:space="preserve"> and be contingent on Chinese </w:t>
      </w:r>
      <w:r w:rsidRPr="007F4F1F">
        <w:rPr>
          <w:rStyle w:val="StyleUnderline"/>
        </w:rPr>
        <w:t>domination of the Indo-Pacific</w:t>
      </w:r>
      <w:r w:rsidRPr="007F4F1F">
        <w:rPr>
          <w:sz w:val="16"/>
        </w:rPr>
        <w:t xml:space="preserve">. </w:t>
      </w:r>
      <w:r w:rsidRPr="007F4F1F">
        <w:rPr>
          <w:rStyle w:val="StyleUnderline"/>
        </w:rPr>
        <w:t>This region</w:t>
      </w:r>
      <w:r w:rsidRPr="007F4F1F">
        <w:rPr>
          <w:sz w:val="16"/>
        </w:rPr>
        <w:t xml:space="preserve">, therefore, </w:t>
      </w:r>
      <w:r w:rsidRPr="007F4F1F">
        <w:rPr>
          <w:rStyle w:val="StyleUnderline"/>
        </w:rPr>
        <w:t>constitutes</w:t>
      </w:r>
      <w:r w:rsidRPr="007F4F1F">
        <w:rPr>
          <w:sz w:val="16"/>
        </w:rPr>
        <w:t xml:space="preserve"> both </w:t>
      </w:r>
      <w:r w:rsidRPr="007F4F1F">
        <w:rPr>
          <w:rStyle w:val="StyleUnderline"/>
        </w:rPr>
        <w:t>the opening round of our competition and</w:t>
      </w:r>
      <w:r w:rsidRPr="007F4F1F">
        <w:rPr>
          <w:sz w:val="16"/>
        </w:rPr>
        <w:t xml:space="preserve"> </w:t>
      </w:r>
      <w:r w:rsidRPr="004B00DA">
        <w:rPr>
          <w:rStyle w:val="Emphasis"/>
        </w:rPr>
        <w:t>the most pivotal</w:t>
      </w:r>
      <w:r w:rsidRPr="007F4F1F">
        <w:rPr>
          <w:sz w:val="16"/>
        </w:rPr>
        <w:t xml:space="preserve"> one.</w:t>
      </w:r>
    </w:p>
    <w:p w14:paraId="2681FE62" w14:textId="77777777" w:rsidR="00D168A7" w:rsidRDefault="00D168A7" w:rsidP="00D168A7"/>
    <w:p w14:paraId="2C910878" w14:textId="70CF766B" w:rsidR="00D168A7" w:rsidRDefault="004B00DA" w:rsidP="004B00DA">
      <w:pPr>
        <w:pStyle w:val="Heading3"/>
      </w:pPr>
      <w:r>
        <w:lastRenderedPageBreak/>
        <w:t xml:space="preserve">China </w:t>
      </w:r>
      <w:proofErr w:type="gramStart"/>
      <w:r>
        <w:t>Revisionism !</w:t>
      </w:r>
      <w:proofErr w:type="gramEnd"/>
      <w:r>
        <w:t>- War</w:t>
      </w:r>
    </w:p>
    <w:p w14:paraId="352395EE" w14:textId="77777777" w:rsidR="004B00DA" w:rsidRDefault="004B00DA" w:rsidP="004B00DA">
      <w:pPr>
        <w:pStyle w:val="Heading4"/>
      </w:pPr>
      <w:r>
        <w:rPr>
          <w:u w:val="single"/>
        </w:rPr>
        <w:t>Chinese-led order</w:t>
      </w:r>
      <w:r>
        <w:t xml:space="preserve"> causes </w:t>
      </w:r>
      <w:r>
        <w:rPr>
          <w:u w:val="single"/>
        </w:rPr>
        <w:t>extinction</w:t>
      </w:r>
    </w:p>
    <w:p w14:paraId="313BAA19" w14:textId="77777777" w:rsidR="004B00DA" w:rsidRDefault="004B00DA" w:rsidP="004B00DA">
      <w:r>
        <w:rPr>
          <w:rStyle w:val="Style13ptBold"/>
        </w:rPr>
        <w:t xml:space="preserve">Wang ’19 </w:t>
      </w:r>
      <w:r w:rsidRPr="00050F58">
        <w:t xml:space="preserve">[Fei-Ling; October 24; Professor at the Sam Nunn School of International Affairs, Ph.D. from the University of Pennsylvania; The Cipher Brief, “The China Order: A Challenge for the U.S. and the World,” </w:t>
      </w:r>
      <w:hyperlink r:id="rId15" w:history="1">
        <w:r w:rsidRPr="001D2BE5">
          <w:rPr>
            <w:rStyle w:val="Hyperlink"/>
          </w:rPr>
          <w:t>https://www.thecipherbrief.com/column_article/the-china-order-a-challenge-for-the-u-s-and-the-world</w:t>
        </w:r>
      </w:hyperlink>
      <w:r w:rsidRPr="00050F58">
        <w:t>]</w:t>
      </w:r>
    </w:p>
    <w:p w14:paraId="10D9BE02" w14:textId="32F27B3C" w:rsidR="004B00DA" w:rsidRPr="00B035A0" w:rsidRDefault="004B00DA" w:rsidP="004B00DA">
      <w:pPr>
        <w:rPr>
          <w:sz w:val="16"/>
        </w:rPr>
      </w:pPr>
      <w:r w:rsidRPr="005270CC">
        <w:rPr>
          <w:sz w:val="16"/>
        </w:rPr>
        <w:t xml:space="preserve">It is no longer hard to see that </w:t>
      </w:r>
      <w:r w:rsidRPr="00437240">
        <w:rPr>
          <w:rStyle w:val="StyleUnderline"/>
        </w:rPr>
        <w:t xml:space="preserve">the </w:t>
      </w:r>
      <w:r w:rsidRPr="00437240">
        <w:rPr>
          <w:rStyle w:val="Emphasis"/>
        </w:rPr>
        <w:t>rising power</w:t>
      </w:r>
      <w:r w:rsidRPr="005270CC">
        <w:rPr>
          <w:sz w:val="16"/>
        </w:rPr>
        <w:t xml:space="preserve"> and the mounting pugnaciousness </w:t>
      </w:r>
      <w:r w:rsidRPr="00437240">
        <w:rPr>
          <w:rStyle w:val="StyleUnderline"/>
        </w:rPr>
        <w:t xml:space="preserve">of </w:t>
      </w:r>
      <w:r w:rsidRPr="005954E2">
        <w:rPr>
          <w:rStyle w:val="StyleUnderline"/>
          <w:highlight w:val="cyan"/>
        </w:rPr>
        <w:t xml:space="preserve">the </w:t>
      </w:r>
      <w:r w:rsidRPr="005954E2">
        <w:rPr>
          <w:rStyle w:val="Emphasis"/>
          <w:highlight w:val="cyan"/>
        </w:rPr>
        <w:t>P</w:t>
      </w:r>
      <w:r w:rsidRPr="005270CC">
        <w:rPr>
          <w:sz w:val="16"/>
        </w:rPr>
        <w:t xml:space="preserve">eople’s </w:t>
      </w:r>
      <w:r w:rsidRPr="005954E2">
        <w:rPr>
          <w:rStyle w:val="Emphasis"/>
          <w:highlight w:val="cyan"/>
        </w:rPr>
        <w:t>R</w:t>
      </w:r>
      <w:r w:rsidRPr="005270CC">
        <w:rPr>
          <w:sz w:val="16"/>
        </w:rPr>
        <w:t xml:space="preserve">epublic of </w:t>
      </w:r>
      <w:r w:rsidRPr="005954E2">
        <w:rPr>
          <w:rStyle w:val="Emphasis"/>
          <w:highlight w:val="cyan"/>
        </w:rPr>
        <w:t>C</w:t>
      </w:r>
      <w:r w:rsidRPr="005270CC">
        <w:rPr>
          <w:sz w:val="16"/>
        </w:rPr>
        <w:t xml:space="preserve">hina (PRC) </w:t>
      </w:r>
      <w:r w:rsidRPr="00437240">
        <w:rPr>
          <w:rStyle w:val="StyleUnderline"/>
        </w:rPr>
        <w:t>have become a</w:t>
      </w:r>
      <w:r w:rsidRPr="005270CC">
        <w:rPr>
          <w:sz w:val="16"/>
        </w:rPr>
        <w:t xml:space="preserve"> comprehensive </w:t>
      </w:r>
      <w:r w:rsidRPr="005954E2">
        <w:rPr>
          <w:rStyle w:val="Emphasis"/>
          <w:highlight w:val="cyan"/>
        </w:rPr>
        <w:t>challenge</w:t>
      </w:r>
      <w:r w:rsidRPr="00437240">
        <w:rPr>
          <w:rStyle w:val="StyleUnderline"/>
        </w:rPr>
        <w:t xml:space="preserve"> for </w:t>
      </w:r>
      <w:r w:rsidRPr="001B3879">
        <w:rPr>
          <w:rStyle w:val="StyleUnderline"/>
        </w:rPr>
        <w:t xml:space="preserve">the </w:t>
      </w:r>
      <w:r w:rsidRPr="005954E2">
        <w:rPr>
          <w:rStyle w:val="Emphasis"/>
          <w:highlight w:val="cyan"/>
        </w:rPr>
        <w:t>U</w:t>
      </w:r>
      <w:r w:rsidRPr="005270CC">
        <w:rPr>
          <w:sz w:val="16"/>
        </w:rPr>
        <w:t xml:space="preserve">nited </w:t>
      </w:r>
      <w:r w:rsidRPr="005954E2">
        <w:rPr>
          <w:rStyle w:val="Emphasis"/>
          <w:highlight w:val="cyan"/>
        </w:rPr>
        <w:t>S</w:t>
      </w:r>
      <w:r w:rsidRPr="005270CC">
        <w:rPr>
          <w:sz w:val="16"/>
        </w:rPr>
        <w:t xml:space="preserve">tates. </w:t>
      </w:r>
      <w:r w:rsidRPr="00437240">
        <w:rPr>
          <w:rStyle w:val="StyleUnderline"/>
        </w:rPr>
        <w:t xml:space="preserve">China’s </w:t>
      </w:r>
      <w:r w:rsidRPr="00437240">
        <w:rPr>
          <w:rStyle w:val="Emphasis"/>
        </w:rPr>
        <w:t>Machiavellian policies</w:t>
      </w:r>
      <w:r w:rsidRPr="005270CC">
        <w:rPr>
          <w:sz w:val="16"/>
        </w:rPr>
        <w:t xml:space="preserve"> and actions </w:t>
      </w:r>
      <w:r w:rsidRPr="00437240">
        <w:rPr>
          <w:rStyle w:val="StyleUnderline"/>
        </w:rPr>
        <w:t>at home and abroad have turned a</w:t>
      </w:r>
      <w:r w:rsidRPr="005270CC">
        <w:rPr>
          <w:sz w:val="16"/>
        </w:rPr>
        <w:t xml:space="preserve">n otherwise naturally complementary </w:t>
      </w:r>
      <w:r w:rsidRPr="00437240">
        <w:rPr>
          <w:rStyle w:val="StyleUnderline"/>
        </w:rPr>
        <w:t>Sino-American</w:t>
      </w:r>
      <w:r w:rsidRPr="005270CC">
        <w:rPr>
          <w:sz w:val="16"/>
        </w:rPr>
        <w:t xml:space="preserve"> economic </w:t>
      </w:r>
      <w:r w:rsidRPr="00437240">
        <w:rPr>
          <w:rStyle w:val="StyleUnderline"/>
        </w:rPr>
        <w:t>relationship into a</w:t>
      </w:r>
      <w:r w:rsidRPr="005270CC">
        <w:rPr>
          <w:sz w:val="16"/>
        </w:rPr>
        <w:t xml:space="preserve"> near </w:t>
      </w:r>
      <w:r w:rsidRPr="00437240">
        <w:rPr>
          <w:rStyle w:val="Emphasis"/>
        </w:rPr>
        <w:t>zero-sum</w:t>
      </w:r>
      <w:r w:rsidRPr="005270CC">
        <w:rPr>
          <w:sz w:val="16"/>
        </w:rPr>
        <w:t xml:space="preserve">, if not already a zero-sum, </w:t>
      </w:r>
      <w:r w:rsidRPr="00437240">
        <w:rPr>
          <w:rStyle w:val="StyleUnderline"/>
        </w:rPr>
        <w:t>competition for</w:t>
      </w:r>
      <w:r w:rsidRPr="005270CC">
        <w:rPr>
          <w:sz w:val="16"/>
        </w:rPr>
        <w:t xml:space="preserve"> market, jobs, technology, and financial </w:t>
      </w:r>
      <w:r w:rsidRPr="005954E2">
        <w:rPr>
          <w:rStyle w:val="Emphasis"/>
          <w:highlight w:val="cyan"/>
        </w:rPr>
        <w:t>primacy</w:t>
      </w:r>
      <w:r w:rsidRPr="00437240">
        <w:rPr>
          <w:rStyle w:val="StyleUnderline"/>
        </w:rPr>
        <w:t>. Beijing</w:t>
      </w:r>
      <w:r w:rsidRPr="005270CC">
        <w:rPr>
          <w:sz w:val="16"/>
        </w:rPr>
        <w:t xml:space="preserve"> now </w:t>
      </w:r>
      <w:r w:rsidRPr="00437240">
        <w:rPr>
          <w:rStyle w:val="StyleUnderline"/>
        </w:rPr>
        <w:t xml:space="preserve">openly </w:t>
      </w:r>
      <w:r w:rsidRPr="00437240">
        <w:rPr>
          <w:rStyle w:val="Emphasis"/>
        </w:rPr>
        <w:t>flexes its</w:t>
      </w:r>
      <w:r w:rsidRPr="005270CC">
        <w:rPr>
          <w:sz w:val="16"/>
        </w:rPr>
        <w:t xml:space="preserve"> new </w:t>
      </w:r>
      <w:r w:rsidRPr="00437240">
        <w:rPr>
          <w:rStyle w:val="Emphasis"/>
        </w:rPr>
        <w:t>muscles</w:t>
      </w:r>
      <w:r w:rsidRPr="00437240">
        <w:rPr>
          <w:rStyle w:val="StyleUnderline"/>
        </w:rPr>
        <w:t xml:space="preserve"> in its neighborhood</w:t>
      </w:r>
      <w:r w:rsidRPr="005270CC">
        <w:rPr>
          <w:sz w:val="16"/>
        </w:rPr>
        <w:t xml:space="preserve"> and beyond </w:t>
      </w:r>
      <w:r w:rsidRPr="005954E2">
        <w:rPr>
          <w:rStyle w:val="StyleUnderline"/>
          <w:highlight w:val="cyan"/>
        </w:rPr>
        <w:t>to</w:t>
      </w:r>
      <w:r w:rsidRPr="00437240">
        <w:rPr>
          <w:rStyle w:val="StyleUnderline"/>
        </w:rPr>
        <w:t xml:space="preserve"> resist</w:t>
      </w:r>
      <w:r w:rsidRPr="005270CC">
        <w:rPr>
          <w:sz w:val="16"/>
        </w:rPr>
        <w:t xml:space="preserve">, reduce, </w:t>
      </w:r>
      <w:r w:rsidRPr="00437240">
        <w:rPr>
          <w:rStyle w:val="StyleUnderline"/>
        </w:rPr>
        <w:t xml:space="preserve">and </w:t>
      </w:r>
      <w:r w:rsidRPr="005954E2">
        <w:rPr>
          <w:rStyle w:val="Emphasis"/>
          <w:highlight w:val="cyan"/>
        </w:rPr>
        <w:t>replace</w:t>
      </w:r>
      <w:r w:rsidRPr="00437240">
        <w:rPr>
          <w:rStyle w:val="StyleUnderline"/>
        </w:rPr>
        <w:t xml:space="preserve"> American </w:t>
      </w:r>
      <w:r w:rsidRPr="00437240">
        <w:rPr>
          <w:rStyle w:val="Emphasis"/>
        </w:rPr>
        <w:t>leadership</w:t>
      </w:r>
      <w:r w:rsidRPr="005270CC">
        <w:rPr>
          <w:sz w:val="16"/>
        </w:rPr>
        <w:t xml:space="preserve"> and presence </w:t>
      </w:r>
      <w:r w:rsidRPr="00437240">
        <w:rPr>
          <w:rStyle w:val="StyleUnderline"/>
        </w:rPr>
        <w:t xml:space="preserve">everywhere possible, seeking to </w:t>
      </w:r>
      <w:r w:rsidRPr="00437240">
        <w:rPr>
          <w:rStyle w:val="Emphasis"/>
        </w:rPr>
        <w:t>undermine</w:t>
      </w:r>
      <w:r w:rsidRPr="00437240">
        <w:rPr>
          <w:rStyle w:val="StyleUnderline"/>
        </w:rPr>
        <w:t xml:space="preserve"> </w:t>
      </w:r>
      <w:r w:rsidRPr="005954E2">
        <w:rPr>
          <w:rStyle w:val="StyleUnderline"/>
          <w:highlight w:val="cyan"/>
        </w:rPr>
        <w:t>the</w:t>
      </w:r>
      <w:r w:rsidRPr="00437240">
        <w:rPr>
          <w:rStyle w:val="StyleUnderline"/>
        </w:rPr>
        <w:t xml:space="preserve"> U.S.-led </w:t>
      </w:r>
      <w:r w:rsidRPr="005954E2">
        <w:rPr>
          <w:rStyle w:val="Emphasis"/>
          <w:highlight w:val="cyan"/>
        </w:rPr>
        <w:t>international</w:t>
      </w:r>
      <w:r w:rsidRPr="005270CC">
        <w:rPr>
          <w:sz w:val="16"/>
        </w:rPr>
        <w:t xml:space="preserve"> economic </w:t>
      </w:r>
      <w:r w:rsidRPr="005954E2">
        <w:rPr>
          <w:rStyle w:val="Emphasis"/>
          <w:highlight w:val="cyan"/>
        </w:rPr>
        <w:t>order</w:t>
      </w:r>
      <w:r w:rsidRPr="005954E2">
        <w:rPr>
          <w:rStyle w:val="StyleUnderline"/>
          <w:highlight w:val="cyan"/>
        </w:rPr>
        <w:t xml:space="preserve"> and</w:t>
      </w:r>
      <w:r w:rsidRPr="00437240">
        <w:rPr>
          <w:rStyle w:val="StyleUnderline"/>
        </w:rPr>
        <w:t xml:space="preserve"> American-anchored </w:t>
      </w:r>
      <w:r w:rsidRPr="00437240">
        <w:rPr>
          <w:rStyle w:val="Emphasis"/>
        </w:rPr>
        <w:t xml:space="preserve">collective </w:t>
      </w:r>
      <w:r w:rsidRPr="005954E2">
        <w:rPr>
          <w:rStyle w:val="Emphasis"/>
          <w:highlight w:val="cyan"/>
        </w:rPr>
        <w:t>security</w:t>
      </w:r>
      <w:r w:rsidRPr="00437240">
        <w:rPr>
          <w:rStyle w:val="StyleUnderline"/>
        </w:rPr>
        <w:t xml:space="preserve"> arrangements</w:t>
      </w:r>
      <w:r w:rsidRPr="005270CC">
        <w:rPr>
          <w:sz w:val="16"/>
        </w:rPr>
        <w:t>. The PRC has been burning billions, for example, hoping to replace the U.S. dollar with the over-printed Chinese Renminbi (RMB). Extraordinarily heavy extraction of its own economy, the world’s second largest, and its enormous foreign currency reserve resulting from the gross imbalance in U.S.-China trade have enabled the PRC to massively expand its military. That military is already the world’s second largest; its navy, for example, is projected to soon surpass the U.S. Navy in fleet tonnage. At the same time, massive but opaque spending sprees has allowed the PRC to actively procure power and proxies even inside the United States, positioning Beijing to reshape international opinions and norms more easily than ever.</w:t>
      </w:r>
      <w:r>
        <w:rPr>
          <w:sz w:val="16"/>
        </w:rPr>
        <w:t xml:space="preserve"> </w:t>
      </w:r>
      <w:r w:rsidRPr="005270CC">
        <w:rPr>
          <w:sz w:val="16"/>
        </w:rPr>
        <w:t xml:space="preserve">What is less known, perhaps, is that </w:t>
      </w:r>
      <w:r w:rsidRPr="00A37776">
        <w:rPr>
          <w:rStyle w:val="StyleUnderline"/>
        </w:rPr>
        <w:t xml:space="preserve">the </w:t>
      </w:r>
      <w:r w:rsidRPr="00A37776">
        <w:rPr>
          <w:rStyle w:val="Emphasis"/>
        </w:rPr>
        <w:t xml:space="preserve">rising </w:t>
      </w:r>
      <w:r w:rsidRPr="005954E2">
        <w:rPr>
          <w:rStyle w:val="Emphasis"/>
          <w:highlight w:val="cyan"/>
        </w:rPr>
        <w:t>PRC</w:t>
      </w:r>
      <w:r w:rsidRPr="005270CC">
        <w:rPr>
          <w:sz w:val="16"/>
        </w:rPr>
        <w:t xml:space="preserve"> state also </w:t>
      </w:r>
      <w:r w:rsidRPr="005954E2">
        <w:rPr>
          <w:rStyle w:val="StyleUnderline"/>
          <w:highlight w:val="cyan"/>
        </w:rPr>
        <w:t xml:space="preserve">seeks an </w:t>
      </w:r>
      <w:r w:rsidRPr="005954E2">
        <w:rPr>
          <w:rStyle w:val="Emphasis"/>
          <w:highlight w:val="cyan"/>
        </w:rPr>
        <w:t>overhaul</w:t>
      </w:r>
      <w:r w:rsidRPr="005954E2">
        <w:rPr>
          <w:rStyle w:val="StyleUnderline"/>
          <w:highlight w:val="cyan"/>
        </w:rPr>
        <w:t xml:space="preserve"> of</w:t>
      </w:r>
      <w:r w:rsidRPr="00A37776">
        <w:rPr>
          <w:rStyle w:val="StyleUnderline"/>
        </w:rPr>
        <w:t xml:space="preserve"> the </w:t>
      </w:r>
      <w:r w:rsidRPr="00A37776">
        <w:rPr>
          <w:rStyle w:val="Emphasis"/>
        </w:rPr>
        <w:t>very world order</w:t>
      </w:r>
      <w:r w:rsidRPr="00A37776">
        <w:rPr>
          <w:rStyle w:val="StyleUnderline"/>
        </w:rPr>
        <w:t xml:space="preserve"> that</w:t>
      </w:r>
      <w:r w:rsidRPr="005270CC">
        <w:rPr>
          <w:sz w:val="16"/>
        </w:rPr>
        <w:t xml:space="preserve"> has </w:t>
      </w:r>
      <w:r w:rsidRPr="00A37776">
        <w:rPr>
          <w:rStyle w:val="StyleUnderline"/>
        </w:rPr>
        <w:t xml:space="preserve">enabled the </w:t>
      </w:r>
      <w:r w:rsidRPr="00A37776">
        <w:rPr>
          <w:rStyle w:val="Emphasis"/>
        </w:rPr>
        <w:t>greatest advances</w:t>
      </w:r>
      <w:r w:rsidRPr="00A37776">
        <w:rPr>
          <w:rStyle w:val="StyleUnderline"/>
        </w:rPr>
        <w:t xml:space="preserve"> of human civilization</w:t>
      </w:r>
      <w:r w:rsidRPr="005270CC">
        <w:rPr>
          <w:sz w:val="16"/>
        </w:rPr>
        <w:t xml:space="preserve"> over the past few centuries – </w:t>
      </w:r>
      <w:r w:rsidRPr="00A37776">
        <w:rPr>
          <w:rStyle w:val="StyleUnderline"/>
        </w:rPr>
        <w:t xml:space="preserve">the Westphalian system of </w:t>
      </w:r>
      <w:r w:rsidRPr="005954E2">
        <w:rPr>
          <w:rStyle w:val="Emphasis"/>
          <w:highlight w:val="cyan"/>
        </w:rPr>
        <w:t>nation-states</w:t>
      </w:r>
      <w:r w:rsidRPr="005270CC">
        <w:rPr>
          <w:sz w:val="16"/>
        </w:rPr>
        <w:t xml:space="preserve">. This world order was codified in the 17th century, expanded to a global scale in the 20th century, and now is in its post-World War II and post-Cold War iteration — </w:t>
      </w:r>
      <w:r w:rsidRPr="00A37776">
        <w:rPr>
          <w:rStyle w:val="StyleUnderline"/>
        </w:rPr>
        <w:t xml:space="preserve">the so-called </w:t>
      </w:r>
      <w:r w:rsidRPr="00A37776">
        <w:rPr>
          <w:rStyle w:val="Emphasis"/>
        </w:rPr>
        <w:t>America-led L</w:t>
      </w:r>
      <w:r w:rsidRPr="005270CC">
        <w:rPr>
          <w:sz w:val="16"/>
        </w:rPr>
        <w:t xml:space="preserve">iberal </w:t>
      </w:r>
      <w:r w:rsidRPr="00A37776">
        <w:rPr>
          <w:rStyle w:val="Emphasis"/>
        </w:rPr>
        <w:t>I</w:t>
      </w:r>
      <w:r w:rsidRPr="005270CC">
        <w:rPr>
          <w:sz w:val="16"/>
        </w:rPr>
        <w:t xml:space="preserve">nternational </w:t>
      </w:r>
      <w:r w:rsidRPr="00A37776">
        <w:rPr>
          <w:rStyle w:val="Emphasis"/>
        </w:rPr>
        <w:t>O</w:t>
      </w:r>
      <w:r w:rsidRPr="005270CC">
        <w:rPr>
          <w:sz w:val="16"/>
        </w:rPr>
        <w:t xml:space="preserve">rder (LIO). </w:t>
      </w:r>
      <w:r w:rsidRPr="00A37776">
        <w:rPr>
          <w:rStyle w:val="StyleUnderline"/>
        </w:rPr>
        <w:t xml:space="preserve">The rise of Chinese power, under the </w:t>
      </w:r>
      <w:r w:rsidRPr="00A37776">
        <w:rPr>
          <w:rStyle w:val="Emphasis"/>
        </w:rPr>
        <w:t>autocracy</w:t>
      </w:r>
      <w:r w:rsidRPr="00A37776">
        <w:rPr>
          <w:rStyle w:val="StyleUnderline"/>
        </w:rPr>
        <w:t xml:space="preserve"> of the </w:t>
      </w:r>
      <w:r w:rsidRPr="00A37776">
        <w:rPr>
          <w:rStyle w:val="Emphasis"/>
        </w:rPr>
        <w:t>C</w:t>
      </w:r>
      <w:r w:rsidRPr="005270CC">
        <w:rPr>
          <w:sz w:val="16"/>
        </w:rPr>
        <w:t xml:space="preserve">hinese </w:t>
      </w:r>
      <w:r w:rsidRPr="00A37776">
        <w:rPr>
          <w:rStyle w:val="Emphasis"/>
        </w:rPr>
        <w:t>C</w:t>
      </w:r>
      <w:r w:rsidRPr="005270CC">
        <w:rPr>
          <w:sz w:val="16"/>
        </w:rPr>
        <w:t xml:space="preserve">ommunist </w:t>
      </w:r>
      <w:r w:rsidRPr="00A37776">
        <w:rPr>
          <w:rStyle w:val="Emphasis"/>
        </w:rPr>
        <w:t>P</w:t>
      </w:r>
      <w:r w:rsidRPr="005270CC">
        <w:rPr>
          <w:sz w:val="16"/>
        </w:rPr>
        <w:t xml:space="preserve">arty (CCP), </w:t>
      </w:r>
      <w:r w:rsidRPr="00A37776">
        <w:rPr>
          <w:rStyle w:val="StyleUnderline"/>
        </w:rPr>
        <w:t xml:space="preserve">is not just </w:t>
      </w:r>
      <w:r w:rsidRPr="001B3879">
        <w:rPr>
          <w:rStyle w:val="StyleUnderline"/>
        </w:rPr>
        <w:t>contesting</w:t>
      </w:r>
      <w:r w:rsidRPr="005270CC">
        <w:rPr>
          <w:sz w:val="16"/>
        </w:rPr>
        <w:t xml:space="preserve"> U.S. national security and </w:t>
      </w:r>
      <w:r w:rsidRPr="00A37776">
        <w:rPr>
          <w:rStyle w:val="StyleUnderline"/>
        </w:rPr>
        <w:t>American global leadership but</w:t>
      </w:r>
      <w:r w:rsidRPr="005270CC">
        <w:rPr>
          <w:sz w:val="16"/>
        </w:rPr>
        <w:t xml:space="preserve"> also </w:t>
      </w:r>
      <w:r w:rsidRPr="00A37776">
        <w:rPr>
          <w:rStyle w:val="StyleUnderline"/>
        </w:rPr>
        <w:t xml:space="preserve">the </w:t>
      </w:r>
      <w:r w:rsidRPr="00A37776">
        <w:rPr>
          <w:rStyle w:val="Emphasis"/>
        </w:rPr>
        <w:t>existing world order</w:t>
      </w:r>
      <w:r w:rsidRPr="00A37776">
        <w:rPr>
          <w:rStyle w:val="StyleUnderline"/>
        </w:rPr>
        <w:t xml:space="preserve">. Never since the heyday of the Cold War has the world seen such a </w:t>
      </w:r>
      <w:r w:rsidRPr="00A37776">
        <w:rPr>
          <w:rStyle w:val="Emphasis"/>
        </w:rPr>
        <w:t>full challenge</w:t>
      </w:r>
      <w:r w:rsidRPr="00A37776">
        <w:rPr>
          <w:rStyle w:val="StyleUnderline"/>
        </w:rPr>
        <w:t xml:space="preserve"> to the </w:t>
      </w:r>
      <w:r w:rsidRPr="00A37776">
        <w:rPr>
          <w:rStyle w:val="Emphasis"/>
        </w:rPr>
        <w:t>U</w:t>
      </w:r>
      <w:r w:rsidRPr="005270CC">
        <w:rPr>
          <w:sz w:val="16"/>
        </w:rPr>
        <w:t xml:space="preserve">nited </w:t>
      </w:r>
      <w:r w:rsidRPr="00A37776">
        <w:rPr>
          <w:rStyle w:val="Emphasis"/>
        </w:rPr>
        <w:t>S</w:t>
      </w:r>
      <w:r w:rsidRPr="005270CC">
        <w:rPr>
          <w:sz w:val="16"/>
        </w:rPr>
        <w:t xml:space="preserve">tates </w:t>
      </w:r>
      <w:r w:rsidRPr="00A37776">
        <w:rPr>
          <w:rStyle w:val="StyleUnderline"/>
        </w:rPr>
        <w:t>and</w:t>
      </w:r>
      <w:r w:rsidRPr="005270CC">
        <w:rPr>
          <w:sz w:val="16"/>
        </w:rPr>
        <w:t xml:space="preserve"> to </w:t>
      </w:r>
      <w:r w:rsidRPr="00A37776">
        <w:rPr>
          <w:rStyle w:val="StyleUnderline"/>
        </w:rPr>
        <w:t>the Westphalian system</w:t>
      </w:r>
      <w:r w:rsidRPr="005270CC">
        <w:rPr>
          <w:sz w:val="16"/>
        </w:rPr>
        <w:t>.</w:t>
      </w:r>
      <w:r>
        <w:rPr>
          <w:sz w:val="16"/>
        </w:rPr>
        <w:t xml:space="preserve"> </w:t>
      </w:r>
      <w:r w:rsidRPr="00A37776">
        <w:rPr>
          <w:rStyle w:val="StyleUnderline"/>
        </w:rPr>
        <w:t>The CCP is leading</w:t>
      </w:r>
      <w:r w:rsidRPr="005270CC">
        <w:rPr>
          <w:sz w:val="16"/>
        </w:rPr>
        <w:t xml:space="preserve"> the PRC </w:t>
      </w:r>
      <w:r w:rsidRPr="00A37776">
        <w:rPr>
          <w:rStyle w:val="StyleUnderline"/>
        </w:rPr>
        <w:t>toward</w:t>
      </w:r>
      <w:r w:rsidRPr="005270CC">
        <w:rPr>
          <w:sz w:val="16"/>
        </w:rPr>
        <w:t xml:space="preserve"> a Chinese Dream of a world order in its own image, which I call </w:t>
      </w:r>
      <w:r w:rsidRPr="001B3879">
        <w:rPr>
          <w:rStyle w:val="StyleUnderline"/>
        </w:rPr>
        <w:t xml:space="preserve">the </w:t>
      </w:r>
      <w:r w:rsidRPr="001B3879">
        <w:rPr>
          <w:rStyle w:val="Emphasis"/>
        </w:rPr>
        <w:t>China Order</w:t>
      </w:r>
      <w:r w:rsidRPr="005270CC">
        <w:rPr>
          <w:sz w:val="16"/>
        </w:rPr>
        <w:t xml:space="preserve">. The China Order is a millennia-old political tradition and ideology that mandates </w:t>
      </w:r>
      <w:r w:rsidRPr="00A37776">
        <w:rPr>
          <w:rStyle w:val="StyleUnderline"/>
        </w:rPr>
        <w:t>a unitary, authoritarian</w:t>
      </w:r>
      <w:r w:rsidRPr="005270CC">
        <w:rPr>
          <w:sz w:val="16"/>
        </w:rPr>
        <w:t xml:space="preserve"> (often totalitarian), </w:t>
      </w:r>
      <w:r w:rsidRPr="00A37776">
        <w:rPr>
          <w:rStyle w:val="StyleUnderline"/>
        </w:rPr>
        <w:t xml:space="preserve">omnipotent and omnipresent government for the </w:t>
      </w:r>
      <w:r w:rsidRPr="00A37776">
        <w:rPr>
          <w:rStyle w:val="Emphasis"/>
        </w:rPr>
        <w:t>whole</w:t>
      </w:r>
      <w:r w:rsidRPr="005270CC">
        <w:rPr>
          <w:sz w:val="16"/>
        </w:rPr>
        <w:t xml:space="preserve"> known </w:t>
      </w:r>
      <w:r w:rsidRPr="00A37776">
        <w:rPr>
          <w:rStyle w:val="Emphasis"/>
        </w:rPr>
        <w:t>world</w:t>
      </w:r>
      <w:r w:rsidRPr="005270CC">
        <w:rPr>
          <w:sz w:val="16"/>
        </w:rPr>
        <w:t xml:space="preserve">. This alternative world order has had a variety of euphemisms in the long history of China: from </w:t>
      </w:r>
      <w:proofErr w:type="spellStart"/>
      <w:r w:rsidRPr="005270CC">
        <w:rPr>
          <w:sz w:val="16"/>
        </w:rPr>
        <w:t>tinaxia</w:t>
      </w:r>
      <w:proofErr w:type="spellEnd"/>
      <w:r w:rsidRPr="005270CC">
        <w:rPr>
          <w:sz w:val="16"/>
        </w:rPr>
        <w:t xml:space="preserve"> </w:t>
      </w:r>
      <w:proofErr w:type="spellStart"/>
      <w:r w:rsidRPr="005270CC">
        <w:rPr>
          <w:sz w:val="16"/>
        </w:rPr>
        <w:t>yitong</w:t>
      </w:r>
      <w:proofErr w:type="spellEnd"/>
      <w:r w:rsidRPr="005270CC">
        <w:rPr>
          <w:sz w:val="16"/>
        </w:rPr>
        <w:t xml:space="preserve"> (unification of all under heaven) and </w:t>
      </w:r>
      <w:proofErr w:type="spellStart"/>
      <w:r w:rsidRPr="005270CC">
        <w:rPr>
          <w:sz w:val="16"/>
        </w:rPr>
        <w:t>shijie</w:t>
      </w:r>
      <w:proofErr w:type="spellEnd"/>
      <w:r w:rsidRPr="005270CC">
        <w:rPr>
          <w:sz w:val="16"/>
        </w:rPr>
        <w:t xml:space="preserve"> </w:t>
      </w:r>
      <w:proofErr w:type="spellStart"/>
      <w:r w:rsidRPr="005270CC">
        <w:rPr>
          <w:sz w:val="16"/>
        </w:rPr>
        <w:t>datong</w:t>
      </w:r>
      <w:proofErr w:type="spellEnd"/>
      <w:r w:rsidRPr="005270CC">
        <w:rPr>
          <w:sz w:val="16"/>
        </w:rPr>
        <w:t xml:space="preserve"> (world’s grand harmony) in the imperial past, to Mao Zedong’s world solidarity for Communist revolution only forty years ago, to now Xi Jinping’s community of common human destiny. The China Order has powerfully revived to guide rising PRC power, under the banner of a Chinese version of globalization, ingeniously taking advantage of the various calls in our time for </w:t>
      </w:r>
      <w:r w:rsidRPr="00A37776">
        <w:rPr>
          <w:rStyle w:val="StyleUnderline"/>
        </w:rPr>
        <w:t xml:space="preserve">global </w:t>
      </w:r>
      <w:r w:rsidRPr="005954E2">
        <w:rPr>
          <w:rStyle w:val="StyleUnderline"/>
          <w:highlight w:val="cyan"/>
        </w:rPr>
        <w:t>governance</w:t>
      </w:r>
      <w:r w:rsidRPr="005270CC">
        <w:rPr>
          <w:sz w:val="16"/>
        </w:rPr>
        <w:t xml:space="preserve"> to </w:t>
      </w:r>
      <w:r w:rsidRPr="005954E2">
        <w:rPr>
          <w:rStyle w:val="StyleUnderline"/>
          <w:highlight w:val="cyan"/>
        </w:rPr>
        <w:t>address</w:t>
      </w:r>
      <w:r w:rsidRPr="00A37776">
        <w:rPr>
          <w:rStyle w:val="StyleUnderline"/>
        </w:rPr>
        <w:t xml:space="preserve"> </w:t>
      </w:r>
      <w:r w:rsidRPr="00A37776">
        <w:rPr>
          <w:rStyle w:val="Emphasis"/>
        </w:rPr>
        <w:t xml:space="preserve">transnational </w:t>
      </w:r>
      <w:r w:rsidRPr="00AE50AA">
        <w:rPr>
          <w:rStyle w:val="Emphasis"/>
        </w:rPr>
        <w:t>issues</w:t>
      </w:r>
      <w:r w:rsidRPr="00AE50AA">
        <w:rPr>
          <w:rStyle w:val="StyleUnderline"/>
        </w:rPr>
        <w:t xml:space="preserve"> such as </w:t>
      </w:r>
      <w:r w:rsidRPr="005954E2">
        <w:rPr>
          <w:rStyle w:val="Emphasis"/>
          <w:highlight w:val="cyan"/>
        </w:rPr>
        <w:t>climate</w:t>
      </w:r>
      <w:r w:rsidRPr="00A37776">
        <w:rPr>
          <w:rStyle w:val="Emphasis"/>
        </w:rPr>
        <w:t xml:space="preserve"> change</w:t>
      </w:r>
      <w:r w:rsidRPr="00A37776">
        <w:rPr>
          <w:rStyle w:val="StyleUnderline"/>
        </w:rPr>
        <w:t xml:space="preserve">, </w:t>
      </w:r>
      <w:r w:rsidRPr="005954E2">
        <w:rPr>
          <w:rStyle w:val="Emphasis"/>
          <w:highlight w:val="cyan"/>
        </w:rPr>
        <w:t>inequality</w:t>
      </w:r>
      <w:r w:rsidRPr="005954E2">
        <w:rPr>
          <w:rStyle w:val="StyleUnderline"/>
          <w:highlight w:val="cyan"/>
        </w:rPr>
        <w:t xml:space="preserve">, </w:t>
      </w:r>
      <w:r w:rsidRPr="005954E2">
        <w:rPr>
          <w:rStyle w:val="Emphasis"/>
          <w:highlight w:val="cyan"/>
        </w:rPr>
        <w:t>epidemics</w:t>
      </w:r>
      <w:r w:rsidRPr="005954E2">
        <w:rPr>
          <w:rStyle w:val="StyleUnderline"/>
          <w:highlight w:val="cyan"/>
        </w:rPr>
        <w:t xml:space="preserve">, and </w:t>
      </w:r>
      <w:r w:rsidRPr="005954E2">
        <w:rPr>
          <w:rStyle w:val="Emphasis"/>
          <w:highlight w:val="cyan"/>
        </w:rPr>
        <w:t>terrorism</w:t>
      </w:r>
      <w:r w:rsidRPr="005270CC">
        <w:rPr>
          <w:sz w:val="16"/>
        </w:rPr>
        <w:t>.</w:t>
      </w:r>
      <w:r>
        <w:rPr>
          <w:sz w:val="16"/>
        </w:rPr>
        <w:t xml:space="preserve"> </w:t>
      </w:r>
      <w:r w:rsidRPr="00A37776">
        <w:rPr>
          <w:rStyle w:val="StyleUnderline"/>
        </w:rPr>
        <w:t xml:space="preserve">This </w:t>
      </w:r>
      <w:r w:rsidRPr="005954E2">
        <w:rPr>
          <w:rStyle w:val="StyleUnderline"/>
          <w:highlight w:val="cyan"/>
        </w:rPr>
        <w:t>China</w:t>
      </w:r>
      <w:r w:rsidRPr="00A37776">
        <w:rPr>
          <w:rStyle w:val="StyleUnderline"/>
        </w:rPr>
        <w:t xml:space="preserve"> </w:t>
      </w:r>
      <w:r w:rsidRPr="00AE50AA">
        <w:rPr>
          <w:rStyle w:val="StyleUnderline"/>
        </w:rPr>
        <w:t>Order is</w:t>
      </w:r>
      <w:r w:rsidRPr="00AE50AA">
        <w:rPr>
          <w:sz w:val="16"/>
        </w:rPr>
        <w:t xml:space="preserve"> no</w:t>
      </w:r>
      <w:r w:rsidRPr="005270CC">
        <w:rPr>
          <w:sz w:val="16"/>
        </w:rPr>
        <w:t xml:space="preserve">rmatively and practically </w:t>
      </w:r>
      <w:r w:rsidRPr="005954E2">
        <w:rPr>
          <w:rStyle w:val="StyleUnderline"/>
          <w:highlight w:val="cyan"/>
        </w:rPr>
        <w:t>at</w:t>
      </w:r>
      <w:r w:rsidRPr="00A37776">
        <w:rPr>
          <w:rStyle w:val="StyleUnderline"/>
        </w:rPr>
        <w:t xml:space="preserve"> </w:t>
      </w:r>
      <w:r w:rsidRPr="00A37776">
        <w:rPr>
          <w:rStyle w:val="Emphasis"/>
        </w:rPr>
        <w:t xml:space="preserve">fundamental </w:t>
      </w:r>
      <w:r w:rsidRPr="005954E2">
        <w:rPr>
          <w:rStyle w:val="Emphasis"/>
          <w:highlight w:val="cyan"/>
        </w:rPr>
        <w:t>odds</w:t>
      </w:r>
      <w:r w:rsidRPr="005954E2">
        <w:rPr>
          <w:rStyle w:val="StyleUnderline"/>
          <w:highlight w:val="cyan"/>
        </w:rPr>
        <w:t xml:space="preserve"> with the </w:t>
      </w:r>
      <w:r w:rsidRPr="005954E2">
        <w:rPr>
          <w:rStyle w:val="Emphasis"/>
          <w:highlight w:val="cyan"/>
        </w:rPr>
        <w:t>LIO</w:t>
      </w:r>
      <w:r w:rsidRPr="005270CC">
        <w:rPr>
          <w:sz w:val="16"/>
        </w:rPr>
        <w:t xml:space="preserve"> version of the Westphalia system </w:t>
      </w:r>
      <w:r w:rsidRPr="00A37776">
        <w:rPr>
          <w:rStyle w:val="StyleUnderline"/>
        </w:rPr>
        <w:t>that enshrines</w:t>
      </w:r>
      <w:r w:rsidRPr="005270CC">
        <w:rPr>
          <w:sz w:val="16"/>
        </w:rPr>
        <w:t xml:space="preserve"> comparison and competition among </w:t>
      </w:r>
      <w:r w:rsidRPr="00A37776">
        <w:rPr>
          <w:rStyle w:val="StyleUnderline"/>
        </w:rPr>
        <w:t xml:space="preserve">nations </w:t>
      </w:r>
      <w:r w:rsidRPr="00A37776">
        <w:rPr>
          <w:rStyle w:val="Emphasis"/>
        </w:rPr>
        <w:t>coexisting</w:t>
      </w:r>
      <w:r w:rsidRPr="00A37776">
        <w:rPr>
          <w:rStyle w:val="StyleUnderline"/>
        </w:rPr>
        <w:t xml:space="preserve"> with equal sovereignty</w:t>
      </w:r>
      <w:r w:rsidRPr="005270CC">
        <w:rPr>
          <w:sz w:val="16"/>
        </w:rPr>
        <w:t xml:space="preserve">. The China Order has been widely addictive to the powerful and ambitious in history, whether they have been ethnically Han or not. It has been highly effective in practice, in great part because it became deeply legitimized and internalized in elite Chinese culture over many centuries. The China Order is now the sole acceptable model of the world under the authoritarianism known as the Qin-Han polity that the PRC now practices. But under this world order, as documented </w:t>
      </w:r>
      <w:r w:rsidRPr="00AE50AA">
        <w:rPr>
          <w:sz w:val="16"/>
        </w:rPr>
        <w:t xml:space="preserve">by </w:t>
      </w:r>
      <w:r w:rsidRPr="00AE50AA">
        <w:rPr>
          <w:rStyle w:val="StyleUnderline"/>
        </w:rPr>
        <w:t>The China Order</w:t>
      </w:r>
      <w:r w:rsidRPr="00AE50AA">
        <w:rPr>
          <w:sz w:val="16"/>
        </w:rPr>
        <w:t xml:space="preserve"> (#ad), human civilization </w:t>
      </w:r>
      <w:r w:rsidRPr="00AE50AA">
        <w:rPr>
          <w:rStyle w:val="StyleUnderline"/>
        </w:rPr>
        <w:t xml:space="preserve">is socio-economically very </w:t>
      </w:r>
      <w:r w:rsidRPr="00AE50AA">
        <w:rPr>
          <w:rStyle w:val="Emphasis"/>
        </w:rPr>
        <w:t>suboptimal</w:t>
      </w:r>
      <w:r w:rsidRPr="00AE50AA">
        <w:rPr>
          <w:rStyle w:val="StyleUnderline"/>
        </w:rPr>
        <w:t xml:space="preserve"> and </w:t>
      </w:r>
      <w:r w:rsidRPr="00AE50AA">
        <w:rPr>
          <w:rStyle w:val="Emphasis"/>
        </w:rPr>
        <w:t>hopelessly stagnant</w:t>
      </w:r>
      <w:r w:rsidRPr="00AE50AA">
        <w:rPr>
          <w:sz w:val="16"/>
        </w:rPr>
        <w:t>, inevitably shortchanging the lives of just about everyone, especially nonelites, as the tragic and often catastrophic history of Eastern Eurasia under the China Order before the nineteenth century amply demonstrates.</w:t>
      </w:r>
      <w:r>
        <w:rPr>
          <w:sz w:val="16"/>
        </w:rPr>
        <w:t xml:space="preserve"> </w:t>
      </w:r>
      <w:r w:rsidRPr="005270CC">
        <w:rPr>
          <w:sz w:val="16"/>
        </w:rPr>
        <w:t xml:space="preserve">Since 1949, when the PRC restored traditional Chinese autocracy under the guise of imported Marxism-Leninism, </w:t>
      </w:r>
      <w:r w:rsidRPr="00A37776">
        <w:rPr>
          <w:rStyle w:val="StyleUnderline"/>
        </w:rPr>
        <w:t xml:space="preserve">the CCP has been </w:t>
      </w:r>
      <w:r w:rsidRPr="00A37776">
        <w:rPr>
          <w:rStyle w:val="Emphasis"/>
        </w:rPr>
        <w:t>ceaselessly</w:t>
      </w:r>
      <w:r w:rsidRPr="005270CC">
        <w:rPr>
          <w:sz w:val="16"/>
        </w:rPr>
        <w:t xml:space="preserve"> and callously </w:t>
      </w:r>
      <w:r w:rsidRPr="00A37776">
        <w:rPr>
          <w:rStyle w:val="StyleUnderline"/>
        </w:rPr>
        <w:t xml:space="preserve">fighting its </w:t>
      </w:r>
      <w:r w:rsidRPr="00A37776">
        <w:rPr>
          <w:rStyle w:val="Emphasis"/>
        </w:rPr>
        <w:t>own people</w:t>
      </w:r>
      <w:r w:rsidRPr="00A37776">
        <w:rPr>
          <w:rStyle w:val="StyleUnderline"/>
        </w:rPr>
        <w:t xml:space="preserve"> internally and the </w:t>
      </w:r>
      <w:r w:rsidRPr="00A37776">
        <w:rPr>
          <w:rStyle w:val="Emphasis"/>
        </w:rPr>
        <w:t>U</w:t>
      </w:r>
      <w:r w:rsidRPr="005270CC">
        <w:rPr>
          <w:sz w:val="16"/>
        </w:rPr>
        <w:t xml:space="preserve">nited </w:t>
      </w:r>
      <w:r w:rsidRPr="00A37776">
        <w:rPr>
          <w:rStyle w:val="Emphasis"/>
        </w:rPr>
        <w:t>S</w:t>
      </w:r>
      <w:r w:rsidRPr="005270CC">
        <w:rPr>
          <w:sz w:val="16"/>
        </w:rPr>
        <w:t xml:space="preserve">tates </w:t>
      </w:r>
      <w:r w:rsidRPr="00A37776">
        <w:rPr>
          <w:rStyle w:val="StyleUnderline"/>
        </w:rPr>
        <w:t xml:space="preserve">and </w:t>
      </w:r>
      <w:r w:rsidRPr="00A37776">
        <w:rPr>
          <w:rStyle w:val="Emphasis"/>
        </w:rPr>
        <w:t>American allies</w:t>
      </w:r>
      <w:r w:rsidRPr="005270CC">
        <w:rPr>
          <w:sz w:val="16"/>
        </w:rPr>
        <w:t xml:space="preserve"> externally </w:t>
      </w:r>
      <w:r w:rsidRPr="00A37776">
        <w:rPr>
          <w:rStyle w:val="StyleUnderline"/>
        </w:rPr>
        <w:t xml:space="preserve">to preserve its monopoly </w:t>
      </w:r>
      <w:r w:rsidRPr="00A37776">
        <w:rPr>
          <w:rStyle w:val="Emphasis"/>
        </w:rPr>
        <w:t>over power</w:t>
      </w:r>
      <w:r w:rsidRPr="00A37776">
        <w:rPr>
          <w:rStyle w:val="StyleUnderline"/>
        </w:rPr>
        <w:t xml:space="preserve">. Only </w:t>
      </w:r>
      <w:r w:rsidRPr="00A37776">
        <w:rPr>
          <w:rStyle w:val="Emphasis"/>
        </w:rPr>
        <w:t>sheer exhaustion</w:t>
      </w:r>
      <w:r w:rsidRPr="005270CC">
        <w:rPr>
          <w:sz w:val="16"/>
        </w:rPr>
        <w:t xml:space="preserve"> and near collapse </w:t>
      </w:r>
      <w:r w:rsidRPr="00A37776">
        <w:rPr>
          <w:rStyle w:val="StyleUnderline"/>
        </w:rPr>
        <w:t xml:space="preserve">could force the CCP to </w:t>
      </w:r>
      <w:r w:rsidRPr="00A37776">
        <w:rPr>
          <w:rStyle w:val="Emphasis"/>
        </w:rPr>
        <w:t>slow down</w:t>
      </w:r>
      <w:r w:rsidRPr="00A37776">
        <w:rPr>
          <w:rStyle w:val="StyleUnderline"/>
        </w:rPr>
        <w:t xml:space="preserve"> and </w:t>
      </w:r>
      <w:r w:rsidRPr="00A37776">
        <w:rPr>
          <w:rStyle w:val="Emphasis"/>
        </w:rPr>
        <w:t>retreat</w:t>
      </w:r>
      <w:r w:rsidRPr="005270CC">
        <w:rPr>
          <w:sz w:val="16"/>
        </w:rPr>
        <w:t xml:space="preserve">, at home and abroad. External powers have influenced and facilitated the rise of PRC power, but have so far failed to transform the Qin-Han autocracy and its China Order ideal, thus remaining unable to change Beijing’s world views and global pursuits. Various, often false, </w:t>
      </w:r>
      <w:r w:rsidRPr="00A37776">
        <w:rPr>
          <w:rStyle w:val="StyleUnderline"/>
        </w:rPr>
        <w:t>rationalizations have justified</w:t>
      </w:r>
      <w:r w:rsidRPr="005270CC">
        <w:rPr>
          <w:sz w:val="16"/>
        </w:rPr>
        <w:t xml:space="preserve"> the continuation of </w:t>
      </w:r>
      <w:r w:rsidRPr="00A37776">
        <w:rPr>
          <w:rStyle w:val="StyleUnderline"/>
        </w:rPr>
        <w:t>American</w:t>
      </w:r>
      <w:r w:rsidRPr="005270CC">
        <w:rPr>
          <w:sz w:val="16"/>
        </w:rPr>
        <w:t xml:space="preserve">/Western </w:t>
      </w:r>
      <w:r w:rsidRPr="00A37776">
        <w:rPr>
          <w:rStyle w:val="StyleUnderline"/>
        </w:rPr>
        <w:t>engagement with the PRC, which</w:t>
      </w:r>
      <w:r w:rsidRPr="005270CC">
        <w:rPr>
          <w:sz w:val="16"/>
        </w:rPr>
        <w:t xml:space="preserve"> has greatly enriched and </w:t>
      </w:r>
      <w:r w:rsidRPr="00A37776">
        <w:rPr>
          <w:rStyle w:val="Emphasis"/>
        </w:rPr>
        <w:t>enabled</w:t>
      </w:r>
      <w:r w:rsidRPr="00A37776">
        <w:rPr>
          <w:rStyle w:val="StyleUnderline"/>
        </w:rPr>
        <w:t xml:space="preserve"> the CCP to persist in its </w:t>
      </w:r>
      <w:r w:rsidRPr="005954E2">
        <w:rPr>
          <w:rStyle w:val="Emphasis"/>
          <w:highlight w:val="cyan"/>
        </w:rPr>
        <w:lastRenderedPageBreak/>
        <w:t>consolidation</w:t>
      </w:r>
      <w:r w:rsidRPr="00A37776">
        <w:rPr>
          <w:rStyle w:val="Emphasis"/>
        </w:rPr>
        <w:t xml:space="preserve"> of power</w:t>
      </w:r>
      <w:r w:rsidRPr="00A37776">
        <w:rPr>
          <w:rStyle w:val="StyleUnderline"/>
        </w:rPr>
        <w:t xml:space="preserve">. Beijing’s push for power </w:t>
      </w:r>
      <w:r w:rsidRPr="005954E2">
        <w:rPr>
          <w:rStyle w:val="StyleUnderline"/>
          <w:highlight w:val="cyan"/>
        </w:rPr>
        <w:t>is</w:t>
      </w:r>
      <w:r w:rsidRPr="005270CC">
        <w:rPr>
          <w:sz w:val="16"/>
        </w:rPr>
        <w:t xml:space="preserve"> nothing personal; it is </w:t>
      </w:r>
      <w:r w:rsidRPr="00A37776">
        <w:rPr>
          <w:rStyle w:val="StyleUnderline"/>
        </w:rPr>
        <w:t>a brand of authoritarianism</w:t>
      </w:r>
      <w:r w:rsidRPr="005270CC">
        <w:rPr>
          <w:sz w:val="16"/>
        </w:rPr>
        <w:t xml:space="preserve"> just happens to be </w:t>
      </w:r>
      <w:r w:rsidRPr="005954E2">
        <w:rPr>
          <w:rStyle w:val="Emphasis"/>
          <w:highlight w:val="cyan"/>
        </w:rPr>
        <w:t>anchored</w:t>
      </w:r>
      <w:r w:rsidRPr="005954E2">
        <w:rPr>
          <w:rStyle w:val="StyleUnderline"/>
          <w:highlight w:val="cyan"/>
        </w:rPr>
        <w:t xml:space="preserve"> in</w:t>
      </w:r>
      <w:r w:rsidRPr="00A37776">
        <w:rPr>
          <w:rStyle w:val="StyleUnderline"/>
        </w:rPr>
        <w:t xml:space="preserve"> the</w:t>
      </w:r>
      <w:r w:rsidRPr="005270CC">
        <w:rPr>
          <w:sz w:val="16"/>
        </w:rPr>
        <w:t xml:space="preserve"> remarkably persistent </w:t>
      </w:r>
      <w:r w:rsidRPr="005954E2">
        <w:rPr>
          <w:rStyle w:val="StyleUnderline"/>
          <w:highlight w:val="cyan"/>
        </w:rPr>
        <w:t xml:space="preserve">belief that </w:t>
      </w:r>
      <w:r w:rsidRPr="005954E2">
        <w:rPr>
          <w:rStyle w:val="Emphasis"/>
          <w:highlight w:val="cyan"/>
        </w:rPr>
        <w:t>failing</w:t>
      </w:r>
      <w:r w:rsidRPr="00A37776">
        <w:rPr>
          <w:rStyle w:val="Emphasis"/>
        </w:rPr>
        <w:t xml:space="preserve"> to achieve control</w:t>
      </w:r>
      <w:r w:rsidRPr="00A37776">
        <w:rPr>
          <w:rStyle w:val="StyleUnderline"/>
        </w:rPr>
        <w:t xml:space="preserve"> over the whole </w:t>
      </w:r>
      <w:r w:rsidRPr="005270CC">
        <w:rPr>
          <w:sz w:val="16"/>
        </w:rPr>
        <w:t xml:space="preserve">known </w:t>
      </w:r>
      <w:r w:rsidRPr="00A37776">
        <w:rPr>
          <w:rStyle w:val="StyleUnderline"/>
        </w:rPr>
        <w:t xml:space="preserve">world </w:t>
      </w:r>
      <w:r w:rsidRPr="005954E2">
        <w:rPr>
          <w:rStyle w:val="StyleUnderline"/>
          <w:highlight w:val="cyan"/>
        </w:rPr>
        <w:t>would spell</w:t>
      </w:r>
      <w:r w:rsidRPr="00A37776">
        <w:rPr>
          <w:rStyle w:val="StyleUnderline"/>
        </w:rPr>
        <w:t xml:space="preserve"> the loss of the “mandate of heaven” and </w:t>
      </w:r>
      <w:r w:rsidRPr="00AE50AA">
        <w:rPr>
          <w:rStyle w:val="Emphasis"/>
        </w:rPr>
        <w:t xml:space="preserve">political </w:t>
      </w:r>
      <w:r w:rsidRPr="005954E2">
        <w:rPr>
          <w:rStyle w:val="Emphasis"/>
          <w:highlight w:val="cyan"/>
        </w:rPr>
        <w:t>extinction</w:t>
      </w:r>
      <w:r w:rsidRPr="005270CC">
        <w:rPr>
          <w:sz w:val="16"/>
        </w:rPr>
        <w:t>. Thus, the CCP is driven (or doomed) to methodically and opportunistically seek ever greater influence.</w:t>
      </w:r>
      <w:r>
        <w:rPr>
          <w:sz w:val="16"/>
        </w:rPr>
        <w:t xml:space="preserve"> </w:t>
      </w:r>
      <w:r w:rsidRPr="00AE50AA">
        <w:rPr>
          <w:rStyle w:val="StyleUnderline"/>
        </w:rPr>
        <w:t xml:space="preserve">The </w:t>
      </w:r>
      <w:r w:rsidRPr="005954E2">
        <w:rPr>
          <w:rStyle w:val="Emphasis"/>
          <w:highlight w:val="cyan"/>
        </w:rPr>
        <w:t>rise</w:t>
      </w:r>
      <w:r w:rsidRPr="00AE50AA">
        <w:rPr>
          <w:rStyle w:val="Emphasis"/>
        </w:rPr>
        <w:t xml:space="preserve"> of China</w:t>
      </w:r>
      <w:r w:rsidRPr="005270CC">
        <w:rPr>
          <w:sz w:val="16"/>
        </w:rPr>
        <w:t xml:space="preserve">, or more precisely the ever-greater power of the PRC state, </w:t>
      </w:r>
      <w:r w:rsidRPr="00AE50AA">
        <w:rPr>
          <w:rStyle w:val="StyleUnderline"/>
        </w:rPr>
        <w:t>represents a shift of the distribution</w:t>
      </w:r>
      <w:r w:rsidRPr="00AE50AA">
        <w:rPr>
          <w:sz w:val="16"/>
        </w:rPr>
        <w:t xml:space="preserve"> and concentration </w:t>
      </w:r>
      <w:r w:rsidRPr="00AE50AA">
        <w:rPr>
          <w:rStyle w:val="StyleUnderline"/>
        </w:rPr>
        <w:t>of power in the international system</w:t>
      </w:r>
      <w:r w:rsidRPr="005270CC">
        <w:rPr>
          <w:sz w:val="16"/>
        </w:rPr>
        <w:t xml:space="preserve"> (conceptually known as power transition) </w:t>
      </w:r>
      <w:r w:rsidRPr="00A37776">
        <w:rPr>
          <w:rStyle w:val="StyleUnderline"/>
        </w:rPr>
        <w:t xml:space="preserve">and an effort to </w:t>
      </w:r>
      <w:r w:rsidRPr="00A37776">
        <w:rPr>
          <w:rStyle w:val="Emphasis"/>
        </w:rPr>
        <w:t>reorder the units</w:t>
      </w:r>
      <w:r w:rsidRPr="005270CC">
        <w:rPr>
          <w:sz w:val="16"/>
        </w:rPr>
        <w:t xml:space="preserve"> in the system </w:t>
      </w:r>
      <w:r w:rsidRPr="00A37776">
        <w:rPr>
          <w:rStyle w:val="StyleUnderline"/>
        </w:rPr>
        <w:t xml:space="preserve">and change the system’s </w:t>
      </w:r>
      <w:r w:rsidRPr="00A37776">
        <w:rPr>
          <w:rStyle w:val="Emphasis"/>
        </w:rPr>
        <w:t>governing norms</w:t>
      </w:r>
      <w:r w:rsidRPr="00A37776">
        <w:rPr>
          <w:rStyle w:val="StyleUnderline"/>
        </w:rPr>
        <w:t>. Chinese leaders</w:t>
      </w:r>
      <w:r w:rsidRPr="005270CC">
        <w:rPr>
          <w:sz w:val="16"/>
        </w:rPr>
        <w:t xml:space="preserve"> have already </w:t>
      </w:r>
      <w:r w:rsidRPr="00A37776">
        <w:rPr>
          <w:rStyle w:val="Emphasis"/>
        </w:rPr>
        <w:t>openly claimed</w:t>
      </w:r>
      <w:r w:rsidRPr="005270CC">
        <w:rPr>
          <w:sz w:val="16"/>
        </w:rPr>
        <w:t xml:space="preserve"> that </w:t>
      </w:r>
      <w:r w:rsidRPr="00A37776">
        <w:rPr>
          <w:rStyle w:val="StyleUnderline"/>
        </w:rPr>
        <w:t>they are</w:t>
      </w:r>
      <w:r w:rsidRPr="005270CC">
        <w:rPr>
          <w:sz w:val="16"/>
        </w:rPr>
        <w:t xml:space="preserve"> now moving to </w:t>
      </w:r>
      <w:r w:rsidRPr="00A37776">
        <w:rPr>
          <w:rStyle w:val="StyleUnderline"/>
        </w:rPr>
        <w:t>the center of the world stage, leading a revolutionary change in</w:t>
      </w:r>
      <w:r w:rsidRPr="005270CC">
        <w:rPr>
          <w:sz w:val="16"/>
        </w:rPr>
        <w:t xml:space="preserve"> the </w:t>
      </w:r>
      <w:r w:rsidRPr="00A37776">
        <w:rPr>
          <w:rStyle w:val="StyleUnderline"/>
        </w:rPr>
        <w:t xml:space="preserve">world order, </w:t>
      </w:r>
      <w:r w:rsidRPr="005954E2">
        <w:rPr>
          <w:rStyle w:val="Emphasis"/>
          <w:highlight w:val="cyan"/>
        </w:rPr>
        <w:t>upending</w:t>
      </w:r>
      <w:r w:rsidRPr="00AE50AA">
        <w:rPr>
          <w:rStyle w:val="StyleUnderline"/>
        </w:rPr>
        <w:t xml:space="preserve"> the </w:t>
      </w:r>
      <w:r w:rsidRPr="00AE50AA">
        <w:rPr>
          <w:rStyle w:val="Emphasis"/>
        </w:rPr>
        <w:t xml:space="preserve">Peace of </w:t>
      </w:r>
      <w:r w:rsidRPr="005954E2">
        <w:rPr>
          <w:rStyle w:val="Emphasis"/>
          <w:highlight w:val="cyan"/>
        </w:rPr>
        <w:t>Westphalia</w:t>
      </w:r>
      <w:r w:rsidRPr="005270CC">
        <w:rPr>
          <w:sz w:val="16"/>
        </w:rPr>
        <w:t xml:space="preserve"> established “four hundred years ago,” in the words of PRC leaders </w:t>
      </w:r>
      <w:r w:rsidRPr="00A37776">
        <w:rPr>
          <w:rStyle w:val="StyleUnderline"/>
        </w:rPr>
        <w:t>This points to a systemic change of world politics</w:t>
      </w:r>
      <w:r w:rsidRPr="005270CC">
        <w:rPr>
          <w:sz w:val="16"/>
        </w:rPr>
        <w:t xml:space="preserve"> and a choice for all of us at the grandest possible scale: a scale </w:t>
      </w:r>
      <w:r w:rsidRPr="00A37776">
        <w:rPr>
          <w:rStyle w:val="StyleUnderline"/>
        </w:rPr>
        <w:t xml:space="preserve">that could reshape nations </w:t>
      </w:r>
      <w:r w:rsidRPr="005954E2">
        <w:rPr>
          <w:rStyle w:val="StyleUnderline"/>
          <w:highlight w:val="cyan"/>
        </w:rPr>
        <w:t xml:space="preserve">and </w:t>
      </w:r>
      <w:r w:rsidRPr="005954E2">
        <w:rPr>
          <w:rStyle w:val="Emphasis"/>
          <w:highlight w:val="cyan"/>
        </w:rPr>
        <w:t>redirect</w:t>
      </w:r>
      <w:r w:rsidRPr="00A37776">
        <w:rPr>
          <w:rStyle w:val="Emphasis"/>
        </w:rPr>
        <w:t xml:space="preserve"> the path</w:t>
      </w:r>
      <w:r w:rsidRPr="00A37776">
        <w:rPr>
          <w:rStyle w:val="StyleUnderline"/>
        </w:rPr>
        <w:t xml:space="preserve"> of </w:t>
      </w:r>
      <w:r w:rsidRPr="00A37776">
        <w:rPr>
          <w:rStyle w:val="Emphasis"/>
        </w:rPr>
        <w:t xml:space="preserve">human </w:t>
      </w:r>
      <w:r w:rsidRPr="005954E2">
        <w:rPr>
          <w:rStyle w:val="Emphasis"/>
          <w:highlight w:val="cyan"/>
        </w:rPr>
        <w:t>civilization</w:t>
      </w:r>
      <w:r w:rsidRPr="005270CC">
        <w:rPr>
          <w:sz w:val="16"/>
        </w:rPr>
        <w:t xml:space="preserve">. The PRC’s challenge is therefore greater than the struggle between the two European ideologies of Capitalism and Communism. </w:t>
      </w:r>
      <w:r w:rsidRPr="00A37776">
        <w:rPr>
          <w:rStyle w:val="StyleUnderline"/>
        </w:rPr>
        <w:t xml:space="preserve">The confrontation between the </w:t>
      </w:r>
      <w:r w:rsidRPr="00A37776">
        <w:rPr>
          <w:rStyle w:val="Emphasis"/>
        </w:rPr>
        <w:t>U.S.-led LIO</w:t>
      </w:r>
      <w:r w:rsidRPr="00A37776">
        <w:rPr>
          <w:rStyle w:val="StyleUnderline"/>
        </w:rPr>
        <w:t xml:space="preserve"> and the PRC-dreamed </w:t>
      </w:r>
      <w:r w:rsidRPr="00A37776">
        <w:rPr>
          <w:rStyle w:val="Emphasis"/>
        </w:rPr>
        <w:t>China Order</w:t>
      </w:r>
      <w:r w:rsidRPr="00A37776">
        <w:rPr>
          <w:rStyle w:val="StyleUnderline"/>
        </w:rPr>
        <w:t xml:space="preserve"> transcends</w:t>
      </w:r>
      <w:r w:rsidRPr="005270CC">
        <w:rPr>
          <w:sz w:val="16"/>
        </w:rPr>
        <w:t xml:space="preserve"> these often vaguely defined </w:t>
      </w:r>
      <w:r w:rsidRPr="00A37776">
        <w:rPr>
          <w:rStyle w:val="StyleUnderline"/>
        </w:rPr>
        <w:t>civilizational clashes</w:t>
      </w:r>
      <w:r w:rsidRPr="005270CC">
        <w:rPr>
          <w:sz w:val="16"/>
        </w:rPr>
        <w:t>.</w:t>
      </w:r>
      <w:r>
        <w:rPr>
          <w:sz w:val="16"/>
        </w:rPr>
        <w:t xml:space="preserve"> </w:t>
      </w:r>
      <w:r w:rsidRPr="005270CC">
        <w:rPr>
          <w:sz w:val="16"/>
        </w:rPr>
        <w:t xml:space="preserve">If the PRC challenge, the rise of an unscrupulous, ever more resourceful and determined PRC state, is not managed well and promptly, </w:t>
      </w:r>
      <w:r w:rsidRPr="005954E2">
        <w:rPr>
          <w:rStyle w:val="StyleUnderline"/>
          <w:highlight w:val="cyan"/>
        </w:rPr>
        <w:t xml:space="preserve">the </w:t>
      </w:r>
      <w:r w:rsidRPr="005954E2">
        <w:rPr>
          <w:rStyle w:val="Emphasis"/>
          <w:highlight w:val="cyan"/>
        </w:rPr>
        <w:t>U</w:t>
      </w:r>
      <w:r w:rsidRPr="005270CC">
        <w:rPr>
          <w:sz w:val="16"/>
        </w:rPr>
        <w:t xml:space="preserve">nited </w:t>
      </w:r>
      <w:r w:rsidRPr="005954E2">
        <w:rPr>
          <w:rStyle w:val="Emphasis"/>
          <w:highlight w:val="cyan"/>
        </w:rPr>
        <w:t>S</w:t>
      </w:r>
      <w:r w:rsidRPr="005270CC">
        <w:rPr>
          <w:sz w:val="16"/>
        </w:rPr>
        <w:t xml:space="preserve">tates </w:t>
      </w:r>
      <w:r w:rsidRPr="005954E2">
        <w:rPr>
          <w:rStyle w:val="StyleUnderline"/>
          <w:highlight w:val="cyan"/>
        </w:rPr>
        <w:t>will</w:t>
      </w:r>
      <w:r w:rsidRPr="00A37776">
        <w:rPr>
          <w:rStyle w:val="StyleUnderline"/>
        </w:rPr>
        <w:t xml:space="preserve"> have to </w:t>
      </w:r>
      <w:r w:rsidRPr="005954E2">
        <w:rPr>
          <w:rStyle w:val="StyleUnderline"/>
          <w:highlight w:val="cyan"/>
        </w:rPr>
        <w:t>face</w:t>
      </w:r>
      <w:r w:rsidRPr="005270CC">
        <w:rPr>
          <w:sz w:val="16"/>
        </w:rPr>
        <w:t xml:space="preserve"> a much worse choice in the </w:t>
      </w:r>
      <w:proofErr w:type="gramStart"/>
      <w:r w:rsidRPr="005270CC">
        <w:rPr>
          <w:sz w:val="16"/>
        </w:rPr>
        <w:t>not too distant</w:t>
      </w:r>
      <w:proofErr w:type="gramEnd"/>
      <w:r w:rsidRPr="005270CC">
        <w:rPr>
          <w:sz w:val="16"/>
        </w:rPr>
        <w:t xml:space="preserve"> future between tragic capitulation and a </w:t>
      </w:r>
      <w:r w:rsidRPr="00A37776">
        <w:rPr>
          <w:rStyle w:val="Emphasis"/>
        </w:rPr>
        <w:t xml:space="preserve">desperate </w:t>
      </w:r>
      <w:r w:rsidRPr="005954E2">
        <w:rPr>
          <w:rStyle w:val="Emphasis"/>
          <w:highlight w:val="cyan"/>
        </w:rPr>
        <w:t>war</w:t>
      </w:r>
      <w:r w:rsidRPr="00A37776">
        <w:rPr>
          <w:rStyle w:val="StyleUnderline"/>
        </w:rPr>
        <w:t xml:space="preserve"> for its national security </w:t>
      </w:r>
      <w:r w:rsidRPr="005954E2">
        <w:rPr>
          <w:rStyle w:val="StyleUnderline"/>
          <w:highlight w:val="cyan"/>
        </w:rPr>
        <w:t>and</w:t>
      </w:r>
      <w:r w:rsidRPr="00A37776">
        <w:rPr>
          <w:rStyle w:val="StyleUnderline"/>
        </w:rPr>
        <w:t xml:space="preserve"> </w:t>
      </w:r>
      <w:r w:rsidRPr="00A37776">
        <w:rPr>
          <w:rStyle w:val="Emphasis"/>
        </w:rPr>
        <w:t>world leadership</w:t>
      </w:r>
      <w:r w:rsidRPr="005270CC">
        <w:rPr>
          <w:sz w:val="16"/>
        </w:rPr>
        <w:t xml:space="preserve"> and for the way in which humankind is organized worldwide. </w:t>
      </w:r>
      <w:r w:rsidRPr="00A37776">
        <w:rPr>
          <w:rStyle w:val="StyleUnderline"/>
        </w:rPr>
        <w:t>In the age of</w:t>
      </w:r>
      <w:r w:rsidRPr="005270CC">
        <w:rPr>
          <w:sz w:val="16"/>
        </w:rPr>
        <w:t xml:space="preserve"> many kinds of </w:t>
      </w:r>
      <w:r w:rsidRPr="005954E2">
        <w:rPr>
          <w:rStyle w:val="Emphasis"/>
          <w:highlight w:val="cyan"/>
        </w:rPr>
        <w:t>w</w:t>
      </w:r>
      <w:r w:rsidRPr="005270CC">
        <w:rPr>
          <w:sz w:val="16"/>
        </w:rPr>
        <w:t xml:space="preserve">eapons of </w:t>
      </w:r>
      <w:r w:rsidRPr="005954E2">
        <w:rPr>
          <w:rStyle w:val="Emphasis"/>
          <w:highlight w:val="cyan"/>
        </w:rPr>
        <w:t>m</w:t>
      </w:r>
      <w:r w:rsidRPr="005270CC">
        <w:rPr>
          <w:sz w:val="16"/>
        </w:rPr>
        <w:t xml:space="preserve">ass </w:t>
      </w:r>
      <w:r w:rsidRPr="005954E2">
        <w:rPr>
          <w:rStyle w:val="Emphasis"/>
          <w:highlight w:val="cyan"/>
        </w:rPr>
        <w:t>d</w:t>
      </w:r>
      <w:r w:rsidRPr="005270CC">
        <w:rPr>
          <w:sz w:val="16"/>
        </w:rPr>
        <w:t>estruction, this will be a harrowing decision.</w:t>
      </w:r>
      <w:r>
        <w:rPr>
          <w:sz w:val="16"/>
        </w:rPr>
        <w:t xml:space="preserve"> </w:t>
      </w:r>
      <w:r w:rsidRPr="005270CC">
        <w:rPr>
          <w:sz w:val="16"/>
        </w:rPr>
        <w:t xml:space="preserve">Of course, one may argue that the grandiose China Dream of a China Order may be just another pretentious way for the CCP to invoke traditional, nationalist, and populist ideals to justify its autocratic governance of the Chinese people forever, similar to the splendid slogans and missions fabricated by many other dictators. Perhaps the highly insecure CCP leadership is fighting for its survival, not world domination. However, words have consequences. Propaganda and dilution often greatly mesmerize and mislead the pretenders themselves. More importantly, </w:t>
      </w:r>
      <w:r w:rsidRPr="00A37776">
        <w:rPr>
          <w:rStyle w:val="StyleUnderline"/>
        </w:rPr>
        <w:t xml:space="preserve">the CCP has been </w:t>
      </w:r>
      <w:r w:rsidRPr="00A37776">
        <w:rPr>
          <w:rStyle w:val="Emphasis"/>
        </w:rPr>
        <w:t>steadily following</w:t>
      </w:r>
      <w:r w:rsidRPr="005270CC">
        <w:rPr>
          <w:sz w:val="16"/>
        </w:rPr>
        <w:t xml:space="preserve"> up </w:t>
      </w:r>
      <w:r w:rsidRPr="00A37776">
        <w:rPr>
          <w:rStyle w:val="StyleUnderline"/>
        </w:rPr>
        <w:t>its words with action</w:t>
      </w:r>
      <w:r w:rsidRPr="005270CC">
        <w:rPr>
          <w:sz w:val="16"/>
        </w:rPr>
        <w:t xml:space="preserve"> and money for years (basically nonstop since 1949); it has just pledged over 10 times the total sum of the Marshall Plan (in today’s dollars) for its Belt and Road Initiative alone, for instance.</w:t>
      </w:r>
      <w:r>
        <w:rPr>
          <w:sz w:val="16"/>
        </w:rPr>
        <w:t xml:space="preserve"> </w:t>
      </w:r>
      <w:r w:rsidRPr="005270CC">
        <w:rPr>
          <w:sz w:val="16"/>
        </w:rPr>
        <w:t xml:space="preserve">As the logic of the China Order dictates, </w:t>
      </w:r>
      <w:r w:rsidRPr="005954E2">
        <w:rPr>
          <w:rStyle w:val="StyleUnderline"/>
          <w:highlight w:val="cyan"/>
        </w:rPr>
        <w:t>the</w:t>
      </w:r>
      <w:r w:rsidRPr="00A37776">
        <w:rPr>
          <w:rStyle w:val="StyleUnderline"/>
        </w:rPr>
        <w:t xml:space="preserve"> rising Chinese </w:t>
      </w:r>
      <w:r w:rsidRPr="005954E2">
        <w:rPr>
          <w:rStyle w:val="StyleUnderline"/>
          <w:highlight w:val="cyan"/>
        </w:rPr>
        <w:t xml:space="preserve">power will </w:t>
      </w:r>
      <w:r w:rsidRPr="005954E2">
        <w:rPr>
          <w:rStyle w:val="Emphasis"/>
          <w:highlight w:val="cyan"/>
        </w:rPr>
        <w:t>not stop</w:t>
      </w:r>
      <w:r w:rsidRPr="00A37776">
        <w:rPr>
          <w:rStyle w:val="Emphasis"/>
        </w:rPr>
        <w:t xml:space="preserve"> short</w:t>
      </w:r>
      <w:r w:rsidRPr="00A37776">
        <w:rPr>
          <w:rStyle w:val="StyleUnderline"/>
        </w:rPr>
        <w:t xml:space="preserve"> </w:t>
      </w:r>
      <w:r w:rsidRPr="00F46DF0">
        <w:rPr>
          <w:rStyle w:val="StyleUnderline"/>
        </w:rPr>
        <w:t xml:space="preserve">of </w:t>
      </w:r>
      <w:r w:rsidRPr="005954E2">
        <w:rPr>
          <w:rStyle w:val="Emphasis"/>
          <w:highlight w:val="cyan"/>
        </w:rPr>
        <w:t>unseating</w:t>
      </w:r>
      <w:r w:rsidRPr="005954E2">
        <w:rPr>
          <w:rStyle w:val="StyleUnderline"/>
          <w:highlight w:val="cyan"/>
        </w:rPr>
        <w:t xml:space="preserve"> the</w:t>
      </w:r>
      <w:r w:rsidRPr="00A37776">
        <w:rPr>
          <w:rStyle w:val="StyleUnderline"/>
        </w:rPr>
        <w:t xml:space="preserve"> </w:t>
      </w:r>
      <w:r w:rsidRPr="00A37776">
        <w:rPr>
          <w:rStyle w:val="Emphasis"/>
        </w:rPr>
        <w:t>U</w:t>
      </w:r>
      <w:r w:rsidRPr="005270CC">
        <w:rPr>
          <w:sz w:val="16"/>
        </w:rPr>
        <w:t xml:space="preserve">nited </w:t>
      </w:r>
      <w:r w:rsidRPr="00A37776">
        <w:rPr>
          <w:rStyle w:val="Emphasis"/>
        </w:rPr>
        <w:t>S</w:t>
      </w:r>
      <w:r w:rsidRPr="005270CC">
        <w:rPr>
          <w:sz w:val="16"/>
        </w:rPr>
        <w:t xml:space="preserve">tates </w:t>
      </w:r>
      <w:r w:rsidRPr="00A37776">
        <w:rPr>
          <w:rStyle w:val="StyleUnderline"/>
        </w:rPr>
        <w:t xml:space="preserve">and </w:t>
      </w:r>
      <w:r w:rsidRPr="00A37776">
        <w:rPr>
          <w:rStyle w:val="Emphasis"/>
        </w:rPr>
        <w:t xml:space="preserve">reordering the </w:t>
      </w:r>
      <w:r w:rsidRPr="005954E2">
        <w:rPr>
          <w:rStyle w:val="Emphasis"/>
          <w:highlight w:val="cyan"/>
        </w:rPr>
        <w:t>world</w:t>
      </w:r>
      <w:r w:rsidRPr="005954E2">
        <w:rPr>
          <w:rStyle w:val="StyleUnderline"/>
          <w:highlight w:val="cyan"/>
        </w:rPr>
        <w:t>, unless</w:t>
      </w:r>
      <w:r w:rsidRPr="005270CC">
        <w:rPr>
          <w:sz w:val="16"/>
        </w:rPr>
        <w:t xml:space="preserve"> Beijing’s Qin-Han polity is transformed and/or </w:t>
      </w:r>
      <w:r w:rsidRPr="00A37776">
        <w:rPr>
          <w:rStyle w:val="StyleUnderline"/>
        </w:rPr>
        <w:t>the</w:t>
      </w:r>
      <w:r w:rsidRPr="005270CC">
        <w:rPr>
          <w:sz w:val="16"/>
        </w:rPr>
        <w:t xml:space="preserve"> ever richer and more </w:t>
      </w:r>
      <w:r w:rsidRPr="00A37776">
        <w:rPr>
          <w:rStyle w:val="StyleUnderline"/>
        </w:rPr>
        <w:t xml:space="preserve">powerful PRC is </w:t>
      </w:r>
      <w:r w:rsidRPr="005954E2">
        <w:rPr>
          <w:rStyle w:val="StyleUnderline"/>
          <w:highlight w:val="cyan"/>
        </w:rPr>
        <w:t>checked</w:t>
      </w:r>
      <w:r w:rsidRPr="005270CC">
        <w:rPr>
          <w:sz w:val="16"/>
        </w:rPr>
        <w:t xml:space="preserve">. The alternatives, </w:t>
      </w:r>
      <w:r w:rsidRPr="00A37776">
        <w:rPr>
          <w:rStyle w:val="StyleUnderline"/>
        </w:rPr>
        <w:t xml:space="preserve">American </w:t>
      </w:r>
      <w:r w:rsidRPr="00A37776">
        <w:rPr>
          <w:rStyle w:val="Emphasis"/>
        </w:rPr>
        <w:t>capitulation</w:t>
      </w:r>
      <w:r w:rsidRPr="00A37776">
        <w:rPr>
          <w:rStyle w:val="StyleUnderline"/>
        </w:rPr>
        <w:t xml:space="preserve"> or </w:t>
      </w:r>
      <w:r w:rsidRPr="00A37776">
        <w:rPr>
          <w:rStyle w:val="Emphasis"/>
        </w:rPr>
        <w:t>world war</w:t>
      </w:r>
      <w:r w:rsidRPr="00A37776">
        <w:rPr>
          <w:rStyle w:val="StyleUnderline"/>
        </w:rPr>
        <w:t>, are</w:t>
      </w:r>
      <w:r w:rsidRPr="005270CC">
        <w:rPr>
          <w:sz w:val="16"/>
        </w:rPr>
        <w:t xml:space="preserve"> horrific to contemplate, but </w:t>
      </w:r>
      <w:r w:rsidRPr="00A37776">
        <w:rPr>
          <w:rStyle w:val="StyleUnderline"/>
        </w:rPr>
        <w:t>not</w:t>
      </w:r>
      <w:r w:rsidRPr="005270CC">
        <w:rPr>
          <w:sz w:val="16"/>
        </w:rPr>
        <w:t xml:space="preserve"> necessarily </w:t>
      </w:r>
      <w:r w:rsidRPr="00A37776">
        <w:rPr>
          <w:rStyle w:val="StyleUnderline"/>
        </w:rPr>
        <w:t>impossible</w:t>
      </w:r>
      <w:r w:rsidRPr="005270CC">
        <w:rPr>
          <w:sz w:val="16"/>
        </w:rPr>
        <w:t xml:space="preserve">. Unlike in Hollywood, the “good” guys do not always win necessarily in the real world. A mighty autocracy that tightly controls one-fifth of humankind, willfully spends a disproportionately larger portion of the fruits of the world’s second largest economy, and vows (even if only hypocritically) to reform and reorder the world under its leadership, is and will always be a mortal challenge to the national security of the United States. </w:t>
      </w:r>
      <w:r w:rsidRPr="005954E2">
        <w:rPr>
          <w:rStyle w:val="StyleUnderline"/>
          <w:highlight w:val="cyan"/>
        </w:rPr>
        <w:t xml:space="preserve">America’s </w:t>
      </w:r>
      <w:r w:rsidRPr="00F46DF0">
        <w:rPr>
          <w:rStyle w:val="Emphasis"/>
        </w:rPr>
        <w:t xml:space="preserve">global </w:t>
      </w:r>
      <w:r w:rsidRPr="005954E2">
        <w:rPr>
          <w:rStyle w:val="Emphasis"/>
          <w:highlight w:val="cyan"/>
        </w:rPr>
        <w:t>position</w:t>
      </w:r>
      <w:r w:rsidRPr="005954E2">
        <w:rPr>
          <w:rStyle w:val="StyleUnderline"/>
          <w:highlight w:val="cyan"/>
        </w:rPr>
        <w:t xml:space="preserve"> and</w:t>
      </w:r>
      <w:r w:rsidRPr="005270CC">
        <w:rPr>
          <w:sz w:val="16"/>
        </w:rPr>
        <w:t xml:space="preserve"> way of life, </w:t>
      </w:r>
      <w:r w:rsidRPr="00F46DF0">
        <w:rPr>
          <w:rStyle w:val="Emphasis"/>
        </w:rPr>
        <w:t xml:space="preserve">world </w:t>
      </w:r>
      <w:r w:rsidRPr="005954E2">
        <w:rPr>
          <w:rStyle w:val="Emphasis"/>
          <w:highlight w:val="cyan"/>
        </w:rPr>
        <w:t>peace</w:t>
      </w:r>
      <w:r w:rsidRPr="005270CC">
        <w:rPr>
          <w:sz w:val="16"/>
        </w:rPr>
        <w:t xml:space="preserve">, and the overall world order </w:t>
      </w:r>
      <w:r w:rsidRPr="001B3879">
        <w:rPr>
          <w:rStyle w:val="StyleUnderline"/>
        </w:rPr>
        <w:t xml:space="preserve">all </w:t>
      </w:r>
      <w:r w:rsidRPr="005954E2">
        <w:rPr>
          <w:rStyle w:val="StyleUnderline"/>
          <w:highlight w:val="cyan"/>
        </w:rPr>
        <w:t>rest on</w:t>
      </w:r>
      <w:r w:rsidRPr="001B3879">
        <w:rPr>
          <w:rStyle w:val="StyleUnderline"/>
        </w:rPr>
        <w:t xml:space="preserve"> how </w:t>
      </w:r>
      <w:r w:rsidRPr="00F46DF0">
        <w:rPr>
          <w:rStyle w:val="StyleUnderline"/>
        </w:rPr>
        <w:t xml:space="preserve">the </w:t>
      </w:r>
      <w:r w:rsidRPr="005954E2">
        <w:rPr>
          <w:rStyle w:val="Emphasis"/>
          <w:highlight w:val="cyan"/>
        </w:rPr>
        <w:t>PRC</w:t>
      </w:r>
      <w:r w:rsidRPr="00F46DF0">
        <w:rPr>
          <w:rStyle w:val="Emphasis"/>
        </w:rPr>
        <w:t xml:space="preserve"> challenge</w:t>
      </w:r>
      <w:r w:rsidRPr="001B3879">
        <w:rPr>
          <w:rStyle w:val="StyleUnderline"/>
        </w:rPr>
        <w:t xml:space="preserve"> is managed</w:t>
      </w:r>
      <w:r w:rsidRPr="005270CC">
        <w:rPr>
          <w:sz w:val="16"/>
        </w:rPr>
        <w:t>—soon.</w:t>
      </w:r>
    </w:p>
    <w:p w14:paraId="51D1DBB6" w14:textId="7AE6A64C" w:rsidR="004B00DA" w:rsidRDefault="004B00DA" w:rsidP="00D168A7"/>
    <w:p w14:paraId="7D86BD92" w14:textId="77777777" w:rsidR="004B00DA" w:rsidRDefault="004B00DA" w:rsidP="00D168A7"/>
    <w:p w14:paraId="1891A4EB" w14:textId="77777777" w:rsidR="008139E8" w:rsidRDefault="008139E8" w:rsidP="008139E8">
      <w:pPr>
        <w:pStyle w:val="Heading3"/>
      </w:pPr>
      <w:r>
        <w:lastRenderedPageBreak/>
        <w:t>US-China War- Nuclear</w:t>
      </w:r>
    </w:p>
    <w:p w14:paraId="2670951A" w14:textId="77777777" w:rsidR="008139E8" w:rsidRDefault="008139E8" w:rsidP="008139E8"/>
    <w:p w14:paraId="4814D618" w14:textId="77777777" w:rsidR="008139E8" w:rsidRPr="00BA14F3" w:rsidRDefault="008139E8" w:rsidP="008139E8">
      <w:pPr>
        <w:pStyle w:val="Heading4"/>
        <w:rPr>
          <w:rFonts w:cs="Calibri"/>
        </w:rPr>
      </w:pPr>
      <w:r w:rsidRPr="00BA14F3">
        <w:rPr>
          <w:rFonts w:cs="Calibri"/>
        </w:rPr>
        <w:t>War over Taiwan goes nuclear.</w:t>
      </w:r>
    </w:p>
    <w:p w14:paraId="626633C7" w14:textId="77777777" w:rsidR="008139E8" w:rsidRPr="00BA14F3" w:rsidRDefault="008139E8" w:rsidP="008139E8">
      <w:r w:rsidRPr="00BA14F3">
        <w:t xml:space="preserve">Michael T. </w:t>
      </w:r>
      <w:proofErr w:type="spellStart"/>
      <w:r w:rsidRPr="00BA14F3">
        <w:rPr>
          <w:rStyle w:val="Style13ptBold"/>
        </w:rPr>
        <w:t>Klare</w:t>
      </w:r>
      <w:proofErr w:type="spellEnd"/>
      <w:r w:rsidRPr="00BA14F3">
        <w:rPr>
          <w:rStyle w:val="Style13ptBold"/>
        </w:rPr>
        <w:t xml:space="preserve"> 22</w:t>
      </w:r>
      <w:r w:rsidRPr="00BA14F3">
        <w:t>, The Nation’s defense correspondent, professor emeritus at Hampshire College, senior visiting fellow at the Arms Control Association, 10/13/22, “Could the Fight Over Taiwan Trigger Nuclear War?” https://www.thenation.com/article/world/china-taiwan-nuclear-war/ \\am</w:t>
      </w:r>
    </w:p>
    <w:p w14:paraId="05DD4A10" w14:textId="77777777" w:rsidR="008139E8" w:rsidRPr="0078319A" w:rsidRDefault="008139E8" w:rsidP="008139E8">
      <w:pPr>
        <w:rPr>
          <w:sz w:val="12"/>
        </w:rPr>
      </w:pPr>
      <w:r w:rsidRPr="0078319A">
        <w:rPr>
          <w:sz w:val="12"/>
        </w:rPr>
        <w:t xml:space="preserve">In the days that followed, </w:t>
      </w:r>
      <w:r w:rsidRPr="00C44BDA">
        <w:rPr>
          <w:highlight w:val="cyan"/>
          <w:u w:val="single"/>
        </w:rPr>
        <w:t>China</w:t>
      </w:r>
      <w:r w:rsidRPr="00744ECB">
        <w:rPr>
          <w:u w:val="single"/>
        </w:rPr>
        <w:t xml:space="preserve"> also</w:t>
      </w:r>
      <w:r w:rsidRPr="00BA14F3">
        <w:rPr>
          <w:u w:val="single"/>
        </w:rPr>
        <w:t xml:space="preserve"> </w:t>
      </w:r>
      <w:r w:rsidRPr="00C44BDA">
        <w:rPr>
          <w:rFonts w:eastAsiaTheme="majorEastAsia"/>
          <w:highlight w:val="cyan"/>
          <w:u w:val="single"/>
        </w:rPr>
        <w:t>sent</w:t>
      </w:r>
      <w:r w:rsidRPr="00C44BDA">
        <w:rPr>
          <w:highlight w:val="cyan"/>
          <w:u w:val="single"/>
        </w:rPr>
        <w:t xml:space="preserve"> nuclear-capable</w:t>
      </w:r>
      <w:r w:rsidRPr="00744ECB">
        <w:rPr>
          <w:u w:val="single"/>
        </w:rPr>
        <w:t xml:space="preserve"> H-6 </w:t>
      </w:r>
      <w:r w:rsidRPr="00C44BDA">
        <w:rPr>
          <w:highlight w:val="cyan"/>
          <w:u w:val="single"/>
        </w:rPr>
        <w:t>heavy bombers across the median</w:t>
      </w:r>
      <w:r w:rsidRPr="00744ECB">
        <w:rPr>
          <w:u w:val="single"/>
        </w:rPr>
        <w:t xml:space="preserve"> line </w:t>
      </w:r>
      <w:r w:rsidRPr="00C44BDA">
        <w:rPr>
          <w:highlight w:val="cyan"/>
          <w:u w:val="single"/>
        </w:rPr>
        <w:t>in</w:t>
      </w:r>
      <w:r w:rsidRPr="00744ECB">
        <w:rPr>
          <w:u w:val="single"/>
        </w:rPr>
        <w:t xml:space="preserve"> the </w:t>
      </w:r>
      <w:r w:rsidRPr="00C44BDA">
        <w:rPr>
          <w:highlight w:val="cyan"/>
          <w:u w:val="single"/>
        </w:rPr>
        <w:t>Taiwan</w:t>
      </w:r>
      <w:r w:rsidRPr="00744ECB">
        <w:rPr>
          <w:u w:val="single"/>
        </w:rPr>
        <w:t xml:space="preserve"> Strait, a previously respected informal boundary between China and that island</w:t>
      </w:r>
      <w:r w:rsidRPr="0078319A">
        <w:rPr>
          <w:sz w:val="12"/>
        </w:rPr>
        <w:t xml:space="preserve">. Worse yet, </w:t>
      </w:r>
      <w:r w:rsidRPr="00C44BDA">
        <w:rPr>
          <w:rStyle w:val="Emphasis"/>
          <w:sz w:val="24"/>
          <w:highlight w:val="cyan"/>
        </w:rPr>
        <w:t>state-owned media</w:t>
      </w:r>
      <w:r w:rsidRPr="00C44BDA">
        <w:rPr>
          <w:highlight w:val="cyan"/>
          <w:u w:val="single"/>
        </w:rPr>
        <w:t xml:space="preserve"> displayed</w:t>
      </w:r>
      <w:r w:rsidRPr="00744ECB">
        <w:rPr>
          <w:u w:val="single"/>
        </w:rPr>
        <w:t xml:space="preserve"> images of</w:t>
      </w:r>
      <w:r w:rsidRPr="00BA14F3">
        <w:rPr>
          <w:u w:val="single"/>
        </w:rPr>
        <w:t xml:space="preserve"> </w:t>
      </w:r>
      <w:r w:rsidRPr="00744ECB">
        <w:rPr>
          <w:rFonts w:eastAsiaTheme="majorEastAsia"/>
          <w:u w:val="single"/>
        </w:rPr>
        <w:t>Dongfeng-17</w:t>
      </w:r>
      <w:r w:rsidRPr="00BA14F3">
        <w:rPr>
          <w:u w:val="single"/>
        </w:rPr>
        <w:t xml:space="preserve"> </w:t>
      </w:r>
      <w:r w:rsidRPr="00744ECB">
        <w:rPr>
          <w:u w:val="single"/>
        </w:rPr>
        <w:t xml:space="preserve">(DF-17) </w:t>
      </w:r>
      <w:r w:rsidRPr="00C44BDA">
        <w:rPr>
          <w:highlight w:val="cyan"/>
          <w:u w:val="single"/>
        </w:rPr>
        <w:t>hypersonic ballistic missiles</w:t>
      </w:r>
      <w:r w:rsidRPr="00744ECB">
        <w:rPr>
          <w:u w:val="single"/>
        </w:rPr>
        <w:t xml:space="preserve">, also believed </w:t>
      </w:r>
      <w:r w:rsidRPr="00C44BDA">
        <w:rPr>
          <w:rStyle w:val="StyleUnderline"/>
          <w:sz w:val="24"/>
          <w:highlight w:val="cyan"/>
        </w:rPr>
        <w:t xml:space="preserve">capable of </w:t>
      </w:r>
      <w:r w:rsidRPr="00C44BDA">
        <w:rPr>
          <w:rStyle w:val="Emphasis"/>
          <w:sz w:val="24"/>
          <w:highlight w:val="cyan"/>
        </w:rPr>
        <w:t>carrying</w:t>
      </w:r>
      <w:r w:rsidRPr="00744ECB">
        <w:rPr>
          <w:rStyle w:val="Emphasis"/>
          <w:sz w:val="24"/>
        </w:rPr>
        <w:t xml:space="preserve"> </w:t>
      </w:r>
      <w:r w:rsidRPr="00C44BDA">
        <w:rPr>
          <w:rStyle w:val="Emphasis"/>
          <w:sz w:val="24"/>
          <w:highlight w:val="cyan"/>
        </w:rPr>
        <w:t>nuc</w:t>
      </w:r>
      <w:r w:rsidRPr="00744ECB">
        <w:rPr>
          <w:rStyle w:val="Emphasis"/>
          <w:sz w:val="24"/>
        </w:rPr>
        <w:t>lear weapon</w:t>
      </w:r>
      <w:r w:rsidRPr="00C44BDA">
        <w:rPr>
          <w:rStyle w:val="Emphasis"/>
          <w:sz w:val="24"/>
          <w:highlight w:val="cyan"/>
        </w:rPr>
        <w:t>s</w:t>
      </w:r>
      <w:r w:rsidRPr="0078319A">
        <w:rPr>
          <w:sz w:val="12"/>
        </w:rPr>
        <w:t xml:space="preserve">, being </w:t>
      </w:r>
      <w:r w:rsidRPr="0078319A">
        <w:rPr>
          <w:rFonts w:eastAsiaTheme="majorEastAsia"/>
          <w:sz w:val="12"/>
        </w:rPr>
        <w:t>moved into positions</w:t>
      </w:r>
      <w:r w:rsidRPr="0078319A">
        <w:rPr>
          <w:sz w:val="12"/>
        </w:rPr>
        <w:t xml:space="preserve"> off Taiwan.</w:t>
      </w:r>
    </w:p>
    <w:p w14:paraId="156F0974" w14:textId="77777777" w:rsidR="008139E8" w:rsidRDefault="008139E8" w:rsidP="008139E8">
      <w:pPr>
        <w:rPr>
          <w:u w:val="single"/>
        </w:rPr>
      </w:pPr>
      <w:r w:rsidRPr="00C44BDA">
        <w:rPr>
          <w:highlight w:val="cyan"/>
          <w:u w:val="single"/>
        </w:rPr>
        <w:t>Washington</w:t>
      </w:r>
      <w:r w:rsidRPr="00744ECB">
        <w:rPr>
          <w:u w:val="single"/>
        </w:rPr>
        <w:t xml:space="preserve"> has not overtly deployed nuclear-capable weaponry</w:t>
      </w:r>
      <w:r w:rsidRPr="0078319A">
        <w:rPr>
          <w:sz w:val="12"/>
        </w:rPr>
        <w:t xml:space="preserve"> in such a brazen fashion near Chinese territory, but it </w:t>
      </w:r>
      <w:r w:rsidRPr="00744ECB">
        <w:rPr>
          <w:rStyle w:val="StyleUnderline"/>
          <w:sz w:val="24"/>
        </w:rPr>
        <w:t xml:space="preserve">certainly has </w:t>
      </w:r>
      <w:r w:rsidRPr="00C44BDA">
        <w:rPr>
          <w:rStyle w:val="StyleUnderline"/>
          <w:sz w:val="24"/>
          <w:highlight w:val="cyan"/>
        </w:rPr>
        <w:t>sent aircraft carriers and</w:t>
      </w:r>
      <w:r w:rsidRPr="00744ECB">
        <w:rPr>
          <w:rStyle w:val="StyleUnderline"/>
          <w:sz w:val="24"/>
        </w:rPr>
        <w:t xml:space="preserve"> guided-</w:t>
      </w:r>
      <w:r w:rsidRPr="00C44BDA">
        <w:rPr>
          <w:rStyle w:val="StyleUnderline"/>
          <w:sz w:val="24"/>
          <w:highlight w:val="cyan"/>
        </w:rPr>
        <w:t>missile warships</w:t>
      </w:r>
      <w:r w:rsidRPr="00744ECB">
        <w:rPr>
          <w:rStyle w:val="StyleUnderline"/>
          <w:sz w:val="24"/>
        </w:rPr>
        <w:t xml:space="preserve"> into the area, </w:t>
      </w:r>
      <w:r w:rsidRPr="00C44BDA">
        <w:rPr>
          <w:rStyle w:val="StyleUnderline"/>
          <w:sz w:val="24"/>
          <w:highlight w:val="cyan"/>
        </w:rPr>
        <w:t>signaling</w:t>
      </w:r>
      <w:r w:rsidRPr="00744ECB">
        <w:rPr>
          <w:rStyle w:val="StyleUnderline"/>
          <w:sz w:val="24"/>
        </w:rPr>
        <w:t xml:space="preserve"> its </w:t>
      </w:r>
      <w:r w:rsidRPr="00C44BDA">
        <w:rPr>
          <w:rStyle w:val="StyleUnderline"/>
          <w:sz w:val="24"/>
          <w:highlight w:val="cyan"/>
        </w:rPr>
        <w:t>ability to launch attacks</w:t>
      </w:r>
      <w:r w:rsidRPr="00744ECB">
        <w:rPr>
          <w:rStyle w:val="StyleUnderline"/>
          <w:sz w:val="24"/>
        </w:rPr>
        <w:t xml:space="preserve"> on the mainland should a war break out</w:t>
      </w:r>
      <w:r w:rsidRPr="0078319A">
        <w:rPr>
          <w:sz w:val="12"/>
        </w:rPr>
        <w:t xml:space="preserve">. While Pelosi was in Taiwan, for example, the Navy </w:t>
      </w:r>
      <w:r w:rsidRPr="0078319A">
        <w:rPr>
          <w:rFonts w:eastAsiaTheme="majorEastAsia"/>
          <w:sz w:val="12"/>
        </w:rPr>
        <w:t>deployed</w:t>
      </w:r>
      <w:r w:rsidRPr="0078319A">
        <w:rPr>
          <w:sz w:val="12"/>
        </w:rPr>
        <w:t xml:space="preserve"> the carrier USS </w:t>
      </w:r>
      <w:r w:rsidRPr="0078319A">
        <w:rPr>
          <w:rFonts w:eastAsiaTheme="majorEastAsia"/>
          <w:sz w:val="12"/>
        </w:rPr>
        <w:t>Ronald Reagan</w:t>
      </w:r>
      <w:r w:rsidRPr="0078319A">
        <w:rPr>
          <w:sz w:val="12"/>
        </w:rPr>
        <w:t xml:space="preserve"> with its flotilla of escort vessels in nearby waters. </w:t>
      </w:r>
      <w:r w:rsidRPr="00744ECB">
        <w:rPr>
          <w:u w:val="single"/>
        </w:rPr>
        <w:t xml:space="preserve">Military </w:t>
      </w:r>
      <w:r w:rsidRPr="00C44BDA">
        <w:rPr>
          <w:highlight w:val="cyan"/>
          <w:u w:val="single"/>
        </w:rPr>
        <w:t>officials in both countries are</w:t>
      </w:r>
      <w:r w:rsidRPr="00744ECB">
        <w:rPr>
          <w:u w:val="single"/>
        </w:rPr>
        <w:t xml:space="preserve"> all too </w:t>
      </w:r>
      <w:r w:rsidRPr="00C44BDA">
        <w:rPr>
          <w:highlight w:val="cyan"/>
          <w:u w:val="single"/>
        </w:rPr>
        <w:t>aware</w:t>
      </w:r>
      <w:r w:rsidRPr="00744ECB">
        <w:rPr>
          <w:u w:val="single"/>
        </w:rPr>
        <w:t xml:space="preserve"> that </w:t>
      </w:r>
      <w:r w:rsidRPr="00C44BDA">
        <w:rPr>
          <w:highlight w:val="cyan"/>
          <w:u w:val="single"/>
        </w:rPr>
        <w:t>should</w:t>
      </w:r>
      <w:r w:rsidRPr="00744ECB">
        <w:rPr>
          <w:u w:val="single"/>
        </w:rPr>
        <w:t xml:space="preserve"> such ships </w:t>
      </w:r>
      <w:r w:rsidRPr="00C44BDA">
        <w:rPr>
          <w:highlight w:val="cyan"/>
          <w:u w:val="single"/>
        </w:rPr>
        <w:t>ever attack Chinese territory</w:t>
      </w:r>
      <w:r w:rsidRPr="00744ECB">
        <w:rPr>
          <w:u w:val="single"/>
        </w:rPr>
        <w:t xml:space="preserve">, those DF-15s and DF-17s would be let loose against them—and, if armed with nuclear warheads, </w:t>
      </w:r>
      <w:r w:rsidRPr="00C44BDA">
        <w:rPr>
          <w:highlight w:val="cyan"/>
          <w:u w:val="single"/>
        </w:rPr>
        <w:t>would</w:t>
      </w:r>
      <w:r w:rsidRPr="00744ECB">
        <w:rPr>
          <w:u w:val="single"/>
        </w:rPr>
        <w:t xml:space="preserve"> </w:t>
      </w:r>
      <w:r w:rsidRPr="0078319A">
        <w:rPr>
          <w:sz w:val="12"/>
        </w:rPr>
        <w:t>likely</w:t>
      </w:r>
      <w:r w:rsidRPr="00744ECB">
        <w:rPr>
          <w:u w:val="single"/>
        </w:rPr>
        <w:t xml:space="preserve"> </w:t>
      </w:r>
      <w:r w:rsidRPr="00C44BDA">
        <w:rPr>
          <w:highlight w:val="cyan"/>
          <w:u w:val="single"/>
        </w:rPr>
        <w:t>provoke</w:t>
      </w:r>
      <w:r w:rsidRPr="00744ECB">
        <w:rPr>
          <w:u w:val="single"/>
        </w:rPr>
        <w:t xml:space="preserve"> a US </w:t>
      </w:r>
      <w:r w:rsidRPr="00C44BDA">
        <w:rPr>
          <w:highlight w:val="cyan"/>
          <w:u w:val="single"/>
        </w:rPr>
        <w:t>nuclear response</w:t>
      </w:r>
      <w:r w:rsidRPr="00744ECB">
        <w:rPr>
          <w:u w:val="single"/>
        </w:rPr>
        <w:t>.</w:t>
      </w:r>
    </w:p>
    <w:p w14:paraId="5FCA5F1C" w14:textId="77777777" w:rsidR="008139E8" w:rsidRDefault="008139E8" w:rsidP="008139E8"/>
    <w:p w14:paraId="71AFA94F" w14:textId="77777777" w:rsidR="008139E8" w:rsidRPr="00E45557" w:rsidRDefault="008139E8" w:rsidP="008139E8"/>
    <w:p w14:paraId="7AFF2A5D" w14:textId="77777777" w:rsidR="008139E8" w:rsidRPr="00490EE4" w:rsidRDefault="008139E8" w:rsidP="008139E8">
      <w:pPr>
        <w:pStyle w:val="Heading4"/>
        <w:rPr>
          <w:rFonts w:cs="Arial"/>
        </w:rPr>
      </w:pPr>
      <w:r w:rsidRPr="00490EE4">
        <w:rPr>
          <w:rFonts w:cs="Arial"/>
        </w:rPr>
        <w:t xml:space="preserve">U.S.-China war goes </w:t>
      </w:r>
      <w:r w:rsidRPr="00490EE4">
        <w:rPr>
          <w:rFonts w:cs="Arial"/>
          <w:u w:val="single"/>
        </w:rPr>
        <w:t>nuclear</w:t>
      </w:r>
      <w:r w:rsidRPr="00490EE4">
        <w:rPr>
          <w:rFonts w:cs="Arial"/>
        </w:rPr>
        <w:t xml:space="preserve">. </w:t>
      </w:r>
    </w:p>
    <w:p w14:paraId="2A093CEE" w14:textId="77777777" w:rsidR="008139E8" w:rsidRPr="00490EE4" w:rsidRDefault="008139E8" w:rsidP="008139E8">
      <w:r w:rsidRPr="00490EE4">
        <w:rPr>
          <w:rStyle w:val="Style13ptBold"/>
        </w:rPr>
        <w:t>Talmadge 18</w:t>
      </w:r>
      <w:r w:rsidRPr="00490EE4">
        <w:t xml:space="preserve">, Associate Professor of Security Studies at the Edmund A. Walsh School of Foreign Service at Georgetown University. (Caitlin, 10/15/18, "Beijing’s Nuclear Option: Why a U.S.-Chinese War Could Spiral Out of Control", </w:t>
      </w:r>
      <w:r w:rsidRPr="00490EE4">
        <w:rPr>
          <w:i/>
          <w:iCs/>
        </w:rPr>
        <w:t>Foreign Affairs</w:t>
      </w:r>
      <w:r w:rsidRPr="00490EE4">
        <w:t>, https://www.foreignaffairs.com/articles/china/2018-10-15/beijings-nuclear-option)</w:t>
      </w:r>
    </w:p>
    <w:p w14:paraId="3F7335C7" w14:textId="77777777" w:rsidR="008139E8" w:rsidRPr="00490EE4" w:rsidRDefault="008139E8" w:rsidP="008139E8">
      <w:pPr>
        <w:rPr>
          <w:b/>
          <w:iCs/>
          <w:u w:val="single"/>
          <w:bdr w:val="single" w:sz="8" w:space="0" w:color="auto"/>
        </w:rPr>
      </w:pPr>
      <w:r w:rsidRPr="00490EE4">
        <w:rPr>
          <w:sz w:val="16"/>
        </w:rPr>
        <w:t xml:space="preserve">As China’s power has grown in recent years, so, too, has the risk of war with the United States. Under President Xi Jinping, </w:t>
      </w:r>
      <w:r w:rsidRPr="00490EE4">
        <w:rPr>
          <w:rStyle w:val="StyleUnderline"/>
        </w:rPr>
        <w:t xml:space="preserve">China has </w:t>
      </w:r>
      <w:r w:rsidRPr="00490EE4">
        <w:rPr>
          <w:rStyle w:val="Emphasis"/>
        </w:rPr>
        <w:t>increased</w:t>
      </w:r>
      <w:r w:rsidRPr="00490EE4">
        <w:rPr>
          <w:rStyle w:val="StyleUnderline"/>
        </w:rPr>
        <w:t xml:space="preserve"> its</w:t>
      </w:r>
      <w:r w:rsidRPr="00490EE4">
        <w:rPr>
          <w:sz w:val="16"/>
        </w:rPr>
        <w:t xml:space="preserve"> political and economic </w:t>
      </w:r>
      <w:r w:rsidRPr="00490EE4">
        <w:rPr>
          <w:rStyle w:val="StyleUnderline"/>
        </w:rPr>
        <w:t xml:space="preserve">pressure on Taiwan and built </w:t>
      </w:r>
      <w:r w:rsidRPr="00490EE4">
        <w:rPr>
          <w:rStyle w:val="Emphasis"/>
        </w:rPr>
        <w:t>military installations</w:t>
      </w:r>
      <w:r w:rsidRPr="00490EE4">
        <w:rPr>
          <w:rStyle w:val="StyleUnderline"/>
        </w:rPr>
        <w:t xml:space="preserve"> on coral reefs in the </w:t>
      </w:r>
      <w:r w:rsidRPr="00490EE4">
        <w:rPr>
          <w:rStyle w:val="Emphasis"/>
        </w:rPr>
        <w:t>S</w:t>
      </w:r>
      <w:r w:rsidRPr="00490EE4">
        <w:rPr>
          <w:sz w:val="16"/>
        </w:rPr>
        <w:t xml:space="preserve">outh </w:t>
      </w:r>
      <w:r w:rsidRPr="00490EE4">
        <w:rPr>
          <w:rStyle w:val="Emphasis"/>
        </w:rPr>
        <w:t>C</w:t>
      </w:r>
      <w:r w:rsidRPr="00490EE4">
        <w:rPr>
          <w:sz w:val="16"/>
        </w:rPr>
        <w:t xml:space="preserve">hina </w:t>
      </w:r>
      <w:r w:rsidRPr="00490EE4">
        <w:rPr>
          <w:rStyle w:val="Emphasis"/>
        </w:rPr>
        <w:t>S</w:t>
      </w:r>
      <w:r w:rsidRPr="00490EE4">
        <w:rPr>
          <w:sz w:val="16"/>
        </w:rPr>
        <w:t xml:space="preserve">ea, fueling Washington’s fears that </w:t>
      </w:r>
      <w:r w:rsidRPr="00490EE4">
        <w:rPr>
          <w:rStyle w:val="StyleUnderline"/>
        </w:rPr>
        <w:t xml:space="preserve">Chinese expansionism will </w:t>
      </w:r>
      <w:r w:rsidRPr="00490EE4">
        <w:rPr>
          <w:rStyle w:val="Emphasis"/>
        </w:rPr>
        <w:t>threaten U.S. allies</w:t>
      </w:r>
      <w:r w:rsidRPr="00490EE4">
        <w:rPr>
          <w:rStyle w:val="StyleUnderline"/>
        </w:rPr>
        <w:t xml:space="preserve"> and </w:t>
      </w:r>
      <w:r w:rsidRPr="00490EE4">
        <w:rPr>
          <w:rStyle w:val="Emphasis"/>
        </w:rPr>
        <w:t>influence</w:t>
      </w:r>
      <w:r w:rsidRPr="00490EE4">
        <w:rPr>
          <w:rStyle w:val="StyleUnderline"/>
        </w:rPr>
        <w:t xml:space="preserve"> in the region</w:t>
      </w:r>
      <w:r w:rsidRPr="00490EE4">
        <w:rPr>
          <w:sz w:val="16"/>
        </w:rPr>
        <w:t xml:space="preserve">. U.S. destroyers have transited the Taiwan Strait, to loud protests from Beijing. American policymakers have wondered aloud whether they should send an aircraft carrier through the strait as well. Chinese fighter jets have intercepted U.S. aircraft in the skies above the South China Sea. Meanwhile, U.S. President Donald Trump has brought long-simmering economic disputes to a rolling boil. A war between the two countries remains unlikely, but the prospect of </w:t>
      </w:r>
      <w:r w:rsidRPr="00490EE4">
        <w:rPr>
          <w:rStyle w:val="StyleUnderline"/>
        </w:rPr>
        <w:t xml:space="preserve">a </w:t>
      </w:r>
      <w:r w:rsidRPr="00490EE4">
        <w:rPr>
          <w:rStyle w:val="Emphasis"/>
        </w:rPr>
        <w:t>military confrontation</w:t>
      </w:r>
      <w:r w:rsidRPr="00490EE4">
        <w:rPr>
          <w:rStyle w:val="StyleUnderline"/>
        </w:rPr>
        <w:t>—resulting, for example, from a Chinese campaign against Taiwan—</w:t>
      </w:r>
      <w:r w:rsidRPr="00490EE4">
        <w:rPr>
          <w:rStyle w:val="Emphasis"/>
        </w:rPr>
        <w:t>no longer seems</w:t>
      </w:r>
      <w:r w:rsidRPr="00490EE4">
        <w:rPr>
          <w:rStyle w:val="StyleUnderline"/>
        </w:rPr>
        <w:t xml:space="preserve"> as </w:t>
      </w:r>
      <w:r w:rsidRPr="00490EE4">
        <w:rPr>
          <w:rStyle w:val="Emphasis"/>
        </w:rPr>
        <w:t>implausible</w:t>
      </w:r>
      <w:r w:rsidRPr="00490EE4">
        <w:rPr>
          <w:sz w:val="16"/>
        </w:rPr>
        <w:t xml:space="preserve"> as it once did. And </w:t>
      </w:r>
      <w:r w:rsidRPr="00490EE4">
        <w:rPr>
          <w:rStyle w:val="StyleUnderline"/>
        </w:rPr>
        <w:t xml:space="preserve">the odds of such a confrontation </w:t>
      </w:r>
      <w:r w:rsidRPr="00490EE4">
        <w:rPr>
          <w:rStyle w:val="Emphasis"/>
        </w:rPr>
        <w:t>going nuclear</w:t>
      </w:r>
      <w:r w:rsidRPr="00490EE4">
        <w:rPr>
          <w:rStyle w:val="StyleUnderline"/>
        </w:rPr>
        <w:t xml:space="preserve"> are </w:t>
      </w:r>
      <w:r w:rsidRPr="00490EE4">
        <w:rPr>
          <w:rStyle w:val="Emphasis"/>
        </w:rPr>
        <w:t>higher</w:t>
      </w:r>
      <w:r w:rsidRPr="00490EE4">
        <w:rPr>
          <w:rStyle w:val="StyleUnderline"/>
        </w:rPr>
        <w:t xml:space="preserve"> than most policymakers and analysts </w:t>
      </w:r>
      <w:r w:rsidRPr="00490EE4">
        <w:rPr>
          <w:rStyle w:val="Emphasis"/>
        </w:rPr>
        <w:t>think</w:t>
      </w:r>
      <w:r w:rsidRPr="00490EE4">
        <w:rPr>
          <w:rStyle w:val="StyleUnderline"/>
        </w:rPr>
        <w:t xml:space="preserve">. </w:t>
      </w:r>
      <w:r w:rsidRPr="00490EE4">
        <w:rPr>
          <w:sz w:val="16"/>
        </w:rPr>
        <w:t xml:space="preserve">Members of China’s strategic com­munity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“somewhere between nil and zero.” </w:t>
      </w:r>
      <w:r w:rsidRPr="00490EE4">
        <w:rPr>
          <w:rStyle w:val="StyleUnderline"/>
        </w:rPr>
        <w:t xml:space="preserve">This assurance is </w:t>
      </w:r>
      <w:r w:rsidRPr="00490EE4">
        <w:rPr>
          <w:rStyle w:val="Emphasis"/>
        </w:rPr>
        <w:t>misguided</w:t>
      </w:r>
      <w:r w:rsidRPr="00490EE4">
        <w:rPr>
          <w:sz w:val="16"/>
        </w:rPr>
        <w:t xml:space="preserve">. If deployed against China, </w:t>
      </w:r>
      <w:r w:rsidRPr="00490EE4">
        <w:rPr>
          <w:rStyle w:val="StyleUnderline"/>
        </w:rPr>
        <w:t xml:space="preserve">the Pentagon’s preferred style of </w:t>
      </w:r>
      <w:r w:rsidRPr="00490EE4">
        <w:rPr>
          <w:sz w:val="16"/>
        </w:rPr>
        <w:t xml:space="preserve">conventional </w:t>
      </w:r>
      <w:r w:rsidRPr="00490EE4">
        <w:rPr>
          <w:rStyle w:val="StyleUnderline"/>
        </w:rPr>
        <w:t>warfare would be a</w:t>
      </w:r>
      <w:r w:rsidRPr="00490EE4">
        <w:rPr>
          <w:sz w:val="16"/>
        </w:rPr>
        <w:t xml:space="preserve"> potential </w:t>
      </w:r>
      <w:r w:rsidRPr="00490EE4">
        <w:rPr>
          <w:rStyle w:val="Emphasis"/>
        </w:rPr>
        <w:t>recipe for nuclear escalation</w:t>
      </w:r>
      <w:r w:rsidRPr="00490EE4">
        <w:rPr>
          <w:sz w:val="16"/>
        </w:rPr>
        <w:t xml:space="preserve">. Since the end of the Cold War, </w:t>
      </w:r>
      <w:r w:rsidRPr="00490EE4">
        <w:rPr>
          <w:rStyle w:val="StyleUnderline"/>
        </w:rPr>
        <w:t>the U</w:t>
      </w:r>
      <w:r w:rsidRPr="00490EE4">
        <w:rPr>
          <w:sz w:val="16"/>
        </w:rPr>
        <w:t xml:space="preserve">nited </w:t>
      </w:r>
      <w:r w:rsidRPr="00490EE4">
        <w:rPr>
          <w:rStyle w:val="StyleUnderline"/>
        </w:rPr>
        <w:t>S</w:t>
      </w:r>
      <w:r w:rsidRPr="00490EE4">
        <w:rPr>
          <w:sz w:val="16"/>
        </w:rPr>
        <w:t xml:space="preserve">tates’ </w:t>
      </w:r>
      <w:r w:rsidRPr="00490EE4">
        <w:rPr>
          <w:rStyle w:val="StyleUnderline"/>
        </w:rPr>
        <w:t>signature approach to war has been simple: punch deep into enemy territory in order to rapidly knock out the opponent’s key military assets</w:t>
      </w:r>
      <w:r w:rsidRPr="00490EE4">
        <w:rPr>
          <w:sz w:val="16"/>
        </w:rPr>
        <w:t xml:space="preserve"> at minimal cost. But the Pentagon developed this formula in wars against Afghanistan, Iraq, Libya, and Serbia, none of which was a nuclear power. </w:t>
      </w:r>
      <w:r w:rsidRPr="00490EE4">
        <w:rPr>
          <w:rStyle w:val="StyleUnderline"/>
        </w:rPr>
        <w:t>China</w:t>
      </w:r>
      <w:r w:rsidRPr="00490EE4">
        <w:rPr>
          <w:sz w:val="16"/>
        </w:rPr>
        <w:t xml:space="preserve">, by contrast, not only </w:t>
      </w:r>
      <w:r w:rsidRPr="00490EE4">
        <w:rPr>
          <w:rStyle w:val="StyleUnderline"/>
        </w:rPr>
        <w:t>has nuclear weapons</w:t>
      </w:r>
      <w:r w:rsidRPr="00490EE4">
        <w:rPr>
          <w:sz w:val="16"/>
        </w:rPr>
        <w:t xml:space="preserve">; it has also </w:t>
      </w:r>
      <w:r w:rsidRPr="00490EE4">
        <w:rPr>
          <w:rStyle w:val="Emphasis"/>
        </w:rPr>
        <w:t>intermingled</w:t>
      </w:r>
      <w:r w:rsidRPr="00490EE4">
        <w:rPr>
          <w:sz w:val="16"/>
        </w:rPr>
        <w:t xml:space="preserve"> them </w:t>
      </w:r>
      <w:r w:rsidRPr="00490EE4">
        <w:rPr>
          <w:rStyle w:val="StyleUnderline"/>
        </w:rPr>
        <w:lastRenderedPageBreak/>
        <w:t>with</w:t>
      </w:r>
      <w:r w:rsidRPr="00490EE4">
        <w:rPr>
          <w:sz w:val="16"/>
        </w:rPr>
        <w:t xml:space="preserve"> its </w:t>
      </w:r>
      <w:r w:rsidRPr="00490EE4">
        <w:rPr>
          <w:rStyle w:val="Emphasis"/>
        </w:rPr>
        <w:t>conventional</w:t>
      </w:r>
      <w:r w:rsidRPr="00490EE4">
        <w:rPr>
          <w:sz w:val="16"/>
        </w:rPr>
        <w:t xml:space="preserve"> military </w:t>
      </w:r>
      <w:r w:rsidRPr="00490EE4">
        <w:rPr>
          <w:rStyle w:val="Emphasis"/>
        </w:rPr>
        <w:t>forces</w:t>
      </w:r>
      <w:r w:rsidRPr="00490EE4">
        <w:rPr>
          <w:rStyle w:val="StyleUnderline"/>
        </w:rPr>
        <w:t xml:space="preserve">, making it difficult to </w:t>
      </w:r>
      <w:r w:rsidRPr="00490EE4">
        <w:rPr>
          <w:rStyle w:val="Emphasis"/>
        </w:rPr>
        <w:t>attack one</w:t>
      </w:r>
      <w:r w:rsidRPr="00490EE4">
        <w:rPr>
          <w:rStyle w:val="StyleUnderline"/>
        </w:rPr>
        <w:t xml:space="preserve"> without </w:t>
      </w:r>
      <w:r w:rsidRPr="00490EE4">
        <w:rPr>
          <w:rStyle w:val="Emphasis"/>
        </w:rPr>
        <w:t>attacking the other</w:t>
      </w:r>
      <w:r w:rsidRPr="00490EE4">
        <w:rPr>
          <w:sz w:val="16"/>
        </w:rPr>
        <w:t xml:space="preserve">. This means that </w:t>
      </w:r>
      <w:r w:rsidRPr="00490EE4">
        <w:rPr>
          <w:rStyle w:val="StyleUnderline"/>
        </w:rPr>
        <w:t xml:space="preserve">a </w:t>
      </w:r>
      <w:r w:rsidRPr="00490EE4">
        <w:rPr>
          <w:rStyle w:val="Emphasis"/>
        </w:rPr>
        <w:t>major</w:t>
      </w:r>
      <w:r w:rsidRPr="00490EE4">
        <w:rPr>
          <w:sz w:val="16"/>
        </w:rPr>
        <w:t xml:space="preserve"> U.S. military </w:t>
      </w:r>
      <w:r w:rsidRPr="00490EE4">
        <w:rPr>
          <w:rStyle w:val="Emphasis"/>
        </w:rPr>
        <w:t>campaign</w:t>
      </w:r>
      <w:r w:rsidRPr="00490EE4">
        <w:rPr>
          <w:sz w:val="16"/>
        </w:rPr>
        <w:t xml:space="preserve"> </w:t>
      </w:r>
      <w:r w:rsidRPr="00490EE4">
        <w:rPr>
          <w:rStyle w:val="StyleUnderline"/>
        </w:rPr>
        <w:t xml:space="preserve">targeting China’s conventional forces would likely also </w:t>
      </w:r>
      <w:r w:rsidRPr="00490EE4">
        <w:rPr>
          <w:rStyle w:val="Emphasis"/>
        </w:rPr>
        <w:t>threaten its nuclear arsenal</w:t>
      </w:r>
      <w:r w:rsidRPr="00490EE4">
        <w:rPr>
          <w:sz w:val="16"/>
        </w:rPr>
        <w:t xml:space="preserve">. Faced with such a threat, </w:t>
      </w:r>
      <w:r w:rsidRPr="00490EE4">
        <w:rPr>
          <w:rStyle w:val="StyleUnderline"/>
        </w:rPr>
        <w:t xml:space="preserve">Chinese leaders could decide to </w:t>
      </w:r>
      <w:r w:rsidRPr="00490EE4">
        <w:rPr>
          <w:rStyle w:val="Emphasis"/>
        </w:rPr>
        <w:t>use their nuc</w:t>
      </w:r>
      <w:r w:rsidRPr="00490EE4">
        <w:rPr>
          <w:rStyle w:val="StyleUnderline"/>
        </w:rPr>
        <w:t>lear weapon</w:t>
      </w:r>
      <w:r w:rsidRPr="00490EE4">
        <w:rPr>
          <w:rStyle w:val="Emphasis"/>
        </w:rPr>
        <w:t>s</w:t>
      </w:r>
      <w:r w:rsidRPr="00490EE4">
        <w:rPr>
          <w:rStyle w:val="StyleUnderline"/>
        </w:rPr>
        <w:t xml:space="preserve"> while they were </w:t>
      </w:r>
      <w:r w:rsidRPr="00490EE4">
        <w:rPr>
          <w:rStyle w:val="Emphasis"/>
        </w:rPr>
        <w:t>still able to.</w:t>
      </w:r>
      <w:r w:rsidRPr="00490EE4">
        <w:rPr>
          <w:b/>
          <w:iCs/>
          <w:u w:val="single"/>
          <w:bdr w:val="single" w:sz="8" w:space="0" w:color="auto"/>
        </w:rPr>
        <w:t xml:space="preserve"> </w:t>
      </w:r>
      <w:r w:rsidRPr="00490EE4">
        <w:rPr>
          <w:sz w:val="16"/>
        </w:rPr>
        <w:t xml:space="preserve">As U.S. and Chinese leaders navigate a relationship fraught with mutual suspicion, they must come to grips with the fact that </w:t>
      </w:r>
      <w:r w:rsidRPr="00490EE4">
        <w:rPr>
          <w:rStyle w:val="StyleUnderline"/>
        </w:rPr>
        <w:t xml:space="preserve">a conventional war could </w:t>
      </w:r>
      <w:r w:rsidRPr="00490EE4">
        <w:rPr>
          <w:rStyle w:val="Emphasis"/>
        </w:rPr>
        <w:t>skid into a nuclear confrontation</w:t>
      </w:r>
      <w:r w:rsidRPr="00490EE4">
        <w:rPr>
          <w:sz w:val="16"/>
        </w:rPr>
        <w:t xml:space="preserve">. Although this risk is not high in absolute terms, its consequences for the region and the world would be devastating. As long as the United States and China continue to pursue their current grand strategies, </w:t>
      </w:r>
      <w:r w:rsidRPr="00490EE4">
        <w:rPr>
          <w:rStyle w:val="StyleUnderline"/>
        </w:rPr>
        <w:t xml:space="preserve">the risk is </w:t>
      </w:r>
      <w:r w:rsidRPr="00490EE4">
        <w:rPr>
          <w:rStyle w:val="Emphasis"/>
        </w:rPr>
        <w:t>likely to endure</w:t>
      </w:r>
      <w:r w:rsidRPr="00490EE4">
        <w:rPr>
          <w:sz w:val="16"/>
        </w:rPr>
        <w:t xml:space="preserve">. This means that leaders on both sides should dispense with the illusion that they can easily fight a limited war. They should focus instead on managing or resolving the political, economic, and military tensions that might lead to a conflict in the first place. A NEW KIND OF THREAT There are some reasons for optimism. For one, China has long stood out for its nonaggressive nuclear doctrine. After its first nuclear test, in 1964, China largely avoided the Cold War arms race, building a much smaller and simpler nuclear arsenal than its resources would have allowed. Chinese leaders have consistently characterized nuclear weapons as useful only for deterring nuclear aggression and coercion. Historically, this narrow purpose required only a handful of nuclear weapons that could ensure Chinese retaliation in the event of an attack. To this day, China maintains a “no first use” pledge, promising that it will never be the first to use nuclear weapons. The prospect of a nuclear conflict can also seem like a relic of the Cold War. Back then, the United States and its allies lived in fear of a Warsaw Pact offensive rapidly overrunning Europe. NATO stood ready to use nuclear weapons first to stalemate such an attack. Both Washington and Moscow also consistently worried that their nuclear forces could be taken out in a bolt-from-the-blue nuclear strike by the other side. This mutual fear increased the risk that one superpower might rush to launch in the erroneous belief that it was already under attack. Initially, the danger of unauthorized strikes also loomed large. In the 1950s, lax safety procedures for U.S. nuclear weapons stationed on NATO soil, as well as minimal civilian oversight of U.S. military commanders, raised a serious risk that nuclear escalation could have occurred without explicit orders from the U.S. president. The good news is that these Cold War worries have little bearing on U.S.-Chinese relations today. Neither country could rapidly overrun the other’s territory in a conventional war. Neither seems worried about a nuclear bolt from the blue. And civilian political control of nuclear weapons is relatively strong in both countries. What remains, in theory, is the comforting logic of mutual deterrence: in a war between two nuclear powers, neither side will launch a nuclear strike for fear that its enemy will respond in kind. The bad news is that </w:t>
      </w:r>
      <w:r w:rsidRPr="00490EE4">
        <w:rPr>
          <w:rStyle w:val="StyleUnderline"/>
        </w:rPr>
        <w:t xml:space="preserve">one other trigger remains: a </w:t>
      </w:r>
      <w:r w:rsidRPr="00490EE4">
        <w:rPr>
          <w:rStyle w:val="Emphasis"/>
        </w:rPr>
        <w:t>conventional war</w:t>
      </w:r>
      <w:r w:rsidRPr="00490EE4">
        <w:rPr>
          <w:rStyle w:val="StyleUnderline"/>
        </w:rPr>
        <w:t xml:space="preserve"> that </w:t>
      </w:r>
      <w:r w:rsidRPr="00490EE4">
        <w:rPr>
          <w:rStyle w:val="Emphasis"/>
        </w:rPr>
        <w:t>threatens China’s nuclear arsenal</w:t>
      </w:r>
      <w:r w:rsidRPr="00490EE4">
        <w:rPr>
          <w:sz w:val="16"/>
        </w:rPr>
        <w:t xml:space="preserve">. </w:t>
      </w:r>
      <w:r w:rsidRPr="00490EE4">
        <w:rPr>
          <w:rStyle w:val="Emphasis"/>
        </w:rPr>
        <w:t>Conventional forces</w:t>
      </w:r>
      <w:r w:rsidRPr="00490EE4">
        <w:rPr>
          <w:rStyle w:val="StyleUnderline"/>
        </w:rPr>
        <w:t xml:space="preserve"> can threaten nuclear forces in ways that </w:t>
      </w:r>
      <w:r w:rsidRPr="00490EE4">
        <w:rPr>
          <w:rStyle w:val="Emphasis"/>
        </w:rPr>
        <w:t>generate pressures to escalate</w:t>
      </w:r>
      <w:r w:rsidRPr="00490EE4">
        <w:rPr>
          <w:rStyle w:val="StyleUnderline"/>
        </w:rPr>
        <w:t>—</w:t>
      </w:r>
      <w:r w:rsidRPr="00490EE4">
        <w:rPr>
          <w:rStyle w:val="Emphasis"/>
        </w:rPr>
        <w:t>especially</w:t>
      </w:r>
      <w:r w:rsidRPr="00490EE4">
        <w:rPr>
          <w:rStyle w:val="StyleUnderline"/>
        </w:rPr>
        <w:t xml:space="preserve"> when ever more capable U.S. conventional forces face adversaries with relatively </w:t>
      </w:r>
      <w:r w:rsidRPr="00490EE4">
        <w:rPr>
          <w:rStyle w:val="Emphasis"/>
        </w:rPr>
        <w:t>small</w:t>
      </w:r>
      <w:r w:rsidRPr="00490EE4">
        <w:rPr>
          <w:rStyle w:val="StyleUnderline"/>
        </w:rPr>
        <w:t xml:space="preserve"> and </w:t>
      </w:r>
      <w:r w:rsidRPr="00490EE4">
        <w:rPr>
          <w:rStyle w:val="Emphasis"/>
        </w:rPr>
        <w:t>fragile nuclear arsenals</w:t>
      </w:r>
      <w:r w:rsidRPr="00490EE4">
        <w:rPr>
          <w:rStyle w:val="StyleUnderline"/>
        </w:rPr>
        <w:t xml:space="preserve">, such as China. If U.S. operations </w:t>
      </w:r>
      <w:r w:rsidRPr="00490EE4">
        <w:rPr>
          <w:rStyle w:val="Emphasis"/>
        </w:rPr>
        <w:t>endangered</w:t>
      </w:r>
      <w:r w:rsidRPr="00490EE4">
        <w:rPr>
          <w:rStyle w:val="StyleUnderline"/>
        </w:rPr>
        <w:t xml:space="preserve"> or </w:t>
      </w:r>
      <w:r w:rsidRPr="00490EE4">
        <w:rPr>
          <w:rStyle w:val="Emphasis"/>
        </w:rPr>
        <w:t>damaged</w:t>
      </w:r>
      <w:r w:rsidRPr="00490EE4">
        <w:rPr>
          <w:rStyle w:val="StyleUnderline"/>
        </w:rPr>
        <w:t xml:space="preserve"> China’s nuclear forces, Chinese leaders might come to think that Washington had aims </w:t>
      </w:r>
      <w:r w:rsidRPr="00490EE4">
        <w:rPr>
          <w:rStyle w:val="Emphasis"/>
        </w:rPr>
        <w:t>beyond</w:t>
      </w:r>
      <w:r w:rsidRPr="00490EE4">
        <w:rPr>
          <w:rStyle w:val="StyleUnderline"/>
        </w:rPr>
        <w:t xml:space="preserve"> winning the </w:t>
      </w:r>
      <w:r w:rsidRPr="00490EE4">
        <w:rPr>
          <w:rStyle w:val="Emphasis"/>
        </w:rPr>
        <w:t>conventional war</w:t>
      </w:r>
      <w:r w:rsidRPr="00490EE4">
        <w:rPr>
          <w:sz w:val="16"/>
        </w:rPr>
        <w:t>—</w:t>
      </w:r>
      <w:r w:rsidRPr="00490EE4">
        <w:rPr>
          <w:rStyle w:val="StyleUnderline"/>
        </w:rPr>
        <w:t xml:space="preserve">that it might be seeking to </w:t>
      </w:r>
      <w:r w:rsidRPr="00490EE4">
        <w:rPr>
          <w:strike/>
          <w:sz w:val="16"/>
        </w:rPr>
        <w:t>disable</w:t>
      </w:r>
      <w:r w:rsidRPr="00490EE4">
        <w:rPr>
          <w:sz w:val="16"/>
        </w:rPr>
        <w:t xml:space="preserve"> or </w:t>
      </w:r>
      <w:r w:rsidRPr="00490EE4">
        <w:rPr>
          <w:rStyle w:val="Emphasis"/>
        </w:rPr>
        <w:t>destroy China’s nuclear arsenal outright</w:t>
      </w:r>
      <w:r w:rsidRPr="00490EE4">
        <w:rPr>
          <w:rStyle w:val="StyleUnderline"/>
        </w:rPr>
        <w:t xml:space="preserve">, perhaps as a </w:t>
      </w:r>
      <w:r w:rsidRPr="00490EE4">
        <w:rPr>
          <w:rStyle w:val="Emphasis"/>
        </w:rPr>
        <w:t>prelude to regime change</w:t>
      </w:r>
      <w:r w:rsidRPr="00490EE4">
        <w:rPr>
          <w:rStyle w:val="StyleUnderline"/>
        </w:rPr>
        <w:t xml:space="preserve">. In the </w:t>
      </w:r>
      <w:r w:rsidRPr="00490EE4">
        <w:rPr>
          <w:rStyle w:val="Emphasis"/>
        </w:rPr>
        <w:t>fog of war</w:t>
      </w:r>
      <w:r w:rsidRPr="00490EE4">
        <w:rPr>
          <w:rStyle w:val="StyleUnderline"/>
        </w:rPr>
        <w:t xml:space="preserve">, Beijing might reluctantly conclude that </w:t>
      </w:r>
      <w:r w:rsidRPr="00490EE4">
        <w:rPr>
          <w:rStyle w:val="Emphasis"/>
        </w:rPr>
        <w:t>limited nuclear escalation</w:t>
      </w:r>
      <w:r w:rsidRPr="00490EE4">
        <w:rPr>
          <w:sz w:val="16"/>
        </w:rPr>
        <w:t>—an initial strike small enough that it could avoid full-scale U.S. retaliation—</w:t>
      </w:r>
      <w:r w:rsidRPr="00490EE4">
        <w:rPr>
          <w:rStyle w:val="StyleUnderline"/>
        </w:rPr>
        <w:t>was</w:t>
      </w:r>
      <w:r w:rsidRPr="00490EE4">
        <w:rPr>
          <w:sz w:val="16"/>
        </w:rPr>
        <w:t xml:space="preserve"> a </w:t>
      </w:r>
      <w:r w:rsidRPr="00490EE4">
        <w:rPr>
          <w:rStyle w:val="Emphasis"/>
        </w:rPr>
        <w:t>viable</w:t>
      </w:r>
      <w:r w:rsidRPr="00490EE4">
        <w:rPr>
          <w:sz w:val="16"/>
        </w:rPr>
        <w:t xml:space="preserve"> option to defend itself. STRAIT SHOOTERS </w:t>
      </w:r>
      <w:r w:rsidRPr="00490EE4">
        <w:rPr>
          <w:rStyle w:val="StyleUnderline"/>
        </w:rPr>
        <w:t xml:space="preserve">The most worrisome flash point for a U.S.-Chinese war is </w:t>
      </w:r>
      <w:r w:rsidRPr="00490EE4">
        <w:rPr>
          <w:rStyle w:val="Emphasis"/>
        </w:rPr>
        <w:t>Taiwan</w:t>
      </w:r>
      <w:r w:rsidRPr="00490EE4">
        <w:rPr>
          <w:rStyle w:val="StyleUnderline"/>
        </w:rPr>
        <w:t>.</w:t>
      </w:r>
      <w:r w:rsidRPr="00490EE4">
        <w:rPr>
          <w:sz w:val="16"/>
        </w:rPr>
        <w:t xml:space="preserve"> Beijing’s long-term objective of reunifying the island with mainland China is clearly in conflict with Washington’s longstanding desire to maintain the status quo in the strait. It is not difficult to imagine how this might lead to war. For example, </w:t>
      </w:r>
      <w:r w:rsidRPr="00490EE4">
        <w:rPr>
          <w:rStyle w:val="StyleUnderline"/>
        </w:rPr>
        <w:t xml:space="preserve">China could decide that the political or military window for regaining control over the island was closing and </w:t>
      </w:r>
      <w:r w:rsidRPr="00490EE4">
        <w:rPr>
          <w:rStyle w:val="Emphasis"/>
        </w:rPr>
        <w:t>launch an attack</w:t>
      </w:r>
      <w:r w:rsidRPr="00490EE4">
        <w:rPr>
          <w:sz w:val="16"/>
        </w:rPr>
        <w:t xml:space="preserve">, using air and naval forces to blockade Taiwanese harbors or bombard the island. Although U.S. law does not require Washington to intervene in such a scenario, the Taiwan Relations Act states that the United States will “consider any effort to determine the future of Taiwan by other than peaceful means, including by boycotts or embargoes, a threat to the peace and security of the Western Pacific area and of grave concern to the United States.” Were Washington to intervene on Taipei’s behalf, the world’s sole superpower and its rising competitor would find themselves in the first great-power war of the twenty-first century. In the course of such a war, </w:t>
      </w:r>
      <w:r w:rsidRPr="00490EE4">
        <w:rPr>
          <w:rStyle w:val="StyleUnderline"/>
        </w:rPr>
        <w:t xml:space="preserve">U.S. conventional military operations would likely </w:t>
      </w:r>
      <w:r w:rsidRPr="00490EE4">
        <w:rPr>
          <w:rStyle w:val="Emphasis"/>
        </w:rPr>
        <w:t>threaten</w:t>
      </w:r>
      <w:r w:rsidRPr="00490EE4">
        <w:rPr>
          <w:sz w:val="16"/>
        </w:rPr>
        <w:t xml:space="preserve">, </w:t>
      </w:r>
      <w:r w:rsidRPr="00490EE4">
        <w:rPr>
          <w:strike/>
          <w:sz w:val="16"/>
        </w:rPr>
        <w:t>disable</w:t>
      </w:r>
      <w:r w:rsidRPr="00490EE4">
        <w:rPr>
          <w:sz w:val="16"/>
        </w:rPr>
        <w:t xml:space="preserve">, or outright eliminate some </w:t>
      </w:r>
      <w:r w:rsidRPr="00490EE4">
        <w:rPr>
          <w:rStyle w:val="StyleUnderline"/>
        </w:rPr>
        <w:t xml:space="preserve">Chinese </w:t>
      </w:r>
      <w:r w:rsidRPr="00490EE4">
        <w:rPr>
          <w:rStyle w:val="Emphasis"/>
        </w:rPr>
        <w:t>nuclear capabilities</w:t>
      </w:r>
      <w:r w:rsidRPr="00490EE4">
        <w:rPr>
          <w:sz w:val="16"/>
        </w:rPr>
        <w:t xml:space="preserve">—whether doing so was Washington’s stated objective or not. In fact, if the United States engaged in the style of warfare it has practiced over the last 30 years, </w:t>
      </w:r>
      <w:r w:rsidRPr="00490EE4">
        <w:rPr>
          <w:rStyle w:val="StyleUnderline"/>
        </w:rPr>
        <w:t xml:space="preserve">this outcome would be </w:t>
      </w:r>
      <w:r w:rsidRPr="00490EE4">
        <w:rPr>
          <w:rStyle w:val="Emphasis"/>
        </w:rPr>
        <w:t>all but guaranteed</w:t>
      </w:r>
      <w:r w:rsidRPr="00490EE4">
        <w:rPr>
          <w:sz w:val="16"/>
        </w:rPr>
        <w:t xml:space="preserve">. Consider submarine warfare. China could use its conventionally armed attack submarines to blockade Taiwanese harbors or bomb the island, or to attack U.S. and allied forces in the region. If that happened, </w:t>
      </w:r>
      <w:r w:rsidRPr="00490EE4">
        <w:rPr>
          <w:rStyle w:val="StyleUnderline"/>
        </w:rPr>
        <w:t xml:space="preserve">the U.S. Navy would almost certainly undertake an </w:t>
      </w:r>
      <w:r w:rsidRPr="00490EE4">
        <w:rPr>
          <w:rStyle w:val="Emphasis"/>
        </w:rPr>
        <w:t>antisubmarine campaign</w:t>
      </w:r>
      <w:r w:rsidRPr="00490EE4">
        <w:rPr>
          <w:rStyle w:val="StyleUnderline"/>
        </w:rPr>
        <w:t>, which would likely threaten China’s</w:t>
      </w:r>
      <w:r w:rsidRPr="00490EE4">
        <w:rPr>
          <w:sz w:val="16"/>
        </w:rPr>
        <w:t xml:space="preserve"> “boomers,” the four </w:t>
      </w:r>
      <w:r w:rsidRPr="00490EE4">
        <w:rPr>
          <w:rStyle w:val="Emphasis"/>
        </w:rPr>
        <w:t>nuclear</w:t>
      </w:r>
      <w:r w:rsidRPr="00490EE4">
        <w:rPr>
          <w:sz w:val="16"/>
        </w:rPr>
        <w:t xml:space="preserve">-armed </w:t>
      </w:r>
      <w:r w:rsidRPr="00490EE4">
        <w:rPr>
          <w:rStyle w:val="Emphasis"/>
        </w:rPr>
        <w:t>ballistic missile submarines</w:t>
      </w:r>
      <w:r w:rsidRPr="00490EE4">
        <w:rPr>
          <w:sz w:val="16"/>
        </w:rPr>
        <w:t xml:space="preserve"> that form its naval nuclear deterrent. China’s conventionally armed and nuclear-armed submarines share the same shore-based communications system; </w:t>
      </w:r>
      <w:r w:rsidRPr="00490EE4">
        <w:rPr>
          <w:rStyle w:val="StyleUnderline"/>
        </w:rPr>
        <w:t xml:space="preserve">a U.S. attack on these transmitters would thus not only disrupt the activities of China’s attack submarine force but also cut off its boomers from </w:t>
      </w:r>
      <w:r w:rsidRPr="00490EE4">
        <w:rPr>
          <w:rStyle w:val="Emphasis"/>
        </w:rPr>
        <w:t>contact with Beijing</w:t>
      </w:r>
      <w:r w:rsidRPr="00490EE4">
        <w:rPr>
          <w:sz w:val="16"/>
        </w:rPr>
        <w:t xml:space="preserve">, leaving Chinese leaders unsure of the fate of their naval nuclear force. In addition, nuclear ballistic missile submarines depend on attack submarines for protection, just as lumbering bomber aircraft rely on nimble fighter jets. If the United States started sinking Chinese attack submarines, it would be sinking the very force that protects China’s ballistic missile submarines, leaving the latter dramatically more vulnerable. Even more </w:t>
      </w:r>
      <w:r w:rsidRPr="00490EE4">
        <w:rPr>
          <w:sz w:val="16"/>
        </w:rPr>
        <w:lastRenderedPageBreak/>
        <w:t xml:space="preserve">dangerous, </w:t>
      </w:r>
      <w:r w:rsidRPr="00490EE4">
        <w:rPr>
          <w:rStyle w:val="StyleUnderline"/>
        </w:rPr>
        <w:t xml:space="preserve">U.S. forces hunting Chinese attack submarines could </w:t>
      </w:r>
      <w:r w:rsidRPr="00490EE4">
        <w:rPr>
          <w:rStyle w:val="Emphasis"/>
        </w:rPr>
        <w:t>inadvertently</w:t>
      </w:r>
      <w:r w:rsidRPr="00490EE4">
        <w:rPr>
          <w:rStyle w:val="StyleUnderline"/>
        </w:rPr>
        <w:t xml:space="preserve"> sink a Chinese boomer instead</w:t>
      </w:r>
      <w:r w:rsidRPr="00490EE4">
        <w:rPr>
          <w:sz w:val="16"/>
        </w:rPr>
        <w:t xml:space="preserve">. After all, at least some Chinese attack submarines might be escorting ballistic missile submarines, especially in wartime, when China might flush its boomers from their ports and try to send them within range of the continental United States. Since correctly identifying targets remains one of the trickiest challenges of undersea warfare, a U.S. submarine crew might come within shooting range of a Chinese submarine without being sure of its type, especially in a crowded, noisy environment like the Taiwan Strait. </w:t>
      </w:r>
      <w:r w:rsidRPr="00490EE4">
        <w:rPr>
          <w:rStyle w:val="StyleUnderline"/>
        </w:rPr>
        <w:t xml:space="preserve">Platitudes about caution are </w:t>
      </w:r>
      <w:r w:rsidRPr="00490EE4">
        <w:rPr>
          <w:rStyle w:val="Emphasis"/>
        </w:rPr>
        <w:t>easy in peacetime</w:t>
      </w:r>
      <w:r w:rsidRPr="00490EE4">
        <w:rPr>
          <w:rStyle w:val="StyleUnderline"/>
        </w:rPr>
        <w:t xml:space="preserve">. In wartime, when Chinese attack submarines might already have launched </w:t>
      </w:r>
      <w:r w:rsidRPr="00490EE4">
        <w:rPr>
          <w:rStyle w:val="Emphasis"/>
        </w:rPr>
        <w:t>deadly strikes</w:t>
      </w:r>
      <w:r w:rsidRPr="00490EE4">
        <w:rPr>
          <w:rStyle w:val="StyleUnderline"/>
        </w:rPr>
        <w:t xml:space="preserve">, the U.S. crew might decide to </w:t>
      </w:r>
      <w:r w:rsidRPr="00490EE4">
        <w:rPr>
          <w:rStyle w:val="Emphasis"/>
        </w:rPr>
        <w:t>shoot first</w:t>
      </w:r>
      <w:r w:rsidRPr="00490EE4">
        <w:rPr>
          <w:rStyle w:val="StyleUnderline"/>
        </w:rPr>
        <w:t xml:space="preserve"> and </w:t>
      </w:r>
      <w:r w:rsidRPr="00490EE4">
        <w:rPr>
          <w:rStyle w:val="Emphasis"/>
        </w:rPr>
        <w:t>ask questions later.</w:t>
      </w:r>
      <w:r w:rsidRPr="00490EE4">
        <w:rPr>
          <w:sz w:val="16"/>
        </w:rPr>
        <w:t xml:space="preserve"> Adding to China’s sense of vulnerability, the small size of its nuclear-armed submarine force means that just two such incidents would eliminate half of its sea-based deterrent. Meanwhile, any Chinese boomers that escaped this fate would likely be cut off from communication with onshore commanders, left without an escort force, and unable to return to destroyed ports. If that happened, China would essentially have no naval nuclear deterrent. </w:t>
      </w:r>
      <w:r w:rsidRPr="00490EE4">
        <w:rPr>
          <w:rStyle w:val="StyleUnderline"/>
        </w:rPr>
        <w:t xml:space="preserve">The situation is similar onshore, where any U.S. military campaign would have to contend with China’s growing land-based conventional ballistic missile force. Much of this force is </w:t>
      </w:r>
      <w:r w:rsidRPr="00490EE4">
        <w:rPr>
          <w:rStyle w:val="Emphasis"/>
        </w:rPr>
        <w:t>within range of Taiwan</w:t>
      </w:r>
      <w:r w:rsidRPr="00490EE4">
        <w:rPr>
          <w:sz w:val="16"/>
        </w:rPr>
        <w:t xml:space="preserve">, ready to launch ballistic missiles against the island or at any allies coming to its aid. Once again, U.S. victory would hinge on the ability to degrade this conventional ballistic missile force. And once again, it would be virtually impossible to do so while leaving China’s nuclear ballistic missile force unscathed. </w:t>
      </w:r>
      <w:r w:rsidRPr="00490EE4">
        <w:rPr>
          <w:rStyle w:val="StyleUnderline"/>
        </w:rPr>
        <w:t xml:space="preserve">Chinese conventional and nuclear ballistic missiles are often </w:t>
      </w:r>
      <w:r w:rsidRPr="00490EE4">
        <w:rPr>
          <w:rStyle w:val="Emphasis"/>
        </w:rPr>
        <w:t>attached to the same base headquarters</w:t>
      </w:r>
      <w:r w:rsidRPr="00490EE4">
        <w:rPr>
          <w:rStyle w:val="StyleUnderline"/>
        </w:rPr>
        <w:t xml:space="preserve">, meaning that they likely share </w:t>
      </w:r>
      <w:r w:rsidRPr="00490EE4">
        <w:rPr>
          <w:rStyle w:val="Emphasis"/>
        </w:rPr>
        <w:t>transportation</w:t>
      </w:r>
      <w:r w:rsidRPr="00490EE4">
        <w:rPr>
          <w:rStyle w:val="StyleUnderline"/>
        </w:rPr>
        <w:t xml:space="preserve"> and </w:t>
      </w:r>
      <w:r w:rsidRPr="00490EE4">
        <w:rPr>
          <w:rStyle w:val="Emphasis"/>
        </w:rPr>
        <w:t>supply networks</w:t>
      </w:r>
      <w:r w:rsidRPr="00490EE4">
        <w:rPr>
          <w:rStyle w:val="StyleUnderline"/>
        </w:rPr>
        <w:t xml:space="preserve">, </w:t>
      </w:r>
      <w:r w:rsidRPr="00490EE4">
        <w:rPr>
          <w:rStyle w:val="Emphasis"/>
        </w:rPr>
        <w:t>patrol routes</w:t>
      </w:r>
      <w:r w:rsidRPr="00490EE4">
        <w:rPr>
          <w:rStyle w:val="StyleUnderline"/>
        </w:rPr>
        <w:t xml:space="preserve">, and other </w:t>
      </w:r>
      <w:r w:rsidRPr="00490EE4">
        <w:rPr>
          <w:rStyle w:val="Emphasis"/>
        </w:rPr>
        <w:t>supporting infrastructure</w:t>
      </w:r>
      <w:r w:rsidRPr="00490EE4">
        <w:rPr>
          <w:sz w:val="16"/>
        </w:rPr>
        <w:t xml:space="preserve">. </w:t>
      </w:r>
      <w:r w:rsidRPr="00490EE4">
        <w:rPr>
          <w:rStyle w:val="StyleUnderline"/>
        </w:rPr>
        <w:t>It is</w:t>
      </w:r>
      <w:r w:rsidRPr="00490EE4">
        <w:rPr>
          <w:sz w:val="16"/>
        </w:rPr>
        <w:t xml:space="preserve"> also </w:t>
      </w:r>
      <w:r w:rsidRPr="00490EE4">
        <w:rPr>
          <w:rStyle w:val="StyleUnderline"/>
        </w:rPr>
        <w:t xml:space="preserve">possible that they </w:t>
      </w:r>
      <w:r w:rsidRPr="00490EE4">
        <w:rPr>
          <w:rStyle w:val="Emphasis"/>
        </w:rPr>
        <w:t>share</w:t>
      </w:r>
      <w:r w:rsidRPr="00490EE4">
        <w:rPr>
          <w:rStyle w:val="StyleUnderline"/>
        </w:rPr>
        <w:t xml:space="preserve"> some </w:t>
      </w:r>
      <w:r w:rsidRPr="00490EE4">
        <w:rPr>
          <w:rStyle w:val="Emphasis"/>
        </w:rPr>
        <w:t>c</w:t>
      </w:r>
      <w:r w:rsidRPr="00490EE4">
        <w:rPr>
          <w:rStyle w:val="StyleUnderline"/>
        </w:rPr>
        <w:t>ommand-and-</w:t>
      </w:r>
      <w:r w:rsidRPr="00490EE4">
        <w:rPr>
          <w:rStyle w:val="Emphasis"/>
        </w:rPr>
        <w:t>c</w:t>
      </w:r>
      <w:r w:rsidRPr="00490EE4">
        <w:rPr>
          <w:rStyle w:val="StyleUnderline"/>
        </w:rPr>
        <w:t xml:space="preserve">ontrol </w:t>
      </w:r>
      <w:r w:rsidRPr="00490EE4">
        <w:rPr>
          <w:rStyle w:val="Emphasis"/>
        </w:rPr>
        <w:t>networks</w:t>
      </w:r>
      <w:r w:rsidRPr="00490EE4">
        <w:rPr>
          <w:sz w:val="16"/>
        </w:rPr>
        <w:t xml:space="preserve">, </w:t>
      </w:r>
      <w:r w:rsidRPr="00490EE4">
        <w:rPr>
          <w:rStyle w:val="StyleUnderline"/>
        </w:rPr>
        <w:t>or that the U</w:t>
      </w:r>
      <w:r w:rsidRPr="00490EE4">
        <w:rPr>
          <w:sz w:val="16"/>
        </w:rPr>
        <w:t xml:space="preserve">nited </w:t>
      </w:r>
      <w:r w:rsidRPr="00490EE4">
        <w:rPr>
          <w:rStyle w:val="StyleUnderline"/>
        </w:rPr>
        <w:t>S</w:t>
      </w:r>
      <w:r w:rsidRPr="00490EE4">
        <w:rPr>
          <w:sz w:val="16"/>
        </w:rPr>
        <w:t xml:space="preserve">tates would </w:t>
      </w:r>
      <w:r w:rsidRPr="00490EE4">
        <w:rPr>
          <w:rStyle w:val="StyleUnderline"/>
        </w:rPr>
        <w:t xml:space="preserve">be </w:t>
      </w:r>
      <w:r w:rsidRPr="00490EE4">
        <w:rPr>
          <w:rStyle w:val="Emphasis"/>
        </w:rPr>
        <w:t>unable to distinguish</w:t>
      </w:r>
      <w:r w:rsidRPr="00490EE4">
        <w:rPr>
          <w:rStyle w:val="StyleUnderline"/>
        </w:rPr>
        <w:t xml:space="preserve"> between the conventional and nuclear networks even if they were physically separate.</w:t>
      </w:r>
      <w:r w:rsidRPr="00490EE4">
        <w:rPr>
          <w:u w:val="single"/>
        </w:rPr>
        <w:t xml:space="preserve"> </w:t>
      </w:r>
      <w:r w:rsidRPr="00490EE4">
        <w:rPr>
          <w:sz w:val="16"/>
        </w:rPr>
        <w:t xml:space="preserve">To add to the challenge, </w:t>
      </w:r>
      <w:r w:rsidRPr="00490EE4">
        <w:rPr>
          <w:rStyle w:val="StyleUnderline"/>
        </w:rPr>
        <w:t xml:space="preserve">some of China’s ballistic missiles can carry either a conventional or a nuclear warhead, and the two versions are virtually </w:t>
      </w:r>
      <w:r w:rsidRPr="00490EE4">
        <w:rPr>
          <w:rStyle w:val="Emphasis"/>
        </w:rPr>
        <w:t>indistinguishable to U.S. aerial surveillance</w:t>
      </w:r>
      <w:r w:rsidRPr="00490EE4">
        <w:rPr>
          <w:sz w:val="16"/>
        </w:rPr>
        <w:t xml:space="preserve">. In a war, </w:t>
      </w:r>
      <w:r w:rsidRPr="00490EE4">
        <w:rPr>
          <w:rStyle w:val="StyleUnderline"/>
        </w:rPr>
        <w:t xml:space="preserve">targeting the conventional variants would likely mean </w:t>
      </w:r>
      <w:r w:rsidRPr="00490EE4">
        <w:rPr>
          <w:rStyle w:val="Emphasis"/>
        </w:rPr>
        <w:t>destroying</w:t>
      </w:r>
      <w:r w:rsidRPr="00490EE4">
        <w:rPr>
          <w:rStyle w:val="StyleUnderline"/>
        </w:rPr>
        <w:t xml:space="preserve"> some </w:t>
      </w:r>
      <w:r w:rsidRPr="00490EE4">
        <w:rPr>
          <w:rStyle w:val="Emphasis"/>
        </w:rPr>
        <w:t>nuclear ones in the process</w:t>
      </w:r>
      <w:r w:rsidRPr="00490EE4">
        <w:rPr>
          <w:rStyle w:val="StyleUnderline"/>
        </w:rPr>
        <w:t>.</w:t>
      </w:r>
      <w:r w:rsidRPr="00490EE4">
        <w:rPr>
          <w:sz w:val="16"/>
        </w:rPr>
        <w:t xml:space="preserve"> Furthermore, sending manned aircraft to attack Chinese missile launch sites and bases would require at least partial control of the airspace over China, which in turn would require weakening Chinese air defenses. But degrading China’s coastal air defense network in order to fight a conventional war would also leave much of its nuclear force without protection. Once China was under attack, its leaders might come to fear that even intercontinental ballistic missiles located deep in the country’s interior were vulnerable.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Chinese intercontinental ballistic missiles are larger and less mobile than the Iraqi Scuds were, and they are harder to move without detection. The United States is also likely to have been tracking them much more closely in peacetime. As a result, China is unlikely to view a failed Scud hunt in Iraq nearly 30 years ago as reassurance that its residual nuclear force is safe today, especially during an ongoing, high-intensity conventional war. China’s vehement criticism of a U.S. regional missile defense system designed to guard against a potential North Korean attack already reflects these latent fears. Beijing’s worry is that this system could help Washington block the handful of missiles China might launch in the aftermath of a U.S. attack on its arsenal. That sort of campaign might seem much more plausible in Beijing’s eyes if a conventional war had already begun to seriously undermine other parts of China’s nuclear deterrent. It does not help that China’s real-time awareness of the state of its forces would probably be limited, since blinding the adversary is a standard part of the U.S. military playbook. </w:t>
      </w:r>
      <w:r w:rsidRPr="00490EE4">
        <w:rPr>
          <w:rStyle w:val="StyleUnderline"/>
        </w:rPr>
        <w:t xml:space="preserve">Put simply, the favored U.S. strategy to </w:t>
      </w:r>
      <w:r w:rsidRPr="00490EE4">
        <w:rPr>
          <w:rStyle w:val="Emphasis"/>
        </w:rPr>
        <w:t>ensure a conventional victory</w:t>
      </w:r>
      <w:r w:rsidRPr="00490EE4">
        <w:rPr>
          <w:rStyle w:val="StyleUnderline"/>
        </w:rPr>
        <w:t xml:space="preserve"> would likely </w:t>
      </w:r>
      <w:r w:rsidRPr="00490EE4">
        <w:rPr>
          <w:rStyle w:val="Emphasis"/>
        </w:rPr>
        <w:t>endanger</w:t>
      </w:r>
      <w:r w:rsidRPr="00490EE4">
        <w:rPr>
          <w:rStyle w:val="StyleUnderline"/>
        </w:rPr>
        <w:t xml:space="preserve"> much of China’s nuclear arsenal </w:t>
      </w:r>
      <w:r w:rsidRPr="00490EE4">
        <w:rPr>
          <w:rStyle w:val="Emphasis"/>
        </w:rPr>
        <w:t>in the process</w:t>
      </w:r>
      <w:r w:rsidRPr="00490EE4">
        <w:rPr>
          <w:rStyle w:val="StyleUnderline"/>
        </w:rPr>
        <w:t>, at sea and on la</w:t>
      </w:r>
      <w:r w:rsidRPr="00490EE4">
        <w:rPr>
          <w:sz w:val="16"/>
        </w:rPr>
        <w:t xml:space="preserve">nd. </w:t>
      </w:r>
      <w:r w:rsidRPr="00490EE4">
        <w:rPr>
          <w:rStyle w:val="StyleUnderline"/>
        </w:rPr>
        <w:t>Whether the U</w:t>
      </w:r>
      <w:r w:rsidRPr="00490EE4">
        <w:rPr>
          <w:sz w:val="16"/>
        </w:rPr>
        <w:t xml:space="preserve">nited </w:t>
      </w:r>
      <w:r w:rsidRPr="00490EE4">
        <w:rPr>
          <w:rStyle w:val="StyleUnderline"/>
        </w:rPr>
        <w:t>S</w:t>
      </w:r>
      <w:r w:rsidRPr="00490EE4">
        <w:rPr>
          <w:sz w:val="16"/>
        </w:rPr>
        <w:t xml:space="preserve">tates </w:t>
      </w:r>
      <w:r w:rsidRPr="00490EE4">
        <w:rPr>
          <w:rStyle w:val="Emphasis"/>
        </w:rPr>
        <w:t>actually intended</w:t>
      </w:r>
      <w:r w:rsidRPr="00490EE4">
        <w:rPr>
          <w:rStyle w:val="StyleUnderline"/>
        </w:rPr>
        <w:t xml:space="preserve"> to target all of China’s nuclear weapons would be </w:t>
      </w:r>
      <w:r w:rsidRPr="00490EE4">
        <w:rPr>
          <w:rStyle w:val="Emphasis"/>
        </w:rPr>
        <w:t>incidental</w:t>
      </w:r>
      <w:r w:rsidRPr="00490EE4">
        <w:rPr>
          <w:rStyle w:val="StyleUnderline"/>
        </w:rPr>
        <w:t xml:space="preserve">. </w:t>
      </w:r>
      <w:r w:rsidRPr="00490EE4">
        <w:rPr>
          <w:rStyle w:val="Emphasis"/>
        </w:rPr>
        <w:t>All that would matter</w:t>
      </w:r>
      <w:r w:rsidRPr="00490EE4">
        <w:rPr>
          <w:rStyle w:val="StyleUnderline"/>
        </w:rPr>
        <w:t xml:space="preserve"> is that Chinese leaders would </w:t>
      </w:r>
      <w:r w:rsidRPr="00490EE4">
        <w:rPr>
          <w:rStyle w:val="Emphasis"/>
        </w:rPr>
        <w:t xml:space="preserve">consider them threatened. </w:t>
      </w:r>
      <w:r w:rsidRPr="00490EE4">
        <w:rPr>
          <w:sz w:val="16"/>
        </w:rPr>
        <w:t xml:space="preserve">LESSONS FROM THE PAST At that point, the question becomes, </w:t>
      </w:r>
      <w:proofErr w:type="gramStart"/>
      <w:r w:rsidRPr="00490EE4">
        <w:rPr>
          <w:rStyle w:val="StyleUnderline"/>
        </w:rPr>
        <w:t>How</w:t>
      </w:r>
      <w:proofErr w:type="gramEnd"/>
      <w:r w:rsidRPr="00490EE4">
        <w:rPr>
          <w:rStyle w:val="StyleUnderline"/>
        </w:rPr>
        <w:t xml:space="preserve"> will China react? Will it practice restraint and uphold the “no first use” pledge once its nuclear forces appear to be under attack?</w:t>
      </w:r>
      <w:r w:rsidRPr="00490EE4">
        <w:rPr>
          <w:sz w:val="16"/>
        </w:rPr>
        <w:t xml:space="preserve"> Or will it use those weapons while it still can, gambling that limited escalation will either halt the U.S. campaign or intimidate Washington into backing down? Chinese writings and statements remain deliberately ambiguous on this point. It is unclear which exact set of capabilities China considers part of its core nuclear deterrent and which it considers less crucial. For example, if China already recognizes that its sea-based nuclear deterrent is relatively small and weak, then losing some of its ballistic missile submarines in a war might not prompt any radical discontinuity in its calculus. The danger lies in </w:t>
      </w:r>
      <w:r w:rsidRPr="00490EE4">
        <w:rPr>
          <w:rStyle w:val="StyleUnderline"/>
        </w:rPr>
        <w:t xml:space="preserve">wartime developments that could </w:t>
      </w:r>
      <w:r w:rsidRPr="00490EE4">
        <w:rPr>
          <w:rStyle w:val="Emphasis"/>
        </w:rPr>
        <w:t>shift China’s assumptions</w:t>
      </w:r>
      <w:r w:rsidRPr="00490EE4">
        <w:rPr>
          <w:rStyle w:val="StyleUnderline"/>
        </w:rPr>
        <w:t xml:space="preserve"> about U.S. intentions. If Beijing interprets the </w:t>
      </w:r>
      <w:r w:rsidRPr="00490EE4">
        <w:rPr>
          <w:rStyle w:val="Emphasis"/>
        </w:rPr>
        <w:t>erosion</w:t>
      </w:r>
      <w:r w:rsidRPr="00490EE4">
        <w:rPr>
          <w:sz w:val="16"/>
        </w:rPr>
        <w:t xml:space="preserve"> </w:t>
      </w:r>
      <w:r w:rsidRPr="00490EE4">
        <w:rPr>
          <w:rStyle w:val="StyleUnderline"/>
        </w:rPr>
        <w:t>of its</w:t>
      </w:r>
      <w:r w:rsidRPr="00490EE4">
        <w:rPr>
          <w:sz w:val="16"/>
        </w:rPr>
        <w:t xml:space="preserve"> sea- and land-based </w:t>
      </w:r>
      <w:r w:rsidRPr="00490EE4">
        <w:rPr>
          <w:rStyle w:val="StyleUnderline"/>
        </w:rPr>
        <w:t xml:space="preserve">nuclear forces as a deliberate effort to destroy its nuclear deterrent, or perhaps even as a </w:t>
      </w:r>
      <w:r w:rsidRPr="00490EE4">
        <w:rPr>
          <w:rStyle w:val="Emphasis"/>
        </w:rPr>
        <w:t>prelude to a nuclear attack</w:t>
      </w:r>
      <w:r w:rsidRPr="00490EE4">
        <w:rPr>
          <w:rStyle w:val="StyleUnderline"/>
        </w:rPr>
        <w:t xml:space="preserve">, it might see limited nuclear escalation as a way to </w:t>
      </w:r>
      <w:r w:rsidRPr="00490EE4">
        <w:rPr>
          <w:rStyle w:val="Emphasis"/>
        </w:rPr>
        <w:t>force an end to the conflict</w:t>
      </w:r>
      <w:r w:rsidRPr="00490EE4">
        <w:rPr>
          <w:sz w:val="16"/>
        </w:rPr>
        <w:t xml:space="preserve">. For example, </w:t>
      </w:r>
      <w:r w:rsidRPr="00490EE4">
        <w:rPr>
          <w:rStyle w:val="StyleUnderline"/>
        </w:rPr>
        <w:t xml:space="preserve">China could use nuclear weapons to instantaneously destroy the U.S. air bases that posed the </w:t>
      </w:r>
      <w:r w:rsidRPr="00490EE4">
        <w:rPr>
          <w:rStyle w:val="Emphasis"/>
        </w:rPr>
        <w:t>biggest threat to its arsenal</w:t>
      </w:r>
      <w:r w:rsidRPr="00490EE4">
        <w:rPr>
          <w:sz w:val="16"/>
        </w:rPr>
        <w:t xml:space="preserve">. </w:t>
      </w:r>
      <w:r w:rsidRPr="00490EE4">
        <w:rPr>
          <w:rStyle w:val="StyleUnderline"/>
        </w:rPr>
        <w:t xml:space="preserve">It could also launch a nuclear strike </w:t>
      </w:r>
      <w:r w:rsidRPr="00490EE4">
        <w:rPr>
          <w:rStyle w:val="Emphasis"/>
        </w:rPr>
        <w:t>with no direct military purpose</w:t>
      </w:r>
      <w:r w:rsidRPr="00490EE4">
        <w:rPr>
          <w:sz w:val="16"/>
        </w:rPr>
        <w:t>—on an unpopulated area or at sea—</w:t>
      </w:r>
      <w:r w:rsidRPr="00490EE4">
        <w:rPr>
          <w:rStyle w:val="StyleUnderline"/>
        </w:rPr>
        <w:t xml:space="preserve">as a way to </w:t>
      </w:r>
      <w:r w:rsidRPr="00490EE4">
        <w:rPr>
          <w:rStyle w:val="Emphasis"/>
        </w:rPr>
        <w:t>signal</w:t>
      </w:r>
      <w:r w:rsidRPr="00490EE4">
        <w:rPr>
          <w:rStyle w:val="StyleUnderline"/>
        </w:rPr>
        <w:t xml:space="preserve"> that the United States had </w:t>
      </w:r>
      <w:r w:rsidRPr="00490EE4">
        <w:rPr>
          <w:rStyle w:val="Emphasis"/>
        </w:rPr>
        <w:t>crossed a redline.</w:t>
      </w:r>
    </w:p>
    <w:p w14:paraId="41E2D96D" w14:textId="77777777" w:rsidR="008139E8" w:rsidRDefault="008139E8" w:rsidP="008139E8">
      <w:pPr>
        <w:rPr>
          <w:sz w:val="16"/>
        </w:rPr>
      </w:pPr>
    </w:p>
    <w:p w14:paraId="26AEEA52" w14:textId="77777777" w:rsidR="008139E8" w:rsidRDefault="008139E8" w:rsidP="008139E8">
      <w:pPr>
        <w:pStyle w:val="Heading3"/>
      </w:pPr>
      <w:r>
        <w:lastRenderedPageBreak/>
        <w:t>At: China Rise Peaceful</w:t>
      </w:r>
    </w:p>
    <w:p w14:paraId="1F60081C" w14:textId="79AF2011" w:rsidR="008139E8" w:rsidRDefault="008139E8" w:rsidP="008139E8"/>
    <w:p w14:paraId="3AC69292" w14:textId="77777777" w:rsidR="00611574" w:rsidRDefault="00611574" w:rsidP="00611574">
      <w:pPr>
        <w:pStyle w:val="Heading4"/>
      </w:pPr>
      <w:r>
        <w:t xml:space="preserve">China’s </w:t>
      </w:r>
      <w:r w:rsidRPr="0048305A">
        <w:rPr>
          <w:u w:val="single"/>
        </w:rPr>
        <w:t xml:space="preserve">military </w:t>
      </w:r>
      <w:r>
        <w:rPr>
          <w:u w:val="single"/>
        </w:rPr>
        <w:t>rise</w:t>
      </w:r>
      <w:r>
        <w:t xml:space="preserve"> will </w:t>
      </w:r>
      <w:r>
        <w:rPr>
          <w:u w:val="single"/>
        </w:rPr>
        <w:t>imperil</w:t>
      </w:r>
      <w:r>
        <w:t xml:space="preserve"> liberalism in </w:t>
      </w:r>
      <w:r>
        <w:rPr>
          <w:u w:val="single"/>
        </w:rPr>
        <w:t>every theatre</w:t>
      </w:r>
      <w:r>
        <w:t xml:space="preserve">, driving </w:t>
      </w:r>
      <w:r>
        <w:rPr>
          <w:u w:val="single"/>
        </w:rPr>
        <w:t>global aggression</w:t>
      </w:r>
      <w:r>
        <w:t xml:space="preserve"> and </w:t>
      </w:r>
      <w:r>
        <w:rPr>
          <w:u w:val="single"/>
        </w:rPr>
        <w:t>war</w:t>
      </w:r>
      <w:r>
        <w:t xml:space="preserve">. </w:t>
      </w:r>
    </w:p>
    <w:p w14:paraId="6EF1B3B8" w14:textId="77777777" w:rsidR="00611574" w:rsidRDefault="00611574" w:rsidP="00611574">
      <w:r>
        <w:rPr>
          <w:rStyle w:val="Style13ptBold"/>
        </w:rPr>
        <w:t xml:space="preserve">Gertz ’20 </w:t>
      </w:r>
      <w:r w:rsidRPr="0048305A">
        <w:t xml:space="preserve">[Bill; February 20; National Security Correspondent, guest lecturer at the Federal Bureau of Investigation, the Central Intelligence Agency, and the National Defense University at Fort McNair; Washington Times, “China's military buildup, global ambitions on collision course with U.S., Pentagon official warns,” </w:t>
      </w:r>
      <w:hyperlink r:id="rId16" w:history="1">
        <w:r w:rsidRPr="007A5CAD">
          <w:rPr>
            <w:rStyle w:val="Hyperlink"/>
          </w:rPr>
          <w:t>https://www.washingtontimes.com/news/2020/feb/20/chad-sbragia-warns-xi-jinping-china-military-build/</w:t>
        </w:r>
      </w:hyperlink>
      <w:r w:rsidRPr="0048305A">
        <w:t>]</w:t>
      </w:r>
    </w:p>
    <w:p w14:paraId="4AB3D44C" w14:textId="50D3274B" w:rsidR="00611574" w:rsidRPr="000D2C1A" w:rsidRDefault="00611574" w:rsidP="00611574">
      <w:pPr>
        <w:rPr>
          <w:sz w:val="16"/>
        </w:rPr>
      </w:pPr>
      <w:r w:rsidRPr="005954E2">
        <w:rPr>
          <w:rStyle w:val="StyleUnderline"/>
          <w:highlight w:val="cyan"/>
        </w:rPr>
        <w:t>China</w:t>
      </w:r>
      <w:r w:rsidRPr="00502046">
        <w:rPr>
          <w:rStyle w:val="StyleUnderline"/>
        </w:rPr>
        <w:t xml:space="preserve">’s decades long </w:t>
      </w:r>
      <w:r w:rsidRPr="00502046">
        <w:rPr>
          <w:rStyle w:val="Emphasis"/>
        </w:rPr>
        <w:t xml:space="preserve">military </w:t>
      </w:r>
      <w:r w:rsidRPr="005954E2">
        <w:rPr>
          <w:rStyle w:val="Emphasis"/>
          <w:highlight w:val="cyan"/>
        </w:rPr>
        <w:t>buildup</w:t>
      </w:r>
      <w:r w:rsidRPr="00E234D0">
        <w:rPr>
          <w:rStyle w:val="StyleUnderline"/>
        </w:rPr>
        <w:t xml:space="preserve"> </w:t>
      </w:r>
      <w:r w:rsidRPr="00502046">
        <w:rPr>
          <w:rStyle w:val="StyleUnderline"/>
        </w:rPr>
        <w:t xml:space="preserve">now </w:t>
      </w:r>
      <w:r w:rsidRPr="005954E2">
        <w:rPr>
          <w:rStyle w:val="StyleUnderline"/>
          <w:highlight w:val="cyan"/>
        </w:rPr>
        <w:t xml:space="preserve">poses a </w:t>
      </w:r>
      <w:r w:rsidRPr="005954E2">
        <w:rPr>
          <w:rStyle w:val="Emphasis"/>
          <w:highlight w:val="cyan"/>
        </w:rPr>
        <w:t>threat</w:t>
      </w:r>
      <w:r w:rsidRPr="00502046">
        <w:rPr>
          <w:rStyle w:val="StyleUnderline"/>
        </w:rPr>
        <w:t xml:space="preserve"> to U.S. security not just in Asia but also </w:t>
      </w:r>
      <w:r w:rsidRPr="005954E2">
        <w:rPr>
          <w:rStyle w:val="Emphasis"/>
          <w:highlight w:val="cyan"/>
        </w:rPr>
        <w:t>around the globe</w:t>
      </w:r>
      <w:r w:rsidRPr="0048305A">
        <w:rPr>
          <w:sz w:val="16"/>
        </w:rPr>
        <w:t xml:space="preserve">, </w:t>
      </w:r>
      <w:r w:rsidRPr="00502046">
        <w:rPr>
          <w:rStyle w:val="StyleUnderline"/>
        </w:rPr>
        <w:t xml:space="preserve">and a </w:t>
      </w:r>
      <w:r w:rsidRPr="00502046">
        <w:rPr>
          <w:rStyle w:val="Emphasis"/>
        </w:rPr>
        <w:t>confrontation</w:t>
      </w:r>
      <w:r w:rsidRPr="00502046">
        <w:rPr>
          <w:rStyle w:val="StyleUnderline"/>
        </w:rPr>
        <w:t xml:space="preserve"> with China could emerge </w:t>
      </w:r>
      <w:r w:rsidRPr="005954E2">
        <w:rPr>
          <w:rStyle w:val="StyleUnderline"/>
          <w:highlight w:val="cyan"/>
        </w:rPr>
        <w:t>at</w:t>
      </w:r>
      <w:r w:rsidRPr="00502046">
        <w:rPr>
          <w:rStyle w:val="StyleUnderline"/>
        </w:rPr>
        <w:t xml:space="preserve"> one of several</w:t>
      </w:r>
      <w:r w:rsidRPr="0048305A">
        <w:rPr>
          <w:rStyle w:val="StyleUnderline"/>
        </w:rPr>
        <w:t xml:space="preserve"> </w:t>
      </w:r>
      <w:r w:rsidRPr="005954E2">
        <w:rPr>
          <w:rStyle w:val="Emphasis"/>
          <w:highlight w:val="cyan"/>
        </w:rPr>
        <w:t>flashpoints</w:t>
      </w:r>
      <w:r w:rsidRPr="0048305A">
        <w:rPr>
          <w:sz w:val="16"/>
        </w:rPr>
        <w:t>, a senior Pentagon official warned Thursday.</w:t>
      </w:r>
      <w:r>
        <w:rPr>
          <w:sz w:val="16"/>
        </w:rPr>
        <w:t xml:space="preserve"> </w:t>
      </w:r>
      <w:r w:rsidRPr="0048305A">
        <w:rPr>
          <w:sz w:val="16"/>
        </w:rPr>
        <w:t xml:space="preserve">Chad Sbragia, deputy assistant defense secretary for China, told a congressional commission that </w:t>
      </w:r>
      <w:r w:rsidRPr="00B54287">
        <w:rPr>
          <w:rStyle w:val="StyleUnderline"/>
        </w:rPr>
        <w:t xml:space="preserve">Beijing’s </w:t>
      </w:r>
      <w:r w:rsidRPr="00B857F2">
        <w:rPr>
          <w:rStyle w:val="StyleUnderline"/>
        </w:rPr>
        <w:t>buildup</w:t>
      </w:r>
      <w:r w:rsidRPr="00B54287">
        <w:rPr>
          <w:rStyle w:val="StyleUnderline"/>
        </w:rPr>
        <w:t xml:space="preserve"> of </w:t>
      </w:r>
      <w:r w:rsidRPr="00B54287">
        <w:rPr>
          <w:rStyle w:val="Emphasis"/>
        </w:rPr>
        <w:t>missiles</w:t>
      </w:r>
      <w:r w:rsidRPr="000D1FEC">
        <w:rPr>
          <w:rStyle w:val="StyleUnderline"/>
        </w:rPr>
        <w:t xml:space="preserve">, </w:t>
      </w:r>
      <w:r w:rsidRPr="00B54287">
        <w:rPr>
          <w:rStyle w:val="Emphasis"/>
        </w:rPr>
        <w:t>warships</w:t>
      </w:r>
      <w:r w:rsidRPr="000D1FEC">
        <w:rPr>
          <w:rStyle w:val="StyleUnderline"/>
        </w:rPr>
        <w:t xml:space="preserve">, </w:t>
      </w:r>
      <w:r w:rsidRPr="00B54287">
        <w:rPr>
          <w:rStyle w:val="Emphasis"/>
        </w:rPr>
        <w:t>aircraft</w:t>
      </w:r>
      <w:r w:rsidRPr="000D1FEC">
        <w:rPr>
          <w:rStyle w:val="StyleUnderline"/>
        </w:rPr>
        <w:t xml:space="preserve">, </w:t>
      </w:r>
      <w:r w:rsidRPr="00B54287">
        <w:rPr>
          <w:rStyle w:val="Emphasis"/>
        </w:rPr>
        <w:t>space weaponry</w:t>
      </w:r>
      <w:r w:rsidRPr="000D1FEC">
        <w:rPr>
          <w:rStyle w:val="StyleUnderline"/>
        </w:rPr>
        <w:t xml:space="preserve"> </w:t>
      </w:r>
      <w:r w:rsidRPr="00B54287">
        <w:rPr>
          <w:rStyle w:val="StyleUnderline"/>
        </w:rPr>
        <w:t xml:space="preserve">and </w:t>
      </w:r>
      <w:proofErr w:type="spellStart"/>
      <w:r w:rsidRPr="00B54287">
        <w:rPr>
          <w:rStyle w:val="Emphasis"/>
        </w:rPr>
        <w:t>cybercapabilities</w:t>
      </w:r>
      <w:proofErr w:type="spellEnd"/>
      <w:r w:rsidRPr="0048305A">
        <w:rPr>
          <w:sz w:val="16"/>
        </w:rPr>
        <w:t xml:space="preserve"> </w:t>
      </w:r>
      <w:r w:rsidRPr="00B54287">
        <w:rPr>
          <w:rStyle w:val="StyleUnderline"/>
        </w:rPr>
        <w:t>has accelerated under President Xi</w:t>
      </w:r>
      <w:r w:rsidRPr="0048305A">
        <w:rPr>
          <w:sz w:val="16"/>
        </w:rPr>
        <w:t xml:space="preserve"> Jinping. He described it as “one of the most ambitious military modernization efforts in recent history.”</w:t>
      </w:r>
      <w:r>
        <w:rPr>
          <w:sz w:val="16"/>
        </w:rPr>
        <w:t xml:space="preserve"> </w:t>
      </w:r>
      <w:r w:rsidRPr="005954E2">
        <w:rPr>
          <w:rStyle w:val="StyleUnderline"/>
          <w:highlight w:val="cyan"/>
        </w:rPr>
        <w:t>“In</w:t>
      </w:r>
      <w:r w:rsidRPr="00B54287">
        <w:rPr>
          <w:rStyle w:val="StyleUnderline"/>
        </w:rPr>
        <w:t xml:space="preserve"> most of the potential flashpoints</w:t>
      </w:r>
      <w:r w:rsidRPr="0048305A">
        <w:rPr>
          <w:sz w:val="16"/>
        </w:rPr>
        <w:t xml:space="preserve"> in the Indo-Pacific region — </w:t>
      </w:r>
      <w:r w:rsidRPr="00B54287">
        <w:rPr>
          <w:rStyle w:val="StyleUnderline"/>
        </w:rPr>
        <w:t xml:space="preserve">the </w:t>
      </w:r>
      <w:r w:rsidRPr="005954E2">
        <w:rPr>
          <w:rStyle w:val="Emphasis"/>
          <w:highlight w:val="cyan"/>
        </w:rPr>
        <w:t>Taiwan</w:t>
      </w:r>
      <w:r w:rsidRPr="00B54287">
        <w:rPr>
          <w:rStyle w:val="StyleUnderline"/>
        </w:rPr>
        <w:t xml:space="preserve"> Strait</w:t>
      </w:r>
      <w:r w:rsidRPr="005954E2">
        <w:rPr>
          <w:rStyle w:val="StyleUnderline"/>
          <w:highlight w:val="cyan"/>
        </w:rPr>
        <w:t xml:space="preserve">, the </w:t>
      </w:r>
      <w:r w:rsidRPr="005954E2">
        <w:rPr>
          <w:rStyle w:val="Emphasis"/>
          <w:highlight w:val="cyan"/>
        </w:rPr>
        <w:t>S</w:t>
      </w:r>
      <w:r w:rsidRPr="00B54287">
        <w:rPr>
          <w:rStyle w:val="StyleUnderline"/>
        </w:rPr>
        <w:t xml:space="preserve">outh </w:t>
      </w:r>
      <w:r w:rsidRPr="005954E2">
        <w:rPr>
          <w:rStyle w:val="Emphasis"/>
          <w:highlight w:val="cyan"/>
        </w:rPr>
        <w:t>C</w:t>
      </w:r>
      <w:r w:rsidRPr="00B54287">
        <w:rPr>
          <w:rStyle w:val="StyleUnderline"/>
        </w:rPr>
        <w:t xml:space="preserve">hina </w:t>
      </w:r>
      <w:r w:rsidRPr="005954E2">
        <w:rPr>
          <w:rStyle w:val="Emphasis"/>
          <w:highlight w:val="cyan"/>
        </w:rPr>
        <w:t>S</w:t>
      </w:r>
      <w:r w:rsidRPr="00B54287">
        <w:rPr>
          <w:rStyle w:val="StyleUnderline"/>
        </w:rPr>
        <w:t xml:space="preserve">ea, the </w:t>
      </w:r>
      <w:r w:rsidRPr="005954E2">
        <w:rPr>
          <w:rStyle w:val="StyleUnderline"/>
          <w:highlight w:val="cyan"/>
        </w:rPr>
        <w:t>Senkaku Islands or</w:t>
      </w:r>
      <w:r w:rsidRPr="00B54287">
        <w:rPr>
          <w:rStyle w:val="StyleUnderline"/>
        </w:rPr>
        <w:t xml:space="preserve"> the </w:t>
      </w:r>
      <w:r w:rsidRPr="005954E2">
        <w:rPr>
          <w:rStyle w:val="Emphasis"/>
          <w:highlight w:val="cyan"/>
        </w:rPr>
        <w:t>Korea</w:t>
      </w:r>
      <w:r w:rsidRPr="00B857F2">
        <w:rPr>
          <w:rStyle w:val="StyleUnderline"/>
        </w:rPr>
        <w:t>n</w:t>
      </w:r>
      <w:r w:rsidRPr="00B54287">
        <w:rPr>
          <w:rStyle w:val="StyleUnderline"/>
        </w:rPr>
        <w:t xml:space="preserve"> Peninsula</w:t>
      </w:r>
      <w:r w:rsidRPr="0048305A">
        <w:rPr>
          <w:sz w:val="16"/>
        </w:rPr>
        <w:t xml:space="preserve"> — </w:t>
      </w:r>
      <w:r w:rsidRPr="005954E2">
        <w:rPr>
          <w:rStyle w:val="StyleUnderline"/>
          <w:highlight w:val="cyan"/>
        </w:rPr>
        <w:t xml:space="preserve">the </w:t>
      </w:r>
      <w:r w:rsidRPr="005954E2">
        <w:rPr>
          <w:rStyle w:val="Emphasis"/>
          <w:highlight w:val="cyan"/>
        </w:rPr>
        <w:t>U</w:t>
      </w:r>
      <w:r w:rsidRPr="00B54287">
        <w:rPr>
          <w:rStyle w:val="StyleUnderline"/>
        </w:rPr>
        <w:t xml:space="preserve">nited </w:t>
      </w:r>
      <w:r w:rsidRPr="005954E2">
        <w:rPr>
          <w:rStyle w:val="Emphasis"/>
          <w:highlight w:val="cyan"/>
        </w:rPr>
        <w:t>S</w:t>
      </w:r>
      <w:r w:rsidRPr="00B54287">
        <w:rPr>
          <w:rStyle w:val="StyleUnderline"/>
        </w:rPr>
        <w:t xml:space="preserve">tates </w:t>
      </w:r>
      <w:r w:rsidRPr="005954E2">
        <w:rPr>
          <w:rStyle w:val="StyleUnderline"/>
          <w:highlight w:val="cyan"/>
        </w:rPr>
        <w:t>may find</w:t>
      </w:r>
      <w:r w:rsidRPr="00B54287">
        <w:rPr>
          <w:rStyle w:val="StyleUnderline"/>
        </w:rPr>
        <w:t xml:space="preserve"> itself in </w:t>
      </w:r>
      <w:r w:rsidRPr="005954E2">
        <w:rPr>
          <w:rStyle w:val="StyleUnderline"/>
          <w:highlight w:val="cyan"/>
        </w:rPr>
        <w:t xml:space="preserve">a </w:t>
      </w:r>
      <w:r w:rsidRPr="005954E2">
        <w:rPr>
          <w:rStyle w:val="Emphasis"/>
          <w:highlight w:val="cyan"/>
        </w:rPr>
        <w:t>military crisis</w:t>
      </w:r>
      <w:r w:rsidRPr="00B54287">
        <w:rPr>
          <w:rStyle w:val="StyleUnderline"/>
        </w:rPr>
        <w:t xml:space="preserve"> with China</w:t>
      </w:r>
      <w:r w:rsidRPr="0048305A">
        <w:rPr>
          <w:sz w:val="16"/>
        </w:rPr>
        <w:t>,” Mr. Sbragia told a hearing of the congressionally created United States-China Economic and Security Review Commission. He said the challenge posed by Chinese military and economic expansion requires a Cold War-type response.</w:t>
      </w:r>
      <w:r>
        <w:rPr>
          <w:sz w:val="16"/>
        </w:rPr>
        <w:t xml:space="preserve"> </w:t>
      </w:r>
      <w:r w:rsidRPr="00B54287">
        <w:rPr>
          <w:rStyle w:val="StyleUnderline"/>
        </w:rPr>
        <w:t>While not a replica of</w:t>
      </w:r>
      <w:r w:rsidRPr="0048305A">
        <w:rPr>
          <w:sz w:val="16"/>
        </w:rPr>
        <w:t xml:space="preserve"> the standoff with </w:t>
      </w:r>
      <w:r w:rsidRPr="00B54287">
        <w:rPr>
          <w:rStyle w:val="StyleUnderline"/>
        </w:rPr>
        <w:t>the Soviet Union in the Cold War, the China threat is “equally as consequential</w:t>
      </w:r>
      <w:r w:rsidRPr="0048305A">
        <w:rPr>
          <w:sz w:val="16"/>
        </w:rPr>
        <w:t xml:space="preserve"> and therefore merits the same concentration of effort as put forth in the past,” he said.</w:t>
      </w:r>
      <w:r>
        <w:rPr>
          <w:sz w:val="16"/>
        </w:rPr>
        <w:t xml:space="preserve"> </w:t>
      </w:r>
      <w:r w:rsidRPr="00B54287">
        <w:rPr>
          <w:rStyle w:val="StyleUnderline"/>
        </w:rPr>
        <w:t>China’s military</w:t>
      </w:r>
      <w:r w:rsidRPr="0048305A">
        <w:rPr>
          <w:sz w:val="16"/>
        </w:rPr>
        <w:t xml:space="preserve"> now </w:t>
      </w:r>
      <w:r w:rsidRPr="00B54287">
        <w:rPr>
          <w:rStyle w:val="StyleUnderline"/>
        </w:rPr>
        <w:t>boasts 2 million personnel</w:t>
      </w:r>
      <w:r w:rsidRPr="0048305A">
        <w:rPr>
          <w:sz w:val="16"/>
        </w:rPr>
        <w:t xml:space="preserve"> in uniform. </w:t>
      </w:r>
      <w:r w:rsidRPr="00B54287">
        <w:rPr>
          <w:rStyle w:val="StyleUnderline"/>
        </w:rPr>
        <w:t>The Chinese navy</w:t>
      </w:r>
      <w:r w:rsidRPr="0048305A">
        <w:rPr>
          <w:sz w:val="16"/>
        </w:rPr>
        <w:t xml:space="preserve">, after decades of building large numbers of warships, </w:t>
      </w:r>
      <w:r w:rsidRPr="00B54287">
        <w:rPr>
          <w:rStyle w:val="StyleUnderline"/>
        </w:rPr>
        <w:t>is now the world’s</w:t>
      </w:r>
      <w:r w:rsidRPr="0048305A">
        <w:rPr>
          <w:sz w:val="16"/>
        </w:rPr>
        <w:t xml:space="preserve"> </w:t>
      </w:r>
      <w:r w:rsidRPr="00B54287">
        <w:rPr>
          <w:rStyle w:val="Emphasis"/>
        </w:rPr>
        <w:t>largest</w:t>
      </w:r>
      <w:r w:rsidRPr="0048305A">
        <w:rPr>
          <w:sz w:val="16"/>
        </w:rPr>
        <w:t xml:space="preserve"> </w:t>
      </w:r>
      <w:r w:rsidRPr="00B54287">
        <w:rPr>
          <w:rStyle w:val="StyleUnderline"/>
        </w:rPr>
        <w:t>in terms of total assets</w:t>
      </w:r>
      <w:r w:rsidRPr="0048305A">
        <w:rPr>
          <w:sz w:val="16"/>
        </w:rPr>
        <w:t>, he said.</w:t>
      </w:r>
      <w:r>
        <w:rPr>
          <w:sz w:val="16"/>
        </w:rPr>
        <w:t xml:space="preserve"> </w:t>
      </w:r>
      <w:r w:rsidRPr="005954E2">
        <w:rPr>
          <w:rStyle w:val="StyleUnderline"/>
          <w:highlight w:val="cyan"/>
        </w:rPr>
        <w:t>“China’s</w:t>
      </w:r>
      <w:r w:rsidRPr="00B54287">
        <w:rPr>
          <w:rStyle w:val="StyleUnderline"/>
        </w:rPr>
        <w:t xml:space="preserve"> </w:t>
      </w:r>
      <w:r w:rsidRPr="0048305A">
        <w:rPr>
          <w:rStyle w:val="Emphasis"/>
        </w:rPr>
        <w:t>military</w:t>
      </w:r>
      <w:r w:rsidRPr="00B54287">
        <w:rPr>
          <w:rStyle w:val="StyleUnderline"/>
        </w:rPr>
        <w:t xml:space="preserve"> is </w:t>
      </w:r>
      <w:r w:rsidRPr="005954E2">
        <w:rPr>
          <w:rStyle w:val="StyleUnderline"/>
          <w:highlight w:val="cyan"/>
        </w:rPr>
        <w:t>fielding</w:t>
      </w:r>
      <w:r w:rsidRPr="00B54287">
        <w:rPr>
          <w:rStyle w:val="StyleUnderline"/>
        </w:rPr>
        <w:t xml:space="preserve"> an </w:t>
      </w:r>
      <w:r w:rsidRPr="0061114E">
        <w:rPr>
          <w:rStyle w:val="StyleUnderline"/>
        </w:rPr>
        <w:t>increasingly</w:t>
      </w:r>
      <w:r w:rsidRPr="00B54287">
        <w:rPr>
          <w:rStyle w:val="StyleUnderline"/>
        </w:rPr>
        <w:t xml:space="preserve"> </w:t>
      </w:r>
      <w:r w:rsidRPr="005954E2">
        <w:rPr>
          <w:rStyle w:val="StyleUnderline"/>
          <w:highlight w:val="cyan"/>
        </w:rPr>
        <w:t>formidable</w:t>
      </w:r>
      <w:r w:rsidRPr="00B54287">
        <w:rPr>
          <w:rStyle w:val="StyleUnderline"/>
        </w:rPr>
        <w:t xml:space="preserve"> array of </w:t>
      </w:r>
      <w:r w:rsidRPr="00B54287">
        <w:rPr>
          <w:rStyle w:val="Emphasis"/>
        </w:rPr>
        <w:t>ballistic</w:t>
      </w:r>
      <w:r w:rsidRPr="00B54287">
        <w:rPr>
          <w:rStyle w:val="StyleUnderline"/>
        </w:rPr>
        <w:t xml:space="preserve"> and</w:t>
      </w:r>
      <w:r w:rsidRPr="0048305A">
        <w:rPr>
          <w:sz w:val="16"/>
        </w:rPr>
        <w:t xml:space="preserve"> </w:t>
      </w:r>
      <w:r w:rsidRPr="00B54287">
        <w:rPr>
          <w:rStyle w:val="Emphasis"/>
        </w:rPr>
        <w:t>cruise</w:t>
      </w:r>
      <w:r w:rsidRPr="0048305A">
        <w:rPr>
          <w:sz w:val="16"/>
        </w:rPr>
        <w:t xml:space="preserve"> </w:t>
      </w:r>
      <w:r w:rsidRPr="00B54287">
        <w:rPr>
          <w:rStyle w:val="StyleUnderline"/>
        </w:rPr>
        <w:t xml:space="preserve">missiles, modern fighter aircraft, autonomous systems, and a suite of </w:t>
      </w:r>
      <w:r w:rsidRPr="0048305A">
        <w:rPr>
          <w:rStyle w:val="Emphasis"/>
        </w:rPr>
        <w:t>cyber</w:t>
      </w:r>
      <w:r w:rsidRPr="00B54287">
        <w:rPr>
          <w:rStyle w:val="StyleUnderline"/>
        </w:rPr>
        <w:t xml:space="preserve"> and </w:t>
      </w:r>
      <w:r w:rsidRPr="0048305A">
        <w:rPr>
          <w:rStyle w:val="Emphasis"/>
        </w:rPr>
        <w:t xml:space="preserve">space </w:t>
      </w:r>
      <w:r w:rsidRPr="005954E2">
        <w:rPr>
          <w:rStyle w:val="Emphasis"/>
          <w:highlight w:val="cyan"/>
        </w:rPr>
        <w:t>capabilities</w:t>
      </w:r>
      <w:r w:rsidRPr="00B54287">
        <w:rPr>
          <w:rStyle w:val="StyleUnderline"/>
        </w:rPr>
        <w:t xml:space="preserve">, postured to </w:t>
      </w:r>
      <w:r w:rsidRPr="0048305A">
        <w:rPr>
          <w:rStyle w:val="Emphasis"/>
        </w:rPr>
        <w:t>deny</w:t>
      </w:r>
      <w:r w:rsidRPr="00B54287">
        <w:rPr>
          <w:rStyle w:val="StyleUnderline"/>
        </w:rPr>
        <w:t xml:space="preserve"> the U.S. </w:t>
      </w:r>
      <w:r w:rsidRPr="0048305A">
        <w:rPr>
          <w:rStyle w:val="Emphasis"/>
        </w:rPr>
        <w:t>military access</w:t>
      </w:r>
      <w:r w:rsidRPr="0048305A">
        <w:rPr>
          <w:sz w:val="16"/>
        </w:rPr>
        <w:t xml:space="preserve"> to the Indo-Pacific theater if called upon,” Mr. Sbragia said.</w:t>
      </w:r>
      <w:r>
        <w:rPr>
          <w:sz w:val="16"/>
        </w:rPr>
        <w:t xml:space="preserve"> </w:t>
      </w:r>
      <w:r w:rsidRPr="00B54287">
        <w:rPr>
          <w:rStyle w:val="StyleUnderline"/>
        </w:rPr>
        <w:t xml:space="preserve">Military </w:t>
      </w:r>
      <w:r w:rsidRPr="005954E2">
        <w:rPr>
          <w:rStyle w:val="Emphasis"/>
          <w:highlight w:val="cyan"/>
        </w:rPr>
        <w:t>power projection</w:t>
      </w:r>
      <w:r w:rsidRPr="005954E2">
        <w:rPr>
          <w:rStyle w:val="StyleUnderline"/>
          <w:highlight w:val="cyan"/>
        </w:rPr>
        <w:t xml:space="preserve"> efforts are</w:t>
      </w:r>
      <w:r w:rsidRPr="00B54287">
        <w:rPr>
          <w:rStyle w:val="StyleUnderline"/>
        </w:rPr>
        <w:t xml:space="preserve"> also </w:t>
      </w:r>
      <w:r w:rsidRPr="005954E2">
        <w:rPr>
          <w:rStyle w:val="StyleUnderline"/>
          <w:highlight w:val="cyan"/>
        </w:rPr>
        <w:t>linked to</w:t>
      </w:r>
      <w:r w:rsidRPr="00B54287">
        <w:rPr>
          <w:rStyle w:val="StyleUnderline"/>
        </w:rPr>
        <w:t xml:space="preserve"> China’s </w:t>
      </w:r>
      <w:r w:rsidRPr="0048305A">
        <w:rPr>
          <w:rStyle w:val="Emphasis"/>
        </w:rPr>
        <w:t xml:space="preserve">expanding </w:t>
      </w:r>
      <w:r w:rsidRPr="005954E2">
        <w:rPr>
          <w:rStyle w:val="Emphasis"/>
          <w:highlight w:val="cyan"/>
        </w:rPr>
        <w:t>economic might</w:t>
      </w:r>
      <w:r w:rsidRPr="00B54287">
        <w:rPr>
          <w:rStyle w:val="StyleUnderline"/>
        </w:rPr>
        <w:t xml:space="preserve"> through such programs as</w:t>
      </w:r>
      <w:r w:rsidRPr="0048305A">
        <w:rPr>
          <w:sz w:val="16"/>
        </w:rPr>
        <w:t xml:space="preserve"> Mr. </w:t>
      </w:r>
      <w:r w:rsidRPr="00B54287">
        <w:rPr>
          <w:rStyle w:val="StyleUnderline"/>
        </w:rPr>
        <w:t xml:space="preserve">Xi’s </w:t>
      </w:r>
      <w:r w:rsidRPr="00B54287">
        <w:rPr>
          <w:rStyle w:val="Emphasis"/>
        </w:rPr>
        <w:t>B</w:t>
      </w:r>
      <w:r w:rsidRPr="00B54287">
        <w:rPr>
          <w:rStyle w:val="StyleUnderline"/>
        </w:rPr>
        <w:t xml:space="preserve">elt and </w:t>
      </w:r>
      <w:r w:rsidRPr="00B54287">
        <w:rPr>
          <w:rStyle w:val="Emphasis"/>
        </w:rPr>
        <w:t>R</w:t>
      </w:r>
      <w:r w:rsidRPr="00B54287">
        <w:rPr>
          <w:rStyle w:val="StyleUnderline"/>
        </w:rPr>
        <w:t xml:space="preserve">oad </w:t>
      </w:r>
      <w:r w:rsidRPr="00B54287">
        <w:rPr>
          <w:rStyle w:val="Emphasis"/>
        </w:rPr>
        <w:t>I</w:t>
      </w:r>
      <w:r w:rsidRPr="00B54287">
        <w:rPr>
          <w:rStyle w:val="StyleUnderline"/>
        </w:rPr>
        <w:t>nitiative and military-civilian fusion. China’s single overseas military base</w:t>
      </w:r>
      <w:r w:rsidRPr="0048305A">
        <w:rPr>
          <w:sz w:val="16"/>
        </w:rPr>
        <w:t xml:space="preserve"> in Djibouti, on the Horn of Africa, </w:t>
      </w:r>
      <w:r w:rsidRPr="00B54287">
        <w:rPr>
          <w:rStyle w:val="StyleUnderline"/>
        </w:rPr>
        <w:t>is just the beginning of a</w:t>
      </w:r>
      <w:r w:rsidRPr="0048305A">
        <w:rPr>
          <w:sz w:val="16"/>
        </w:rPr>
        <w:t xml:space="preserve"> </w:t>
      </w:r>
      <w:r w:rsidRPr="00B54287">
        <w:rPr>
          <w:rStyle w:val="Emphasis"/>
        </w:rPr>
        <w:t>global basing structure</w:t>
      </w:r>
      <w:r w:rsidRPr="0048305A">
        <w:rPr>
          <w:sz w:val="16"/>
        </w:rPr>
        <w:t xml:space="preserve"> </w:t>
      </w:r>
      <w:r w:rsidRPr="00B54287">
        <w:rPr>
          <w:rStyle w:val="StyleUnderline"/>
        </w:rPr>
        <w:t>to match the U.S. military’s</w:t>
      </w:r>
      <w:r w:rsidRPr="0048305A">
        <w:rPr>
          <w:sz w:val="16"/>
        </w:rPr>
        <w:t xml:space="preserve"> reach, U.S. officials say.</w:t>
      </w:r>
      <w:r>
        <w:rPr>
          <w:sz w:val="16"/>
        </w:rPr>
        <w:t xml:space="preserve"> </w:t>
      </w:r>
      <w:r w:rsidRPr="0048305A">
        <w:rPr>
          <w:sz w:val="16"/>
        </w:rPr>
        <w:t xml:space="preserve">“In other words, </w:t>
      </w:r>
      <w:r w:rsidRPr="00B54287">
        <w:rPr>
          <w:rStyle w:val="StyleUnderline"/>
        </w:rPr>
        <w:t xml:space="preserve">it is not a matter of </w:t>
      </w:r>
      <w:r w:rsidRPr="0048305A">
        <w:rPr>
          <w:rStyle w:val="Emphasis"/>
        </w:rPr>
        <w:t>whether</w:t>
      </w:r>
      <w:r w:rsidRPr="00B54287">
        <w:rPr>
          <w:rStyle w:val="StyleUnderline"/>
        </w:rPr>
        <w:t xml:space="preserve"> t</w:t>
      </w:r>
      <w:r w:rsidRPr="0048305A">
        <w:rPr>
          <w:rStyle w:val="StyleUnderline"/>
        </w:rPr>
        <w:t>he</w:t>
      </w:r>
      <w:r w:rsidRPr="0048305A">
        <w:rPr>
          <w:sz w:val="16"/>
        </w:rPr>
        <w:t xml:space="preserve"> [</w:t>
      </w:r>
      <w:r w:rsidRPr="0048305A">
        <w:rPr>
          <w:rStyle w:val="Emphasis"/>
        </w:rPr>
        <w:t>P</w:t>
      </w:r>
      <w:r w:rsidRPr="0048305A">
        <w:rPr>
          <w:sz w:val="16"/>
        </w:rPr>
        <w:t xml:space="preserve">eople’s </w:t>
      </w:r>
      <w:r w:rsidRPr="0048305A">
        <w:rPr>
          <w:rStyle w:val="Emphasis"/>
        </w:rPr>
        <w:t>L</w:t>
      </w:r>
      <w:r w:rsidRPr="0048305A">
        <w:rPr>
          <w:sz w:val="16"/>
        </w:rPr>
        <w:t xml:space="preserve">iberation </w:t>
      </w:r>
      <w:r w:rsidRPr="0048305A">
        <w:rPr>
          <w:rStyle w:val="Emphasis"/>
        </w:rPr>
        <w:t>A</w:t>
      </w:r>
      <w:r w:rsidRPr="0048305A">
        <w:rPr>
          <w:sz w:val="16"/>
        </w:rPr>
        <w:t xml:space="preserve">rmy] </w:t>
      </w:r>
      <w:r w:rsidRPr="00B54287">
        <w:rPr>
          <w:rStyle w:val="StyleUnderline"/>
        </w:rPr>
        <w:t>intends to establish another military base</w:t>
      </w:r>
      <w:r w:rsidRPr="0048305A">
        <w:rPr>
          <w:sz w:val="16"/>
        </w:rPr>
        <w:t xml:space="preserve"> overseas, </w:t>
      </w:r>
      <w:r w:rsidRPr="00B54287">
        <w:rPr>
          <w:rStyle w:val="StyleUnderline"/>
        </w:rPr>
        <w:t xml:space="preserve">but </w:t>
      </w:r>
      <w:r w:rsidRPr="0048305A">
        <w:rPr>
          <w:rStyle w:val="Emphasis"/>
        </w:rPr>
        <w:t>when</w:t>
      </w:r>
      <w:r w:rsidRPr="00B54287">
        <w:rPr>
          <w:rStyle w:val="StyleUnderline"/>
        </w:rPr>
        <w:t xml:space="preserve"> and </w:t>
      </w:r>
      <w:r w:rsidRPr="0048305A">
        <w:rPr>
          <w:rStyle w:val="Emphasis"/>
        </w:rPr>
        <w:t>how</w:t>
      </w:r>
      <w:r w:rsidRPr="0048305A">
        <w:rPr>
          <w:sz w:val="16"/>
        </w:rPr>
        <w:t xml:space="preserve"> they plan to do it,” Mr. Sbragia said.</w:t>
      </w:r>
      <w:r>
        <w:rPr>
          <w:sz w:val="16"/>
        </w:rPr>
        <w:t xml:space="preserve"> </w:t>
      </w:r>
      <w:r w:rsidRPr="0048305A">
        <w:rPr>
          <w:sz w:val="16"/>
        </w:rPr>
        <w:t>“</w:t>
      </w:r>
      <w:r w:rsidRPr="00B54287">
        <w:rPr>
          <w:rStyle w:val="StyleUnderline"/>
        </w:rPr>
        <w:t>The implications</w:t>
      </w:r>
      <w:r w:rsidRPr="0048305A">
        <w:rPr>
          <w:sz w:val="16"/>
        </w:rPr>
        <w:t xml:space="preserve"> of China’s military modernization </w:t>
      </w:r>
      <w:r w:rsidRPr="00B54287">
        <w:rPr>
          <w:rStyle w:val="StyleUnderline"/>
        </w:rPr>
        <w:t xml:space="preserve">are profound. </w:t>
      </w:r>
      <w:r w:rsidRPr="005954E2">
        <w:rPr>
          <w:rStyle w:val="StyleUnderline"/>
          <w:highlight w:val="cyan"/>
        </w:rPr>
        <w:t>This is a long-term challenge</w:t>
      </w:r>
      <w:r w:rsidRPr="0048305A">
        <w:rPr>
          <w:sz w:val="16"/>
        </w:rPr>
        <w:t xml:space="preserve"> that will require sustained funding and strategic planning to address …,” Mr. Sbragia said. “</w:t>
      </w:r>
      <w:r w:rsidRPr="00B54287">
        <w:rPr>
          <w:rStyle w:val="StyleUnderline"/>
        </w:rPr>
        <w:t>There is no zero-cost solution to global competition with China</w:t>
      </w:r>
      <w:r w:rsidRPr="0048305A">
        <w:rPr>
          <w:sz w:val="16"/>
        </w:rPr>
        <w:t>.”</w:t>
      </w:r>
      <w:r>
        <w:rPr>
          <w:sz w:val="16"/>
        </w:rPr>
        <w:t xml:space="preserve"> </w:t>
      </w:r>
      <w:r w:rsidRPr="0048305A">
        <w:rPr>
          <w:sz w:val="16"/>
        </w:rPr>
        <w:t>Global ambitions</w:t>
      </w:r>
      <w:r>
        <w:rPr>
          <w:sz w:val="16"/>
        </w:rPr>
        <w:t xml:space="preserve"> </w:t>
      </w:r>
      <w:r w:rsidRPr="0048305A">
        <w:rPr>
          <w:sz w:val="16"/>
        </w:rPr>
        <w:t xml:space="preserve">The Capitol Hill hearing also included witnesses who revealed how </w:t>
      </w:r>
      <w:r w:rsidRPr="00B54287">
        <w:rPr>
          <w:rStyle w:val="StyleUnderline"/>
        </w:rPr>
        <w:t xml:space="preserve">Chinese military </w:t>
      </w:r>
      <w:r w:rsidRPr="005954E2">
        <w:rPr>
          <w:rStyle w:val="StyleUnderline"/>
          <w:highlight w:val="cyan"/>
        </w:rPr>
        <w:t>power is expanding</w:t>
      </w:r>
      <w:r w:rsidRPr="00B54287">
        <w:rPr>
          <w:rStyle w:val="StyleUnderline"/>
        </w:rPr>
        <w:t xml:space="preserve"> globally </w:t>
      </w:r>
      <w:r w:rsidRPr="005954E2">
        <w:rPr>
          <w:rStyle w:val="StyleUnderline"/>
          <w:highlight w:val="cyan"/>
        </w:rPr>
        <w:t>and could</w:t>
      </w:r>
      <w:r w:rsidRPr="00B54287">
        <w:rPr>
          <w:rStyle w:val="StyleUnderline"/>
        </w:rPr>
        <w:t xml:space="preserve"> help </w:t>
      </w:r>
      <w:r w:rsidRPr="005954E2">
        <w:rPr>
          <w:rStyle w:val="Emphasis"/>
          <w:highlight w:val="cyan"/>
        </w:rPr>
        <w:t>spread</w:t>
      </w:r>
      <w:r w:rsidRPr="00B54287">
        <w:rPr>
          <w:rStyle w:val="StyleUnderline"/>
        </w:rPr>
        <w:t xml:space="preserve"> </w:t>
      </w:r>
      <w:r w:rsidRPr="005954E2">
        <w:rPr>
          <w:rStyle w:val="StyleUnderline"/>
          <w:highlight w:val="cyan"/>
        </w:rPr>
        <w:t>the</w:t>
      </w:r>
      <w:r w:rsidRPr="00B54287">
        <w:rPr>
          <w:rStyle w:val="StyleUnderline"/>
        </w:rPr>
        <w:t xml:space="preserve"> ruling Communist </w:t>
      </w:r>
      <w:r w:rsidRPr="005954E2">
        <w:rPr>
          <w:rStyle w:val="StyleUnderline"/>
          <w:highlight w:val="cyan"/>
        </w:rPr>
        <w:t xml:space="preserve">Party’s </w:t>
      </w:r>
      <w:r w:rsidRPr="005954E2">
        <w:rPr>
          <w:rStyle w:val="Emphasis"/>
          <w:highlight w:val="cyan"/>
        </w:rPr>
        <w:t>authoritarian model</w:t>
      </w:r>
      <w:r w:rsidRPr="0048305A">
        <w:rPr>
          <w:sz w:val="16"/>
        </w:rPr>
        <w:t xml:space="preserve">. Isaac B. Kardon, a professor at the Naval War College, said </w:t>
      </w:r>
      <w:r w:rsidRPr="00B54287">
        <w:rPr>
          <w:rStyle w:val="StyleUnderline"/>
        </w:rPr>
        <w:t>the PLA navy could use a network of Chinese commercial ports for logistics in projecting military power. Chinese companies</w:t>
      </w:r>
      <w:r w:rsidRPr="0048305A">
        <w:rPr>
          <w:sz w:val="16"/>
        </w:rPr>
        <w:t xml:space="preserve">, he noted, </w:t>
      </w:r>
      <w:r w:rsidRPr="00B54287">
        <w:rPr>
          <w:rStyle w:val="StyleUnderline"/>
        </w:rPr>
        <w:t>own or operate 94 ports around the world</w:t>
      </w:r>
      <w:r w:rsidRPr="0048305A">
        <w:rPr>
          <w:sz w:val="16"/>
        </w:rPr>
        <w:t>, including the ports at either end of the Panama Canal.</w:t>
      </w:r>
      <w:r>
        <w:rPr>
          <w:sz w:val="16"/>
        </w:rPr>
        <w:t xml:space="preserve"> </w:t>
      </w:r>
      <w:r w:rsidRPr="0048305A">
        <w:rPr>
          <w:sz w:val="16"/>
        </w:rPr>
        <w:t>“</w:t>
      </w:r>
      <w:r w:rsidRPr="00B54287">
        <w:rPr>
          <w:rStyle w:val="StyleUnderline"/>
        </w:rPr>
        <w:t xml:space="preserve">The [Chinese navy] depends on </w:t>
      </w:r>
      <w:r w:rsidRPr="00B54287">
        <w:rPr>
          <w:rStyle w:val="Emphasis"/>
        </w:rPr>
        <w:t>commercial ports</w:t>
      </w:r>
      <w:r w:rsidRPr="0048305A">
        <w:rPr>
          <w:sz w:val="16"/>
        </w:rPr>
        <w:t xml:space="preserve"> </w:t>
      </w:r>
      <w:r w:rsidRPr="00B54287">
        <w:rPr>
          <w:rStyle w:val="StyleUnderline"/>
        </w:rPr>
        <w:t xml:space="preserve">to support its </w:t>
      </w:r>
      <w:r w:rsidRPr="00B54287">
        <w:rPr>
          <w:rStyle w:val="Emphasis"/>
        </w:rPr>
        <w:t>growing operations</w:t>
      </w:r>
      <w:r w:rsidRPr="0048305A">
        <w:rPr>
          <w:sz w:val="16"/>
        </w:rPr>
        <w:t xml:space="preserve"> </w:t>
      </w:r>
      <w:r w:rsidRPr="00B54287">
        <w:rPr>
          <w:rStyle w:val="StyleUnderline"/>
        </w:rPr>
        <w:t>overseas</w:t>
      </w:r>
      <w:r w:rsidRPr="0048305A">
        <w:rPr>
          <w:sz w:val="16"/>
        </w:rPr>
        <w:t>,” he said.</w:t>
      </w:r>
      <w:r>
        <w:rPr>
          <w:sz w:val="16"/>
        </w:rPr>
        <w:t xml:space="preserve"> </w:t>
      </w:r>
      <w:r w:rsidRPr="0048305A">
        <w:rPr>
          <w:sz w:val="16"/>
        </w:rPr>
        <w:t>Mr. Kardon cited an unidentified PLA officer who was quoted as saying of the Pakistani port of Gwadar that “the food is already on the plate. We’ll eat it whenever we want to.”</w:t>
      </w:r>
      <w:r>
        <w:rPr>
          <w:sz w:val="16"/>
        </w:rPr>
        <w:t xml:space="preserve"> </w:t>
      </w:r>
      <w:r w:rsidRPr="005954E2">
        <w:rPr>
          <w:rStyle w:val="StyleUnderline"/>
          <w:highlight w:val="cyan"/>
        </w:rPr>
        <w:t>Beijing</w:t>
      </w:r>
      <w:r w:rsidRPr="00B54287">
        <w:rPr>
          <w:rStyle w:val="StyleUnderline"/>
        </w:rPr>
        <w:t xml:space="preserve"> also </w:t>
      </w:r>
      <w:r w:rsidRPr="005954E2">
        <w:rPr>
          <w:rStyle w:val="StyleUnderline"/>
          <w:highlight w:val="cyan"/>
        </w:rPr>
        <w:t>has set</w:t>
      </w:r>
      <w:r w:rsidRPr="0061114E">
        <w:rPr>
          <w:rStyle w:val="StyleUnderline"/>
        </w:rPr>
        <w:t xml:space="preserve"> as</w:t>
      </w:r>
      <w:r w:rsidRPr="00B54287">
        <w:rPr>
          <w:rStyle w:val="StyleUnderline"/>
        </w:rPr>
        <w:t xml:space="preserve"> </w:t>
      </w:r>
      <w:r w:rsidRPr="005954E2">
        <w:rPr>
          <w:rStyle w:val="StyleUnderline"/>
          <w:highlight w:val="cyan"/>
        </w:rPr>
        <w:t>a goal</w:t>
      </w:r>
      <w:r w:rsidRPr="00B54287">
        <w:rPr>
          <w:rStyle w:val="StyleUnderline"/>
        </w:rPr>
        <w:t xml:space="preserve"> the</w:t>
      </w:r>
      <w:r w:rsidRPr="0048305A">
        <w:rPr>
          <w:sz w:val="16"/>
        </w:rPr>
        <w:t xml:space="preserve"> </w:t>
      </w:r>
      <w:r w:rsidRPr="00B54287">
        <w:rPr>
          <w:rStyle w:val="Emphasis"/>
        </w:rPr>
        <w:t xml:space="preserve">reunification of </w:t>
      </w:r>
      <w:r w:rsidRPr="005954E2">
        <w:rPr>
          <w:rStyle w:val="Emphasis"/>
          <w:highlight w:val="cyan"/>
        </w:rPr>
        <w:t>Taiwan</w:t>
      </w:r>
      <w:r w:rsidRPr="0048305A">
        <w:rPr>
          <w:rStyle w:val="StyleUnderline"/>
        </w:rPr>
        <w:t xml:space="preserve"> </w:t>
      </w:r>
      <w:r w:rsidRPr="00B54287">
        <w:rPr>
          <w:rStyle w:val="StyleUnderline"/>
        </w:rPr>
        <w:t>with the mainland by 2049</w:t>
      </w:r>
      <w:r w:rsidRPr="0048305A">
        <w:rPr>
          <w:sz w:val="16"/>
        </w:rPr>
        <w:t>, the 100th anniversary of the rise to power of Mao Zedong’s communists.</w:t>
      </w:r>
      <w:r>
        <w:rPr>
          <w:sz w:val="16"/>
        </w:rPr>
        <w:t xml:space="preserve"> </w:t>
      </w:r>
      <w:r w:rsidRPr="00B54287">
        <w:rPr>
          <w:rStyle w:val="StyleUnderline"/>
        </w:rPr>
        <w:t xml:space="preserve">By 2035, China plans to deploy a high-technology force with </w:t>
      </w:r>
      <w:r w:rsidRPr="00B54287">
        <w:rPr>
          <w:rStyle w:val="Emphasis"/>
        </w:rPr>
        <w:t>modernized weapons</w:t>
      </w:r>
      <w:r w:rsidRPr="0048305A">
        <w:rPr>
          <w:sz w:val="16"/>
        </w:rPr>
        <w:t xml:space="preserve"> </w:t>
      </w:r>
      <w:r w:rsidRPr="00B54287">
        <w:rPr>
          <w:rStyle w:val="StyleUnderline"/>
        </w:rPr>
        <w:t>and command and control systems to be able to follow</w:t>
      </w:r>
      <w:r w:rsidRPr="0048305A">
        <w:rPr>
          <w:sz w:val="16"/>
        </w:rPr>
        <w:t xml:space="preserve"> Mr. </w:t>
      </w:r>
      <w:r w:rsidRPr="00B54287">
        <w:rPr>
          <w:rStyle w:val="StyleUnderline"/>
        </w:rPr>
        <w:t>Xi’s guidance to “fight and win wars</w:t>
      </w:r>
      <w:r w:rsidRPr="0048305A">
        <w:rPr>
          <w:rStyle w:val="StyleUnderline"/>
        </w:rPr>
        <w:t>.”</w:t>
      </w:r>
      <w:r>
        <w:rPr>
          <w:sz w:val="16"/>
        </w:rPr>
        <w:t xml:space="preserve"> </w:t>
      </w:r>
      <w:r w:rsidRPr="0048305A">
        <w:rPr>
          <w:sz w:val="16"/>
        </w:rPr>
        <w:t xml:space="preserve">Mr. Sbragia said </w:t>
      </w:r>
      <w:r w:rsidRPr="0048305A">
        <w:rPr>
          <w:rStyle w:val="StyleUnderline"/>
        </w:rPr>
        <w:t>China outlined its goals in a</w:t>
      </w:r>
      <w:r w:rsidRPr="0048305A">
        <w:rPr>
          <w:sz w:val="16"/>
        </w:rPr>
        <w:t xml:space="preserve"> 2019 military </w:t>
      </w:r>
      <w:r w:rsidRPr="0048305A">
        <w:rPr>
          <w:rStyle w:val="StyleUnderline"/>
        </w:rPr>
        <w:t xml:space="preserve">white paper that called for the </w:t>
      </w:r>
      <w:r w:rsidRPr="0048305A">
        <w:rPr>
          <w:rStyle w:val="Emphasis"/>
        </w:rPr>
        <w:t>P</w:t>
      </w:r>
      <w:r w:rsidRPr="0048305A">
        <w:rPr>
          <w:sz w:val="16"/>
        </w:rPr>
        <w:t xml:space="preserve">eople’s </w:t>
      </w:r>
      <w:r w:rsidRPr="0048305A">
        <w:rPr>
          <w:rStyle w:val="Emphasis"/>
        </w:rPr>
        <w:t>L</w:t>
      </w:r>
      <w:r w:rsidRPr="0048305A">
        <w:rPr>
          <w:sz w:val="16"/>
        </w:rPr>
        <w:t xml:space="preserve">iberation </w:t>
      </w:r>
      <w:r w:rsidRPr="0048305A">
        <w:rPr>
          <w:rStyle w:val="Emphasis"/>
        </w:rPr>
        <w:t>A</w:t>
      </w:r>
      <w:r w:rsidRPr="0048305A">
        <w:rPr>
          <w:sz w:val="16"/>
        </w:rPr>
        <w:t xml:space="preserve">rmy </w:t>
      </w:r>
      <w:r w:rsidRPr="0048305A">
        <w:rPr>
          <w:rStyle w:val="StyleUnderline"/>
        </w:rPr>
        <w:t xml:space="preserve">to “safeguard China’s </w:t>
      </w:r>
      <w:r w:rsidRPr="0048305A">
        <w:rPr>
          <w:rStyle w:val="Emphasis"/>
        </w:rPr>
        <w:t>overseas interests</w:t>
      </w:r>
      <w:r w:rsidRPr="0048305A">
        <w:rPr>
          <w:rStyle w:val="StyleUnderline"/>
        </w:rPr>
        <w:t>” by</w:t>
      </w:r>
      <w:r w:rsidRPr="0048305A">
        <w:rPr>
          <w:sz w:val="16"/>
        </w:rPr>
        <w:t xml:space="preserve"> such means as </w:t>
      </w:r>
      <w:r w:rsidRPr="0048305A">
        <w:rPr>
          <w:rStyle w:val="StyleUnderline"/>
        </w:rPr>
        <w:t xml:space="preserve">building “offshore forces” and </w:t>
      </w:r>
      <w:r w:rsidRPr="0048305A">
        <w:rPr>
          <w:rStyle w:val="Emphasis"/>
        </w:rPr>
        <w:t>overseas bases</w:t>
      </w:r>
      <w:r w:rsidRPr="0048305A">
        <w:rPr>
          <w:sz w:val="16"/>
        </w:rPr>
        <w:t xml:space="preserve">. Chinese military strategists justify the expansion by saying the PLA will be “fulfilling international obligations” to </w:t>
      </w:r>
      <w:r w:rsidRPr="0048305A">
        <w:rPr>
          <w:sz w:val="16"/>
        </w:rPr>
        <w:lastRenderedPageBreak/>
        <w:t>secure the global commons and that Beijing will “never threaten any other country or seek any sphere of influence.”</w:t>
      </w:r>
      <w:r>
        <w:rPr>
          <w:sz w:val="16"/>
        </w:rPr>
        <w:t xml:space="preserve"> </w:t>
      </w:r>
      <w:r w:rsidRPr="005954E2">
        <w:rPr>
          <w:rStyle w:val="StyleUnderline"/>
          <w:highlight w:val="cyan"/>
        </w:rPr>
        <w:t>In the</w:t>
      </w:r>
      <w:r w:rsidRPr="005954E2">
        <w:rPr>
          <w:sz w:val="16"/>
          <w:highlight w:val="cyan"/>
        </w:rPr>
        <w:t xml:space="preserve"> </w:t>
      </w:r>
      <w:r w:rsidRPr="005954E2">
        <w:rPr>
          <w:rStyle w:val="Emphasis"/>
          <w:highlight w:val="cyan"/>
        </w:rPr>
        <w:t>Arctic</w:t>
      </w:r>
      <w:r w:rsidRPr="005954E2">
        <w:rPr>
          <w:sz w:val="16"/>
          <w:highlight w:val="cyan"/>
        </w:rPr>
        <w:t xml:space="preserve">, </w:t>
      </w:r>
      <w:r w:rsidRPr="005954E2">
        <w:rPr>
          <w:rStyle w:val="StyleUnderline"/>
          <w:highlight w:val="cyan"/>
        </w:rPr>
        <w:t>China is deploying</w:t>
      </w:r>
      <w:r w:rsidRPr="00B54287">
        <w:rPr>
          <w:rStyle w:val="StyleUnderline"/>
        </w:rPr>
        <w:t xml:space="preserve"> civilian </w:t>
      </w:r>
      <w:r w:rsidRPr="005954E2">
        <w:rPr>
          <w:rStyle w:val="StyleUnderline"/>
          <w:highlight w:val="cyan"/>
        </w:rPr>
        <w:t>research organizations</w:t>
      </w:r>
      <w:r w:rsidRPr="00B54287">
        <w:rPr>
          <w:rStyle w:val="StyleUnderline"/>
        </w:rPr>
        <w:t xml:space="preserve"> that could be used </w:t>
      </w:r>
      <w:r w:rsidRPr="005954E2">
        <w:rPr>
          <w:rStyle w:val="StyleUnderline"/>
          <w:highlight w:val="cyan"/>
        </w:rPr>
        <w:t>for a</w:t>
      </w:r>
      <w:r w:rsidRPr="005954E2">
        <w:rPr>
          <w:sz w:val="16"/>
          <w:highlight w:val="cyan"/>
        </w:rPr>
        <w:t xml:space="preserve"> </w:t>
      </w:r>
      <w:r w:rsidRPr="005954E2">
        <w:rPr>
          <w:rStyle w:val="Emphasis"/>
          <w:highlight w:val="cyan"/>
        </w:rPr>
        <w:t>military presence</w:t>
      </w:r>
      <w:r w:rsidRPr="0048305A">
        <w:rPr>
          <w:sz w:val="16"/>
        </w:rPr>
        <w:t>.</w:t>
      </w:r>
      <w:r>
        <w:rPr>
          <w:sz w:val="16"/>
        </w:rPr>
        <w:t xml:space="preserve"> </w:t>
      </w:r>
      <w:r w:rsidRPr="00B54287">
        <w:rPr>
          <w:rStyle w:val="Emphasis"/>
        </w:rPr>
        <w:t>Taiwan</w:t>
      </w:r>
      <w:r w:rsidRPr="0048305A">
        <w:rPr>
          <w:sz w:val="16"/>
        </w:rPr>
        <w:t xml:space="preserve"> </w:t>
      </w:r>
      <w:r w:rsidRPr="00B54287">
        <w:rPr>
          <w:rStyle w:val="StyleUnderline"/>
        </w:rPr>
        <w:t xml:space="preserve">and the </w:t>
      </w:r>
      <w:r w:rsidRPr="00B54287">
        <w:rPr>
          <w:rStyle w:val="Emphasis"/>
        </w:rPr>
        <w:t>S</w:t>
      </w:r>
      <w:r w:rsidRPr="00B54287">
        <w:rPr>
          <w:rStyle w:val="StyleUnderline"/>
        </w:rPr>
        <w:t xml:space="preserve">outh </w:t>
      </w:r>
      <w:r w:rsidRPr="00B54287">
        <w:rPr>
          <w:rStyle w:val="Emphasis"/>
        </w:rPr>
        <w:t>C</w:t>
      </w:r>
      <w:r w:rsidRPr="00B54287">
        <w:rPr>
          <w:rStyle w:val="StyleUnderline"/>
        </w:rPr>
        <w:t xml:space="preserve">hina </w:t>
      </w:r>
      <w:r w:rsidRPr="00B54287">
        <w:rPr>
          <w:rStyle w:val="Emphasis"/>
        </w:rPr>
        <w:t>S</w:t>
      </w:r>
      <w:r w:rsidRPr="00B54287">
        <w:rPr>
          <w:rStyle w:val="StyleUnderline"/>
        </w:rPr>
        <w:t xml:space="preserve">ea are </w:t>
      </w:r>
      <w:r w:rsidRPr="00B54287">
        <w:rPr>
          <w:rStyle w:val="Emphasis"/>
        </w:rPr>
        <w:t>prime flashpoints</w:t>
      </w:r>
      <w:r w:rsidRPr="0048305A">
        <w:rPr>
          <w:sz w:val="16"/>
        </w:rPr>
        <w:t xml:space="preserve"> </w:t>
      </w:r>
      <w:r w:rsidRPr="00B54287">
        <w:rPr>
          <w:rStyle w:val="StyleUnderline"/>
        </w:rPr>
        <w:t>for a direct U.S.-clash</w:t>
      </w:r>
      <w:r w:rsidRPr="0048305A">
        <w:rPr>
          <w:sz w:val="16"/>
        </w:rPr>
        <w:t xml:space="preserve">, Mr. Sbragia said. He was reiterating U.S. complaints that </w:t>
      </w:r>
      <w:r w:rsidRPr="00B54287">
        <w:rPr>
          <w:rStyle w:val="StyleUnderline"/>
        </w:rPr>
        <w:t xml:space="preserve">Beijing has “increasingly employed </w:t>
      </w:r>
      <w:r w:rsidRPr="00B54287">
        <w:rPr>
          <w:rStyle w:val="Emphasis"/>
        </w:rPr>
        <w:t>coercive</w:t>
      </w:r>
      <w:r w:rsidRPr="00B54287">
        <w:rPr>
          <w:rStyle w:val="StyleUnderline"/>
        </w:rPr>
        <w:t xml:space="preserve"> tactics and measures in the </w:t>
      </w:r>
      <w:r w:rsidRPr="00B54287">
        <w:rPr>
          <w:rStyle w:val="Emphasis"/>
        </w:rPr>
        <w:t>S</w:t>
      </w:r>
      <w:r w:rsidRPr="00B54287">
        <w:rPr>
          <w:rStyle w:val="StyleUnderline"/>
        </w:rPr>
        <w:t xml:space="preserve">outh </w:t>
      </w:r>
      <w:r w:rsidRPr="00B54287">
        <w:rPr>
          <w:rStyle w:val="Emphasis"/>
        </w:rPr>
        <w:t>C</w:t>
      </w:r>
      <w:r w:rsidRPr="00B54287">
        <w:rPr>
          <w:rStyle w:val="StyleUnderline"/>
        </w:rPr>
        <w:t xml:space="preserve">hina </w:t>
      </w:r>
      <w:r w:rsidRPr="00B54287">
        <w:rPr>
          <w:rStyle w:val="Emphasis"/>
        </w:rPr>
        <w:t>S</w:t>
      </w:r>
      <w:r w:rsidRPr="00B54287">
        <w:rPr>
          <w:rStyle w:val="StyleUnderline"/>
        </w:rPr>
        <w:t>ea to deny claimants the legitimate regulation, exploitation and use of maritime natural resources</w:t>
      </w:r>
      <w:r w:rsidRPr="0048305A">
        <w:rPr>
          <w:sz w:val="16"/>
        </w:rPr>
        <w:t xml:space="preserve"> in their exclusive economic zones.”</w:t>
      </w:r>
      <w:r>
        <w:rPr>
          <w:sz w:val="16"/>
        </w:rPr>
        <w:t xml:space="preserve"> </w:t>
      </w:r>
      <w:r w:rsidRPr="0048305A">
        <w:rPr>
          <w:sz w:val="16"/>
        </w:rPr>
        <w:t xml:space="preserve">The Pentagon’s 2018 National Defense Strategy concluded that </w:t>
      </w:r>
      <w:r w:rsidRPr="005954E2">
        <w:rPr>
          <w:rStyle w:val="StyleUnderline"/>
          <w:highlight w:val="cyan"/>
        </w:rPr>
        <w:t>China is seeking</w:t>
      </w:r>
      <w:r w:rsidRPr="00860CD1">
        <w:rPr>
          <w:rStyle w:val="StyleUnderline"/>
        </w:rPr>
        <w:t xml:space="preserve"> </w:t>
      </w:r>
      <w:r w:rsidRPr="00860CD1">
        <w:rPr>
          <w:rStyle w:val="Emphasis"/>
        </w:rPr>
        <w:t>regional hegemony</w:t>
      </w:r>
      <w:r w:rsidRPr="00860CD1">
        <w:rPr>
          <w:rStyle w:val="StyleUnderline"/>
        </w:rPr>
        <w:t xml:space="preserve"> in the Indo-Pacific and “</w:t>
      </w:r>
      <w:r w:rsidRPr="005954E2">
        <w:rPr>
          <w:rStyle w:val="Emphasis"/>
          <w:highlight w:val="cyan"/>
        </w:rPr>
        <w:t>displacement</w:t>
      </w:r>
      <w:r w:rsidRPr="005954E2">
        <w:rPr>
          <w:rStyle w:val="StyleUnderline"/>
          <w:highlight w:val="cyan"/>
        </w:rPr>
        <w:t xml:space="preserve"> of the </w:t>
      </w:r>
      <w:r w:rsidRPr="005954E2">
        <w:rPr>
          <w:rStyle w:val="Emphasis"/>
          <w:highlight w:val="cyan"/>
        </w:rPr>
        <w:t>U</w:t>
      </w:r>
      <w:r w:rsidRPr="00860CD1">
        <w:rPr>
          <w:rStyle w:val="StyleUnderline"/>
        </w:rPr>
        <w:t xml:space="preserve">nited </w:t>
      </w:r>
      <w:r w:rsidRPr="005954E2">
        <w:rPr>
          <w:rStyle w:val="Emphasis"/>
          <w:highlight w:val="cyan"/>
        </w:rPr>
        <w:t>S</w:t>
      </w:r>
      <w:r w:rsidRPr="00860CD1">
        <w:rPr>
          <w:rStyle w:val="StyleUnderline"/>
        </w:rPr>
        <w:t>tates to achieve global preeminence in the future</w:t>
      </w:r>
      <w:r w:rsidRPr="0048305A">
        <w:rPr>
          <w:sz w:val="16"/>
        </w:rPr>
        <w:t>.”</w:t>
      </w:r>
      <w:r>
        <w:rPr>
          <w:sz w:val="16"/>
        </w:rPr>
        <w:t xml:space="preserve"> </w:t>
      </w:r>
      <w:r w:rsidRPr="0048305A">
        <w:rPr>
          <w:sz w:val="16"/>
        </w:rPr>
        <w:t>Defense Secretary Mark Esper has said repeatedly that a rising China is his department’s top security challenge.</w:t>
      </w:r>
      <w:r>
        <w:rPr>
          <w:sz w:val="16"/>
        </w:rPr>
        <w:t xml:space="preserve"> </w:t>
      </w:r>
      <w:r w:rsidRPr="0048305A">
        <w:rPr>
          <w:sz w:val="16"/>
        </w:rPr>
        <w:t>A break with the past</w:t>
      </w:r>
      <w:r>
        <w:rPr>
          <w:sz w:val="16"/>
        </w:rPr>
        <w:t xml:space="preserve"> </w:t>
      </w:r>
      <w:r w:rsidRPr="0048305A">
        <w:rPr>
          <w:sz w:val="16"/>
        </w:rPr>
        <w:t>The Pentagon testimony breaks with previous intelligence assessments that China’s military ambitions were limited to retaking Taiwan.</w:t>
      </w:r>
      <w:r>
        <w:rPr>
          <w:sz w:val="16"/>
        </w:rPr>
        <w:t xml:space="preserve"> </w:t>
      </w:r>
      <w:r w:rsidRPr="0048305A">
        <w:rPr>
          <w:sz w:val="16"/>
        </w:rPr>
        <w:t>The Pentagon’s 2003 annual report to Congress on the Chinese military concluded that “preparing for a potential conflict in the Taiwan Strait is the primary driver for China’s military modernization.” Subsequent annual surveys emphasized that the buildup was limited to Taiwan but noted that China’s military was also interested in taking part in international peacekeeping and humanitarian operations.</w:t>
      </w:r>
      <w:r>
        <w:rPr>
          <w:sz w:val="16"/>
        </w:rPr>
        <w:t xml:space="preserve"> </w:t>
      </w:r>
      <w:r w:rsidRPr="0048305A">
        <w:rPr>
          <w:sz w:val="16"/>
        </w:rPr>
        <w:t>Few of the reports suggested that China had global ambitions to achieve military dominance, as conservative military analysts have argued for years.</w:t>
      </w:r>
      <w:r>
        <w:rPr>
          <w:sz w:val="16"/>
        </w:rPr>
        <w:t xml:space="preserve"> </w:t>
      </w:r>
      <w:r w:rsidRPr="0048305A">
        <w:rPr>
          <w:sz w:val="16"/>
        </w:rPr>
        <w:t>Spokesmen for the National Intelligence Council and Defense Intelligence Agency had no immediate comments on the shifting arguments.</w:t>
      </w:r>
      <w:r>
        <w:rPr>
          <w:sz w:val="16"/>
        </w:rPr>
        <w:t xml:space="preserve"> </w:t>
      </w:r>
      <w:r w:rsidRPr="0048305A">
        <w:rPr>
          <w:sz w:val="16"/>
        </w:rPr>
        <w:t xml:space="preserve">Retired Navy Capt. Jim </w:t>
      </w:r>
      <w:proofErr w:type="spellStart"/>
      <w:r w:rsidRPr="0048305A">
        <w:rPr>
          <w:sz w:val="16"/>
        </w:rPr>
        <w:t>Fanell</w:t>
      </w:r>
      <w:proofErr w:type="spellEnd"/>
      <w:r w:rsidRPr="0048305A">
        <w:rPr>
          <w:sz w:val="16"/>
        </w:rPr>
        <w:t>, a former Pacific Fleet intelligence director, said Mr. Sbragia’s testimony was encouraging.</w:t>
      </w:r>
      <w:r>
        <w:rPr>
          <w:sz w:val="16"/>
        </w:rPr>
        <w:t xml:space="preserve"> </w:t>
      </w:r>
      <w:r w:rsidRPr="0048305A">
        <w:rPr>
          <w:rStyle w:val="StyleUnderline"/>
        </w:rPr>
        <w:t>“Even as</w:t>
      </w:r>
      <w:r w:rsidRPr="00860CD1">
        <w:rPr>
          <w:rStyle w:val="StyleUnderline"/>
        </w:rPr>
        <w:t xml:space="preserve"> short as </w:t>
      </w:r>
      <w:r w:rsidRPr="005954E2">
        <w:rPr>
          <w:rStyle w:val="StyleUnderline"/>
          <w:highlight w:val="cyan"/>
        </w:rPr>
        <w:t>five years ago</w:t>
      </w:r>
      <w:r w:rsidRPr="00860CD1">
        <w:rPr>
          <w:rStyle w:val="StyleUnderline"/>
        </w:rPr>
        <w:t xml:space="preserve">, the U.S. intelligence community’s </w:t>
      </w:r>
      <w:r w:rsidRPr="0048305A">
        <w:rPr>
          <w:rStyle w:val="Emphasis"/>
        </w:rPr>
        <w:t xml:space="preserve">conventional </w:t>
      </w:r>
      <w:r w:rsidRPr="005954E2">
        <w:rPr>
          <w:rStyle w:val="Emphasis"/>
          <w:highlight w:val="cyan"/>
        </w:rPr>
        <w:t>wisdom</w:t>
      </w:r>
      <w:r w:rsidRPr="005954E2">
        <w:rPr>
          <w:rStyle w:val="StyleUnderline"/>
          <w:highlight w:val="cyan"/>
        </w:rPr>
        <w:t xml:space="preserve"> held</w:t>
      </w:r>
      <w:r w:rsidRPr="00860CD1">
        <w:rPr>
          <w:rStyle w:val="StyleUnderline"/>
        </w:rPr>
        <w:t xml:space="preserve"> that the PRC’s </w:t>
      </w:r>
      <w:r w:rsidRPr="005954E2">
        <w:rPr>
          <w:rStyle w:val="StyleUnderline"/>
          <w:highlight w:val="cyan"/>
        </w:rPr>
        <w:t>leaders were</w:t>
      </w:r>
      <w:r w:rsidRPr="00860CD1">
        <w:rPr>
          <w:rStyle w:val="StyleUnderline"/>
        </w:rPr>
        <w:t xml:space="preserve"> primarily </w:t>
      </w:r>
      <w:r w:rsidRPr="005954E2">
        <w:rPr>
          <w:rStyle w:val="StyleUnderline"/>
          <w:highlight w:val="cyan"/>
        </w:rPr>
        <w:t>focused on ‘</w:t>
      </w:r>
      <w:r w:rsidRPr="0048305A">
        <w:rPr>
          <w:rStyle w:val="Emphasis"/>
        </w:rPr>
        <w:t xml:space="preserve">domestic </w:t>
      </w:r>
      <w:r w:rsidRPr="005954E2">
        <w:rPr>
          <w:rStyle w:val="Emphasis"/>
          <w:highlight w:val="cyan"/>
        </w:rPr>
        <w:t>concerns</w:t>
      </w:r>
      <w:r w:rsidRPr="005954E2">
        <w:rPr>
          <w:rStyle w:val="StyleUnderline"/>
          <w:highlight w:val="cyan"/>
        </w:rPr>
        <w:t>’ of</w:t>
      </w:r>
      <w:r w:rsidRPr="00860CD1">
        <w:rPr>
          <w:rStyle w:val="StyleUnderline"/>
        </w:rPr>
        <w:t xml:space="preserve"> </w:t>
      </w:r>
      <w:r w:rsidRPr="0048305A">
        <w:rPr>
          <w:rStyle w:val="Emphasis"/>
        </w:rPr>
        <w:t xml:space="preserve">regime </w:t>
      </w:r>
      <w:r w:rsidRPr="005954E2">
        <w:rPr>
          <w:rStyle w:val="Emphasis"/>
          <w:highlight w:val="cyan"/>
        </w:rPr>
        <w:t>survival</w:t>
      </w:r>
      <w:r w:rsidRPr="005954E2">
        <w:rPr>
          <w:rStyle w:val="StyleUnderline"/>
          <w:highlight w:val="cyan"/>
        </w:rPr>
        <w:t xml:space="preserve"> or</w:t>
      </w:r>
      <w:r w:rsidRPr="00860CD1">
        <w:rPr>
          <w:rStyle w:val="StyleUnderline"/>
        </w:rPr>
        <w:t xml:space="preserve"> enacting </w:t>
      </w:r>
      <w:r w:rsidRPr="0048305A">
        <w:rPr>
          <w:rStyle w:val="Emphasis"/>
        </w:rPr>
        <w:t xml:space="preserve">military </w:t>
      </w:r>
      <w:r w:rsidRPr="005954E2">
        <w:rPr>
          <w:rStyle w:val="Emphasis"/>
          <w:highlight w:val="cyan"/>
        </w:rPr>
        <w:t>modernization</w:t>
      </w:r>
      <w:r w:rsidRPr="00860CD1">
        <w:rPr>
          <w:rStyle w:val="StyleUnderline"/>
        </w:rPr>
        <w:t xml:space="preserve"> for regional purposes</w:t>
      </w:r>
      <w:r w:rsidRPr="0048305A">
        <w:rPr>
          <w:sz w:val="16"/>
        </w:rPr>
        <w:t xml:space="preserve"> in order to resolve territorial disputes within the ‘first island chain,’” said Capt. </w:t>
      </w:r>
      <w:proofErr w:type="spellStart"/>
      <w:r w:rsidRPr="0048305A">
        <w:rPr>
          <w:sz w:val="16"/>
        </w:rPr>
        <w:t>Fanell</w:t>
      </w:r>
      <w:proofErr w:type="spellEnd"/>
      <w:r w:rsidRPr="0048305A">
        <w:rPr>
          <w:sz w:val="16"/>
        </w:rPr>
        <w:t>, referring to the island stretching north to south close to China’s east coast.</w:t>
      </w:r>
      <w:r>
        <w:rPr>
          <w:sz w:val="16"/>
        </w:rPr>
        <w:t xml:space="preserve"> </w:t>
      </w:r>
      <w:r w:rsidRPr="0048305A">
        <w:rPr>
          <w:sz w:val="16"/>
          <w:szCs w:val="16"/>
        </w:rPr>
        <w:t>“Despite this all-to-common failure to recognize the PRC’s strategic intentions, the fact is the PRC has and continues to build a naval force that if left unchallenged will not only be sailing the seven seas, as it is today, but will increasingly be able to achieve sea control in the global maritime commons as early as 2030, and potentially even sea superiority by 2049,” he said.</w:t>
      </w:r>
      <w:r>
        <w:rPr>
          <w:sz w:val="16"/>
          <w:szCs w:val="16"/>
        </w:rPr>
        <w:t xml:space="preserve"> </w:t>
      </w:r>
      <w:r w:rsidRPr="0048305A">
        <w:rPr>
          <w:sz w:val="16"/>
        </w:rPr>
        <w:t xml:space="preserve">Capt. </w:t>
      </w:r>
      <w:proofErr w:type="spellStart"/>
      <w:r w:rsidRPr="0048305A">
        <w:rPr>
          <w:sz w:val="16"/>
        </w:rPr>
        <w:t>Fanell</w:t>
      </w:r>
      <w:proofErr w:type="spellEnd"/>
      <w:r w:rsidRPr="0048305A">
        <w:rPr>
          <w:sz w:val="16"/>
        </w:rPr>
        <w:t xml:space="preserve"> said </w:t>
      </w:r>
      <w:r w:rsidRPr="00860CD1">
        <w:rPr>
          <w:rStyle w:val="StyleUnderline"/>
        </w:rPr>
        <w:t xml:space="preserve">the </w:t>
      </w:r>
      <w:r w:rsidRPr="005954E2">
        <w:rPr>
          <w:rStyle w:val="StyleUnderline"/>
          <w:highlight w:val="cyan"/>
        </w:rPr>
        <w:t xml:space="preserve">institutional bias to </w:t>
      </w:r>
      <w:r w:rsidRPr="005954E2">
        <w:rPr>
          <w:rStyle w:val="Emphasis"/>
          <w:highlight w:val="cyan"/>
        </w:rPr>
        <w:t>underestimate</w:t>
      </w:r>
      <w:r w:rsidRPr="0048305A">
        <w:rPr>
          <w:sz w:val="16"/>
        </w:rPr>
        <w:t xml:space="preserve"> </w:t>
      </w:r>
      <w:r w:rsidRPr="00860CD1">
        <w:rPr>
          <w:rStyle w:val="StyleUnderline"/>
        </w:rPr>
        <w:t xml:space="preserve">China’s </w:t>
      </w:r>
      <w:r w:rsidRPr="005954E2">
        <w:rPr>
          <w:rStyle w:val="StyleUnderline"/>
          <w:highlight w:val="cyan"/>
        </w:rPr>
        <w:t>strategic intentions</w:t>
      </w:r>
      <w:r w:rsidRPr="00860CD1">
        <w:rPr>
          <w:rStyle w:val="StyleUnderline"/>
        </w:rPr>
        <w:t xml:space="preserve"> and PLA modernization and global operations </w:t>
      </w:r>
      <w:r w:rsidRPr="005954E2">
        <w:rPr>
          <w:rStyle w:val="StyleUnderline"/>
          <w:highlight w:val="cyan"/>
        </w:rPr>
        <w:t>should lead to</w:t>
      </w:r>
      <w:r w:rsidRPr="00860CD1">
        <w:rPr>
          <w:rStyle w:val="StyleUnderline"/>
        </w:rPr>
        <w:t xml:space="preserve"> updates</w:t>
      </w:r>
      <w:r w:rsidRPr="0048305A">
        <w:rPr>
          <w:sz w:val="16"/>
        </w:rPr>
        <w:t xml:space="preserve"> of the language of the 2018 national defense statement, </w:t>
      </w:r>
      <w:r w:rsidRPr="005954E2">
        <w:rPr>
          <w:rStyle w:val="StyleUnderline"/>
          <w:highlight w:val="cyan"/>
        </w:rPr>
        <w:t>deeming China</w:t>
      </w:r>
      <w:r w:rsidRPr="00B857F2">
        <w:rPr>
          <w:rStyle w:val="StyleUnderline"/>
        </w:rPr>
        <w:t xml:space="preserve"> a </w:t>
      </w:r>
      <w:r w:rsidRPr="00B857F2">
        <w:rPr>
          <w:rStyle w:val="Emphasis"/>
        </w:rPr>
        <w:t>strategic adversary</w:t>
      </w:r>
      <w:r w:rsidRPr="00B857F2">
        <w:rPr>
          <w:rStyle w:val="StyleUnderline"/>
        </w:rPr>
        <w:t xml:space="preserve"> or </w:t>
      </w:r>
      <w:r w:rsidRPr="005954E2">
        <w:rPr>
          <w:rStyle w:val="Emphasis"/>
          <w:highlight w:val="cyan"/>
        </w:rPr>
        <w:t>enemy</w:t>
      </w:r>
      <w:r w:rsidRPr="00C747A9">
        <w:rPr>
          <w:rStyle w:val="StyleUnderline"/>
        </w:rPr>
        <w:t xml:space="preserve"> rather than a strategic competitor</w:t>
      </w:r>
      <w:r w:rsidRPr="00B857F2">
        <w:rPr>
          <w:rStyle w:val="StyleUnderline"/>
        </w:rPr>
        <w:t>.</w:t>
      </w:r>
      <w:r>
        <w:rPr>
          <w:sz w:val="16"/>
        </w:rPr>
        <w:t xml:space="preserve"> </w:t>
      </w:r>
      <w:r w:rsidRPr="0048305A">
        <w:rPr>
          <w:sz w:val="16"/>
        </w:rPr>
        <w:t>Rick Fisher, a China military analyst, said a small community of skeptics and conservatives can claim vindication with Mr. Sbragia’s testimony, which echoes what they have been saying for over two decades: that an unconstrained China will become a global threat to America.</w:t>
      </w:r>
      <w:r>
        <w:rPr>
          <w:sz w:val="16"/>
        </w:rPr>
        <w:t xml:space="preserve"> </w:t>
      </w:r>
      <w:r w:rsidRPr="0048305A">
        <w:rPr>
          <w:sz w:val="16"/>
        </w:rPr>
        <w:t xml:space="preserve">“Conservatives have also long warned that </w:t>
      </w:r>
      <w:r w:rsidRPr="00B857F2">
        <w:rPr>
          <w:rStyle w:val="StyleUnderline"/>
        </w:rPr>
        <w:t>China’s ambitions go well beyond simply taking over Taiwan</w:t>
      </w:r>
      <w:r w:rsidRPr="0048305A">
        <w:rPr>
          <w:sz w:val="16"/>
        </w:rPr>
        <w:t>,” Mr. Fisher said. “</w:t>
      </w:r>
      <w:r w:rsidRPr="00B857F2">
        <w:rPr>
          <w:rStyle w:val="StyleUnderline"/>
        </w:rPr>
        <w:t xml:space="preserve">What </w:t>
      </w:r>
      <w:r w:rsidRPr="005954E2">
        <w:rPr>
          <w:rStyle w:val="StyleUnderline"/>
          <w:highlight w:val="cyan"/>
        </w:rPr>
        <w:t>China</w:t>
      </w:r>
      <w:r w:rsidRPr="00B857F2">
        <w:rPr>
          <w:rStyle w:val="StyleUnderline"/>
        </w:rPr>
        <w:t xml:space="preserve"> will try to do to Taiwan is</w:t>
      </w:r>
      <w:r w:rsidRPr="009B40CC">
        <w:rPr>
          <w:sz w:val="16"/>
          <w:szCs w:val="16"/>
        </w:rPr>
        <w:t xml:space="preserve"> simply </w:t>
      </w:r>
      <w:r w:rsidRPr="00B857F2">
        <w:rPr>
          <w:rStyle w:val="StyleUnderline"/>
        </w:rPr>
        <w:t>the</w:t>
      </w:r>
      <w:r w:rsidRPr="009B40CC">
        <w:rPr>
          <w:rStyle w:val="StyleUnderline"/>
        </w:rPr>
        <w:t xml:space="preserve"> </w:t>
      </w:r>
      <w:r w:rsidRPr="00B857F2">
        <w:rPr>
          <w:rStyle w:val="Emphasis"/>
        </w:rPr>
        <w:t>template</w:t>
      </w:r>
      <w:r w:rsidRPr="0048305A">
        <w:rPr>
          <w:sz w:val="16"/>
        </w:rPr>
        <w:t xml:space="preserve"> </w:t>
      </w:r>
      <w:r w:rsidRPr="00B857F2">
        <w:rPr>
          <w:rStyle w:val="StyleUnderline"/>
        </w:rPr>
        <w:t xml:space="preserve">for how </w:t>
      </w:r>
      <w:r w:rsidRPr="00C747A9">
        <w:rPr>
          <w:rStyle w:val="StyleUnderline"/>
        </w:rPr>
        <w:t>it</w:t>
      </w:r>
      <w:r w:rsidRPr="00B857F2">
        <w:rPr>
          <w:rStyle w:val="StyleUnderline"/>
        </w:rPr>
        <w:t xml:space="preserve"> </w:t>
      </w:r>
      <w:r w:rsidRPr="005954E2">
        <w:rPr>
          <w:rStyle w:val="StyleUnderline"/>
          <w:highlight w:val="cyan"/>
        </w:rPr>
        <w:t>will</w:t>
      </w:r>
      <w:r w:rsidRPr="00B857F2">
        <w:rPr>
          <w:rStyle w:val="StyleUnderline"/>
        </w:rPr>
        <w:t xml:space="preserve"> eventually</w:t>
      </w:r>
      <w:r w:rsidRPr="0048305A">
        <w:rPr>
          <w:sz w:val="16"/>
        </w:rPr>
        <w:t xml:space="preserve"> </w:t>
      </w:r>
      <w:r w:rsidRPr="005954E2">
        <w:rPr>
          <w:rStyle w:val="Emphasis"/>
          <w:highlight w:val="cyan"/>
        </w:rPr>
        <w:t>threaten every</w:t>
      </w:r>
      <w:r w:rsidRPr="00B857F2">
        <w:rPr>
          <w:rStyle w:val="Emphasis"/>
        </w:rPr>
        <w:t xml:space="preserve"> other </w:t>
      </w:r>
      <w:r w:rsidRPr="005954E2">
        <w:rPr>
          <w:rStyle w:val="Emphasis"/>
          <w:highlight w:val="cyan"/>
        </w:rPr>
        <w:t>democracy</w:t>
      </w:r>
      <w:r w:rsidRPr="005954E2">
        <w:rPr>
          <w:rStyle w:val="StyleUnderline"/>
          <w:highlight w:val="cyan"/>
        </w:rPr>
        <w:t>.”</w:t>
      </w:r>
    </w:p>
    <w:p w14:paraId="4E6E2569" w14:textId="729E0316" w:rsidR="00611574" w:rsidRDefault="00611574" w:rsidP="008139E8"/>
    <w:p w14:paraId="32E949F2" w14:textId="77777777" w:rsidR="00611574" w:rsidRDefault="00611574" w:rsidP="008139E8"/>
    <w:p w14:paraId="4223D61D" w14:textId="77777777" w:rsidR="008139E8" w:rsidRPr="007672AD" w:rsidRDefault="008139E8" w:rsidP="008139E8">
      <w:pPr>
        <w:pStyle w:val="Heading4"/>
      </w:pPr>
      <w:r w:rsidRPr="007672AD">
        <w:t xml:space="preserve">Letting China surpass the US ensures </w:t>
      </w:r>
      <w:r w:rsidRPr="007672AD">
        <w:rPr>
          <w:u w:val="single"/>
        </w:rPr>
        <w:t>geopolitical chaos</w:t>
      </w:r>
      <w:r w:rsidRPr="007672AD">
        <w:t xml:space="preserve"> and </w:t>
      </w:r>
      <w:r w:rsidRPr="007672AD">
        <w:rPr>
          <w:u w:val="single"/>
        </w:rPr>
        <w:t>great-power war</w:t>
      </w:r>
      <w:r w:rsidRPr="007672AD">
        <w:t xml:space="preserve">. </w:t>
      </w:r>
    </w:p>
    <w:p w14:paraId="73D9FC5C" w14:textId="77777777" w:rsidR="008139E8" w:rsidRPr="007672AD" w:rsidRDefault="008139E8" w:rsidP="008139E8">
      <w:pPr>
        <w:rPr>
          <w:rFonts w:ascii="Cambria" w:hAnsi="Cambria"/>
          <w:sz w:val="16"/>
        </w:rPr>
      </w:pPr>
      <w:r w:rsidRPr="007672AD">
        <w:rPr>
          <w:rStyle w:val="Style13ptBold"/>
          <w:rFonts w:ascii="Cambria" w:hAnsi="Cambria"/>
        </w:rPr>
        <w:t>Glickman, 18</w:t>
      </w:r>
      <w:r w:rsidRPr="007672AD">
        <w:rPr>
          <w:rFonts w:ascii="Cambria" w:hAnsi="Cambria"/>
        </w:rPr>
        <w:t xml:space="preserve"> </w:t>
      </w:r>
      <w:r w:rsidRPr="007672AD">
        <w:rPr>
          <w:rFonts w:ascii="Cambria" w:hAnsi="Cambria"/>
          <w:sz w:val="16"/>
        </w:rPr>
        <w:t>— Gabriel Glickman is a nonresident associate fellow at the Begin-Sadat Center for Strategic Studies, Bar-</w:t>
      </w:r>
      <w:proofErr w:type="spellStart"/>
      <w:r w:rsidRPr="007672AD">
        <w:rPr>
          <w:rFonts w:ascii="Cambria" w:hAnsi="Cambria"/>
          <w:sz w:val="16"/>
        </w:rPr>
        <w:t>Ilan</w:t>
      </w:r>
      <w:proofErr w:type="spellEnd"/>
      <w:r w:rsidRPr="007672AD">
        <w:rPr>
          <w:rFonts w:ascii="Cambria" w:hAnsi="Cambria"/>
          <w:sz w:val="16"/>
        </w:rPr>
        <w:t xml:space="preserve"> University. (2-12-2018; "Back to the Future: The Potential of Great-Power Conflict;" </w:t>
      </w:r>
      <w:r w:rsidRPr="007672AD">
        <w:rPr>
          <w:rFonts w:ascii="Cambria" w:hAnsi="Cambria"/>
          <w:i/>
          <w:iCs/>
          <w:sz w:val="16"/>
        </w:rPr>
        <w:t>National Interest</w:t>
      </w:r>
      <w:r w:rsidRPr="007672AD">
        <w:rPr>
          <w:rFonts w:ascii="Cambria" w:hAnsi="Cambria"/>
          <w:sz w:val="16"/>
        </w:rPr>
        <w:t>; https://nationalinterest.org/feature/back-the-future-the-potential-great-power-conflict-24464; //</w:t>
      </w:r>
      <w:proofErr w:type="spellStart"/>
      <w:r w:rsidRPr="007672AD">
        <w:rPr>
          <w:rFonts w:ascii="Cambria" w:hAnsi="Cambria"/>
          <w:sz w:val="16"/>
        </w:rPr>
        <w:t>GrRv</w:t>
      </w:r>
      <w:proofErr w:type="spellEnd"/>
      <w:r w:rsidRPr="007672AD">
        <w:rPr>
          <w:rFonts w:ascii="Cambria" w:hAnsi="Cambria"/>
          <w:sz w:val="16"/>
        </w:rPr>
        <w:t>)</w:t>
      </w:r>
    </w:p>
    <w:p w14:paraId="0CB34FDC" w14:textId="77777777" w:rsidR="008139E8" w:rsidRPr="007672AD" w:rsidRDefault="008139E8" w:rsidP="008139E8">
      <w:pPr>
        <w:rPr>
          <w:rStyle w:val="Emphasis"/>
          <w:rFonts w:ascii="Cambria" w:hAnsi="Cambria"/>
        </w:rPr>
      </w:pPr>
      <w:r w:rsidRPr="007672AD">
        <w:rPr>
          <w:rFonts w:ascii="Cambria" w:hAnsi="Cambria"/>
          <w:sz w:val="16"/>
        </w:rPr>
        <w:t xml:space="preserve">What does the DOD mean by “order?” In the field of international relations, the terms “revisionist state” and “status-quo state” are used to describe, respectively, countries that seek to change the current international system and those that uphold it. In the twentieth and twenty-first centuries, </w:t>
      </w:r>
      <w:r w:rsidRPr="007672AD">
        <w:rPr>
          <w:rStyle w:val="StyleUnderline"/>
          <w:rFonts w:ascii="Cambria" w:hAnsi="Cambria"/>
        </w:rPr>
        <w:t xml:space="preserve">the international system has been defined by </w:t>
      </w:r>
      <w:r w:rsidRPr="007672AD">
        <w:rPr>
          <w:rStyle w:val="Emphasis"/>
          <w:rFonts w:ascii="Cambria" w:hAnsi="Cambria"/>
        </w:rPr>
        <w:t>American hegemony</w:t>
      </w:r>
      <w:r w:rsidRPr="007672AD">
        <w:rPr>
          <w:rStyle w:val="StyleUnderline"/>
          <w:rFonts w:ascii="Cambria" w:hAnsi="Cambria"/>
        </w:rPr>
        <w:t xml:space="preserve"> and the </w:t>
      </w:r>
      <w:r w:rsidRPr="007672AD">
        <w:rPr>
          <w:rStyle w:val="Emphasis"/>
          <w:rFonts w:ascii="Cambria" w:hAnsi="Cambria"/>
        </w:rPr>
        <w:t>spread</w:t>
      </w:r>
      <w:r w:rsidRPr="007672AD">
        <w:rPr>
          <w:rStyle w:val="StyleUnderline"/>
          <w:rFonts w:ascii="Cambria" w:hAnsi="Cambria"/>
        </w:rPr>
        <w:t xml:space="preserve"> of</w:t>
      </w:r>
      <w:r w:rsidRPr="007672AD">
        <w:rPr>
          <w:rFonts w:ascii="Cambria" w:hAnsi="Cambria"/>
          <w:sz w:val="16"/>
        </w:rPr>
        <w:t xml:space="preserve"> Western liberal </w:t>
      </w:r>
      <w:r w:rsidRPr="007672AD">
        <w:rPr>
          <w:rStyle w:val="Emphasis"/>
          <w:rFonts w:ascii="Cambria" w:hAnsi="Cambria"/>
        </w:rPr>
        <w:t>democracy</w:t>
      </w:r>
      <w:r w:rsidRPr="007672AD">
        <w:rPr>
          <w:rFonts w:ascii="Cambria" w:hAnsi="Cambria"/>
          <w:sz w:val="16"/>
        </w:rPr>
        <w:t xml:space="preserve"> rather than its challengers—notably, fascism and socialism. </w:t>
      </w:r>
      <w:r w:rsidRPr="007672AD">
        <w:rPr>
          <w:rStyle w:val="StyleUnderline"/>
          <w:rFonts w:ascii="Cambria" w:hAnsi="Cambria"/>
        </w:rPr>
        <w:t>This is</w:t>
      </w:r>
      <w:r w:rsidRPr="007672AD">
        <w:rPr>
          <w:rFonts w:ascii="Cambria" w:hAnsi="Cambria"/>
          <w:sz w:val="16"/>
        </w:rPr>
        <w:t xml:space="preserve"> commonly referred to as </w:t>
      </w:r>
      <w:r w:rsidRPr="007672AD">
        <w:rPr>
          <w:rStyle w:val="StyleUnderline"/>
          <w:rFonts w:ascii="Cambria" w:hAnsi="Cambria"/>
        </w:rPr>
        <w:t xml:space="preserve">the </w:t>
      </w:r>
      <w:r w:rsidRPr="007672AD">
        <w:rPr>
          <w:rStyle w:val="Emphasis"/>
          <w:rFonts w:ascii="Cambria" w:hAnsi="Cambria"/>
        </w:rPr>
        <w:t>liberal world order.</w:t>
      </w:r>
    </w:p>
    <w:p w14:paraId="560B56E7" w14:textId="77777777" w:rsidR="008139E8" w:rsidRPr="007672AD" w:rsidRDefault="008139E8" w:rsidP="008139E8">
      <w:pPr>
        <w:rPr>
          <w:rFonts w:ascii="Cambria" w:hAnsi="Cambria"/>
          <w:sz w:val="16"/>
        </w:rPr>
      </w:pPr>
      <w:r w:rsidRPr="007672AD">
        <w:rPr>
          <w:rFonts w:ascii="Cambria" w:hAnsi="Cambria"/>
          <w:sz w:val="16"/>
        </w:rPr>
        <w:t xml:space="preserve">Under that world order, </w:t>
      </w:r>
      <w:r w:rsidRPr="007672AD">
        <w:rPr>
          <w:rStyle w:val="StyleUnderline"/>
          <w:rFonts w:ascii="Cambria" w:hAnsi="Cambria"/>
        </w:rPr>
        <w:t>the United States</w:t>
      </w:r>
      <w:r w:rsidRPr="007672AD">
        <w:rPr>
          <w:rFonts w:ascii="Cambria" w:hAnsi="Cambria"/>
          <w:sz w:val="16"/>
        </w:rPr>
        <w:t xml:space="preserve"> is the most powerful country in the world. It often intervenes in international conflicts at a high cost, thus </w:t>
      </w:r>
      <w:r w:rsidRPr="007672AD">
        <w:rPr>
          <w:rStyle w:val="StyleUnderline"/>
          <w:rFonts w:ascii="Cambria" w:hAnsi="Cambria"/>
        </w:rPr>
        <w:t>keep</w:t>
      </w:r>
      <w:r w:rsidRPr="007672AD">
        <w:rPr>
          <w:rFonts w:ascii="Cambria" w:hAnsi="Cambria"/>
          <w:sz w:val="16"/>
        </w:rPr>
        <w:t xml:space="preserve">ing </w:t>
      </w:r>
      <w:r w:rsidRPr="007672AD">
        <w:rPr>
          <w:rStyle w:val="Emphasis"/>
          <w:rFonts w:ascii="Cambria" w:hAnsi="Cambria"/>
        </w:rPr>
        <w:t>dissatisfied nations</w:t>
      </w:r>
      <w:r w:rsidRPr="007672AD">
        <w:rPr>
          <w:rStyle w:val="StyleUnderline"/>
          <w:rFonts w:ascii="Cambria" w:hAnsi="Cambria"/>
        </w:rPr>
        <w:t xml:space="preserve"> from </w:t>
      </w:r>
      <w:r w:rsidRPr="007672AD">
        <w:rPr>
          <w:rStyle w:val="Emphasis"/>
          <w:rFonts w:ascii="Cambria" w:hAnsi="Cambria"/>
        </w:rPr>
        <w:t>overturning the system</w:t>
      </w:r>
      <w:r w:rsidRPr="007672AD">
        <w:rPr>
          <w:rFonts w:ascii="Cambria" w:hAnsi="Cambria"/>
          <w:sz w:val="16"/>
        </w:rPr>
        <w:t>. The NDS, however, refers to a recent shift in the current world order with an observation that, “</w:t>
      </w:r>
      <w:r w:rsidRPr="007672AD">
        <w:rPr>
          <w:rStyle w:val="StyleUnderline"/>
          <w:rFonts w:ascii="Cambria" w:hAnsi="Cambria"/>
        </w:rPr>
        <w:t xml:space="preserve">We are facing </w:t>
      </w:r>
      <w:r w:rsidRPr="007672AD">
        <w:rPr>
          <w:rStyle w:val="Emphasis"/>
          <w:rFonts w:ascii="Cambria" w:hAnsi="Cambria"/>
        </w:rPr>
        <w:t>global disorder</w:t>
      </w:r>
      <w:r w:rsidRPr="007672AD">
        <w:rPr>
          <w:rStyle w:val="StyleUnderline"/>
          <w:rFonts w:ascii="Cambria" w:hAnsi="Cambria"/>
        </w:rPr>
        <w:t xml:space="preserve">, characterized by </w:t>
      </w:r>
      <w:r w:rsidRPr="007672AD">
        <w:rPr>
          <w:rStyle w:val="Emphasis"/>
          <w:rFonts w:ascii="Cambria" w:hAnsi="Cambria"/>
        </w:rPr>
        <w:t>decline</w:t>
      </w:r>
      <w:r w:rsidRPr="007672AD">
        <w:rPr>
          <w:rStyle w:val="StyleUnderline"/>
          <w:rFonts w:ascii="Cambria" w:hAnsi="Cambria"/>
        </w:rPr>
        <w:t xml:space="preserve"> in the</w:t>
      </w:r>
      <w:r w:rsidRPr="007672AD">
        <w:rPr>
          <w:rFonts w:ascii="Cambria" w:hAnsi="Cambria"/>
          <w:sz w:val="16"/>
        </w:rPr>
        <w:t xml:space="preserve"> long-standing rules-based </w:t>
      </w:r>
      <w:r w:rsidRPr="007672AD">
        <w:rPr>
          <w:rStyle w:val="StyleUnderline"/>
          <w:rFonts w:ascii="Cambria" w:hAnsi="Cambria"/>
        </w:rPr>
        <w:t>international order</w:t>
      </w:r>
      <w:r w:rsidRPr="007672AD">
        <w:rPr>
          <w:rFonts w:ascii="Cambria" w:hAnsi="Cambria"/>
          <w:sz w:val="16"/>
        </w:rPr>
        <w:t>.”</w:t>
      </w:r>
    </w:p>
    <w:p w14:paraId="0C11CDAA" w14:textId="77777777" w:rsidR="008139E8" w:rsidRPr="007672AD" w:rsidRDefault="008139E8" w:rsidP="008139E8">
      <w:pPr>
        <w:rPr>
          <w:rFonts w:ascii="Cambria" w:hAnsi="Cambria"/>
          <w:sz w:val="16"/>
        </w:rPr>
      </w:pPr>
      <w:r w:rsidRPr="007672AD">
        <w:rPr>
          <w:rFonts w:ascii="Cambria" w:hAnsi="Cambria"/>
          <w:sz w:val="16"/>
        </w:rPr>
        <w:t xml:space="preserve">The basis for that observation is the argument that the United States under the Obama administration took a brief, but arguably consequential, step back from the job of world-order maintenance. As proof of this, foreign-policy pundits often refer to Obama’s favorite quote (which he got from Martin Luther King Jr., who in turn got it from a nineteenth-century clergyman named Theodore Parker): </w:t>
      </w:r>
      <w:r w:rsidRPr="007672AD">
        <w:rPr>
          <w:rFonts w:ascii="Cambria" w:hAnsi="Cambria"/>
          <w:sz w:val="16"/>
        </w:rPr>
        <w:lastRenderedPageBreak/>
        <w:t>“[T]</w:t>
      </w:r>
      <w:proofErr w:type="gramStart"/>
      <w:r w:rsidRPr="007672AD">
        <w:rPr>
          <w:rFonts w:ascii="Cambria" w:hAnsi="Cambria"/>
          <w:sz w:val="16"/>
        </w:rPr>
        <w:t>he</w:t>
      </w:r>
      <w:proofErr w:type="gramEnd"/>
      <w:r w:rsidRPr="007672AD">
        <w:rPr>
          <w:rFonts w:ascii="Cambria" w:hAnsi="Cambria"/>
          <w:sz w:val="16"/>
        </w:rPr>
        <w:t xml:space="preserve"> arc of the moral universe is long, but it bends toward justice.” The implication of this quote is that history is ultimately on the side of good rather than evil (e.g., dictatorships), and therefore the United States needn’t concern itself with great power competition or world order strategy. Critics point out that the president’s faith in that sentiment was put to poor use, however, because it led him to apologize for American power and to enact </w:t>
      </w:r>
      <w:r w:rsidRPr="007672AD">
        <w:rPr>
          <w:rStyle w:val="StyleUnderline"/>
          <w:rFonts w:ascii="Cambria" w:hAnsi="Cambria"/>
        </w:rPr>
        <w:t xml:space="preserve">a more </w:t>
      </w:r>
      <w:r w:rsidRPr="007672AD">
        <w:rPr>
          <w:rStyle w:val="Emphasis"/>
          <w:rFonts w:ascii="Cambria" w:hAnsi="Cambria"/>
        </w:rPr>
        <w:t>restrained foreign policy</w:t>
      </w:r>
      <w:r w:rsidRPr="007672AD">
        <w:rPr>
          <w:rStyle w:val="StyleUnderline"/>
          <w:rFonts w:ascii="Cambria" w:hAnsi="Cambria"/>
        </w:rPr>
        <w:t xml:space="preserve"> that in turn allowed </w:t>
      </w:r>
      <w:r w:rsidRPr="007672AD">
        <w:rPr>
          <w:rStyle w:val="Emphasis"/>
          <w:rFonts w:ascii="Cambria" w:hAnsi="Cambria"/>
        </w:rPr>
        <w:t>revisionist states</w:t>
      </w:r>
      <w:r w:rsidRPr="007672AD">
        <w:rPr>
          <w:rStyle w:val="StyleUnderline"/>
          <w:rFonts w:ascii="Cambria" w:hAnsi="Cambria"/>
        </w:rPr>
        <w:t xml:space="preserve"> like Russia, China and Iran to </w:t>
      </w:r>
      <w:r w:rsidRPr="007672AD">
        <w:rPr>
          <w:rStyle w:val="Emphasis"/>
          <w:rFonts w:ascii="Cambria" w:hAnsi="Cambria"/>
        </w:rPr>
        <w:t>flourish</w:t>
      </w:r>
      <w:r w:rsidRPr="007672AD">
        <w:rPr>
          <w:rStyle w:val="StyleUnderline"/>
          <w:rFonts w:ascii="Cambria" w:hAnsi="Cambria"/>
        </w:rPr>
        <w:t xml:space="preserve"> at the expense of their respective regions’ security</w:t>
      </w:r>
      <w:r w:rsidRPr="007672AD">
        <w:rPr>
          <w:rFonts w:ascii="Cambria" w:hAnsi="Cambria"/>
          <w:sz w:val="16"/>
        </w:rPr>
        <w:t>. As Charles Krauthammer harshly wrote in the final months of the administration: “</w:t>
      </w:r>
      <w:r w:rsidRPr="007672AD">
        <w:rPr>
          <w:rStyle w:val="StyleUnderline"/>
          <w:rFonts w:ascii="Cambria" w:hAnsi="Cambria"/>
        </w:rPr>
        <w:t>The</w:t>
      </w:r>
      <w:r w:rsidRPr="007672AD">
        <w:rPr>
          <w:rFonts w:ascii="Cambria" w:hAnsi="Cambria"/>
          <w:sz w:val="16"/>
        </w:rPr>
        <w:t xml:space="preserve"> consequent </w:t>
      </w:r>
      <w:r w:rsidRPr="007672AD">
        <w:rPr>
          <w:rStyle w:val="Emphasis"/>
          <w:rFonts w:ascii="Cambria" w:hAnsi="Cambria"/>
        </w:rPr>
        <w:t>withdrawal of American power</w:t>
      </w:r>
      <w:r w:rsidRPr="007672AD">
        <w:rPr>
          <w:rFonts w:ascii="Cambria" w:hAnsi="Cambria"/>
          <w:sz w:val="16"/>
        </w:rPr>
        <w:t xml:space="preserve"> … </w:t>
      </w:r>
      <w:r w:rsidRPr="007672AD">
        <w:rPr>
          <w:rStyle w:val="StyleUnderline"/>
          <w:rFonts w:ascii="Cambria" w:hAnsi="Cambria"/>
        </w:rPr>
        <w:t>has yielded</w:t>
      </w:r>
      <w:r w:rsidRPr="007672AD">
        <w:rPr>
          <w:rFonts w:ascii="Cambria" w:hAnsi="Cambria"/>
          <w:sz w:val="16"/>
        </w:rPr>
        <w:t xml:space="preserve"> nothing but </w:t>
      </w:r>
      <w:r w:rsidRPr="007672AD">
        <w:rPr>
          <w:rStyle w:val="Emphasis"/>
          <w:rFonts w:ascii="Cambria" w:hAnsi="Cambria"/>
        </w:rPr>
        <w:t>geopolitical chaos</w:t>
      </w:r>
      <w:r w:rsidRPr="007672AD">
        <w:rPr>
          <w:rStyle w:val="StyleUnderline"/>
          <w:rFonts w:ascii="Cambria" w:hAnsi="Cambria"/>
        </w:rPr>
        <w:t xml:space="preserve"> and </w:t>
      </w:r>
      <w:r w:rsidRPr="007672AD">
        <w:rPr>
          <w:rStyle w:val="Emphasis"/>
          <w:rFonts w:ascii="Cambria" w:hAnsi="Cambria"/>
        </w:rPr>
        <w:t>immense human suffering</w:t>
      </w:r>
      <w:r w:rsidRPr="007672AD">
        <w:rPr>
          <w:rFonts w:ascii="Cambria" w:hAnsi="Cambria"/>
          <w:sz w:val="16"/>
        </w:rPr>
        <w:t>. (See Syria.).”</w:t>
      </w:r>
    </w:p>
    <w:p w14:paraId="220B9BE5" w14:textId="77777777" w:rsidR="008139E8" w:rsidRPr="007672AD" w:rsidRDefault="008139E8" w:rsidP="008139E8">
      <w:pPr>
        <w:rPr>
          <w:rFonts w:ascii="Cambria" w:hAnsi="Cambria"/>
          <w:sz w:val="16"/>
        </w:rPr>
      </w:pPr>
      <w:r w:rsidRPr="007672AD">
        <w:rPr>
          <w:rFonts w:ascii="Cambria" w:hAnsi="Cambria"/>
          <w:sz w:val="16"/>
        </w:rPr>
        <w:t xml:space="preserve">And that's not exactly a partisan argument either. In addition to conservative critics like Krauthammer, left-leaning foreign policy scholars, like </w:t>
      </w:r>
      <w:proofErr w:type="spellStart"/>
      <w:r w:rsidRPr="007672AD">
        <w:rPr>
          <w:rFonts w:ascii="Cambria" w:hAnsi="Cambria"/>
          <w:sz w:val="16"/>
        </w:rPr>
        <w:t>Shadi</w:t>
      </w:r>
      <w:proofErr w:type="spellEnd"/>
      <w:r w:rsidRPr="007672AD">
        <w:rPr>
          <w:rFonts w:ascii="Cambria" w:hAnsi="Cambria"/>
          <w:sz w:val="16"/>
        </w:rPr>
        <w:t xml:space="preserve"> Hamid of the Brookings Institute, also have been critical of the results of the Obama administration's well-intentioned foreign policy.</w:t>
      </w:r>
    </w:p>
    <w:p w14:paraId="32686F51" w14:textId="77777777" w:rsidR="008139E8" w:rsidRPr="007672AD" w:rsidRDefault="008139E8" w:rsidP="008139E8">
      <w:pPr>
        <w:rPr>
          <w:rFonts w:ascii="Cambria" w:hAnsi="Cambria"/>
          <w:sz w:val="16"/>
        </w:rPr>
      </w:pPr>
      <w:r w:rsidRPr="007672AD">
        <w:rPr>
          <w:rFonts w:ascii="Cambria" w:hAnsi="Cambria"/>
          <w:sz w:val="16"/>
        </w:rPr>
        <w:t>The NDS promises to reverse the “arc of history” approach to security policy with a three-tiered approach that prioritizes the “revisionist powers” of China and Russia, then “rogue regimes” like Iran and North Korea, and finally “nonstate actors” such as ISIS.</w:t>
      </w:r>
    </w:p>
    <w:p w14:paraId="6B834912" w14:textId="77777777" w:rsidR="008139E8" w:rsidRPr="007672AD" w:rsidRDefault="008139E8" w:rsidP="008139E8">
      <w:pPr>
        <w:rPr>
          <w:rFonts w:ascii="Cambria" w:hAnsi="Cambria"/>
          <w:sz w:val="16"/>
        </w:rPr>
      </w:pPr>
      <w:r w:rsidRPr="007672AD">
        <w:rPr>
          <w:rFonts w:ascii="Cambria" w:hAnsi="Cambria"/>
          <w:sz w:val="16"/>
        </w:rPr>
        <w:t xml:space="preserve">Of course, this new approach may alleviate serious concerns about the NSS—including my own—that the United States government no longer cares about global security. But policy will only follow well-written sentiment if President Trump himself can accept that </w:t>
      </w:r>
      <w:r w:rsidRPr="007672AD">
        <w:rPr>
          <w:rStyle w:val="StyleUnderline"/>
          <w:rFonts w:ascii="Cambria" w:hAnsi="Cambria"/>
        </w:rPr>
        <w:t xml:space="preserve">America is the </w:t>
      </w:r>
      <w:r w:rsidRPr="007672AD">
        <w:rPr>
          <w:rStyle w:val="Emphasis"/>
          <w:rFonts w:ascii="Cambria" w:hAnsi="Cambria"/>
        </w:rPr>
        <w:t>glue</w:t>
      </w:r>
      <w:r w:rsidRPr="007672AD">
        <w:rPr>
          <w:rStyle w:val="StyleUnderline"/>
          <w:rFonts w:ascii="Cambria" w:hAnsi="Cambria"/>
        </w:rPr>
        <w:t xml:space="preserve"> holding together an </w:t>
      </w:r>
      <w:r w:rsidRPr="007672AD">
        <w:rPr>
          <w:rStyle w:val="Emphasis"/>
          <w:rFonts w:ascii="Cambria" w:hAnsi="Cambria"/>
        </w:rPr>
        <w:t>entire world order</w:t>
      </w:r>
      <w:r w:rsidRPr="007672AD">
        <w:rPr>
          <w:rFonts w:ascii="Cambria" w:hAnsi="Cambria"/>
          <w:sz w:val="16"/>
        </w:rPr>
        <w:t>.</w:t>
      </w:r>
    </w:p>
    <w:p w14:paraId="26971ECB" w14:textId="77777777" w:rsidR="008139E8" w:rsidRPr="007672AD" w:rsidRDefault="008139E8" w:rsidP="008139E8">
      <w:pPr>
        <w:rPr>
          <w:rFonts w:ascii="Cambria" w:hAnsi="Cambria"/>
          <w:sz w:val="16"/>
        </w:rPr>
      </w:pPr>
      <w:r w:rsidRPr="007672AD">
        <w:rPr>
          <w:rStyle w:val="StyleUnderline"/>
          <w:rFonts w:ascii="Cambria" w:hAnsi="Cambria"/>
        </w:rPr>
        <w:t xml:space="preserve">With China </w:t>
      </w:r>
      <w:r w:rsidRPr="007672AD">
        <w:rPr>
          <w:rStyle w:val="Emphasis"/>
          <w:rFonts w:ascii="Cambria" w:hAnsi="Cambria"/>
        </w:rPr>
        <w:t>now poised</w:t>
      </w:r>
      <w:r w:rsidRPr="007672AD">
        <w:rPr>
          <w:rStyle w:val="StyleUnderline"/>
          <w:rFonts w:ascii="Cambria" w:hAnsi="Cambria"/>
        </w:rPr>
        <w:t xml:space="preserve"> to </w:t>
      </w:r>
      <w:r w:rsidRPr="007672AD">
        <w:rPr>
          <w:rStyle w:val="Emphasis"/>
          <w:rFonts w:ascii="Cambria" w:hAnsi="Cambria"/>
        </w:rPr>
        <w:t>reclaim its previous spot</w:t>
      </w:r>
      <w:r w:rsidRPr="007672AD">
        <w:rPr>
          <w:rStyle w:val="StyleUnderline"/>
          <w:rFonts w:ascii="Cambria" w:hAnsi="Cambria"/>
        </w:rPr>
        <w:t xml:space="preserve"> in world history as a global hegemon, the proverbial clock is turning back</w:t>
      </w:r>
      <w:r w:rsidRPr="007672AD">
        <w:rPr>
          <w:rFonts w:ascii="Cambria" w:hAnsi="Cambria"/>
          <w:sz w:val="16"/>
        </w:rPr>
        <w:t>. And that appears to be the reason why the DOD is serious about America being in the business of world order maintenance. As stated in the NDS: “Inter-state strategic competition, not terrorism, is now the primary concern in U.S. national security.”</w:t>
      </w:r>
    </w:p>
    <w:p w14:paraId="0E8510EA" w14:textId="77777777" w:rsidR="008139E8" w:rsidRPr="007672AD" w:rsidRDefault="008139E8" w:rsidP="008139E8">
      <w:pPr>
        <w:rPr>
          <w:rFonts w:ascii="Cambria" w:hAnsi="Cambria"/>
          <w:b/>
          <w:iCs/>
          <w:u w:val="single"/>
        </w:rPr>
      </w:pPr>
      <w:r w:rsidRPr="007672AD">
        <w:rPr>
          <w:rFonts w:ascii="Cambria" w:hAnsi="Cambria"/>
          <w:sz w:val="16"/>
        </w:rPr>
        <w:t xml:space="preserve">Indeed, </w:t>
      </w:r>
      <w:r w:rsidRPr="007672AD">
        <w:rPr>
          <w:rStyle w:val="StyleUnderline"/>
          <w:rFonts w:ascii="Cambria" w:hAnsi="Cambria"/>
        </w:rPr>
        <w:t xml:space="preserve">China already has a </w:t>
      </w:r>
      <w:r w:rsidRPr="007672AD">
        <w:rPr>
          <w:rStyle w:val="Emphasis"/>
          <w:rFonts w:ascii="Cambria" w:hAnsi="Cambria"/>
        </w:rPr>
        <w:t>strong economy</w:t>
      </w:r>
      <w:r w:rsidRPr="007672AD">
        <w:rPr>
          <w:rStyle w:val="StyleUnderline"/>
          <w:rFonts w:ascii="Cambria" w:hAnsi="Cambria"/>
        </w:rPr>
        <w:t xml:space="preserve">. It represents almost </w:t>
      </w:r>
      <w:r w:rsidRPr="007672AD">
        <w:rPr>
          <w:rStyle w:val="Emphasis"/>
          <w:rFonts w:ascii="Cambria" w:hAnsi="Cambria"/>
        </w:rPr>
        <w:t>15 percent</w:t>
      </w:r>
      <w:r w:rsidRPr="007672AD">
        <w:rPr>
          <w:rStyle w:val="StyleUnderline"/>
          <w:rFonts w:ascii="Cambria" w:hAnsi="Cambria"/>
        </w:rPr>
        <w:t xml:space="preserve"> of the </w:t>
      </w:r>
      <w:r w:rsidRPr="007672AD">
        <w:rPr>
          <w:rStyle w:val="Emphasis"/>
          <w:rFonts w:ascii="Cambria" w:hAnsi="Cambria"/>
        </w:rPr>
        <w:t>global GDP</w:t>
      </w:r>
      <w:r w:rsidRPr="007672AD">
        <w:rPr>
          <w:rFonts w:ascii="Cambria" w:hAnsi="Cambria"/>
          <w:sz w:val="16"/>
        </w:rPr>
        <w:t xml:space="preserve"> to America’s roughly 24 percent. But, to put that in a slightly different perspective, China has grown astronomically in the last decade to overtake Japan as the second largest global economy. </w:t>
      </w:r>
      <w:r w:rsidRPr="007672AD">
        <w:rPr>
          <w:rStyle w:val="StyleUnderline"/>
          <w:rFonts w:ascii="Cambria" w:hAnsi="Cambria"/>
        </w:rPr>
        <w:t xml:space="preserve">Thus, there is a real possibility that in the near future </w:t>
      </w:r>
      <w:r w:rsidRPr="007672AD">
        <w:rPr>
          <w:rFonts w:ascii="Cambria" w:hAnsi="Cambria"/>
          <w:sz w:val="16"/>
        </w:rPr>
        <w:t xml:space="preserve">(likely decades) </w:t>
      </w:r>
      <w:r w:rsidRPr="007672AD">
        <w:rPr>
          <w:rStyle w:val="StyleUnderline"/>
          <w:rFonts w:ascii="Cambria" w:hAnsi="Cambria"/>
        </w:rPr>
        <w:t xml:space="preserve">it may be able to surpass even the United States and then harness its capital to develop </w:t>
      </w:r>
      <w:r w:rsidRPr="007672AD">
        <w:rPr>
          <w:rStyle w:val="Emphasis"/>
          <w:rFonts w:ascii="Cambria" w:hAnsi="Cambria"/>
        </w:rPr>
        <w:t>superior military technology</w:t>
      </w:r>
      <w:r w:rsidRPr="007672AD">
        <w:rPr>
          <w:rFonts w:ascii="Cambria" w:hAnsi="Cambria"/>
          <w:sz w:val="16"/>
        </w:rPr>
        <w:t xml:space="preserve">. </w:t>
      </w:r>
      <w:r w:rsidRPr="007672AD">
        <w:rPr>
          <w:rStyle w:val="StyleUnderline"/>
          <w:rFonts w:ascii="Cambria" w:hAnsi="Cambria"/>
        </w:rPr>
        <w:t xml:space="preserve">At </w:t>
      </w:r>
      <w:r w:rsidRPr="007672AD">
        <w:rPr>
          <w:rStyle w:val="Emphasis"/>
          <w:rFonts w:ascii="Cambria" w:hAnsi="Cambria"/>
        </w:rPr>
        <w:t>that point,</w:t>
      </w:r>
      <w:r w:rsidRPr="007672AD">
        <w:rPr>
          <w:rStyle w:val="StyleUnderline"/>
          <w:rFonts w:ascii="Cambria" w:hAnsi="Cambria"/>
        </w:rPr>
        <w:t xml:space="preserve"> China would be capable of </w:t>
      </w:r>
      <w:r w:rsidRPr="007672AD">
        <w:rPr>
          <w:rStyle w:val="Emphasis"/>
          <w:rFonts w:ascii="Cambria" w:hAnsi="Cambria"/>
        </w:rPr>
        <w:t>overthrowing the current international system.</w:t>
      </w:r>
    </w:p>
    <w:p w14:paraId="21E69935" w14:textId="77777777" w:rsidR="008139E8" w:rsidRPr="00CA6D7A" w:rsidRDefault="008139E8" w:rsidP="008139E8">
      <w:pPr>
        <w:rPr>
          <w:rStyle w:val="StyleUnderline"/>
          <w:rFonts w:ascii="Cambria" w:hAnsi="Cambria"/>
        </w:rPr>
      </w:pPr>
      <w:r w:rsidRPr="007672AD">
        <w:rPr>
          <w:rStyle w:val="StyleUnderline"/>
          <w:rFonts w:ascii="Cambria" w:hAnsi="Cambria"/>
        </w:rPr>
        <w:t xml:space="preserve">The world has </w:t>
      </w:r>
      <w:r w:rsidRPr="007672AD">
        <w:rPr>
          <w:rStyle w:val="Emphasis"/>
          <w:rFonts w:ascii="Cambria" w:hAnsi="Cambria"/>
        </w:rPr>
        <w:t>not seen global conflict</w:t>
      </w:r>
      <w:r w:rsidRPr="007672AD">
        <w:rPr>
          <w:rFonts w:ascii="Cambria" w:hAnsi="Cambria"/>
          <w:sz w:val="16"/>
        </w:rPr>
        <w:t xml:space="preserve"> the likes of World War I and II </w:t>
      </w:r>
      <w:r w:rsidRPr="007672AD">
        <w:rPr>
          <w:rStyle w:val="StyleUnderline"/>
          <w:rFonts w:ascii="Cambria" w:hAnsi="Cambria"/>
        </w:rPr>
        <w:t xml:space="preserve">since the United States became the </w:t>
      </w:r>
      <w:r w:rsidRPr="007672AD">
        <w:rPr>
          <w:rStyle w:val="Emphasis"/>
          <w:rFonts w:ascii="Cambria" w:hAnsi="Cambria"/>
        </w:rPr>
        <w:t>dominant power</w:t>
      </w:r>
      <w:r w:rsidRPr="007672AD">
        <w:rPr>
          <w:rFonts w:ascii="Cambria" w:hAnsi="Cambria"/>
          <w:sz w:val="16"/>
        </w:rPr>
        <w:t xml:space="preserve">. Nor, for that matter, has it seen a recurrence of the great power conflicts of the eighteenth and nineteenth centuries. As the new defense strategy implies, </w:t>
      </w:r>
      <w:r w:rsidRPr="007672AD">
        <w:rPr>
          <w:rStyle w:val="StyleUnderline"/>
          <w:rFonts w:ascii="Cambria" w:hAnsi="Cambria"/>
        </w:rPr>
        <w:t xml:space="preserve">take </w:t>
      </w:r>
      <w:r w:rsidRPr="007672AD">
        <w:rPr>
          <w:rStyle w:val="Emphasis"/>
          <w:rFonts w:ascii="Cambria" w:hAnsi="Cambria"/>
        </w:rPr>
        <w:t>U.S. hegemony</w:t>
      </w:r>
      <w:r w:rsidRPr="007672AD">
        <w:rPr>
          <w:rStyle w:val="StyleUnderline"/>
          <w:rFonts w:ascii="Cambria" w:hAnsi="Cambria"/>
        </w:rPr>
        <w:t xml:space="preserve"> out of that equation and </w:t>
      </w:r>
      <w:r w:rsidRPr="007672AD">
        <w:rPr>
          <w:rStyle w:val="Emphasis"/>
          <w:rFonts w:ascii="Cambria" w:hAnsi="Cambria"/>
        </w:rPr>
        <w:t xml:space="preserve">great powers </w:t>
      </w:r>
      <w:r w:rsidRPr="007672AD">
        <w:rPr>
          <w:rStyle w:val="StyleUnderline"/>
          <w:rFonts w:ascii="Cambria" w:hAnsi="Cambria"/>
        </w:rPr>
        <w:t xml:space="preserve">may </w:t>
      </w:r>
      <w:r w:rsidRPr="007672AD">
        <w:rPr>
          <w:rStyle w:val="Emphasis"/>
          <w:rFonts w:ascii="Cambria" w:hAnsi="Cambria"/>
        </w:rPr>
        <w:t>clash once again</w:t>
      </w:r>
      <w:r w:rsidRPr="007672AD">
        <w:rPr>
          <w:rStyle w:val="StyleUnderline"/>
          <w:rFonts w:ascii="Cambria" w:hAnsi="Cambria"/>
        </w:rPr>
        <w:t xml:space="preserve"> to the detriment of a cherished world order.</w:t>
      </w:r>
    </w:p>
    <w:p w14:paraId="26904293" w14:textId="77777777" w:rsidR="008139E8" w:rsidRDefault="008139E8" w:rsidP="008139E8"/>
    <w:p w14:paraId="0756BD59" w14:textId="77777777" w:rsidR="008139E8" w:rsidRDefault="008139E8" w:rsidP="008139E8"/>
    <w:p w14:paraId="25AABECC" w14:textId="687B40DF" w:rsidR="008139E8" w:rsidRDefault="008139E8" w:rsidP="008139E8">
      <w:pPr>
        <w:pStyle w:val="Heading2"/>
      </w:pPr>
      <w:proofErr w:type="spellStart"/>
      <w:r>
        <w:lastRenderedPageBreak/>
        <w:t>Heg</w:t>
      </w:r>
      <w:proofErr w:type="spellEnd"/>
      <w:r>
        <w:t>/LIO Impact</w:t>
      </w:r>
    </w:p>
    <w:p w14:paraId="22666C2E" w14:textId="77777777" w:rsidR="008139E8" w:rsidRDefault="008139E8" w:rsidP="008139E8"/>
    <w:p w14:paraId="799F7FFA" w14:textId="06A8A473" w:rsidR="004B00DA" w:rsidRDefault="004B00DA" w:rsidP="004B00DA">
      <w:pPr>
        <w:pStyle w:val="Heading3"/>
      </w:pPr>
      <w:r>
        <w:lastRenderedPageBreak/>
        <w:t xml:space="preserve">Indo-Pacific Key 2 </w:t>
      </w:r>
      <w:proofErr w:type="spellStart"/>
      <w:r>
        <w:t>Heg</w:t>
      </w:r>
      <w:proofErr w:type="spellEnd"/>
      <w:r w:rsidR="00603334">
        <w:t>/LIO</w:t>
      </w:r>
    </w:p>
    <w:p w14:paraId="76FD81E5" w14:textId="77777777" w:rsidR="004B00DA" w:rsidRPr="00D168A7" w:rsidRDefault="004B00DA" w:rsidP="004B00DA"/>
    <w:p w14:paraId="6AE9EF9E" w14:textId="77777777" w:rsidR="00603334" w:rsidRPr="00603334" w:rsidRDefault="00603334" w:rsidP="00603334">
      <w:pPr>
        <w:pStyle w:val="Heading4"/>
      </w:pPr>
      <w:r>
        <w:t>Indo-Pacific control is vital to maintenance of the liberal international order- must prioritize over all other regions</w:t>
      </w:r>
    </w:p>
    <w:p w14:paraId="2B9A67CD" w14:textId="77777777" w:rsidR="00603334" w:rsidRDefault="00603334" w:rsidP="00603334">
      <w:proofErr w:type="spellStart"/>
      <w:r>
        <w:t>Shihoko</w:t>
      </w:r>
      <w:proofErr w:type="spellEnd"/>
      <w:r>
        <w:t xml:space="preserve"> </w:t>
      </w:r>
      <w:proofErr w:type="spellStart"/>
      <w:r w:rsidRPr="00603334">
        <w:rPr>
          <w:rStyle w:val="Style13ptBold"/>
        </w:rPr>
        <w:t>Goto</w:t>
      </w:r>
      <w:proofErr w:type="spellEnd"/>
      <w:r w:rsidRPr="00603334">
        <w:rPr>
          <w:rStyle w:val="Style13ptBold"/>
        </w:rPr>
        <w:t xml:space="preserve"> et al in 2025</w:t>
      </w:r>
    </w:p>
    <w:p w14:paraId="5D8CF06C" w14:textId="77777777" w:rsidR="00603334" w:rsidRDefault="00603334" w:rsidP="00603334">
      <w:r>
        <w:t xml:space="preserve">Director of the Indo-Pacific Program, Michael </w:t>
      </w:r>
      <w:proofErr w:type="spellStart"/>
      <w:r>
        <w:t>Kugelman,Director</w:t>
      </w:r>
      <w:proofErr w:type="spellEnd"/>
      <w:r>
        <w:t xml:space="preserve"> of the South Asia Institute, Lucas Myers, Senior Associate for Southeast Asia for the Indo-Pacific Program, Kayla </w:t>
      </w:r>
      <w:proofErr w:type="spellStart"/>
      <w:r>
        <w:t>Orta</w:t>
      </w:r>
      <w:proofErr w:type="spellEnd"/>
      <w:r>
        <w:t xml:space="preserve">, Senior Associate for the Hyundai Motor-Korea Foundation Center for Korean History and Public Policy, Troy </w:t>
      </w:r>
      <w:proofErr w:type="spellStart"/>
      <w:r>
        <w:t>Stangarone</w:t>
      </w:r>
      <w:proofErr w:type="spellEnd"/>
      <w:r>
        <w:t xml:space="preserve">, Director of the Hyundai Motor-Korea Foundation Center for Korean History and Public Policy; Hitting the  Reset Button in the Indo-Pacific; Wilson Center; </w:t>
      </w:r>
      <w:hyperlink r:id="rId17" w:history="1">
        <w:r w:rsidRPr="0023105F">
          <w:rPr>
            <w:rStyle w:val="Hyperlink"/>
          </w:rPr>
          <w:t>https://www.wilsoncenter.org/sites/default/files/media/uploads/documents/2025-01_ResetButton.pdf</w:t>
        </w:r>
      </w:hyperlink>
    </w:p>
    <w:p w14:paraId="02F04DFC" w14:textId="77777777" w:rsidR="00603334" w:rsidRPr="00603334" w:rsidRDefault="00603334" w:rsidP="00603334">
      <w:pPr>
        <w:rPr>
          <w:sz w:val="14"/>
        </w:rPr>
      </w:pPr>
      <w:r w:rsidRPr="00603334">
        <w:rPr>
          <w:rStyle w:val="StyleUnderline"/>
        </w:rPr>
        <w:t>The geographic space stretching from India to the Korean</w:t>
      </w:r>
      <w:r w:rsidRPr="00603334">
        <w:rPr>
          <w:sz w:val="14"/>
        </w:rPr>
        <w:t xml:space="preserve"> </w:t>
      </w:r>
      <w:r w:rsidRPr="00603334">
        <w:rPr>
          <w:rStyle w:val="StyleUnderline"/>
        </w:rPr>
        <w:t>Peninsula</w:t>
      </w:r>
      <w:r w:rsidRPr="00603334">
        <w:rPr>
          <w:sz w:val="14"/>
        </w:rPr>
        <w:t xml:space="preserve"> </w:t>
      </w:r>
      <w:r w:rsidRPr="00603334">
        <w:rPr>
          <w:rStyle w:val="StyleUnderline"/>
        </w:rPr>
        <w:t>is</w:t>
      </w:r>
      <w:r w:rsidRPr="00603334">
        <w:rPr>
          <w:sz w:val="14"/>
        </w:rPr>
        <w:t xml:space="preserve"> now </w:t>
      </w:r>
      <w:r w:rsidRPr="00603334">
        <w:rPr>
          <w:rStyle w:val="Emphasis"/>
        </w:rPr>
        <w:t>at the center of world affairs</w:t>
      </w:r>
      <w:r w:rsidRPr="00603334">
        <w:rPr>
          <w:sz w:val="14"/>
        </w:rPr>
        <w:t xml:space="preserve">. </w:t>
      </w:r>
      <w:r w:rsidRPr="00603334">
        <w:rPr>
          <w:rStyle w:val="StyleUnderline"/>
        </w:rPr>
        <w:t>It is here that the contest over the coming decades for leadership of the international system will be decided</w:t>
      </w:r>
      <w:r w:rsidRPr="00603334">
        <w:rPr>
          <w:sz w:val="14"/>
        </w:rPr>
        <w:t xml:space="preserve"> </w:t>
      </w:r>
      <w:r w:rsidRPr="00603334">
        <w:rPr>
          <w:rStyle w:val="StyleUnderline"/>
        </w:rPr>
        <w:t>between two rival coalitions</w:t>
      </w:r>
      <w:r w:rsidRPr="00603334">
        <w:rPr>
          <w:sz w:val="14"/>
        </w:rPr>
        <w:t xml:space="preserve">, </w:t>
      </w:r>
      <w:r w:rsidRPr="00603334">
        <w:rPr>
          <w:rStyle w:val="StyleUnderline"/>
        </w:rPr>
        <w:t>one</w:t>
      </w:r>
      <w:r w:rsidRPr="00603334">
        <w:rPr>
          <w:sz w:val="14"/>
        </w:rPr>
        <w:t xml:space="preserve"> grounded in shared values and institutions, and the other </w:t>
      </w:r>
      <w:r w:rsidRPr="00603334">
        <w:rPr>
          <w:rStyle w:val="Emphasis"/>
        </w:rPr>
        <w:t>bent on overturning the US-led order</w:t>
      </w:r>
      <w:r w:rsidRPr="00603334">
        <w:rPr>
          <w:sz w:val="14"/>
        </w:rPr>
        <w:t xml:space="preserve"> and seeing chaos as opportunity.2 The international system may be increasingly multipolar, but </w:t>
      </w:r>
      <w:r w:rsidRPr="00603334">
        <w:rPr>
          <w:rStyle w:val="StyleUnderline"/>
        </w:rPr>
        <w:t>the two leading rival poles, the U</w:t>
      </w:r>
      <w:r w:rsidRPr="00603334">
        <w:rPr>
          <w:sz w:val="14"/>
        </w:rPr>
        <w:t xml:space="preserve">nited States </w:t>
      </w:r>
      <w:r w:rsidRPr="00603334">
        <w:rPr>
          <w:rStyle w:val="StyleUnderline"/>
        </w:rPr>
        <w:t>and China</w:t>
      </w:r>
      <w:r w:rsidRPr="00603334">
        <w:rPr>
          <w:sz w:val="14"/>
        </w:rPr>
        <w:t xml:space="preserve">, </w:t>
      </w:r>
      <w:r w:rsidRPr="00603334">
        <w:rPr>
          <w:rStyle w:val="StyleUnderline"/>
        </w:rPr>
        <w:t xml:space="preserve">are locked into a decades-long contest for leadership. </w:t>
      </w:r>
      <w:r w:rsidRPr="00603334">
        <w:rPr>
          <w:rStyle w:val="Emphasis"/>
        </w:rPr>
        <w:t>The Indo-Pacific is the most important theater for US interests.</w:t>
      </w:r>
      <w:r w:rsidRPr="00603334">
        <w:rPr>
          <w:sz w:val="14"/>
        </w:rPr>
        <w:t xml:space="preserve"> </w:t>
      </w:r>
      <w:r w:rsidRPr="00603334">
        <w:rPr>
          <w:rStyle w:val="StyleUnderline"/>
        </w:rPr>
        <w:t>The region makes up 60 percent of the world’s GDP,</w:t>
      </w:r>
      <w:r w:rsidRPr="00603334">
        <w:rPr>
          <w:sz w:val="14"/>
        </w:rPr>
        <w:t xml:space="preserve"> and it currently contains three quarters of the world’s population. </w:t>
      </w:r>
      <w:r w:rsidRPr="00603334">
        <w:rPr>
          <w:rStyle w:val="StyleUnderline"/>
        </w:rPr>
        <w:t>By 2050, the Indo-Pacific will contain four of the world’s largest economies</w:t>
      </w:r>
      <w:r w:rsidRPr="00603334">
        <w:rPr>
          <w:sz w:val="14"/>
        </w:rPr>
        <w:t xml:space="preserve">,3 as well as several other fast-growing markets. Perhaps most importantly of all, </w:t>
      </w:r>
      <w:r w:rsidRPr="00603334">
        <w:rPr>
          <w:rStyle w:val="StyleUnderline"/>
        </w:rPr>
        <w:t>the U</w:t>
      </w:r>
      <w:r w:rsidRPr="00603334">
        <w:rPr>
          <w:sz w:val="14"/>
        </w:rPr>
        <w:t xml:space="preserve">nited </w:t>
      </w:r>
      <w:r w:rsidRPr="00603334">
        <w:rPr>
          <w:rStyle w:val="StyleUnderline"/>
        </w:rPr>
        <w:t>S</w:t>
      </w:r>
      <w:r w:rsidRPr="00603334">
        <w:rPr>
          <w:sz w:val="14"/>
        </w:rPr>
        <w:t xml:space="preserve">tates </w:t>
      </w:r>
      <w:r w:rsidRPr="00603334">
        <w:rPr>
          <w:rStyle w:val="StyleUnderline"/>
        </w:rPr>
        <w:t>is an Indo-Pacific power with</w:t>
      </w:r>
      <w:r w:rsidRPr="00603334">
        <w:rPr>
          <w:sz w:val="14"/>
        </w:rPr>
        <w:t xml:space="preserve"> longstanding historical interests in the region,4 US states and territories in the region, and </w:t>
      </w:r>
      <w:r w:rsidRPr="00603334">
        <w:rPr>
          <w:rStyle w:val="StyleUnderline"/>
        </w:rPr>
        <w:t>a vested interest in ensuring that the PRC does not achieve hegemony</w:t>
      </w:r>
      <w:r w:rsidRPr="00603334">
        <w:rPr>
          <w:sz w:val="14"/>
        </w:rPr>
        <w:t xml:space="preserve"> in the Western Pacific. Indeed, Anchorage, Alaska is closer to Beijing than it is to Washington, DC. </w:t>
      </w:r>
      <w:r w:rsidRPr="00603334">
        <w:rPr>
          <w:rStyle w:val="StyleUnderline"/>
        </w:rPr>
        <w:t>US national interests at stake</w:t>
      </w:r>
      <w:r w:rsidRPr="00603334">
        <w:rPr>
          <w:sz w:val="14"/>
        </w:rPr>
        <w:t xml:space="preserve"> in the region </w:t>
      </w:r>
      <w:r w:rsidRPr="00603334">
        <w:rPr>
          <w:rStyle w:val="StyleUnderline"/>
        </w:rPr>
        <w:t>include ensuring</w:t>
      </w:r>
      <w:r w:rsidRPr="00603334">
        <w:rPr>
          <w:sz w:val="14"/>
        </w:rPr>
        <w:t xml:space="preserve"> that the United States maintains </w:t>
      </w:r>
      <w:r w:rsidRPr="00603334">
        <w:rPr>
          <w:rStyle w:val="StyleUnderline"/>
        </w:rPr>
        <w:t>access to</w:t>
      </w:r>
      <w:r w:rsidRPr="00603334">
        <w:rPr>
          <w:sz w:val="14"/>
        </w:rPr>
        <w:t xml:space="preserve"> and leads </w:t>
      </w:r>
      <w:r w:rsidRPr="00603334">
        <w:rPr>
          <w:rStyle w:val="StyleUnderline"/>
        </w:rPr>
        <w:t>the world’s most vibrant economic region</w:t>
      </w:r>
      <w:r w:rsidRPr="00603334">
        <w:rPr>
          <w:sz w:val="14"/>
        </w:rPr>
        <w:t>—particularly in innovation and cutting-edge technological development—</w:t>
      </w:r>
      <w:r w:rsidRPr="00603334">
        <w:rPr>
          <w:rStyle w:val="StyleUnderline"/>
        </w:rPr>
        <w:t>and reestablishes a favorable balance of power necessary to deter</w:t>
      </w:r>
      <w:r w:rsidRPr="00603334">
        <w:rPr>
          <w:sz w:val="14"/>
        </w:rPr>
        <w:t>—or potentially even defeat—</w:t>
      </w:r>
      <w:r w:rsidRPr="00603334">
        <w:rPr>
          <w:rStyle w:val="StyleUnderline"/>
        </w:rPr>
        <w:t>any challengers</w:t>
      </w:r>
      <w:r w:rsidRPr="00603334">
        <w:rPr>
          <w:sz w:val="14"/>
        </w:rPr>
        <w:t xml:space="preserve">. </w:t>
      </w:r>
      <w:r w:rsidRPr="00603334">
        <w:rPr>
          <w:rStyle w:val="StyleUnderline"/>
        </w:rPr>
        <w:t>Other theaters</w:t>
      </w:r>
      <w:r w:rsidRPr="00603334">
        <w:rPr>
          <w:sz w:val="14"/>
        </w:rPr>
        <w:t xml:space="preserve">, including Europe and the Middle East, </w:t>
      </w:r>
      <w:r w:rsidRPr="00603334">
        <w:rPr>
          <w:rStyle w:val="StyleUnderline"/>
        </w:rPr>
        <w:t>remain important,</w:t>
      </w:r>
      <w:r w:rsidRPr="00603334">
        <w:rPr>
          <w:sz w:val="14"/>
        </w:rPr>
        <w:t xml:space="preserve"> both economically and for their stability threats and threats to US leadership, </w:t>
      </w:r>
      <w:r w:rsidRPr="00603334">
        <w:rPr>
          <w:rStyle w:val="Emphasis"/>
        </w:rPr>
        <w:t>but are not as vital as the Indo-Pacific, especially as China is the United States’ most</w:t>
      </w:r>
      <w:r w:rsidRPr="00603334">
        <w:rPr>
          <w:sz w:val="14"/>
        </w:rPr>
        <w:t xml:space="preserve"> </w:t>
      </w:r>
      <w:r w:rsidRPr="00603334">
        <w:rPr>
          <w:rStyle w:val="Emphasis"/>
        </w:rPr>
        <w:t>powerful</w:t>
      </w:r>
      <w:r w:rsidRPr="00603334">
        <w:rPr>
          <w:sz w:val="14"/>
        </w:rPr>
        <w:t xml:space="preserve"> and dynamic </w:t>
      </w:r>
      <w:r w:rsidRPr="00603334">
        <w:rPr>
          <w:rStyle w:val="Emphasis"/>
        </w:rPr>
        <w:t>rival</w:t>
      </w:r>
      <w:r w:rsidRPr="00603334">
        <w:rPr>
          <w:sz w:val="14"/>
        </w:rPr>
        <w:t xml:space="preserve">.5 In light of declining relative power, </w:t>
      </w:r>
      <w:r w:rsidRPr="00603334">
        <w:rPr>
          <w:rStyle w:val="Emphasis"/>
        </w:rPr>
        <w:t>Washington will likely need to make sacrifices elsewhere to focus</w:t>
      </w:r>
      <w:r w:rsidRPr="00603334">
        <w:rPr>
          <w:sz w:val="14"/>
        </w:rPr>
        <w:t xml:space="preserve"> the policymaker attention and national </w:t>
      </w:r>
      <w:r w:rsidRPr="00603334">
        <w:rPr>
          <w:rStyle w:val="Emphasis"/>
        </w:rPr>
        <w:t>resources necessary to prevail in the Indo-Pacific</w:t>
      </w:r>
      <w:r w:rsidRPr="00603334">
        <w:rPr>
          <w:sz w:val="14"/>
        </w:rPr>
        <w:t>. The United States will also need to demand more from its allies and partners to remain confident in our ability to defend the international order.</w:t>
      </w:r>
    </w:p>
    <w:p w14:paraId="57EC5B7E" w14:textId="77777777" w:rsidR="00603334" w:rsidRDefault="00603334" w:rsidP="00603334"/>
    <w:p w14:paraId="217ECB4B" w14:textId="77777777" w:rsidR="00603334" w:rsidRPr="00603334" w:rsidRDefault="00603334" w:rsidP="00603334"/>
    <w:p w14:paraId="766D1391" w14:textId="77777777" w:rsidR="004B00DA" w:rsidRPr="00C33A1F" w:rsidRDefault="004B00DA" w:rsidP="004B00DA">
      <w:pPr>
        <w:pStyle w:val="Heading4"/>
      </w:pPr>
      <w:r>
        <w:t>Indo-Pacific is key to US global power projection because of economics, geography, and history</w:t>
      </w:r>
    </w:p>
    <w:p w14:paraId="519498BC" w14:textId="77777777" w:rsidR="004B00DA" w:rsidRPr="00C33A1F" w:rsidRDefault="004B00DA" w:rsidP="004B00DA">
      <w:r w:rsidRPr="00C33A1F">
        <w:t xml:space="preserve">Harsh V. </w:t>
      </w:r>
      <w:r w:rsidRPr="00C33A1F">
        <w:rPr>
          <w:rStyle w:val="Style13ptBold"/>
        </w:rPr>
        <w:t>Pant and</w:t>
      </w:r>
      <w:r w:rsidRPr="00C33A1F">
        <w:t xml:space="preserve"> Anant Singh </w:t>
      </w:r>
      <w:r w:rsidRPr="00C33A1F">
        <w:rPr>
          <w:rStyle w:val="Style13ptBold"/>
        </w:rPr>
        <w:t>Mann in 2023</w:t>
      </w:r>
    </w:p>
    <w:p w14:paraId="4CB45643" w14:textId="77777777" w:rsidR="004B00DA" w:rsidRPr="00C33A1F" w:rsidRDefault="004B00DA" w:rsidP="004B00DA">
      <w:r w:rsidRPr="00C33A1F">
        <w:t xml:space="preserve">Professor Harsh V. Pant is Vice President – Studies and Foreign Policy at Observer Research Foundation, New Delhi; and Anant Singh Mann holds </w:t>
      </w:r>
      <w:proofErr w:type="spellStart"/>
      <w:r w:rsidRPr="00C33A1F">
        <w:t>aMaster</w:t>
      </w:r>
      <w:proofErr w:type="spellEnd"/>
      <w:r w:rsidRPr="00C33A1F">
        <w:t xml:space="preserve"> of Science in International Political Economy from the London School of Economics and Political Science; Understanding America’s Enduring Interest in the Indo-Pacific; Observer Research Foundation; https://www.orfonline.org/research/understanding-america-s-enduring-interest-in-the-indo-pacific</w:t>
      </w:r>
    </w:p>
    <w:p w14:paraId="3D5E2CBF" w14:textId="77777777" w:rsidR="004B00DA" w:rsidRPr="00C33A1F" w:rsidRDefault="004B00DA" w:rsidP="004B00DA">
      <w:pPr>
        <w:rPr>
          <w:sz w:val="14"/>
        </w:rPr>
      </w:pPr>
      <w:r w:rsidRPr="00C33A1F">
        <w:rPr>
          <w:sz w:val="14"/>
        </w:rPr>
        <w:lastRenderedPageBreak/>
        <w:t xml:space="preserve">This brief argues that </w:t>
      </w:r>
      <w:r w:rsidRPr="00C33A1F">
        <w:rPr>
          <w:rStyle w:val="StyleUnderline"/>
        </w:rPr>
        <w:t>the US’ interest in its Indo-Pacific strategy has not diminished</w:t>
      </w:r>
      <w:r w:rsidRPr="00C33A1F">
        <w:rPr>
          <w:sz w:val="14"/>
        </w:rPr>
        <w:t xml:space="preserve"> amidst its European preoccupations since early 2022 </w:t>
      </w:r>
      <w:r w:rsidRPr="00C33A1F">
        <w:rPr>
          <w:rStyle w:val="StyleUnderline"/>
        </w:rPr>
        <w:t xml:space="preserve">because the Indo-Pacific has always, and continues to represent </w:t>
      </w:r>
      <w:r w:rsidRPr="00C33A1F">
        <w:rPr>
          <w:rStyle w:val="Emphasis"/>
        </w:rPr>
        <w:t>a pillar of US geostrategy</w:t>
      </w:r>
      <w:r w:rsidRPr="00C33A1F">
        <w:rPr>
          <w:sz w:val="14"/>
        </w:rPr>
        <w:t xml:space="preserve">. </w:t>
      </w:r>
      <w:r w:rsidRPr="00C33A1F">
        <w:rPr>
          <w:rStyle w:val="StyleUnderline"/>
        </w:rPr>
        <w:t>Its involvement in the region is not simply a deterministic consequence of Machiavellian necessities for containing</w:t>
      </w:r>
      <w:r w:rsidRPr="00C33A1F">
        <w:rPr>
          <w:sz w:val="14"/>
        </w:rPr>
        <w:t xml:space="preserve"> a rising </w:t>
      </w:r>
      <w:r w:rsidRPr="00C33A1F">
        <w:rPr>
          <w:rStyle w:val="StyleUnderline"/>
        </w:rPr>
        <w:t>China</w:t>
      </w:r>
      <w:r w:rsidRPr="00C33A1F">
        <w:rPr>
          <w:sz w:val="14"/>
        </w:rPr>
        <w:t xml:space="preserve">. The brief makes a case for how </w:t>
      </w:r>
      <w:r w:rsidRPr="00C33A1F">
        <w:rPr>
          <w:rStyle w:val="Emphasis"/>
        </w:rPr>
        <w:t>the Indo-Pacific has increasingly become a pivotal</w:t>
      </w:r>
      <w:r w:rsidRPr="00C33A1F">
        <w:rPr>
          <w:sz w:val="14"/>
        </w:rPr>
        <w:t xml:space="preserve">, multipolar </w:t>
      </w:r>
      <w:r w:rsidRPr="00C33A1F">
        <w:rPr>
          <w:rStyle w:val="Emphasis"/>
        </w:rPr>
        <w:t>region with multiple stakeholders.</w:t>
      </w:r>
      <w:r>
        <w:rPr>
          <w:rStyle w:val="Emphasis"/>
        </w:rPr>
        <w:t xml:space="preserve"> </w:t>
      </w:r>
      <w:r w:rsidRPr="00C33A1F">
        <w:rPr>
          <w:sz w:val="14"/>
        </w:rPr>
        <w:t xml:space="preserve">The rest of this brief provides an overview of the historical approach of the US to the Indo-Pacific region, appraises its key policies and their drivers, and surveys the trajectory of US Indo-Pacific policy beginning from the Obama administration. It describes the Biden administration’s anti-China posturing and China’s reactions, and explores the implications for regional players like Australia, Japan, and India. From Obama to Biden: Key Drivers of US Indo-Pacific Policy </w:t>
      </w:r>
      <w:r w:rsidRPr="00C33A1F">
        <w:rPr>
          <w:rStyle w:val="StyleUnderline"/>
        </w:rPr>
        <w:t>The strategic importance of the Indo-Pacific cannot be stressed enough</w:t>
      </w:r>
      <w:r w:rsidRPr="00C33A1F">
        <w:rPr>
          <w:sz w:val="14"/>
        </w:rPr>
        <w:t xml:space="preserve">. The US administration has acknowledged the region’s pivotal nature, underlined in the preamble of the Biden administration’s Indo-Pacific strategy released in February 2022.[7] The document notes that </w:t>
      </w:r>
      <w:r w:rsidRPr="00C33A1F">
        <w:rPr>
          <w:rStyle w:val="StyleUnderline"/>
        </w:rPr>
        <w:t>the region accounts for half of the world’s population and 58 percent of its youth, approximately 60 percent of global</w:t>
      </w:r>
      <w:r w:rsidRPr="00C33A1F">
        <w:rPr>
          <w:sz w:val="14"/>
        </w:rPr>
        <w:t xml:space="preserve"> Gross Domestic Product (</w:t>
      </w:r>
      <w:r w:rsidRPr="00C33A1F">
        <w:rPr>
          <w:rStyle w:val="StyleUnderline"/>
        </w:rPr>
        <w:t>GDP</w:t>
      </w:r>
      <w:r w:rsidRPr="00C33A1F">
        <w:rPr>
          <w:sz w:val="14"/>
        </w:rPr>
        <w:t xml:space="preserve">), </w:t>
      </w:r>
      <w:r w:rsidRPr="00C33A1F">
        <w:rPr>
          <w:rStyle w:val="StyleUnderline"/>
        </w:rPr>
        <w:t>and two-thirds of global economic growth</w:t>
      </w:r>
      <w:r w:rsidRPr="00C33A1F">
        <w:rPr>
          <w:sz w:val="14"/>
        </w:rPr>
        <w:t xml:space="preserve">; </w:t>
      </w:r>
      <w:r w:rsidRPr="00C33A1F">
        <w:rPr>
          <w:rStyle w:val="StyleUnderline"/>
        </w:rPr>
        <w:t>it is home to 25 percent of the world’s land and 65 percent of its oceans</w:t>
      </w:r>
      <w:r w:rsidRPr="00C33A1F">
        <w:rPr>
          <w:sz w:val="14"/>
        </w:rPr>
        <w:t xml:space="preserve">.[8] </w:t>
      </w:r>
      <w:r w:rsidRPr="00C33A1F">
        <w:rPr>
          <w:rStyle w:val="StyleUnderline"/>
        </w:rPr>
        <w:t>The region is also the arena for some of the most critical challenges that have occupied the US’ attention over the past recent decades, including</w:t>
      </w:r>
      <w:r w:rsidRPr="00C33A1F">
        <w:rPr>
          <w:sz w:val="14"/>
        </w:rPr>
        <w:t xml:space="preserve"> keeping maritime </w:t>
      </w:r>
      <w:r w:rsidRPr="00C33A1F">
        <w:rPr>
          <w:rStyle w:val="StyleUnderline"/>
        </w:rPr>
        <w:t>trade</w:t>
      </w:r>
      <w:r w:rsidRPr="00C33A1F">
        <w:rPr>
          <w:sz w:val="14"/>
        </w:rPr>
        <w:t xml:space="preserve"> routes open, </w:t>
      </w:r>
      <w:r w:rsidRPr="00C33A1F">
        <w:rPr>
          <w:rStyle w:val="StyleUnderline"/>
        </w:rPr>
        <w:t>North Korea</w:t>
      </w:r>
      <w:r w:rsidRPr="00C33A1F">
        <w:rPr>
          <w:sz w:val="14"/>
        </w:rPr>
        <w:t xml:space="preserve">’s nuclear threat, </w:t>
      </w:r>
      <w:r w:rsidRPr="00C33A1F">
        <w:rPr>
          <w:rStyle w:val="StyleUnderline"/>
        </w:rPr>
        <w:t>China</w:t>
      </w:r>
      <w:r w:rsidRPr="00C33A1F">
        <w:rPr>
          <w:sz w:val="14"/>
        </w:rPr>
        <w:t xml:space="preserve">’s disputes in the South China Sea and its claims over Taiwan, maritime terrorism, </w:t>
      </w:r>
      <w:r w:rsidRPr="00C33A1F">
        <w:rPr>
          <w:rStyle w:val="StyleUnderline"/>
        </w:rPr>
        <w:t>and climate</w:t>
      </w:r>
      <w:r w:rsidRPr="00C33A1F">
        <w:rPr>
          <w:sz w:val="14"/>
        </w:rPr>
        <w:t xml:space="preserve"> change.[9] The document declares that the US </w:t>
      </w:r>
      <w:proofErr w:type="spellStart"/>
      <w:r w:rsidRPr="00C33A1F">
        <w:rPr>
          <w:sz w:val="14"/>
        </w:rPr>
        <w:t>recognises</w:t>
      </w:r>
      <w:proofErr w:type="spellEnd"/>
      <w:r w:rsidRPr="00C33A1F">
        <w:rPr>
          <w:sz w:val="14"/>
        </w:rPr>
        <w:t xml:space="preserve"> “that </w:t>
      </w:r>
      <w:r w:rsidRPr="00C33A1F">
        <w:rPr>
          <w:rStyle w:val="StyleUnderline"/>
        </w:rPr>
        <w:t>American interests can only be advanced if we</w:t>
      </w:r>
      <w:r w:rsidRPr="00C33A1F">
        <w:rPr>
          <w:sz w:val="14"/>
        </w:rPr>
        <w:t xml:space="preserve"> [the US] </w:t>
      </w:r>
      <w:r w:rsidRPr="00C33A1F">
        <w:rPr>
          <w:rStyle w:val="Emphasis"/>
        </w:rPr>
        <w:t>firmly anchor the U</w:t>
      </w:r>
      <w:r w:rsidRPr="00C33A1F">
        <w:rPr>
          <w:sz w:val="14"/>
        </w:rPr>
        <w:t xml:space="preserve">nited </w:t>
      </w:r>
      <w:r w:rsidRPr="00C33A1F">
        <w:rPr>
          <w:rStyle w:val="Emphasis"/>
        </w:rPr>
        <w:t>S</w:t>
      </w:r>
      <w:r w:rsidRPr="00C33A1F">
        <w:rPr>
          <w:sz w:val="14"/>
        </w:rPr>
        <w:t xml:space="preserve">tates </w:t>
      </w:r>
      <w:r w:rsidRPr="00C33A1F">
        <w:rPr>
          <w:rStyle w:val="Emphasis"/>
        </w:rPr>
        <w:t>in the Indo-Pacific and strengthen the region itself</w:t>
      </w:r>
      <w:r w:rsidRPr="00C33A1F">
        <w:rPr>
          <w:sz w:val="14"/>
        </w:rPr>
        <w:t xml:space="preserve">, alongside our closest allies and partners.”[10] </w:t>
      </w:r>
      <w:r w:rsidRPr="00C33A1F">
        <w:rPr>
          <w:rStyle w:val="StyleUnderline"/>
        </w:rPr>
        <w:t>The relevance to US strategy</w:t>
      </w:r>
      <w:r w:rsidRPr="00C33A1F">
        <w:rPr>
          <w:sz w:val="14"/>
        </w:rPr>
        <w:t xml:space="preserve"> </w:t>
      </w:r>
      <w:r w:rsidRPr="00C33A1F">
        <w:rPr>
          <w:rStyle w:val="StyleUnderline"/>
        </w:rPr>
        <w:t>of the region</w:t>
      </w:r>
      <w:r w:rsidRPr="00C33A1F">
        <w:rPr>
          <w:sz w:val="14"/>
        </w:rPr>
        <w:t xml:space="preserve"> now known as ‘Indo-Pacific’, </w:t>
      </w:r>
      <w:r w:rsidRPr="00C33A1F">
        <w:rPr>
          <w:rStyle w:val="Emphasis"/>
        </w:rPr>
        <w:t>can be traced to the past 200 years</w:t>
      </w:r>
      <w:r w:rsidRPr="00C33A1F">
        <w:rPr>
          <w:sz w:val="14"/>
        </w:rPr>
        <w:t xml:space="preserve">: the region is where the US exported its Christian missionaries and headquartered its commercial enterprises; </w:t>
      </w:r>
      <w:r w:rsidRPr="00C33A1F">
        <w:rPr>
          <w:rStyle w:val="StyleUnderline"/>
        </w:rPr>
        <w:t>it has</w:t>
      </w:r>
      <w:r w:rsidRPr="00C33A1F">
        <w:rPr>
          <w:sz w:val="14"/>
        </w:rPr>
        <w:t xml:space="preserve"> also </w:t>
      </w:r>
      <w:r w:rsidRPr="00C33A1F">
        <w:rPr>
          <w:rStyle w:val="Emphasis"/>
        </w:rPr>
        <w:t>provided a platform for US global power projection</w:t>
      </w:r>
      <w:r w:rsidRPr="00C33A1F">
        <w:rPr>
          <w:sz w:val="14"/>
        </w:rPr>
        <w:t>.[11] This brief focuses on the trajectory of the past two decades or so, when the region’s governance frameworks began to transition with the growth of a multipolar system.</w:t>
      </w:r>
    </w:p>
    <w:p w14:paraId="60E75E25" w14:textId="77777777" w:rsidR="004B00DA" w:rsidRDefault="004B00DA" w:rsidP="004B00DA">
      <w:pPr>
        <w:rPr>
          <w:sz w:val="14"/>
        </w:rPr>
      </w:pPr>
    </w:p>
    <w:p w14:paraId="2713AB94" w14:textId="77777777" w:rsidR="004B00DA" w:rsidRPr="00186AC3" w:rsidRDefault="004B00DA" w:rsidP="004B00DA"/>
    <w:p w14:paraId="38AA0317" w14:textId="77777777" w:rsidR="004B00DA" w:rsidRPr="00186AC3" w:rsidRDefault="004B00DA" w:rsidP="004B00DA"/>
    <w:p w14:paraId="6D455747" w14:textId="77777777" w:rsidR="004B00DA" w:rsidRPr="00186AC3" w:rsidRDefault="004B00DA" w:rsidP="004B00DA">
      <w:pPr>
        <w:pStyle w:val="Heading4"/>
      </w:pPr>
      <w:r>
        <w:t xml:space="preserve">Indo-Pacific region is imperative for US </w:t>
      </w:r>
      <w:proofErr w:type="spellStart"/>
      <w:r>
        <w:t>heg</w:t>
      </w:r>
      <w:proofErr w:type="spellEnd"/>
      <w:r>
        <w:t>- loss risks economic collapse</w:t>
      </w:r>
    </w:p>
    <w:p w14:paraId="18323B67" w14:textId="77777777" w:rsidR="004B00DA" w:rsidRDefault="004B00DA" w:rsidP="004B00DA">
      <w:pPr>
        <w:rPr>
          <w:rStyle w:val="Style13ptBold"/>
        </w:rPr>
      </w:pPr>
      <w:r>
        <w:t xml:space="preserve">Eka </w:t>
      </w:r>
      <w:proofErr w:type="spellStart"/>
      <w:r w:rsidRPr="00C33A1F">
        <w:rPr>
          <w:rStyle w:val="Style13ptBold"/>
        </w:rPr>
        <w:t>Khorbaladze</w:t>
      </w:r>
      <w:proofErr w:type="spellEnd"/>
      <w:r w:rsidRPr="00C33A1F">
        <w:rPr>
          <w:rStyle w:val="Style13ptBold"/>
        </w:rPr>
        <w:t xml:space="preserve"> in 2025</w:t>
      </w:r>
    </w:p>
    <w:p w14:paraId="5A1D9497" w14:textId="77777777" w:rsidR="004B00DA" w:rsidRDefault="004B00DA" w:rsidP="004B00DA">
      <w:r>
        <w:t xml:space="preserve">Research Coordinator, Centre on Contemporary China and the World; Can Trump Revitalize the Indo-Pacific to Win Back American </w:t>
      </w:r>
      <w:proofErr w:type="gramStart"/>
      <w:r>
        <w:t>Leadership?;</w:t>
      </w:r>
      <w:proofErr w:type="gramEnd"/>
      <w:r>
        <w:t xml:space="preserve"> China-US Focus; https://www.chinausfocus.com/foreign-policy/can-trump-revitalize-the-indo-pacific-to-win-back-american-leadership</w:t>
      </w:r>
    </w:p>
    <w:p w14:paraId="3BDA4B35" w14:textId="77777777" w:rsidR="004B00DA" w:rsidRDefault="004B00DA" w:rsidP="004B00DA">
      <w:pPr>
        <w:rPr>
          <w:rStyle w:val="StyleUnderline"/>
        </w:rPr>
      </w:pPr>
      <w:r w:rsidRPr="00186AC3">
        <w:rPr>
          <w:sz w:val="16"/>
        </w:rPr>
        <w:t xml:space="preserve">Currently, </w:t>
      </w:r>
      <w:r w:rsidRPr="00C33A1F">
        <w:rPr>
          <w:rStyle w:val="StyleUnderline"/>
        </w:rPr>
        <w:t>America’s global dominance is passing through unprecedented strain</w:t>
      </w:r>
      <w:r w:rsidRPr="00186AC3">
        <w:rPr>
          <w:sz w:val="16"/>
        </w:rPr>
        <w:t xml:space="preserve">, </w:t>
      </w:r>
      <w:r w:rsidRPr="00C33A1F">
        <w:rPr>
          <w:rStyle w:val="StyleUnderline"/>
        </w:rPr>
        <w:t>driven by</w:t>
      </w:r>
      <w:r w:rsidRPr="00186AC3">
        <w:rPr>
          <w:sz w:val="16"/>
        </w:rPr>
        <w:t xml:space="preserve"> the world’s unmistakable shift toward </w:t>
      </w:r>
      <w:r w:rsidRPr="00C33A1F">
        <w:rPr>
          <w:rStyle w:val="StyleUnderline"/>
        </w:rPr>
        <w:t xml:space="preserve">multipolarity </w:t>
      </w:r>
      <w:r w:rsidRPr="00186AC3">
        <w:rPr>
          <w:sz w:val="16"/>
        </w:rPr>
        <w:t xml:space="preserve">and its own internal challenges. </w:t>
      </w:r>
      <w:r w:rsidRPr="00C33A1F">
        <w:rPr>
          <w:rStyle w:val="StyleUnderline"/>
        </w:rPr>
        <w:t>Emerging powers</w:t>
      </w:r>
      <w:r w:rsidRPr="00186AC3">
        <w:rPr>
          <w:sz w:val="16"/>
        </w:rPr>
        <w:t xml:space="preserve">, especially China, </w:t>
      </w:r>
      <w:r w:rsidRPr="00C33A1F">
        <w:rPr>
          <w:rStyle w:val="StyleUnderline"/>
        </w:rPr>
        <w:t>are</w:t>
      </w:r>
      <w:r w:rsidRPr="00186AC3">
        <w:rPr>
          <w:sz w:val="16"/>
        </w:rPr>
        <w:t xml:space="preserve"> gradually reconstructing the international system </w:t>
      </w:r>
      <w:r w:rsidRPr="00C33A1F">
        <w:rPr>
          <w:rStyle w:val="StyleUnderline"/>
        </w:rPr>
        <w:t xml:space="preserve">and testing the stability of </w:t>
      </w:r>
      <w:r w:rsidRPr="00186AC3">
        <w:rPr>
          <w:sz w:val="16"/>
        </w:rPr>
        <w:t>the</w:t>
      </w:r>
      <w:r w:rsidRPr="00C33A1F">
        <w:rPr>
          <w:rStyle w:val="StyleUnderline"/>
        </w:rPr>
        <w:t xml:space="preserve"> American hegemony.</w:t>
      </w:r>
      <w:r>
        <w:rPr>
          <w:rStyle w:val="StyleUnderline"/>
        </w:rPr>
        <w:t xml:space="preserve"> </w:t>
      </w:r>
      <w:r w:rsidRPr="00C33A1F">
        <w:rPr>
          <w:rStyle w:val="StyleUnderline"/>
        </w:rPr>
        <w:t>The Indo-Pacific</w:t>
      </w:r>
      <w:r w:rsidRPr="00186AC3">
        <w:rPr>
          <w:sz w:val="16"/>
        </w:rPr>
        <w:t xml:space="preserve"> – </w:t>
      </w:r>
      <w:r w:rsidRPr="00C33A1F">
        <w:rPr>
          <w:rStyle w:val="Emphasis"/>
        </w:rPr>
        <w:t>a key driver of</w:t>
      </w:r>
      <w:r w:rsidRPr="00186AC3">
        <w:rPr>
          <w:sz w:val="16"/>
        </w:rPr>
        <w:t xml:space="preserve"> economic </w:t>
      </w:r>
      <w:r w:rsidRPr="00C33A1F">
        <w:rPr>
          <w:rStyle w:val="Emphasis"/>
        </w:rPr>
        <w:t>growth, accounting for 60% of the world’s GDP</w:t>
      </w:r>
      <w:r w:rsidRPr="00186AC3">
        <w:rPr>
          <w:sz w:val="16"/>
        </w:rPr>
        <w:t xml:space="preserve"> and containing globally critical trade routes – </w:t>
      </w:r>
      <w:r w:rsidRPr="00C33A1F">
        <w:rPr>
          <w:rStyle w:val="StyleUnderline"/>
        </w:rPr>
        <w:t>is home to four of the largest economies</w:t>
      </w:r>
      <w:r w:rsidRPr="00186AC3">
        <w:rPr>
          <w:sz w:val="16"/>
        </w:rPr>
        <w:t xml:space="preserve">. </w:t>
      </w:r>
      <w:r w:rsidRPr="00186AC3">
        <w:rPr>
          <w:rStyle w:val="StyleUnderline"/>
        </w:rPr>
        <w:t>Its emerging markets are reshaping modern global trade patterns</w:t>
      </w:r>
      <w:r w:rsidRPr="00186AC3">
        <w:rPr>
          <w:sz w:val="16"/>
        </w:rPr>
        <w:t xml:space="preserve"> and have become the primary theater for </w:t>
      </w:r>
      <w:proofErr w:type="spellStart"/>
      <w:r w:rsidRPr="00186AC3">
        <w:rPr>
          <w:sz w:val="16"/>
        </w:rPr>
        <w:t>geoeconomic</w:t>
      </w:r>
      <w:proofErr w:type="spellEnd"/>
      <w:r w:rsidRPr="00186AC3">
        <w:rPr>
          <w:sz w:val="16"/>
        </w:rPr>
        <w:t xml:space="preserve"> and geopolitical contests. </w:t>
      </w:r>
      <w:r w:rsidRPr="00186AC3">
        <w:rPr>
          <w:rStyle w:val="StyleUnderline"/>
        </w:rPr>
        <w:t>For the U</w:t>
      </w:r>
      <w:r w:rsidRPr="00186AC3">
        <w:rPr>
          <w:sz w:val="16"/>
        </w:rPr>
        <w:t xml:space="preserve">nited </w:t>
      </w:r>
      <w:r w:rsidRPr="00186AC3">
        <w:rPr>
          <w:rStyle w:val="StyleUnderline"/>
        </w:rPr>
        <w:t>S</w:t>
      </w:r>
      <w:r w:rsidRPr="00186AC3">
        <w:rPr>
          <w:sz w:val="16"/>
        </w:rPr>
        <w:t xml:space="preserve">tates, </w:t>
      </w:r>
      <w:r w:rsidRPr="00186AC3">
        <w:rPr>
          <w:rStyle w:val="Emphasis"/>
        </w:rPr>
        <w:t>prioritizing this region</w:t>
      </w:r>
      <w:r w:rsidRPr="00186AC3">
        <w:rPr>
          <w:sz w:val="16"/>
        </w:rPr>
        <w:t xml:space="preserve"> is not merely strategic – it </w:t>
      </w:r>
      <w:r w:rsidRPr="00186AC3">
        <w:rPr>
          <w:rStyle w:val="Emphasis"/>
        </w:rPr>
        <w:t>is imperative for maintaining its leadership in the 21st century</w:t>
      </w:r>
      <w:r w:rsidRPr="00186AC3">
        <w:rPr>
          <w:sz w:val="16"/>
        </w:rPr>
        <w:t xml:space="preserve">. </w:t>
      </w:r>
      <w:r w:rsidRPr="00186AC3">
        <w:rPr>
          <w:rStyle w:val="Emphasis"/>
        </w:rPr>
        <w:t>Any slippage in the U.S. involvement could have far-reaching implications for the U.S. growth</w:t>
      </w:r>
      <w:r w:rsidRPr="00186AC3">
        <w:rPr>
          <w:sz w:val="16"/>
        </w:rPr>
        <w:t xml:space="preserve">. Hence, </w:t>
      </w:r>
      <w:r w:rsidRPr="00186AC3">
        <w:rPr>
          <w:rStyle w:val="StyleUnderline"/>
        </w:rPr>
        <w:t>the legacy of</w:t>
      </w:r>
      <w:r w:rsidRPr="00186AC3">
        <w:rPr>
          <w:sz w:val="16"/>
        </w:rPr>
        <w:t xml:space="preserve"> Joe </w:t>
      </w:r>
      <w:r w:rsidRPr="00186AC3">
        <w:rPr>
          <w:rStyle w:val="StyleUnderline"/>
        </w:rPr>
        <w:t>Biden</w:t>
      </w:r>
      <w:r w:rsidRPr="00186AC3">
        <w:rPr>
          <w:sz w:val="16"/>
        </w:rPr>
        <w:t xml:space="preserve">, marked with significant shortcomings and gaps in the region, </w:t>
      </w:r>
      <w:r w:rsidRPr="00186AC3">
        <w:rPr>
          <w:rStyle w:val="StyleUnderline"/>
        </w:rPr>
        <w:t xml:space="preserve">needs to be addressed immediately and substantially improved. </w:t>
      </w:r>
    </w:p>
    <w:p w14:paraId="40840EBD" w14:textId="25364460" w:rsidR="004B00DA" w:rsidRDefault="004B00DA" w:rsidP="004B00DA"/>
    <w:p w14:paraId="2DE9D6F1" w14:textId="6CBD26B0" w:rsidR="004B00DA" w:rsidRDefault="004B00DA" w:rsidP="004B00DA">
      <w:pPr>
        <w:pStyle w:val="Heading3"/>
      </w:pPr>
      <w:r>
        <w:lastRenderedPageBreak/>
        <w:t>US Key 2 LIO</w:t>
      </w:r>
    </w:p>
    <w:p w14:paraId="2F82138B" w14:textId="77777777" w:rsidR="004B00DA" w:rsidRPr="004B00DA" w:rsidRDefault="004B00DA" w:rsidP="004B00DA"/>
    <w:p w14:paraId="63F4B47F" w14:textId="77777777" w:rsidR="004B00DA" w:rsidRDefault="004B00DA" w:rsidP="004B00DA">
      <w:pPr>
        <w:pStyle w:val="Heading4"/>
      </w:pPr>
      <w:r>
        <w:t xml:space="preserve">U.S. </w:t>
      </w:r>
      <w:r>
        <w:rPr>
          <w:u w:val="single"/>
        </w:rPr>
        <w:t>security collectives</w:t>
      </w:r>
      <w:r>
        <w:t xml:space="preserve"> key to LIO---</w:t>
      </w:r>
      <w:r>
        <w:rPr>
          <w:u w:val="single"/>
        </w:rPr>
        <w:t>other nations</w:t>
      </w:r>
      <w:r>
        <w:t xml:space="preserve"> fail AND </w:t>
      </w:r>
      <w:r>
        <w:rPr>
          <w:u w:val="single"/>
        </w:rPr>
        <w:t>vacuums</w:t>
      </w:r>
      <w:r>
        <w:t xml:space="preserve"> destroy the system. </w:t>
      </w:r>
    </w:p>
    <w:p w14:paraId="3DBD5543" w14:textId="77777777" w:rsidR="004B00DA" w:rsidRPr="00407C59" w:rsidRDefault="004B00DA" w:rsidP="004B00DA">
      <w:r>
        <w:rPr>
          <w:rStyle w:val="Style13ptBold"/>
        </w:rPr>
        <w:t xml:space="preserve">Hadley ’17 </w:t>
      </w:r>
      <w:r w:rsidRPr="00407C59">
        <w:t xml:space="preserve">[Stephen; March 21; Chair of the United States Institute of Peace, J.D. from Yale University; USIP, “America’s Role in the World,” </w:t>
      </w:r>
      <w:hyperlink r:id="rId18" w:history="1">
        <w:r w:rsidRPr="00407C59">
          <w:rPr>
            <w:rStyle w:val="Hyperlink"/>
          </w:rPr>
          <w:t>https://www.usip.org/publications/2017/03/americas-role-world</w:t>
        </w:r>
      </w:hyperlink>
      <w:r w:rsidRPr="00407C59">
        <w:t>]</w:t>
      </w:r>
    </w:p>
    <w:p w14:paraId="5C0CD8FC" w14:textId="2C347AAA" w:rsidR="004B00DA" w:rsidRDefault="004B00DA" w:rsidP="004B00DA">
      <w:pPr>
        <w:rPr>
          <w:sz w:val="16"/>
        </w:rPr>
      </w:pPr>
      <w:r w:rsidRPr="005954E2">
        <w:rPr>
          <w:rStyle w:val="StyleUnderline"/>
          <w:highlight w:val="cyan"/>
        </w:rPr>
        <w:t>Over</w:t>
      </w:r>
      <w:r w:rsidRPr="00407C59">
        <w:rPr>
          <w:rStyle w:val="StyleUnderline"/>
        </w:rPr>
        <w:t xml:space="preserve"> the past </w:t>
      </w:r>
      <w:r w:rsidRPr="005954E2">
        <w:rPr>
          <w:rStyle w:val="Emphasis"/>
          <w:highlight w:val="cyan"/>
        </w:rPr>
        <w:t>seventy years</w:t>
      </w:r>
      <w:r w:rsidRPr="00126976">
        <w:rPr>
          <w:sz w:val="16"/>
        </w:rPr>
        <w:t xml:space="preserve">, Democratic and Republican </w:t>
      </w:r>
      <w:r w:rsidRPr="00407C59">
        <w:rPr>
          <w:rStyle w:val="StyleUnderline"/>
        </w:rPr>
        <w:t>administrations</w:t>
      </w:r>
      <w:r w:rsidRPr="00126976">
        <w:rPr>
          <w:sz w:val="16"/>
        </w:rPr>
        <w:t xml:space="preserve"> alike have </w:t>
      </w:r>
      <w:r w:rsidRPr="00407C59">
        <w:rPr>
          <w:rStyle w:val="StyleUnderline"/>
        </w:rPr>
        <w:t>understood</w:t>
      </w:r>
      <w:r w:rsidRPr="00126976">
        <w:rPr>
          <w:sz w:val="16"/>
        </w:rPr>
        <w:t xml:space="preserve"> that </w:t>
      </w:r>
      <w:r w:rsidRPr="005954E2">
        <w:rPr>
          <w:rStyle w:val="Emphasis"/>
          <w:highlight w:val="cyan"/>
        </w:rPr>
        <w:t>America</w:t>
      </w:r>
      <w:r w:rsidRPr="00407C59">
        <w:rPr>
          <w:rStyle w:val="Emphasis"/>
        </w:rPr>
        <w:t>n</w:t>
      </w:r>
      <w:r w:rsidRPr="00407C59">
        <w:rPr>
          <w:rStyle w:val="StyleUnderline"/>
        </w:rPr>
        <w:t xml:space="preserve"> security</w:t>
      </w:r>
      <w:r w:rsidRPr="00126976">
        <w:rPr>
          <w:sz w:val="16"/>
        </w:rPr>
        <w:t xml:space="preserve"> and prosperity </w:t>
      </w:r>
      <w:r w:rsidRPr="00407C59">
        <w:rPr>
          <w:rStyle w:val="StyleUnderline"/>
        </w:rPr>
        <w:t xml:space="preserve">at home are </w:t>
      </w:r>
      <w:r w:rsidRPr="00407C59">
        <w:rPr>
          <w:rStyle w:val="Emphasis"/>
        </w:rPr>
        <w:t>linked</w:t>
      </w:r>
      <w:r w:rsidRPr="00407C59">
        <w:rPr>
          <w:rStyle w:val="StyleUnderline"/>
        </w:rPr>
        <w:t xml:space="preserve"> to</w:t>
      </w:r>
      <w:r w:rsidRPr="00126976">
        <w:rPr>
          <w:sz w:val="16"/>
        </w:rPr>
        <w:t xml:space="preserve"> economic and political </w:t>
      </w:r>
      <w:r w:rsidRPr="00407C59">
        <w:rPr>
          <w:rStyle w:val="StyleUnderline"/>
        </w:rPr>
        <w:t xml:space="preserve">health </w:t>
      </w:r>
      <w:r w:rsidRPr="00407C59">
        <w:rPr>
          <w:rStyle w:val="Emphasis"/>
        </w:rPr>
        <w:t>abroad</w:t>
      </w:r>
      <w:r w:rsidRPr="00407C59">
        <w:rPr>
          <w:rStyle w:val="StyleUnderline"/>
        </w:rPr>
        <w:t xml:space="preserve">, and that America </w:t>
      </w:r>
      <w:r w:rsidRPr="00407C59">
        <w:rPr>
          <w:rStyle w:val="Emphasis"/>
        </w:rPr>
        <w:t>does better</w:t>
      </w:r>
      <w:r w:rsidRPr="00407C59">
        <w:rPr>
          <w:rStyle w:val="StyleUnderline"/>
        </w:rPr>
        <w:t xml:space="preserve"> when</w:t>
      </w:r>
      <w:r w:rsidRPr="00126976">
        <w:rPr>
          <w:sz w:val="16"/>
        </w:rPr>
        <w:t xml:space="preserve"> other </w:t>
      </w:r>
      <w:r w:rsidRPr="00407C59">
        <w:rPr>
          <w:rStyle w:val="StyleUnderline"/>
        </w:rPr>
        <w:t xml:space="preserve">countries have the </w:t>
      </w:r>
      <w:r w:rsidRPr="00407C59">
        <w:rPr>
          <w:rStyle w:val="Emphasis"/>
        </w:rPr>
        <w:t>incentive</w:t>
      </w:r>
      <w:r w:rsidRPr="00407C59">
        <w:rPr>
          <w:rStyle w:val="StyleUnderline"/>
        </w:rPr>
        <w:t xml:space="preserve"> and</w:t>
      </w:r>
      <w:r w:rsidRPr="00126976">
        <w:rPr>
          <w:sz w:val="16"/>
        </w:rPr>
        <w:t xml:space="preserve"> the </w:t>
      </w:r>
      <w:r w:rsidRPr="00407C59">
        <w:rPr>
          <w:rStyle w:val="Emphasis"/>
        </w:rPr>
        <w:t>capacity</w:t>
      </w:r>
      <w:r w:rsidRPr="00407C59">
        <w:rPr>
          <w:rStyle w:val="StyleUnderline"/>
        </w:rPr>
        <w:t xml:space="preserve"> to </w:t>
      </w:r>
      <w:r w:rsidRPr="00407C59">
        <w:rPr>
          <w:rStyle w:val="Emphasis"/>
        </w:rPr>
        <w:t>work alongside</w:t>
      </w:r>
      <w:r w:rsidRPr="00407C59">
        <w:rPr>
          <w:rStyle w:val="StyleUnderline"/>
        </w:rPr>
        <w:t xml:space="preserve"> us in tackling </w:t>
      </w:r>
      <w:r w:rsidRPr="00407C59">
        <w:rPr>
          <w:rStyle w:val="Emphasis"/>
        </w:rPr>
        <w:t>global challenges</w:t>
      </w:r>
      <w:r w:rsidRPr="00126976">
        <w:rPr>
          <w:sz w:val="16"/>
        </w:rPr>
        <w:t xml:space="preserve">. This is why </w:t>
      </w:r>
      <w:r w:rsidRPr="00407C59">
        <w:rPr>
          <w:rStyle w:val="StyleUnderline"/>
        </w:rPr>
        <w:t xml:space="preserve">we constructed a system of </w:t>
      </w:r>
      <w:r w:rsidRPr="00407C59">
        <w:rPr>
          <w:rStyle w:val="Emphasis"/>
        </w:rPr>
        <w:t>international institutions</w:t>
      </w:r>
      <w:r w:rsidRPr="00407C59">
        <w:rPr>
          <w:rStyle w:val="StyleUnderline"/>
        </w:rPr>
        <w:t xml:space="preserve"> and </w:t>
      </w:r>
      <w:r w:rsidRPr="00407C59">
        <w:rPr>
          <w:rStyle w:val="Emphasis"/>
        </w:rPr>
        <w:t>security alliances</w:t>
      </w:r>
      <w:r w:rsidRPr="00407C59">
        <w:rPr>
          <w:rStyle w:val="StyleUnderline"/>
        </w:rPr>
        <w:t xml:space="preserve"> after World War II. They </w:t>
      </w:r>
      <w:r w:rsidRPr="005954E2">
        <w:rPr>
          <w:rStyle w:val="StyleUnderline"/>
          <w:highlight w:val="cyan"/>
        </w:rPr>
        <w:t xml:space="preserve">provided a </w:t>
      </w:r>
      <w:r w:rsidRPr="005954E2">
        <w:rPr>
          <w:rStyle w:val="Emphasis"/>
          <w:highlight w:val="cyan"/>
        </w:rPr>
        <w:t>framework</w:t>
      </w:r>
      <w:r w:rsidRPr="005954E2">
        <w:rPr>
          <w:rStyle w:val="StyleUnderline"/>
          <w:highlight w:val="cyan"/>
        </w:rPr>
        <w:t xml:space="preserve"> for</w:t>
      </w:r>
      <w:r w:rsidRPr="00407C59">
        <w:rPr>
          <w:rStyle w:val="StyleUnderline"/>
        </w:rPr>
        <w:t xml:space="preserve"> advancing </w:t>
      </w:r>
      <w:r w:rsidRPr="00407C59">
        <w:rPr>
          <w:rStyle w:val="Emphasis"/>
        </w:rPr>
        <w:t>economic openness</w:t>
      </w:r>
      <w:r w:rsidRPr="00407C59">
        <w:rPr>
          <w:rStyle w:val="StyleUnderline"/>
        </w:rPr>
        <w:t xml:space="preserve"> and</w:t>
      </w:r>
      <w:r w:rsidRPr="00126976">
        <w:rPr>
          <w:sz w:val="16"/>
        </w:rPr>
        <w:t xml:space="preserve"> political </w:t>
      </w:r>
      <w:r w:rsidRPr="00407C59">
        <w:rPr>
          <w:rStyle w:val="StyleUnderline"/>
        </w:rPr>
        <w:t>freedom</w:t>
      </w:r>
      <w:r w:rsidRPr="00126976">
        <w:rPr>
          <w:sz w:val="16"/>
        </w:rPr>
        <w:t xml:space="preserve"> in the years that followed.</w:t>
      </w:r>
      <w:r>
        <w:rPr>
          <w:sz w:val="16"/>
        </w:rPr>
        <w:t xml:space="preserve"> </w:t>
      </w:r>
      <w:r w:rsidRPr="00407C59">
        <w:rPr>
          <w:rStyle w:val="StyleUnderline"/>
        </w:rPr>
        <w:t xml:space="preserve">The </w:t>
      </w:r>
      <w:r w:rsidRPr="00407C59">
        <w:rPr>
          <w:rStyle w:val="Emphasis"/>
        </w:rPr>
        <w:t>international order</w:t>
      </w:r>
      <w:r w:rsidRPr="00407C59">
        <w:rPr>
          <w:rStyle w:val="StyleUnderline"/>
        </w:rPr>
        <w:t xml:space="preserve"> America </w:t>
      </w:r>
      <w:r w:rsidRPr="00407C59">
        <w:rPr>
          <w:rStyle w:val="Emphasis"/>
        </w:rPr>
        <w:t>built</w:t>
      </w:r>
      <w:r w:rsidRPr="00407C59">
        <w:rPr>
          <w:rStyle w:val="StyleUnderline"/>
        </w:rPr>
        <w:t xml:space="preserve"> and </w:t>
      </w:r>
      <w:r w:rsidRPr="00407C59">
        <w:rPr>
          <w:rStyle w:val="Emphasis"/>
        </w:rPr>
        <w:t>led</w:t>
      </w:r>
      <w:r w:rsidRPr="00126976">
        <w:rPr>
          <w:sz w:val="16"/>
        </w:rPr>
        <w:t xml:space="preserve"> has not been perfect, but it </w:t>
      </w:r>
      <w:r w:rsidRPr="00407C59">
        <w:rPr>
          <w:rStyle w:val="StyleUnderline"/>
        </w:rPr>
        <w:t xml:space="preserve">has coincided with a </w:t>
      </w:r>
      <w:r w:rsidRPr="00407C59">
        <w:rPr>
          <w:rStyle w:val="Emphasis"/>
        </w:rPr>
        <w:t xml:space="preserve">period of </w:t>
      </w:r>
      <w:r w:rsidRPr="005954E2">
        <w:rPr>
          <w:rStyle w:val="Emphasis"/>
          <w:highlight w:val="cyan"/>
        </w:rPr>
        <w:t>security</w:t>
      </w:r>
      <w:r w:rsidRPr="00407C59">
        <w:rPr>
          <w:rStyle w:val="StyleUnderline"/>
        </w:rPr>
        <w:t xml:space="preserve"> and prosperity </w:t>
      </w:r>
      <w:r w:rsidRPr="005954E2">
        <w:rPr>
          <w:rStyle w:val="Emphasis"/>
          <w:highlight w:val="cyan"/>
        </w:rPr>
        <w:t>unmatched</w:t>
      </w:r>
      <w:r w:rsidRPr="005954E2">
        <w:rPr>
          <w:rStyle w:val="StyleUnderline"/>
          <w:highlight w:val="cyan"/>
        </w:rPr>
        <w:t xml:space="preserve"> in</w:t>
      </w:r>
      <w:r w:rsidRPr="00126976">
        <w:rPr>
          <w:sz w:val="16"/>
        </w:rPr>
        <w:t xml:space="preserve"> human </w:t>
      </w:r>
      <w:r w:rsidRPr="005954E2">
        <w:rPr>
          <w:rStyle w:val="StyleUnderline"/>
          <w:highlight w:val="cyan"/>
        </w:rPr>
        <w:t>history</w:t>
      </w:r>
      <w:r w:rsidRPr="00126976">
        <w:rPr>
          <w:sz w:val="16"/>
        </w:rPr>
        <w:t xml:space="preserve">. And </w:t>
      </w:r>
      <w:r w:rsidRPr="00407C59">
        <w:rPr>
          <w:rStyle w:val="StyleUnderline"/>
        </w:rPr>
        <w:t>while many nations benefited from</w:t>
      </w:r>
      <w:r w:rsidRPr="00126976">
        <w:rPr>
          <w:sz w:val="16"/>
        </w:rPr>
        <w:t xml:space="preserve"> the </w:t>
      </w:r>
      <w:r w:rsidRPr="00407C59">
        <w:rPr>
          <w:rStyle w:val="StyleUnderline"/>
        </w:rPr>
        <w:t>investments</w:t>
      </w:r>
      <w:r w:rsidRPr="00126976">
        <w:rPr>
          <w:sz w:val="16"/>
        </w:rPr>
        <w:t xml:space="preserve"> America made </w:t>
      </w:r>
      <w:r w:rsidRPr="00407C59">
        <w:rPr>
          <w:rStyle w:val="StyleUnderline"/>
        </w:rPr>
        <w:t>in global security</w:t>
      </w:r>
      <w:r w:rsidRPr="00126976">
        <w:rPr>
          <w:sz w:val="16"/>
        </w:rPr>
        <w:t xml:space="preserve"> and prosperity, </w:t>
      </w:r>
      <w:r w:rsidRPr="00407C59">
        <w:rPr>
          <w:rStyle w:val="StyleUnderline"/>
        </w:rPr>
        <w:t>none</w:t>
      </w:r>
      <w:r w:rsidRPr="00126976">
        <w:rPr>
          <w:sz w:val="16"/>
        </w:rPr>
        <w:t xml:space="preserve"> benefited </w:t>
      </w:r>
      <w:r w:rsidRPr="00407C59">
        <w:rPr>
          <w:rStyle w:val="StyleUnderline"/>
        </w:rPr>
        <w:t>more than the U</w:t>
      </w:r>
      <w:r w:rsidRPr="00126976">
        <w:rPr>
          <w:sz w:val="16"/>
        </w:rPr>
        <w:t xml:space="preserve">nited </w:t>
      </w:r>
      <w:r w:rsidRPr="00407C59">
        <w:rPr>
          <w:rStyle w:val="StyleUnderline"/>
        </w:rPr>
        <w:t>S</w:t>
      </w:r>
      <w:r w:rsidRPr="00126976">
        <w:rPr>
          <w:sz w:val="16"/>
        </w:rPr>
        <w:t>tates.</w:t>
      </w:r>
      <w:r>
        <w:rPr>
          <w:sz w:val="16"/>
        </w:rPr>
        <w:t xml:space="preserve"> </w:t>
      </w:r>
      <w:r w:rsidRPr="00126976">
        <w:rPr>
          <w:sz w:val="16"/>
        </w:rPr>
        <w:t xml:space="preserve">Yet today, </w:t>
      </w:r>
      <w:r w:rsidRPr="00407C59">
        <w:rPr>
          <w:rStyle w:val="StyleUnderline"/>
        </w:rPr>
        <w:t xml:space="preserve">the value of America’s </w:t>
      </w:r>
      <w:r w:rsidRPr="00407C59">
        <w:rPr>
          <w:rStyle w:val="Emphasis"/>
        </w:rPr>
        <w:t>global engagement</w:t>
      </w:r>
      <w:r w:rsidRPr="00407C59">
        <w:rPr>
          <w:rStyle w:val="StyleUnderline"/>
        </w:rPr>
        <w:t xml:space="preserve"> is </w:t>
      </w:r>
      <w:r w:rsidRPr="00407C59">
        <w:rPr>
          <w:rStyle w:val="Emphasis"/>
        </w:rPr>
        <w:t>under question</w:t>
      </w:r>
      <w:r w:rsidRPr="00126976">
        <w:rPr>
          <w:sz w:val="16"/>
        </w:rPr>
        <w:t>. A substantial number of Americans feel that their lives and livelihoods have been threatened rather than enhanced by it. They view international trade as having shuttered the factories at which they worked, immigrants as threatening their standard of living or safety, and globalization as undermining American culture.</w:t>
      </w:r>
      <w:r>
        <w:rPr>
          <w:sz w:val="16"/>
        </w:rPr>
        <w:t xml:space="preserve"> </w:t>
      </w:r>
      <w:r w:rsidRPr="00126976">
        <w:rPr>
          <w:sz w:val="16"/>
        </w:rPr>
        <w:t xml:space="preserve">This popular dissatisfaction needs to be understood and acknowledged. Washington needs to ensure that the benefits of America’s international engagement are shared by all of our citizens. But </w:t>
      </w:r>
      <w:r w:rsidRPr="00407C59">
        <w:rPr>
          <w:rStyle w:val="StyleUnderline"/>
        </w:rPr>
        <w:t>we</w:t>
      </w:r>
      <w:r w:rsidRPr="00126976">
        <w:rPr>
          <w:sz w:val="16"/>
        </w:rPr>
        <w:t xml:space="preserve"> also </w:t>
      </w:r>
      <w:r w:rsidRPr="00407C59">
        <w:rPr>
          <w:rStyle w:val="StyleUnderline"/>
        </w:rPr>
        <w:t xml:space="preserve">need to be clear about the </w:t>
      </w:r>
      <w:r w:rsidRPr="00407C59">
        <w:rPr>
          <w:rStyle w:val="Emphasis"/>
        </w:rPr>
        <w:t>consequences</w:t>
      </w:r>
      <w:r w:rsidRPr="00407C59">
        <w:rPr>
          <w:rStyle w:val="StyleUnderline"/>
        </w:rPr>
        <w:t xml:space="preserve"> of </w:t>
      </w:r>
      <w:r w:rsidRPr="00407C59">
        <w:rPr>
          <w:rStyle w:val="Emphasis"/>
        </w:rPr>
        <w:t>disengagement</w:t>
      </w:r>
      <w:r w:rsidRPr="00126976">
        <w:rPr>
          <w:sz w:val="16"/>
        </w:rPr>
        <w:t xml:space="preserve">. For </w:t>
      </w:r>
      <w:r w:rsidRPr="00407C59">
        <w:rPr>
          <w:rStyle w:val="StyleUnderline"/>
        </w:rPr>
        <w:t>while it is comforting to believe</w:t>
      </w:r>
      <w:r w:rsidRPr="00126976">
        <w:rPr>
          <w:sz w:val="16"/>
        </w:rPr>
        <w:t xml:space="preserve"> that </w:t>
      </w:r>
      <w:r w:rsidRPr="00407C59">
        <w:rPr>
          <w:rStyle w:val="StyleUnderline"/>
        </w:rPr>
        <w:t xml:space="preserve">we can </w:t>
      </w:r>
      <w:r w:rsidRPr="00407C59">
        <w:rPr>
          <w:rStyle w:val="Emphasis"/>
        </w:rPr>
        <w:t>wall ourselves off</w:t>
      </w:r>
      <w:r w:rsidRPr="00407C59">
        <w:rPr>
          <w:rStyle w:val="StyleUnderline"/>
        </w:rPr>
        <w:t xml:space="preserve"> from</w:t>
      </w:r>
      <w:r w:rsidRPr="00126976">
        <w:rPr>
          <w:sz w:val="16"/>
        </w:rPr>
        <w:t xml:space="preserve"> the ailments of </w:t>
      </w:r>
      <w:r w:rsidRPr="00407C59">
        <w:rPr>
          <w:rStyle w:val="StyleUnderline"/>
        </w:rPr>
        <w:t xml:space="preserve">the world, </w:t>
      </w:r>
      <w:r w:rsidRPr="00407C59">
        <w:rPr>
          <w:rStyle w:val="Emphasis"/>
        </w:rPr>
        <w:t>history</w:t>
      </w:r>
      <w:r w:rsidRPr="00407C59">
        <w:rPr>
          <w:rStyle w:val="StyleUnderline"/>
        </w:rPr>
        <w:t xml:space="preserve"> teaches us</w:t>
      </w:r>
      <w:r w:rsidRPr="00126976">
        <w:rPr>
          <w:sz w:val="16"/>
        </w:rPr>
        <w:t xml:space="preserve"> that </w:t>
      </w:r>
      <w:r w:rsidRPr="00407C59">
        <w:rPr>
          <w:rStyle w:val="StyleUnderline"/>
        </w:rPr>
        <w:t xml:space="preserve">whenever problems abroad are allowed to </w:t>
      </w:r>
      <w:r w:rsidRPr="00407C59">
        <w:rPr>
          <w:rStyle w:val="Emphasis"/>
        </w:rPr>
        <w:t>fester</w:t>
      </w:r>
      <w:r w:rsidRPr="00407C59">
        <w:rPr>
          <w:rStyle w:val="StyleUnderline"/>
        </w:rPr>
        <w:t xml:space="preserve"> and </w:t>
      </w:r>
      <w:r w:rsidRPr="00407C59">
        <w:rPr>
          <w:rStyle w:val="Emphasis"/>
        </w:rPr>
        <w:t>grow</w:t>
      </w:r>
      <w:r w:rsidRPr="00126976">
        <w:rPr>
          <w:sz w:val="16"/>
        </w:rPr>
        <w:t xml:space="preserve">, sooner or later, </w:t>
      </w:r>
      <w:r w:rsidRPr="00407C59">
        <w:rPr>
          <w:rStyle w:val="StyleUnderline"/>
        </w:rPr>
        <w:t>they come home</w:t>
      </w:r>
      <w:r w:rsidRPr="00126976">
        <w:rPr>
          <w:sz w:val="16"/>
        </w:rPr>
        <w:t xml:space="preserve"> to America.</w:t>
      </w:r>
      <w:r>
        <w:rPr>
          <w:sz w:val="16"/>
        </w:rPr>
        <w:t xml:space="preserve"> </w:t>
      </w:r>
      <w:r w:rsidRPr="00407C59">
        <w:rPr>
          <w:rStyle w:val="Emphasis"/>
        </w:rPr>
        <w:t>Isolationism</w:t>
      </w:r>
      <w:r w:rsidRPr="00407C59">
        <w:rPr>
          <w:rStyle w:val="StyleUnderline"/>
        </w:rPr>
        <w:t xml:space="preserve"> and retreat </w:t>
      </w:r>
      <w:r w:rsidRPr="00407C59">
        <w:rPr>
          <w:rStyle w:val="Emphasis"/>
        </w:rPr>
        <w:t>do not work</w:t>
      </w:r>
      <w:r w:rsidRPr="00126976">
        <w:rPr>
          <w:sz w:val="16"/>
        </w:rPr>
        <w:t xml:space="preserve">; we know because </w:t>
      </w:r>
      <w:r w:rsidRPr="00407C59">
        <w:rPr>
          <w:rStyle w:val="StyleUnderline"/>
        </w:rPr>
        <w:t xml:space="preserve">we have </w:t>
      </w:r>
      <w:r w:rsidRPr="00407C59">
        <w:rPr>
          <w:rStyle w:val="Emphasis"/>
        </w:rPr>
        <w:t>tried them before</w:t>
      </w:r>
      <w:r w:rsidRPr="00407C59">
        <w:rPr>
          <w:rStyle w:val="StyleUnderline"/>
        </w:rPr>
        <w:t>. We</w:t>
      </w:r>
      <w:r w:rsidRPr="00126976">
        <w:rPr>
          <w:sz w:val="16"/>
        </w:rPr>
        <w:t xml:space="preserve"> also </w:t>
      </w:r>
      <w:r w:rsidRPr="00407C59">
        <w:rPr>
          <w:rStyle w:val="StyleUnderline"/>
        </w:rPr>
        <w:t>know, from</w:t>
      </w:r>
      <w:r w:rsidRPr="00126976">
        <w:rPr>
          <w:sz w:val="16"/>
        </w:rPr>
        <w:t xml:space="preserve"> recent </w:t>
      </w:r>
      <w:r w:rsidRPr="00407C59">
        <w:rPr>
          <w:rStyle w:val="StyleUnderline"/>
        </w:rPr>
        <w:t>experience</w:t>
      </w:r>
      <w:r w:rsidRPr="00126976">
        <w:rPr>
          <w:sz w:val="16"/>
        </w:rPr>
        <w:t xml:space="preserve">, that </w:t>
      </w:r>
      <w:r w:rsidRPr="005954E2">
        <w:rPr>
          <w:rStyle w:val="StyleUnderline"/>
          <w:highlight w:val="cyan"/>
        </w:rPr>
        <w:t xml:space="preserve">if </w:t>
      </w:r>
      <w:r w:rsidRPr="005954E2">
        <w:rPr>
          <w:rStyle w:val="Emphasis"/>
          <w:highlight w:val="cyan"/>
        </w:rPr>
        <w:t>America recedes</w:t>
      </w:r>
      <w:r w:rsidRPr="00407C59">
        <w:rPr>
          <w:rStyle w:val="StyleUnderline"/>
        </w:rPr>
        <w:t xml:space="preserve"> from the global stage, people in </w:t>
      </w:r>
      <w:r w:rsidRPr="005954E2">
        <w:rPr>
          <w:rStyle w:val="Emphasis"/>
          <w:highlight w:val="cyan"/>
        </w:rPr>
        <w:t>Africa</w:t>
      </w:r>
      <w:r w:rsidRPr="005954E2">
        <w:rPr>
          <w:rStyle w:val="StyleUnderline"/>
          <w:highlight w:val="cyan"/>
        </w:rPr>
        <w:t xml:space="preserve">, </w:t>
      </w:r>
      <w:r w:rsidRPr="005954E2">
        <w:rPr>
          <w:rStyle w:val="Emphasis"/>
          <w:highlight w:val="cyan"/>
        </w:rPr>
        <w:t>Asia</w:t>
      </w:r>
      <w:r w:rsidRPr="005954E2">
        <w:rPr>
          <w:rStyle w:val="StyleUnderline"/>
          <w:highlight w:val="cyan"/>
        </w:rPr>
        <w:t xml:space="preserve">, </w:t>
      </w:r>
      <w:r w:rsidRPr="005954E2">
        <w:rPr>
          <w:rStyle w:val="Emphasis"/>
          <w:highlight w:val="cyan"/>
        </w:rPr>
        <w:t>Europe</w:t>
      </w:r>
      <w:r w:rsidRPr="00407C59">
        <w:rPr>
          <w:rStyle w:val="StyleUnderline"/>
        </w:rPr>
        <w:t xml:space="preserve">, </w:t>
      </w:r>
      <w:r w:rsidRPr="00407C59">
        <w:rPr>
          <w:rStyle w:val="Emphasis"/>
        </w:rPr>
        <w:t xml:space="preserve">Latin </w:t>
      </w:r>
      <w:r w:rsidRPr="005954E2">
        <w:rPr>
          <w:rStyle w:val="Emphasis"/>
          <w:highlight w:val="cyan"/>
        </w:rPr>
        <w:t>America</w:t>
      </w:r>
      <w:r w:rsidRPr="005954E2">
        <w:rPr>
          <w:rStyle w:val="StyleUnderline"/>
          <w:highlight w:val="cyan"/>
        </w:rPr>
        <w:t>, and the</w:t>
      </w:r>
      <w:r w:rsidRPr="00407C59">
        <w:rPr>
          <w:rStyle w:val="StyleUnderline"/>
        </w:rPr>
        <w:t xml:space="preserve"> </w:t>
      </w:r>
      <w:r w:rsidRPr="00407C59">
        <w:rPr>
          <w:rStyle w:val="Emphasis"/>
        </w:rPr>
        <w:t xml:space="preserve">Middle </w:t>
      </w:r>
      <w:r w:rsidRPr="005954E2">
        <w:rPr>
          <w:rStyle w:val="Emphasis"/>
          <w:highlight w:val="cyan"/>
        </w:rPr>
        <w:t>East</w:t>
      </w:r>
      <w:r w:rsidRPr="00407C59">
        <w:rPr>
          <w:rStyle w:val="StyleUnderline"/>
        </w:rPr>
        <w:t xml:space="preserve"> will</w:t>
      </w:r>
      <w:r w:rsidRPr="00126976">
        <w:rPr>
          <w:sz w:val="16"/>
        </w:rPr>
        <w:t xml:space="preserve"> increasingly </w:t>
      </w:r>
      <w:r w:rsidRPr="005954E2">
        <w:rPr>
          <w:rStyle w:val="StyleUnderline"/>
          <w:highlight w:val="cyan"/>
        </w:rPr>
        <w:t>look</w:t>
      </w:r>
      <w:r w:rsidRPr="00407C59">
        <w:rPr>
          <w:rStyle w:val="StyleUnderline"/>
        </w:rPr>
        <w:t xml:space="preserve"> elsewhere for</w:t>
      </w:r>
      <w:r w:rsidRPr="00126976">
        <w:rPr>
          <w:sz w:val="16"/>
        </w:rPr>
        <w:t xml:space="preserve"> inspiration and </w:t>
      </w:r>
      <w:r w:rsidRPr="00407C59">
        <w:rPr>
          <w:rStyle w:val="StyleUnderline"/>
        </w:rPr>
        <w:t>guidance</w:t>
      </w:r>
      <w:r w:rsidRPr="00126976">
        <w:rPr>
          <w:sz w:val="16"/>
        </w:rPr>
        <w:t xml:space="preserve"> – whether </w:t>
      </w:r>
      <w:r w:rsidRPr="005954E2">
        <w:rPr>
          <w:rStyle w:val="StyleUnderline"/>
          <w:highlight w:val="cyan"/>
        </w:rPr>
        <w:t xml:space="preserve">to </w:t>
      </w:r>
      <w:r w:rsidRPr="005954E2">
        <w:rPr>
          <w:rStyle w:val="Emphasis"/>
          <w:highlight w:val="cyan"/>
        </w:rPr>
        <w:t>authoritarian</w:t>
      </w:r>
      <w:r w:rsidRPr="00407C59">
        <w:rPr>
          <w:rStyle w:val="Emphasis"/>
        </w:rPr>
        <w:t>ism</w:t>
      </w:r>
      <w:r w:rsidRPr="00407C59">
        <w:rPr>
          <w:rStyle w:val="StyleUnderline"/>
        </w:rPr>
        <w:t xml:space="preserve"> </w:t>
      </w:r>
      <w:r w:rsidRPr="005954E2">
        <w:rPr>
          <w:rStyle w:val="StyleUnderline"/>
          <w:highlight w:val="cyan"/>
        </w:rPr>
        <w:t xml:space="preserve">or </w:t>
      </w:r>
      <w:r w:rsidRPr="005954E2">
        <w:rPr>
          <w:rStyle w:val="Emphasis"/>
          <w:highlight w:val="cyan"/>
        </w:rPr>
        <w:t>extremist</w:t>
      </w:r>
      <w:r w:rsidRPr="00407C59">
        <w:rPr>
          <w:rStyle w:val="Emphasis"/>
        </w:rPr>
        <w:t xml:space="preserve"> ideology</w:t>
      </w:r>
      <w:r w:rsidRPr="00126976">
        <w:rPr>
          <w:sz w:val="16"/>
        </w:rPr>
        <w:t>.</w:t>
      </w:r>
      <w:r>
        <w:rPr>
          <w:sz w:val="16"/>
        </w:rPr>
        <w:t xml:space="preserve"> </w:t>
      </w:r>
      <w:r w:rsidRPr="00126976">
        <w:rPr>
          <w:sz w:val="16"/>
        </w:rPr>
        <w:t xml:space="preserve">In our opinion, </w:t>
      </w:r>
      <w:r w:rsidRPr="00407C59">
        <w:rPr>
          <w:rStyle w:val="StyleUnderline"/>
        </w:rPr>
        <w:t>such a shift would</w:t>
      </w:r>
      <w:r w:rsidRPr="00126976">
        <w:rPr>
          <w:sz w:val="16"/>
        </w:rPr>
        <w:t xml:space="preserve"> be harmful to the interests of those populations, but it would </w:t>
      </w:r>
      <w:r w:rsidRPr="00407C59">
        <w:rPr>
          <w:rStyle w:val="StyleUnderline"/>
        </w:rPr>
        <w:t xml:space="preserve">be </w:t>
      </w:r>
      <w:r w:rsidRPr="00407C59">
        <w:rPr>
          <w:rStyle w:val="Emphasis"/>
        </w:rPr>
        <w:t>harmful</w:t>
      </w:r>
      <w:r w:rsidRPr="00126976">
        <w:rPr>
          <w:sz w:val="16"/>
        </w:rPr>
        <w:t xml:space="preserve"> above all </w:t>
      </w:r>
      <w:r w:rsidRPr="00407C59">
        <w:rPr>
          <w:rStyle w:val="StyleUnderline"/>
        </w:rPr>
        <w:t>to the interests of the U</w:t>
      </w:r>
      <w:r w:rsidRPr="00126976">
        <w:rPr>
          <w:sz w:val="16"/>
        </w:rPr>
        <w:t xml:space="preserve">nited </w:t>
      </w:r>
      <w:r w:rsidRPr="00407C59">
        <w:rPr>
          <w:rStyle w:val="StyleUnderline"/>
        </w:rPr>
        <w:t>S</w:t>
      </w:r>
      <w:r w:rsidRPr="00126976">
        <w:rPr>
          <w:sz w:val="16"/>
        </w:rPr>
        <w:t xml:space="preserve">tates, </w:t>
      </w:r>
      <w:r w:rsidRPr="00407C59">
        <w:rPr>
          <w:rStyle w:val="StyleUnderline"/>
        </w:rPr>
        <w:t xml:space="preserve">because our security and our prosperity </w:t>
      </w:r>
      <w:r w:rsidRPr="00407C59">
        <w:rPr>
          <w:rStyle w:val="Emphasis"/>
        </w:rPr>
        <w:t>depend</w:t>
      </w:r>
      <w:r w:rsidRPr="00407C59">
        <w:rPr>
          <w:rStyle w:val="StyleUnderline"/>
        </w:rPr>
        <w:t xml:space="preserve"> on having </w:t>
      </w:r>
      <w:r w:rsidRPr="00407C59">
        <w:rPr>
          <w:rStyle w:val="Emphasis"/>
        </w:rPr>
        <w:t>friends abroad</w:t>
      </w:r>
      <w:r w:rsidRPr="00407C59">
        <w:rPr>
          <w:rStyle w:val="StyleUnderline"/>
        </w:rPr>
        <w:t xml:space="preserve"> that share our values</w:t>
      </w:r>
      <w:r w:rsidRPr="00126976">
        <w:rPr>
          <w:sz w:val="16"/>
        </w:rPr>
        <w:t xml:space="preserve"> – </w:t>
      </w:r>
      <w:r w:rsidRPr="00407C59">
        <w:rPr>
          <w:rStyle w:val="StyleUnderline"/>
        </w:rPr>
        <w:t>including</w:t>
      </w:r>
      <w:r w:rsidRPr="00126976">
        <w:rPr>
          <w:sz w:val="16"/>
        </w:rPr>
        <w:t xml:space="preserve"> our belief in the </w:t>
      </w:r>
      <w:r w:rsidRPr="00407C59">
        <w:rPr>
          <w:rStyle w:val="Emphasis"/>
        </w:rPr>
        <w:t>rule of law</w:t>
      </w:r>
      <w:r w:rsidRPr="00126976">
        <w:rPr>
          <w:sz w:val="16"/>
        </w:rPr>
        <w:t>, freedom of movement, and access to markets.</w:t>
      </w:r>
      <w:r>
        <w:rPr>
          <w:sz w:val="16"/>
        </w:rPr>
        <w:t xml:space="preserve"> </w:t>
      </w:r>
      <w:r w:rsidRPr="005954E2">
        <w:rPr>
          <w:rStyle w:val="StyleUnderline"/>
          <w:highlight w:val="cyan"/>
        </w:rPr>
        <w:t xml:space="preserve">Neither </w:t>
      </w:r>
      <w:r w:rsidRPr="005954E2">
        <w:rPr>
          <w:rStyle w:val="Emphasis"/>
          <w:highlight w:val="cyan"/>
        </w:rPr>
        <w:t>Russia</w:t>
      </w:r>
      <w:r w:rsidRPr="005954E2">
        <w:rPr>
          <w:rStyle w:val="StyleUnderline"/>
          <w:highlight w:val="cyan"/>
        </w:rPr>
        <w:t xml:space="preserve"> nor </w:t>
      </w:r>
      <w:r w:rsidRPr="005954E2">
        <w:rPr>
          <w:rStyle w:val="Emphasis"/>
          <w:highlight w:val="cyan"/>
        </w:rPr>
        <w:t>China</w:t>
      </w:r>
      <w:r w:rsidRPr="005954E2">
        <w:rPr>
          <w:rStyle w:val="StyleUnderline"/>
          <w:highlight w:val="cyan"/>
        </w:rPr>
        <w:t xml:space="preserve"> proclaim</w:t>
      </w:r>
      <w:r w:rsidRPr="00407C59">
        <w:rPr>
          <w:rStyle w:val="StyleUnderline"/>
        </w:rPr>
        <w:t xml:space="preserve"> the </w:t>
      </w:r>
      <w:r w:rsidRPr="00407C59">
        <w:rPr>
          <w:rStyle w:val="Emphasis"/>
        </w:rPr>
        <w:t xml:space="preserve">same </w:t>
      </w:r>
      <w:r w:rsidRPr="005954E2">
        <w:rPr>
          <w:rStyle w:val="Emphasis"/>
          <w:highlight w:val="cyan"/>
        </w:rPr>
        <w:t>loyalty</w:t>
      </w:r>
      <w:r w:rsidRPr="00407C59">
        <w:rPr>
          <w:rStyle w:val="StyleUnderline"/>
        </w:rPr>
        <w:t xml:space="preserve"> to those principles</w:t>
      </w:r>
      <w:r w:rsidRPr="00126976">
        <w:rPr>
          <w:sz w:val="16"/>
        </w:rPr>
        <w:t xml:space="preserve"> as we do. </w:t>
      </w:r>
      <w:r w:rsidRPr="00126976">
        <w:rPr>
          <w:rStyle w:val="StyleUnderline"/>
        </w:rPr>
        <w:t>Were they to</w:t>
      </w:r>
      <w:r w:rsidRPr="00407C59">
        <w:rPr>
          <w:rStyle w:val="StyleUnderline"/>
        </w:rPr>
        <w:t xml:space="preserve"> </w:t>
      </w:r>
      <w:r w:rsidRPr="00407C59">
        <w:rPr>
          <w:rStyle w:val="Emphasis"/>
        </w:rPr>
        <w:t xml:space="preserve">fill </w:t>
      </w:r>
      <w:r w:rsidRPr="005954E2">
        <w:rPr>
          <w:rStyle w:val="Emphasis"/>
          <w:highlight w:val="cyan"/>
        </w:rPr>
        <w:t>a vacuum</w:t>
      </w:r>
      <w:r w:rsidRPr="00407C59">
        <w:rPr>
          <w:rStyle w:val="StyleUnderline"/>
        </w:rPr>
        <w:t xml:space="preserve"> left by the U</w:t>
      </w:r>
      <w:r w:rsidRPr="00126976">
        <w:rPr>
          <w:sz w:val="16"/>
        </w:rPr>
        <w:t xml:space="preserve">nited </w:t>
      </w:r>
      <w:r w:rsidRPr="00407C59">
        <w:rPr>
          <w:rStyle w:val="StyleUnderline"/>
        </w:rPr>
        <w:t>S</w:t>
      </w:r>
      <w:r w:rsidRPr="00126976">
        <w:rPr>
          <w:sz w:val="16"/>
        </w:rPr>
        <w:t xml:space="preserve">tates, </w:t>
      </w:r>
      <w:r w:rsidRPr="00407C59">
        <w:rPr>
          <w:rStyle w:val="StyleUnderline"/>
        </w:rPr>
        <w:t>it could</w:t>
      </w:r>
      <w:r w:rsidRPr="00126976">
        <w:rPr>
          <w:sz w:val="16"/>
        </w:rPr>
        <w:t xml:space="preserve"> very well </w:t>
      </w:r>
      <w:r w:rsidRPr="005954E2">
        <w:rPr>
          <w:rStyle w:val="Emphasis"/>
          <w:highlight w:val="cyan"/>
        </w:rPr>
        <w:t>mark</w:t>
      </w:r>
      <w:r w:rsidRPr="00407C59">
        <w:rPr>
          <w:rStyle w:val="Emphasis"/>
        </w:rPr>
        <w:t xml:space="preserve"> a </w:t>
      </w:r>
      <w:r w:rsidRPr="005954E2">
        <w:rPr>
          <w:rStyle w:val="Emphasis"/>
          <w:highlight w:val="cyan"/>
        </w:rPr>
        <w:t>return</w:t>
      </w:r>
      <w:r w:rsidRPr="005954E2">
        <w:rPr>
          <w:rStyle w:val="StyleUnderline"/>
          <w:highlight w:val="cyan"/>
        </w:rPr>
        <w:t xml:space="preserve"> to</w:t>
      </w:r>
      <w:r w:rsidRPr="00407C59">
        <w:rPr>
          <w:rStyle w:val="StyleUnderline"/>
        </w:rPr>
        <w:t xml:space="preserve"> a </w:t>
      </w:r>
      <w:r w:rsidRPr="005954E2">
        <w:rPr>
          <w:rStyle w:val="Emphasis"/>
          <w:highlight w:val="cyan"/>
        </w:rPr>
        <w:t>balance of power</w:t>
      </w:r>
      <w:r w:rsidRPr="00407C59">
        <w:rPr>
          <w:rStyle w:val="StyleUnderline"/>
        </w:rPr>
        <w:t xml:space="preserve"> system, </w:t>
      </w:r>
      <w:r w:rsidRPr="005954E2">
        <w:rPr>
          <w:rStyle w:val="StyleUnderline"/>
          <w:highlight w:val="cyan"/>
        </w:rPr>
        <w:t>where</w:t>
      </w:r>
      <w:r w:rsidRPr="00407C59">
        <w:rPr>
          <w:rStyle w:val="StyleUnderline"/>
        </w:rPr>
        <w:t xml:space="preserve"> the world’s</w:t>
      </w:r>
      <w:r w:rsidRPr="00126976">
        <w:rPr>
          <w:sz w:val="16"/>
        </w:rPr>
        <w:t xml:space="preserve"> major </w:t>
      </w:r>
      <w:r w:rsidRPr="005954E2">
        <w:rPr>
          <w:rStyle w:val="StyleUnderline"/>
          <w:highlight w:val="cyan"/>
        </w:rPr>
        <w:t xml:space="preserve">powers </w:t>
      </w:r>
      <w:r w:rsidRPr="005954E2">
        <w:rPr>
          <w:rStyle w:val="Emphasis"/>
          <w:highlight w:val="cyan"/>
        </w:rPr>
        <w:t>competed</w:t>
      </w:r>
      <w:r w:rsidRPr="00407C59">
        <w:rPr>
          <w:rStyle w:val="Emphasis"/>
        </w:rPr>
        <w:t xml:space="preserve"> militarily</w:t>
      </w:r>
      <w:r w:rsidRPr="00407C59">
        <w:rPr>
          <w:rStyle w:val="StyleUnderline"/>
        </w:rPr>
        <w:t xml:space="preserve"> for territory and </w:t>
      </w:r>
      <w:r w:rsidRPr="00407C59">
        <w:rPr>
          <w:rStyle w:val="Emphasis"/>
        </w:rPr>
        <w:t xml:space="preserve">spheres of </w:t>
      </w:r>
      <w:r w:rsidRPr="005954E2">
        <w:rPr>
          <w:rStyle w:val="Emphasis"/>
          <w:highlight w:val="cyan"/>
        </w:rPr>
        <w:t>influence</w:t>
      </w:r>
      <w:r w:rsidRPr="00126976">
        <w:rPr>
          <w:sz w:val="16"/>
        </w:rPr>
        <w:t xml:space="preserve"> at great human and financial </w:t>
      </w:r>
      <w:proofErr w:type="gramStart"/>
      <w:r w:rsidRPr="00126976">
        <w:rPr>
          <w:sz w:val="16"/>
        </w:rPr>
        <w:t>cost.</w:t>
      </w:r>
      <w:proofErr w:type="gramEnd"/>
      <w:r w:rsidRPr="00126976">
        <w:rPr>
          <w:sz w:val="16"/>
        </w:rPr>
        <w:t xml:space="preserve"> </w:t>
      </w:r>
      <w:r w:rsidRPr="00407C59">
        <w:rPr>
          <w:rStyle w:val="StyleUnderline"/>
        </w:rPr>
        <w:t>This is a world</w:t>
      </w:r>
      <w:r w:rsidRPr="00126976">
        <w:rPr>
          <w:sz w:val="16"/>
        </w:rPr>
        <w:t xml:space="preserve"> to which </w:t>
      </w:r>
      <w:r w:rsidRPr="00407C59">
        <w:rPr>
          <w:rStyle w:val="Emphasis"/>
        </w:rPr>
        <w:t>none of us</w:t>
      </w:r>
      <w:r w:rsidRPr="00126976">
        <w:rPr>
          <w:sz w:val="16"/>
        </w:rPr>
        <w:t xml:space="preserve"> should </w:t>
      </w:r>
      <w:r w:rsidRPr="00407C59">
        <w:rPr>
          <w:rStyle w:val="StyleUnderline"/>
        </w:rPr>
        <w:t>want to return</w:t>
      </w:r>
      <w:r w:rsidRPr="00126976">
        <w:rPr>
          <w:sz w:val="16"/>
        </w:rPr>
        <w:t>.</w:t>
      </w:r>
      <w:r>
        <w:rPr>
          <w:sz w:val="16"/>
        </w:rPr>
        <w:t xml:space="preserve"> </w:t>
      </w:r>
      <w:r w:rsidRPr="00407C59">
        <w:rPr>
          <w:rStyle w:val="StyleUnderline"/>
        </w:rPr>
        <w:t xml:space="preserve">America’s continued </w:t>
      </w:r>
      <w:r w:rsidRPr="00407C59">
        <w:rPr>
          <w:rStyle w:val="Emphasis"/>
        </w:rPr>
        <w:t xml:space="preserve">global </w:t>
      </w:r>
      <w:r w:rsidRPr="005954E2">
        <w:rPr>
          <w:rStyle w:val="Emphasis"/>
          <w:highlight w:val="cyan"/>
        </w:rPr>
        <w:t>leadership</w:t>
      </w:r>
      <w:r w:rsidRPr="00407C59">
        <w:rPr>
          <w:rStyle w:val="StyleUnderline"/>
        </w:rPr>
        <w:t xml:space="preserve"> cannot be taken for granted, but</w:t>
      </w:r>
      <w:r w:rsidRPr="00126976">
        <w:rPr>
          <w:sz w:val="16"/>
        </w:rPr>
        <w:t xml:space="preserve"> a </w:t>
      </w:r>
      <w:r w:rsidRPr="00407C59">
        <w:rPr>
          <w:rStyle w:val="Emphasis"/>
        </w:rPr>
        <w:t>retreat into isolationism</w:t>
      </w:r>
      <w:r w:rsidRPr="00407C59">
        <w:rPr>
          <w:rStyle w:val="StyleUnderline"/>
        </w:rPr>
        <w:t xml:space="preserve"> is not preordained</w:t>
      </w:r>
      <w:r w:rsidRPr="00126976">
        <w:rPr>
          <w:sz w:val="16"/>
        </w:rPr>
        <w:t>. We have an opportunity – and, in our view, an obligation – to defend those aspects of the international system that work in the twenty-first century, and to adapt those that do not.</w:t>
      </w:r>
      <w:r>
        <w:rPr>
          <w:sz w:val="16"/>
        </w:rPr>
        <w:t xml:space="preserve"> </w:t>
      </w:r>
      <w:r w:rsidRPr="00126976">
        <w:rPr>
          <w:sz w:val="16"/>
        </w:rPr>
        <w:t xml:space="preserve">In doing so, we should acknowledge that the existing order is in need of revision and refurbishment. </w:t>
      </w:r>
      <w:r w:rsidRPr="00407C59">
        <w:rPr>
          <w:rStyle w:val="StyleUnderline"/>
        </w:rPr>
        <w:t>The international</w:t>
      </w:r>
      <w:r w:rsidRPr="00126976">
        <w:rPr>
          <w:sz w:val="16"/>
        </w:rPr>
        <w:t xml:space="preserve"> system was designed for a different era, and it requires a renewal of purpose and a reform of its structures. Its mission </w:t>
      </w:r>
      <w:r w:rsidRPr="005954E2">
        <w:rPr>
          <w:rStyle w:val="StyleUnderline"/>
          <w:highlight w:val="cyan"/>
        </w:rPr>
        <w:t>should</w:t>
      </w:r>
      <w:r w:rsidRPr="00126976">
        <w:rPr>
          <w:sz w:val="16"/>
        </w:rPr>
        <w:t xml:space="preserve"> more </w:t>
      </w:r>
      <w:r w:rsidRPr="00407C59">
        <w:rPr>
          <w:rStyle w:val="Emphasis"/>
        </w:rPr>
        <w:t xml:space="preserve">clearly </w:t>
      </w:r>
      <w:r w:rsidRPr="005954E2">
        <w:rPr>
          <w:rStyle w:val="Emphasis"/>
          <w:highlight w:val="cyan"/>
        </w:rPr>
        <w:t>extend</w:t>
      </w:r>
      <w:r w:rsidRPr="00407C59">
        <w:rPr>
          <w:rStyle w:val="StyleUnderline"/>
        </w:rPr>
        <w:t xml:space="preserve"> beyond preventing war in </w:t>
      </w:r>
      <w:r w:rsidRPr="00407C59">
        <w:rPr>
          <w:rStyle w:val="Emphasis"/>
        </w:rPr>
        <w:t>Europe</w:t>
      </w:r>
      <w:r w:rsidRPr="00407C59">
        <w:rPr>
          <w:rStyle w:val="StyleUnderline"/>
        </w:rPr>
        <w:t xml:space="preserve"> </w:t>
      </w:r>
      <w:r w:rsidRPr="005954E2">
        <w:rPr>
          <w:rStyle w:val="StyleUnderline"/>
          <w:highlight w:val="cyan"/>
        </w:rPr>
        <w:t>to</w:t>
      </w:r>
      <w:r w:rsidRPr="00407C59">
        <w:rPr>
          <w:rStyle w:val="StyleUnderline"/>
        </w:rPr>
        <w:t xml:space="preserve"> include </w:t>
      </w:r>
      <w:r w:rsidRPr="005954E2">
        <w:rPr>
          <w:rStyle w:val="Emphasis"/>
          <w:highlight w:val="cyan"/>
        </w:rPr>
        <w:t>stabilizing</w:t>
      </w:r>
      <w:r w:rsidRPr="00407C59">
        <w:rPr>
          <w:rStyle w:val="StyleUnderline"/>
        </w:rPr>
        <w:t xml:space="preserve"> other </w:t>
      </w:r>
      <w:r w:rsidRPr="00407C59">
        <w:rPr>
          <w:rStyle w:val="Emphasis"/>
        </w:rPr>
        <w:t xml:space="preserve">strategic </w:t>
      </w:r>
      <w:r w:rsidRPr="005954E2">
        <w:rPr>
          <w:rStyle w:val="Emphasis"/>
          <w:highlight w:val="cyan"/>
        </w:rPr>
        <w:t>regions</w:t>
      </w:r>
      <w:r w:rsidRPr="00126976">
        <w:rPr>
          <w:sz w:val="16"/>
        </w:rPr>
        <w:t xml:space="preserve"> that affect our well-being. Its approach should reflect the fact that </w:t>
      </w:r>
      <w:r w:rsidRPr="00126976">
        <w:rPr>
          <w:rStyle w:val="StyleUnderline"/>
        </w:rPr>
        <w:t xml:space="preserve">long-term stability </w:t>
      </w:r>
      <w:r w:rsidRPr="00126976">
        <w:rPr>
          <w:rStyle w:val="Emphasis"/>
        </w:rPr>
        <w:t>depends</w:t>
      </w:r>
      <w:r w:rsidRPr="00126976">
        <w:rPr>
          <w:rStyle w:val="StyleUnderline"/>
        </w:rPr>
        <w:t xml:space="preserve"> on well-governed states</w:t>
      </w:r>
      <w:r w:rsidRPr="00126976">
        <w:rPr>
          <w:sz w:val="16"/>
        </w:rPr>
        <w:t xml:space="preserve"> whose leaders are </w:t>
      </w:r>
      <w:r w:rsidRPr="00126976">
        <w:rPr>
          <w:rStyle w:val="StyleUnderline"/>
        </w:rPr>
        <w:t>seen as legitimate</w:t>
      </w:r>
      <w:r w:rsidRPr="00126976">
        <w:rPr>
          <w:sz w:val="16"/>
        </w:rPr>
        <w:t xml:space="preserve"> by their people. And its structure must be adapted to the realities of a world in which power is more diffuse, so other countries can take on a greater role commensurate with the contributions they make and the responsibilities they assume.</w:t>
      </w:r>
      <w:r>
        <w:rPr>
          <w:sz w:val="16"/>
        </w:rPr>
        <w:t xml:space="preserve"> </w:t>
      </w:r>
      <w:r w:rsidRPr="00126976">
        <w:rPr>
          <w:rStyle w:val="Emphasis"/>
        </w:rPr>
        <w:t>China</w:t>
      </w:r>
      <w:r w:rsidRPr="00126976">
        <w:rPr>
          <w:rStyle w:val="StyleUnderline"/>
        </w:rPr>
        <w:t xml:space="preserve">, </w:t>
      </w:r>
      <w:r w:rsidRPr="00126976">
        <w:rPr>
          <w:rStyle w:val="Emphasis"/>
        </w:rPr>
        <w:t>Russia</w:t>
      </w:r>
      <w:r w:rsidRPr="00126976">
        <w:rPr>
          <w:rStyle w:val="StyleUnderline"/>
        </w:rPr>
        <w:t xml:space="preserve">, and </w:t>
      </w:r>
      <w:r w:rsidRPr="00126976">
        <w:rPr>
          <w:rStyle w:val="Emphasis"/>
        </w:rPr>
        <w:t xml:space="preserve">other </w:t>
      </w:r>
      <w:r w:rsidRPr="005954E2">
        <w:rPr>
          <w:rStyle w:val="Emphasis"/>
          <w:highlight w:val="cyan"/>
        </w:rPr>
        <w:t>countries</w:t>
      </w:r>
      <w:r w:rsidRPr="00126976">
        <w:rPr>
          <w:rStyle w:val="StyleUnderline"/>
        </w:rPr>
        <w:t xml:space="preserve"> should </w:t>
      </w:r>
      <w:r w:rsidRPr="005954E2">
        <w:rPr>
          <w:rStyle w:val="StyleUnderline"/>
          <w:highlight w:val="cyan"/>
        </w:rPr>
        <w:t>understand</w:t>
      </w:r>
      <w:r w:rsidRPr="00126976">
        <w:rPr>
          <w:sz w:val="16"/>
        </w:rPr>
        <w:t xml:space="preserve"> that </w:t>
      </w:r>
      <w:r w:rsidRPr="005954E2">
        <w:rPr>
          <w:rStyle w:val="StyleUnderline"/>
          <w:highlight w:val="cyan"/>
        </w:rPr>
        <w:t>there is a</w:t>
      </w:r>
      <w:r w:rsidRPr="00126976">
        <w:rPr>
          <w:rStyle w:val="StyleUnderline"/>
        </w:rPr>
        <w:t xml:space="preserve"> </w:t>
      </w:r>
      <w:r w:rsidRPr="00126976">
        <w:rPr>
          <w:rStyle w:val="Emphasis"/>
        </w:rPr>
        <w:t xml:space="preserve">larger </w:t>
      </w:r>
      <w:r w:rsidRPr="005954E2">
        <w:rPr>
          <w:rStyle w:val="Emphasis"/>
          <w:highlight w:val="cyan"/>
        </w:rPr>
        <w:t>place</w:t>
      </w:r>
      <w:r w:rsidRPr="00126976">
        <w:rPr>
          <w:rStyle w:val="StyleUnderline"/>
        </w:rPr>
        <w:t xml:space="preserve"> for them </w:t>
      </w:r>
      <w:r w:rsidRPr="005954E2">
        <w:rPr>
          <w:rStyle w:val="StyleUnderline"/>
          <w:highlight w:val="cyan"/>
        </w:rPr>
        <w:t>at the</w:t>
      </w:r>
      <w:r w:rsidRPr="00126976">
        <w:rPr>
          <w:rStyle w:val="StyleUnderline"/>
        </w:rPr>
        <w:t xml:space="preserve"> </w:t>
      </w:r>
      <w:r w:rsidRPr="00126976">
        <w:rPr>
          <w:rStyle w:val="Emphasis"/>
        </w:rPr>
        <w:t xml:space="preserve">decision-making </w:t>
      </w:r>
      <w:r w:rsidRPr="005954E2">
        <w:rPr>
          <w:rStyle w:val="Emphasis"/>
          <w:highlight w:val="cyan"/>
        </w:rPr>
        <w:t>table</w:t>
      </w:r>
      <w:r w:rsidRPr="005954E2">
        <w:rPr>
          <w:rStyle w:val="StyleUnderline"/>
          <w:highlight w:val="cyan"/>
        </w:rPr>
        <w:t xml:space="preserve">, provided they are </w:t>
      </w:r>
      <w:r w:rsidRPr="005954E2">
        <w:rPr>
          <w:rStyle w:val="Emphasis"/>
          <w:highlight w:val="cyan"/>
        </w:rPr>
        <w:t>constructive</w:t>
      </w:r>
      <w:r w:rsidRPr="00126976">
        <w:rPr>
          <w:rStyle w:val="StyleUnderline"/>
        </w:rPr>
        <w:t xml:space="preserve"> and respect</w:t>
      </w:r>
      <w:r w:rsidRPr="00126976">
        <w:rPr>
          <w:sz w:val="16"/>
        </w:rPr>
        <w:t xml:space="preserve"> the interests of </w:t>
      </w:r>
      <w:r w:rsidRPr="00126976">
        <w:rPr>
          <w:rStyle w:val="StyleUnderline"/>
        </w:rPr>
        <w:t>other nations</w:t>
      </w:r>
      <w:r w:rsidRPr="00126976">
        <w:rPr>
          <w:sz w:val="16"/>
        </w:rPr>
        <w:t xml:space="preserve">. And </w:t>
      </w:r>
      <w:r w:rsidRPr="00126976">
        <w:rPr>
          <w:rStyle w:val="StyleUnderline"/>
        </w:rPr>
        <w:t>they need to understand</w:t>
      </w:r>
      <w:r w:rsidRPr="00126976">
        <w:rPr>
          <w:sz w:val="16"/>
        </w:rPr>
        <w:t xml:space="preserve"> that </w:t>
      </w:r>
      <w:r w:rsidRPr="005954E2">
        <w:rPr>
          <w:rStyle w:val="StyleUnderline"/>
          <w:highlight w:val="cyan"/>
        </w:rPr>
        <w:t xml:space="preserve">there </w:t>
      </w:r>
      <w:r w:rsidRPr="005954E2">
        <w:rPr>
          <w:rStyle w:val="Emphasis"/>
          <w:highlight w:val="cyan"/>
        </w:rPr>
        <w:t>will be costs</w:t>
      </w:r>
      <w:r w:rsidRPr="005954E2">
        <w:rPr>
          <w:rStyle w:val="StyleUnderline"/>
          <w:highlight w:val="cyan"/>
        </w:rPr>
        <w:t xml:space="preserve"> if</w:t>
      </w:r>
      <w:r w:rsidRPr="00126976">
        <w:rPr>
          <w:rStyle w:val="StyleUnderline"/>
        </w:rPr>
        <w:t xml:space="preserve"> they do </w:t>
      </w:r>
      <w:r w:rsidRPr="005954E2">
        <w:rPr>
          <w:rStyle w:val="StyleUnderline"/>
          <w:highlight w:val="cyan"/>
        </w:rPr>
        <w:t>not</w:t>
      </w:r>
      <w:r w:rsidRPr="00126976">
        <w:rPr>
          <w:sz w:val="16"/>
        </w:rPr>
        <w:t>.</w:t>
      </w:r>
      <w:r>
        <w:rPr>
          <w:sz w:val="16"/>
        </w:rPr>
        <w:t xml:space="preserve"> </w:t>
      </w:r>
      <w:r w:rsidRPr="00126976">
        <w:rPr>
          <w:sz w:val="16"/>
        </w:rPr>
        <w:t xml:space="preserve">For this and other reasons, </w:t>
      </w:r>
      <w:r w:rsidRPr="005954E2">
        <w:rPr>
          <w:rStyle w:val="StyleUnderline"/>
          <w:highlight w:val="cyan"/>
        </w:rPr>
        <w:t>U.S.</w:t>
      </w:r>
      <w:r w:rsidRPr="00126976">
        <w:rPr>
          <w:rStyle w:val="StyleUnderline"/>
        </w:rPr>
        <w:t xml:space="preserve"> </w:t>
      </w:r>
      <w:r w:rsidRPr="00126976">
        <w:rPr>
          <w:rStyle w:val="Emphasis"/>
        </w:rPr>
        <w:t xml:space="preserve">military </w:t>
      </w:r>
      <w:r w:rsidRPr="005954E2">
        <w:rPr>
          <w:rStyle w:val="Emphasis"/>
          <w:highlight w:val="cyan"/>
        </w:rPr>
        <w:t>power</w:t>
      </w:r>
      <w:r w:rsidRPr="00126976">
        <w:rPr>
          <w:rStyle w:val="StyleUnderline"/>
        </w:rPr>
        <w:t xml:space="preserve"> will </w:t>
      </w:r>
      <w:r w:rsidRPr="005954E2">
        <w:rPr>
          <w:rStyle w:val="Emphasis"/>
          <w:highlight w:val="cyan"/>
        </w:rPr>
        <w:t>remain vital</w:t>
      </w:r>
      <w:r w:rsidRPr="00126976">
        <w:rPr>
          <w:rStyle w:val="StyleUnderline"/>
        </w:rPr>
        <w:t xml:space="preserve"> in a renewed </w:t>
      </w:r>
      <w:r w:rsidRPr="00126976">
        <w:rPr>
          <w:rStyle w:val="Emphasis"/>
        </w:rPr>
        <w:t>international order</w:t>
      </w:r>
      <w:r w:rsidRPr="00126976">
        <w:rPr>
          <w:rStyle w:val="StyleUnderline"/>
        </w:rPr>
        <w:t>. We appreciate</w:t>
      </w:r>
      <w:r w:rsidRPr="00126976">
        <w:rPr>
          <w:sz w:val="16"/>
        </w:rPr>
        <w:t xml:space="preserve"> this committee’s </w:t>
      </w:r>
      <w:r w:rsidRPr="00126976">
        <w:rPr>
          <w:rStyle w:val="StyleUnderline"/>
        </w:rPr>
        <w:t>efforts to ensure</w:t>
      </w:r>
      <w:r w:rsidRPr="00126976">
        <w:rPr>
          <w:sz w:val="16"/>
        </w:rPr>
        <w:t xml:space="preserve"> that </w:t>
      </w:r>
      <w:r w:rsidRPr="00126976">
        <w:rPr>
          <w:rStyle w:val="StyleUnderline"/>
        </w:rPr>
        <w:t xml:space="preserve">our military remains the </w:t>
      </w:r>
      <w:r w:rsidRPr="00126976">
        <w:rPr>
          <w:rStyle w:val="Emphasis"/>
        </w:rPr>
        <w:t>best-trained</w:t>
      </w:r>
      <w:r w:rsidRPr="00126976">
        <w:rPr>
          <w:rStyle w:val="StyleUnderline"/>
        </w:rPr>
        <w:t xml:space="preserve">, </w:t>
      </w:r>
      <w:r w:rsidRPr="00126976">
        <w:rPr>
          <w:rStyle w:val="Emphasis"/>
        </w:rPr>
        <w:t>best-equipped</w:t>
      </w:r>
      <w:r w:rsidRPr="00126976">
        <w:rPr>
          <w:rStyle w:val="StyleUnderline"/>
        </w:rPr>
        <w:t xml:space="preserve">, and </w:t>
      </w:r>
      <w:r w:rsidRPr="00126976">
        <w:rPr>
          <w:rStyle w:val="Emphasis"/>
        </w:rPr>
        <w:t>best-led</w:t>
      </w:r>
      <w:r w:rsidRPr="00126976">
        <w:rPr>
          <w:rStyle w:val="StyleUnderline"/>
        </w:rPr>
        <w:t xml:space="preserve"> force on earth. </w:t>
      </w:r>
      <w:r w:rsidRPr="005954E2">
        <w:rPr>
          <w:rStyle w:val="StyleUnderline"/>
          <w:highlight w:val="cyan"/>
        </w:rPr>
        <w:t>Given</w:t>
      </w:r>
      <w:r w:rsidRPr="00126976">
        <w:rPr>
          <w:rStyle w:val="StyleUnderline"/>
        </w:rPr>
        <w:t xml:space="preserve"> the </w:t>
      </w:r>
      <w:r w:rsidRPr="005954E2">
        <w:rPr>
          <w:rStyle w:val="Emphasis"/>
          <w:highlight w:val="cyan"/>
        </w:rPr>
        <w:lastRenderedPageBreak/>
        <w:t>variety of threats</w:t>
      </w:r>
      <w:r w:rsidRPr="00126976">
        <w:rPr>
          <w:sz w:val="16"/>
        </w:rPr>
        <w:t xml:space="preserve"> facing our country, </w:t>
      </w:r>
      <w:r w:rsidRPr="00126976">
        <w:rPr>
          <w:rStyle w:val="StyleUnderline"/>
        </w:rPr>
        <w:t xml:space="preserve">it makes sense to continue </w:t>
      </w:r>
      <w:r w:rsidRPr="00126976">
        <w:rPr>
          <w:rStyle w:val="Emphasis"/>
        </w:rPr>
        <w:t>upgrading</w:t>
      </w:r>
      <w:r w:rsidRPr="00126976">
        <w:rPr>
          <w:rStyle w:val="StyleUnderline"/>
        </w:rPr>
        <w:t xml:space="preserve"> and enhancing</w:t>
      </w:r>
      <w:r w:rsidRPr="00126976">
        <w:rPr>
          <w:sz w:val="16"/>
        </w:rPr>
        <w:t xml:space="preserve"> our country’s military capabilities and </w:t>
      </w:r>
      <w:r w:rsidRPr="00126976">
        <w:rPr>
          <w:rStyle w:val="StyleUnderline"/>
        </w:rPr>
        <w:t>deterrent power</w:t>
      </w:r>
      <w:r w:rsidRPr="00126976">
        <w:rPr>
          <w:sz w:val="16"/>
        </w:rPr>
        <w:t>. But we strongly believe that it would be a mistake to increase defense spending at the expense of other critical investments in national security – especially those in diplomacy, development, democracy, and peacebuilding.</w:t>
      </w:r>
      <w:r>
        <w:rPr>
          <w:sz w:val="16"/>
        </w:rPr>
        <w:t xml:space="preserve"> </w:t>
      </w:r>
      <w:r w:rsidRPr="00126976">
        <w:rPr>
          <w:rStyle w:val="StyleUnderline"/>
        </w:rPr>
        <w:t xml:space="preserve">We know from experience that </w:t>
      </w:r>
      <w:r w:rsidRPr="005954E2">
        <w:rPr>
          <w:rStyle w:val="Emphasis"/>
          <w:highlight w:val="cyan"/>
        </w:rPr>
        <w:t>force</w:t>
      </w:r>
      <w:r w:rsidRPr="005954E2">
        <w:rPr>
          <w:rStyle w:val="StyleUnderline"/>
          <w:highlight w:val="cyan"/>
        </w:rPr>
        <w:t>, and</w:t>
      </w:r>
      <w:r w:rsidRPr="00126976">
        <w:rPr>
          <w:rStyle w:val="StyleUnderline"/>
        </w:rPr>
        <w:t xml:space="preserve"> the </w:t>
      </w:r>
      <w:r w:rsidRPr="00126976">
        <w:rPr>
          <w:rStyle w:val="Emphasis"/>
        </w:rPr>
        <w:t xml:space="preserve">credible </w:t>
      </w:r>
      <w:r w:rsidRPr="005954E2">
        <w:rPr>
          <w:rStyle w:val="Emphasis"/>
          <w:highlight w:val="cyan"/>
        </w:rPr>
        <w:t>possibility</w:t>
      </w:r>
      <w:r w:rsidRPr="005954E2">
        <w:rPr>
          <w:rStyle w:val="StyleUnderline"/>
          <w:highlight w:val="cyan"/>
        </w:rPr>
        <w:t xml:space="preserve"> of</w:t>
      </w:r>
      <w:r w:rsidRPr="00126976">
        <w:rPr>
          <w:rStyle w:val="StyleUnderline"/>
        </w:rPr>
        <w:t xml:space="preserve"> its </w:t>
      </w:r>
      <w:r w:rsidRPr="005954E2">
        <w:rPr>
          <w:rStyle w:val="StyleUnderline"/>
          <w:highlight w:val="cyan"/>
        </w:rPr>
        <w:t xml:space="preserve">use, are </w:t>
      </w:r>
      <w:r w:rsidRPr="005954E2">
        <w:rPr>
          <w:rStyle w:val="Emphasis"/>
          <w:highlight w:val="cyan"/>
        </w:rPr>
        <w:t>essential</w:t>
      </w:r>
      <w:r w:rsidRPr="00126976">
        <w:rPr>
          <w:rStyle w:val="StyleUnderline"/>
        </w:rPr>
        <w:t xml:space="preserve"> to defend</w:t>
      </w:r>
      <w:r w:rsidRPr="00126976">
        <w:rPr>
          <w:sz w:val="16"/>
        </w:rPr>
        <w:t xml:space="preserve"> our </w:t>
      </w:r>
      <w:r w:rsidRPr="00126976">
        <w:rPr>
          <w:rStyle w:val="StyleUnderline"/>
        </w:rPr>
        <w:t>vital interests</w:t>
      </w:r>
      <w:r w:rsidRPr="00126976">
        <w:rPr>
          <w:sz w:val="16"/>
        </w:rPr>
        <w:t xml:space="preserve"> and keep America safe. But as one of us has said in the past, </w:t>
      </w:r>
      <w:r w:rsidRPr="00126976">
        <w:rPr>
          <w:rStyle w:val="StyleUnderline"/>
        </w:rPr>
        <w:t xml:space="preserve">force </w:t>
      </w:r>
      <w:r w:rsidRPr="00126976">
        <w:rPr>
          <w:rStyle w:val="Emphasis"/>
        </w:rPr>
        <w:t>alone</w:t>
      </w:r>
      <w:r w:rsidRPr="00126976">
        <w:rPr>
          <w:rStyle w:val="StyleUnderline"/>
        </w:rPr>
        <w:t xml:space="preserve"> can be a </w:t>
      </w:r>
      <w:r w:rsidRPr="00126976">
        <w:rPr>
          <w:rStyle w:val="Emphasis"/>
        </w:rPr>
        <w:t>blunt instrument</w:t>
      </w:r>
      <w:r w:rsidRPr="00126976">
        <w:rPr>
          <w:sz w:val="16"/>
        </w:rPr>
        <w:t>, and there are many problems it cannot solve. The military leaders who so frequently testify before this committee would be the first to tell you that they cannot succeed in their missions without the vital capabilities that our civilian agencies bring to the table. Gutting these capabilities will put an unacceptable burden on our men and women in uniform, and would make America less safe. We need to fund these other civilian elements of American power as robustly as we do the military element.</w:t>
      </w:r>
    </w:p>
    <w:p w14:paraId="745283F3" w14:textId="77777777" w:rsidR="004B00DA" w:rsidRPr="00126976" w:rsidRDefault="004B00DA" w:rsidP="004B00DA">
      <w:pPr>
        <w:rPr>
          <w:sz w:val="16"/>
        </w:rPr>
      </w:pPr>
    </w:p>
    <w:p w14:paraId="73ED19BB" w14:textId="77777777" w:rsidR="004B00DA" w:rsidRDefault="004B00DA" w:rsidP="004B00DA">
      <w:pPr>
        <w:pStyle w:val="Heading4"/>
      </w:pPr>
      <w:r>
        <w:rPr>
          <w:u w:val="single"/>
        </w:rPr>
        <w:t>No other</w:t>
      </w:r>
      <w:r>
        <w:t xml:space="preserve"> country will promote liberal values. </w:t>
      </w:r>
    </w:p>
    <w:p w14:paraId="6A010122" w14:textId="77777777" w:rsidR="004B00DA" w:rsidRDefault="004B00DA" w:rsidP="004B00DA">
      <w:r>
        <w:rPr>
          <w:rStyle w:val="Style13ptBold"/>
        </w:rPr>
        <w:t xml:space="preserve">Traub ’17 </w:t>
      </w:r>
      <w:r w:rsidRPr="00D46FDA">
        <w:t xml:space="preserve">[James; January 3; Fellow at the Center on International Cooperation; Foreign Policy, “Donald Trump: Making the World Safe for Dictators,” </w:t>
      </w:r>
      <w:hyperlink r:id="rId19" w:history="1">
        <w:r w:rsidRPr="00F27025">
          <w:rPr>
            <w:rStyle w:val="Hyperlink"/>
          </w:rPr>
          <w:t>http://foreignpolicy.com/2017/01/03/donald-trump-is-making-the-world-safe-for-dictators/</w:t>
        </w:r>
      </w:hyperlink>
      <w:r w:rsidRPr="00D46FDA">
        <w:t>]</w:t>
      </w:r>
    </w:p>
    <w:p w14:paraId="1409A912" w14:textId="3AE58BA2" w:rsidR="004B00DA" w:rsidRPr="00AD09B3" w:rsidRDefault="004B00DA" w:rsidP="004B00DA">
      <w:pPr>
        <w:rPr>
          <w:sz w:val="16"/>
        </w:rPr>
      </w:pPr>
      <w:r w:rsidRPr="00881252">
        <w:rPr>
          <w:sz w:val="16"/>
        </w:rPr>
        <w:t xml:space="preserve">Presidents keep returning to these formulations because Wilson was right about the relationship between democracy and the modern world order. There’s another reason as well: At least </w:t>
      </w:r>
      <w:r w:rsidRPr="00D46FDA">
        <w:rPr>
          <w:rStyle w:val="StyleUnderline"/>
        </w:rPr>
        <w:t>since</w:t>
      </w:r>
      <w:r w:rsidRPr="00881252">
        <w:rPr>
          <w:sz w:val="16"/>
        </w:rPr>
        <w:t xml:space="preserve"> the end of </w:t>
      </w:r>
      <w:r w:rsidRPr="00D46FDA">
        <w:rPr>
          <w:rStyle w:val="StyleUnderline"/>
        </w:rPr>
        <w:t>World War II, the idea</w:t>
      </w:r>
      <w:r w:rsidRPr="00881252">
        <w:rPr>
          <w:sz w:val="16"/>
        </w:rPr>
        <w:t xml:space="preserve"> that </w:t>
      </w:r>
      <w:r w:rsidRPr="005954E2">
        <w:rPr>
          <w:rStyle w:val="StyleUnderline"/>
          <w:highlight w:val="cyan"/>
        </w:rPr>
        <w:t>the U</w:t>
      </w:r>
      <w:r w:rsidRPr="00881252">
        <w:rPr>
          <w:sz w:val="16"/>
        </w:rPr>
        <w:t xml:space="preserve">nited </w:t>
      </w:r>
      <w:r w:rsidRPr="005954E2">
        <w:rPr>
          <w:rStyle w:val="StyleUnderline"/>
          <w:highlight w:val="cyan"/>
        </w:rPr>
        <w:t>S</w:t>
      </w:r>
      <w:r w:rsidRPr="00881252">
        <w:rPr>
          <w:sz w:val="16"/>
        </w:rPr>
        <w:t xml:space="preserve">tates </w:t>
      </w:r>
      <w:r w:rsidRPr="00D46FDA">
        <w:rPr>
          <w:rStyle w:val="Emphasis"/>
        </w:rPr>
        <w:t>stands for something</w:t>
      </w:r>
      <w:r w:rsidRPr="00D46FDA">
        <w:rPr>
          <w:rStyle w:val="StyleUnderline"/>
        </w:rPr>
        <w:t xml:space="preserve"> more than its</w:t>
      </w:r>
      <w:r w:rsidRPr="00881252">
        <w:rPr>
          <w:sz w:val="16"/>
        </w:rPr>
        <w:t xml:space="preserve"> own </w:t>
      </w:r>
      <w:r w:rsidRPr="00D46FDA">
        <w:rPr>
          <w:rStyle w:val="StyleUnderline"/>
        </w:rPr>
        <w:t xml:space="preserve">self-interest </w:t>
      </w:r>
      <w:r w:rsidRPr="005954E2">
        <w:rPr>
          <w:rStyle w:val="StyleUnderline"/>
          <w:highlight w:val="cyan"/>
        </w:rPr>
        <w:t xml:space="preserve">has </w:t>
      </w:r>
      <w:r w:rsidRPr="005954E2">
        <w:rPr>
          <w:rStyle w:val="Emphasis"/>
          <w:highlight w:val="cyan"/>
        </w:rPr>
        <w:t>underwritten</w:t>
      </w:r>
      <w:r w:rsidRPr="00881252">
        <w:rPr>
          <w:sz w:val="16"/>
        </w:rPr>
        <w:t xml:space="preserve"> its </w:t>
      </w:r>
      <w:r w:rsidRPr="00D46FDA">
        <w:rPr>
          <w:rStyle w:val="StyleUnderline"/>
        </w:rPr>
        <w:t xml:space="preserve">claims to </w:t>
      </w:r>
      <w:r w:rsidRPr="00D46FDA">
        <w:rPr>
          <w:rStyle w:val="Emphasis"/>
        </w:rPr>
        <w:t xml:space="preserve">world </w:t>
      </w:r>
      <w:r w:rsidRPr="005954E2">
        <w:rPr>
          <w:rStyle w:val="Emphasis"/>
          <w:highlight w:val="cyan"/>
        </w:rPr>
        <w:t>leadership</w:t>
      </w:r>
      <w:r w:rsidRPr="00D46FDA">
        <w:rPr>
          <w:rStyle w:val="StyleUnderline"/>
        </w:rPr>
        <w:t>. That</w:t>
      </w:r>
      <w:r w:rsidRPr="00881252">
        <w:rPr>
          <w:sz w:val="16"/>
        </w:rPr>
        <w:t xml:space="preserve"> idea </w:t>
      </w:r>
      <w:r w:rsidRPr="00D46FDA">
        <w:rPr>
          <w:rStyle w:val="StyleUnderline"/>
        </w:rPr>
        <w:t xml:space="preserve">is the </w:t>
      </w:r>
      <w:r w:rsidRPr="00D46FDA">
        <w:rPr>
          <w:rStyle w:val="Emphasis"/>
        </w:rPr>
        <w:t>basis</w:t>
      </w:r>
      <w:r w:rsidRPr="00D46FDA">
        <w:rPr>
          <w:rStyle w:val="StyleUnderline"/>
        </w:rPr>
        <w:t xml:space="preserve"> of America’s “</w:t>
      </w:r>
      <w:r w:rsidRPr="00D46FDA">
        <w:rPr>
          <w:rStyle w:val="Emphasis"/>
        </w:rPr>
        <w:t>soft power</w:t>
      </w:r>
      <w:r w:rsidRPr="00D46FDA">
        <w:rPr>
          <w:rStyle w:val="StyleUnderline"/>
        </w:rPr>
        <w:t>.</w:t>
      </w:r>
      <w:r w:rsidRPr="00881252">
        <w:rPr>
          <w:sz w:val="16"/>
        </w:rPr>
        <w:t>” The Marshall Plan, to take the most famous example, did almost as much for the United States, by enhancing its global prestige, as it did for its European beneficiaries.</w:t>
      </w:r>
      <w:r>
        <w:rPr>
          <w:sz w:val="16"/>
        </w:rPr>
        <w:t xml:space="preserve"> </w:t>
      </w:r>
      <w:proofErr w:type="gramStart"/>
      <w:r w:rsidRPr="00881252">
        <w:rPr>
          <w:sz w:val="16"/>
        </w:rPr>
        <w:t>So</w:t>
      </w:r>
      <w:proofErr w:type="gramEnd"/>
      <w:r w:rsidRPr="00881252">
        <w:rPr>
          <w:sz w:val="16"/>
        </w:rPr>
        <w:t xml:space="preserve"> </w:t>
      </w:r>
      <w:r w:rsidRPr="00D46FDA">
        <w:rPr>
          <w:rStyle w:val="StyleUnderline"/>
        </w:rPr>
        <w:t>what</w:t>
      </w:r>
      <w:r w:rsidRPr="00881252">
        <w:rPr>
          <w:sz w:val="16"/>
        </w:rPr>
        <w:t xml:space="preserve"> happens </w:t>
      </w:r>
      <w:r w:rsidRPr="005954E2">
        <w:rPr>
          <w:rStyle w:val="StyleUnderline"/>
          <w:highlight w:val="cyan"/>
        </w:rPr>
        <w:t xml:space="preserve">if we </w:t>
      </w:r>
      <w:r w:rsidRPr="005954E2">
        <w:rPr>
          <w:rStyle w:val="Emphasis"/>
          <w:highlight w:val="cyan"/>
        </w:rPr>
        <w:t>abandon</w:t>
      </w:r>
      <w:r w:rsidRPr="005954E2">
        <w:rPr>
          <w:rStyle w:val="StyleUnderline"/>
          <w:highlight w:val="cyan"/>
        </w:rPr>
        <w:t xml:space="preserve"> this</w:t>
      </w:r>
      <w:r w:rsidRPr="00D46FDA">
        <w:rPr>
          <w:rStyle w:val="StyleUnderline"/>
        </w:rPr>
        <w:t xml:space="preserve"> tradition?</w:t>
      </w:r>
      <w:r w:rsidRPr="00881252">
        <w:rPr>
          <w:sz w:val="16"/>
        </w:rPr>
        <w:t xml:space="preserve"> The silver lining of Trump’s chilly agnosticism toward democratic values might be this: No more hypocrisy. The Obama administration has shaken a finger at autocratic allies in the Middle East without inflicting or even threatening serious consequences, thus offending foreign governments without mitigating their brutalities. On the other side, Obama has halfheartedly supported Syrian rebels without making any effort to tip the scales of the horrendous civil war there. Trump will deliver no lectures, and may openly join Syrian President Bashar al-Assad in his alleged campaign against Islamic extremism. Honesty bought at </w:t>
      </w:r>
      <w:r w:rsidRPr="00D46FDA">
        <w:rPr>
          <w:rStyle w:val="StyleUnderline"/>
        </w:rPr>
        <w:t>such</w:t>
      </w:r>
      <w:r w:rsidRPr="00881252">
        <w:rPr>
          <w:sz w:val="16"/>
        </w:rPr>
        <w:t xml:space="preserve"> a price, however, </w:t>
      </w:r>
      <w:r w:rsidRPr="00D46FDA">
        <w:rPr>
          <w:rStyle w:val="StyleUnderline"/>
        </w:rPr>
        <w:t xml:space="preserve">is a commodity </w:t>
      </w:r>
      <w:r w:rsidRPr="00D46FDA">
        <w:rPr>
          <w:rStyle w:val="Emphasis"/>
        </w:rPr>
        <w:t>not worth having</w:t>
      </w:r>
      <w:r w:rsidRPr="00881252">
        <w:rPr>
          <w:sz w:val="16"/>
        </w:rPr>
        <w:t>.</w:t>
      </w:r>
      <w:r>
        <w:rPr>
          <w:sz w:val="16"/>
        </w:rPr>
        <w:t xml:space="preserve"> </w:t>
      </w:r>
      <w:r w:rsidRPr="00881252">
        <w:rPr>
          <w:sz w:val="16"/>
        </w:rPr>
        <w:t xml:space="preserve">President </w:t>
      </w:r>
      <w:r w:rsidRPr="00D46FDA">
        <w:rPr>
          <w:rStyle w:val="StyleUnderline"/>
        </w:rPr>
        <w:t>Trump might</w:t>
      </w:r>
      <w:r w:rsidRPr="00881252">
        <w:rPr>
          <w:sz w:val="16"/>
        </w:rPr>
        <w:t xml:space="preserve"> well </w:t>
      </w:r>
      <w:r w:rsidRPr="00D46FDA">
        <w:rPr>
          <w:rStyle w:val="StyleUnderline"/>
        </w:rPr>
        <w:t>feel</w:t>
      </w:r>
      <w:r w:rsidRPr="00881252">
        <w:rPr>
          <w:sz w:val="16"/>
        </w:rPr>
        <w:t xml:space="preserve"> more </w:t>
      </w:r>
      <w:r w:rsidRPr="00D46FDA">
        <w:rPr>
          <w:rStyle w:val="StyleUnderline"/>
        </w:rPr>
        <w:t>comfortable with</w:t>
      </w:r>
      <w:r w:rsidRPr="00881252">
        <w:rPr>
          <w:sz w:val="16"/>
        </w:rPr>
        <w:t xml:space="preserve"> the increasingly </w:t>
      </w:r>
      <w:r w:rsidRPr="005954E2">
        <w:rPr>
          <w:rStyle w:val="Emphasis"/>
          <w:highlight w:val="cyan"/>
        </w:rPr>
        <w:t>illiberal states</w:t>
      </w:r>
      <w:r w:rsidRPr="00D46FDA">
        <w:rPr>
          <w:rStyle w:val="StyleUnderline"/>
        </w:rPr>
        <w:t xml:space="preserve"> of Eastern </w:t>
      </w:r>
      <w:r w:rsidRPr="00D46FDA">
        <w:rPr>
          <w:rStyle w:val="Emphasis"/>
        </w:rPr>
        <w:t>Europe</w:t>
      </w:r>
      <w:r w:rsidRPr="00881252">
        <w:rPr>
          <w:sz w:val="16"/>
        </w:rPr>
        <w:t xml:space="preserve"> — including </w:t>
      </w:r>
      <w:r w:rsidRPr="00D46FDA">
        <w:rPr>
          <w:rStyle w:val="StyleUnderline"/>
        </w:rPr>
        <w:t xml:space="preserve">Russia, the </w:t>
      </w:r>
      <w:r w:rsidRPr="00D46FDA">
        <w:rPr>
          <w:rStyle w:val="Emphasis"/>
        </w:rPr>
        <w:t>fountainhead</w:t>
      </w:r>
      <w:r w:rsidRPr="00D46FDA">
        <w:rPr>
          <w:rStyle w:val="StyleUnderline"/>
        </w:rPr>
        <w:t xml:space="preserve"> of </w:t>
      </w:r>
      <w:r w:rsidRPr="00D46FDA">
        <w:rPr>
          <w:rStyle w:val="Emphasis"/>
        </w:rPr>
        <w:t>anti-liberal</w:t>
      </w:r>
      <w:r w:rsidRPr="00D46FDA">
        <w:rPr>
          <w:rStyle w:val="StyleUnderline"/>
        </w:rPr>
        <w:t xml:space="preserve"> doctrine</w:t>
      </w:r>
      <w:r w:rsidRPr="00881252">
        <w:rPr>
          <w:sz w:val="16"/>
        </w:rPr>
        <w:t xml:space="preserve"> — </w:t>
      </w:r>
      <w:r w:rsidRPr="00D46FDA">
        <w:rPr>
          <w:rStyle w:val="StyleUnderline"/>
        </w:rPr>
        <w:t>than</w:t>
      </w:r>
      <w:r w:rsidRPr="00881252">
        <w:rPr>
          <w:sz w:val="16"/>
        </w:rPr>
        <w:t xml:space="preserve"> with </w:t>
      </w:r>
      <w:r w:rsidRPr="00D46FDA">
        <w:rPr>
          <w:rStyle w:val="StyleUnderline"/>
        </w:rPr>
        <w:t>the</w:t>
      </w:r>
      <w:r w:rsidRPr="00881252">
        <w:rPr>
          <w:sz w:val="16"/>
        </w:rPr>
        <w:t xml:space="preserve"> social </w:t>
      </w:r>
      <w:r w:rsidRPr="00D46FDA">
        <w:rPr>
          <w:rStyle w:val="StyleUnderline"/>
        </w:rPr>
        <w:t>democratic West. One can</w:t>
      </w:r>
      <w:r w:rsidRPr="00881252">
        <w:rPr>
          <w:sz w:val="16"/>
        </w:rPr>
        <w:t xml:space="preserve"> all too easily </w:t>
      </w:r>
      <w:r w:rsidRPr="00D46FDA">
        <w:rPr>
          <w:rStyle w:val="StyleUnderline"/>
        </w:rPr>
        <w:t>imagine</w:t>
      </w:r>
      <w:r w:rsidRPr="00881252">
        <w:rPr>
          <w:sz w:val="16"/>
        </w:rPr>
        <w:t xml:space="preserve"> him launching </w:t>
      </w:r>
      <w:r w:rsidRPr="00D46FDA">
        <w:rPr>
          <w:rStyle w:val="StyleUnderline"/>
        </w:rPr>
        <w:t>a fusillade</w:t>
      </w:r>
      <w:r w:rsidRPr="00881252">
        <w:rPr>
          <w:sz w:val="16"/>
        </w:rPr>
        <w:t xml:space="preserve"> of tweets </w:t>
      </w:r>
      <w:r w:rsidRPr="00D46FDA">
        <w:rPr>
          <w:rStyle w:val="StyleUnderline"/>
        </w:rPr>
        <w:t xml:space="preserve">at Atlantic </w:t>
      </w:r>
      <w:r w:rsidRPr="00D46FDA">
        <w:rPr>
          <w:rStyle w:val="Emphasis"/>
        </w:rPr>
        <w:t>allies</w:t>
      </w:r>
      <w:r w:rsidRPr="00D46FDA">
        <w:rPr>
          <w:rStyle w:val="StyleUnderline"/>
        </w:rPr>
        <w:t xml:space="preserve"> who</w:t>
      </w:r>
      <w:r w:rsidRPr="00881252">
        <w:rPr>
          <w:sz w:val="16"/>
        </w:rPr>
        <w:t xml:space="preserve"> stubbornly </w:t>
      </w:r>
      <w:r w:rsidRPr="005954E2">
        <w:rPr>
          <w:rStyle w:val="StyleUnderline"/>
          <w:highlight w:val="cyan"/>
        </w:rPr>
        <w:t>persist</w:t>
      </w:r>
      <w:r w:rsidRPr="00D46FDA">
        <w:rPr>
          <w:rStyle w:val="StyleUnderline"/>
        </w:rPr>
        <w:t xml:space="preserve"> in</w:t>
      </w:r>
      <w:r w:rsidRPr="00881252">
        <w:rPr>
          <w:sz w:val="16"/>
        </w:rPr>
        <w:t xml:space="preserve"> using </w:t>
      </w:r>
      <w:r w:rsidRPr="00D46FDA">
        <w:rPr>
          <w:rStyle w:val="StyleUnderline"/>
        </w:rPr>
        <w:t>the language of universal rights</w:t>
      </w:r>
      <w:r w:rsidRPr="00881252">
        <w:rPr>
          <w:sz w:val="16"/>
        </w:rPr>
        <w:t>, including German Chancellor Angela Merkel, who not-so-</w:t>
      </w:r>
      <w:proofErr w:type="spellStart"/>
      <w:r w:rsidRPr="00881252">
        <w:rPr>
          <w:sz w:val="16"/>
        </w:rPr>
        <w:t>subtly</w:t>
      </w:r>
      <w:proofErr w:type="spellEnd"/>
      <w:r w:rsidRPr="00881252">
        <w:rPr>
          <w:sz w:val="16"/>
        </w:rPr>
        <w:t xml:space="preserve"> warned the incoming president to abide by Western values. How long will it be, in fact, before “Western values” can no longer be used as a taken-for-granted synonym for secularism, individual freedom, or tolerance for diverse opinion?</w:t>
      </w:r>
      <w:r>
        <w:rPr>
          <w:sz w:val="16"/>
        </w:rPr>
        <w:t xml:space="preserve"> </w:t>
      </w:r>
      <w:r w:rsidRPr="00881252">
        <w:rPr>
          <w:sz w:val="16"/>
        </w:rPr>
        <w:t xml:space="preserve">But </w:t>
      </w:r>
      <w:r w:rsidRPr="00D46FDA">
        <w:rPr>
          <w:rStyle w:val="StyleUnderline"/>
        </w:rPr>
        <w:t xml:space="preserve">there’s a more </w:t>
      </w:r>
      <w:r w:rsidRPr="00D46FDA">
        <w:rPr>
          <w:rStyle w:val="Emphasis"/>
        </w:rPr>
        <w:t>subtle consequence</w:t>
      </w:r>
      <w:r w:rsidRPr="00D46FDA">
        <w:rPr>
          <w:rStyle w:val="StyleUnderline"/>
        </w:rPr>
        <w:t xml:space="preserve"> to </w:t>
      </w:r>
      <w:r w:rsidRPr="00D46FDA">
        <w:rPr>
          <w:rStyle w:val="Emphasis"/>
        </w:rPr>
        <w:t>forswearing</w:t>
      </w:r>
      <w:r w:rsidRPr="00D46FDA">
        <w:rPr>
          <w:rStyle w:val="StyleUnderline"/>
        </w:rPr>
        <w:t xml:space="preserve"> America’s traditional</w:t>
      </w:r>
      <w:r w:rsidRPr="00881252">
        <w:rPr>
          <w:sz w:val="16"/>
        </w:rPr>
        <w:t xml:space="preserve"> moral </w:t>
      </w:r>
      <w:r w:rsidRPr="00D46FDA">
        <w:rPr>
          <w:rStyle w:val="StyleUnderline"/>
        </w:rPr>
        <w:t xml:space="preserve">claims about its </w:t>
      </w:r>
      <w:r w:rsidRPr="00D46FDA">
        <w:rPr>
          <w:rStyle w:val="Emphasis"/>
        </w:rPr>
        <w:t>global role</w:t>
      </w:r>
      <w:r w:rsidRPr="00881252">
        <w:rPr>
          <w:rStyle w:val="StyleUnderline"/>
        </w:rPr>
        <w:t xml:space="preserve">. </w:t>
      </w:r>
      <w:r w:rsidRPr="005954E2">
        <w:rPr>
          <w:rStyle w:val="StyleUnderline"/>
          <w:highlight w:val="cyan"/>
        </w:rPr>
        <w:t>The U</w:t>
      </w:r>
      <w:r w:rsidRPr="00881252">
        <w:rPr>
          <w:sz w:val="16"/>
        </w:rPr>
        <w:t xml:space="preserve">nited </w:t>
      </w:r>
      <w:r w:rsidRPr="005954E2">
        <w:rPr>
          <w:rStyle w:val="StyleUnderline"/>
          <w:highlight w:val="cyan"/>
        </w:rPr>
        <w:t>S</w:t>
      </w:r>
      <w:r w:rsidRPr="00881252">
        <w:rPr>
          <w:sz w:val="16"/>
        </w:rPr>
        <w:t xml:space="preserve">tates </w:t>
      </w:r>
      <w:r w:rsidRPr="005954E2">
        <w:rPr>
          <w:rStyle w:val="StyleUnderline"/>
          <w:highlight w:val="cyan"/>
        </w:rPr>
        <w:t>is</w:t>
      </w:r>
      <w:r w:rsidRPr="00881252">
        <w:rPr>
          <w:rStyle w:val="StyleUnderline"/>
        </w:rPr>
        <w:t xml:space="preserve"> able to serve as </w:t>
      </w:r>
      <w:r w:rsidRPr="00881252">
        <w:rPr>
          <w:rStyle w:val="Emphasis"/>
        </w:rPr>
        <w:t xml:space="preserve">honest </w:t>
      </w:r>
      <w:r w:rsidRPr="005954E2">
        <w:rPr>
          <w:rStyle w:val="Emphasis"/>
          <w:highlight w:val="cyan"/>
        </w:rPr>
        <w:t>broker</w:t>
      </w:r>
      <w:r w:rsidRPr="005954E2">
        <w:rPr>
          <w:rStyle w:val="StyleUnderline"/>
          <w:highlight w:val="cyan"/>
        </w:rPr>
        <w:t xml:space="preserve"> in disputes</w:t>
      </w:r>
      <w:r w:rsidRPr="00881252">
        <w:rPr>
          <w:rStyle w:val="StyleUnderline"/>
        </w:rPr>
        <w:t xml:space="preserve"> </w:t>
      </w:r>
      <w:r w:rsidRPr="00881252">
        <w:rPr>
          <w:rStyle w:val="Emphasis"/>
        </w:rPr>
        <w:t>all over the world</w:t>
      </w:r>
      <w:r w:rsidRPr="00881252">
        <w:rPr>
          <w:rStyle w:val="StyleUnderline"/>
        </w:rPr>
        <w:t xml:space="preserve"> because it is not seen, as</w:t>
      </w:r>
      <w:r w:rsidRPr="00881252">
        <w:rPr>
          <w:sz w:val="16"/>
        </w:rPr>
        <w:t xml:space="preserve"> for example </w:t>
      </w:r>
      <w:r w:rsidRPr="00881252">
        <w:rPr>
          <w:rStyle w:val="StyleUnderline"/>
        </w:rPr>
        <w:t xml:space="preserve">China is, as a </w:t>
      </w:r>
      <w:r w:rsidRPr="00881252">
        <w:rPr>
          <w:rStyle w:val="Emphasis"/>
        </w:rPr>
        <w:t>prop</w:t>
      </w:r>
      <w:r w:rsidRPr="00881252">
        <w:rPr>
          <w:rStyle w:val="StyleUnderline"/>
        </w:rPr>
        <w:t xml:space="preserve"> to </w:t>
      </w:r>
      <w:r w:rsidRPr="00881252">
        <w:rPr>
          <w:rStyle w:val="Emphasis"/>
        </w:rPr>
        <w:t>existing regimes</w:t>
      </w:r>
      <w:r w:rsidRPr="00881252">
        <w:rPr>
          <w:sz w:val="16"/>
        </w:rPr>
        <w:t xml:space="preserve">, however odious. </w:t>
      </w:r>
      <w:proofErr w:type="gramStart"/>
      <w:r w:rsidRPr="00881252">
        <w:rPr>
          <w:sz w:val="16"/>
        </w:rPr>
        <w:t>Thus</w:t>
      </w:r>
      <w:proofErr w:type="gramEnd"/>
      <w:r w:rsidRPr="00881252">
        <w:rPr>
          <w:sz w:val="16"/>
        </w:rPr>
        <w:t xml:space="preserve"> the Obama administration’s patient </w:t>
      </w:r>
      <w:r w:rsidRPr="00881252">
        <w:rPr>
          <w:rStyle w:val="StyleUnderline"/>
        </w:rPr>
        <w:t>diplomacy</w:t>
      </w:r>
      <w:r w:rsidRPr="00881252">
        <w:rPr>
          <w:sz w:val="16"/>
        </w:rPr>
        <w:t xml:space="preserve"> in Myanmar </w:t>
      </w:r>
      <w:r w:rsidRPr="00881252">
        <w:rPr>
          <w:rStyle w:val="StyleUnderline"/>
        </w:rPr>
        <w:t>has given the U</w:t>
      </w:r>
      <w:r w:rsidRPr="00881252">
        <w:rPr>
          <w:sz w:val="16"/>
        </w:rPr>
        <w:t xml:space="preserve">nited </w:t>
      </w:r>
      <w:r w:rsidRPr="00881252">
        <w:rPr>
          <w:rStyle w:val="StyleUnderline"/>
        </w:rPr>
        <w:t>S</w:t>
      </w:r>
      <w:r w:rsidRPr="00881252">
        <w:rPr>
          <w:sz w:val="16"/>
        </w:rPr>
        <w:t xml:space="preserve">tates </w:t>
      </w:r>
      <w:r w:rsidRPr="00881252">
        <w:rPr>
          <w:rStyle w:val="Emphasis"/>
        </w:rPr>
        <w:t>influence</w:t>
      </w:r>
      <w:r w:rsidRPr="00881252">
        <w:rPr>
          <w:rStyle w:val="StyleUnderline"/>
        </w:rPr>
        <w:t xml:space="preserve"> with</w:t>
      </w:r>
      <w:r w:rsidRPr="00881252">
        <w:rPr>
          <w:sz w:val="16"/>
        </w:rPr>
        <w:t xml:space="preserve"> both ne</w:t>
      </w:r>
      <w:r w:rsidRPr="00881252">
        <w:rPr>
          <w:rStyle w:val="StyleUnderline"/>
        </w:rPr>
        <w:t>w democratic leaders</w:t>
      </w:r>
      <w:r w:rsidRPr="00881252">
        <w:rPr>
          <w:sz w:val="16"/>
        </w:rPr>
        <w:t xml:space="preserve"> and the former military regime. </w:t>
      </w:r>
      <w:r w:rsidRPr="00881252">
        <w:rPr>
          <w:rStyle w:val="StyleUnderline"/>
        </w:rPr>
        <w:t>What happens if</w:t>
      </w:r>
      <w:r w:rsidRPr="00881252">
        <w:rPr>
          <w:sz w:val="16"/>
        </w:rPr>
        <w:t xml:space="preserve"> any of Trump’s favorite </w:t>
      </w:r>
      <w:r w:rsidRPr="00881252">
        <w:rPr>
          <w:rStyle w:val="Emphasis"/>
        </w:rPr>
        <w:t>strongmen</w:t>
      </w:r>
      <w:r w:rsidRPr="00881252">
        <w:rPr>
          <w:rStyle w:val="StyleUnderline"/>
        </w:rPr>
        <w:t xml:space="preserve"> are overthrown</w:t>
      </w:r>
      <w:r w:rsidRPr="00881252">
        <w:rPr>
          <w:sz w:val="16"/>
        </w:rPr>
        <w:t xml:space="preserve"> or, God help them, voted out of office? What influence will Washington have with the successor regime? </w:t>
      </w:r>
      <w:r w:rsidRPr="005954E2">
        <w:rPr>
          <w:rStyle w:val="StyleUnderline"/>
          <w:highlight w:val="cyan"/>
        </w:rPr>
        <w:t>How</w:t>
      </w:r>
      <w:r w:rsidRPr="00881252">
        <w:rPr>
          <w:sz w:val="16"/>
        </w:rPr>
        <w:t xml:space="preserve">, more broadly, </w:t>
      </w:r>
      <w:r w:rsidRPr="005954E2">
        <w:rPr>
          <w:rStyle w:val="StyleUnderline"/>
          <w:highlight w:val="cyan"/>
        </w:rPr>
        <w:t xml:space="preserve">will America compete with </w:t>
      </w:r>
      <w:r w:rsidRPr="005954E2">
        <w:rPr>
          <w:rStyle w:val="Emphasis"/>
          <w:highlight w:val="cyan"/>
        </w:rPr>
        <w:t>China’s</w:t>
      </w:r>
      <w:r w:rsidRPr="00881252">
        <w:rPr>
          <w:rStyle w:val="StyleUnderline"/>
        </w:rPr>
        <w:t xml:space="preserve"> growing </w:t>
      </w:r>
      <w:r w:rsidRPr="00881252">
        <w:rPr>
          <w:rStyle w:val="Emphasis"/>
        </w:rPr>
        <w:t xml:space="preserve">soft </w:t>
      </w:r>
      <w:r w:rsidRPr="005954E2">
        <w:rPr>
          <w:rStyle w:val="Emphasis"/>
          <w:highlight w:val="cyan"/>
        </w:rPr>
        <w:t>power</w:t>
      </w:r>
      <w:r w:rsidRPr="005954E2">
        <w:rPr>
          <w:rStyle w:val="StyleUnderline"/>
          <w:highlight w:val="cyan"/>
        </w:rPr>
        <w:t>, or</w:t>
      </w:r>
      <w:r w:rsidRPr="00881252">
        <w:rPr>
          <w:rStyle w:val="StyleUnderline"/>
        </w:rPr>
        <w:t xml:space="preserve"> even </w:t>
      </w:r>
      <w:r w:rsidRPr="005954E2">
        <w:rPr>
          <w:rStyle w:val="Emphasis"/>
          <w:highlight w:val="cyan"/>
        </w:rPr>
        <w:t>Russia’s</w:t>
      </w:r>
      <w:r w:rsidRPr="005954E2">
        <w:rPr>
          <w:rStyle w:val="StyleUnderline"/>
          <w:highlight w:val="cyan"/>
        </w:rPr>
        <w:t>?</w:t>
      </w:r>
      <w:r>
        <w:rPr>
          <w:rStyle w:val="StyleUnderline"/>
        </w:rPr>
        <w:t xml:space="preserve"> </w:t>
      </w:r>
      <w:r w:rsidRPr="00881252">
        <w:rPr>
          <w:rStyle w:val="StyleUnderline"/>
        </w:rPr>
        <w:t xml:space="preserve">Putin’s </w:t>
      </w:r>
      <w:r w:rsidRPr="00881252">
        <w:rPr>
          <w:rStyle w:val="Emphasis"/>
        </w:rPr>
        <w:t>greatest windfall</w:t>
      </w:r>
      <w:r w:rsidRPr="00881252">
        <w:rPr>
          <w:sz w:val="16"/>
        </w:rPr>
        <w:t xml:space="preserve"> in recent years </w:t>
      </w:r>
      <w:r w:rsidRPr="00881252">
        <w:rPr>
          <w:rStyle w:val="StyleUnderline"/>
        </w:rPr>
        <w:t>has not been his</w:t>
      </w:r>
      <w:r w:rsidRPr="00881252">
        <w:rPr>
          <w:sz w:val="16"/>
        </w:rPr>
        <w:t xml:space="preserve"> stealth </w:t>
      </w:r>
      <w:r w:rsidRPr="00881252">
        <w:rPr>
          <w:rStyle w:val="StyleUnderline"/>
        </w:rPr>
        <w:t xml:space="preserve">conquest of </w:t>
      </w:r>
      <w:r w:rsidRPr="00881252">
        <w:rPr>
          <w:rStyle w:val="Emphasis"/>
        </w:rPr>
        <w:t>Crimea</w:t>
      </w:r>
      <w:r w:rsidRPr="00881252">
        <w:rPr>
          <w:rStyle w:val="StyleUnderline"/>
        </w:rPr>
        <w:t xml:space="preserve"> or winning the </w:t>
      </w:r>
      <w:r w:rsidRPr="00881252">
        <w:rPr>
          <w:rStyle w:val="Emphasis"/>
        </w:rPr>
        <w:t>war in Syria</w:t>
      </w:r>
      <w:r w:rsidRPr="00881252">
        <w:rPr>
          <w:sz w:val="16"/>
        </w:rPr>
        <w:t xml:space="preserve"> for Assad, </w:t>
      </w:r>
      <w:r w:rsidRPr="00881252">
        <w:rPr>
          <w:rStyle w:val="StyleUnderline"/>
        </w:rPr>
        <w:t>but</w:t>
      </w:r>
      <w:r w:rsidRPr="00881252">
        <w:rPr>
          <w:sz w:val="16"/>
        </w:rPr>
        <w:t xml:space="preserve"> rather </w:t>
      </w:r>
      <w:r w:rsidRPr="00881252">
        <w:rPr>
          <w:rStyle w:val="StyleUnderline"/>
        </w:rPr>
        <w:t xml:space="preserve">the </w:t>
      </w:r>
      <w:r w:rsidRPr="00881252">
        <w:rPr>
          <w:rStyle w:val="Emphasis"/>
        </w:rPr>
        <w:t>growing eclipse</w:t>
      </w:r>
      <w:r w:rsidRPr="00881252">
        <w:rPr>
          <w:rStyle w:val="StyleUnderline"/>
        </w:rPr>
        <w:t xml:space="preserve"> of </w:t>
      </w:r>
      <w:r w:rsidRPr="00881252">
        <w:rPr>
          <w:rStyle w:val="Emphasis"/>
        </w:rPr>
        <w:t>liberal values</w:t>
      </w:r>
      <w:r w:rsidRPr="00881252">
        <w:rPr>
          <w:rStyle w:val="StyleUnderline"/>
        </w:rPr>
        <w:t xml:space="preserve"> across the West</w:t>
      </w:r>
      <w:r w:rsidRPr="00881252">
        <w:rPr>
          <w:sz w:val="16"/>
        </w:rPr>
        <w:t xml:space="preserve">. Trump’s election is a crucial part of that bounty. (It seems increasingly clear that Putin deserves some credit for that outcome thanks to Russia’s hacking of damaging emails from Democratic Party leaders.) The prestige of liberal democracy has not sunk so low since the 1930s. Anti-liberal parties lead the polls in much of Western Europe and now govern in Hungary, Poland, and Slovakia. </w:t>
      </w:r>
      <w:r w:rsidRPr="005954E2">
        <w:rPr>
          <w:rStyle w:val="StyleUnderline"/>
          <w:highlight w:val="cyan"/>
        </w:rPr>
        <w:t>It is</w:t>
      </w:r>
      <w:r w:rsidRPr="00881252">
        <w:rPr>
          <w:rStyle w:val="StyleUnderline"/>
        </w:rPr>
        <w:t xml:space="preserve"> a matter </w:t>
      </w:r>
      <w:r w:rsidRPr="005954E2">
        <w:rPr>
          <w:rStyle w:val="StyleUnderline"/>
          <w:highlight w:val="cyan"/>
        </w:rPr>
        <w:t>of</w:t>
      </w:r>
      <w:r w:rsidRPr="00881252">
        <w:rPr>
          <w:rStyle w:val="StyleUnderline"/>
        </w:rPr>
        <w:t xml:space="preserve"> </w:t>
      </w:r>
      <w:r w:rsidRPr="00881252">
        <w:rPr>
          <w:rStyle w:val="Emphasis"/>
        </w:rPr>
        <w:t xml:space="preserve">greater </w:t>
      </w:r>
      <w:r w:rsidRPr="005954E2">
        <w:rPr>
          <w:rStyle w:val="Emphasis"/>
          <w:highlight w:val="cyan"/>
        </w:rPr>
        <w:t>urgency</w:t>
      </w:r>
      <w:r w:rsidRPr="00881252">
        <w:rPr>
          <w:sz w:val="16"/>
        </w:rPr>
        <w:t xml:space="preserve"> today than it was after 9/11, </w:t>
      </w:r>
      <w:r w:rsidRPr="00881252">
        <w:rPr>
          <w:rStyle w:val="StyleUnderline"/>
        </w:rPr>
        <w:t xml:space="preserve">that </w:t>
      </w:r>
      <w:r w:rsidRPr="005954E2">
        <w:rPr>
          <w:rStyle w:val="StyleUnderline"/>
          <w:highlight w:val="cyan"/>
        </w:rPr>
        <w:t>the U</w:t>
      </w:r>
      <w:r w:rsidRPr="00881252">
        <w:rPr>
          <w:sz w:val="16"/>
        </w:rPr>
        <w:t xml:space="preserve">nited </w:t>
      </w:r>
      <w:r w:rsidRPr="005954E2">
        <w:rPr>
          <w:rStyle w:val="StyleUnderline"/>
          <w:highlight w:val="cyan"/>
        </w:rPr>
        <w:t>S</w:t>
      </w:r>
      <w:r w:rsidRPr="00881252">
        <w:rPr>
          <w:sz w:val="16"/>
        </w:rPr>
        <w:t xml:space="preserve">tates </w:t>
      </w:r>
      <w:r w:rsidRPr="005954E2">
        <w:rPr>
          <w:rStyle w:val="Emphasis"/>
          <w:highlight w:val="cyan"/>
        </w:rPr>
        <w:t>act as</w:t>
      </w:r>
      <w:r w:rsidRPr="00881252">
        <w:rPr>
          <w:rStyle w:val="Emphasis"/>
        </w:rPr>
        <w:t xml:space="preserve"> a </w:t>
      </w:r>
      <w:r w:rsidRPr="005954E2">
        <w:rPr>
          <w:rStyle w:val="Emphasis"/>
          <w:highlight w:val="cyan"/>
        </w:rPr>
        <w:t>beacon</w:t>
      </w:r>
      <w:r w:rsidRPr="00881252">
        <w:rPr>
          <w:sz w:val="16"/>
        </w:rPr>
        <w:t xml:space="preserve"> of, </w:t>
      </w:r>
      <w:r w:rsidRPr="005954E2">
        <w:rPr>
          <w:rStyle w:val="StyleUnderline"/>
          <w:highlight w:val="cyan"/>
        </w:rPr>
        <w:t xml:space="preserve">and </w:t>
      </w:r>
      <w:r w:rsidRPr="005954E2">
        <w:rPr>
          <w:rStyle w:val="Emphasis"/>
          <w:highlight w:val="cyan"/>
        </w:rPr>
        <w:t>spokesman</w:t>
      </w:r>
      <w:r w:rsidRPr="00881252">
        <w:rPr>
          <w:rStyle w:val="StyleUnderline"/>
        </w:rPr>
        <w:t xml:space="preserve"> for, democracy</w:t>
      </w:r>
      <w:r w:rsidRPr="00881252">
        <w:rPr>
          <w:sz w:val="16"/>
        </w:rPr>
        <w:t xml:space="preserve">. Yet </w:t>
      </w:r>
      <w:r w:rsidRPr="00881252">
        <w:rPr>
          <w:rStyle w:val="StyleUnderline"/>
        </w:rPr>
        <w:t>under</w:t>
      </w:r>
      <w:r w:rsidRPr="00881252">
        <w:rPr>
          <w:sz w:val="16"/>
        </w:rPr>
        <w:t xml:space="preserve"> a President </w:t>
      </w:r>
      <w:r w:rsidRPr="00881252">
        <w:rPr>
          <w:rStyle w:val="StyleUnderline"/>
        </w:rPr>
        <w:t xml:space="preserve">Trump it will </w:t>
      </w:r>
      <w:r w:rsidRPr="00881252">
        <w:rPr>
          <w:rStyle w:val="Emphasis"/>
        </w:rPr>
        <w:t>cede that role</w:t>
      </w:r>
      <w:r w:rsidRPr="00881252">
        <w:rPr>
          <w:sz w:val="16"/>
        </w:rPr>
        <w:t xml:space="preserve">. Who will inherit it? Germany, perhaps. But Merkel, gravely weakened by her open-door policy toward refugees, may well lose her bid to return as chancellor in September. In any case, </w:t>
      </w:r>
      <w:r w:rsidRPr="00881252">
        <w:rPr>
          <w:rStyle w:val="StyleUnderline"/>
        </w:rPr>
        <w:t>Germany is a lesser power that</w:t>
      </w:r>
      <w:r w:rsidRPr="00881252">
        <w:rPr>
          <w:sz w:val="16"/>
        </w:rPr>
        <w:t xml:space="preserve"> in any case </w:t>
      </w:r>
      <w:r w:rsidRPr="00881252">
        <w:rPr>
          <w:rStyle w:val="StyleUnderline"/>
        </w:rPr>
        <w:t>has</w:t>
      </w:r>
      <w:r w:rsidRPr="00881252">
        <w:rPr>
          <w:sz w:val="16"/>
        </w:rPr>
        <w:t xml:space="preserve"> very </w:t>
      </w:r>
      <w:r w:rsidRPr="00881252">
        <w:rPr>
          <w:rStyle w:val="StyleUnderline"/>
        </w:rPr>
        <w:t xml:space="preserve">strong </w:t>
      </w:r>
      <w:r w:rsidRPr="00881252">
        <w:rPr>
          <w:rStyle w:val="Emphasis"/>
        </w:rPr>
        <w:t>historical reasons</w:t>
      </w:r>
      <w:r w:rsidRPr="00881252">
        <w:rPr>
          <w:rStyle w:val="StyleUnderline"/>
        </w:rPr>
        <w:t xml:space="preserve"> for speaking </w:t>
      </w:r>
      <w:r w:rsidRPr="00881252">
        <w:rPr>
          <w:rStyle w:val="Emphasis"/>
        </w:rPr>
        <w:t>softly</w:t>
      </w:r>
      <w:r w:rsidRPr="00881252">
        <w:rPr>
          <w:rStyle w:val="StyleUnderline"/>
        </w:rPr>
        <w:t xml:space="preserve"> and </w:t>
      </w:r>
      <w:r w:rsidRPr="00881252">
        <w:rPr>
          <w:rStyle w:val="Emphasis"/>
        </w:rPr>
        <w:t>modestly</w:t>
      </w:r>
      <w:r w:rsidRPr="00881252">
        <w:rPr>
          <w:sz w:val="16"/>
        </w:rPr>
        <w:t>.</w:t>
      </w:r>
      <w:r>
        <w:rPr>
          <w:sz w:val="16"/>
        </w:rPr>
        <w:t xml:space="preserve"> </w:t>
      </w:r>
      <w:r w:rsidRPr="005954E2">
        <w:rPr>
          <w:rStyle w:val="StyleUnderline"/>
          <w:highlight w:val="cyan"/>
        </w:rPr>
        <w:t xml:space="preserve">If the </w:t>
      </w:r>
      <w:r w:rsidRPr="005954E2">
        <w:rPr>
          <w:rStyle w:val="Emphasis"/>
          <w:highlight w:val="cyan"/>
        </w:rPr>
        <w:t>U</w:t>
      </w:r>
      <w:r w:rsidRPr="00881252">
        <w:rPr>
          <w:sz w:val="16"/>
        </w:rPr>
        <w:t xml:space="preserve">nited </w:t>
      </w:r>
      <w:r w:rsidRPr="005954E2">
        <w:rPr>
          <w:rStyle w:val="Emphasis"/>
          <w:highlight w:val="cyan"/>
        </w:rPr>
        <w:t>S</w:t>
      </w:r>
      <w:r w:rsidRPr="00881252">
        <w:rPr>
          <w:sz w:val="16"/>
        </w:rPr>
        <w:t xml:space="preserve">tates </w:t>
      </w:r>
      <w:r w:rsidRPr="005954E2">
        <w:rPr>
          <w:rStyle w:val="Emphasis"/>
          <w:highlight w:val="cyan"/>
        </w:rPr>
        <w:t>does not lead</w:t>
      </w:r>
      <w:r w:rsidRPr="00881252">
        <w:rPr>
          <w:sz w:val="16"/>
        </w:rPr>
        <w:t xml:space="preserve"> in the </w:t>
      </w:r>
      <w:r w:rsidRPr="00881252">
        <w:rPr>
          <w:rStyle w:val="StyleUnderline"/>
        </w:rPr>
        <w:t>promotion of democratic and liberal principles, as it has for the</w:t>
      </w:r>
      <w:r w:rsidRPr="00881252">
        <w:rPr>
          <w:sz w:val="16"/>
        </w:rPr>
        <w:t xml:space="preserve"> last </w:t>
      </w:r>
      <w:r w:rsidRPr="00881252">
        <w:rPr>
          <w:rStyle w:val="StyleUnderline"/>
        </w:rPr>
        <w:t xml:space="preserve">century, </w:t>
      </w:r>
      <w:r w:rsidRPr="005954E2">
        <w:rPr>
          <w:rStyle w:val="Emphasis"/>
          <w:highlight w:val="cyan"/>
        </w:rPr>
        <w:t xml:space="preserve">no </w:t>
      </w:r>
      <w:r w:rsidRPr="005954E2">
        <w:rPr>
          <w:rStyle w:val="Emphasis"/>
          <w:highlight w:val="cyan"/>
        </w:rPr>
        <w:lastRenderedPageBreak/>
        <w:t>one</w:t>
      </w:r>
      <w:r w:rsidRPr="00881252">
        <w:rPr>
          <w:rStyle w:val="Emphasis"/>
        </w:rPr>
        <w:t xml:space="preserve"> else </w:t>
      </w:r>
      <w:r w:rsidRPr="005954E2">
        <w:rPr>
          <w:rStyle w:val="Emphasis"/>
          <w:highlight w:val="cyan"/>
        </w:rPr>
        <w:t>will</w:t>
      </w:r>
      <w:r w:rsidRPr="00881252">
        <w:rPr>
          <w:rStyle w:val="StyleUnderline"/>
        </w:rPr>
        <w:t xml:space="preserve">. And </w:t>
      </w:r>
      <w:r w:rsidRPr="005954E2">
        <w:rPr>
          <w:rStyle w:val="StyleUnderline"/>
          <w:highlight w:val="cyan"/>
        </w:rPr>
        <w:t xml:space="preserve">that </w:t>
      </w:r>
      <w:r w:rsidRPr="005954E2">
        <w:rPr>
          <w:rStyle w:val="Emphasis"/>
          <w:highlight w:val="cyan"/>
        </w:rPr>
        <w:t>vacuum</w:t>
      </w:r>
      <w:r w:rsidRPr="005954E2">
        <w:rPr>
          <w:rStyle w:val="StyleUnderline"/>
          <w:highlight w:val="cyan"/>
        </w:rPr>
        <w:t xml:space="preserve"> will be </w:t>
      </w:r>
      <w:r w:rsidRPr="005954E2">
        <w:rPr>
          <w:rStyle w:val="Emphasis"/>
          <w:highlight w:val="cyan"/>
        </w:rPr>
        <w:t>filled</w:t>
      </w:r>
      <w:r w:rsidRPr="005954E2">
        <w:rPr>
          <w:rStyle w:val="StyleUnderline"/>
          <w:highlight w:val="cyan"/>
        </w:rPr>
        <w:t xml:space="preserve"> by</w:t>
      </w:r>
      <w:r w:rsidRPr="00881252">
        <w:rPr>
          <w:rStyle w:val="StyleUnderline"/>
        </w:rPr>
        <w:t xml:space="preserve"> someone</w:t>
      </w:r>
      <w:r w:rsidRPr="00881252">
        <w:rPr>
          <w:sz w:val="16"/>
        </w:rPr>
        <w:t xml:space="preserve"> else </w:t>
      </w:r>
      <w:r w:rsidRPr="00881252">
        <w:rPr>
          <w:rStyle w:val="StyleUnderline"/>
        </w:rPr>
        <w:t xml:space="preserve">whose </w:t>
      </w:r>
      <w:r w:rsidRPr="005954E2">
        <w:rPr>
          <w:rStyle w:val="StyleUnderline"/>
          <w:highlight w:val="cyan"/>
        </w:rPr>
        <w:t>values</w:t>
      </w:r>
      <w:r w:rsidRPr="00881252">
        <w:rPr>
          <w:rStyle w:val="StyleUnderline"/>
        </w:rPr>
        <w:t xml:space="preserve"> are </w:t>
      </w:r>
      <w:r w:rsidRPr="005954E2">
        <w:rPr>
          <w:rStyle w:val="Emphasis"/>
          <w:highlight w:val="cyan"/>
        </w:rPr>
        <w:t>neither democratic</w:t>
      </w:r>
      <w:r w:rsidRPr="005954E2">
        <w:rPr>
          <w:rStyle w:val="StyleUnderline"/>
          <w:highlight w:val="cyan"/>
        </w:rPr>
        <w:t xml:space="preserve"> nor </w:t>
      </w:r>
      <w:r w:rsidRPr="005954E2">
        <w:rPr>
          <w:rStyle w:val="Emphasis"/>
          <w:highlight w:val="cyan"/>
        </w:rPr>
        <w:t>liberal</w:t>
      </w:r>
      <w:r w:rsidRPr="00881252">
        <w:rPr>
          <w:sz w:val="16"/>
        </w:rPr>
        <w:t>. Donald Trump’s promise to make American great again will have descended to tragic farce.</w:t>
      </w:r>
    </w:p>
    <w:p w14:paraId="16245D2C" w14:textId="0F81FAE8" w:rsidR="004B00DA" w:rsidRDefault="004B00DA" w:rsidP="004B00DA"/>
    <w:p w14:paraId="088351DA" w14:textId="0D0D651C" w:rsidR="008139E8" w:rsidRDefault="008139E8" w:rsidP="008139E8">
      <w:pPr>
        <w:pStyle w:val="Heading3"/>
      </w:pPr>
      <w:proofErr w:type="gramStart"/>
      <w:r>
        <w:lastRenderedPageBreak/>
        <w:t>LIO !</w:t>
      </w:r>
      <w:proofErr w:type="gramEnd"/>
      <w:r>
        <w:t>- GPW</w:t>
      </w:r>
    </w:p>
    <w:p w14:paraId="25B31D91" w14:textId="1F40AEE3" w:rsidR="008139E8" w:rsidRDefault="008139E8" w:rsidP="008139E8">
      <w:pPr>
        <w:pStyle w:val="Heading4"/>
      </w:pPr>
      <w:r>
        <w:t xml:space="preserve">LIO ensures global peace and prevents great power war </w:t>
      </w:r>
    </w:p>
    <w:p w14:paraId="63820370" w14:textId="77777777" w:rsidR="008139E8" w:rsidRPr="00B13CB6" w:rsidRDefault="008139E8" w:rsidP="008139E8">
      <w:r>
        <w:rPr>
          <w:rStyle w:val="Style13ptBold"/>
        </w:rPr>
        <w:t xml:space="preserve">Brands ’18 </w:t>
      </w:r>
      <w:r w:rsidRPr="00B13CB6">
        <w:t xml:space="preserve">[Hal; August 14; Professor of Global Affairs at Johns Hopkins University’s School of Advanced International Studies, Senior Fellow at the Center for Strategic and Budgetary Assessments; Bloomberg Opinion, “America’s Global Order Is Worth Fighting For,” </w:t>
      </w:r>
      <w:hyperlink r:id="rId20" w:history="1">
        <w:r w:rsidRPr="00B13CB6">
          <w:rPr>
            <w:rStyle w:val="Hyperlink"/>
          </w:rPr>
          <w:t>https://www.bloomberg.com/opinion/articles/2018-08-14/america-s-global-order-is-worth-fighting-for</w:t>
        </w:r>
      </w:hyperlink>
      <w:r w:rsidRPr="00B13CB6">
        <w:t>]</w:t>
      </w:r>
    </w:p>
    <w:p w14:paraId="75AFADE2" w14:textId="75A10294" w:rsidR="008139E8" w:rsidRPr="00D633E9" w:rsidRDefault="008139E8" w:rsidP="008139E8">
      <w:pPr>
        <w:rPr>
          <w:u w:val="single"/>
        </w:rPr>
      </w:pPr>
      <w:r w:rsidRPr="00145534">
        <w:rPr>
          <w:rStyle w:val="StyleUnderline"/>
        </w:rPr>
        <w:t xml:space="preserve">The first argument is </w:t>
      </w:r>
      <w:r w:rsidRPr="00145534">
        <w:rPr>
          <w:rStyle w:val="Emphasis"/>
        </w:rPr>
        <w:t>easily disposed</w:t>
      </w:r>
      <w:r w:rsidRPr="00145534">
        <w:rPr>
          <w:rStyle w:val="StyleUnderline"/>
        </w:rPr>
        <w:t xml:space="preserve"> of.</w:t>
      </w:r>
      <w:r w:rsidRPr="00B13CB6">
        <w:rPr>
          <w:sz w:val="16"/>
        </w:rPr>
        <w:t xml:space="preserve"> Yes, </w:t>
      </w:r>
      <w:r w:rsidRPr="00145534">
        <w:rPr>
          <w:rStyle w:val="StyleUnderline"/>
        </w:rPr>
        <w:t xml:space="preserve">the postwar world has been </w:t>
      </w:r>
      <w:r w:rsidRPr="00145534">
        <w:rPr>
          <w:rStyle w:val="Emphasis"/>
        </w:rPr>
        <w:t>thoroughly imperfect</w:t>
      </w:r>
      <w:r w:rsidRPr="00B13CB6">
        <w:rPr>
          <w:sz w:val="16"/>
        </w:rPr>
        <w:t xml:space="preserve">, featuring nuclear arms races, genocides, widespread poverty and other scourges. </w:t>
      </w:r>
      <w:r w:rsidRPr="00145534">
        <w:rPr>
          <w:rStyle w:val="StyleUnderline"/>
        </w:rPr>
        <w:t xml:space="preserve">But the world has </w:t>
      </w:r>
      <w:r w:rsidRPr="00145534">
        <w:rPr>
          <w:rStyle w:val="Emphasis"/>
        </w:rPr>
        <w:t>always been</w:t>
      </w:r>
      <w:r w:rsidRPr="00145534">
        <w:rPr>
          <w:rStyle w:val="StyleUnderline"/>
        </w:rPr>
        <w:t xml:space="preserve"> imperfect, and by </w:t>
      </w:r>
      <w:r w:rsidRPr="00145534">
        <w:rPr>
          <w:rStyle w:val="Emphasis"/>
        </w:rPr>
        <w:t>any</w:t>
      </w:r>
      <w:r w:rsidRPr="00145534">
        <w:rPr>
          <w:rStyle w:val="StyleUnderline"/>
        </w:rPr>
        <w:t xml:space="preserve"> meaningful </w:t>
      </w:r>
      <w:r w:rsidRPr="00145534">
        <w:rPr>
          <w:rStyle w:val="Emphasis"/>
        </w:rPr>
        <w:t>comparison</w:t>
      </w:r>
      <w:r w:rsidRPr="00145534">
        <w:rPr>
          <w:rStyle w:val="StyleUnderline"/>
        </w:rPr>
        <w:t xml:space="preserve">, the last </w:t>
      </w:r>
      <w:r w:rsidRPr="00145534">
        <w:rPr>
          <w:rStyle w:val="Emphasis"/>
        </w:rPr>
        <w:t>seven decades</w:t>
      </w:r>
      <w:r w:rsidRPr="00B13CB6">
        <w:rPr>
          <w:sz w:val="16"/>
        </w:rPr>
        <w:t xml:space="preserve"> </w:t>
      </w:r>
      <w:r w:rsidRPr="00145534">
        <w:rPr>
          <w:rStyle w:val="StyleUnderline"/>
        </w:rPr>
        <w:t xml:space="preserve">have been a </w:t>
      </w:r>
      <w:r w:rsidRPr="00145534">
        <w:rPr>
          <w:rStyle w:val="Emphasis"/>
        </w:rPr>
        <w:t>veritable golden age</w:t>
      </w:r>
      <w:r w:rsidRPr="00B13CB6">
        <w:rPr>
          <w:sz w:val="16"/>
        </w:rPr>
        <w:t>.</w:t>
      </w:r>
      <w:r>
        <w:rPr>
          <w:sz w:val="16"/>
        </w:rPr>
        <w:t xml:space="preserve"> </w:t>
      </w:r>
      <w:r w:rsidRPr="00145534">
        <w:rPr>
          <w:rStyle w:val="StyleUnderline"/>
        </w:rPr>
        <w:t xml:space="preserve">The </w:t>
      </w:r>
      <w:r w:rsidRPr="005954E2">
        <w:rPr>
          <w:rStyle w:val="Emphasis"/>
          <w:highlight w:val="cyan"/>
        </w:rPr>
        <w:t>liberal</w:t>
      </w:r>
      <w:r w:rsidRPr="00145534">
        <w:rPr>
          <w:rStyle w:val="Emphasis"/>
        </w:rPr>
        <w:t xml:space="preserve"> international</w:t>
      </w:r>
      <w:r w:rsidRPr="00B13CB6">
        <w:rPr>
          <w:sz w:val="16"/>
        </w:rPr>
        <w:t xml:space="preserve"> economic </w:t>
      </w:r>
      <w:r w:rsidRPr="005954E2">
        <w:rPr>
          <w:rStyle w:val="StyleUnderline"/>
          <w:highlight w:val="cyan"/>
        </w:rPr>
        <w:t xml:space="preserve">order has led to an </w:t>
      </w:r>
      <w:r w:rsidRPr="005954E2">
        <w:rPr>
          <w:rStyle w:val="Emphasis"/>
          <w:highlight w:val="cyan"/>
        </w:rPr>
        <w:t>explosion</w:t>
      </w:r>
      <w:r w:rsidRPr="005954E2">
        <w:rPr>
          <w:rStyle w:val="StyleUnderline"/>
          <w:highlight w:val="cyan"/>
        </w:rPr>
        <w:t xml:space="preserve"> of </w:t>
      </w:r>
      <w:r w:rsidRPr="005954E2">
        <w:rPr>
          <w:rStyle w:val="Emphasis"/>
          <w:highlight w:val="cyan"/>
        </w:rPr>
        <w:t>domestic</w:t>
      </w:r>
      <w:r w:rsidRPr="005954E2">
        <w:rPr>
          <w:rStyle w:val="StyleUnderline"/>
          <w:highlight w:val="cyan"/>
        </w:rPr>
        <w:t xml:space="preserve"> and </w:t>
      </w:r>
      <w:r w:rsidRPr="005954E2">
        <w:rPr>
          <w:rStyle w:val="Emphasis"/>
          <w:highlight w:val="cyan"/>
        </w:rPr>
        <w:t>global prosperity</w:t>
      </w:r>
      <w:r w:rsidRPr="00145534">
        <w:rPr>
          <w:rStyle w:val="StyleUnderline"/>
        </w:rPr>
        <w:t>:</w:t>
      </w:r>
      <w:r w:rsidRPr="00B13CB6">
        <w:rPr>
          <w:sz w:val="16"/>
        </w:rPr>
        <w:t xml:space="preserve"> According to World Bank data, both U.S. and </w:t>
      </w:r>
      <w:r w:rsidRPr="00145534">
        <w:rPr>
          <w:rStyle w:val="StyleUnderline"/>
        </w:rPr>
        <w:t xml:space="preserve">global </w:t>
      </w:r>
      <w:r w:rsidRPr="00145534">
        <w:rPr>
          <w:rStyle w:val="Emphasis"/>
        </w:rPr>
        <w:t>per capita</w:t>
      </w:r>
      <w:r w:rsidRPr="00145534">
        <w:rPr>
          <w:rStyle w:val="StyleUnderline"/>
        </w:rPr>
        <w:t xml:space="preserve"> income have increased </w:t>
      </w:r>
      <w:r w:rsidRPr="00145534">
        <w:rPr>
          <w:rStyle w:val="Emphasis"/>
        </w:rPr>
        <w:t>roughly three-fold</w:t>
      </w:r>
      <w:r w:rsidRPr="00B13CB6">
        <w:rPr>
          <w:sz w:val="16"/>
        </w:rPr>
        <w:t xml:space="preserve"> (in inflation-adjusted terms) since 1960, with U.S. gross domestic product increasing nearly six-fold. </w:t>
      </w:r>
      <w:r w:rsidRPr="00145534">
        <w:rPr>
          <w:rStyle w:val="StyleUnderline"/>
        </w:rPr>
        <w:t>The</w:t>
      </w:r>
      <w:r w:rsidRPr="00B13CB6">
        <w:rPr>
          <w:sz w:val="16"/>
        </w:rPr>
        <w:t xml:space="preserve"> U.S. </w:t>
      </w:r>
      <w:r w:rsidRPr="00145534">
        <w:rPr>
          <w:rStyle w:val="Emphasis"/>
        </w:rPr>
        <w:t>system</w:t>
      </w:r>
      <w:r w:rsidRPr="00B13CB6">
        <w:rPr>
          <w:sz w:val="16"/>
        </w:rPr>
        <w:t xml:space="preserve"> of alliances and forward military deployments </w:t>
      </w:r>
      <w:r w:rsidRPr="00145534">
        <w:rPr>
          <w:rStyle w:val="StyleUnderline"/>
        </w:rPr>
        <w:t xml:space="preserve">has </w:t>
      </w:r>
      <w:r w:rsidRPr="005954E2">
        <w:rPr>
          <w:rStyle w:val="Emphasis"/>
          <w:highlight w:val="cyan"/>
        </w:rPr>
        <w:t>contributed critically</w:t>
      </w:r>
      <w:r w:rsidRPr="005954E2">
        <w:rPr>
          <w:rStyle w:val="StyleUnderline"/>
          <w:highlight w:val="cyan"/>
        </w:rPr>
        <w:t xml:space="preserve"> to the </w:t>
      </w:r>
      <w:r w:rsidRPr="005954E2">
        <w:rPr>
          <w:rStyle w:val="Emphasis"/>
          <w:highlight w:val="cyan"/>
        </w:rPr>
        <w:t>longest period</w:t>
      </w:r>
      <w:r w:rsidRPr="005954E2">
        <w:rPr>
          <w:sz w:val="16"/>
          <w:highlight w:val="cyan"/>
        </w:rPr>
        <w:t xml:space="preserve"> </w:t>
      </w:r>
      <w:r w:rsidRPr="005954E2">
        <w:rPr>
          <w:rStyle w:val="StyleUnderline"/>
          <w:highlight w:val="cyan"/>
        </w:rPr>
        <w:t xml:space="preserve">of </w:t>
      </w:r>
      <w:r w:rsidRPr="005954E2">
        <w:rPr>
          <w:rStyle w:val="Emphasis"/>
          <w:highlight w:val="cyan"/>
        </w:rPr>
        <w:t>great-power peace</w:t>
      </w:r>
      <w:r w:rsidRPr="005954E2">
        <w:rPr>
          <w:rStyle w:val="StyleUnderline"/>
          <w:highlight w:val="cyan"/>
        </w:rPr>
        <w:t xml:space="preserve"> in</w:t>
      </w:r>
      <w:r w:rsidRPr="00145534">
        <w:rPr>
          <w:rStyle w:val="StyleUnderline"/>
        </w:rPr>
        <w:t xml:space="preserve"> modern </w:t>
      </w:r>
      <w:r w:rsidRPr="005954E2">
        <w:rPr>
          <w:rStyle w:val="StyleUnderline"/>
          <w:highlight w:val="cyan"/>
        </w:rPr>
        <w:t xml:space="preserve">history, and </w:t>
      </w:r>
      <w:r w:rsidRPr="005954E2">
        <w:rPr>
          <w:rStyle w:val="Emphasis"/>
          <w:highlight w:val="cyan"/>
        </w:rPr>
        <w:t>the incidence of war</w:t>
      </w:r>
      <w:r w:rsidRPr="005954E2">
        <w:rPr>
          <w:rStyle w:val="StyleUnderline"/>
          <w:highlight w:val="cyan"/>
        </w:rPr>
        <w:t xml:space="preserve"> and conquest</w:t>
      </w:r>
      <w:r w:rsidRPr="00145534">
        <w:rPr>
          <w:rStyle w:val="StyleUnderline"/>
        </w:rPr>
        <w:t xml:space="preserve"> </w:t>
      </w:r>
      <w:r w:rsidRPr="00145534">
        <w:rPr>
          <w:rStyle w:val="Emphasis"/>
        </w:rPr>
        <w:t>more broadly</w:t>
      </w:r>
      <w:r w:rsidRPr="005824F3">
        <w:rPr>
          <w:rStyle w:val="StyleUnderline"/>
        </w:rPr>
        <w:t xml:space="preserve"> </w:t>
      </w:r>
      <w:r w:rsidRPr="005954E2">
        <w:rPr>
          <w:rStyle w:val="StyleUnderline"/>
          <w:highlight w:val="cyan"/>
        </w:rPr>
        <w:t xml:space="preserve">have dropped </w:t>
      </w:r>
      <w:r w:rsidRPr="005954E2">
        <w:rPr>
          <w:rStyle w:val="Emphasis"/>
          <w:highlight w:val="cyan"/>
        </w:rPr>
        <w:t>dramatically</w:t>
      </w:r>
      <w:r w:rsidRPr="00145534">
        <w:rPr>
          <w:rStyle w:val="StyleUnderline"/>
        </w:rPr>
        <w:t xml:space="preserve">. The number of </w:t>
      </w:r>
      <w:r w:rsidRPr="00145534">
        <w:rPr>
          <w:rStyle w:val="Emphasis"/>
        </w:rPr>
        <w:t>democracies</w:t>
      </w:r>
      <w:r w:rsidRPr="00145534">
        <w:rPr>
          <w:rStyle w:val="StyleUnderline"/>
        </w:rPr>
        <w:t xml:space="preserve"> in</w:t>
      </w:r>
      <w:r w:rsidRPr="00B13CB6">
        <w:rPr>
          <w:sz w:val="16"/>
        </w:rPr>
        <w:t xml:space="preserve"> the world </w:t>
      </w:r>
      <w:r w:rsidRPr="00145534">
        <w:rPr>
          <w:rStyle w:val="StyleUnderline"/>
        </w:rPr>
        <w:t xml:space="preserve">has </w:t>
      </w:r>
      <w:r w:rsidRPr="00145534">
        <w:rPr>
          <w:rStyle w:val="Emphasis"/>
        </w:rPr>
        <w:t>increased</w:t>
      </w:r>
      <w:r w:rsidRPr="00B13CB6">
        <w:rPr>
          <w:sz w:val="16"/>
        </w:rPr>
        <w:t xml:space="preserve"> </w:t>
      </w:r>
      <w:r w:rsidRPr="00145534">
        <w:rPr>
          <w:rStyle w:val="StyleUnderline"/>
        </w:rPr>
        <w:t>from</w:t>
      </w:r>
      <w:r w:rsidRPr="00B13CB6">
        <w:rPr>
          <w:sz w:val="16"/>
        </w:rPr>
        <w:t xml:space="preserve"> perhaps </w:t>
      </w:r>
      <w:r w:rsidRPr="00145534">
        <w:rPr>
          <w:rStyle w:val="StyleUnderline"/>
        </w:rPr>
        <w:t>a dozen</w:t>
      </w:r>
      <w:r w:rsidRPr="00B13CB6">
        <w:rPr>
          <w:sz w:val="16"/>
        </w:rPr>
        <w:t xml:space="preserve"> during World War II to well over 100 today; </w:t>
      </w:r>
      <w:r w:rsidRPr="00145534">
        <w:rPr>
          <w:rStyle w:val="Emphasis"/>
        </w:rPr>
        <w:t>respect for basic</w:t>
      </w:r>
      <w:r w:rsidRPr="00B13CB6">
        <w:rPr>
          <w:sz w:val="16"/>
        </w:rPr>
        <w:t xml:space="preserve"> </w:t>
      </w:r>
      <w:r w:rsidRPr="00145534">
        <w:rPr>
          <w:rStyle w:val="StyleUnderline"/>
        </w:rPr>
        <w:t>human rights has</w:t>
      </w:r>
      <w:r w:rsidRPr="00B13CB6">
        <w:rPr>
          <w:sz w:val="16"/>
        </w:rPr>
        <w:t xml:space="preserve"> also </w:t>
      </w:r>
      <w:r w:rsidRPr="00145534">
        <w:rPr>
          <w:rStyle w:val="StyleUnderline"/>
        </w:rPr>
        <w:t xml:space="preserve">reached </w:t>
      </w:r>
      <w:r w:rsidRPr="00145534">
        <w:rPr>
          <w:rStyle w:val="Emphasis"/>
        </w:rPr>
        <w:t>impressive levels</w:t>
      </w:r>
      <w:r w:rsidRPr="00B13CB6">
        <w:rPr>
          <w:sz w:val="16"/>
        </w:rPr>
        <w:t>.</w:t>
      </w:r>
      <w:r>
        <w:rPr>
          <w:sz w:val="16"/>
        </w:rPr>
        <w:t xml:space="preserve"> </w:t>
      </w:r>
      <w:r w:rsidRPr="00145534">
        <w:rPr>
          <w:rStyle w:val="StyleUnderline"/>
        </w:rPr>
        <w:t xml:space="preserve">As </w:t>
      </w:r>
      <w:r w:rsidRPr="005954E2">
        <w:rPr>
          <w:rStyle w:val="StyleUnderline"/>
          <w:highlight w:val="cyan"/>
        </w:rPr>
        <w:t xml:space="preserve">a </w:t>
      </w:r>
      <w:r w:rsidRPr="005954E2">
        <w:rPr>
          <w:rStyle w:val="Emphasis"/>
          <w:highlight w:val="cyan"/>
        </w:rPr>
        <w:t>bevy of scholarship</w:t>
      </w:r>
      <w:r w:rsidRPr="005954E2">
        <w:rPr>
          <w:sz w:val="16"/>
          <w:highlight w:val="cyan"/>
        </w:rPr>
        <w:t xml:space="preserve"> </w:t>
      </w:r>
      <w:r w:rsidRPr="005954E2">
        <w:rPr>
          <w:rStyle w:val="StyleUnderline"/>
          <w:highlight w:val="cyan"/>
        </w:rPr>
        <w:t>has shown</w:t>
      </w:r>
      <w:r w:rsidRPr="00145534">
        <w:rPr>
          <w:rStyle w:val="StyleUnderline"/>
        </w:rPr>
        <w:t>, the policies</w:t>
      </w:r>
      <w:r w:rsidRPr="00B13CB6">
        <w:rPr>
          <w:sz w:val="16"/>
        </w:rPr>
        <w:t xml:space="preserve"> that the </w:t>
      </w:r>
      <w:r w:rsidRPr="00145534">
        <w:rPr>
          <w:rStyle w:val="StyleUnderline"/>
        </w:rPr>
        <w:t xml:space="preserve">U.S. has </w:t>
      </w:r>
      <w:r w:rsidRPr="00145534">
        <w:rPr>
          <w:rStyle w:val="Emphasis"/>
        </w:rPr>
        <w:t>pursued</w:t>
      </w:r>
      <w:r w:rsidRPr="00145534">
        <w:rPr>
          <w:rStyle w:val="StyleUnderline"/>
        </w:rPr>
        <w:t xml:space="preserve"> and </w:t>
      </w:r>
      <w:r w:rsidRPr="005954E2">
        <w:rPr>
          <w:rStyle w:val="StyleUnderline"/>
          <w:highlight w:val="cyan"/>
        </w:rPr>
        <w:t xml:space="preserve">the </w:t>
      </w:r>
      <w:r w:rsidRPr="005954E2">
        <w:rPr>
          <w:rStyle w:val="Emphasis"/>
          <w:highlight w:val="cyan"/>
        </w:rPr>
        <w:t>international order</w:t>
      </w:r>
      <w:r w:rsidRPr="00B13CB6">
        <w:rPr>
          <w:sz w:val="16"/>
        </w:rPr>
        <w:t xml:space="preserve"> it has built </w:t>
      </w:r>
      <w:r w:rsidRPr="005954E2">
        <w:rPr>
          <w:rStyle w:val="StyleUnderline"/>
          <w:highlight w:val="cyan"/>
        </w:rPr>
        <w:t>have contributed</w:t>
      </w:r>
      <w:r w:rsidRPr="00145534">
        <w:rPr>
          <w:rStyle w:val="StyleUnderline"/>
        </w:rPr>
        <w:t xml:space="preserve"> </w:t>
      </w:r>
      <w:r w:rsidRPr="00145534">
        <w:rPr>
          <w:rStyle w:val="Emphasis"/>
        </w:rPr>
        <w:t>enormously</w:t>
      </w:r>
      <w:r w:rsidRPr="00B13CB6">
        <w:rPr>
          <w:sz w:val="16"/>
        </w:rPr>
        <w:t xml:space="preserve"> </w:t>
      </w:r>
      <w:r w:rsidRPr="00145534">
        <w:rPr>
          <w:rStyle w:val="StyleUnderline"/>
        </w:rPr>
        <w:t xml:space="preserve">and </w:t>
      </w:r>
      <w:r w:rsidRPr="005954E2">
        <w:rPr>
          <w:rStyle w:val="Emphasis"/>
          <w:highlight w:val="cyan"/>
        </w:rPr>
        <w:t>directly</w:t>
      </w:r>
      <w:r w:rsidRPr="00042D90">
        <w:rPr>
          <w:rStyle w:val="StyleUnderline"/>
        </w:rPr>
        <w:t xml:space="preserve"> </w:t>
      </w:r>
      <w:r w:rsidRPr="00145534">
        <w:rPr>
          <w:rStyle w:val="StyleUnderline"/>
        </w:rPr>
        <w:t xml:space="preserve">to these </w:t>
      </w:r>
      <w:r w:rsidRPr="00145534">
        <w:rPr>
          <w:rStyle w:val="Emphasis"/>
        </w:rPr>
        <w:t>outcomes</w:t>
      </w:r>
      <w:r w:rsidRPr="00145534">
        <w:rPr>
          <w:rStyle w:val="StyleUnderline"/>
        </w:rPr>
        <w:t xml:space="preserve">. If the </w:t>
      </w:r>
      <w:r w:rsidRPr="00145534">
        <w:rPr>
          <w:rStyle w:val="Emphasis"/>
        </w:rPr>
        <w:t>liberal international order</w:t>
      </w:r>
      <w:r w:rsidRPr="00145534">
        <w:rPr>
          <w:rStyle w:val="StyleUnderline"/>
        </w:rPr>
        <w:t xml:space="preserve"> can’t be considered a </w:t>
      </w:r>
      <w:r w:rsidRPr="00145534">
        <w:rPr>
          <w:rStyle w:val="Emphasis"/>
        </w:rPr>
        <w:t>smashing success</w:t>
      </w:r>
      <w:r w:rsidRPr="00145534">
        <w:rPr>
          <w:rStyle w:val="StyleUnderline"/>
        </w:rPr>
        <w:t xml:space="preserve">, no </w:t>
      </w:r>
      <w:r w:rsidRPr="00145534">
        <w:rPr>
          <w:rStyle w:val="Emphasis"/>
        </w:rPr>
        <w:t>international order</w:t>
      </w:r>
      <w:r w:rsidRPr="00145534">
        <w:rPr>
          <w:rStyle w:val="StyleUnderline"/>
        </w:rPr>
        <w:t xml:space="preserve"> could be</w:t>
      </w:r>
      <w:r w:rsidRPr="00B13CB6">
        <w:rPr>
          <w:sz w:val="16"/>
        </w:rPr>
        <w:t>.</w:t>
      </w:r>
      <w:r>
        <w:rPr>
          <w:sz w:val="16"/>
        </w:rPr>
        <w:t xml:space="preserve"> </w:t>
      </w:r>
      <w:r w:rsidRPr="00B13CB6">
        <w:rPr>
          <w:sz w:val="16"/>
        </w:rPr>
        <w:t>The second critique is also overstated. It is true that Washington, like all great powers throughout history, has been willing to bend the rules to get its way. It is hard to reconcile Cold War-era interventions in Guatemala, Chile and other countries with a professed solicitude for human rights and democracy; the Iraq War of 2003 is only one instance in which the U.S. brushed aside the concerns of international organizations such as the U.N. Security Council. Likewise, when the U.S. government determined that the Bretton Woods system of monetary relations no longer suited its interests in the 1970s, it terminated that scheme and insisted on creating a more favorable one.</w:t>
      </w:r>
      <w:r>
        <w:rPr>
          <w:sz w:val="16"/>
        </w:rPr>
        <w:t xml:space="preserve"> </w:t>
      </w:r>
      <w:r w:rsidRPr="00B13CB6">
        <w:rPr>
          <w:sz w:val="16"/>
        </w:rPr>
        <w:t xml:space="preserve">But again, the proper standard here is not sainthood but reality. And </w:t>
      </w:r>
      <w:r w:rsidRPr="00145534">
        <w:rPr>
          <w:rStyle w:val="StyleUnderline"/>
        </w:rPr>
        <w:t xml:space="preserve">the U.S. has </w:t>
      </w:r>
      <w:r w:rsidRPr="00145534">
        <w:rPr>
          <w:rStyle w:val="Emphasis"/>
        </w:rPr>
        <w:t>generally</w:t>
      </w:r>
      <w:r w:rsidRPr="00B13CB6">
        <w:rPr>
          <w:sz w:val="16"/>
        </w:rPr>
        <w:t xml:space="preserve"> </w:t>
      </w:r>
      <w:r w:rsidRPr="00145534">
        <w:rPr>
          <w:rStyle w:val="StyleUnderline"/>
        </w:rPr>
        <w:t xml:space="preserve">enlisted its power in the </w:t>
      </w:r>
      <w:r w:rsidRPr="00145534">
        <w:rPr>
          <w:rStyle w:val="Emphasis"/>
        </w:rPr>
        <w:t>service</w:t>
      </w:r>
      <w:r w:rsidRPr="00145534">
        <w:rPr>
          <w:rStyle w:val="StyleUnderline"/>
        </w:rPr>
        <w:t xml:space="preserve"> of </w:t>
      </w:r>
      <w:r w:rsidRPr="00145534">
        <w:rPr>
          <w:rStyle w:val="Emphasis"/>
        </w:rPr>
        <w:t>universal values</w:t>
      </w:r>
      <w:r w:rsidRPr="00B13CB6">
        <w:rPr>
          <w:sz w:val="16"/>
        </w:rPr>
        <w:t xml:space="preserve"> </w:t>
      </w:r>
      <w:r w:rsidRPr="00145534">
        <w:rPr>
          <w:rStyle w:val="StyleUnderline"/>
        </w:rPr>
        <w:t xml:space="preserve">such as </w:t>
      </w:r>
      <w:r w:rsidRPr="00145534">
        <w:rPr>
          <w:rStyle w:val="Emphasis"/>
        </w:rPr>
        <w:t>democracy</w:t>
      </w:r>
      <w:r w:rsidRPr="00145534">
        <w:rPr>
          <w:rStyle w:val="StyleUnderline"/>
        </w:rPr>
        <w:t xml:space="preserve"> and </w:t>
      </w:r>
      <w:r w:rsidRPr="00145534">
        <w:rPr>
          <w:rStyle w:val="Emphasis"/>
        </w:rPr>
        <w:t>human rights</w:t>
      </w:r>
      <w:r w:rsidRPr="00145534">
        <w:rPr>
          <w:rStyle w:val="StyleUnderline"/>
        </w:rPr>
        <w:t xml:space="preserve">; it has, more often than not, promoted </w:t>
      </w:r>
      <w:r w:rsidRPr="00145534">
        <w:rPr>
          <w:rStyle w:val="Emphasis"/>
        </w:rPr>
        <w:t>a positive-sum</w:t>
      </w:r>
      <w:r w:rsidRPr="00B13CB6">
        <w:rPr>
          <w:rStyle w:val="StyleUnderline"/>
        </w:rPr>
        <w:t xml:space="preserve"> </w:t>
      </w:r>
      <w:r w:rsidRPr="00145534">
        <w:rPr>
          <w:rStyle w:val="StyleUnderline"/>
        </w:rPr>
        <w:t xml:space="preserve">international system in which </w:t>
      </w:r>
      <w:r w:rsidRPr="00145534">
        <w:rPr>
          <w:rStyle w:val="Emphasis"/>
        </w:rPr>
        <w:t>like-minded</w:t>
      </w:r>
      <w:r w:rsidRPr="00145534">
        <w:rPr>
          <w:rStyle w:val="StyleUnderline"/>
        </w:rPr>
        <w:t xml:space="preserve"> nations can be </w:t>
      </w:r>
      <w:r w:rsidRPr="00145534">
        <w:rPr>
          <w:rStyle w:val="Emphasis"/>
        </w:rPr>
        <w:t>secure</w:t>
      </w:r>
      <w:r w:rsidRPr="00145534">
        <w:rPr>
          <w:rStyle w:val="StyleUnderline"/>
        </w:rPr>
        <w:t xml:space="preserve"> and </w:t>
      </w:r>
      <w:r w:rsidRPr="00145534">
        <w:rPr>
          <w:rStyle w:val="Emphasis"/>
        </w:rPr>
        <w:t>wealthy</w:t>
      </w:r>
      <w:r w:rsidRPr="00145534">
        <w:rPr>
          <w:rStyle w:val="StyleUnderline"/>
        </w:rPr>
        <w:t>.</w:t>
      </w:r>
      <w:r w:rsidRPr="00B13CB6">
        <w:rPr>
          <w:sz w:val="16"/>
        </w:rPr>
        <w:t xml:space="preserve"> This goes back to the very beginning of the liberal order: Washington did not seek to hold its defeated adversaries in subjugation after World War II; it rebuilt Japan and western Germany into thriving, democratic allies that became fierce economic competitors to the U.S.</w:t>
      </w:r>
      <w:r>
        <w:rPr>
          <w:sz w:val="16"/>
        </w:rPr>
        <w:t xml:space="preserve"> </w:t>
      </w:r>
      <w:r w:rsidRPr="00B13CB6">
        <w:rPr>
          <w:sz w:val="16"/>
        </w:rPr>
        <w:t>The U.S. has taken this approach not simply because it wanted to do good in the world — powerful as this motivation is — but because of a hard-headed desire to do good for itself. In an interdependent global environment, American officials have long calculated, the U.S. cannot divorce its own well-being from that of the wider world. And in contrast to how other great powers — Imperial Japan, for instance, or the Soviet Union — ruled their spheres of influence, American behavior has been positively enlightened. It is this relatively benign behavior that has convinced so many countries to tolerate American leadership — and it is the emergence of a darker form of U.S. hegemony under the Trump administration that so profoundly worries them today.</w:t>
      </w:r>
      <w:r>
        <w:rPr>
          <w:sz w:val="16"/>
        </w:rPr>
        <w:t xml:space="preserve"> </w:t>
      </w:r>
      <w:r w:rsidRPr="00B13CB6">
        <w:rPr>
          <w:sz w:val="16"/>
        </w:rPr>
        <w:t xml:space="preserve">As for the third critique, the premise is right, but </w:t>
      </w:r>
      <w:r w:rsidRPr="00145534">
        <w:rPr>
          <w:rStyle w:val="StyleUnderline"/>
        </w:rPr>
        <w:t xml:space="preserve">the </w:t>
      </w:r>
      <w:r w:rsidRPr="00145534">
        <w:rPr>
          <w:rStyle w:val="Emphasis"/>
        </w:rPr>
        <w:t>conclusion</w:t>
      </w:r>
      <w:r w:rsidRPr="00145534">
        <w:rPr>
          <w:rStyle w:val="StyleUnderline"/>
        </w:rPr>
        <w:t xml:space="preserve"> can easily </w:t>
      </w:r>
      <w:r w:rsidRPr="00145534">
        <w:rPr>
          <w:rStyle w:val="Emphasis"/>
        </w:rPr>
        <w:t>go too far</w:t>
      </w:r>
      <w:r w:rsidRPr="00145534">
        <w:rPr>
          <w:rStyle w:val="StyleUnderline"/>
        </w:rPr>
        <w:t xml:space="preserve">. It is always </w:t>
      </w:r>
      <w:r w:rsidRPr="00145534">
        <w:rPr>
          <w:rStyle w:val="Emphasis"/>
        </w:rPr>
        <w:t>dangerous</w:t>
      </w:r>
      <w:r w:rsidRPr="00145534">
        <w:rPr>
          <w:rStyle w:val="StyleUnderline"/>
        </w:rPr>
        <w:t xml:space="preserve"> to become </w:t>
      </w:r>
      <w:r w:rsidRPr="00145534">
        <w:rPr>
          <w:rStyle w:val="Emphasis"/>
        </w:rPr>
        <w:t>so enraptured</w:t>
      </w:r>
      <w:r w:rsidRPr="00B13CB6">
        <w:rPr>
          <w:sz w:val="16"/>
        </w:rPr>
        <w:t xml:space="preserve"> </w:t>
      </w:r>
      <w:r w:rsidRPr="00145534">
        <w:rPr>
          <w:rStyle w:val="StyleUnderline"/>
        </w:rPr>
        <w:t>by</w:t>
      </w:r>
      <w:r w:rsidRPr="00B13CB6">
        <w:rPr>
          <w:sz w:val="16"/>
        </w:rPr>
        <w:t xml:space="preserve"> past </w:t>
      </w:r>
      <w:r w:rsidRPr="00145534">
        <w:rPr>
          <w:rStyle w:val="Emphasis"/>
        </w:rPr>
        <w:t>achievements</w:t>
      </w:r>
      <w:r w:rsidRPr="00B13CB6">
        <w:rPr>
          <w:sz w:val="16"/>
        </w:rPr>
        <w:t xml:space="preserve"> </w:t>
      </w:r>
      <w:r w:rsidRPr="00145534">
        <w:rPr>
          <w:rStyle w:val="StyleUnderline"/>
        </w:rPr>
        <w:t xml:space="preserve">that one </w:t>
      </w:r>
      <w:r w:rsidRPr="00145534">
        <w:rPr>
          <w:rStyle w:val="Emphasis"/>
        </w:rPr>
        <w:t>loses sight</w:t>
      </w:r>
      <w:r w:rsidRPr="00145534">
        <w:rPr>
          <w:rStyle w:val="StyleUnderline"/>
        </w:rPr>
        <w:t xml:space="preserve"> of the </w:t>
      </w:r>
      <w:r w:rsidRPr="00145534">
        <w:rPr>
          <w:rStyle w:val="Emphasis"/>
        </w:rPr>
        <w:t>need for adaptation</w:t>
      </w:r>
      <w:r w:rsidRPr="00145534">
        <w:rPr>
          <w:rStyle w:val="StyleUnderline"/>
        </w:rPr>
        <w:t xml:space="preserve"> in </w:t>
      </w:r>
      <w:r w:rsidRPr="00145534">
        <w:rPr>
          <w:rStyle w:val="Emphasis"/>
        </w:rPr>
        <w:t>the future</w:t>
      </w:r>
      <w:r w:rsidRPr="00145534">
        <w:rPr>
          <w:rStyle w:val="StyleUnderline"/>
        </w:rPr>
        <w:t xml:space="preserve">. </w:t>
      </w:r>
      <w:r w:rsidRPr="00B13CB6">
        <w:rPr>
          <w:sz w:val="16"/>
        </w:rPr>
        <w:t xml:space="preserve">This is particularly true today, because the strength of the liberal order is being tested from within and without, by issues ranging from unequal burden-sharing among American allies to the ambivalence of the American people themselves. </w:t>
      </w:r>
      <w:r w:rsidRPr="00145534">
        <w:rPr>
          <w:rStyle w:val="StyleUnderline"/>
        </w:rPr>
        <w:t xml:space="preserve">There is </w:t>
      </w:r>
      <w:r w:rsidRPr="005954E2">
        <w:rPr>
          <w:rStyle w:val="Emphasis"/>
          <w:highlight w:val="cyan"/>
        </w:rPr>
        <w:t>little ev</w:t>
      </w:r>
      <w:r w:rsidRPr="00145534">
        <w:rPr>
          <w:rStyle w:val="Emphasis"/>
        </w:rPr>
        <w:t>idence</w:t>
      </w:r>
      <w:r w:rsidRPr="005954E2">
        <w:rPr>
          <w:rStyle w:val="StyleUnderline"/>
          <w:highlight w:val="cyan"/>
        </w:rPr>
        <w:t xml:space="preserve"> </w:t>
      </w:r>
      <w:r w:rsidRPr="00145534">
        <w:rPr>
          <w:rStyle w:val="StyleUnderline"/>
        </w:rPr>
        <w:t xml:space="preserve">to </w:t>
      </w:r>
      <w:r w:rsidRPr="005954E2">
        <w:rPr>
          <w:rStyle w:val="StyleUnderline"/>
          <w:highlight w:val="cyan"/>
        </w:rPr>
        <w:t>suggest</w:t>
      </w:r>
      <w:r w:rsidRPr="00B13CB6">
        <w:rPr>
          <w:sz w:val="16"/>
        </w:rPr>
        <w:t xml:space="preserve">, however, </w:t>
      </w:r>
      <w:r w:rsidRPr="00145534">
        <w:rPr>
          <w:rStyle w:val="StyleUnderline"/>
        </w:rPr>
        <w:t>tha</w:t>
      </w:r>
      <w:r w:rsidRPr="00B13CB6">
        <w:rPr>
          <w:sz w:val="16"/>
        </w:rPr>
        <w:t xml:space="preserve">t either American power or </w:t>
      </w:r>
      <w:r w:rsidRPr="005954E2">
        <w:rPr>
          <w:rStyle w:val="Emphasis"/>
          <w:highlight w:val="cyan"/>
        </w:rPr>
        <w:t xml:space="preserve">the </w:t>
      </w:r>
      <w:r w:rsidRPr="00145534">
        <w:rPr>
          <w:rStyle w:val="Emphasis"/>
        </w:rPr>
        <w:t xml:space="preserve">liberal </w:t>
      </w:r>
      <w:r w:rsidRPr="005954E2">
        <w:rPr>
          <w:rStyle w:val="Emphasis"/>
          <w:highlight w:val="cyan"/>
        </w:rPr>
        <w:t>order</w:t>
      </w:r>
      <w:r w:rsidRPr="00145534">
        <w:rPr>
          <w:rStyle w:val="StyleUnderline"/>
        </w:rPr>
        <w:t xml:space="preserve"> it supports </w:t>
      </w:r>
      <w:r w:rsidRPr="005954E2">
        <w:rPr>
          <w:rStyle w:val="StyleUnderline"/>
          <w:highlight w:val="cyan"/>
        </w:rPr>
        <w:t xml:space="preserve">have </w:t>
      </w:r>
      <w:r w:rsidRPr="005954E2">
        <w:rPr>
          <w:rStyle w:val="Emphasis"/>
          <w:highlight w:val="cyan"/>
        </w:rPr>
        <w:t>eroded</w:t>
      </w:r>
      <w:r w:rsidRPr="005954E2">
        <w:rPr>
          <w:rStyle w:val="StyleUnderline"/>
          <w:highlight w:val="cyan"/>
        </w:rPr>
        <w:t xml:space="preserve"> so </w:t>
      </w:r>
      <w:r w:rsidRPr="005954E2">
        <w:rPr>
          <w:rStyle w:val="Emphasis"/>
          <w:highlight w:val="cyan"/>
        </w:rPr>
        <w:t>dramatically</w:t>
      </w:r>
      <w:r w:rsidRPr="00145534">
        <w:rPr>
          <w:rStyle w:val="StyleUnderline"/>
        </w:rPr>
        <w:t xml:space="preserve"> that </w:t>
      </w:r>
      <w:r w:rsidRPr="005954E2">
        <w:rPr>
          <w:rStyle w:val="Emphasis"/>
          <w:highlight w:val="cyan"/>
        </w:rPr>
        <w:t>Washington</w:t>
      </w:r>
      <w:r w:rsidRPr="00B13CB6">
        <w:rPr>
          <w:sz w:val="16"/>
        </w:rPr>
        <w:t xml:space="preserve">’s postwar project </w:t>
      </w:r>
      <w:r w:rsidRPr="005954E2">
        <w:rPr>
          <w:rStyle w:val="StyleUnderline"/>
          <w:highlight w:val="cyan"/>
        </w:rPr>
        <w:t xml:space="preserve">cannot be </w:t>
      </w:r>
      <w:r w:rsidRPr="005954E2">
        <w:rPr>
          <w:rStyle w:val="Emphasis"/>
          <w:highlight w:val="cyan"/>
        </w:rPr>
        <w:t>sustained</w:t>
      </w:r>
      <w:r w:rsidRPr="00145534">
        <w:rPr>
          <w:rStyle w:val="StyleUnderline"/>
        </w:rPr>
        <w:t>.</w:t>
      </w:r>
      <w:r w:rsidRPr="00B13CB6">
        <w:rPr>
          <w:sz w:val="16"/>
        </w:rPr>
        <w:t xml:space="preserve"> Quite the contrary — </w:t>
      </w:r>
      <w:r w:rsidRPr="005954E2">
        <w:rPr>
          <w:rStyle w:val="StyleUnderline"/>
          <w:highlight w:val="cyan"/>
        </w:rPr>
        <w:t>the U.S. is</w:t>
      </w:r>
      <w:r w:rsidRPr="00145534">
        <w:rPr>
          <w:rStyle w:val="StyleUnderline"/>
        </w:rPr>
        <w:t xml:space="preserve"> likely </w:t>
      </w:r>
      <w:r w:rsidRPr="005954E2">
        <w:rPr>
          <w:rStyle w:val="StyleUnderline"/>
          <w:highlight w:val="cyan"/>
        </w:rPr>
        <w:t>to remain the</w:t>
      </w:r>
      <w:r w:rsidRPr="00145534">
        <w:rPr>
          <w:rStyle w:val="StyleUnderline"/>
        </w:rPr>
        <w:t xml:space="preserve"> </w:t>
      </w:r>
      <w:r w:rsidRPr="00145534">
        <w:rPr>
          <w:rStyle w:val="Emphasis"/>
        </w:rPr>
        <w:t xml:space="preserve">world’s </w:t>
      </w:r>
      <w:r w:rsidRPr="005954E2">
        <w:rPr>
          <w:rStyle w:val="Emphasis"/>
          <w:highlight w:val="cyan"/>
        </w:rPr>
        <w:t>strongest power</w:t>
      </w:r>
      <w:r w:rsidRPr="005954E2">
        <w:rPr>
          <w:rStyle w:val="StyleUnderline"/>
          <w:highlight w:val="cyan"/>
        </w:rPr>
        <w:t xml:space="preserve"> for </w:t>
      </w:r>
      <w:r w:rsidRPr="005954E2">
        <w:rPr>
          <w:rStyle w:val="Emphasis"/>
          <w:highlight w:val="cyan"/>
        </w:rPr>
        <w:t>decades to come</w:t>
      </w:r>
      <w:r w:rsidRPr="00B13CB6">
        <w:rPr>
          <w:sz w:val="16"/>
        </w:rPr>
        <w:t>.</w:t>
      </w:r>
    </w:p>
    <w:p w14:paraId="6E6CEE09" w14:textId="1C9D0A53" w:rsidR="004B00DA" w:rsidRDefault="004B00DA" w:rsidP="004B00DA"/>
    <w:p w14:paraId="4FA1CE2B" w14:textId="77777777" w:rsidR="004B00DA" w:rsidRDefault="004B00DA" w:rsidP="004B00DA"/>
    <w:p w14:paraId="6A9BE728" w14:textId="3509F8EB" w:rsidR="002F351B" w:rsidRPr="00752519" w:rsidRDefault="001E5944" w:rsidP="001E5944">
      <w:pPr>
        <w:pStyle w:val="Heading3"/>
      </w:pPr>
      <w:r>
        <w:lastRenderedPageBreak/>
        <w:t xml:space="preserve">At: Arctic Key </w:t>
      </w:r>
      <w:proofErr w:type="gramStart"/>
      <w:r>
        <w:t>To</w:t>
      </w:r>
      <w:proofErr w:type="gramEnd"/>
      <w:r>
        <w:t xml:space="preserve"> </w:t>
      </w:r>
      <w:proofErr w:type="spellStart"/>
      <w:r>
        <w:t>Heg</w:t>
      </w:r>
      <w:proofErr w:type="spellEnd"/>
    </w:p>
    <w:p w14:paraId="33F473BC" w14:textId="50AE106D" w:rsidR="002F351B" w:rsidRPr="00752519" w:rsidRDefault="00752519" w:rsidP="00752519">
      <w:pPr>
        <w:pStyle w:val="Heading4"/>
      </w:pPr>
      <w:r>
        <w:t xml:space="preserve">The Arctic is not key to </w:t>
      </w:r>
      <w:proofErr w:type="spellStart"/>
      <w:r>
        <w:t>heg</w:t>
      </w:r>
      <w:proofErr w:type="spellEnd"/>
      <w:r>
        <w:t>- resources are inaccessible, threats are defensive in nature, and military involvement generates a security dilemma that detracts focus from other regions</w:t>
      </w:r>
    </w:p>
    <w:p w14:paraId="65895313" w14:textId="6A45DEDA" w:rsidR="002F351B" w:rsidRDefault="002F351B" w:rsidP="002F351B">
      <w:pPr>
        <w:rPr>
          <w:rStyle w:val="Style13ptBold"/>
        </w:rPr>
      </w:pPr>
      <w:r w:rsidRPr="002F351B">
        <w:t xml:space="preserve">Matthew </w:t>
      </w:r>
      <w:r w:rsidRPr="002F351B">
        <w:rPr>
          <w:rStyle w:val="Style13ptBold"/>
        </w:rPr>
        <w:t>Hickey in 2019</w:t>
      </w:r>
    </w:p>
    <w:p w14:paraId="15834D81" w14:textId="04CFA2D4" w:rsidR="002F351B" w:rsidRDefault="002F351B" w:rsidP="002F351B">
      <w:r w:rsidRPr="002F351B">
        <w:t xml:space="preserve">Associate Director for Strategic Engagement and leads the Strategic Engagement Division at the Ted Stevens Center for Arctic Security Studies; The Arctic Is Not All It’s Cracked Up </w:t>
      </w:r>
      <w:proofErr w:type="gramStart"/>
      <w:r w:rsidRPr="002F351B">
        <w:t>To</w:t>
      </w:r>
      <w:proofErr w:type="gramEnd"/>
      <w:r w:rsidRPr="002F351B">
        <w:t xml:space="preserve"> Be; Georgetown Security Review; </w:t>
      </w:r>
      <w:hyperlink r:id="rId21" w:history="1">
        <w:r w:rsidRPr="00606386">
          <w:rPr>
            <w:rStyle w:val="Hyperlink"/>
          </w:rPr>
          <w:t>https://georgetownsecuritystudiesreview.org/2019/11/18/the-arctic-is-not-all-its-cracked-up-to-be/</w:t>
        </w:r>
      </w:hyperlink>
    </w:p>
    <w:p w14:paraId="1EE3BE36" w14:textId="7DA861CA" w:rsidR="002F351B" w:rsidRPr="00752519" w:rsidRDefault="002F351B" w:rsidP="002F351B">
      <w:pPr>
        <w:rPr>
          <w:sz w:val="16"/>
        </w:rPr>
      </w:pPr>
      <w:r w:rsidRPr="00752519">
        <w:rPr>
          <w:sz w:val="16"/>
        </w:rPr>
        <w:t xml:space="preserve">All this chatter is for good reason. As the narrative goes, 30% of the world’s natural gas, and 13% of its oil lay dormant in the </w:t>
      </w:r>
      <w:proofErr w:type="gramStart"/>
      <w:r w:rsidRPr="00752519">
        <w:rPr>
          <w:sz w:val="16"/>
        </w:rPr>
        <w:t>Arctic.[</w:t>
      </w:r>
      <w:proofErr w:type="gramEnd"/>
      <w:r w:rsidRPr="00752519">
        <w:rPr>
          <w:sz w:val="16"/>
        </w:rPr>
        <w:t xml:space="preserve">iii] Countless quantities of rare earth minerals such as Scandium and Uranium await extraction. Abundant fisheries are fodder for commercial fishing operations, and shorter shipping routes offer significant cost savings. But, for all this discussion there sure isn’t much action. Why? Because </w:t>
      </w:r>
      <w:r w:rsidRPr="00752519">
        <w:rPr>
          <w:rStyle w:val="StyleUnderline"/>
        </w:rPr>
        <w:t>the Arctic is not all it’s cracked up to be</w:t>
      </w:r>
      <w:r w:rsidRPr="00752519">
        <w:rPr>
          <w:sz w:val="16"/>
        </w:rPr>
        <w:t xml:space="preserve">. Here, I present three myths about the Arctic. I assert </w:t>
      </w:r>
      <w:r w:rsidRPr="00752519">
        <w:rPr>
          <w:rStyle w:val="StyleUnderline"/>
        </w:rPr>
        <w:t>the Arctic will remain</w:t>
      </w:r>
      <w:r w:rsidRPr="00752519">
        <w:rPr>
          <w:sz w:val="16"/>
        </w:rPr>
        <w:t xml:space="preserve"> much of what it is now – cold, dark, </w:t>
      </w:r>
      <w:r w:rsidRPr="00752519">
        <w:rPr>
          <w:rStyle w:val="StyleUnderline"/>
        </w:rPr>
        <w:t>unprofitable</w:t>
      </w:r>
      <w:r w:rsidRPr="00752519">
        <w:rPr>
          <w:sz w:val="16"/>
        </w:rPr>
        <w:t xml:space="preserve">, </w:t>
      </w:r>
      <w:r w:rsidRPr="00752519">
        <w:rPr>
          <w:rStyle w:val="Emphasis"/>
        </w:rPr>
        <w:t xml:space="preserve">and </w:t>
      </w:r>
      <w:proofErr w:type="spellStart"/>
      <w:r w:rsidRPr="00752519">
        <w:rPr>
          <w:rStyle w:val="Emphasis"/>
        </w:rPr>
        <w:t>geostrategically</w:t>
      </w:r>
      <w:proofErr w:type="spellEnd"/>
      <w:r w:rsidRPr="00752519">
        <w:rPr>
          <w:rStyle w:val="Emphasis"/>
        </w:rPr>
        <w:t xml:space="preserve"> insignificant</w:t>
      </w:r>
      <w:r w:rsidRPr="00752519">
        <w:rPr>
          <w:sz w:val="16"/>
        </w:rPr>
        <w:t xml:space="preserve">. I argue </w:t>
      </w:r>
      <w:r w:rsidRPr="00752519">
        <w:rPr>
          <w:rStyle w:val="StyleUnderline"/>
        </w:rPr>
        <w:t>hydrocarbons</w:t>
      </w:r>
      <w:r w:rsidRPr="00752519">
        <w:rPr>
          <w:sz w:val="16"/>
        </w:rPr>
        <w:t xml:space="preserve"> </w:t>
      </w:r>
      <w:r w:rsidRPr="00752519">
        <w:rPr>
          <w:rStyle w:val="StyleUnderline"/>
        </w:rPr>
        <w:t>cannot be extracted profitably</w:t>
      </w:r>
      <w:r w:rsidRPr="00752519">
        <w:rPr>
          <w:sz w:val="16"/>
        </w:rPr>
        <w:t xml:space="preserve">, </w:t>
      </w:r>
      <w:r w:rsidRPr="00752519">
        <w:rPr>
          <w:rStyle w:val="StyleUnderline"/>
        </w:rPr>
        <w:t>shorter shipping routes do not save money,</w:t>
      </w:r>
      <w:r w:rsidRPr="00752519">
        <w:rPr>
          <w:sz w:val="16"/>
        </w:rPr>
        <w:t xml:space="preserve"> </w:t>
      </w:r>
      <w:r w:rsidRPr="00752519">
        <w:rPr>
          <w:rStyle w:val="Emphasis"/>
        </w:rPr>
        <w:t>and countries cannot effectively project national power</w:t>
      </w:r>
      <w:r w:rsidRPr="00752519">
        <w:rPr>
          <w:sz w:val="16"/>
        </w:rPr>
        <w:t>.</w:t>
      </w:r>
      <w:r w:rsidR="00752519" w:rsidRPr="00752519">
        <w:rPr>
          <w:sz w:val="16"/>
        </w:rPr>
        <w:t xml:space="preserve"> </w:t>
      </w:r>
      <w:r w:rsidRPr="00752519">
        <w:rPr>
          <w:sz w:val="16"/>
        </w:rPr>
        <w:t>Myth 1: Countries can profit from the Arctic’s hydrocarbons</w:t>
      </w:r>
      <w:r w:rsidR="00752519" w:rsidRPr="00752519">
        <w:rPr>
          <w:sz w:val="16"/>
        </w:rPr>
        <w:t xml:space="preserve"> </w:t>
      </w:r>
      <w:r w:rsidRPr="00752519">
        <w:rPr>
          <w:sz w:val="16"/>
        </w:rPr>
        <w:t xml:space="preserve">Hydrocarbon extraction is market driven. Today, </w:t>
      </w:r>
      <w:r w:rsidRPr="00752519">
        <w:rPr>
          <w:rStyle w:val="StyleUnderline"/>
        </w:rPr>
        <w:t>the costs outweigh the benefits and supply far exceeds demand</w:t>
      </w:r>
      <w:r w:rsidRPr="00752519">
        <w:rPr>
          <w:sz w:val="16"/>
        </w:rPr>
        <w:t xml:space="preserve">. </w:t>
      </w:r>
      <w:r w:rsidRPr="00752519">
        <w:rPr>
          <w:rStyle w:val="Emphasis"/>
        </w:rPr>
        <w:t>Neither will change</w:t>
      </w:r>
      <w:r w:rsidRPr="00752519">
        <w:rPr>
          <w:sz w:val="16"/>
        </w:rPr>
        <w:t xml:space="preserve">. In 2014, Royal Dutch </w:t>
      </w:r>
      <w:r w:rsidRPr="00752519">
        <w:rPr>
          <w:rStyle w:val="StyleUnderline"/>
        </w:rPr>
        <w:t>Shell</w:t>
      </w:r>
      <w:r w:rsidRPr="00752519">
        <w:rPr>
          <w:sz w:val="16"/>
        </w:rPr>
        <w:t xml:space="preserve">, arguably one of the world’s most successful and sophisticated energy companies, began expanding its Arctic operations into the Beaufort Sea. It </w:t>
      </w:r>
      <w:r w:rsidRPr="00752519">
        <w:rPr>
          <w:rStyle w:val="StyleUnderline"/>
        </w:rPr>
        <w:t>invested $7B into</w:t>
      </w:r>
      <w:r w:rsidRPr="00752519">
        <w:rPr>
          <w:sz w:val="16"/>
        </w:rPr>
        <w:t xml:space="preserve"> its ambitious </w:t>
      </w:r>
      <w:r w:rsidRPr="00752519">
        <w:rPr>
          <w:rStyle w:val="StyleUnderline"/>
        </w:rPr>
        <w:t>Arctic drilling</w:t>
      </w:r>
      <w:r w:rsidRPr="00752519">
        <w:rPr>
          <w:sz w:val="16"/>
        </w:rPr>
        <w:t xml:space="preserve"> project. The results were, in Shell’s words, “disappointing</w:t>
      </w:r>
      <w:proofErr w:type="gramStart"/>
      <w:r w:rsidRPr="00752519">
        <w:rPr>
          <w:sz w:val="16"/>
        </w:rPr>
        <w:t>.”[</w:t>
      </w:r>
      <w:proofErr w:type="gramEnd"/>
      <w:r w:rsidRPr="00752519">
        <w:rPr>
          <w:sz w:val="16"/>
        </w:rPr>
        <w:t xml:space="preserve">iv] </w:t>
      </w:r>
      <w:r w:rsidRPr="00752519">
        <w:rPr>
          <w:rStyle w:val="StyleUnderline"/>
        </w:rPr>
        <w:t>The costs were high, the results were poor</w:t>
      </w:r>
      <w:r w:rsidRPr="00752519">
        <w:rPr>
          <w:sz w:val="16"/>
        </w:rPr>
        <w:t>, and controversy was damning.</w:t>
      </w:r>
      <w:r w:rsidR="00752519" w:rsidRPr="00752519">
        <w:rPr>
          <w:sz w:val="16"/>
        </w:rPr>
        <w:t xml:space="preserve"> </w:t>
      </w:r>
      <w:r w:rsidRPr="00752519">
        <w:rPr>
          <w:sz w:val="16"/>
        </w:rPr>
        <w:t xml:space="preserve">Shell’s efforts far exceeded benefits. It needed to find “a lot” of oil to make return on its massive investment, but it’s state of the art Polar Pioneer Arctic drilling rig failed to find very much of it. And, adding to its struggle, despite its responsible practices and adherence to U.S. and international law, Shell was still met with great criticism. Environmental activists painted Shell’s operations as villainous and its failure as a cause for celebration. Some oil analysts believe </w:t>
      </w:r>
      <w:r w:rsidRPr="00752519">
        <w:rPr>
          <w:rStyle w:val="StyleUnderline"/>
        </w:rPr>
        <w:t>Shell was</w:t>
      </w:r>
      <w:r w:rsidRPr="00752519">
        <w:rPr>
          <w:sz w:val="16"/>
        </w:rPr>
        <w:t xml:space="preserve"> actually </w:t>
      </w:r>
      <w:r w:rsidRPr="00752519">
        <w:rPr>
          <w:rStyle w:val="StyleUnderline"/>
        </w:rPr>
        <w:t xml:space="preserve">relieved to pull out of the </w:t>
      </w:r>
      <w:proofErr w:type="gramStart"/>
      <w:r w:rsidRPr="00752519">
        <w:rPr>
          <w:rStyle w:val="StyleUnderline"/>
        </w:rPr>
        <w:t>Arctic</w:t>
      </w:r>
      <w:r w:rsidRPr="00752519">
        <w:rPr>
          <w:sz w:val="16"/>
        </w:rPr>
        <w:t>.[</w:t>
      </w:r>
      <w:proofErr w:type="gramEnd"/>
      <w:r w:rsidRPr="00752519">
        <w:rPr>
          <w:sz w:val="16"/>
        </w:rPr>
        <w:t>v]</w:t>
      </w:r>
      <w:r w:rsidR="00752519" w:rsidRPr="00752519">
        <w:rPr>
          <w:sz w:val="16"/>
        </w:rPr>
        <w:t xml:space="preserve"> </w:t>
      </w:r>
      <w:r w:rsidRPr="00752519">
        <w:rPr>
          <w:sz w:val="16"/>
        </w:rPr>
        <w:t xml:space="preserve">Shell is not alone. </w:t>
      </w:r>
      <w:r w:rsidRPr="00752519">
        <w:rPr>
          <w:rStyle w:val="StyleUnderline"/>
        </w:rPr>
        <w:t>Exxon-Mobile failed</w:t>
      </w:r>
      <w:r w:rsidRPr="00752519">
        <w:rPr>
          <w:sz w:val="16"/>
        </w:rPr>
        <w:t xml:space="preserve"> in Russia. In 2018 Exxon withdrew its Arctic ventures because of European and U.S. sanctions against Russia that prevented it from doing </w:t>
      </w:r>
      <w:proofErr w:type="gramStart"/>
      <w:r w:rsidRPr="00752519">
        <w:rPr>
          <w:sz w:val="16"/>
        </w:rPr>
        <w:t>business.[</w:t>
      </w:r>
      <w:proofErr w:type="gramEnd"/>
      <w:r w:rsidRPr="00752519">
        <w:rPr>
          <w:sz w:val="16"/>
        </w:rPr>
        <w:t>vi] After twice failing to obtain waivers, even with former Exxon CEO Rex Tillerson serving as Secretary of State, Exxon continued its Russia operations. As a result, it was fined $2M by the U.S. Treasury Department and even worse for Exxon, it eventually closed its Russia operations at the cost of $200M.[vii]</w:t>
      </w:r>
      <w:r w:rsidR="00752519" w:rsidRPr="00752519">
        <w:rPr>
          <w:sz w:val="16"/>
        </w:rPr>
        <w:t xml:space="preserve"> </w:t>
      </w:r>
      <w:r w:rsidRPr="00752519">
        <w:rPr>
          <w:sz w:val="16"/>
        </w:rPr>
        <w:t>But high cost is just one reason Arctic operations are failing. Low demand is another.</w:t>
      </w:r>
      <w:r w:rsidR="00752519" w:rsidRPr="00752519">
        <w:rPr>
          <w:sz w:val="16"/>
        </w:rPr>
        <w:t xml:space="preserve"> </w:t>
      </w:r>
      <w:r w:rsidRPr="00752519">
        <w:rPr>
          <w:sz w:val="16"/>
        </w:rPr>
        <w:t xml:space="preserve">The International Energy Administration estimates that oil prices must hover around $100/barrel for Arctic oil operations to </w:t>
      </w:r>
      <w:proofErr w:type="gramStart"/>
      <w:r w:rsidRPr="00752519">
        <w:rPr>
          <w:sz w:val="16"/>
        </w:rPr>
        <w:t>profit.[</w:t>
      </w:r>
      <w:proofErr w:type="gramEnd"/>
      <w:r w:rsidRPr="00752519">
        <w:rPr>
          <w:sz w:val="16"/>
        </w:rPr>
        <w:t>viii] Today, the price is half that and unlikely to rise that high anytime soon, especially while fracking continues unabated. Globally, oil demand is also decreasing as energy companies and consumers turn towards renewables. Indeed, even Saudi Arabia and Norway are divesting their sovereign wealth funds from hydrocarbons and shifting into renewables.</w:t>
      </w:r>
      <w:r w:rsidR="00752519" w:rsidRPr="00752519">
        <w:rPr>
          <w:sz w:val="16"/>
        </w:rPr>
        <w:t xml:space="preserve"> </w:t>
      </w:r>
      <w:r w:rsidRPr="00752519">
        <w:rPr>
          <w:rStyle w:val="StyleUnderline"/>
        </w:rPr>
        <w:t>Russia</w:t>
      </w:r>
      <w:r w:rsidRPr="00752519">
        <w:rPr>
          <w:sz w:val="16"/>
        </w:rPr>
        <w:t xml:space="preserve">, however, </w:t>
      </w:r>
      <w:r w:rsidRPr="00752519">
        <w:rPr>
          <w:rStyle w:val="StyleUnderline"/>
        </w:rPr>
        <w:t>has a greater demand for Arctic oil and gas than the rest of the world.</w:t>
      </w:r>
      <w:r w:rsidRPr="00752519">
        <w:rPr>
          <w:sz w:val="16"/>
        </w:rPr>
        <w:t xml:space="preserve"> It relies exclusively on Arctic hydrocarbons to feed its energy needs and supplies much of Europe.</w:t>
      </w:r>
      <w:r w:rsidR="00752519" w:rsidRPr="00752519">
        <w:rPr>
          <w:sz w:val="16"/>
        </w:rPr>
        <w:t xml:space="preserve"> </w:t>
      </w:r>
      <w:r w:rsidRPr="00752519">
        <w:rPr>
          <w:sz w:val="16"/>
        </w:rPr>
        <w:t xml:space="preserve">But many of its Arctic projects are stagnating. The </w:t>
      </w:r>
      <w:proofErr w:type="spellStart"/>
      <w:r w:rsidRPr="00752519">
        <w:rPr>
          <w:sz w:val="16"/>
        </w:rPr>
        <w:t>Prirazlomnaya</w:t>
      </w:r>
      <w:proofErr w:type="spellEnd"/>
      <w:r w:rsidRPr="00752519">
        <w:rPr>
          <w:sz w:val="16"/>
        </w:rPr>
        <w:t xml:space="preserve"> oil platform had very little success in the Barents Sea, and Gazprom recently ended its efforts in the </w:t>
      </w:r>
      <w:proofErr w:type="spellStart"/>
      <w:r w:rsidRPr="00752519">
        <w:rPr>
          <w:sz w:val="16"/>
        </w:rPr>
        <w:t>Shtokman</w:t>
      </w:r>
      <w:proofErr w:type="spellEnd"/>
      <w:r w:rsidRPr="00752519">
        <w:rPr>
          <w:sz w:val="16"/>
        </w:rPr>
        <w:t xml:space="preserve"> field. When asked why these projects fail, a Russian geologist, speaking anonymously, said, “</w:t>
      </w:r>
      <w:r w:rsidRPr="00752519">
        <w:rPr>
          <w:rStyle w:val="StyleUnderline"/>
        </w:rPr>
        <w:t>Russia lacks the tech</w:t>
      </w:r>
      <w:r w:rsidRPr="00752519">
        <w:rPr>
          <w:sz w:val="16"/>
        </w:rPr>
        <w:t>nology</w:t>
      </w:r>
      <w:proofErr w:type="gramStart"/>
      <w:r w:rsidRPr="00752519">
        <w:rPr>
          <w:sz w:val="16"/>
        </w:rPr>
        <w:t>.”[</w:t>
      </w:r>
      <w:proofErr w:type="gramEnd"/>
      <w:r w:rsidRPr="00752519">
        <w:rPr>
          <w:sz w:val="16"/>
        </w:rPr>
        <w:t xml:space="preserve">ix] So, despite Russia’s desire and necessity to increase its Arctic operations it lacks the ability </w:t>
      </w:r>
      <w:r w:rsidRPr="00752519">
        <w:rPr>
          <w:rStyle w:val="StyleUnderline"/>
        </w:rPr>
        <w:t>to realize its potential.</w:t>
      </w:r>
      <w:r w:rsidR="00752519">
        <w:rPr>
          <w:rStyle w:val="StyleUnderline"/>
        </w:rPr>
        <w:t xml:space="preserve"> </w:t>
      </w:r>
      <w:r w:rsidRPr="00752519">
        <w:rPr>
          <w:sz w:val="16"/>
        </w:rPr>
        <w:t>Myth 2: Shorter Arctic routes are cheaper</w:t>
      </w:r>
      <w:r w:rsidR="00752519" w:rsidRPr="00752519">
        <w:rPr>
          <w:sz w:val="16"/>
        </w:rPr>
        <w:t xml:space="preserve"> </w:t>
      </w:r>
      <w:r w:rsidRPr="00752519">
        <w:rPr>
          <w:rStyle w:val="StyleUnderline"/>
        </w:rPr>
        <w:t>A shorter route does not mean a cheaper route</w:t>
      </w:r>
      <w:r w:rsidRPr="00752519">
        <w:rPr>
          <w:sz w:val="16"/>
        </w:rPr>
        <w:t xml:space="preserve">. Arctic shipping routes could save a great deal of time and money for companies currently using the Panama and Suez canals for transit between Asia and the United States, or Asia and </w:t>
      </w:r>
      <w:proofErr w:type="gramStart"/>
      <w:r w:rsidRPr="00752519">
        <w:rPr>
          <w:sz w:val="16"/>
        </w:rPr>
        <w:t>Europe.[</w:t>
      </w:r>
      <w:proofErr w:type="gramEnd"/>
      <w:r w:rsidRPr="00752519">
        <w:rPr>
          <w:sz w:val="16"/>
        </w:rPr>
        <w:t xml:space="preserve">x] But, </w:t>
      </w:r>
      <w:r w:rsidRPr="00752519">
        <w:rPr>
          <w:rStyle w:val="StyleUnderline"/>
        </w:rPr>
        <w:t>the costs saved on transit time is lost on overcoming significant challenges.</w:t>
      </w:r>
      <w:r w:rsidR="00752519">
        <w:rPr>
          <w:rStyle w:val="StyleUnderline"/>
        </w:rPr>
        <w:t xml:space="preserve"> </w:t>
      </w:r>
      <w:r w:rsidRPr="00752519">
        <w:rPr>
          <w:sz w:val="16"/>
        </w:rPr>
        <w:t xml:space="preserve">The Northern Sea Route (NSR) along Russia’s Arctic Coast is transitable for only three months. It may be open longer as the ice cap furthers its retreat, but </w:t>
      </w:r>
      <w:r w:rsidRPr="00752519">
        <w:rPr>
          <w:rStyle w:val="StyleUnderline"/>
        </w:rPr>
        <w:t>a receding ice cap does not mean no ice cap.</w:t>
      </w:r>
      <w:r w:rsidRPr="00752519">
        <w:rPr>
          <w:sz w:val="16"/>
        </w:rPr>
        <w:t xml:space="preserve"> Winter and Spring will always present difficulties. Even in the best of times, the NSR is still incredibly dangerous. </w:t>
      </w:r>
      <w:r w:rsidRPr="00752519">
        <w:rPr>
          <w:rStyle w:val="StyleUnderline"/>
        </w:rPr>
        <w:t>The waters are largely uncharted</w:t>
      </w:r>
      <w:r w:rsidRPr="00752519">
        <w:rPr>
          <w:sz w:val="16"/>
        </w:rPr>
        <w:t xml:space="preserve">, each season is different, </w:t>
      </w:r>
      <w:r w:rsidRPr="00752519">
        <w:rPr>
          <w:rStyle w:val="StyleUnderline"/>
        </w:rPr>
        <w:t>and</w:t>
      </w:r>
      <w:r w:rsidRPr="00752519">
        <w:rPr>
          <w:sz w:val="16"/>
        </w:rPr>
        <w:t xml:space="preserve"> the </w:t>
      </w:r>
      <w:r w:rsidRPr="00752519">
        <w:rPr>
          <w:rStyle w:val="StyleUnderline"/>
        </w:rPr>
        <w:t>weather</w:t>
      </w:r>
      <w:r w:rsidRPr="00752519">
        <w:rPr>
          <w:sz w:val="16"/>
        </w:rPr>
        <w:t xml:space="preserve"> is always </w:t>
      </w:r>
      <w:r w:rsidRPr="00752519">
        <w:rPr>
          <w:rStyle w:val="StyleUnderline"/>
        </w:rPr>
        <w:t>unpredictable</w:t>
      </w:r>
      <w:r w:rsidRPr="00752519">
        <w:rPr>
          <w:sz w:val="16"/>
        </w:rPr>
        <w:t xml:space="preserve">. Search and rescue assets are far away, and experienced ship captains are lacking. </w:t>
      </w:r>
      <w:r w:rsidRPr="00752519">
        <w:rPr>
          <w:rStyle w:val="StyleUnderline"/>
        </w:rPr>
        <w:t>It will be decades</w:t>
      </w:r>
      <w:r w:rsidRPr="00752519">
        <w:rPr>
          <w:sz w:val="16"/>
        </w:rPr>
        <w:t xml:space="preserve"> </w:t>
      </w:r>
      <w:r w:rsidRPr="00752519">
        <w:rPr>
          <w:rStyle w:val="StyleUnderline"/>
        </w:rPr>
        <w:t>before</w:t>
      </w:r>
      <w:r w:rsidRPr="00752519">
        <w:rPr>
          <w:sz w:val="16"/>
        </w:rPr>
        <w:t xml:space="preserve"> large </w:t>
      </w:r>
      <w:r w:rsidRPr="00752519">
        <w:rPr>
          <w:rStyle w:val="StyleUnderline"/>
        </w:rPr>
        <w:t>cargo</w:t>
      </w:r>
      <w:r w:rsidRPr="00752519">
        <w:rPr>
          <w:sz w:val="16"/>
        </w:rPr>
        <w:t xml:space="preserve"> ships that </w:t>
      </w:r>
      <w:r w:rsidRPr="00752519">
        <w:rPr>
          <w:rStyle w:val="StyleUnderline"/>
        </w:rPr>
        <w:t>could link</w:t>
      </w:r>
      <w:r w:rsidRPr="00752519">
        <w:rPr>
          <w:sz w:val="16"/>
        </w:rPr>
        <w:t xml:space="preserve"> China and northern Europe </w:t>
      </w:r>
      <w:r w:rsidRPr="00752519">
        <w:rPr>
          <w:rStyle w:val="StyleUnderline"/>
        </w:rPr>
        <w:t>through the Arctic</w:t>
      </w:r>
      <w:r w:rsidRPr="00752519">
        <w:rPr>
          <w:sz w:val="16"/>
        </w:rPr>
        <w:t xml:space="preserve"> Ocean can reliably make the </w:t>
      </w:r>
      <w:proofErr w:type="gramStart"/>
      <w:r w:rsidRPr="00752519">
        <w:rPr>
          <w:sz w:val="16"/>
        </w:rPr>
        <w:t>journey.[</w:t>
      </w:r>
      <w:proofErr w:type="gramEnd"/>
      <w:r w:rsidRPr="00752519">
        <w:rPr>
          <w:sz w:val="16"/>
        </w:rPr>
        <w:t>xi] Until all these challenges are overcome, it remains cheaper to take other established and reliable routes.</w:t>
      </w:r>
      <w:r w:rsidR="00752519" w:rsidRPr="00752519">
        <w:rPr>
          <w:sz w:val="16"/>
        </w:rPr>
        <w:t xml:space="preserve"> </w:t>
      </w:r>
      <w:r w:rsidRPr="00752519">
        <w:rPr>
          <w:sz w:val="16"/>
        </w:rPr>
        <w:t>Myth 3: Controlling the Arctic is strategically important</w:t>
      </w:r>
      <w:r w:rsidR="00752519" w:rsidRPr="00752519">
        <w:rPr>
          <w:sz w:val="16"/>
        </w:rPr>
        <w:t xml:space="preserve"> </w:t>
      </w:r>
      <w:r w:rsidRPr="00752519">
        <w:rPr>
          <w:sz w:val="16"/>
        </w:rPr>
        <w:t xml:space="preserve">If the Arctic is not profitable, then perhaps it is still strategically valuable. Many defense officials cite Russia’s military build-up as a sign the Arctic is an emerging battleground or perhaps a </w:t>
      </w:r>
      <w:r w:rsidRPr="00752519">
        <w:rPr>
          <w:sz w:val="16"/>
        </w:rPr>
        <w:lastRenderedPageBreak/>
        <w:t>place of great military stand-</w:t>
      </w:r>
      <w:proofErr w:type="gramStart"/>
      <w:r w:rsidRPr="00752519">
        <w:rPr>
          <w:sz w:val="16"/>
        </w:rPr>
        <w:t>off.[</w:t>
      </w:r>
      <w:proofErr w:type="gramEnd"/>
      <w:r w:rsidRPr="00752519">
        <w:rPr>
          <w:sz w:val="16"/>
        </w:rPr>
        <w:t xml:space="preserve">xii] Russia is occupying Cold War bases and is amassing an enormous Arctic force. It floated a nuclear power plant across Arctic waters and planted a titanium flag beneath the North Pole. But despite this, </w:t>
      </w:r>
      <w:r w:rsidRPr="00752519">
        <w:rPr>
          <w:rStyle w:val="Emphasis"/>
        </w:rPr>
        <w:t>the sentiment is now changing regarding the strategic value of the Arctic</w:t>
      </w:r>
      <w:r w:rsidRPr="00752519">
        <w:rPr>
          <w:sz w:val="16"/>
        </w:rPr>
        <w:t xml:space="preserve">. As recently as April 2019, </w:t>
      </w:r>
      <w:r w:rsidRPr="00752519">
        <w:rPr>
          <w:rStyle w:val="StyleUnderline"/>
        </w:rPr>
        <w:t>the Navy</w:t>
      </w:r>
      <w:r w:rsidRPr="00752519">
        <w:rPr>
          <w:sz w:val="16"/>
        </w:rPr>
        <w:t xml:space="preserve">’s new Arctic strategic outlook </w:t>
      </w:r>
      <w:r w:rsidRPr="00752519">
        <w:rPr>
          <w:rStyle w:val="StyleUnderline"/>
        </w:rPr>
        <w:t>perceives the Arctic to be at “low risk for conflict</w:t>
      </w:r>
      <w:proofErr w:type="gramStart"/>
      <w:r w:rsidRPr="00752519">
        <w:rPr>
          <w:sz w:val="16"/>
        </w:rPr>
        <w:t>.”[</w:t>
      </w:r>
      <w:proofErr w:type="gramEnd"/>
      <w:r w:rsidRPr="00752519">
        <w:rPr>
          <w:sz w:val="16"/>
        </w:rPr>
        <w:t>xiii] For now, Russia is all bark, and no bite.[xiv]</w:t>
      </w:r>
      <w:r w:rsidR="00752519" w:rsidRPr="00752519">
        <w:rPr>
          <w:sz w:val="16"/>
        </w:rPr>
        <w:t xml:space="preserve"> </w:t>
      </w:r>
      <w:r w:rsidRPr="00752519">
        <w:rPr>
          <w:sz w:val="16"/>
        </w:rPr>
        <w:t xml:space="preserve">This is largely </w:t>
      </w:r>
      <w:r w:rsidRPr="00752519">
        <w:rPr>
          <w:rStyle w:val="StyleUnderline"/>
        </w:rPr>
        <w:t>because Russia’s military activity is defensive</w:t>
      </w:r>
      <w:r w:rsidRPr="00752519">
        <w:rPr>
          <w:sz w:val="16"/>
        </w:rPr>
        <w:t xml:space="preserve"> in nature. Russia’s foreign minister has stated, “We don’t threaten anyone. We ensure sufficient defense capabilities given the political and military situation around our borders</w:t>
      </w:r>
      <w:proofErr w:type="gramStart"/>
      <w:r w:rsidRPr="00752519">
        <w:rPr>
          <w:sz w:val="16"/>
        </w:rPr>
        <w:t>.”[</w:t>
      </w:r>
      <w:proofErr w:type="gramEnd"/>
      <w:r w:rsidRPr="00752519">
        <w:rPr>
          <w:sz w:val="16"/>
        </w:rPr>
        <w:t xml:space="preserve">xv] Of course, Sergey Lavrov’s comments have been met with skepticism, but there is reason to believe him. Studies by the Arctic Institute suggest </w:t>
      </w:r>
      <w:r w:rsidRPr="00752519">
        <w:rPr>
          <w:rStyle w:val="StyleUnderline"/>
        </w:rPr>
        <w:t>Russia is motivated by the potential gains achievable through cooperation</w:t>
      </w:r>
      <w:r w:rsidRPr="00752519">
        <w:rPr>
          <w:sz w:val="16"/>
        </w:rPr>
        <w:t xml:space="preserve"> like shared search and rescue and route </w:t>
      </w:r>
      <w:proofErr w:type="gramStart"/>
      <w:r w:rsidRPr="00752519">
        <w:rPr>
          <w:sz w:val="16"/>
        </w:rPr>
        <w:t>charting.[</w:t>
      </w:r>
      <w:proofErr w:type="gramEnd"/>
      <w:r w:rsidRPr="00752519">
        <w:rPr>
          <w:sz w:val="16"/>
        </w:rPr>
        <w:t>xvi]</w:t>
      </w:r>
      <w:r w:rsidR="00752519" w:rsidRPr="00752519">
        <w:rPr>
          <w:sz w:val="16"/>
        </w:rPr>
        <w:t xml:space="preserve"> </w:t>
      </w:r>
      <w:r w:rsidRPr="00752519">
        <w:rPr>
          <w:sz w:val="16"/>
        </w:rPr>
        <w:t xml:space="preserve">And finally, on a practical note, </w:t>
      </w:r>
      <w:r w:rsidRPr="00752519">
        <w:rPr>
          <w:rStyle w:val="Emphasis"/>
        </w:rPr>
        <w:t>there is nothing to fight for in the Arctic</w:t>
      </w:r>
      <w:r w:rsidRPr="00752519">
        <w:rPr>
          <w:sz w:val="16"/>
        </w:rPr>
        <w:t xml:space="preserve">. </w:t>
      </w:r>
      <w:r w:rsidRPr="00752519">
        <w:rPr>
          <w:rStyle w:val="StyleUnderline"/>
        </w:rPr>
        <w:t>All land disputes are resolved or irrelevant</w:t>
      </w:r>
      <w:r w:rsidRPr="00752519">
        <w:rPr>
          <w:sz w:val="16"/>
        </w:rPr>
        <w:t xml:space="preserve"> (the Hans Island dispute, for example) and most Exclusive Economic Zone disputes are resolved. Securitizing the Arctic would destabilize it. </w:t>
      </w:r>
      <w:r w:rsidRPr="00752519">
        <w:rPr>
          <w:rStyle w:val="Emphasis"/>
        </w:rPr>
        <w:t>If U.S. and NATO forces begin aggressively patrolling the Arctic, it justifies Russia’s actions</w:t>
      </w:r>
      <w:r w:rsidRPr="00752519">
        <w:rPr>
          <w:sz w:val="16"/>
        </w:rPr>
        <w:t xml:space="preserve">. </w:t>
      </w:r>
      <w:r w:rsidRPr="00752519">
        <w:rPr>
          <w:rStyle w:val="Emphasis"/>
        </w:rPr>
        <w:t>Military posturing increases chances for miscalculation</w:t>
      </w:r>
      <w:r w:rsidRPr="00752519">
        <w:rPr>
          <w:sz w:val="16"/>
        </w:rPr>
        <w:t xml:space="preserve">. As Robert </w:t>
      </w:r>
      <w:proofErr w:type="spellStart"/>
      <w:r w:rsidRPr="00752519">
        <w:rPr>
          <w:sz w:val="16"/>
        </w:rPr>
        <w:t>Huebert</w:t>
      </w:r>
      <w:proofErr w:type="spellEnd"/>
      <w:r w:rsidRPr="00752519">
        <w:rPr>
          <w:sz w:val="16"/>
        </w:rPr>
        <w:t xml:space="preserve">, professor of Strategic Studies at the University of Calgary and acclaimed Arctic expert, sees it, </w:t>
      </w:r>
      <w:r w:rsidRPr="00752519">
        <w:rPr>
          <w:rStyle w:val="StyleUnderline"/>
        </w:rPr>
        <w:t>an Arctic security dilemma is on the horizon</w:t>
      </w:r>
      <w:r w:rsidRPr="00752519">
        <w:rPr>
          <w:sz w:val="16"/>
        </w:rPr>
        <w:t xml:space="preserve"> if not already </w:t>
      </w:r>
      <w:proofErr w:type="gramStart"/>
      <w:r w:rsidRPr="00752519">
        <w:rPr>
          <w:sz w:val="16"/>
        </w:rPr>
        <w:t>here.[</w:t>
      </w:r>
      <w:proofErr w:type="gramEnd"/>
      <w:r w:rsidRPr="00752519">
        <w:rPr>
          <w:sz w:val="16"/>
        </w:rPr>
        <w:t>xvii]</w:t>
      </w:r>
      <w:r w:rsidR="00752519" w:rsidRPr="00752519">
        <w:rPr>
          <w:sz w:val="16"/>
        </w:rPr>
        <w:t xml:space="preserve"> </w:t>
      </w:r>
      <w:r w:rsidRPr="00752519">
        <w:rPr>
          <w:sz w:val="16"/>
        </w:rPr>
        <w:t xml:space="preserve">Frankly, if Russia wants to patrol the Arctic and expend its resources in a futile, frozen ocean then let it. </w:t>
      </w:r>
      <w:r w:rsidRPr="00752519">
        <w:rPr>
          <w:rStyle w:val="StyleUnderline"/>
        </w:rPr>
        <w:t>America has what it needs. If it is needed in the Arctic, the U.S. will go</w:t>
      </w:r>
      <w:r w:rsidRPr="00752519">
        <w:rPr>
          <w:sz w:val="16"/>
        </w:rPr>
        <w:t xml:space="preserve">. </w:t>
      </w:r>
      <w:r w:rsidRPr="00752519">
        <w:rPr>
          <w:rStyle w:val="Emphasis"/>
        </w:rPr>
        <w:t>For now</w:t>
      </w:r>
      <w:r w:rsidRPr="00752519">
        <w:rPr>
          <w:sz w:val="16"/>
        </w:rPr>
        <w:t xml:space="preserve">, </w:t>
      </w:r>
      <w:r w:rsidRPr="00752519">
        <w:rPr>
          <w:rStyle w:val="Emphasis"/>
        </w:rPr>
        <w:t>it is needed elsewhere</w:t>
      </w:r>
      <w:r w:rsidRPr="00752519">
        <w:rPr>
          <w:sz w:val="16"/>
        </w:rPr>
        <w:t>, and if Russian efforts are depleted in those places because of its Arctic front, all the better.</w:t>
      </w:r>
      <w:r w:rsidR="00752519" w:rsidRPr="00752519">
        <w:rPr>
          <w:sz w:val="16"/>
        </w:rPr>
        <w:t xml:space="preserve"> </w:t>
      </w:r>
      <w:r w:rsidRPr="00752519">
        <w:rPr>
          <w:rStyle w:val="StyleUnderline"/>
        </w:rPr>
        <w:t>The Arctic hype is wrong</w:t>
      </w:r>
      <w:r w:rsidRPr="00752519">
        <w:rPr>
          <w:sz w:val="16"/>
        </w:rPr>
        <w:t xml:space="preserve">. </w:t>
      </w:r>
      <w:r w:rsidRPr="00752519">
        <w:rPr>
          <w:rStyle w:val="StyleUnderline"/>
        </w:rPr>
        <w:t>The region is</w:t>
      </w:r>
      <w:r w:rsidRPr="00752519">
        <w:rPr>
          <w:sz w:val="16"/>
        </w:rPr>
        <w:t xml:space="preserve"> not all it’s cracked up to be: It’s </w:t>
      </w:r>
      <w:r w:rsidRPr="00752519">
        <w:rPr>
          <w:rStyle w:val="StyleUnderline"/>
        </w:rPr>
        <w:t>not profitable</w:t>
      </w:r>
      <w:r w:rsidRPr="00752519">
        <w:rPr>
          <w:sz w:val="16"/>
        </w:rPr>
        <w:t xml:space="preserve">, it’s </w:t>
      </w:r>
      <w:r w:rsidRPr="00752519">
        <w:rPr>
          <w:rStyle w:val="StyleUnderline"/>
        </w:rPr>
        <w:t>not safe</w:t>
      </w:r>
      <w:r w:rsidRPr="00752519">
        <w:rPr>
          <w:sz w:val="16"/>
        </w:rPr>
        <w:t xml:space="preserve"> to transit, it’s </w:t>
      </w:r>
      <w:r w:rsidRPr="00752519">
        <w:rPr>
          <w:rStyle w:val="StyleUnderline"/>
        </w:rPr>
        <w:t>not a reliable place to operate.</w:t>
      </w:r>
      <w:r w:rsidRPr="00752519">
        <w:rPr>
          <w:sz w:val="16"/>
        </w:rPr>
        <w:t xml:space="preserve"> It is cold, dark, and irrelevant. Don’t believe anyone that thinks otherwise.</w:t>
      </w:r>
    </w:p>
    <w:p w14:paraId="026CEC52" w14:textId="205E1AA7" w:rsidR="002F351B" w:rsidRPr="002E2F71" w:rsidRDefault="002F351B" w:rsidP="002E2F71"/>
    <w:p w14:paraId="0406284B" w14:textId="77777777" w:rsidR="00D168A7" w:rsidRPr="008A274F" w:rsidRDefault="00D168A7" w:rsidP="00D168A7">
      <w:pPr>
        <w:pStyle w:val="Heading4"/>
      </w:pPr>
      <w:r>
        <w:t>Indo-Pacific more vital to countering China than the Arctic- must maintain priority</w:t>
      </w:r>
    </w:p>
    <w:p w14:paraId="7B44812F" w14:textId="77777777" w:rsidR="00D168A7" w:rsidRDefault="00D168A7" w:rsidP="00D168A7">
      <w:r>
        <w:t xml:space="preserve">Dr. Rebecca </w:t>
      </w:r>
      <w:r w:rsidRPr="0033565C">
        <w:rPr>
          <w:rStyle w:val="Style13ptBold"/>
        </w:rPr>
        <w:t>Pincus in 2021</w:t>
      </w:r>
    </w:p>
    <w:p w14:paraId="0E1CF445" w14:textId="77777777" w:rsidR="00D168A7" w:rsidRDefault="00D168A7" w:rsidP="00D168A7">
      <w:r>
        <w:t xml:space="preserve">Assistant Professor, Center for Naval Warfare Studies, US Naval War College; The Indo-Pacific Dimension in US Arctic Strategy; Journal of Indo-Pacific Affairs, Air University Press; </w:t>
      </w:r>
      <w:hyperlink r:id="rId22" w:history="1">
        <w:r w:rsidRPr="00606386">
          <w:rPr>
            <w:rStyle w:val="Hyperlink"/>
          </w:rPr>
          <w:t>https://www.960cyber.afrc.af.mil/News/Article-Display/Article/2821369/the-indo-pacific-dimension-in-us-arctic-strategy/</w:t>
        </w:r>
      </w:hyperlink>
    </w:p>
    <w:p w14:paraId="07D3A8DA" w14:textId="77777777" w:rsidR="00D168A7" w:rsidRDefault="00D168A7" w:rsidP="00D168A7">
      <w:pPr>
        <w:rPr>
          <w:sz w:val="16"/>
        </w:rPr>
      </w:pPr>
      <w:r w:rsidRPr="008A274F">
        <w:rPr>
          <w:rStyle w:val="StyleUnderline"/>
        </w:rPr>
        <w:t>Competition with China in the Arctic region</w:t>
      </w:r>
      <w:r w:rsidRPr="008A274F">
        <w:rPr>
          <w:sz w:val="16"/>
        </w:rPr>
        <w:t xml:space="preserve"> therefore </w:t>
      </w:r>
      <w:r w:rsidRPr="008A274F">
        <w:rPr>
          <w:rStyle w:val="StyleUnderline"/>
        </w:rPr>
        <w:t>might be concentrated</w:t>
      </w:r>
      <w:r w:rsidRPr="008A274F">
        <w:rPr>
          <w:sz w:val="16"/>
        </w:rPr>
        <w:t xml:space="preserve">, at present, </w:t>
      </w:r>
      <w:r w:rsidRPr="008A274F">
        <w:rPr>
          <w:rStyle w:val="Emphasis"/>
        </w:rPr>
        <w:t>in forms of state power other than military</w:t>
      </w:r>
      <w:r w:rsidRPr="008A274F">
        <w:rPr>
          <w:sz w:val="16"/>
        </w:rPr>
        <w:t xml:space="preserve">: in the DIME framework (diplomacy, intelligence, military, economic), the D-I-E may be the most important streams of effort in the short term, while China’s military presence is largely prospective. </w:t>
      </w:r>
      <w:r w:rsidRPr="008A274F">
        <w:rPr>
          <w:rStyle w:val="StyleUnderline"/>
        </w:rPr>
        <w:t>These observations frame the relationship between the Arctic and Indo-Pacific regions</w:t>
      </w:r>
      <w:r w:rsidRPr="008A274F">
        <w:rPr>
          <w:sz w:val="16"/>
        </w:rPr>
        <w:t xml:space="preserve">. Further, they provide a basis for developing strategic assumptions and recommendations for the future. </w:t>
      </w:r>
      <w:r w:rsidRPr="008A274F">
        <w:rPr>
          <w:rStyle w:val="StyleUnderline"/>
        </w:rPr>
        <w:t xml:space="preserve">Placing the Arctic and Indo-Pacific into a strategic hierarchy of US-Chinese competition in which </w:t>
      </w:r>
      <w:r w:rsidRPr="008A274F">
        <w:rPr>
          <w:rStyle w:val="Emphasis"/>
        </w:rPr>
        <w:t>the Indo-Pacific is primary and the Arctic is secondary</w:t>
      </w:r>
      <w:r w:rsidRPr="008A274F">
        <w:rPr>
          <w:rStyle w:val="StyleUnderline"/>
        </w:rPr>
        <w:t xml:space="preserve"> helps clarify policy choices</w:t>
      </w:r>
      <w:r w:rsidRPr="008A274F">
        <w:rPr>
          <w:sz w:val="16"/>
        </w:rPr>
        <w:t xml:space="preserve">. For example, one strategic conclusion might be that </w:t>
      </w:r>
      <w:r w:rsidRPr="008A274F">
        <w:rPr>
          <w:rStyle w:val="StyleUnderline"/>
        </w:rPr>
        <w:t>low-cost</w:t>
      </w:r>
      <w:r w:rsidRPr="008A274F">
        <w:rPr>
          <w:sz w:val="16"/>
        </w:rPr>
        <w:t xml:space="preserve"> diplomatic, intelligence, and economic </w:t>
      </w:r>
      <w:r w:rsidRPr="008A274F">
        <w:rPr>
          <w:rStyle w:val="StyleUnderline"/>
        </w:rPr>
        <w:t>efforts should be centered in the Arctic</w:t>
      </w:r>
      <w:r w:rsidRPr="008A274F">
        <w:rPr>
          <w:sz w:val="16"/>
        </w:rPr>
        <w:t xml:space="preserve">, </w:t>
      </w:r>
      <w:r w:rsidRPr="008A274F">
        <w:rPr>
          <w:rStyle w:val="Emphasis"/>
        </w:rPr>
        <w:t>so that high-cost military efforts can be focused on the Indo-Pacific</w:t>
      </w:r>
      <w:r w:rsidRPr="008A274F">
        <w:rPr>
          <w:sz w:val="16"/>
        </w:rPr>
        <w:t xml:space="preserve">; that these efforts should increase US influence and block the growth of Chinese influence in the Arctic.38 </w:t>
      </w:r>
      <w:r w:rsidRPr="008A274F">
        <w:rPr>
          <w:rStyle w:val="StyleUnderline"/>
        </w:rPr>
        <w:t xml:space="preserve">Given </w:t>
      </w:r>
      <w:r w:rsidRPr="008A274F">
        <w:rPr>
          <w:sz w:val="16"/>
        </w:rPr>
        <w:t>the</w:t>
      </w:r>
      <w:r w:rsidRPr="008A274F">
        <w:rPr>
          <w:rStyle w:val="StyleUnderline"/>
        </w:rPr>
        <w:t xml:space="preserve"> primary focus on the Indo-Pacific and the need for expensive, high-end military capabilities</w:t>
      </w:r>
      <w:r w:rsidRPr="008A274F">
        <w:rPr>
          <w:sz w:val="16"/>
        </w:rPr>
        <w:t>—as well as other spending on competitive domains, such as science and technology, and space, as identified in the Innovation and Competition Act, described above—</w:t>
      </w:r>
      <w:r w:rsidRPr="008A274F">
        <w:rPr>
          <w:rStyle w:val="StyleUnderline"/>
        </w:rPr>
        <w:t>an approach to the Arctic that centers on diplomacy</w:t>
      </w:r>
      <w:r w:rsidRPr="008A274F">
        <w:rPr>
          <w:sz w:val="16"/>
        </w:rPr>
        <w:t xml:space="preserve">, intelligence, and economic development also </w:t>
      </w:r>
      <w:r w:rsidRPr="008A274F">
        <w:rPr>
          <w:rStyle w:val="StyleUnderline"/>
        </w:rPr>
        <w:t>may</w:t>
      </w:r>
      <w:r w:rsidRPr="008A274F">
        <w:rPr>
          <w:sz w:val="16"/>
        </w:rPr>
        <w:t xml:space="preserve"> </w:t>
      </w:r>
      <w:r w:rsidRPr="008A274F">
        <w:rPr>
          <w:rStyle w:val="StyleUnderline"/>
        </w:rPr>
        <w:t>be</w:t>
      </w:r>
      <w:r w:rsidRPr="008A274F">
        <w:rPr>
          <w:sz w:val="16"/>
        </w:rPr>
        <w:t xml:space="preserve"> </w:t>
      </w:r>
      <w:r w:rsidRPr="008A274F">
        <w:rPr>
          <w:rStyle w:val="StyleUnderline"/>
        </w:rPr>
        <w:t>fiscally</w:t>
      </w:r>
      <w:r w:rsidRPr="008A274F">
        <w:rPr>
          <w:sz w:val="16"/>
        </w:rPr>
        <w:t xml:space="preserve"> </w:t>
      </w:r>
      <w:r w:rsidRPr="008A274F">
        <w:rPr>
          <w:rStyle w:val="StyleUnderline"/>
        </w:rPr>
        <w:t>achievable</w:t>
      </w:r>
      <w:r w:rsidRPr="008A274F">
        <w:rPr>
          <w:sz w:val="16"/>
        </w:rPr>
        <w:t xml:space="preserve">. In the future, should China develop Arctic military capabilities, up to and including polar-capable ballistic missile submarines, this strategic calculus may evolve. However, </w:t>
      </w:r>
      <w:r w:rsidRPr="008A274F">
        <w:rPr>
          <w:rStyle w:val="StyleUnderline"/>
        </w:rPr>
        <w:t>the United States’ focus on China as the primary rival, and the Indo-Pacific as the primary theater</w:t>
      </w:r>
      <w:r w:rsidRPr="008A274F">
        <w:rPr>
          <w:sz w:val="16"/>
        </w:rPr>
        <w:t xml:space="preserve"> of confrontation, </w:t>
      </w:r>
      <w:r w:rsidRPr="008A274F">
        <w:rPr>
          <w:rStyle w:val="Emphasis"/>
        </w:rPr>
        <w:t>appears to be enduring</w:t>
      </w:r>
      <w:r w:rsidRPr="008A274F">
        <w:rPr>
          <w:sz w:val="16"/>
        </w:rPr>
        <w:t xml:space="preserve">. </w:t>
      </w:r>
      <w:r w:rsidRPr="008A274F">
        <w:rPr>
          <w:rStyle w:val="StyleUnderline"/>
        </w:rPr>
        <w:t xml:space="preserve">Assessments of Arctic strategy should bear in mind that it is </w:t>
      </w:r>
      <w:r w:rsidRPr="008A274F">
        <w:rPr>
          <w:rStyle w:val="Emphasis"/>
        </w:rPr>
        <w:t xml:space="preserve">not the primary competitive theater </w:t>
      </w:r>
      <w:r w:rsidRPr="008A274F">
        <w:rPr>
          <w:rStyle w:val="StyleUnderline"/>
        </w:rPr>
        <w:t>between the US and China</w:t>
      </w:r>
      <w:r w:rsidRPr="008A274F">
        <w:rPr>
          <w:sz w:val="16"/>
        </w:rPr>
        <w:t xml:space="preserve"> and further that the Arctic should be prevented from becoming a more competitive theater if at all possible.</w:t>
      </w:r>
    </w:p>
    <w:p w14:paraId="5E0165FF" w14:textId="77777777" w:rsidR="00D168A7" w:rsidRPr="008A274F" w:rsidRDefault="00D168A7" w:rsidP="00D168A7"/>
    <w:p w14:paraId="76B2C751" w14:textId="77777777" w:rsidR="00D168A7" w:rsidRPr="008A274F" w:rsidRDefault="00D168A7" w:rsidP="00D168A7"/>
    <w:p w14:paraId="163C3BA9" w14:textId="582D51E5" w:rsidR="00FC6049" w:rsidRPr="00FC6049" w:rsidRDefault="00D168A7" w:rsidP="00D168A7">
      <w:pPr>
        <w:pStyle w:val="Heading3"/>
      </w:pPr>
      <w:r>
        <w:lastRenderedPageBreak/>
        <w:t xml:space="preserve">At: Indo-Pacific </w:t>
      </w:r>
      <w:proofErr w:type="spellStart"/>
      <w:r>
        <w:t>Heg</w:t>
      </w:r>
      <w:proofErr w:type="spellEnd"/>
      <w:r>
        <w:t xml:space="preserve"> Fails</w:t>
      </w:r>
    </w:p>
    <w:p w14:paraId="05364077" w14:textId="740DDE0B" w:rsidR="00FC6049" w:rsidRPr="00FC6049" w:rsidRDefault="00FC6049" w:rsidP="00FC6049">
      <w:pPr>
        <w:pStyle w:val="Heading4"/>
      </w:pPr>
      <w:r>
        <w:t xml:space="preserve">Indo-pacific </w:t>
      </w:r>
      <w:proofErr w:type="spellStart"/>
      <w:r>
        <w:t>heg</w:t>
      </w:r>
      <w:proofErr w:type="spellEnd"/>
      <w:r>
        <w:t xml:space="preserve"> doesn’t solve stability and no risk of conflict if we withdrawal</w:t>
      </w:r>
    </w:p>
    <w:p w14:paraId="61981352" w14:textId="0098EB2D" w:rsidR="00FC6049" w:rsidRDefault="00FC6049" w:rsidP="00752519">
      <w:pPr>
        <w:rPr>
          <w:rStyle w:val="Style13ptBold"/>
        </w:rPr>
      </w:pPr>
      <w:r>
        <w:t xml:space="preserve">Quinn </w:t>
      </w:r>
      <w:proofErr w:type="spellStart"/>
      <w:r w:rsidRPr="00FC6049">
        <w:rPr>
          <w:rStyle w:val="Style13ptBold"/>
        </w:rPr>
        <w:t>Marschik</w:t>
      </w:r>
      <w:proofErr w:type="spellEnd"/>
      <w:r>
        <w:t xml:space="preserve"> 1/17/</w:t>
      </w:r>
      <w:r w:rsidRPr="00FC6049">
        <w:rPr>
          <w:rStyle w:val="Style13ptBold"/>
        </w:rPr>
        <w:t>24</w:t>
      </w:r>
    </w:p>
    <w:p w14:paraId="0582C9B6" w14:textId="0FBE75C9" w:rsidR="00FC6049" w:rsidRPr="00752519" w:rsidRDefault="00FC6049" w:rsidP="00FC6049">
      <w:r>
        <w:t>contributing fellow at Defense Priorities; The US is stretching itself dangerously thin in the Indo-Pacific; The Hill; https://thehill.com/opinion/international/4413829-the-us-is-stretching-itself-dangerously-thin-in-the-indo-pacific/</w:t>
      </w:r>
    </w:p>
    <w:p w14:paraId="0730BD15" w14:textId="02262376" w:rsidR="00752519" w:rsidRDefault="00FC6049" w:rsidP="00752519">
      <w:pPr>
        <w:rPr>
          <w:rStyle w:val="StyleUnderline"/>
        </w:rPr>
      </w:pPr>
      <w:r w:rsidRPr="00FC6049">
        <w:rPr>
          <w:rStyle w:val="StyleUnderline"/>
        </w:rPr>
        <w:t>China’s determination to reunify with Taiwan and the Philippines’ desire to favorably resolve disputes</w:t>
      </w:r>
      <w:r w:rsidRPr="00FC6049">
        <w:rPr>
          <w:sz w:val="14"/>
        </w:rPr>
        <w:t xml:space="preserve"> in the South China Sea </w:t>
      </w:r>
      <w:r w:rsidRPr="00FC6049">
        <w:rPr>
          <w:rStyle w:val="StyleUnderline"/>
        </w:rPr>
        <w:t>indicate U.S. dominance of the Indo-Pacific region is doing little to preserve</w:t>
      </w:r>
      <w:r w:rsidRPr="00FC6049">
        <w:rPr>
          <w:sz w:val="14"/>
        </w:rPr>
        <w:t xml:space="preserve"> peace and </w:t>
      </w:r>
      <w:r w:rsidRPr="00FC6049">
        <w:rPr>
          <w:rStyle w:val="StyleUnderline"/>
        </w:rPr>
        <w:t>stability</w:t>
      </w:r>
      <w:r w:rsidRPr="00FC6049">
        <w:rPr>
          <w:sz w:val="14"/>
        </w:rPr>
        <w:t xml:space="preserve">. While Washington focuses on bolstering its military spending and presence to maintain regional dominance, Chinese President Xi Jinping is achieving diplomatic victories with Vietnam, South Korea, Japan and Bhutan that ultimately advance Chinese interests. </w:t>
      </w:r>
      <w:r w:rsidRPr="00FC6049">
        <w:rPr>
          <w:rStyle w:val="Emphasis"/>
        </w:rPr>
        <w:t>More U.S. hard power in the region will not reverse Beijing’s course</w:t>
      </w:r>
      <w:r w:rsidRPr="00FC6049">
        <w:rPr>
          <w:sz w:val="14"/>
        </w:rPr>
        <w:t xml:space="preserve">. </w:t>
      </w:r>
      <w:r w:rsidRPr="00FC6049">
        <w:rPr>
          <w:rStyle w:val="StyleUnderline"/>
        </w:rPr>
        <w:t>Maintaining</w:t>
      </w:r>
      <w:r w:rsidRPr="00FC6049">
        <w:rPr>
          <w:sz w:val="14"/>
        </w:rPr>
        <w:t xml:space="preserve"> regional </w:t>
      </w:r>
      <w:r w:rsidRPr="00FC6049">
        <w:rPr>
          <w:rStyle w:val="StyleUnderline"/>
        </w:rPr>
        <w:t>hegemony in Asia isn’t worth the cost.</w:t>
      </w:r>
      <w:r w:rsidRPr="00FC6049">
        <w:rPr>
          <w:sz w:val="14"/>
        </w:rPr>
        <w:t xml:space="preserve"> Tens of </w:t>
      </w:r>
      <w:r w:rsidRPr="00FC6049">
        <w:rPr>
          <w:rStyle w:val="StyleUnderline"/>
        </w:rPr>
        <w:t>billions</w:t>
      </w:r>
      <w:r w:rsidRPr="00FC6049">
        <w:rPr>
          <w:sz w:val="14"/>
        </w:rPr>
        <w:t xml:space="preserve"> of dollars from the $875 billion National Defense Authorization Act </w:t>
      </w:r>
      <w:r w:rsidRPr="00FC6049">
        <w:rPr>
          <w:rStyle w:val="StyleUnderline"/>
        </w:rPr>
        <w:t>is slated to support U.S. dominance in the Indo-Pacific</w:t>
      </w:r>
      <w:r w:rsidRPr="00FC6049">
        <w:rPr>
          <w:sz w:val="14"/>
        </w:rPr>
        <w:t xml:space="preserve">, </w:t>
      </w:r>
      <w:r w:rsidRPr="00FC6049">
        <w:rPr>
          <w:rStyle w:val="StyleUnderline"/>
        </w:rPr>
        <w:t>adding to the</w:t>
      </w:r>
      <w:r w:rsidRPr="00FC6049">
        <w:rPr>
          <w:sz w:val="14"/>
        </w:rPr>
        <w:t xml:space="preserve"> nearly $34 trillion </w:t>
      </w:r>
      <w:r w:rsidRPr="00FC6049">
        <w:rPr>
          <w:rStyle w:val="StyleUnderline"/>
        </w:rPr>
        <w:t>national debt</w:t>
      </w:r>
      <w:r w:rsidRPr="00FC6049">
        <w:rPr>
          <w:sz w:val="14"/>
        </w:rPr>
        <w:t xml:space="preserve">. The debt is projected to grow to over $45 trillion by 2027, with government interest payments on the debt expected to be around $3 trillion per year. This is almost the same amount spent on Social Security, Medicare and Medicaid. With “higher for longer” interest rates the global norm, the economic growth needed to sustain interest payments is not guaranteed. </w:t>
      </w:r>
      <w:r w:rsidRPr="00FC6049">
        <w:rPr>
          <w:rStyle w:val="StyleUnderline"/>
        </w:rPr>
        <w:t>A U.S. debt crisis is a greater threat to the nation than America losing its dominance</w:t>
      </w:r>
      <w:r w:rsidRPr="00FC6049">
        <w:rPr>
          <w:sz w:val="14"/>
        </w:rPr>
        <w:t xml:space="preserve"> </w:t>
      </w:r>
      <w:r w:rsidRPr="00FC6049">
        <w:rPr>
          <w:rStyle w:val="StyleUnderline"/>
        </w:rPr>
        <w:t>in the Indo-Pacific</w:t>
      </w:r>
      <w:r w:rsidRPr="00FC6049">
        <w:rPr>
          <w:sz w:val="14"/>
        </w:rPr>
        <w:t xml:space="preserve">. If debt servicing continues to increase its share of the federal budget, </w:t>
      </w:r>
      <w:r w:rsidRPr="00FC6049">
        <w:rPr>
          <w:rStyle w:val="StyleUnderline"/>
        </w:rPr>
        <w:t>Washington will likely be forced to make a catastrophic choice between significantly weakening essential government spending or defaulting on the debt</w:t>
      </w:r>
      <w:r w:rsidRPr="00FC6049">
        <w:rPr>
          <w:sz w:val="14"/>
        </w:rPr>
        <w:t xml:space="preserve">. </w:t>
      </w:r>
      <w:r w:rsidRPr="00FC6049">
        <w:rPr>
          <w:rStyle w:val="StyleUnderline"/>
        </w:rPr>
        <w:t>Both would have drastic consequences for U.S. national security</w:t>
      </w:r>
      <w:r w:rsidRPr="00FC6049">
        <w:rPr>
          <w:sz w:val="14"/>
        </w:rPr>
        <w:t xml:space="preserve"> and economic prosperity. China is already reducing its exposure to U.S. debt, in part to reduce sovereign risk. A U.S. economic meltdown would severely weaken American power. </w:t>
      </w:r>
      <w:r w:rsidRPr="00FC6049">
        <w:rPr>
          <w:rStyle w:val="StyleUnderline"/>
        </w:rPr>
        <w:t>Even without a hegemonic policy in Asia, the U</w:t>
      </w:r>
      <w:r w:rsidRPr="00FC6049">
        <w:rPr>
          <w:sz w:val="14"/>
        </w:rPr>
        <w:t xml:space="preserve">nited </w:t>
      </w:r>
      <w:r w:rsidRPr="00FC6049">
        <w:rPr>
          <w:rStyle w:val="StyleUnderline"/>
        </w:rPr>
        <w:t>S</w:t>
      </w:r>
      <w:r w:rsidRPr="00FC6049">
        <w:rPr>
          <w:sz w:val="14"/>
        </w:rPr>
        <w:t xml:space="preserve">tates </w:t>
      </w:r>
      <w:r w:rsidRPr="00FC6049">
        <w:rPr>
          <w:rStyle w:val="StyleUnderline"/>
        </w:rPr>
        <w:t>would</w:t>
      </w:r>
      <w:r w:rsidRPr="00FC6049">
        <w:rPr>
          <w:sz w:val="14"/>
        </w:rPr>
        <w:t xml:space="preserve"> likely </w:t>
      </w:r>
      <w:r w:rsidRPr="00FC6049">
        <w:rPr>
          <w:rStyle w:val="StyleUnderline"/>
        </w:rPr>
        <w:t>maintain its economic benefit</w:t>
      </w:r>
      <w:r w:rsidRPr="00FC6049">
        <w:rPr>
          <w:sz w:val="14"/>
        </w:rPr>
        <w:t xml:space="preserve"> — and </w:t>
      </w:r>
      <w:r w:rsidRPr="00FC6049">
        <w:rPr>
          <w:rStyle w:val="StyleUnderline"/>
        </w:rPr>
        <w:t>at a lower cost</w:t>
      </w:r>
      <w:r w:rsidRPr="00FC6049">
        <w:rPr>
          <w:sz w:val="14"/>
        </w:rPr>
        <w:t xml:space="preserve">. A prominent argument for preserving U.S. leadership in the Indo-Pacific is because it provides an economic advantage. However, </w:t>
      </w:r>
      <w:r w:rsidRPr="00FC6049">
        <w:rPr>
          <w:rStyle w:val="StyleUnderline"/>
        </w:rPr>
        <w:t>as reshoring</w:t>
      </w:r>
      <w:r w:rsidRPr="00FC6049">
        <w:rPr>
          <w:sz w:val="14"/>
        </w:rPr>
        <w:t xml:space="preserve"> and nearshoring </w:t>
      </w:r>
      <w:r w:rsidRPr="00FC6049">
        <w:rPr>
          <w:rStyle w:val="StyleUnderline"/>
        </w:rPr>
        <w:t>accelerate</w:t>
      </w:r>
      <w:r w:rsidRPr="00FC6049">
        <w:rPr>
          <w:sz w:val="14"/>
        </w:rPr>
        <w:t xml:space="preserve">, </w:t>
      </w:r>
      <w:r w:rsidRPr="00FC6049">
        <w:rPr>
          <w:rStyle w:val="StyleUnderline"/>
        </w:rPr>
        <w:t>Asia will become less important to U.S. economic prosperity</w:t>
      </w:r>
      <w:r w:rsidRPr="00FC6049">
        <w:rPr>
          <w:sz w:val="14"/>
        </w:rPr>
        <w:t xml:space="preserve">. </w:t>
      </w:r>
      <w:r w:rsidRPr="00FC6049">
        <w:rPr>
          <w:rStyle w:val="StyleUnderline"/>
        </w:rPr>
        <w:t>Moreover</w:t>
      </w:r>
      <w:r w:rsidRPr="00FC6049">
        <w:rPr>
          <w:sz w:val="14"/>
        </w:rPr>
        <w:t xml:space="preserve">, the </w:t>
      </w:r>
      <w:r w:rsidRPr="00FC6049">
        <w:rPr>
          <w:rStyle w:val="StyleUnderline"/>
        </w:rPr>
        <w:t>trade rules</w:t>
      </w:r>
      <w:r w:rsidRPr="00FC6049">
        <w:rPr>
          <w:sz w:val="14"/>
        </w:rPr>
        <w:t xml:space="preserve"> governing the Comprehensive and Progressive Trans-Pacific Partnership and, yes, even the Chinese-led Regional Comprehensive Economic Partnership </w:t>
      </w:r>
      <w:r w:rsidRPr="00FC6049">
        <w:rPr>
          <w:rStyle w:val="StyleUnderline"/>
        </w:rPr>
        <w:t>are based on Washington’s policies</w:t>
      </w:r>
      <w:r w:rsidRPr="00FC6049">
        <w:rPr>
          <w:sz w:val="14"/>
        </w:rPr>
        <w:t xml:space="preserve">. </w:t>
      </w:r>
      <w:r w:rsidRPr="00FC6049">
        <w:rPr>
          <w:rStyle w:val="StyleUnderline"/>
        </w:rPr>
        <w:t>These rules</w:t>
      </w:r>
      <w:r w:rsidRPr="00FC6049">
        <w:rPr>
          <w:sz w:val="14"/>
        </w:rPr>
        <w:t xml:space="preserve">, </w:t>
      </w:r>
      <w:r w:rsidRPr="00FC6049">
        <w:rPr>
          <w:rStyle w:val="StyleUnderline"/>
        </w:rPr>
        <w:t>which will become more difficult to change</w:t>
      </w:r>
      <w:r w:rsidRPr="00FC6049">
        <w:rPr>
          <w:sz w:val="14"/>
        </w:rPr>
        <w:t xml:space="preserve"> as more countries join the trade pacts, </w:t>
      </w:r>
      <w:r w:rsidRPr="00FC6049">
        <w:rPr>
          <w:rStyle w:val="StyleUnderline"/>
        </w:rPr>
        <w:t xml:space="preserve">will influence regional </w:t>
      </w:r>
      <w:proofErr w:type="spellStart"/>
      <w:r w:rsidRPr="00FC6049">
        <w:rPr>
          <w:rStyle w:val="StyleUnderline"/>
        </w:rPr>
        <w:t>economics</w:t>
      </w:r>
      <w:proofErr w:type="spellEnd"/>
      <w:r w:rsidRPr="00FC6049">
        <w:rPr>
          <w:rStyle w:val="StyleUnderline"/>
        </w:rPr>
        <w:t xml:space="preserve"> and trade for the foreseeable future. </w:t>
      </w:r>
    </w:p>
    <w:p w14:paraId="0C2B2988" w14:textId="6EE4FAB5" w:rsidR="00FC6049" w:rsidRPr="00FC6049" w:rsidRDefault="00FC6049" w:rsidP="00FC6049"/>
    <w:p w14:paraId="6172DA58" w14:textId="53F088EF" w:rsidR="00FC6049" w:rsidRDefault="00FC6049" w:rsidP="00FC6049"/>
    <w:p w14:paraId="4DC210AE" w14:textId="77777777" w:rsidR="00FC6049" w:rsidRPr="00FC6049" w:rsidRDefault="00FC6049" w:rsidP="00FC6049"/>
    <w:p w14:paraId="5A08096C" w14:textId="012A6EFD" w:rsidR="00FC6049" w:rsidRPr="00FC6049" w:rsidRDefault="00FC6049" w:rsidP="00FC6049">
      <w:pPr>
        <w:pStyle w:val="Heading4"/>
      </w:pPr>
      <w:r>
        <w:t xml:space="preserve">Indo-Pacific </w:t>
      </w:r>
      <w:proofErr w:type="spellStart"/>
      <w:r>
        <w:t>heg</w:t>
      </w:r>
      <w:proofErr w:type="spellEnd"/>
      <w:r>
        <w:t xml:space="preserve"> is unsustainable because of naval limitations to power projection and geographic diversity</w:t>
      </w:r>
    </w:p>
    <w:p w14:paraId="47448F90" w14:textId="77777777" w:rsidR="00FC6049" w:rsidRPr="00FC6049" w:rsidRDefault="00FC6049" w:rsidP="00FC6049">
      <w:r w:rsidRPr="00FC6049">
        <w:t xml:space="preserve">Quinn </w:t>
      </w:r>
      <w:proofErr w:type="spellStart"/>
      <w:r w:rsidRPr="00FC6049">
        <w:rPr>
          <w:rStyle w:val="Style13ptBold"/>
        </w:rPr>
        <w:t>Marschik</w:t>
      </w:r>
      <w:proofErr w:type="spellEnd"/>
      <w:r w:rsidRPr="00FC6049">
        <w:t xml:space="preserve"> 1/17/</w:t>
      </w:r>
      <w:r w:rsidRPr="00FC6049">
        <w:rPr>
          <w:rStyle w:val="Style13ptBold"/>
        </w:rPr>
        <w:t>24</w:t>
      </w:r>
    </w:p>
    <w:p w14:paraId="2C4450E5" w14:textId="77777777" w:rsidR="00FC6049" w:rsidRPr="00FC6049" w:rsidRDefault="00FC6049" w:rsidP="00FC6049">
      <w:r w:rsidRPr="00FC6049">
        <w:t>contributing fellow at Defense Priorities; The US is stretching itself dangerously thin in the Indo-Pacific; The Hill; https://thehill.com/opinion/international/4413829-the-us-is-stretching-itself-dangerously-thin-in-the-indo-pacific/</w:t>
      </w:r>
    </w:p>
    <w:p w14:paraId="4618FA3B" w14:textId="2906B45C" w:rsidR="00FC6049" w:rsidRDefault="00FC6049" w:rsidP="00FC6049">
      <w:pPr>
        <w:rPr>
          <w:rStyle w:val="StyleUnderline"/>
        </w:rPr>
      </w:pPr>
      <w:r w:rsidRPr="00FC6049">
        <w:rPr>
          <w:sz w:val="14"/>
        </w:rPr>
        <w:t xml:space="preserve">Setting economic factors aside, </w:t>
      </w:r>
      <w:r w:rsidRPr="00FC6049">
        <w:rPr>
          <w:rStyle w:val="Emphasis"/>
        </w:rPr>
        <w:t>U.S. dominance in Asia is unsustainable</w:t>
      </w:r>
      <w:r w:rsidRPr="00FC6049">
        <w:rPr>
          <w:sz w:val="14"/>
        </w:rPr>
        <w:t xml:space="preserve">. </w:t>
      </w:r>
      <w:r w:rsidRPr="00FC6049">
        <w:rPr>
          <w:rStyle w:val="StyleUnderline"/>
        </w:rPr>
        <w:t>Historically, dominance doesn’t last</w:t>
      </w:r>
      <w:r w:rsidRPr="00FC6049">
        <w:rPr>
          <w:sz w:val="14"/>
        </w:rPr>
        <w:t xml:space="preserve">. Even more so </w:t>
      </w:r>
      <w:r w:rsidRPr="00FC6049">
        <w:rPr>
          <w:rStyle w:val="StyleUnderline"/>
        </w:rPr>
        <w:t>for maritime empires</w:t>
      </w:r>
      <w:r w:rsidRPr="00FC6049">
        <w:rPr>
          <w:sz w:val="14"/>
        </w:rPr>
        <w:t xml:space="preserve"> — see the fall of the 20th century colonial empires. Even China, India and Japan could not sustain their regional hegemonies. </w:t>
      </w:r>
      <w:r w:rsidRPr="00FC6049">
        <w:rPr>
          <w:rStyle w:val="StyleUnderline"/>
        </w:rPr>
        <w:t>China and India’s resurgence</w:t>
      </w:r>
      <w:r w:rsidRPr="00FC6049">
        <w:rPr>
          <w:sz w:val="14"/>
        </w:rPr>
        <w:t xml:space="preserve"> as great powers further </w:t>
      </w:r>
      <w:r w:rsidRPr="00FC6049">
        <w:rPr>
          <w:rStyle w:val="StyleUnderline"/>
        </w:rPr>
        <w:t>challenges America’s ability to remain the dominant power in Asia</w:t>
      </w:r>
      <w:r w:rsidRPr="00FC6049">
        <w:rPr>
          <w:sz w:val="14"/>
        </w:rPr>
        <w:t xml:space="preserve">. </w:t>
      </w:r>
      <w:r w:rsidRPr="00FC6049">
        <w:rPr>
          <w:rStyle w:val="StyleUnderline"/>
        </w:rPr>
        <w:t>Both</w:t>
      </w:r>
      <w:r w:rsidRPr="00FC6049">
        <w:rPr>
          <w:sz w:val="14"/>
        </w:rPr>
        <w:t xml:space="preserve"> China and India </w:t>
      </w:r>
      <w:r w:rsidRPr="00FC6049">
        <w:rPr>
          <w:rStyle w:val="StyleUnderline"/>
        </w:rPr>
        <w:t>seek to restore</w:t>
      </w:r>
      <w:r w:rsidRPr="00FC6049">
        <w:rPr>
          <w:sz w:val="14"/>
        </w:rPr>
        <w:t xml:space="preserve"> their historical greatness and </w:t>
      </w:r>
      <w:r w:rsidRPr="00FC6049">
        <w:rPr>
          <w:rStyle w:val="StyleUnderline"/>
        </w:rPr>
        <w:t>influence</w:t>
      </w:r>
      <w:r w:rsidRPr="00FC6049">
        <w:rPr>
          <w:sz w:val="14"/>
        </w:rPr>
        <w:t xml:space="preserve"> </w:t>
      </w:r>
      <w:r w:rsidRPr="00FC6049">
        <w:rPr>
          <w:rStyle w:val="StyleUnderline"/>
        </w:rPr>
        <w:t>in</w:t>
      </w:r>
      <w:r w:rsidRPr="00FC6049">
        <w:rPr>
          <w:sz w:val="14"/>
        </w:rPr>
        <w:t xml:space="preserve"> East and South </w:t>
      </w:r>
      <w:r w:rsidRPr="00FC6049">
        <w:rPr>
          <w:rStyle w:val="StyleUnderline"/>
        </w:rPr>
        <w:t>Asia</w:t>
      </w:r>
      <w:r w:rsidRPr="00FC6049">
        <w:rPr>
          <w:sz w:val="14"/>
        </w:rPr>
        <w:t xml:space="preserve">. They want to protect and </w:t>
      </w:r>
      <w:r w:rsidRPr="00FC6049">
        <w:rPr>
          <w:sz w:val="14"/>
        </w:rPr>
        <w:lastRenderedPageBreak/>
        <w:t xml:space="preserve">advance their respective national interests. Beijing and New Delhi already pursue independent foreign policies, despite those who believe India could become a U.S.-aligned ally. Differences with China aside, </w:t>
      </w:r>
      <w:r w:rsidRPr="00FC6049">
        <w:rPr>
          <w:rStyle w:val="StyleUnderline"/>
        </w:rPr>
        <w:t>India’s devotion to national unity</w:t>
      </w:r>
      <w:r w:rsidRPr="00FC6049">
        <w:rPr>
          <w:sz w:val="14"/>
        </w:rPr>
        <w:t xml:space="preserve">, to the extent that it is willing to assassinate or attempt to kill separatist leaders in Canada and the United States, </w:t>
      </w:r>
      <w:r w:rsidRPr="00FC6049">
        <w:rPr>
          <w:rStyle w:val="StyleUnderline"/>
        </w:rPr>
        <w:t>shows that a powerful India will demand a greater say in Asia</w:t>
      </w:r>
      <w:r w:rsidRPr="00FC6049">
        <w:rPr>
          <w:sz w:val="14"/>
        </w:rPr>
        <w:t xml:space="preserve">. </w:t>
      </w:r>
      <w:r w:rsidRPr="00FC6049">
        <w:rPr>
          <w:rStyle w:val="StyleUnderline"/>
        </w:rPr>
        <w:t>Geographically, total dominance of Asia</w:t>
      </w:r>
      <w:r w:rsidRPr="00FC6049">
        <w:rPr>
          <w:sz w:val="14"/>
        </w:rPr>
        <w:t xml:space="preserve"> — from Japan to India — </w:t>
      </w:r>
      <w:r w:rsidRPr="00FC6049">
        <w:rPr>
          <w:rStyle w:val="Emphasis"/>
        </w:rPr>
        <w:t>is a pipe dream</w:t>
      </w:r>
      <w:r w:rsidRPr="00FC6049">
        <w:rPr>
          <w:sz w:val="14"/>
        </w:rPr>
        <w:t xml:space="preserve">, especially </w:t>
      </w:r>
      <w:r w:rsidRPr="00FC6049">
        <w:rPr>
          <w:rStyle w:val="Emphasis"/>
        </w:rPr>
        <w:t>for the U</w:t>
      </w:r>
      <w:r w:rsidRPr="00FC6049">
        <w:rPr>
          <w:sz w:val="14"/>
        </w:rPr>
        <w:t xml:space="preserve">nited </w:t>
      </w:r>
      <w:r w:rsidRPr="00FC6049">
        <w:rPr>
          <w:rStyle w:val="Emphasis"/>
        </w:rPr>
        <w:t>S</w:t>
      </w:r>
      <w:r w:rsidRPr="00FC6049">
        <w:rPr>
          <w:sz w:val="14"/>
        </w:rPr>
        <w:t xml:space="preserve">tates. </w:t>
      </w:r>
      <w:r w:rsidRPr="00FC6049">
        <w:rPr>
          <w:rStyle w:val="StyleUnderline"/>
        </w:rPr>
        <w:t>Logistically, U.S. power projection will be limited by the Pacific Ocean and U.S. allies’ willingness to support shows of force.</w:t>
      </w:r>
      <w:r w:rsidRPr="00FC6049">
        <w:rPr>
          <w:sz w:val="14"/>
        </w:rPr>
        <w:t xml:space="preserve"> U.S. </w:t>
      </w:r>
      <w:r w:rsidRPr="00FC6049">
        <w:rPr>
          <w:rStyle w:val="StyleUnderline"/>
        </w:rPr>
        <w:t xml:space="preserve">leadership on the continent itself is effectively </w:t>
      </w:r>
      <w:r w:rsidRPr="00FC6049">
        <w:rPr>
          <w:rStyle w:val="Emphasis"/>
        </w:rPr>
        <w:t>impossible</w:t>
      </w:r>
      <w:r w:rsidRPr="00FC6049">
        <w:rPr>
          <w:rStyle w:val="StyleUnderline"/>
        </w:rPr>
        <w:t xml:space="preserve"> considering the </w:t>
      </w:r>
      <w:r w:rsidRPr="00FC6049">
        <w:rPr>
          <w:rStyle w:val="Emphasis"/>
        </w:rPr>
        <w:t>lack of serious land power presence</w:t>
      </w:r>
      <w:r w:rsidRPr="00FC6049">
        <w:rPr>
          <w:sz w:val="14"/>
        </w:rPr>
        <w:t xml:space="preserve">. But this is the same for the Asian great powers. </w:t>
      </w:r>
      <w:r w:rsidRPr="00FC6049">
        <w:rPr>
          <w:rStyle w:val="StyleUnderline"/>
        </w:rPr>
        <w:t>The Pacific and Indian Oceans will restrict China, India and even Japan’s ability to dominate</w:t>
      </w:r>
      <w:r w:rsidRPr="00FC6049">
        <w:rPr>
          <w:sz w:val="14"/>
        </w:rPr>
        <w:t xml:space="preserve"> the region. Moreover, </w:t>
      </w:r>
      <w:r w:rsidRPr="00FC6049">
        <w:rPr>
          <w:rStyle w:val="StyleUnderline"/>
        </w:rPr>
        <w:t>India and China must grapple with diverse geographies</w:t>
      </w:r>
      <w:r w:rsidRPr="00FC6049">
        <w:rPr>
          <w:sz w:val="14"/>
        </w:rPr>
        <w:t xml:space="preserve"> — such as the Himalayas, the Gobi Desert, and the jungles of Southeast Asia — </w:t>
      </w:r>
      <w:r w:rsidRPr="00FC6049">
        <w:rPr>
          <w:rStyle w:val="StyleUnderline"/>
        </w:rPr>
        <w:t xml:space="preserve">and distances of thousands of miles, which will limit their abilities to lead the region. </w:t>
      </w:r>
    </w:p>
    <w:p w14:paraId="0141FC67" w14:textId="3224FCD3" w:rsidR="00FC6049" w:rsidRPr="007F4F1F" w:rsidRDefault="00FC6049" w:rsidP="007F4F1F"/>
    <w:p w14:paraId="5003FD5F" w14:textId="441C13BB" w:rsidR="007F4F1F" w:rsidRPr="007F4F1F" w:rsidRDefault="007F4F1F" w:rsidP="007F4F1F"/>
    <w:p w14:paraId="201F7BD5" w14:textId="2FAF811B" w:rsidR="007F4F1F" w:rsidRDefault="00D168A7" w:rsidP="00D168A7">
      <w:pPr>
        <w:pStyle w:val="Heading3"/>
      </w:pPr>
      <w:r>
        <w:lastRenderedPageBreak/>
        <w:t>At: Indo-Pacific Dominance Impossible</w:t>
      </w:r>
    </w:p>
    <w:p w14:paraId="7AF8AF17" w14:textId="77777777" w:rsidR="00D168A7" w:rsidRPr="00D168A7" w:rsidRDefault="00D168A7" w:rsidP="00D168A7"/>
    <w:p w14:paraId="2DC8EAAF" w14:textId="25258C84" w:rsidR="007F4F1F" w:rsidRPr="007F4F1F" w:rsidRDefault="007F4F1F" w:rsidP="007F4F1F">
      <w:pPr>
        <w:pStyle w:val="Heading4"/>
      </w:pPr>
      <w:r>
        <w:t>US doesn’t need to dominate the region- balancing China solves</w:t>
      </w:r>
    </w:p>
    <w:p w14:paraId="68C9A399" w14:textId="77777777" w:rsidR="007F4F1F" w:rsidRDefault="007F4F1F" w:rsidP="007F4F1F">
      <w:pPr>
        <w:rPr>
          <w:rStyle w:val="Style13ptBold"/>
        </w:rPr>
      </w:pPr>
      <w:r>
        <w:t xml:space="preserve">Alex </w:t>
      </w:r>
      <w:r w:rsidRPr="007F4F1F">
        <w:rPr>
          <w:rStyle w:val="Style13ptBold"/>
        </w:rPr>
        <w:t>Wong in 2023</w:t>
      </w:r>
    </w:p>
    <w:p w14:paraId="1A96240A" w14:textId="77777777" w:rsidR="007F4F1F" w:rsidRDefault="007F4F1F" w:rsidP="007F4F1F">
      <w:r>
        <w:t>principal deputy national security advisor. He was a senior fellow at Hudson Institute; Balance in the Indo-Pacific: Defining the US Approach; The Hudson Institute; https://www.hudson.org/defense-strategy/balance-indo-pacific-defining-us-approach-alex-wong</w:t>
      </w:r>
    </w:p>
    <w:p w14:paraId="1E72256C" w14:textId="231C7FBF" w:rsidR="007F4F1F" w:rsidRPr="007F4F1F" w:rsidRDefault="007F4F1F" w:rsidP="007F4F1F">
      <w:pPr>
        <w:rPr>
          <w:rStyle w:val="StyleUnderline"/>
        </w:rPr>
      </w:pPr>
      <w:r w:rsidRPr="007F4F1F">
        <w:rPr>
          <w:rStyle w:val="StyleUnderline"/>
        </w:rPr>
        <w:t>We do not need dominance—China does</w:t>
      </w:r>
      <w:r w:rsidRPr="007F4F1F">
        <w:rPr>
          <w:sz w:val="16"/>
        </w:rPr>
        <w:t xml:space="preserve">. </w:t>
      </w:r>
      <w:r w:rsidRPr="007F4F1F">
        <w:rPr>
          <w:rStyle w:val="StyleUnderline"/>
        </w:rPr>
        <w:t>China’s</w:t>
      </w:r>
      <w:r w:rsidRPr="007F4F1F">
        <w:rPr>
          <w:sz w:val="16"/>
        </w:rPr>
        <w:t xml:space="preserve"> communist </w:t>
      </w:r>
      <w:r w:rsidRPr="007F4F1F">
        <w:rPr>
          <w:rStyle w:val="StyleUnderline"/>
        </w:rPr>
        <w:t>ideology</w:t>
      </w:r>
      <w:r w:rsidRPr="007F4F1F">
        <w:rPr>
          <w:sz w:val="16"/>
        </w:rPr>
        <w:t xml:space="preserve">, its increasingly nationalist political culture, its state-directed economic push to advantage Chinese firms, </w:t>
      </w:r>
      <w:r w:rsidRPr="007F4F1F">
        <w:rPr>
          <w:rStyle w:val="StyleUnderline"/>
        </w:rPr>
        <w:t>and</w:t>
      </w:r>
      <w:r w:rsidRPr="007F4F1F">
        <w:rPr>
          <w:sz w:val="16"/>
        </w:rPr>
        <w:t xml:space="preserve"> its military </w:t>
      </w:r>
      <w:r w:rsidRPr="007F4F1F">
        <w:rPr>
          <w:rStyle w:val="StyleUnderline"/>
        </w:rPr>
        <w:t>goal of denying U.S. forces access</w:t>
      </w:r>
      <w:r w:rsidRPr="007F4F1F">
        <w:rPr>
          <w:sz w:val="16"/>
        </w:rPr>
        <w:t xml:space="preserve"> to the region—all of these </w:t>
      </w:r>
      <w:r w:rsidRPr="007F4F1F">
        <w:rPr>
          <w:rStyle w:val="StyleUnderline"/>
        </w:rPr>
        <w:t>demand dominance</w:t>
      </w:r>
      <w:r w:rsidRPr="007F4F1F">
        <w:rPr>
          <w:sz w:val="16"/>
        </w:rPr>
        <w:t xml:space="preserve"> </w:t>
      </w:r>
      <w:r w:rsidRPr="007F4F1F">
        <w:rPr>
          <w:rStyle w:val="StyleUnderline"/>
        </w:rPr>
        <w:t>and</w:t>
      </w:r>
      <w:r w:rsidRPr="007F4F1F">
        <w:rPr>
          <w:sz w:val="16"/>
        </w:rPr>
        <w:t xml:space="preserve"> demand </w:t>
      </w:r>
      <w:r w:rsidRPr="007F4F1F">
        <w:rPr>
          <w:rStyle w:val="StyleUnderline"/>
        </w:rPr>
        <w:t>that</w:t>
      </w:r>
      <w:r w:rsidRPr="007F4F1F">
        <w:rPr>
          <w:sz w:val="16"/>
        </w:rPr>
        <w:t xml:space="preserve"> Indo-Pacific </w:t>
      </w:r>
      <w:r w:rsidRPr="007F4F1F">
        <w:rPr>
          <w:rStyle w:val="Emphasis"/>
        </w:rPr>
        <w:t>countries actively choose China</w:t>
      </w:r>
      <w:r w:rsidRPr="007F4F1F">
        <w:rPr>
          <w:sz w:val="16"/>
        </w:rPr>
        <w:t xml:space="preserve">. (And in some instances, such as with territorial waters, countries are not even choosing. China is simply taking.) While </w:t>
      </w:r>
      <w:r w:rsidRPr="007F4F1F">
        <w:rPr>
          <w:rStyle w:val="StyleUnderline"/>
        </w:rPr>
        <w:t>this approach</w:t>
      </w:r>
      <w:r w:rsidRPr="007F4F1F">
        <w:rPr>
          <w:sz w:val="16"/>
        </w:rPr>
        <w:t xml:space="preserve"> may have the frisson of strength, it </w:t>
      </w:r>
      <w:r w:rsidRPr="007F4F1F">
        <w:rPr>
          <w:rStyle w:val="StyleUnderline"/>
        </w:rPr>
        <w:t>is</w:t>
      </w:r>
      <w:r w:rsidRPr="007F4F1F">
        <w:rPr>
          <w:sz w:val="16"/>
        </w:rPr>
        <w:t xml:space="preserve"> in fact </w:t>
      </w:r>
      <w:r w:rsidRPr="007F4F1F">
        <w:rPr>
          <w:rStyle w:val="StyleUnderline"/>
        </w:rPr>
        <w:t>a liability for China</w:t>
      </w:r>
      <w:r w:rsidRPr="007F4F1F">
        <w:rPr>
          <w:sz w:val="16"/>
        </w:rPr>
        <w:t xml:space="preserve">’s strategy. Dominance is exceedingly difficult to achieve. </w:t>
      </w:r>
      <w:r w:rsidRPr="007F4F1F">
        <w:rPr>
          <w:rStyle w:val="StyleUnderline"/>
        </w:rPr>
        <w:t>That puts the U</w:t>
      </w:r>
      <w:r w:rsidRPr="007F4F1F">
        <w:rPr>
          <w:sz w:val="16"/>
        </w:rPr>
        <w:t xml:space="preserve">nited </w:t>
      </w:r>
      <w:r w:rsidRPr="007F4F1F">
        <w:rPr>
          <w:rStyle w:val="StyleUnderline"/>
        </w:rPr>
        <w:t>S</w:t>
      </w:r>
      <w:r w:rsidRPr="007F4F1F">
        <w:rPr>
          <w:sz w:val="16"/>
        </w:rPr>
        <w:t xml:space="preserve">tates </w:t>
      </w:r>
      <w:r w:rsidRPr="007F4F1F">
        <w:rPr>
          <w:rStyle w:val="StyleUnderline"/>
        </w:rPr>
        <w:t>at an advantage</w:t>
      </w:r>
      <w:r w:rsidRPr="007F4F1F">
        <w:rPr>
          <w:sz w:val="16"/>
        </w:rPr>
        <w:t xml:space="preserve">. Unlike a push for dominance, </w:t>
      </w:r>
      <w:r w:rsidRPr="007F4F1F">
        <w:rPr>
          <w:rStyle w:val="StyleUnderline"/>
        </w:rPr>
        <w:t>our push for balance dovetails with the interests</w:t>
      </w:r>
      <w:r w:rsidRPr="007F4F1F">
        <w:rPr>
          <w:sz w:val="16"/>
        </w:rPr>
        <w:t xml:space="preserve"> and strategic cultures </w:t>
      </w:r>
      <w:r w:rsidRPr="007F4F1F">
        <w:rPr>
          <w:rStyle w:val="StyleUnderline"/>
        </w:rPr>
        <w:t>of the majority of Indo-Pacific countries</w:t>
      </w:r>
      <w:r w:rsidRPr="007F4F1F">
        <w:rPr>
          <w:sz w:val="16"/>
        </w:rPr>
        <w:t xml:space="preserve">. Well before the United States was even a country, </w:t>
      </w:r>
      <w:r w:rsidRPr="007F4F1F">
        <w:rPr>
          <w:rStyle w:val="StyleUnderline"/>
        </w:rPr>
        <w:t>the geopolitical leitmotif of the Indo-Pacific was its various nations seeking power equilibria with China</w:t>
      </w:r>
      <w:r w:rsidRPr="007F4F1F">
        <w:rPr>
          <w:sz w:val="16"/>
        </w:rPr>
        <w:t xml:space="preserve">. That was easier during a century when China was weaker and its external ambitions in remission. </w:t>
      </w:r>
      <w:r w:rsidRPr="007F4F1F">
        <w:rPr>
          <w:rStyle w:val="StyleUnderline"/>
        </w:rPr>
        <w:t>That is harder now that China has risen</w:t>
      </w:r>
      <w:r w:rsidRPr="007F4F1F">
        <w:rPr>
          <w:sz w:val="16"/>
        </w:rPr>
        <w:t xml:space="preserve">. </w:t>
      </w:r>
      <w:proofErr w:type="gramStart"/>
      <w:r w:rsidRPr="007F4F1F">
        <w:rPr>
          <w:rStyle w:val="StyleUnderline"/>
        </w:rPr>
        <w:t>So</w:t>
      </w:r>
      <w:proofErr w:type="gramEnd"/>
      <w:r w:rsidRPr="007F4F1F">
        <w:rPr>
          <w:rStyle w:val="StyleUnderline"/>
        </w:rPr>
        <w:t xml:space="preserve"> there is natural</w:t>
      </w:r>
      <w:r w:rsidRPr="007F4F1F">
        <w:rPr>
          <w:sz w:val="16"/>
        </w:rPr>
        <w:t>—almost eternal—</w:t>
      </w:r>
      <w:r w:rsidRPr="007F4F1F">
        <w:rPr>
          <w:rStyle w:val="StyleUnderline"/>
        </w:rPr>
        <w:t>space here for the U</w:t>
      </w:r>
      <w:r w:rsidRPr="007F4F1F">
        <w:rPr>
          <w:sz w:val="16"/>
        </w:rPr>
        <w:t xml:space="preserve">nited </w:t>
      </w:r>
      <w:r w:rsidRPr="007F4F1F">
        <w:rPr>
          <w:rStyle w:val="StyleUnderline"/>
        </w:rPr>
        <w:t>S</w:t>
      </w:r>
      <w:r w:rsidRPr="007F4F1F">
        <w:rPr>
          <w:sz w:val="16"/>
        </w:rPr>
        <w:t xml:space="preserve">tates </w:t>
      </w:r>
      <w:r w:rsidRPr="007F4F1F">
        <w:rPr>
          <w:rStyle w:val="StyleUnderline"/>
        </w:rPr>
        <w:t>to anchor itself as a balancer</w:t>
      </w:r>
      <w:r w:rsidRPr="007F4F1F">
        <w:rPr>
          <w:sz w:val="16"/>
        </w:rPr>
        <w:t xml:space="preserve"> in the individual strategies of each country of the Indo-Pacific. </w:t>
      </w:r>
      <w:r w:rsidRPr="007F4F1F">
        <w:rPr>
          <w:rStyle w:val="StyleUnderline"/>
        </w:rPr>
        <w:t>If we achieve enough balance</w:t>
      </w:r>
      <w:r w:rsidRPr="007F4F1F">
        <w:rPr>
          <w:sz w:val="16"/>
        </w:rPr>
        <w:t xml:space="preserve"> to ensure that partners can make sovereign decisions free from coercion in terms of trade, security, and international politics, </w:t>
      </w:r>
      <w:r w:rsidRPr="007F4F1F">
        <w:rPr>
          <w:rStyle w:val="StyleUnderline"/>
        </w:rPr>
        <w:t>we are winning</w:t>
      </w:r>
      <w:r w:rsidRPr="007F4F1F">
        <w:rPr>
          <w:sz w:val="16"/>
        </w:rPr>
        <w:t xml:space="preserve">. </w:t>
      </w:r>
      <w:r w:rsidRPr="007F4F1F">
        <w:rPr>
          <w:rStyle w:val="StyleUnderline"/>
        </w:rPr>
        <w:t>That balance enables us to collectively constrain China</w:t>
      </w:r>
      <w:r w:rsidRPr="007F4F1F">
        <w:rPr>
          <w:sz w:val="16"/>
        </w:rPr>
        <w:t xml:space="preserve">’s more aggressive behaviors </w:t>
      </w:r>
      <w:r w:rsidRPr="007F4F1F">
        <w:rPr>
          <w:rStyle w:val="StyleUnderline"/>
        </w:rPr>
        <w:t>and maintain U.S. access to the region.</w:t>
      </w:r>
    </w:p>
    <w:p w14:paraId="06759B0B" w14:textId="4C17DFC9" w:rsidR="007F4F1F" w:rsidRDefault="007F4F1F" w:rsidP="007F4F1F"/>
    <w:p w14:paraId="287AD764" w14:textId="77777777" w:rsidR="004B00DA" w:rsidRPr="004B00DA" w:rsidRDefault="004B00DA" w:rsidP="004B00DA"/>
    <w:p w14:paraId="6DABFDDA" w14:textId="77777777" w:rsidR="004B00DA" w:rsidRDefault="004B00DA" w:rsidP="004B00DA">
      <w:pPr>
        <w:rPr>
          <w:sz w:val="16"/>
        </w:rPr>
      </w:pPr>
    </w:p>
    <w:p w14:paraId="0EDEAB67" w14:textId="14DBFF5B" w:rsidR="0033565C" w:rsidRDefault="00D168A7" w:rsidP="00D168A7">
      <w:pPr>
        <w:pStyle w:val="Heading1"/>
      </w:pPr>
      <w:proofErr w:type="spellStart"/>
      <w:r>
        <w:lastRenderedPageBreak/>
        <w:t>Aff</w:t>
      </w:r>
      <w:proofErr w:type="spellEnd"/>
    </w:p>
    <w:p w14:paraId="56E00380" w14:textId="673C56F4" w:rsidR="00D168A7" w:rsidRDefault="00D168A7" w:rsidP="00D168A7"/>
    <w:p w14:paraId="10E0CEEC" w14:textId="6CA58571" w:rsidR="00603334" w:rsidRDefault="00603334" w:rsidP="00603334">
      <w:pPr>
        <w:pStyle w:val="Heading2"/>
      </w:pPr>
      <w:proofErr w:type="spellStart"/>
      <w:r>
        <w:lastRenderedPageBreak/>
        <w:t>Uq</w:t>
      </w:r>
      <w:proofErr w:type="spellEnd"/>
      <w:r>
        <w:t>/Impact</w:t>
      </w:r>
    </w:p>
    <w:p w14:paraId="24FD3384" w14:textId="291A116A" w:rsidR="00603334" w:rsidRDefault="00603334" w:rsidP="00603334">
      <w:pPr>
        <w:pStyle w:val="Heading3"/>
      </w:pPr>
      <w:proofErr w:type="spellStart"/>
      <w:r>
        <w:lastRenderedPageBreak/>
        <w:t>Squo</w:t>
      </w:r>
      <w:proofErr w:type="spellEnd"/>
      <w:r>
        <w:t xml:space="preserve"> Fails- Indo-Pacific</w:t>
      </w:r>
    </w:p>
    <w:p w14:paraId="681AC860" w14:textId="77777777" w:rsidR="00603334" w:rsidRPr="00603334" w:rsidRDefault="00603334" w:rsidP="00603334"/>
    <w:p w14:paraId="6DDCBB5F" w14:textId="77777777" w:rsidR="00603334" w:rsidRPr="00603334" w:rsidRDefault="00603334" w:rsidP="00603334">
      <w:pPr>
        <w:pStyle w:val="Heading4"/>
      </w:pPr>
      <w:r>
        <w:t>Indo-Pacific pivot is failing- it’s not containing Chinese influence and US regional power is in decline</w:t>
      </w:r>
    </w:p>
    <w:p w14:paraId="480D0B45" w14:textId="77777777" w:rsidR="00603334" w:rsidRDefault="00603334" w:rsidP="00603334">
      <w:proofErr w:type="spellStart"/>
      <w:r>
        <w:t>Shihoko</w:t>
      </w:r>
      <w:proofErr w:type="spellEnd"/>
      <w:r>
        <w:t xml:space="preserve"> </w:t>
      </w:r>
      <w:proofErr w:type="spellStart"/>
      <w:r w:rsidRPr="00603334">
        <w:rPr>
          <w:rStyle w:val="Style13ptBold"/>
        </w:rPr>
        <w:t>Goto</w:t>
      </w:r>
      <w:proofErr w:type="spellEnd"/>
      <w:r w:rsidRPr="00603334">
        <w:rPr>
          <w:rStyle w:val="Style13ptBold"/>
        </w:rPr>
        <w:t xml:space="preserve"> et al in 2025</w:t>
      </w:r>
    </w:p>
    <w:p w14:paraId="3776354D" w14:textId="77777777" w:rsidR="00603334" w:rsidRDefault="00603334" w:rsidP="00603334">
      <w:r>
        <w:t xml:space="preserve">Director of the Indo-Pacific Program, Michael </w:t>
      </w:r>
      <w:proofErr w:type="spellStart"/>
      <w:r>
        <w:t>Kugelman,Director</w:t>
      </w:r>
      <w:proofErr w:type="spellEnd"/>
      <w:r>
        <w:t xml:space="preserve"> of the South Asia Institute, Lucas Myers, Senior Associate for Southeast Asia for the Indo-Pacific Program, Kayla </w:t>
      </w:r>
      <w:proofErr w:type="spellStart"/>
      <w:r>
        <w:t>Orta</w:t>
      </w:r>
      <w:proofErr w:type="spellEnd"/>
      <w:r>
        <w:t xml:space="preserve">, Senior Associate for the Hyundai Motor-Korea Foundation Center for Korean History and Public Policy, Troy </w:t>
      </w:r>
      <w:proofErr w:type="spellStart"/>
      <w:r>
        <w:t>Stangarone</w:t>
      </w:r>
      <w:proofErr w:type="spellEnd"/>
      <w:r>
        <w:t xml:space="preserve">, Director of the Hyundai Motor-Korea Foundation Center for Korean History and Public Policy; Hitting the  Reset Button in the Indo-Pacific; Wilson Center; </w:t>
      </w:r>
      <w:hyperlink r:id="rId23" w:history="1">
        <w:r w:rsidRPr="0023105F">
          <w:rPr>
            <w:rStyle w:val="Hyperlink"/>
          </w:rPr>
          <w:t>https://www.wilsoncenter.org/sites/default/files/media/uploads/documents/2025-01_ResetButton.pdf</w:t>
        </w:r>
      </w:hyperlink>
    </w:p>
    <w:p w14:paraId="4CE79FA4" w14:textId="77777777" w:rsidR="00603334" w:rsidRDefault="00603334" w:rsidP="00603334">
      <w:pPr>
        <w:rPr>
          <w:sz w:val="16"/>
        </w:rPr>
      </w:pPr>
      <w:r w:rsidRPr="00603334">
        <w:rPr>
          <w:rStyle w:val="StyleUnderline"/>
        </w:rPr>
        <w:t>The U</w:t>
      </w:r>
      <w:r w:rsidRPr="00603334">
        <w:rPr>
          <w:sz w:val="16"/>
        </w:rPr>
        <w:t xml:space="preserve">nited </w:t>
      </w:r>
      <w:r w:rsidRPr="00603334">
        <w:rPr>
          <w:rStyle w:val="StyleUnderline"/>
        </w:rPr>
        <w:t>S</w:t>
      </w:r>
      <w:r w:rsidRPr="00603334">
        <w:rPr>
          <w:sz w:val="16"/>
        </w:rPr>
        <w:t xml:space="preserve">tates </w:t>
      </w:r>
      <w:r w:rsidRPr="00603334">
        <w:rPr>
          <w:rStyle w:val="StyleUnderline"/>
        </w:rPr>
        <w:t>is challenged by a new multipolar reality whereby most non-aligned countries will opt to hedge against both China and the U</w:t>
      </w:r>
      <w:r w:rsidRPr="00603334">
        <w:rPr>
          <w:sz w:val="16"/>
        </w:rPr>
        <w:t xml:space="preserve">nited </w:t>
      </w:r>
      <w:r w:rsidRPr="00603334">
        <w:rPr>
          <w:rStyle w:val="StyleUnderline"/>
        </w:rPr>
        <w:t>S</w:t>
      </w:r>
      <w:r w:rsidRPr="00603334">
        <w:rPr>
          <w:sz w:val="16"/>
        </w:rPr>
        <w:t xml:space="preserve">tates, </w:t>
      </w:r>
      <w:r w:rsidRPr="00603334">
        <w:rPr>
          <w:rStyle w:val="StyleUnderline"/>
        </w:rPr>
        <w:t>while the revisionist coalition cooperates increasingly closely. The multipolar world is already in action</w:t>
      </w:r>
      <w:r w:rsidRPr="00603334">
        <w:rPr>
          <w:sz w:val="16"/>
        </w:rPr>
        <w:t xml:space="preserve">: North Korean forces are now on the ground in Ukraine, fighting on behalf of Russia,1 while Iran continues to upend order in the Middle East as it simultaneously supports Moscow. </w:t>
      </w:r>
      <w:r w:rsidRPr="00603334">
        <w:rPr>
          <w:rStyle w:val="StyleUnderline"/>
        </w:rPr>
        <w:t>Looming above</w:t>
      </w:r>
      <w:r w:rsidRPr="00603334">
        <w:rPr>
          <w:sz w:val="16"/>
        </w:rPr>
        <w:t xml:space="preserve"> these threats </w:t>
      </w:r>
      <w:r w:rsidRPr="00603334">
        <w:rPr>
          <w:rStyle w:val="StyleUnderline"/>
        </w:rPr>
        <w:t>stands the</w:t>
      </w:r>
      <w:r w:rsidRPr="00603334">
        <w:rPr>
          <w:sz w:val="16"/>
        </w:rPr>
        <w:t xml:space="preserve"> People’s Republic of China (</w:t>
      </w:r>
      <w:r w:rsidRPr="00603334">
        <w:rPr>
          <w:rStyle w:val="StyleUnderline"/>
        </w:rPr>
        <w:t>PRC) as the most powerful member of this coalition, with a growing risk of kinetic conflict</w:t>
      </w:r>
      <w:r w:rsidRPr="00603334">
        <w:rPr>
          <w:sz w:val="16"/>
        </w:rPr>
        <w:t xml:space="preserve"> over Taiwan or other regional flashpoints. </w:t>
      </w:r>
      <w:r w:rsidRPr="00603334">
        <w:rPr>
          <w:rStyle w:val="StyleUnderline"/>
        </w:rPr>
        <w:t>Yet, US resources and defense budgets are increasingly constrained</w:t>
      </w:r>
      <w:r w:rsidRPr="00603334">
        <w:rPr>
          <w:sz w:val="16"/>
        </w:rPr>
        <w:t xml:space="preserve"> by rising US debt and a military industrial base in decline since the Cold War. While US technological capabilities set global standards, </w:t>
      </w:r>
      <w:r w:rsidRPr="00603334">
        <w:rPr>
          <w:rStyle w:val="StyleUnderline"/>
        </w:rPr>
        <w:t>there are concerns</w:t>
      </w:r>
      <w:r w:rsidRPr="00603334">
        <w:rPr>
          <w:sz w:val="16"/>
        </w:rPr>
        <w:t xml:space="preserve"> nonetheless </w:t>
      </w:r>
      <w:r w:rsidRPr="00603334">
        <w:rPr>
          <w:rStyle w:val="StyleUnderline"/>
        </w:rPr>
        <w:t xml:space="preserve">that the vastness of US military structure and extended commitments further complicate </w:t>
      </w:r>
      <w:r w:rsidRPr="00603334">
        <w:rPr>
          <w:sz w:val="16"/>
        </w:rPr>
        <w:t xml:space="preserve">the next generation of </w:t>
      </w:r>
      <w:r w:rsidRPr="00603334">
        <w:rPr>
          <w:rStyle w:val="StyleUnderline"/>
        </w:rPr>
        <w:t>warfighting capabilities</w:t>
      </w:r>
      <w:r w:rsidRPr="00603334">
        <w:rPr>
          <w:sz w:val="16"/>
        </w:rPr>
        <w:t xml:space="preserve">. Moreover, </w:t>
      </w:r>
      <w:r w:rsidRPr="00603334">
        <w:rPr>
          <w:rStyle w:val="StyleUnderline"/>
        </w:rPr>
        <w:t>although there is a consensus in Washington on the need to confront China</w:t>
      </w:r>
      <w:r w:rsidRPr="00603334">
        <w:rPr>
          <w:sz w:val="16"/>
        </w:rPr>
        <w:t xml:space="preserve">, there is little agreement about the ends and means of doing so. </w:t>
      </w:r>
      <w:r w:rsidRPr="00603334">
        <w:rPr>
          <w:rStyle w:val="Emphasis"/>
        </w:rPr>
        <w:t>Fundamentally, US policy since the “Pivot to Asia” has simply not been working in the Indo-Pacific</w:t>
      </w:r>
      <w:r w:rsidRPr="00603334">
        <w:rPr>
          <w:sz w:val="16"/>
        </w:rPr>
        <w:t xml:space="preserve">. </w:t>
      </w:r>
      <w:r w:rsidRPr="00603334">
        <w:rPr>
          <w:rStyle w:val="Emphasis"/>
        </w:rPr>
        <w:t>Economic and military trends are moving in the wrong direction</w:t>
      </w:r>
      <w:r w:rsidRPr="00603334">
        <w:rPr>
          <w:sz w:val="16"/>
        </w:rPr>
        <w:t xml:space="preserve">. </w:t>
      </w:r>
      <w:r w:rsidRPr="00603334">
        <w:rPr>
          <w:rStyle w:val="Emphasis"/>
        </w:rPr>
        <w:t>Relative US influence is in decline against a host of rivals.</w:t>
      </w:r>
      <w:r w:rsidRPr="00603334">
        <w:rPr>
          <w:sz w:val="16"/>
        </w:rPr>
        <w:t xml:space="preserve"> It is time to hit the reset button in the Indo-Pacific.</w:t>
      </w:r>
    </w:p>
    <w:p w14:paraId="6CE43A28" w14:textId="77777777" w:rsidR="00603334" w:rsidRPr="00603334" w:rsidRDefault="00603334" w:rsidP="00603334"/>
    <w:p w14:paraId="0A97F9BC" w14:textId="77777777" w:rsidR="00603334" w:rsidRPr="00603334" w:rsidRDefault="00603334" w:rsidP="00603334"/>
    <w:p w14:paraId="2BF9B2AB" w14:textId="77777777" w:rsidR="00603334" w:rsidRPr="00603334" w:rsidRDefault="00603334" w:rsidP="00603334">
      <w:pPr>
        <w:pStyle w:val="Heading4"/>
      </w:pPr>
      <w:r>
        <w:t>Status quo US Indo-Pacific strategy fails- losing ground and already overstretched</w:t>
      </w:r>
    </w:p>
    <w:p w14:paraId="2548047E" w14:textId="77777777" w:rsidR="00603334" w:rsidRPr="00603334" w:rsidRDefault="00603334" w:rsidP="00603334">
      <w:proofErr w:type="spellStart"/>
      <w:r w:rsidRPr="00603334">
        <w:t>Shihoko</w:t>
      </w:r>
      <w:proofErr w:type="spellEnd"/>
      <w:r w:rsidRPr="00603334">
        <w:t xml:space="preserve"> </w:t>
      </w:r>
      <w:proofErr w:type="spellStart"/>
      <w:r w:rsidRPr="00603334">
        <w:rPr>
          <w:rStyle w:val="Style13ptBold"/>
        </w:rPr>
        <w:t>Goto</w:t>
      </w:r>
      <w:proofErr w:type="spellEnd"/>
      <w:r w:rsidRPr="00603334">
        <w:rPr>
          <w:rStyle w:val="Style13ptBold"/>
        </w:rPr>
        <w:t xml:space="preserve"> et al in 2025</w:t>
      </w:r>
    </w:p>
    <w:p w14:paraId="56E11C5B" w14:textId="77777777" w:rsidR="00603334" w:rsidRPr="00603334" w:rsidRDefault="00603334" w:rsidP="00603334">
      <w:r w:rsidRPr="00603334">
        <w:t xml:space="preserve">Director of the Indo-Pacific Program, Michael </w:t>
      </w:r>
      <w:proofErr w:type="spellStart"/>
      <w:r w:rsidRPr="00603334">
        <w:t>Kugelman,Director</w:t>
      </w:r>
      <w:proofErr w:type="spellEnd"/>
      <w:r w:rsidRPr="00603334">
        <w:t xml:space="preserve"> of the South Asia Institute, Lucas Myers, Senior Associate for Southeast Asia for the Indo-Pacific Program, Kayla </w:t>
      </w:r>
      <w:proofErr w:type="spellStart"/>
      <w:r w:rsidRPr="00603334">
        <w:t>Orta</w:t>
      </w:r>
      <w:proofErr w:type="spellEnd"/>
      <w:r w:rsidRPr="00603334">
        <w:t xml:space="preserve">, Senior Associate for the Hyundai Motor-Korea Foundation Center for Korean History and Public Policy, Troy </w:t>
      </w:r>
      <w:proofErr w:type="spellStart"/>
      <w:r w:rsidRPr="00603334">
        <w:t>Stangarone</w:t>
      </w:r>
      <w:proofErr w:type="spellEnd"/>
      <w:r w:rsidRPr="00603334">
        <w:t xml:space="preserve">, Director of the Hyundai Motor-Korea Foundation Center for Korean History and Public Policy; Hitting the  Reset Button in the Indo-Pacific; Wilson Center; </w:t>
      </w:r>
      <w:hyperlink r:id="rId24" w:history="1">
        <w:r w:rsidRPr="00603334">
          <w:rPr>
            <w:rStyle w:val="Hyperlink"/>
          </w:rPr>
          <w:t>https://www.wilsoncenter.org/sites/default/files/media/uploads/documents/2025-01_ResetButton.pdf</w:t>
        </w:r>
      </w:hyperlink>
    </w:p>
    <w:p w14:paraId="1509ACF2" w14:textId="77777777" w:rsidR="00603334" w:rsidRDefault="00603334" w:rsidP="00603334">
      <w:pPr>
        <w:rPr>
          <w:sz w:val="14"/>
        </w:rPr>
      </w:pPr>
      <w:r w:rsidRPr="00603334">
        <w:rPr>
          <w:rStyle w:val="StyleUnderline"/>
        </w:rPr>
        <w:t>While</w:t>
      </w:r>
      <w:r w:rsidRPr="00603334">
        <w:rPr>
          <w:sz w:val="14"/>
        </w:rPr>
        <w:t xml:space="preserve"> previous </w:t>
      </w:r>
      <w:r w:rsidRPr="00603334">
        <w:rPr>
          <w:rStyle w:val="StyleUnderline"/>
        </w:rPr>
        <w:t>administrations</w:t>
      </w:r>
      <w:r w:rsidRPr="00603334">
        <w:rPr>
          <w:sz w:val="14"/>
        </w:rPr>
        <w:t xml:space="preserve"> </w:t>
      </w:r>
      <w:r w:rsidRPr="00603334">
        <w:rPr>
          <w:rStyle w:val="StyleUnderline"/>
        </w:rPr>
        <w:t>have promised to shift the focus to the Indo-Pacific</w:t>
      </w:r>
      <w:r w:rsidRPr="00603334">
        <w:rPr>
          <w:sz w:val="14"/>
        </w:rPr>
        <w:t xml:space="preserve">, </w:t>
      </w:r>
      <w:r w:rsidRPr="00603334">
        <w:rPr>
          <w:rStyle w:val="Emphasis"/>
        </w:rPr>
        <w:t>our efforts were insufficient to achieve US objectives</w:t>
      </w:r>
      <w:r w:rsidRPr="00603334">
        <w:rPr>
          <w:sz w:val="14"/>
        </w:rPr>
        <w:t xml:space="preserve"> </w:t>
      </w:r>
      <w:r w:rsidRPr="00603334">
        <w:rPr>
          <w:rStyle w:val="Emphasis"/>
        </w:rPr>
        <w:t>and have left the U</w:t>
      </w:r>
      <w:r w:rsidRPr="00603334">
        <w:rPr>
          <w:sz w:val="14"/>
        </w:rPr>
        <w:t xml:space="preserve">nited </w:t>
      </w:r>
      <w:r w:rsidRPr="00603334">
        <w:rPr>
          <w:rStyle w:val="Emphasis"/>
        </w:rPr>
        <w:t>S</w:t>
      </w:r>
      <w:r w:rsidRPr="00603334">
        <w:rPr>
          <w:sz w:val="14"/>
        </w:rPr>
        <w:t xml:space="preserve">tates </w:t>
      </w:r>
      <w:r w:rsidRPr="00603334">
        <w:rPr>
          <w:rStyle w:val="Emphasis"/>
        </w:rPr>
        <w:t>losing ground to China in this critical region</w:t>
      </w:r>
      <w:r w:rsidRPr="00603334">
        <w:rPr>
          <w:sz w:val="14"/>
        </w:rPr>
        <w:t xml:space="preserve">. Not only did US efforts to sway China into becoming a “responsible stakeholder” ultimately fail, but </w:t>
      </w:r>
      <w:r w:rsidRPr="00603334">
        <w:rPr>
          <w:rStyle w:val="StyleUnderline"/>
        </w:rPr>
        <w:t>the gap</w:t>
      </w:r>
      <w:r w:rsidRPr="00603334">
        <w:rPr>
          <w:sz w:val="14"/>
        </w:rPr>
        <w:t xml:space="preserve"> between China and the United States </w:t>
      </w:r>
      <w:r w:rsidRPr="00603334">
        <w:rPr>
          <w:rStyle w:val="StyleUnderline"/>
        </w:rPr>
        <w:t>across military, economic, and political power has actually narrowed</w:t>
      </w:r>
      <w:r w:rsidRPr="00603334">
        <w:rPr>
          <w:sz w:val="14"/>
        </w:rPr>
        <w:t xml:space="preserve"> even further over the past decade. Looking out across the region, </w:t>
      </w:r>
      <w:r w:rsidRPr="00603334">
        <w:rPr>
          <w:rStyle w:val="StyleUnderline"/>
        </w:rPr>
        <w:t>the PRC has become an economic gravity well pulling in the wider region</w:t>
      </w:r>
      <w:r w:rsidRPr="00603334">
        <w:rPr>
          <w:sz w:val="14"/>
        </w:rPr>
        <w:t xml:space="preserve"> and a looming potential hegemon </w:t>
      </w:r>
      <w:r w:rsidRPr="00603334">
        <w:rPr>
          <w:sz w:val="14"/>
        </w:rPr>
        <w:lastRenderedPageBreak/>
        <w:t xml:space="preserve">more than willing to wield the coercive tools at its disposal. China’s diffidence towards a rules-based order championed by the advanced economies has become all too clear. </w:t>
      </w:r>
      <w:r w:rsidRPr="00603334">
        <w:rPr>
          <w:rStyle w:val="StyleUnderline"/>
        </w:rPr>
        <w:t>The economic picture remains poor for the United States’ influence in the region</w:t>
      </w:r>
      <w:r w:rsidRPr="00603334">
        <w:rPr>
          <w:sz w:val="14"/>
        </w:rPr>
        <w:t xml:space="preserve">. Over the last two decades, </w:t>
      </w:r>
      <w:r w:rsidRPr="00603334">
        <w:rPr>
          <w:rStyle w:val="StyleUnderline"/>
        </w:rPr>
        <w:t>China has replaced the United States as the largest trading partner for most countries</w:t>
      </w:r>
      <w:r w:rsidRPr="00603334">
        <w:rPr>
          <w:sz w:val="14"/>
        </w:rPr>
        <w:t xml:space="preserve"> globally and </w:t>
      </w:r>
      <w:r w:rsidRPr="00603334">
        <w:rPr>
          <w:rStyle w:val="StyleUnderline"/>
        </w:rPr>
        <w:t>in the Indo-Pacific</w:t>
      </w:r>
      <w:r w:rsidRPr="00603334">
        <w:rPr>
          <w:sz w:val="14"/>
        </w:rPr>
        <w:t xml:space="preserve">.6 </w:t>
      </w:r>
      <w:r w:rsidRPr="00603334">
        <w:rPr>
          <w:rStyle w:val="StyleUnderline"/>
        </w:rPr>
        <w:t xml:space="preserve">Beijing has also emerged as a leader across many </w:t>
      </w:r>
      <w:r w:rsidRPr="00603334">
        <w:rPr>
          <w:sz w:val="14"/>
        </w:rPr>
        <w:t>of the</w:t>
      </w:r>
      <w:r w:rsidRPr="00603334">
        <w:rPr>
          <w:rStyle w:val="StyleUnderline"/>
        </w:rPr>
        <w:t xml:space="preserve"> key technologies</w:t>
      </w:r>
      <w:r w:rsidRPr="00603334">
        <w:rPr>
          <w:sz w:val="14"/>
        </w:rPr>
        <w:t xml:space="preserve"> of tomorrow, including artificial intelligence, electric vehicles, and robotics.7 Although the United States and key allies like Japan have moved to stymie China’s attempts to seize the lead with export controls of dual-use technologies, Beijing remains a nimble and innovative competitor with the potential to bypass or mitigate these efforts.8 COVID-19 exposed real strains in the international supply chain, and China’s economic coercion over the past decade highlights the serious risks run by too much dependence upon Beijing for strategic imports.9 “China Plus One” and other initiatives to reduce or “de-risk” from China are underway but will take time, and they run the risk of damaging US growth and innovation.10 While efforts to boost American manufacturing and address inequalities in the global economy are vital for economic security and prosperity, protectionist efforts must be balanced with the need to cultivate strong relationships with key allies and partners and avoid unintentionally hampering US prosperity. </w:t>
      </w:r>
      <w:r w:rsidRPr="00603334">
        <w:rPr>
          <w:rStyle w:val="StyleUnderline"/>
        </w:rPr>
        <w:t>Relative US hard power is also not what it once was.</w:t>
      </w:r>
      <w:r w:rsidRPr="00603334">
        <w:rPr>
          <w:sz w:val="14"/>
        </w:rPr>
        <w:t xml:space="preserve"> Although the United States military remains the most capable in the world, </w:t>
      </w:r>
      <w:r w:rsidRPr="00603334">
        <w:rPr>
          <w:rStyle w:val="StyleUnderline"/>
        </w:rPr>
        <w:t>the PRC can concentrate its forces in the Western Pacific, while the U</w:t>
      </w:r>
      <w:r w:rsidRPr="00603334">
        <w:rPr>
          <w:sz w:val="14"/>
        </w:rPr>
        <w:t xml:space="preserve">nited </w:t>
      </w:r>
      <w:r w:rsidRPr="00603334">
        <w:rPr>
          <w:rStyle w:val="StyleUnderline"/>
        </w:rPr>
        <w:t>S</w:t>
      </w:r>
      <w:r w:rsidRPr="00603334">
        <w:rPr>
          <w:sz w:val="14"/>
        </w:rPr>
        <w:t xml:space="preserve">tates </w:t>
      </w:r>
      <w:r w:rsidRPr="00603334">
        <w:rPr>
          <w:rStyle w:val="StyleUnderline"/>
        </w:rPr>
        <w:t>must protect interests and project power throughout the globe</w:t>
      </w:r>
      <w:r w:rsidRPr="00603334">
        <w:rPr>
          <w:sz w:val="14"/>
        </w:rPr>
        <w:t xml:space="preserve">. With Russia making gains in Ukraine and the Iranian “Axis of Resistance” challenging security in the Middle East, as well as instability throughout key parts of the Global South, </w:t>
      </w:r>
      <w:r w:rsidRPr="00603334">
        <w:rPr>
          <w:rStyle w:val="StyleUnderline"/>
        </w:rPr>
        <w:t>the risk of overstretch is real</w:t>
      </w:r>
      <w:r w:rsidRPr="00603334">
        <w:rPr>
          <w:sz w:val="14"/>
        </w:rPr>
        <w:t xml:space="preserve">. </w:t>
      </w:r>
      <w:r w:rsidRPr="00603334">
        <w:rPr>
          <w:rStyle w:val="StyleUnderline"/>
        </w:rPr>
        <w:t>Supplying Ukraine and Israel with key weapons systems</w:t>
      </w:r>
      <w:r w:rsidRPr="00603334">
        <w:rPr>
          <w:sz w:val="14"/>
        </w:rPr>
        <w:t xml:space="preserve"> and ammunition </w:t>
      </w:r>
      <w:r w:rsidRPr="00603334">
        <w:rPr>
          <w:rStyle w:val="StyleUnderline"/>
        </w:rPr>
        <w:t>has exhausted American stockpiles</w:t>
      </w:r>
      <w:r w:rsidRPr="00603334">
        <w:rPr>
          <w:sz w:val="14"/>
        </w:rPr>
        <w:t xml:space="preserve">, such as the 155mm artillery shells and air-defense missiles necessary for contemporary peer-to-peer combat. </w:t>
      </w:r>
      <w:r w:rsidRPr="00603334">
        <w:rPr>
          <w:rStyle w:val="StyleUnderline"/>
        </w:rPr>
        <w:t>Production capacity remains inadequate</w:t>
      </w:r>
      <w:r w:rsidRPr="00603334">
        <w:rPr>
          <w:sz w:val="14"/>
        </w:rPr>
        <w:t xml:space="preserve">.11 Making matters worse, North Korea’s increasingly threatening posture across the DMZ can be added to the list of Indo-Pacific flashpoints, including the South China Sea and across the Taiwan Strait. This is an era where </w:t>
      </w:r>
      <w:r w:rsidRPr="00603334">
        <w:rPr>
          <w:rStyle w:val="StyleUnderline"/>
        </w:rPr>
        <w:t>increases to the defense budget may not be enough</w:t>
      </w:r>
      <w:r w:rsidRPr="00603334">
        <w:rPr>
          <w:sz w:val="14"/>
        </w:rPr>
        <w:t xml:space="preserve"> to counter all threats simultaneously.</w:t>
      </w:r>
    </w:p>
    <w:p w14:paraId="2F3C8A3F" w14:textId="77777777" w:rsidR="00603334" w:rsidRDefault="00603334" w:rsidP="00603334">
      <w:pPr>
        <w:rPr>
          <w:sz w:val="14"/>
        </w:rPr>
      </w:pPr>
    </w:p>
    <w:p w14:paraId="40904D8E" w14:textId="77777777" w:rsidR="00603334" w:rsidRPr="00603334" w:rsidRDefault="00603334" w:rsidP="00603334"/>
    <w:p w14:paraId="7AFC230A" w14:textId="77777777" w:rsidR="00603334" w:rsidRPr="00603334" w:rsidRDefault="00603334" w:rsidP="00603334"/>
    <w:p w14:paraId="35D92A66" w14:textId="77777777" w:rsidR="00603334" w:rsidRPr="00603334" w:rsidRDefault="00603334" w:rsidP="00603334"/>
    <w:p w14:paraId="0BB5A1E7" w14:textId="0DA51FFC" w:rsidR="00D168A7" w:rsidRDefault="00D168A7" w:rsidP="00D168A7">
      <w:pPr>
        <w:pStyle w:val="Heading2"/>
      </w:pPr>
      <w:r>
        <w:lastRenderedPageBreak/>
        <w:t>Link</w:t>
      </w:r>
    </w:p>
    <w:p w14:paraId="12C8B096" w14:textId="67ACA4C0" w:rsidR="00D168A7" w:rsidRPr="00D168A7" w:rsidRDefault="00D168A7" w:rsidP="00D168A7">
      <w:pPr>
        <w:pStyle w:val="Heading3"/>
      </w:pPr>
      <w:r>
        <w:lastRenderedPageBreak/>
        <w:t>Turn- Arctic Key 2 Indo-Pacific</w:t>
      </w:r>
    </w:p>
    <w:p w14:paraId="38CAE208" w14:textId="5A4E30EF" w:rsidR="0033565C" w:rsidRPr="008A274F" w:rsidRDefault="0033565C" w:rsidP="008A274F"/>
    <w:p w14:paraId="0DCCB882" w14:textId="429D7728" w:rsidR="000B1AF0" w:rsidRPr="00B378B2" w:rsidRDefault="00B378B2" w:rsidP="00B378B2">
      <w:pPr>
        <w:pStyle w:val="Heading4"/>
      </w:pPr>
      <w:r>
        <w:t>Arctic control key to Indo-Pacific- air power, missile defense, and logistics</w:t>
      </w:r>
    </w:p>
    <w:p w14:paraId="2518085E" w14:textId="4B0BD006" w:rsidR="000B1AF0" w:rsidRDefault="000B1AF0" w:rsidP="008A274F">
      <w:pPr>
        <w:rPr>
          <w:sz w:val="16"/>
        </w:rPr>
      </w:pPr>
      <w:r>
        <w:rPr>
          <w:sz w:val="16"/>
        </w:rPr>
        <w:t xml:space="preserve">Senator Dan </w:t>
      </w:r>
      <w:r w:rsidRPr="000B1AF0">
        <w:rPr>
          <w:rStyle w:val="Style13ptBold"/>
        </w:rPr>
        <w:t>Sullivan in 2024</w:t>
      </w:r>
    </w:p>
    <w:p w14:paraId="61CA6CEA" w14:textId="03864913" w:rsidR="000B1AF0" w:rsidRDefault="000B1AF0" w:rsidP="008A274F">
      <w:pPr>
        <w:rPr>
          <w:sz w:val="16"/>
        </w:rPr>
      </w:pPr>
      <w:r>
        <w:rPr>
          <w:sz w:val="16"/>
        </w:rPr>
        <w:t>United States Senator, Alaska; former United States Assistant Secretary of State for Economic Energy and Business Affairs. And a former commissioner of natural resources in his home state of Alaska; Alaska’s Strategic Importance for the Indo-Pacific; Hudson Institute; event transcript; https://www.hudson.org/events/alaskas-strategic-importance-indo-pacific-kenneth-weinstein#:~:text=The%20United%20States%20faces%20a,relationships%20in%20significant%2C%20material%20ways.</w:t>
      </w:r>
    </w:p>
    <w:p w14:paraId="6A37D3BF" w14:textId="0BBA95C2" w:rsidR="000B1AF0" w:rsidRDefault="000B1AF0" w:rsidP="000B1AF0">
      <w:pPr>
        <w:rPr>
          <w:rStyle w:val="StyleUnderline"/>
        </w:rPr>
      </w:pPr>
      <w:r w:rsidRPr="000B1AF0">
        <w:rPr>
          <w:sz w:val="16"/>
        </w:rPr>
        <w:t xml:space="preserve">But </w:t>
      </w:r>
      <w:r w:rsidRPr="000B1AF0">
        <w:rPr>
          <w:rStyle w:val="StyleUnderline"/>
        </w:rPr>
        <w:t>we need to do a lot more because this is going to continue in Alaska</w:t>
      </w:r>
      <w:r w:rsidRPr="000B1AF0">
        <w:rPr>
          <w:sz w:val="16"/>
        </w:rPr>
        <w:t xml:space="preserve"> in America, by the way, and we need to be ready. And of course, historically we know that our adversaries are then adversaries. Imperial Japan invaded and occupied the Aleutian Islands during World War II. So sometimes what the policymakers in DC don’t understand or don’t follow the rest of the world is following. So again, the title here, and Ken thank you very much, is talking about </w:t>
      </w:r>
      <w:r w:rsidRPr="000B1AF0">
        <w:rPr>
          <w:rStyle w:val="StyleUnderline"/>
        </w:rPr>
        <w:t>Alaska’s strategic importance to Indo-</w:t>
      </w:r>
      <w:proofErr w:type="spellStart"/>
      <w:r w:rsidRPr="000B1AF0">
        <w:rPr>
          <w:rStyle w:val="StyleUnderline"/>
        </w:rPr>
        <w:t>Pacom</w:t>
      </w:r>
      <w:proofErr w:type="spellEnd"/>
      <w:r w:rsidRPr="000B1AF0">
        <w:rPr>
          <w:sz w:val="16"/>
        </w:rPr>
        <w:t xml:space="preserve"> and really the world. I want to provide </w:t>
      </w:r>
      <w:r w:rsidRPr="000B1AF0">
        <w:rPr>
          <w:rStyle w:val="StyleUnderline"/>
        </w:rPr>
        <w:t>three areas where we</w:t>
      </w:r>
      <w:r w:rsidRPr="000B1AF0">
        <w:rPr>
          <w:sz w:val="16"/>
        </w:rPr>
        <w:t xml:space="preserve"> do </w:t>
      </w:r>
      <w:r w:rsidRPr="000B1AF0">
        <w:rPr>
          <w:rStyle w:val="StyleUnderline"/>
        </w:rPr>
        <w:t>have</w:t>
      </w:r>
      <w:r w:rsidRPr="000B1AF0">
        <w:rPr>
          <w:sz w:val="16"/>
        </w:rPr>
        <w:t xml:space="preserve"> very, very much </w:t>
      </w:r>
      <w:r w:rsidRPr="000B1AF0">
        <w:rPr>
          <w:rStyle w:val="StyleUnderline"/>
        </w:rPr>
        <w:t>strategic importance for the U</w:t>
      </w:r>
      <w:r w:rsidRPr="000B1AF0">
        <w:rPr>
          <w:sz w:val="16"/>
        </w:rPr>
        <w:t xml:space="preserve">nited </w:t>
      </w:r>
      <w:r w:rsidRPr="000B1AF0">
        <w:rPr>
          <w:rStyle w:val="StyleUnderline"/>
        </w:rPr>
        <w:t>S</w:t>
      </w:r>
      <w:r w:rsidRPr="000B1AF0">
        <w:rPr>
          <w:sz w:val="16"/>
        </w:rPr>
        <w:t xml:space="preserve">tates. Touch on each of these and again, welcome the Q&amp;A. </w:t>
      </w:r>
      <w:r w:rsidRPr="000B1AF0">
        <w:rPr>
          <w:rStyle w:val="StyleUnderline"/>
        </w:rPr>
        <w:t>The first is our huge military importance because of our strategic location</w:t>
      </w:r>
      <w:r w:rsidRPr="000B1AF0">
        <w:rPr>
          <w:sz w:val="16"/>
        </w:rPr>
        <w:t xml:space="preserve">. If you want to go to the next slide. I like to say that </w:t>
      </w:r>
      <w:r w:rsidRPr="000B1AF0">
        <w:rPr>
          <w:rStyle w:val="StyleUnderline"/>
        </w:rPr>
        <w:t>Alaska constitutes three pillars of America’s military might</w:t>
      </w:r>
      <w:r w:rsidRPr="000B1AF0">
        <w:rPr>
          <w:sz w:val="16"/>
        </w:rPr>
        <w:t xml:space="preserve">. </w:t>
      </w:r>
      <w:r w:rsidRPr="000B1AF0">
        <w:rPr>
          <w:rStyle w:val="StyleUnderline"/>
        </w:rPr>
        <w:t>We are the cornerstone of missile defense</w:t>
      </w:r>
      <w:r w:rsidRPr="000B1AF0">
        <w:rPr>
          <w:sz w:val="16"/>
        </w:rPr>
        <w:t xml:space="preserve"> for the entire nation. By the way, I’ve talked to President Trump about this. His whole concept that we are working on with him right now of an iron dome for America, well, a lot of that’s going to be based in Alaska, simply because of where we are strategically. In terms of missile defense, </w:t>
      </w:r>
      <w:r w:rsidRPr="000B1AF0">
        <w:rPr>
          <w:rStyle w:val="StyleUnderline"/>
        </w:rPr>
        <w:t>all the ground-based missile interceptors protecting our country are in Alaska with the exception of four</w:t>
      </w:r>
      <w:r w:rsidRPr="000B1AF0">
        <w:rPr>
          <w:sz w:val="16"/>
        </w:rPr>
        <w:t xml:space="preserve"> that are at Vandenberg Air Force Base. </w:t>
      </w:r>
      <w:r w:rsidRPr="000B1AF0">
        <w:rPr>
          <w:rStyle w:val="StyleUnderline"/>
        </w:rPr>
        <w:t>All the major radar systems</w:t>
      </w:r>
      <w:r w:rsidRPr="000B1AF0">
        <w:rPr>
          <w:sz w:val="16"/>
        </w:rPr>
        <w:t xml:space="preserve"> that protect the entire United States, whether it’s New York City, Miami, Chicago, they</w:t>
      </w:r>
      <w:r w:rsidRPr="000B1AF0">
        <w:rPr>
          <w:rStyle w:val="StyleUnderline"/>
        </w:rPr>
        <w:t>’re</w:t>
      </w:r>
      <w:r w:rsidRPr="000B1AF0">
        <w:rPr>
          <w:sz w:val="16"/>
        </w:rPr>
        <w:t xml:space="preserve"> </w:t>
      </w:r>
      <w:r w:rsidRPr="000B1AF0">
        <w:rPr>
          <w:rStyle w:val="StyleUnderline"/>
        </w:rPr>
        <w:t>all based in Alaska</w:t>
      </w:r>
      <w:r w:rsidRPr="000B1AF0">
        <w:rPr>
          <w:sz w:val="16"/>
        </w:rPr>
        <w:t xml:space="preserve">. So that is a key component of who we are, what we provide in terms of military importance to our country. </w:t>
      </w:r>
      <w:r w:rsidRPr="000B1AF0">
        <w:rPr>
          <w:rStyle w:val="StyleUnderline"/>
        </w:rPr>
        <w:t>The second area</w:t>
      </w:r>
      <w:r w:rsidRPr="000B1AF0">
        <w:rPr>
          <w:sz w:val="16"/>
        </w:rPr>
        <w:t xml:space="preserve"> </w:t>
      </w:r>
      <w:r w:rsidRPr="000B1AF0">
        <w:rPr>
          <w:rStyle w:val="StyleUnderline"/>
        </w:rPr>
        <w:t>is</w:t>
      </w:r>
      <w:r w:rsidRPr="000B1AF0">
        <w:rPr>
          <w:sz w:val="16"/>
        </w:rPr>
        <w:t xml:space="preserve"> we are </w:t>
      </w:r>
      <w:r w:rsidRPr="000B1AF0">
        <w:rPr>
          <w:rStyle w:val="Emphasis"/>
        </w:rPr>
        <w:t>the hub of air combat power for the Indo-Pacific region</w:t>
      </w:r>
      <w:r w:rsidRPr="000B1AF0">
        <w:rPr>
          <w:sz w:val="16"/>
        </w:rPr>
        <w:t xml:space="preserve"> and the Arctic. One example is </w:t>
      </w:r>
      <w:r w:rsidRPr="000B1AF0">
        <w:rPr>
          <w:rStyle w:val="StyleUnderline"/>
        </w:rPr>
        <w:t>we have over a hundred fifth-generation fighters now headquartered in Alaska</w:t>
      </w:r>
      <w:r w:rsidRPr="000B1AF0">
        <w:rPr>
          <w:sz w:val="16"/>
        </w:rPr>
        <w:t xml:space="preserve">. That’s F-35s and F-22s, supersonic stealth fighters. There’s no place in the world that has that fifth-generation combat power. Those are owned by Admiral </w:t>
      </w:r>
      <w:proofErr w:type="spellStart"/>
      <w:r w:rsidRPr="000B1AF0">
        <w:rPr>
          <w:sz w:val="16"/>
        </w:rPr>
        <w:t>Paparo</w:t>
      </w:r>
      <w:proofErr w:type="spellEnd"/>
      <w:r w:rsidRPr="000B1AF0">
        <w:rPr>
          <w:sz w:val="16"/>
        </w:rPr>
        <w:t xml:space="preserve"> you see there in terms of who has operational control of those. And </w:t>
      </w:r>
      <w:r w:rsidRPr="000B1AF0">
        <w:rPr>
          <w:rStyle w:val="StyleUnderline"/>
        </w:rPr>
        <w:t>that is a huge asset</w:t>
      </w:r>
      <w:r w:rsidRPr="000B1AF0">
        <w:rPr>
          <w:sz w:val="16"/>
        </w:rPr>
        <w:t xml:space="preserve"> for the United States </w:t>
      </w:r>
      <w:r w:rsidRPr="000B1AF0">
        <w:rPr>
          <w:rStyle w:val="StyleUnderline"/>
        </w:rPr>
        <w:t>in the Indo-Pacific region.</w:t>
      </w:r>
      <w:r w:rsidRPr="000B1AF0">
        <w:rPr>
          <w:sz w:val="16"/>
        </w:rPr>
        <w:t xml:space="preserve"> And finally, </w:t>
      </w:r>
      <w:r w:rsidRPr="000B1AF0">
        <w:rPr>
          <w:rStyle w:val="StyleUnderline"/>
        </w:rPr>
        <w:t>we are a strategic platform because we’re so close to everything</w:t>
      </w:r>
      <w:r w:rsidRPr="000B1AF0">
        <w:rPr>
          <w:sz w:val="16"/>
        </w:rPr>
        <w:t xml:space="preserve"> for expeditionary forces </w:t>
      </w:r>
      <w:r w:rsidRPr="000B1AF0">
        <w:rPr>
          <w:rStyle w:val="StyleUnderline"/>
        </w:rPr>
        <w:t>that can launch from Alaska with our airlift assets to anywhere in the world in the Northern Hemisphere within six to seven hours</w:t>
      </w:r>
      <w:r w:rsidRPr="000B1AF0">
        <w:rPr>
          <w:sz w:val="16"/>
        </w:rPr>
        <w:t xml:space="preserve">. The Army a couple years ago understood this and they stood up the 11th Airborne Division. </w:t>
      </w:r>
      <w:proofErr w:type="gramStart"/>
      <w:r w:rsidRPr="000B1AF0">
        <w:rPr>
          <w:sz w:val="16"/>
        </w:rPr>
        <w:t>So</w:t>
      </w:r>
      <w:proofErr w:type="gramEnd"/>
      <w:r w:rsidRPr="000B1AF0">
        <w:rPr>
          <w:sz w:val="16"/>
        </w:rPr>
        <w:t xml:space="preserve"> the Army now has two airborne divisions. Again, it does make a lot of press. They got the 82nd down in lower 48, they got the 11th Airborne Division based in Alaska. </w:t>
      </w:r>
      <w:r w:rsidRPr="000B1AF0">
        <w:rPr>
          <w:rStyle w:val="StyleUnderline"/>
        </w:rPr>
        <w:t xml:space="preserve">That is </w:t>
      </w:r>
      <w:proofErr w:type="spellStart"/>
      <w:proofErr w:type="gramStart"/>
      <w:r w:rsidRPr="000B1AF0">
        <w:rPr>
          <w:rStyle w:val="StyleUnderline"/>
        </w:rPr>
        <w:t>a</w:t>
      </w:r>
      <w:proofErr w:type="spellEnd"/>
      <w:proofErr w:type="gramEnd"/>
      <w:r w:rsidRPr="000B1AF0">
        <w:rPr>
          <w:rStyle w:val="StyleUnderline"/>
        </w:rPr>
        <w:t xml:space="preserve"> airborne unit ready to go at a moment’s notice, and it can get anywhere, anywhere very quickly. It’s a great Arctic train unit.</w:t>
      </w:r>
    </w:p>
    <w:p w14:paraId="100FD858" w14:textId="4AEB6988" w:rsidR="00350810" w:rsidRPr="00350810" w:rsidRDefault="00350810" w:rsidP="00350810"/>
    <w:p w14:paraId="443C5DC6" w14:textId="599EF4FF" w:rsidR="00350810" w:rsidRDefault="00350810" w:rsidP="00350810"/>
    <w:p w14:paraId="4229BBF8" w14:textId="77777777" w:rsidR="00E717EA" w:rsidRPr="00350810" w:rsidRDefault="00E717EA" w:rsidP="00350810"/>
    <w:p w14:paraId="4F37FAF2" w14:textId="0EAB3863" w:rsidR="00350810" w:rsidRPr="00350810" w:rsidRDefault="00E717EA" w:rsidP="00E717EA">
      <w:pPr>
        <w:pStyle w:val="Heading3"/>
      </w:pPr>
      <w:r>
        <w:lastRenderedPageBreak/>
        <w:t>Turn- Arctic Stops China Revisionism</w:t>
      </w:r>
    </w:p>
    <w:p w14:paraId="54FC77F4" w14:textId="77777777" w:rsidR="00350810" w:rsidRPr="00350810" w:rsidRDefault="00350810" w:rsidP="00350810"/>
    <w:p w14:paraId="25A86C59" w14:textId="77777777" w:rsidR="00E717EA" w:rsidRPr="00E717EA" w:rsidRDefault="00E717EA" w:rsidP="00E717EA">
      <w:pPr>
        <w:pStyle w:val="Heading4"/>
      </w:pPr>
      <w:r>
        <w:t>Arctic presence bolsters deterrence of China in the Indo-Pacific- keeps them from a global revisionist project and cuts off access to key resources</w:t>
      </w:r>
    </w:p>
    <w:p w14:paraId="4951588A" w14:textId="77777777" w:rsidR="00E717EA" w:rsidRDefault="00E717EA" w:rsidP="00E717EA">
      <w:pPr>
        <w:rPr>
          <w:rFonts w:asciiTheme="minorHAnsi" w:hAnsiTheme="minorHAnsi" w:cstheme="minorBidi"/>
        </w:rPr>
      </w:pPr>
      <w:r>
        <w:rPr>
          <w:rFonts w:asciiTheme="minorHAnsi" w:hAnsiTheme="minorHAnsi" w:cstheme="minorBidi"/>
        </w:rPr>
        <w:t xml:space="preserve">Sydney </w:t>
      </w:r>
      <w:proofErr w:type="spellStart"/>
      <w:r w:rsidRPr="00E50671">
        <w:rPr>
          <w:rStyle w:val="Style13ptBold"/>
        </w:rPr>
        <w:t>Murkins</w:t>
      </w:r>
      <w:proofErr w:type="spellEnd"/>
      <w:r w:rsidRPr="00E50671">
        <w:rPr>
          <w:rStyle w:val="Style13ptBold"/>
        </w:rPr>
        <w:t xml:space="preserve"> in 2024</w:t>
      </w:r>
    </w:p>
    <w:p w14:paraId="50BE878A" w14:textId="77777777" w:rsidR="00E717EA" w:rsidRDefault="00E717EA" w:rsidP="00E717EA">
      <w:pPr>
        <w:rPr>
          <w:rFonts w:asciiTheme="minorHAnsi" w:hAnsiTheme="minorHAnsi" w:cstheme="minorBidi"/>
        </w:rPr>
      </w:pPr>
      <w:r>
        <w:rPr>
          <w:rFonts w:asciiTheme="minorHAnsi" w:hAnsiTheme="minorHAnsi" w:cstheme="minorBidi"/>
        </w:rPr>
        <w:t xml:space="preserve">United States Marine and Foreign Area Officer who is currently based out of the U.S. Embassy, Oslo. She is a Norwegian speaker and holds a Master of Arts in Security Studies (Europe and Eurasia) from Naval Postgraduate School; The Future Battlefield is Melting: An Argument for Why the U.S. Must Adopt a More Proactive Arctic Strategy; The Arctic Institute; </w:t>
      </w:r>
      <w:hyperlink r:id="rId25" w:history="1">
        <w:r w:rsidRPr="0023105F">
          <w:rPr>
            <w:rStyle w:val="Hyperlink"/>
            <w:rFonts w:asciiTheme="minorHAnsi" w:hAnsiTheme="minorHAnsi" w:cstheme="minorBidi"/>
          </w:rPr>
          <w:t>https://www.thearcticinstitute.org/future-battlefield-melting-argument-us-must-adopt-more-proactive-arctic-strategy/</w:t>
        </w:r>
      </w:hyperlink>
    </w:p>
    <w:p w14:paraId="38629811" w14:textId="77777777" w:rsidR="00E717EA" w:rsidRDefault="00E717EA" w:rsidP="00E717EA">
      <w:pPr>
        <w:rPr>
          <w:rFonts w:asciiTheme="minorHAnsi" w:hAnsiTheme="minorHAnsi" w:cstheme="minorBidi"/>
          <w:sz w:val="16"/>
        </w:rPr>
      </w:pPr>
      <w:r w:rsidRPr="00E717EA">
        <w:rPr>
          <w:rStyle w:val="StyleUnderline"/>
        </w:rPr>
        <w:t>The U</w:t>
      </w:r>
      <w:r w:rsidRPr="00E717EA">
        <w:rPr>
          <w:rFonts w:asciiTheme="minorHAnsi" w:hAnsiTheme="minorHAnsi" w:cstheme="minorBidi"/>
          <w:sz w:val="16"/>
        </w:rPr>
        <w:t xml:space="preserve">nited </w:t>
      </w:r>
      <w:r w:rsidRPr="00E717EA">
        <w:rPr>
          <w:rStyle w:val="StyleUnderline"/>
        </w:rPr>
        <w:t>St</w:t>
      </w:r>
      <w:r w:rsidRPr="00E717EA">
        <w:rPr>
          <w:rFonts w:asciiTheme="minorHAnsi" w:hAnsiTheme="minorHAnsi" w:cstheme="minorBidi"/>
          <w:sz w:val="16"/>
        </w:rPr>
        <w:t xml:space="preserve">ates publication of the 2024 Arctic Strategy provides a transparent approach aimed at reducing the possibility of escalation in the Arctic. Moreover, the current </w:t>
      </w:r>
      <w:r w:rsidRPr="00E717EA">
        <w:rPr>
          <w:rStyle w:val="StyleUnderline"/>
        </w:rPr>
        <w:t>strategy recognizes</w:t>
      </w:r>
      <w:r w:rsidRPr="00E717EA">
        <w:rPr>
          <w:rFonts w:asciiTheme="minorHAnsi" w:hAnsiTheme="minorHAnsi" w:cstheme="minorBidi"/>
          <w:sz w:val="16"/>
        </w:rPr>
        <w:t xml:space="preserve"> Russia’s and </w:t>
      </w:r>
      <w:r w:rsidRPr="00E717EA">
        <w:rPr>
          <w:rStyle w:val="StyleUnderline"/>
        </w:rPr>
        <w:t>China’s Arctic ambitions</w:t>
      </w:r>
      <w:r w:rsidRPr="00E717EA">
        <w:rPr>
          <w:rFonts w:asciiTheme="minorHAnsi" w:hAnsiTheme="minorHAnsi" w:cstheme="minorBidi"/>
          <w:sz w:val="16"/>
        </w:rPr>
        <w:t xml:space="preserve"> and that the growing collaboration between Russia and the PRC have “the potential to alter the Arctic’s stability and threat picture.”36) The strategy presents a tangible and realistic way forward for the U.S. to enhance the Joint Force’s Arctic capabilities, engage with Allies and partners, and demonstrate an ability to work together across defense forces. Although </w:t>
      </w:r>
      <w:r w:rsidRPr="00E717EA">
        <w:rPr>
          <w:rStyle w:val="StyleUnderline"/>
        </w:rPr>
        <w:t xml:space="preserve">the strategy </w:t>
      </w:r>
      <w:r w:rsidRPr="00E717EA">
        <w:rPr>
          <w:rFonts w:asciiTheme="minorHAnsi" w:hAnsiTheme="minorHAnsi" w:cstheme="minorBidi"/>
          <w:sz w:val="16"/>
        </w:rPr>
        <w:t xml:space="preserve">indicates increased U.S. involvement in the Arctic, it </w:t>
      </w:r>
      <w:r w:rsidRPr="00E717EA">
        <w:rPr>
          <w:rStyle w:val="StyleUnderline"/>
        </w:rPr>
        <w:t>remains reactive</w:t>
      </w:r>
      <w:r w:rsidRPr="00E717EA">
        <w:rPr>
          <w:rFonts w:asciiTheme="minorHAnsi" w:hAnsiTheme="minorHAnsi" w:cstheme="minorBidi"/>
          <w:sz w:val="16"/>
        </w:rPr>
        <w:t xml:space="preserve">. The 2024 Arctic Strategy already outlines a tangible way for the United States to commit energy and resources to the region. Although a deliberate shift in messaging will not change the U.S. footprint in the Arctic, it will change the U.S. mindset towards the region. </w:t>
      </w:r>
      <w:r w:rsidRPr="00E717EA">
        <w:rPr>
          <w:rStyle w:val="StyleUnderline"/>
        </w:rPr>
        <w:t>By making the Arctic a priority, the U.S. demonstrates its commitment to supporting its Allies in the event that Russia or China attacks</w:t>
      </w:r>
      <w:r w:rsidRPr="00E717EA">
        <w:rPr>
          <w:rFonts w:asciiTheme="minorHAnsi" w:hAnsiTheme="minorHAnsi" w:cstheme="minorBidi"/>
          <w:sz w:val="16"/>
        </w:rPr>
        <w:t xml:space="preserve">. Furthermore, </w:t>
      </w:r>
      <w:r w:rsidRPr="00E717EA">
        <w:rPr>
          <w:rStyle w:val="StyleUnderline"/>
        </w:rPr>
        <w:t>by shifting to a proactive Arctic Strategy</w:t>
      </w:r>
      <w:r w:rsidRPr="00E717EA">
        <w:rPr>
          <w:rFonts w:asciiTheme="minorHAnsi" w:hAnsiTheme="minorHAnsi" w:cstheme="minorBidi"/>
          <w:sz w:val="16"/>
        </w:rPr>
        <w:t xml:space="preserve">, </w:t>
      </w:r>
      <w:r w:rsidRPr="00E717EA">
        <w:rPr>
          <w:rStyle w:val="StyleUnderline"/>
        </w:rPr>
        <w:t>the U</w:t>
      </w:r>
      <w:r w:rsidRPr="00E717EA">
        <w:rPr>
          <w:rFonts w:asciiTheme="minorHAnsi" w:hAnsiTheme="minorHAnsi" w:cstheme="minorBidi"/>
          <w:sz w:val="16"/>
        </w:rPr>
        <w:t xml:space="preserve">nited </w:t>
      </w:r>
      <w:r w:rsidRPr="00E717EA">
        <w:rPr>
          <w:rStyle w:val="StyleUnderline"/>
        </w:rPr>
        <w:t>S</w:t>
      </w:r>
      <w:r w:rsidRPr="00E717EA">
        <w:rPr>
          <w:rFonts w:asciiTheme="minorHAnsi" w:hAnsiTheme="minorHAnsi" w:cstheme="minorBidi"/>
          <w:sz w:val="16"/>
        </w:rPr>
        <w:t xml:space="preserve">tates </w:t>
      </w:r>
      <w:r w:rsidRPr="00E717EA">
        <w:rPr>
          <w:rStyle w:val="Emphasis"/>
        </w:rPr>
        <w:t>is not abandoning its focus on the Indo-Pacific</w:t>
      </w:r>
      <w:r w:rsidRPr="00E717EA">
        <w:rPr>
          <w:rFonts w:asciiTheme="minorHAnsi" w:hAnsiTheme="minorHAnsi" w:cstheme="minorBidi"/>
          <w:sz w:val="16"/>
        </w:rPr>
        <w:t xml:space="preserve">, </w:t>
      </w:r>
      <w:r w:rsidRPr="00E717EA">
        <w:rPr>
          <w:rStyle w:val="Emphasis"/>
        </w:rPr>
        <w:t>because the PRC envisions itself as a polar power and intends to reshape the international system in its favor</w:t>
      </w:r>
      <w:r w:rsidRPr="00E717EA">
        <w:rPr>
          <w:rFonts w:asciiTheme="minorHAnsi" w:hAnsiTheme="minorHAnsi" w:cstheme="minorBidi"/>
          <w:sz w:val="16"/>
        </w:rPr>
        <w:t xml:space="preserve">. </w:t>
      </w:r>
      <w:r w:rsidRPr="00E717EA">
        <w:rPr>
          <w:rStyle w:val="StyleUnderline"/>
        </w:rPr>
        <w:t>Future conflict with the PRC will not be geographically constrained to the Indo-Pacific.</w:t>
      </w:r>
      <w:r w:rsidRPr="00E717EA">
        <w:rPr>
          <w:rFonts w:asciiTheme="minorHAnsi" w:hAnsiTheme="minorHAnsi" w:cstheme="minorBidi"/>
          <w:sz w:val="16"/>
        </w:rPr>
        <w:t xml:space="preserve"> </w:t>
      </w:r>
      <w:r w:rsidRPr="00E717EA">
        <w:rPr>
          <w:rStyle w:val="StyleUnderline"/>
        </w:rPr>
        <w:t>By shifting to a proactive Arctic Strategy now, the U</w:t>
      </w:r>
      <w:r w:rsidRPr="00E717EA">
        <w:rPr>
          <w:rFonts w:asciiTheme="minorHAnsi" w:hAnsiTheme="minorHAnsi" w:cstheme="minorBidi"/>
          <w:sz w:val="16"/>
        </w:rPr>
        <w:t xml:space="preserve">nited </w:t>
      </w:r>
      <w:r w:rsidRPr="00E717EA">
        <w:rPr>
          <w:rStyle w:val="StyleUnderline"/>
        </w:rPr>
        <w:t>S</w:t>
      </w:r>
      <w:r w:rsidRPr="00E717EA">
        <w:rPr>
          <w:rFonts w:asciiTheme="minorHAnsi" w:hAnsiTheme="minorHAnsi" w:cstheme="minorBidi"/>
          <w:sz w:val="16"/>
        </w:rPr>
        <w:t xml:space="preserve">tates </w:t>
      </w:r>
      <w:r w:rsidRPr="00E717EA">
        <w:rPr>
          <w:rStyle w:val="Emphasis"/>
        </w:rPr>
        <w:t>can deter China from expanding its control over the Arctic and its critical resources.</w:t>
      </w:r>
      <w:r w:rsidRPr="00E717EA">
        <w:rPr>
          <w:rFonts w:asciiTheme="minorHAnsi" w:hAnsiTheme="minorHAnsi" w:cstheme="minorBidi"/>
          <w:sz w:val="16"/>
        </w:rPr>
        <w:t xml:space="preserve"> </w:t>
      </w:r>
      <w:r w:rsidRPr="00E717EA">
        <w:rPr>
          <w:rStyle w:val="StyleUnderline"/>
        </w:rPr>
        <w:t>The future battlefield is melting and only by taking actions today can the U</w:t>
      </w:r>
      <w:r w:rsidRPr="00E717EA">
        <w:rPr>
          <w:rFonts w:asciiTheme="minorHAnsi" w:hAnsiTheme="minorHAnsi" w:cstheme="minorBidi"/>
          <w:sz w:val="16"/>
        </w:rPr>
        <w:t xml:space="preserve">nited </w:t>
      </w:r>
      <w:r w:rsidRPr="00E717EA">
        <w:rPr>
          <w:rStyle w:val="StyleUnderline"/>
        </w:rPr>
        <w:t>S</w:t>
      </w:r>
      <w:r w:rsidRPr="00E717EA">
        <w:rPr>
          <w:rFonts w:asciiTheme="minorHAnsi" w:hAnsiTheme="minorHAnsi" w:cstheme="minorBidi"/>
          <w:sz w:val="16"/>
        </w:rPr>
        <w:t xml:space="preserve">tates and its NATO allies </w:t>
      </w:r>
      <w:r w:rsidRPr="00E717EA">
        <w:rPr>
          <w:rStyle w:val="StyleUnderline"/>
        </w:rPr>
        <w:t>win tomorrow’s war in the Arctic</w:t>
      </w:r>
      <w:r w:rsidRPr="00E717EA">
        <w:rPr>
          <w:rFonts w:asciiTheme="minorHAnsi" w:hAnsiTheme="minorHAnsi" w:cstheme="minorBidi"/>
          <w:sz w:val="16"/>
        </w:rPr>
        <w:t>.</w:t>
      </w:r>
    </w:p>
    <w:p w14:paraId="3970A356" w14:textId="77777777" w:rsidR="00E717EA" w:rsidRPr="00E717EA" w:rsidRDefault="00E717EA" w:rsidP="00E717EA"/>
    <w:p w14:paraId="3136E7F2" w14:textId="77777777" w:rsidR="00E717EA" w:rsidRPr="00E717EA" w:rsidRDefault="00E717EA" w:rsidP="00E717EA"/>
    <w:p w14:paraId="226CF041" w14:textId="77777777" w:rsidR="00E717EA" w:rsidRPr="00E717EA" w:rsidRDefault="00E717EA" w:rsidP="00E717EA"/>
    <w:p w14:paraId="0819E822" w14:textId="77777777" w:rsidR="00E717EA" w:rsidRPr="00E717EA" w:rsidRDefault="00E717EA" w:rsidP="00E717EA">
      <w:pPr>
        <w:pStyle w:val="Heading4"/>
      </w:pPr>
      <w:r>
        <w:t>Arctic control is key to preventing China’s global rise- it breaks their hold on rare mineral access and contains their ability to expand beyond the Indo-Pacific</w:t>
      </w:r>
    </w:p>
    <w:p w14:paraId="64EB1087" w14:textId="77777777" w:rsidR="00E717EA" w:rsidRDefault="00E717EA" w:rsidP="00E717EA">
      <w:pPr>
        <w:rPr>
          <w:rFonts w:asciiTheme="minorHAnsi" w:hAnsiTheme="minorHAnsi" w:cstheme="minorBidi"/>
        </w:rPr>
      </w:pPr>
      <w:r>
        <w:rPr>
          <w:rFonts w:asciiTheme="minorHAnsi" w:hAnsiTheme="minorHAnsi" w:cstheme="minorBidi"/>
        </w:rPr>
        <w:t xml:space="preserve">Sydney </w:t>
      </w:r>
      <w:proofErr w:type="spellStart"/>
      <w:r w:rsidRPr="00E50671">
        <w:rPr>
          <w:rStyle w:val="Style13ptBold"/>
        </w:rPr>
        <w:t>Murkins</w:t>
      </w:r>
      <w:proofErr w:type="spellEnd"/>
      <w:r w:rsidRPr="00E50671">
        <w:rPr>
          <w:rStyle w:val="Style13ptBold"/>
        </w:rPr>
        <w:t xml:space="preserve"> in 2024</w:t>
      </w:r>
    </w:p>
    <w:p w14:paraId="28E60361" w14:textId="77777777" w:rsidR="00E717EA" w:rsidRDefault="00E717EA" w:rsidP="00E717EA">
      <w:pPr>
        <w:rPr>
          <w:rFonts w:asciiTheme="minorHAnsi" w:hAnsiTheme="minorHAnsi" w:cstheme="minorBidi"/>
        </w:rPr>
      </w:pPr>
      <w:r>
        <w:rPr>
          <w:rFonts w:asciiTheme="minorHAnsi" w:hAnsiTheme="minorHAnsi" w:cstheme="minorBidi"/>
        </w:rPr>
        <w:t xml:space="preserve">United States Marine and Foreign Area Officer who is currently based out of the U.S. Embassy, Oslo. She is a Norwegian speaker and holds a Master of Arts in Security Studies (Europe and Eurasia) from Naval Postgraduate School; The Future Battlefield is Melting: An Argument for Why the U.S. Must Adopt a More Proactive Arctic Strategy; The Arctic Institute; </w:t>
      </w:r>
      <w:hyperlink r:id="rId26" w:history="1">
        <w:r w:rsidRPr="0023105F">
          <w:rPr>
            <w:rStyle w:val="Hyperlink"/>
            <w:rFonts w:asciiTheme="minorHAnsi" w:hAnsiTheme="minorHAnsi" w:cstheme="minorBidi"/>
          </w:rPr>
          <w:t>https://www.thearcticinstitute.org/future-battlefield-melting-argument-us-must-adopt-more-proactive-arctic-strategy/</w:t>
        </w:r>
      </w:hyperlink>
    </w:p>
    <w:p w14:paraId="1B1C6F24" w14:textId="3BDC2A04" w:rsidR="00E717EA" w:rsidRDefault="00E717EA" w:rsidP="00E717EA">
      <w:pPr>
        <w:rPr>
          <w:sz w:val="16"/>
        </w:rPr>
      </w:pPr>
      <w:r w:rsidRPr="00E717EA">
        <w:rPr>
          <w:rStyle w:val="StyleUnderline"/>
        </w:rPr>
        <w:t xml:space="preserve">The Arctic is </w:t>
      </w:r>
      <w:r w:rsidRPr="00E717EA">
        <w:rPr>
          <w:rStyle w:val="Emphasis"/>
        </w:rPr>
        <w:t>insufficiently prioritized</w:t>
      </w:r>
      <w:r w:rsidRPr="00E717EA">
        <w:rPr>
          <w:sz w:val="16"/>
        </w:rPr>
        <w:t xml:space="preserve"> </w:t>
      </w:r>
      <w:r w:rsidRPr="00E717EA">
        <w:rPr>
          <w:rStyle w:val="StyleUnderline"/>
        </w:rPr>
        <w:t>amidst the U</w:t>
      </w:r>
      <w:r w:rsidRPr="00E717EA">
        <w:rPr>
          <w:sz w:val="16"/>
        </w:rPr>
        <w:t xml:space="preserve">nited </w:t>
      </w:r>
      <w:r w:rsidRPr="00E717EA">
        <w:rPr>
          <w:rStyle w:val="StyleUnderline"/>
        </w:rPr>
        <w:t>S</w:t>
      </w:r>
      <w:r w:rsidRPr="00E717EA">
        <w:rPr>
          <w:sz w:val="16"/>
        </w:rPr>
        <w:t xml:space="preserve">tates’ </w:t>
      </w:r>
      <w:r w:rsidRPr="00E717EA">
        <w:rPr>
          <w:rStyle w:val="StyleUnderline"/>
        </w:rPr>
        <w:t>competing global interests</w:t>
      </w:r>
      <w:r w:rsidRPr="00E717EA">
        <w:rPr>
          <w:sz w:val="16"/>
        </w:rPr>
        <w:t xml:space="preserve">. The future battlefield is melting and demands US attention, as a partnership between Russia and the People’s Republic of China fuels strategic competition in the Arctic. Thus, the United States must adopt a proactive Arctic strategy, working with its NATO Allies to ensure that the Arctic remains stable and </w:t>
      </w:r>
      <w:r w:rsidRPr="00E717EA">
        <w:rPr>
          <w:sz w:val="16"/>
        </w:rPr>
        <w:lastRenderedPageBreak/>
        <w:t xml:space="preserve">free from conflict. The US’s 2022 National Defense Strategy (NDS) outlines that the United States “seeks a stable Arctic region characterized by adherence to internationally agreed upon rules and norms.”1) To achieve a secure Arctic, the 2024 Arctic Strategy, produced by the U.S. Department of Defense, follows a “monitor-and-respond” approach. However, this reactive strategy is inadequate.2) Russia’s 2022 invasion of Ukraine provides evidence that Moscow will not adhere to the current global order and will continue to challenge Western international norms wherever possible, including in the Arctic. NATO’s growing appeal among European states suggests that NATO may also be called upon to guarantee the future of Arctic stability. Instead of dividing Europe, isolating Ukraine, and expanding its influence, Moscow’s invasion of Ukraine has resulted in a closer alliance between the United States and its Arctic NATO allies. Moreover, NATO, with the accession of Finland and Sweden, has </w:t>
      </w:r>
      <w:proofErr w:type="gramStart"/>
      <w:r w:rsidRPr="00E717EA">
        <w:rPr>
          <w:sz w:val="16"/>
        </w:rPr>
        <w:t>expanded,,</w:t>
      </w:r>
      <w:proofErr w:type="gramEnd"/>
      <w:r w:rsidRPr="00E717EA">
        <w:rPr>
          <w:sz w:val="16"/>
        </w:rPr>
        <w:t xml:space="preserve"> and now seven out of the eight Arctic nations are NATO members. The alliance offers an opportunity for the United States to strengthen its position in the Arctic region while not having to go it alone. </w:t>
      </w:r>
      <w:r w:rsidRPr="00E717EA">
        <w:rPr>
          <w:rStyle w:val="StyleUnderline"/>
        </w:rPr>
        <w:t>The current US Arctic Strategy insufficiently counters</w:t>
      </w:r>
      <w:r w:rsidRPr="00E717EA">
        <w:rPr>
          <w:sz w:val="16"/>
        </w:rPr>
        <w:t xml:space="preserve"> Russian </w:t>
      </w:r>
      <w:r w:rsidRPr="00E717EA">
        <w:rPr>
          <w:rStyle w:val="StyleUnderline"/>
        </w:rPr>
        <w:t>and Chinese strategic</w:t>
      </w:r>
      <w:r w:rsidRPr="00E717EA">
        <w:rPr>
          <w:sz w:val="16"/>
        </w:rPr>
        <w:t xml:space="preserve"> Arctic </w:t>
      </w:r>
      <w:r w:rsidRPr="00E717EA">
        <w:rPr>
          <w:rStyle w:val="StyleUnderline"/>
        </w:rPr>
        <w:t>ambitions</w:t>
      </w:r>
      <w:r w:rsidRPr="00E717EA">
        <w:rPr>
          <w:sz w:val="16"/>
        </w:rPr>
        <w:t xml:space="preserve">, though the makings of a more effective Arctic Strategy already exist in the pages of the 2024 Arctic Strategy. </w:t>
      </w:r>
      <w:r w:rsidRPr="00E717EA">
        <w:rPr>
          <w:rStyle w:val="StyleUnderline"/>
        </w:rPr>
        <w:t>Washington must</w:t>
      </w:r>
      <w:r w:rsidRPr="00E717EA">
        <w:rPr>
          <w:sz w:val="16"/>
        </w:rPr>
        <w:t xml:space="preserve"> build on this foundation, </w:t>
      </w:r>
      <w:r w:rsidRPr="00E717EA">
        <w:rPr>
          <w:rStyle w:val="StyleUnderline"/>
        </w:rPr>
        <w:t>shift</w:t>
      </w:r>
      <w:r w:rsidRPr="00E717EA">
        <w:rPr>
          <w:sz w:val="16"/>
        </w:rPr>
        <w:t xml:space="preserve">ing </w:t>
      </w:r>
      <w:r w:rsidRPr="00E717EA">
        <w:rPr>
          <w:rStyle w:val="StyleUnderline"/>
        </w:rPr>
        <w:t>its mindset towards the Arctic</w:t>
      </w:r>
      <w:r w:rsidRPr="00E717EA">
        <w:rPr>
          <w:sz w:val="16"/>
        </w:rPr>
        <w:t xml:space="preserve">. A proactive Arctic Strategy is needed, in which the United States and its NATO partners are not afraid to define the rules and laws governing the north. </w:t>
      </w:r>
      <w:r w:rsidRPr="00E717EA">
        <w:rPr>
          <w:rStyle w:val="StyleUnderline"/>
        </w:rPr>
        <w:t>Critics</w:t>
      </w:r>
      <w:r w:rsidRPr="00E717EA">
        <w:rPr>
          <w:sz w:val="16"/>
        </w:rPr>
        <w:t xml:space="preserve"> of this approach </w:t>
      </w:r>
      <w:r w:rsidRPr="00E717EA">
        <w:rPr>
          <w:rStyle w:val="StyleUnderline"/>
        </w:rPr>
        <w:t>will claim</w:t>
      </w:r>
      <w:r w:rsidRPr="00E717EA">
        <w:rPr>
          <w:sz w:val="16"/>
        </w:rPr>
        <w:t xml:space="preserve"> </w:t>
      </w:r>
      <w:r w:rsidRPr="00E717EA">
        <w:rPr>
          <w:rStyle w:val="StyleUnderline"/>
        </w:rPr>
        <w:t>that</w:t>
      </w:r>
      <w:r w:rsidRPr="00E717EA">
        <w:rPr>
          <w:sz w:val="16"/>
        </w:rPr>
        <w:t xml:space="preserve"> taking </w:t>
      </w:r>
      <w:r w:rsidRPr="00E717EA">
        <w:rPr>
          <w:rStyle w:val="StyleUnderline"/>
        </w:rPr>
        <w:t xml:space="preserve">a more assertive position in the Arctic will </w:t>
      </w:r>
      <w:r w:rsidRPr="00E717EA">
        <w:rPr>
          <w:sz w:val="16"/>
        </w:rPr>
        <w:t xml:space="preserve">further antagonize Russia and </w:t>
      </w:r>
      <w:r w:rsidRPr="00E717EA">
        <w:rPr>
          <w:rStyle w:val="StyleUnderline"/>
        </w:rPr>
        <w:t>divert important resources from the Indo-Pacific</w:t>
      </w:r>
      <w:r w:rsidRPr="00E717EA">
        <w:rPr>
          <w:sz w:val="16"/>
        </w:rPr>
        <w:t xml:space="preserve"> region and China. </w:t>
      </w:r>
      <w:r w:rsidRPr="00E717EA">
        <w:rPr>
          <w:rStyle w:val="Emphasis"/>
        </w:rPr>
        <w:t>This is simply not the case</w:t>
      </w:r>
      <w:r w:rsidRPr="00E717EA">
        <w:rPr>
          <w:sz w:val="16"/>
        </w:rPr>
        <w:t xml:space="preserve">. Russia and </w:t>
      </w:r>
      <w:r w:rsidRPr="00E717EA">
        <w:rPr>
          <w:rStyle w:val="StyleUnderline"/>
        </w:rPr>
        <w:t>China have already taken steps to claim and militarize the Arctic</w:t>
      </w:r>
      <w:r w:rsidRPr="00E717EA">
        <w:rPr>
          <w:sz w:val="16"/>
        </w:rPr>
        <w:t xml:space="preserve">. </w:t>
      </w:r>
      <w:r w:rsidRPr="00E717EA">
        <w:rPr>
          <w:rStyle w:val="StyleUnderline"/>
        </w:rPr>
        <w:t>By acting now, the US</w:t>
      </w:r>
      <w:r w:rsidRPr="00E717EA">
        <w:rPr>
          <w:sz w:val="16"/>
        </w:rPr>
        <w:t xml:space="preserve"> and its NATO allies </w:t>
      </w:r>
      <w:r w:rsidRPr="00E717EA">
        <w:rPr>
          <w:rStyle w:val="StyleUnderline"/>
        </w:rPr>
        <w:t>will be better positioned to counter the threat posed by</w:t>
      </w:r>
      <w:r w:rsidRPr="00E717EA">
        <w:rPr>
          <w:sz w:val="16"/>
        </w:rPr>
        <w:t xml:space="preserve"> Russia and </w:t>
      </w:r>
      <w:r w:rsidRPr="00E717EA">
        <w:rPr>
          <w:rStyle w:val="Emphasis"/>
        </w:rPr>
        <w:t>China in the Arctic and beyond</w:t>
      </w:r>
      <w:r w:rsidRPr="00E717EA">
        <w:rPr>
          <w:sz w:val="16"/>
        </w:rPr>
        <w:t xml:space="preserve">. Why the Next War Will Be Won or Lost in the Arctic Climate change has accelerated strategic competition in the region among both Arctic and non-Arctic nations, such as China. </w:t>
      </w:r>
      <w:r w:rsidRPr="00E717EA">
        <w:rPr>
          <w:rStyle w:val="StyleUnderline"/>
        </w:rPr>
        <w:t>Melting sea ice</w:t>
      </w:r>
      <w:r w:rsidRPr="00E717EA">
        <w:rPr>
          <w:sz w:val="16"/>
        </w:rPr>
        <w:t xml:space="preserve"> from rising global temperatures </w:t>
      </w:r>
      <w:r w:rsidRPr="00E717EA">
        <w:rPr>
          <w:rStyle w:val="StyleUnderline"/>
        </w:rPr>
        <w:t>has created new military</w:t>
      </w:r>
      <w:r w:rsidRPr="00E717EA">
        <w:rPr>
          <w:sz w:val="16"/>
        </w:rPr>
        <w:t xml:space="preserve"> and economic </w:t>
      </w:r>
      <w:r w:rsidRPr="00E717EA">
        <w:rPr>
          <w:rStyle w:val="StyleUnderline"/>
        </w:rPr>
        <w:t>opportunities in the region.</w:t>
      </w:r>
      <w:r w:rsidRPr="00E717EA">
        <w:rPr>
          <w:sz w:val="16"/>
        </w:rPr>
        <w:t xml:space="preserve"> Since 1979, the Arctic has warmed four times faster than the rest of the world, according to an August 2022 scientific study published in Nature.3) As ice rapidly melts in the Arctic, </w:t>
      </w:r>
      <w:r w:rsidRPr="00E717EA">
        <w:rPr>
          <w:rStyle w:val="StyleUnderline"/>
        </w:rPr>
        <w:t>increased access to critical rare earth elements</w:t>
      </w:r>
      <w:r w:rsidRPr="00E717EA">
        <w:rPr>
          <w:sz w:val="16"/>
        </w:rPr>
        <w:t xml:space="preserve">, such as platinum, copper, lithium, cobalt, and nickel </w:t>
      </w:r>
      <w:r w:rsidRPr="00E717EA">
        <w:rPr>
          <w:rStyle w:val="StyleUnderline"/>
        </w:rPr>
        <w:t>emerge</w:t>
      </w:r>
      <w:r w:rsidRPr="00E717EA">
        <w:rPr>
          <w:sz w:val="16"/>
        </w:rPr>
        <w:t xml:space="preserve">. Moreover, </w:t>
      </w:r>
      <w:r w:rsidRPr="00E717EA">
        <w:rPr>
          <w:rStyle w:val="StyleUnderline"/>
        </w:rPr>
        <w:t>melting ice is opening more easily traversed Arctic waters, which has led to a surge of</w:t>
      </w:r>
      <w:r w:rsidRPr="00E717EA">
        <w:rPr>
          <w:sz w:val="16"/>
        </w:rPr>
        <w:t xml:space="preserve"> both </w:t>
      </w:r>
      <w:r w:rsidRPr="00E717EA">
        <w:rPr>
          <w:rStyle w:val="StyleUnderline"/>
        </w:rPr>
        <w:t>military</w:t>
      </w:r>
      <w:r w:rsidRPr="00E717EA">
        <w:rPr>
          <w:sz w:val="16"/>
        </w:rPr>
        <w:t xml:space="preserve"> and commercial ship </w:t>
      </w:r>
      <w:r w:rsidRPr="00E717EA">
        <w:rPr>
          <w:rStyle w:val="StyleUnderline"/>
        </w:rPr>
        <w:t>activity</w:t>
      </w:r>
      <w:r w:rsidRPr="00E717EA">
        <w:rPr>
          <w:sz w:val="16"/>
        </w:rPr>
        <w:t xml:space="preserve"> in the region. These two developments have increased the potential for conflict in the Arctic. </w:t>
      </w:r>
      <w:r w:rsidRPr="00E717EA">
        <w:rPr>
          <w:rStyle w:val="StyleUnderline"/>
        </w:rPr>
        <w:t>Any nation that can effectively mine</w:t>
      </w:r>
      <w:r w:rsidRPr="00E717EA">
        <w:rPr>
          <w:sz w:val="16"/>
        </w:rPr>
        <w:t xml:space="preserve">, process, and refine the </w:t>
      </w:r>
      <w:r w:rsidRPr="00E717EA">
        <w:rPr>
          <w:rStyle w:val="Emphasis"/>
        </w:rPr>
        <w:t>materials will have a strategic advantage</w:t>
      </w:r>
      <w:r w:rsidRPr="00E717EA">
        <w:rPr>
          <w:sz w:val="16"/>
        </w:rPr>
        <w:t xml:space="preserve">. </w:t>
      </w:r>
      <w:r w:rsidRPr="00E717EA">
        <w:rPr>
          <w:rStyle w:val="StyleUnderline"/>
        </w:rPr>
        <w:t>These minerals are required for developing tech</w:t>
      </w:r>
      <w:r w:rsidRPr="00E717EA">
        <w:rPr>
          <w:sz w:val="16"/>
        </w:rPr>
        <w:t xml:space="preserve">nologies </w:t>
      </w:r>
      <w:r w:rsidRPr="00E717EA">
        <w:rPr>
          <w:rStyle w:val="StyleUnderline"/>
        </w:rPr>
        <w:t>ranging from renewable energy</w:t>
      </w:r>
      <w:r w:rsidRPr="00E717EA">
        <w:rPr>
          <w:sz w:val="16"/>
        </w:rPr>
        <w:t xml:space="preserve"> systems </w:t>
      </w:r>
      <w:r w:rsidRPr="00E717EA">
        <w:rPr>
          <w:rStyle w:val="StyleUnderline"/>
        </w:rPr>
        <w:t>to electronics used for national defense</w:t>
      </w:r>
      <w:r w:rsidRPr="00E717EA">
        <w:rPr>
          <w:sz w:val="16"/>
        </w:rPr>
        <w:t xml:space="preserve">. According to the World Bank, </w:t>
      </w:r>
      <w:r w:rsidRPr="00E717EA">
        <w:rPr>
          <w:rStyle w:val="StyleUnderline"/>
        </w:rPr>
        <w:t>the demand to produce minerals</w:t>
      </w:r>
      <w:r w:rsidRPr="00E717EA">
        <w:rPr>
          <w:sz w:val="16"/>
        </w:rPr>
        <w:t xml:space="preserve">, many of which are </w:t>
      </w:r>
      <w:r w:rsidRPr="00E717EA">
        <w:rPr>
          <w:rStyle w:val="StyleUnderline"/>
        </w:rPr>
        <w:t>found in the Arctic, could increase by nearly 500 percent by 2050</w:t>
      </w:r>
      <w:r w:rsidRPr="00E717EA">
        <w:rPr>
          <w:sz w:val="16"/>
        </w:rPr>
        <w:t xml:space="preserve"> to meet the growing demand for clean energy technologies.4</w:t>
      </w:r>
      <w:r w:rsidRPr="00E717EA">
        <w:rPr>
          <w:rStyle w:val="StyleUnderline"/>
        </w:rPr>
        <w:t>) China already dominates the global supply chain</w:t>
      </w:r>
      <w:r w:rsidRPr="00E717EA">
        <w:rPr>
          <w:sz w:val="16"/>
        </w:rPr>
        <w:t xml:space="preserve"> for critical materials. The United States depends on these materials for its economic competitiveness and national defense.5) As ice melts, new routes are emerging that are more navigable. This has resulted in more ship activity in the region. For instance, the Arctic Council Working Group on the Protection of the Arctic Marine Environment reports that there has been a 37 percent increase in ship numbers and distance sailed in the Arctic over the past ten years.6) While much of this activity is commercial, Russia and China have also taken advantage of the new sea routes to project their naval power. They have carried out numerous regional deployments and patrols, demonstrating their ability to execute military operations in the austere Arctic climate.7) The expanded presence of Russian and Chinese ships in the region poses a growing threat to NATO member states. In October 2023, Finnish investigators suspected the Chinese vessel </w:t>
      </w:r>
      <w:proofErr w:type="spellStart"/>
      <w:r w:rsidRPr="00E717EA">
        <w:rPr>
          <w:sz w:val="16"/>
        </w:rPr>
        <w:t>NewNew</w:t>
      </w:r>
      <w:proofErr w:type="spellEnd"/>
      <w:r w:rsidRPr="00E717EA">
        <w:rPr>
          <w:sz w:val="16"/>
        </w:rPr>
        <w:t xml:space="preserve"> Polar Bear of dragging its anchor over the seabed and severing three Baltic telecom cables and one pipeline. While the international community has not assigned blame wholly to China, China later admitted to accidentally destroying an important gas pipeline connecting Finland and Estonia in the Baltic Sea in 2024. These examples suggest that incidents of this nature could become more likely as military activity increases in the region.8) Competition in the Arctic Is Heating Up: Russian and Chinese Ambitions </w:t>
      </w:r>
      <w:r w:rsidRPr="00E717EA">
        <w:rPr>
          <w:rStyle w:val="StyleUnderline"/>
        </w:rPr>
        <w:t>The growing partnership between Russia and China provides early warning signs that the region could become a site of future conflict</w:t>
      </w:r>
      <w:r w:rsidRPr="00E717EA">
        <w:rPr>
          <w:sz w:val="16"/>
        </w:rPr>
        <w:t xml:space="preserve">. In 2021 Russia and China renewed their 20-year-old Sino-Russian Treaty of Good Neighborliness and Friendly Cooperation, a move described as “an act of friendship against America.”9) Moreover, both Russia and China have deep historic and economic ties to the Arctic. NATO’s expansion to include Finland and Sweden have increased tensions in the region, while both Russia and China have expressed their disapproval of NATO’s increasing presence in the Arctic.10) However, despite feeling antagonized by NATO’s actions, Moscow and Beijing may not have the economic and military capacities to reshape the current international rules-based order in the Arctic in the near term. Despite being the only non-NATO member in the Arctic, Russia controls over 53 percent of the Arctic coastline, making it a decisive player in the future of the region.11) Yet, Russia’s Arctic ambitions are not new. Russia’s connection with the Arctic can be traced back to the sixteenth century, beginning with its conquest of Siberia, which was part of a larger initiative to search for resources and trade routes.12) As the nation matured, its Arctic ambitions did as well. During the Cold War, the Soviets established both a nuclear and naval presence on the Kola Peninsula to project power against the U.S. With the collapse of the Soviet Union, Russia, as the de jure inheritor of the Soviet nuclear arsenal, did not abandon its desire to be an Arctic power. As the Russian economy recovered in the early 2000s under Vladimir Putin, Russia began posturing for Arctic supremacy, reopening multiple Soviet-era military bases, modernizing its navy, and developing new hypersonic missiles designed to evade U.S. sensors and defenses.13) Moreover, in August 2022, Moscow announced that it would refocus its military power on the Arctic and Nordic region.14) According to Colin Wall, a research associate at Center for Strategic and International Studies in Washington, “The military balance in the Arctic is heavily weighted towards Russia.” Furthermore, the International Institute for Strategic Studies and Reuters cite that Russia’s bases inside the Arctic Circle outnumber NATO’s by roughly a third.15) Russia’s </w:t>
      </w:r>
      <w:r w:rsidRPr="00E717EA">
        <w:rPr>
          <w:sz w:val="16"/>
        </w:rPr>
        <w:lastRenderedPageBreak/>
        <w:t>remilitarization of the Arctic and its revitalized strategic partnership with China, provides both countries with the means to challenge the current Western rules-based international order. Although China’s Arctic history does not mirror Russia’s centuries-old presence in the north</w:t>
      </w:r>
      <w:r w:rsidRPr="00E717EA">
        <w:rPr>
          <w:rStyle w:val="StyleUnderline"/>
        </w:rPr>
        <w:t xml:space="preserve">, Beijing’s desire for Arctic supremacy has rapidly evolved </w:t>
      </w:r>
      <w:r w:rsidRPr="00E717EA">
        <w:rPr>
          <w:sz w:val="16"/>
        </w:rPr>
        <w:t xml:space="preserve">over the past century. China’s involvement in the Arctic began in 1925 with the signing of the Svalbard Treaty, providing a legal basis for China to conduct non-military activity, such as scientific exploration, resource extraction, and fishing in the Arctic.16) However, China’s rationale to operate in the region extends beyond scientific exploration. In 2018 China released its first Arctic White Paper, which asserts that it is a “Near-Arctic State.”17) China employs a dual narrative to explain its aims in the Arctic. Externally, Beijing appeals to foreign audiences by advocating for the safeguarding of international interests and promoting sustainable Arctic development. However, this is juxtaposed against the narrative it promotes for domestic audiences, which emphasizes competition for resources and China’s desire to become a “polar great power.”18) The Svalbard Treaty has currently enabled China to shroud its military activity and influence in the Arctic as scientific exploration and global cooperation. But </w:t>
      </w:r>
      <w:r w:rsidRPr="00E717EA">
        <w:rPr>
          <w:rStyle w:val="StyleUnderline"/>
        </w:rPr>
        <w:t>it is becoming clear from its</w:t>
      </w:r>
      <w:r w:rsidRPr="00E717EA">
        <w:rPr>
          <w:sz w:val="16"/>
        </w:rPr>
        <w:t xml:space="preserve"> growing partnership with Russia and increasingly </w:t>
      </w:r>
      <w:r w:rsidRPr="00E717EA">
        <w:rPr>
          <w:rStyle w:val="StyleUnderline"/>
        </w:rPr>
        <w:t xml:space="preserve">aggressive military action in the Arctic that China’s intentions to reshape the international system </w:t>
      </w:r>
      <w:r w:rsidRPr="00E717EA">
        <w:rPr>
          <w:rStyle w:val="Emphasis"/>
        </w:rPr>
        <w:t>extend well beyond the Indo-Pacific</w:t>
      </w:r>
      <w:r w:rsidRPr="00E717EA">
        <w:rPr>
          <w:sz w:val="16"/>
        </w:rPr>
        <w:t xml:space="preserve">. The U.S. and NATO would be wise to recognize China’s aims in the Arctic. The historic ties of Russia and China and their Arctic ambitions reveal that </w:t>
      </w:r>
      <w:r w:rsidRPr="00E717EA">
        <w:rPr>
          <w:rStyle w:val="StyleUnderline"/>
        </w:rPr>
        <w:t>the Arctic is likely to be an arena for future strategic competition</w:t>
      </w:r>
      <w:r w:rsidRPr="00E717EA">
        <w:rPr>
          <w:sz w:val="16"/>
        </w:rPr>
        <w:t>. Russia’s 2022 invasion of Ukraine has temporarily bolstered the West’s position in the Arctic, as previously neutral Finland and Sweden joined NATO. Finland’s accession into NATO not only increased the NATO-Russia land border by over 650 percent and moved the defense alliance a mere 250 miles from St. Petersburg, but it also contributed to creating a divided Arctic, where nearly half belongs to NATO while the remaining half is Russian territory.</w:t>
      </w:r>
    </w:p>
    <w:p w14:paraId="08449CA5" w14:textId="4B3A1A77" w:rsidR="002F7709" w:rsidRDefault="002F7709" w:rsidP="00E717EA">
      <w:pPr>
        <w:rPr>
          <w:sz w:val="16"/>
        </w:rPr>
      </w:pPr>
    </w:p>
    <w:p w14:paraId="0F162DBC" w14:textId="60E54B5A" w:rsidR="002F7709" w:rsidRDefault="002F7709" w:rsidP="00E717EA">
      <w:pPr>
        <w:rPr>
          <w:sz w:val="16"/>
        </w:rPr>
      </w:pPr>
    </w:p>
    <w:p w14:paraId="5ECC48A1" w14:textId="033C1021" w:rsidR="00D168A7" w:rsidRDefault="00D168A7" w:rsidP="00D168A7">
      <w:pPr>
        <w:pStyle w:val="Heading3"/>
      </w:pPr>
      <w:r>
        <w:lastRenderedPageBreak/>
        <w:t xml:space="preserve">At: </w:t>
      </w:r>
      <w:r w:rsidR="00FB27FE">
        <w:t>Icebreakers Links (</w:t>
      </w:r>
      <w:r>
        <w:t>Evans Card</w:t>
      </w:r>
      <w:r w:rsidR="00FB27FE">
        <w:t>)</w:t>
      </w:r>
    </w:p>
    <w:p w14:paraId="5E0B43AB" w14:textId="77777777" w:rsidR="00D168A7" w:rsidRPr="00D168A7" w:rsidRDefault="00D168A7" w:rsidP="00D168A7"/>
    <w:p w14:paraId="712FE8A3" w14:textId="77777777" w:rsidR="00D168A7" w:rsidRDefault="00D168A7" w:rsidP="00D168A7">
      <w:pPr>
        <w:pStyle w:val="Heading4"/>
      </w:pPr>
      <w:r>
        <w:t xml:space="preserve">Evans concludes </w:t>
      </w:r>
      <w:proofErr w:type="spellStart"/>
      <w:r>
        <w:t>aff</w:t>
      </w:r>
      <w:proofErr w:type="spellEnd"/>
      <w:r>
        <w:t xml:space="preserve"> plan can be necessary</w:t>
      </w:r>
    </w:p>
    <w:p w14:paraId="55FC962C" w14:textId="77777777" w:rsidR="00D168A7" w:rsidRDefault="00D168A7" w:rsidP="00D168A7">
      <w:r>
        <w:t xml:space="preserve">Alec </w:t>
      </w:r>
      <w:r w:rsidRPr="00752519">
        <w:rPr>
          <w:rStyle w:val="Style13ptBold"/>
        </w:rPr>
        <w:t>Evans in 2021</w:t>
      </w:r>
    </w:p>
    <w:p w14:paraId="5619F19F" w14:textId="77777777" w:rsidR="00D168A7" w:rsidRDefault="00D168A7" w:rsidP="00D168A7">
      <w:r>
        <w:t xml:space="preserve">research assistant at the Eurasia Group Foundation. He recently graduated from Lewis &amp; Clark College and holds a B.A. in international affairs and German studies; Why we should put a freeze on Arctic militarization; Responsible Statecraft; </w:t>
      </w:r>
      <w:hyperlink r:id="rId27" w:history="1">
        <w:r w:rsidRPr="00606386">
          <w:rPr>
            <w:rStyle w:val="Hyperlink"/>
          </w:rPr>
          <w:t>https://responsiblestatecraft.org/2021/08/30/why-we-should-put-a-freeze-on-arctic-militarization/</w:t>
        </w:r>
      </w:hyperlink>
    </w:p>
    <w:p w14:paraId="3C574039" w14:textId="77777777" w:rsidR="00D168A7" w:rsidRDefault="00D168A7" w:rsidP="00D168A7">
      <w:r w:rsidRPr="002E2F71">
        <w:rPr>
          <w:rStyle w:val="StyleUnderline"/>
        </w:rPr>
        <w:t>The Arctic has remained a remarkable haven of cooperation and stability</w:t>
      </w:r>
      <w:r>
        <w:t xml:space="preserve">. Simply </w:t>
      </w:r>
      <w:r w:rsidRPr="002E2F71">
        <w:rPr>
          <w:rStyle w:val="StyleUnderline"/>
        </w:rPr>
        <w:t>because it is becoming easier to increase military buildup in the region does not mean it is necessary or beneficial for the U</w:t>
      </w:r>
      <w:r>
        <w:t xml:space="preserve">nited </w:t>
      </w:r>
      <w:r w:rsidRPr="002E2F71">
        <w:rPr>
          <w:rStyle w:val="StyleUnderline"/>
        </w:rPr>
        <w:t>S</w:t>
      </w:r>
      <w:r>
        <w:t xml:space="preserve">tates </w:t>
      </w:r>
      <w:r w:rsidRPr="002E2F71">
        <w:rPr>
          <w:rStyle w:val="StyleUnderline"/>
        </w:rPr>
        <w:t>to do so.</w:t>
      </w:r>
      <w:r>
        <w:t xml:space="preserve"> To be sure, </w:t>
      </w:r>
      <w:r w:rsidRPr="002E2F71">
        <w:rPr>
          <w:rStyle w:val="StyleUnderline"/>
        </w:rPr>
        <w:t>there are areas in which Washington needs to increase its Arctic investments, such as its</w:t>
      </w:r>
      <w:r>
        <w:t xml:space="preserve"> badly neglected </w:t>
      </w:r>
      <w:r w:rsidRPr="002E2F71">
        <w:rPr>
          <w:rStyle w:val="StyleUnderline"/>
        </w:rPr>
        <w:t>icebreaker fleet, infrastructure</w:t>
      </w:r>
      <w:r>
        <w:t xml:space="preserve">, and search and rescue on Alaska’s northern coast, </w:t>
      </w:r>
      <w:r w:rsidRPr="002E2F71">
        <w:rPr>
          <w:rStyle w:val="StyleUnderline"/>
        </w:rPr>
        <w:t>and</w:t>
      </w:r>
      <w:r>
        <w:t xml:space="preserve"> increased Coast Guard </w:t>
      </w:r>
      <w:r w:rsidRPr="002E2F71">
        <w:rPr>
          <w:rStyle w:val="StyleUnderline"/>
        </w:rPr>
        <w:t>patrols</w:t>
      </w:r>
      <w:r>
        <w:t xml:space="preserve"> of its exclusive economic zone as the melting ice opens it to exploitation.</w:t>
      </w:r>
    </w:p>
    <w:p w14:paraId="7A478DEA" w14:textId="167D4CD6" w:rsidR="00D168A7" w:rsidRDefault="00D168A7" w:rsidP="002F7709"/>
    <w:p w14:paraId="5FF968A2" w14:textId="5B42E532" w:rsidR="00603334" w:rsidRPr="00603334" w:rsidRDefault="00603334" w:rsidP="00603334">
      <w:pPr>
        <w:pStyle w:val="Heading2"/>
      </w:pPr>
      <w:r>
        <w:lastRenderedPageBreak/>
        <w:t>Impact</w:t>
      </w:r>
    </w:p>
    <w:p w14:paraId="5A530135" w14:textId="77777777" w:rsidR="00603334" w:rsidRDefault="00603334" w:rsidP="00603334">
      <w:pPr>
        <w:pStyle w:val="Heading3"/>
      </w:pPr>
      <w:r>
        <w:lastRenderedPageBreak/>
        <w:t xml:space="preserve">Indo-Pacific Focus Bad- </w:t>
      </w:r>
      <w:proofErr w:type="spellStart"/>
      <w:r>
        <w:t>Miscalc</w:t>
      </w:r>
      <w:proofErr w:type="spellEnd"/>
    </w:p>
    <w:p w14:paraId="3D6222C6" w14:textId="77777777" w:rsidR="00603334" w:rsidRPr="002F7709" w:rsidRDefault="00603334" w:rsidP="00603334"/>
    <w:p w14:paraId="78DCDB92" w14:textId="77777777" w:rsidR="00603334" w:rsidRPr="002F7709" w:rsidRDefault="00603334" w:rsidP="00603334">
      <w:pPr>
        <w:pStyle w:val="Heading4"/>
      </w:pPr>
      <w:r>
        <w:t xml:space="preserve">Indo-Pacific focus causes arms racing with China that escalates to </w:t>
      </w:r>
      <w:proofErr w:type="spellStart"/>
      <w:r>
        <w:t>miscalc</w:t>
      </w:r>
      <w:proofErr w:type="spellEnd"/>
      <w:r>
        <w:t xml:space="preserve"> and nuclear use</w:t>
      </w:r>
    </w:p>
    <w:p w14:paraId="4BE0617B" w14:textId="77777777" w:rsidR="00603334" w:rsidRDefault="00603334" w:rsidP="00603334">
      <w:r>
        <w:t xml:space="preserve">Toby </w:t>
      </w:r>
      <w:r w:rsidRPr="00E31FC1">
        <w:rPr>
          <w:rStyle w:val="Style13ptBold"/>
        </w:rPr>
        <w:t>Dalton and</w:t>
      </w:r>
      <w:r>
        <w:t xml:space="preserve"> Anna </w:t>
      </w:r>
      <w:proofErr w:type="spellStart"/>
      <w:r w:rsidRPr="00E31FC1">
        <w:rPr>
          <w:rStyle w:val="Style13ptBold"/>
        </w:rPr>
        <w:t>Bartoux</w:t>
      </w:r>
      <w:proofErr w:type="spellEnd"/>
      <w:r w:rsidRPr="00E31FC1">
        <w:rPr>
          <w:rStyle w:val="Style13ptBold"/>
        </w:rPr>
        <w:t xml:space="preserve"> in 2024</w:t>
      </w:r>
    </w:p>
    <w:p w14:paraId="7A0885D2" w14:textId="77777777" w:rsidR="00603334" w:rsidRDefault="00603334" w:rsidP="00603334">
      <w:r>
        <w:t>senior fellow and co-director of the Nuclear Policy Program at the Carnegie Endowment for International Peace AND research assistant in the Carnegie Nuclear Policy Program; US Policy Toward the Indo-Pacific through 2030: Continuity, Consequences, and Change; 38 North; https://www.38north.org/2024/10/us-policy-toward-the-indo-pacific-through-2030-continuity-consequences-and-change/</w:t>
      </w:r>
    </w:p>
    <w:p w14:paraId="3402B6D6" w14:textId="77777777" w:rsidR="00603334" w:rsidRDefault="00603334" w:rsidP="00603334">
      <w:pPr>
        <w:rPr>
          <w:sz w:val="16"/>
        </w:rPr>
      </w:pPr>
      <w:r w:rsidRPr="002F7709">
        <w:rPr>
          <w:sz w:val="16"/>
        </w:rPr>
        <w:t xml:space="preserve">For American foreign policy practitioners, these policies may seem like an anchor of stability in a turbulent geopolitical sea. However, </w:t>
      </w:r>
      <w:r w:rsidRPr="002F7709">
        <w:rPr>
          <w:rStyle w:val="StyleUnderline"/>
        </w:rPr>
        <w:t>policy continuity risks ignoring the ways in which the region</w:t>
      </w:r>
      <w:r w:rsidRPr="002F7709">
        <w:rPr>
          <w:sz w:val="16"/>
        </w:rPr>
        <w:t xml:space="preserve"> itself </w:t>
      </w:r>
      <w:r w:rsidRPr="002F7709">
        <w:rPr>
          <w:rStyle w:val="StyleUnderline"/>
        </w:rPr>
        <w:t>is changing</w:t>
      </w:r>
      <w:r w:rsidRPr="002F7709">
        <w:rPr>
          <w:sz w:val="16"/>
        </w:rPr>
        <w:t xml:space="preserve">. </w:t>
      </w:r>
      <w:r w:rsidRPr="002F7709">
        <w:rPr>
          <w:rStyle w:val="StyleUnderline"/>
        </w:rPr>
        <w:t>It is important</w:t>
      </w:r>
      <w:r w:rsidRPr="002F7709">
        <w:rPr>
          <w:sz w:val="16"/>
        </w:rPr>
        <w:t xml:space="preserve">, therefore, </w:t>
      </w:r>
      <w:r w:rsidRPr="002F7709">
        <w:rPr>
          <w:rStyle w:val="StyleUnderline"/>
        </w:rPr>
        <w:t>to consider</w:t>
      </w:r>
      <w:r w:rsidRPr="002F7709">
        <w:rPr>
          <w:sz w:val="16"/>
        </w:rPr>
        <w:t xml:space="preserve"> the </w:t>
      </w:r>
      <w:r w:rsidRPr="002F7709">
        <w:rPr>
          <w:rStyle w:val="StyleUnderline"/>
        </w:rPr>
        <w:t>negative externalities these policies help generate</w:t>
      </w:r>
      <w:r w:rsidRPr="002F7709">
        <w:rPr>
          <w:sz w:val="16"/>
        </w:rPr>
        <w:t xml:space="preserve">, </w:t>
      </w:r>
      <w:r w:rsidRPr="002F7709">
        <w:rPr>
          <w:rStyle w:val="StyleUnderline"/>
        </w:rPr>
        <w:t xml:space="preserve">which contribute to </w:t>
      </w:r>
      <w:r w:rsidRPr="002F7709">
        <w:rPr>
          <w:sz w:val="16"/>
        </w:rPr>
        <w:t xml:space="preserve">growing </w:t>
      </w:r>
      <w:r w:rsidRPr="002F7709">
        <w:rPr>
          <w:rStyle w:val="StyleUnderline"/>
        </w:rPr>
        <w:t>instability and escalation risks</w:t>
      </w:r>
      <w:r w:rsidRPr="002F7709">
        <w:rPr>
          <w:sz w:val="16"/>
        </w:rPr>
        <w:t xml:space="preserve"> over the long run. If ignored, </w:t>
      </w:r>
      <w:r w:rsidRPr="002F7709">
        <w:rPr>
          <w:rStyle w:val="Emphasis"/>
        </w:rPr>
        <w:t>these accumulating risks could lead to catastrophic deterrence failures.</w:t>
      </w:r>
      <w:r>
        <w:rPr>
          <w:rStyle w:val="Emphasis"/>
        </w:rPr>
        <w:t xml:space="preserve"> </w:t>
      </w:r>
      <w:r w:rsidRPr="002F7709">
        <w:rPr>
          <w:sz w:val="16"/>
        </w:rPr>
        <w:t xml:space="preserve">First, </w:t>
      </w:r>
      <w:r w:rsidRPr="002F7709">
        <w:rPr>
          <w:rStyle w:val="StyleUnderline"/>
        </w:rPr>
        <w:t>defining Taiwan as the worst-case-stress test for US military planning has over time increased arms racing pressures and exacerbated crisis instability</w:t>
      </w:r>
      <w:r w:rsidRPr="002F7709">
        <w:rPr>
          <w:sz w:val="16"/>
        </w:rPr>
        <w:t xml:space="preserve">. Since China cannot match the US “ship for ship, tank for tank,” </w:t>
      </w:r>
      <w:r w:rsidRPr="002F7709">
        <w:rPr>
          <w:rStyle w:val="StyleUnderline"/>
        </w:rPr>
        <w:t>Beijing focuses on investing in capabilities that target US weaknesses</w:t>
      </w:r>
      <w:r w:rsidRPr="002F7709">
        <w:rPr>
          <w:sz w:val="16"/>
        </w:rPr>
        <w:t xml:space="preserve">, predominantly in anti-access/area denial (A2AD). </w:t>
      </w:r>
      <w:r w:rsidRPr="002F7709">
        <w:rPr>
          <w:rStyle w:val="StyleUnderline"/>
        </w:rPr>
        <w:t>To maintain deterrence based on military superiority feeds a perception in Washington that it must continually increase arms production</w:t>
      </w:r>
      <w:r w:rsidRPr="002F7709">
        <w:rPr>
          <w:sz w:val="16"/>
        </w:rPr>
        <w:t xml:space="preserve"> to overcome the growth in Chinese capabilities. At the same time, </w:t>
      </w:r>
      <w:r w:rsidRPr="002F7709">
        <w:rPr>
          <w:rStyle w:val="StyleUnderline"/>
        </w:rPr>
        <w:t>the centrality of the Taiwan scenario</w:t>
      </w:r>
      <w:r w:rsidRPr="002F7709">
        <w:rPr>
          <w:sz w:val="16"/>
        </w:rPr>
        <w:t xml:space="preserve"> to US military planning—coupled with arms sales to Taipei and rhetorical support perceived by Beijing as advancing Taiwanese independence—</w:t>
      </w:r>
      <w:r w:rsidRPr="002F7709">
        <w:rPr>
          <w:rStyle w:val="StyleUnderline"/>
        </w:rPr>
        <w:t>drives more</w:t>
      </w:r>
      <w:r w:rsidRPr="002F7709">
        <w:rPr>
          <w:sz w:val="16"/>
        </w:rPr>
        <w:t xml:space="preserve"> bellicose and </w:t>
      </w:r>
      <w:r w:rsidRPr="002F7709">
        <w:rPr>
          <w:rStyle w:val="StyleUnderline"/>
        </w:rPr>
        <w:t>aggressive Chinese behavior</w:t>
      </w:r>
      <w:r w:rsidRPr="002F7709">
        <w:rPr>
          <w:sz w:val="16"/>
        </w:rPr>
        <w:t xml:space="preserve">. This further reinforces US perceptions that deterrence is failing and needs to be re-established via augmented forces and greater support for Taiwan. </w:t>
      </w:r>
      <w:r w:rsidRPr="002F7709">
        <w:rPr>
          <w:rStyle w:val="StyleUnderline"/>
        </w:rPr>
        <w:t>This vicious cycle is already highly escalatory on its own, but attempting to deny China area superiority around Taiwan also requires US military planners to target multiple locations in the Chinese mainland,</w:t>
      </w:r>
      <w:r w:rsidRPr="002F7709">
        <w:rPr>
          <w:sz w:val="16"/>
        </w:rPr>
        <w:t xml:space="preserve"> where most of Beijing’s anti-access/area denial capabilities are based. Even if the US would not strike these capabilities directly to avoid escalation in a conflict, military planners might nevertheless be prompted to target Chinese dual-use command, control, communication, and intelligence assets as a way to blunt China’s A2AD. </w:t>
      </w:r>
      <w:r w:rsidRPr="002F7709">
        <w:rPr>
          <w:rStyle w:val="StyleUnderline"/>
        </w:rPr>
        <w:t>Given the probable entanglement of these systems with China’s nuclear arsenal, this strategy carries substantial risks of inadvertent nuclear escalation</w:t>
      </w:r>
      <w:r w:rsidRPr="002F7709">
        <w:rPr>
          <w:sz w:val="16"/>
        </w:rPr>
        <w:t xml:space="preserve">, over and above the costs of arms racing. Second, </w:t>
      </w:r>
      <w:r w:rsidRPr="002F7709">
        <w:rPr>
          <w:rStyle w:val="StyleUnderline"/>
        </w:rPr>
        <w:t>worst-case planning</w:t>
      </w:r>
      <w:r w:rsidRPr="002F7709">
        <w:rPr>
          <w:sz w:val="16"/>
        </w:rPr>
        <w:t xml:space="preserve"> by both Washington and Beijing </w:t>
      </w:r>
      <w:r w:rsidRPr="002F7709">
        <w:rPr>
          <w:rStyle w:val="StyleUnderline"/>
        </w:rPr>
        <w:t>is part of another spiral driving increased prominence of nuclear deterrence in the region</w:t>
      </w:r>
      <w:r w:rsidRPr="002F7709">
        <w:rPr>
          <w:sz w:val="16"/>
        </w:rPr>
        <w:t xml:space="preserve">. </w:t>
      </w:r>
      <w:r w:rsidRPr="002F7709">
        <w:rPr>
          <w:rStyle w:val="StyleUnderline"/>
        </w:rPr>
        <w:t>China is currently engaged in a substantial build-up of its nuclear arsenal, seemingly motivated by concerns about</w:t>
      </w:r>
      <w:r w:rsidRPr="002F7709">
        <w:rPr>
          <w:sz w:val="16"/>
        </w:rPr>
        <w:t xml:space="preserve"> the </w:t>
      </w:r>
      <w:r w:rsidRPr="002F7709">
        <w:rPr>
          <w:rStyle w:val="StyleUnderline"/>
        </w:rPr>
        <w:t>survivability</w:t>
      </w:r>
      <w:r w:rsidRPr="002F7709">
        <w:rPr>
          <w:sz w:val="16"/>
        </w:rPr>
        <w:t xml:space="preserve"> of its nuclear second-strike capability against the combination of US missile defenses and precision conventional strike arms. </w:t>
      </w:r>
      <w:r w:rsidRPr="002F7709">
        <w:rPr>
          <w:rStyle w:val="StyleUnderline"/>
        </w:rPr>
        <w:t>China’s fears are exacerbated by Washington’s reluctance to acknowledge mutual nuclear vulnerability</w:t>
      </w:r>
      <w:r w:rsidRPr="002F7709">
        <w:rPr>
          <w:sz w:val="16"/>
        </w:rPr>
        <w:t xml:space="preserve">—a strategic reassurance that the US does not seek to undermine China’s nuclear deterrent. </w:t>
      </w:r>
      <w:r w:rsidRPr="002F7709">
        <w:rPr>
          <w:rStyle w:val="StyleUnderline"/>
        </w:rPr>
        <w:t>This is another feature of US policy continuity</w:t>
      </w:r>
      <w:r w:rsidRPr="002F7709">
        <w:rPr>
          <w:sz w:val="16"/>
        </w:rPr>
        <w:t xml:space="preserve">, partly due to domestic politics (not wanting to be branded as “weak” on China), and partly due to allies’ concerns that acknowledging mutual vulnerability could attenuate US extended deterrence. </w:t>
      </w:r>
      <w:r w:rsidRPr="002F7709">
        <w:rPr>
          <w:rStyle w:val="StyleUnderline"/>
        </w:rPr>
        <w:t xml:space="preserve">The </w:t>
      </w:r>
      <w:r w:rsidRPr="002F7709">
        <w:rPr>
          <w:sz w:val="16"/>
        </w:rPr>
        <w:t>combination of</w:t>
      </w:r>
      <w:r w:rsidRPr="002F7709">
        <w:rPr>
          <w:rStyle w:val="StyleUnderline"/>
        </w:rPr>
        <w:t xml:space="preserve"> growing nuclear threats from China</w:t>
      </w:r>
      <w:r w:rsidRPr="002F7709">
        <w:rPr>
          <w:sz w:val="16"/>
        </w:rPr>
        <w:t xml:space="preserve"> (and North Korea) </w:t>
      </w:r>
      <w:r w:rsidRPr="002F7709">
        <w:rPr>
          <w:rStyle w:val="StyleUnderline"/>
        </w:rPr>
        <w:t>compounds the stress on US extended deterrence commitments</w:t>
      </w:r>
      <w:r w:rsidRPr="002F7709">
        <w:rPr>
          <w:sz w:val="16"/>
        </w:rPr>
        <w:t xml:space="preserve">, driving South Korea and Japan to seek more and more visible US nuclear capability in the region. In turn, </w:t>
      </w:r>
      <w:r w:rsidRPr="002F7709">
        <w:rPr>
          <w:rStyle w:val="StyleUnderline"/>
        </w:rPr>
        <w:t>efforts by the United States and its allies to continually “strengthen” deterrence drive arms race perceptions in Beijing</w:t>
      </w:r>
      <w:r w:rsidRPr="002F7709">
        <w:rPr>
          <w:sz w:val="16"/>
        </w:rPr>
        <w:t xml:space="preserve"> and Pyongyang.</w:t>
      </w:r>
    </w:p>
    <w:p w14:paraId="672CF8CC" w14:textId="35EF7968" w:rsidR="00603334" w:rsidRDefault="00603334" w:rsidP="00603334">
      <w:pPr>
        <w:rPr>
          <w:sz w:val="16"/>
        </w:rPr>
      </w:pPr>
    </w:p>
    <w:p w14:paraId="3F1149DF" w14:textId="154BC79B" w:rsidR="00214C2F" w:rsidRDefault="00214C2F" w:rsidP="00603334">
      <w:pPr>
        <w:rPr>
          <w:sz w:val="16"/>
        </w:rPr>
      </w:pPr>
    </w:p>
    <w:p w14:paraId="173545C0" w14:textId="1C06E8E9" w:rsidR="00214C2F" w:rsidRDefault="00214C2F" w:rsidP="00214C2F">
      <w:pPr>
        <w:pStyle w:val="Heading3"/>
      </w:pPr>
      <w:r>
        <w:lastRenderedPageBreak/>
        <w:t>China Rise Peaceful</w:t>
      </w:r>
    </w:p>
    <w:p w14:paraId="5021FC13" w14:textId="77777777" w:rsidR="00214C2F" w:rsidRPr="00214C2F" w:rsidRDefault="00214C2F" w:rsidP="00214C2F"/>
    <w:p w14:paraId="52D192C1" w14:textId="77777777" w:rsidR="00214C2F" w:rsidRPr="00644AEA" w:rsidRDefault="00214C2F" w:rsidP="00214C2F">
      <w:pPr>
        <w:pStyle w:val="Heading4"/>
        <w:rPr>
          <w:bCs/>
        </w:rPr>
      </w:pPr>
      <w:r>
        <w:t>China’s peaceful, and their m</w:t>
      </w:r>
      <w:r w:rsidRPr="00922371">
        <w:t xml:space="preserve">ilitary buildup is </w:t>
      </w:r>
      <w:r w:rsidRPr="00922371">
        <w:rPr>
          <w:u w:val="single"/>
        </w:rPr>
        <w:t>defensive</w:t>
      </w:r>
      <w:r>
        <w:t>.</w:t>
      </w:r>
      <w:r w:rsidRPr="00922371">
        <w:t xml:space="preserve"> </w:t>
      </w:r>
      <w:r>
        <w:rPr>
          <w:bCs/>
        </w:rPr>
        <w:t>I</w:t>
      </w:r>
      <w:r w:rsidRPr="00644AEA">
        <w:rPr>
          <w:bCs/>
        </w:rPr>
        <w:t xml:space="preserve">t’s designed to create </w:t>
      </w:r>
      <w:r w:rsidRPr="00644AEA">
        <w:rPr>
          <w:bCs/>
          <w:u w:val="single"/>
        </w:rPr>
        <w:t>stable deterrence</w:t>
      </w:r>
    </w:p>
    <w:p w14:paraId="4CF7D45F" w14:textId="77777777" w:rsidR="00214C2F" w:rsidRPr="00922371" w:rsidRDefault="00214C2F" w:rsidP="00214C2F">
      <w:r w:rsidRPr="00644AEA">
        <w:rPr>
          <w:rStyle w:val="Style13ptBold"/>
        </w:rPr>
        <w:t>Swaine ’22</w:t>
      </w:r>
      <w:r>
        <w:t xml:space="preserve"> [Michael; June 2;</w:t>
      </w:r>
      <w:r w:rsidRPr="00922371">
        <w:t xml:space="preserve"> director of QI’s East Asia program, is one of the most prominent American scholars of Chinese security studies</w:t>
      </w:r>
      <w:r>
        <w:t>, h</w:t>
      </w:r>
      <w:r w:rsidRPr="00922371">
        <w:t>e comes to QI from Carnegie Endowment for International Peace, where he worked for nearly twenty years as a senior fellow specializing in Chinese defense and foreign policy, U.S.-China relations, and East Asian international relations</w:t>
      </w:r>
      <w:r>
        <w:t xml:space="preserve">, </w:t>
      </w:r>
      <w:r w:rsidRPr="00922371">
        <w:t>senior policy analyst at the RAND Corporation</w:t>
      </w:r>
      <w:r>
        <w:t xml:space="preserve">; </w:t>
      </w:r>
      <w:r w:rsidRPr="00922371">
        <w:t xml:space="preserve">“Threat Inflation and the Chinese </w:t>
      </w:r>
      <w:r w:rsidRPr="00644AEA">
        <w:t>Military,” https://quincyinst.org/report/threat-inflation-and-the-chinese-military]</w:t>
      </w:r>
    </w:p>
    <w:p w14:paraId="1A010F1E" w14:textId="370A3F93" w:rsidR="00214C2F" w:rsidRPr="00783668" w:rsidRDefault="00214C2F" w:rsidP="00214C2F">
      <w:pPr>
        <w:rPr>
          <w:sz w:val="14"/>
        </w:rPr>
      </w:pPr>
      <w:r w:rsidRPr="00783668">
        <w:rPr>
          <w:sz w:val="14"/>
        </w:rPr>
        <w:t xml:space="preserve">In reality, whether there is a single “global order” keyed to the interests and values of the United States, and whether both Russia and China are committed to overturning this entire order as a vital necessity are highly debatable propositions.110 But putting that issue aside, </w:t>
      </w:r>
      <w:r w:rsidRPr="00010DC6">
        <w:rPr>
          <w:rStyle w:val="StyleUnderline"/>
          <w:highlight w:val="cyan"/>
        </w:rPr>
        <w:t xml:space="preserve">there is little </w:t>
      </w:r>
      <w:r w:rsidRPr="00922371">
        <w:rPr>
          <w:rStyle w:val="StyleUnderline"/>
        </w:rPr>
        <w:t xml:space="preserve">if any </w:t>
      </w:r>
      <w:r w:rsidRPr="00010DC6">
        <w:rPr>
          <w:rStyle w:val="StyleUnderline"/>
          <w:highlight w:val="cyan"/>
        </w:rPr>
        <w:t>hard evidence to confirm that China has set the goal of replacing the U</w:t>
      </w:r>
      <w:r w:rsidRPr="00783668">
        <w:rPr>
          <w:sz w:val="14"/>
        </w:rPr>
        <w:t xml:space="preserve">nited </w:t>
      </w:r>
      <w:r w:rsidRPr="00010DC6">
        <w:rPr>
          <w:rStyle w:val="StyleUnderline"/>
          <w:highlight w:val="cyan"/>
        </w:rPr>
        <w:t>S</w:t>
      </w:r>
      <w:r w:rsidRPr="00783668">
        <w:rPr>
          <w:sz w:val="14"/>
        </w:rPr>
        <w:t xml:space="preserve">tates </w:t>
      </w:r>
      <w:r w:rsidRPr="00010DC6">
        <w:rPr>
          <w:rStyle w:val="StyleUnderline"/>
          <w:highlight w:val="cyan"/>
        </w:rPr>
        <w:t>as the dominant global superpower</w:t>
      </w:r>
      <w:r w:rsidRPr="00783668">
        <w:rPr>
          <w:sz w:val="14"/>
        </w:rPr>
        <w:t xml:space="preserve"> (and in the process replacing all major global norms) as a vital necessity. </w:t>
      </w:r>
      <w:r w:rsidRPr="00010DC6">
        <w:rPr>
          <w:rStyle w:val="StyleUnderline"/>
          <w:highlight w:val="cyan"/>
        </w:rPr>
        <w:t xml:space="preserve">It is not even clear that Beijing seeks regional preeminence, as opposed to </w:t>
      </w:r>
      <w:r w:rsidRPr="00922371">
        <w:rPr>
          <w:rStyle w:val="StyleUnderline"/>
        </w:rPr>
        <w:t xml:space="preserve">some form of </w:t>
      </w:r>
      <w:r w:rsidRPr="00010DC6">
        <w:rPr>
          <w:rStyle w:val="Emphasis"/>
          <w:highlight w:val="cyan"/>
        </w:rPr>
        <w:t>parity</w:t>
      </w:r>
      <w:r w:rsidRPr="00922371">
        <w:rPr>
          <w:rStyle w:val="Emphasis"/>
        </w:rPr>
        <w:t xml:space="preserve"> </w:t>
      </w:r>
      <w:r w:rsidRPr="00010DC6">
        <w:rPr>
          <w:rStyle w:val="StyleUnderline"/>
          <w:highlight w:val="cyan"/>
        </w:rPr>
        <w:t>with the U</w:t>
      </w:r>
      <w:r w:rsidRPr="00783668">
        <w:rPr>
          <w:sz w:val="14"/>
        </w:rPr>
        <w:t xml:space="preserve">nited </w:t>
      </w:r>
      <w:r w:rsidRPr="00010DC6">
        <w:rPr>
          <w:rStyle w:val="StyleUnderline"/>
          <w:highlight w:val="cyan"/>
        </w:rPr>
        <w:t>S</w:t>
      </w:r>
      <w:r w:rsidRPr="00783668">
        <w:rPr>
          <w:sz w:val="14"/>
        </w:rPr>
        <w:t>tates and Japan, at least as measured by numbers of naval and air platforms.</w:t>
      </w:r>
      <w:r w:rsidRPr="00783668">
        <w:rPr>
          <w:sz w:val="14"/>
        </w:rPr>
        <w:t xml:space="preserve"> </w:t>
      </w:r>
      <w:r w:rsidRPr="00783668">
        <w:rPr>
          <w:sz w:val="14"/>
        </w:rPr>
        <w:t xml:space="preserve">It is worth noting that </w:t>
      </w:r>
      <w:r w:rsidRPr="00010DC6">
        <w:rPr>
          <w:rStyle w:val="StyleUnderline"/>
          <w:highlight w:val="cyan"/>
        </w:rPr>
        <w:t>Chinese leaders routinely state they are not developing their military to achieve</w:t>
      </w:r>
      <w:r w:rsidRPr="00783668">
        <w:rPr>
          <w:sz w:val="14"/>
        </w:rPr>
        <w:t xml:space="preserve"> such global or regional </w:t>
      </w:r>
      <w:r w:rsidRPr="00010DC6">
        <w:rPr>
          <w:rStyle w:val="StyleUnderline"/>
          <w:highlight w:val="cyan"/>
        </w:rPr>
        <w:t>dominance</w:t>
      </w:r>
      <w:r w:rsidRPr="00783668">
        <w:rPr>
          <w:sz w:val="14"/>
        </w:rPr>
        <w:t>. Indeed, there is nothing in the authoritative Chinese record to confirm such a goal.111 Based on authoritative statements, the Chinese identify five major global missions for the PLA:</w:t>
      </w:r>
      <w:r w:rsidRPr="00783668">
        <w:rPr>
          <w:sz w:val="14"/>
        </w:rPr>
        <w:t xml:space="preserve"> </w:t>
      </w:r>
      <w:r w:rsidRPr="00783668">
        <w:rPr>
          <w:sz w:val="14"/>
        </w:rPr>
        <w:t>• The defense of China’s sea lines of communication (SLOCs) in the Persian Gulf,</w:t>
      </w:r>
      <w:r w:rsidRPr="00783668">
        <w:rPr>
          <w:sz w:val="14"/>
        </w:rPr>
        <w:t xml:space="preserve"> </w:t>
      </w:r>
      <w:r w:rsidRPr="00783668">
        <w:rPr>
          <w:sz w:val="14"/>
        </w:rPr>
        <w:t>• Countering limited maritime security threats such as piracy.</w:t>
      </w:r>
      <w:r w:rsidRPr="00783668">
        <w:rPr>
          <w:sz w:val="14"/>
        </w:rPr>
        <w:t xml:space="preserve"> </w:t>
      </w:r>
      <w:r w:rsidRPr="00783668">
        <w:rPr>
          <w:sz w:val="14"/>
        </w:rPr>
        <w:t>• United Nations-mandated peacekeeping missions.</w:t>
      </w:r>
      <w:r w:rsidRPr="00783668">
        <w:rPr>
          <w:sz w:val="14"/>
        </w:rPr>
        <w:t xml:space="preserve"> </w:t>
      </w:r>
      <w:r w:rsidRPr="00783668">
        <w:rPr>
          <w:sz w:val="14"/>
        </w:rPr>
        <w:t>• Performing humanitarian assistance/disaster relief missions and Noncombatant Evacuation Operations.</w:t>
      </w:r>
      <w:r w:rsidRPr="00783668">
        <w:rPr>
          <w:sz w:val="14"/>
        </w:rPr>
        <w:t xml:space="preserve"> </w:t>
      </w:r>
      <w:r w:rsidRPr="00783668">
        <w:rPr>
          <w:sz w:val="14"/>
        </w:rPr>
        <w:t>• Asserting (in undefined ways) China’s overall influence, status, and image as a major world power.112</w:t>
      </w:r>
      <w:r w:rsidRPr="00783668">
        <w:rPr>
          <w:sz w:val="14"/>
        </w:rPr>
        <w:t xml:space="preserve"> </w:t>
      </w:r>
      <w:r w:rsidRPr="00783668">
        <w:rPr>
          <w:sz w:val="14"/>
        </w:rPr>
        <w:t>In addition (and of greater importance), according to a recent, detailed study of China’s military strategy, Beijing continues to face major, deep-seated strategic, structural, and resource constraints in developing a truly globe-spanning military doctrine and posture. Instead, its military strategy remains fixed primarily on Taiwan and other so-called local wars and “is not expected to address more than a single major contingency.”113</w:t>
      </w:r>
      <w:r w:rsidRPr="00783668">
        <w:rPr>
          <w:sz w:val="14"/>
        </w:rPr>
        <w:t xml:space="preserve"> </w:t>
      </w:r>
      <w:r w:rsidRPr="00783668">
        <w:rPr>
          <w:sz w:val="14"/>
        </w:rPr>
        <w:t xml:space="preserve">Of course, the ambiguity of the last bullet point leaves </w:t>
      </w:r>
      <w:proofErr w:type="gramStart"/>
      <w:r w:rsidRPr="00783668">
        <w:rPr>
          <w:sz w:val="14"/>
        </w:rPr>
        <w:t>open</w:t>
      </w:r>
      <w:proofErr w:type="gramEnd"/>
      <w:r w:rsidRPr="00783668">
        <w:rPr>
          <w:sz w:val="14"/>
        </w:rPr>
        <w:t xml:space="preserve"> the possibility that China seeks global military preeminence. But according to many U.S. sources, including the Defense Department, this goal is more than just a possibility. DoD reports have clearly indicated in places that Beijing not only would never accept a position of military inferiority vis-à-vis the United States, but desires to achieve clear preeminence.</w:t>
      </w:r>
      <w:r w:rsidRPr="00783668">
        <w:rPr>
          <w:sz w:val="14"/>
        </w:rPr>
        <w:t xml:space="preserve"> </w:t>
      </w:r>
      <w:r w:rsidRPr="00783668">
        <w:rPr>
          <w:sz w:val="14"/>
        </w:rPr>
        <w:t>And yet, the DoD has also at times seemed to equivocate somewhat regarding this assessment. In the 2021 DoD report, for example, China’s goal of national rejuvenation is linked with an effort to “match or surpass” (emphasis added) U.S. global influence and power.” The same report also stated that, despite its desire to create a “world-class military,” the Chinese leadership does not necessarily “aim for the PLA to mirror the U.S. military in terms of capacity, capability, or readiness.”114</w:t>
      </w:r>
      <w:r w:rsidRPr="00783668">
        <w:rPr>
          <w:sz w:val="14"/>
        </w:rPr>
        <w:t xml:space="preserve"> </w:t>
      </w:r>
      <w:r w:rsidRPr="00783668">
        <w:rPr>
          <w:sz w:val="14"/>
        </w:rPr>
        <w:t xml:space="preserve">Some observers might think that there is no practical difference between China’s seeking to match rather than exceed U.S. military capabilities as a vital interest, but this is not the case. </w:t>
      </w:r>
      <w:r w:rsidRPr="00010DC6">
        <w:rPr>
          <w:rStyle w:val="StyleUnderline"/>
          <w:highlight w:val="cyan"/>
        </w:rPr>
        <w:t>Efforts to match a potential foe’s capabilities suggests</w:t>
      </w:r>
      <w:r w:rsidRPr="00783668">
        <w:rPr>
          <w:sz w:val="14"/>
        </w:rPr>
        <w:t xml:space="preserve"> a possible </w:t>
      </w:r>
      <w:r w:rsidRPr="00010DC6">
        <w:rPr>
          <w:rStyle w:val="StyleUnderline"/>
          <w:highlight w:val="cyan"/>
        </w:rPr>
        <w:t>willingness to achieve</w:t>
      </w:r>
      <w:r w:rsidRPr="00783668">
        <w:rPr>
          <w:sz w:val="14"/>
        </w:rPr>
        <w:t xml:space="preserve"> some type of </w:t>
      </w:r>
      <w:r w:rsidRPr="00010DC6">
        <w:rPr>
          <w:rStyle w:val="Emphasis"/>
          <w:highlight w:val="cyan"/>
        </w:rPr>
        <w:t>stable balance</w:t>
      </w:r>
      <w:r w:rsidRPr="00783668">
        <w:rPr>
          <w:sz w:val="14"/>
        </w:rPr>
        <w:t xml:space="preserve"> or set of understandings in which neither side strives, as a vital national interest, to dominate the other.</w:t>
      </w:r>
    </w:p>
    <w:p w14:paraId="2A1716C7" w14:textId="31F52956" w:rsidR="00214C2F" w:rsidRPr="008643EE" w:rsidRDefault="00214C2F" w:rsidP="008643EE"/>
    <w:sectPr w:rsidR="00214C2F" w:rsidRPr="008643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BAA06" w14:textId="77777777" w:rsidR="00F91B5F" w:rsidRDefault="00F91B5F" w:rsidP="00066D2C">
      <w:pPr>
        <w:spacing w:after="0" w:line="240" w:lineRule="auto"/>
      </w:pPr>
      <w:r>
        <w:separator/>
      </w:r>
    </w:p>
  </w:endnote>
  <w:endnote w:type="continuationSeparator" w:id="0">
    <w:p w14:paraId="760A4D18" w14:textId="77777777" w:rsidR="00F91B5F" w:rsidRDefault="00F91B5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B767D" w14:textId="77777777" w:rsidR="00F91B5F" w:rsidRDefault="00F91B5F" w:rsidP="00066D2C">
      <w:pPr>
        <w:spacing w:after="0" w:line="240" w:lineRule="auto"/>
      </w:pPr>
      <w:r>
        <w:separator/>
      </w:r>
    </w:p>
  </w:footnote>
  <w:footnote w:type="continuationSeparator" w:id="0">
    <w:p w14:paraId="41A15116" w14:textId="77777777" w:rsidR="00F91B5F" w:rsidRDefault="00F91B5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D486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AF0"/>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AC3"/>
    <w:rsid w:val="00186B65"/>
    <w:rsid w:val="00190CDA"/>
    <w:rsid w:val="00196816"/>
    <w:rsid w:val="00196ED3"/>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944"/>
    <w:rsid w:val="001E61F5"/>
    <w:rsid w:val="001F0C01"/>
    <w:rsid w:val="001F1F4D"/>
    <w:rsid w:val="002005AF"/>
    <w:rsid w:val="00200C1A"/>
    <w:rsid w:val="002052E3"/>
    <w:rsid w:val="00210DC2"/>
    <w:rsid w:val="002110D6"/>
    <w:rsid w:val="00214C2F"/>
    <w:rsid w:val="002152F9"/>
    <w:rsid w:val="0021530A"/>
    <w:rsid w:val="002212A9"/>
    <w:rsid w:val="002234FB"/>
    <w:rsid w:val="00225437"/>
    <w:rsid w:val="002263A1"/>
    <w:rsid w:val="00232746"/>
    <w:rsid w:val="00236707"/>
    <w:rsid w:val="00241116"/>
    <w:rsid w:val="0024328E"/>
    <w:rsid w:val="00250392"/>
    <w:rsid w:val="002508CB"/>
    <w:rsid w:val="002514A7"/>
    <w:rsid w:val="00253733"/>
    <w:rsid w:val="00256AC0"/>
    <w:rsid w:val="002573AF"/>
    <w:rsid w:val="00263CC5"/>
    <w:rsid w:val="00265535"/>
    <w:rsid w:val="00271866"/>
    <w:rsid w:val="00276E12"/>
    <w:rsid w:val="00277BB1"/>
    <w:rsid w:val="00281B05"/>
    <w:rsid w:val="00282932"/>
    <w:rsid w:val="00282FFC"/>
    <w:rsid w:val="002878D0"/>
    <w:rsid w:val="00290F1B"/>
    <w:rsid w:val="00291C09"/>
    <w:rsid w:val="002A3018"/>
    <w:rsid w:val="002A4DA5"/>
    <w:rsid w:val="002A57B1"/>
    <w:rsid w:val="002B2116"/>
    <w:rsid w:val="002B26F8"/>
    <w:rsid w:val="002B3050"/>
    <w:rsid w:val="002B5F0C"/>
    <w:rsid w:val="002C0731"/>
    <w:rsid w:val="002C0B33"/>
    <w:rsid w:val="002C30D9"/>
    <w:rsid w:val="002C6C7D"/>
    <w:rsid w:val="002C769C"/>
    <w:rsid w:val="002D2594"/>
    <w:rsid w:val="002D3647"/>
    <w:rsid w:val="002D418C"/>
    <w:rsid w:val="002E2F71"/>
    <w:rsid w:val="002E663F"/>
    <w:rsid w:val="002F0384"/>
    <w:rsid w:val="002F276B"/>
    <w:rsid w:val="002F28CE"/>
    <w:rsid w:val="002F2CFC"/>
    <w:rsid w:val="002F351B"/>
    <w:rsid w:val="002F37D1"/>
    <w:rsid w:val="002F5A47"/>
    <w:rsid w:val="002F636E"/>
    <w:rsid w:val="002F7709"/>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65C"/>
    <w:rsid w:val="00345BF2"/>
    <w:rsid w:val="00347131"/>
    <w:rsid w:val="003479B5"/>
    <w:rsid w:val="003500B6"/>
    <w:rsid w:val="00350810"/>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00DA"/>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A4A"/>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3A1"/>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F9E"/>
    <w:rsid w:val="005D700C"/>
    <w:rsid w:val="005E0F22"/>
    <w:rsid w:val="005E43F7"/>
    <w:rsid w:val="005E5941"/>
    <w:rsid w:val="005E78A2"/>
    <w:rsid w:val="005F5E14"/>
    <w:rsid w:val="00603334"/>
    <w:rsid w:val="006115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404"/>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519"/>
    <w:rsid w:val="00754ABD"/>
    <w:rsid w:val="00754D3B"/>
    <w:rsid w:val="00760D6A"/>
    <w:rsid w:val="0076343C"/>
    <w:rsid w:val="00764C12"/>
    <w:rsid w:val="007750DF"/>
    <w:rsid w:val="00777C19"/>
    <w:rsid w:val="00782487"/>
    <w:rsid w:val="00783668"/>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4F1F"/>
    <w:rsid w:val="007F55A4"/>
    <w:rsid w:val="007F7C5E"/>
    <w:rsid w:val="00800BF1"/>
    <w:rsid w:val="0080587F"/>
    <w:rsid w:val="00806B14"/>
    <w:rsid w:val="008114D4"/>
    <w:rsid w:val="0081234D"/>
    <w:rsid w:val="00812D2D"/>
    <w:rsid w:val="008139E8"/>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3EE"/>
    <w:rsid w:val="008674A6"/>
    <w:rsid w:val="0087210F"/>
    <w:rsid w:val="0087564D"/>
    <w:rsid w:val="00876000"/>
    <w:rsid w:val="0089108B"/>
    <w:rsid w:val="00892EE6"/>
    <w:rsid w:val="008931B4"/>
    <w:rsid w:val="008973A2"/>
    <w:rsid w:val="008A0E76"/>
    <w:rsid w:val="008A274F"/>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3CB"/>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8B2"/>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1BA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A1F"/>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E88"/>
    <w:rsid w:val="00D13012"/>
    <w:rsid w:val="00D14159"/>
    <w:rsid w:val="00D14990"/>
    <w:rsid w:val="00D168A7"/>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FC1"/>
    <w:rsid w:val="00E33666"/>
    <w:rsid w:val="00E3771A"/>
    <w:rsid w:val="00E40B45"/>
    <w:rsid w:val="00E41637"/>
    <w:rsid w:val="00E50671"/>
    <w:rsid w:val="00E50C30"/>
    <w:rsid w:val="00E51410"/>
    <w:rsid w:val="00E515E7"/>
    <w:rsid w:val="00E5580D"/>
    <w:rsid w:val="00E56402"/>
    <w:rsid w:val="00E56CB5"/>
    <w:rsid w:val="00E61828"/>
    <w:rsid w:val="00E65E56"/>
    <w:rsid w:val="00E664D0"/>
    <w:rsid w:val="00E66F94"/>
    <w:rsid w:val="00E670E5"/>
    <w:rsid w:val="00E6767D"/>
    <w:rsid w:val="00E717C1"/>
    <w:rsid w:val="00E717EA"/>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86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1B5F"/>
    <w:rsid w:val="00F936BB"/>
    <w:rsid w:val="00F93BAD"/>
    <w:rsid w:val="00F941DD"/>
    <w:rsid w:val="00F95311"/>
    <w:rsid w:val="00F95F8F"/>
    <w:rsid w:val="00FA0A18"/>
    <w:rsid w:val="00FA1BBD"/>
    <w:rsid w:val="00FA70EC"/>
    <w:rsid w:val="00FB27FE"/>
    <w:rsid w:val="00FC1707"/>
    <w:rsid w:val="00FC1C82"/>
    <w:rsid w:val="00FC1D2F"/>
    <w:rsid w:val="00FC45AC"/>
    <w:rsid w:val="00FC4CFF"/>
    <w:rsid w:val="00FC5DE9"/>
    <w:rsid w:val="00FC604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37DFAE"/>
  <w15:chartTrackingRefBased/>
  <w15:docId w15:val="{4F30E372-90E4-452B-85B3-22DF2E1D3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14C2F"/>
    <w:rPr>
      <w:rFonts w:ascii="Calibri" w:hAnsi="Calibri" w:cs="Calibri"/>
    </w:rPr>
  </w:style>
  <w:style w:type="paragraph" w:styleId="Heading1">
    <w:name w:val="heading 1"/>
    <w:aliases w:val="Pocket"/>
    <w:basedOn w:val="Normal"/>
    <w:next w:val="Normal"/>
    <w:link w:val="Heading1Char"/>
    <w:qFormat/>
    <w:rsid w:val="00214C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14C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214C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
    <w:basedOn w:val="Normal"/>
    <w:next w:val="Normal"/>
    <w:link w:val="Heading4Char"/>
    <w:uiPriority w:val="3"/>
    <w:qFormat/>
    <w:rsid w:val="00214C2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14C2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14C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4C2F"/>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214C2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14C2F"/>
    <w:rPr>
      <w:color w:val="auto"/>
      <w:u w:val="none"/>
    </w:rPr>
  </w:style>
  <w:style w:type="character" w:customStyle="1" w:styleId="Heading1Char">
    <w:name w:val="Heading 1 Char"/>
    <w:aliases w:val="Pocket Char"/>
    <w:basedOn w:val="DefaultParagraphFont"/>
    <w:link w:val="Heading1"/>
    <w:rsid w:val="00214C2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14C2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214C2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214C2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214C2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214C2F"/>
    <w:rPr>
      <w:b w:val="0"/>
      <w:sz w:val="22"/>
      <w:u w:val="single"/>
    </w:rPr>
  </w:style>
  <w:style w:type="character" w:styleId="Strong">
    <w:name w:val="Strong"/>
    <w:basedOn w:val="DefaultParagraphFont"/>
    <w:uiPriority w:val="22"/>
    <w:semiHidden/>
    <w:qFormat/>
    <w:rsid w:val="00214C2F"/>
    <w:rPr>
      <w:b/>
      <w:bCs/>
    </w:rPr>
  </w:style>
  <w:style w:type="character" w:styleId="BookTitle">
    <w:name w:val="Book Title"/>
    <w:basedOn w:val="DefaultParagraphFont"/>
    <w:uiPriority w:val="33"/>
    <w:semiHidden/>
    <w:qFormat/>
    <w:rsid w:val="00214C2F"/>
    <w:rPr>
      <w:b/>
      <w:bCs/>
      <w:i/>
      <w:iCs/>
      <w:spacing w:val="5"/>
    </w:rPr>
  </w:style>
  <w:style w:type="character" w:customStyle="1" w:styleId="Heading5Char">
    <w:name w:val="Heading 5 Char"/>
    <w:basedOn w:val="DefaultParagraphFont"/>
    <w:link w:val="Heading5"/>
    <w:uiPriority w:val="9"/>
    <w:semiHidden/>
    <w:rsid w:val="00214C2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14C2F"/>
  </w:style>
  <w:style w:type="paragraph" w:styleId="Header">
    <w:name w:val="header"/>
    <w:basedOn w:val="Normal"/>
    <w:link w:val="HeaderChar"/>
    <w:uiPriority w:val="99"/>
    <w:semiHidden/>
    <w:rsid w:val="00214C2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14C2F"/>
    <w:rPr>
      <w:rFonts w:ascii="Calibri" w:hAnsi="Calibri" w:cs="Calibri"/>
    </w:rPr>
  </w:style>
  <w:style w:type="paragraph" w:styleId="Footer">
    <w:name w:val="footer"/>
    <w:basedOn w:val="Normal"/>
    <w:link w:val="FooterChar"/>
    <w:uiPriority w:val="99"/>
    <w:semiHidden/>
    <w:rsid w:val="00214C2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14C2F"/>
    <w:rPr>
      <w:rFonts w:ascii="Calibri" w:hAnsi="Calibri" w:cs="Calibri"/>
    </w:rPr>
  </w:style>
  <w:style w:type="paragraph" w:styleId="BodyText">
    <w:name w:val="Body Text"/>
    <w:basedOn w:val="Normal"/>
    <w:link w:val="BodyTextChar"/>
    <w:uiPriority w:val="99"/>
    <w:semiHidden/>
    <w:unhideWhenUsed/>
    <w:rsid w:val="00214C2F"/>
    <w:pPr>
      <w:spacing w:after="120"/>
    </w:pPr>
  </w:style>
  <w:style w:type="character" w:customStyle="1" w:styleId="BodyTextChar">
    <w:name w:val="Body Text Char"/>
    <w:basedOn w:val="DefaultParagraphFont"/>
    <w:link w:val="BodyText"/>
    <w:uiPriority w:val="99"/>
    <w:semiHidden/>
    <w:rsid w:val="00214C2F"/>
    <w:rPr>
      <w:rFonts w:ascii="Calibri" w:hAnsi="Calibri" w:cs="Calibri"/>
    </w:rPr>
  </w:style>
  <w:style w:type="paragraph" w:styleId="NoSpacing">
    <w:name w:val="No Spacing"/>
    <w:link w:val="NoSpacingChar"/>
    <w:uiPriority w:val="99"/>
    <w:semiHidden/>
    <w:unhideWhenUsed/>
    <w:qFormat/>
    <w:rsid w:val="00214C2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14C2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link w:val="Heading411"/>
    <w:uiPriority w:val="99"/>
    <w:unhideWhenUsed/>
    <w:rsid w:val="00214C2F"/>
    <w:rPr>
      <w:color w:val="0563C1" w:themeColor="hyperlink"/>
      <w:u w:val="single"/>
    </w:rPr>
  </w:style>
  <w:style w:type="character" w:styleId="UnresolvedMention">
    <w:name w:val="Unresolved Mention"/>
    <w:basedOn w:val="DefaultParagraphFont"/>
    <w:uiPriority w:val="99"/>
    <w:semiHidden/>
    <w:unhideWhenUsed/>
    <w:rsid w:val="00214C2F"/>
    <w:rPr>
      <w:color w:val="605E5C"/>
      <w:shd w:val="clear" w:color="auto" w:fill="E1DFDD"/>
    </w:rPr>
  </w:style>
  <w:style w:type="paragraph" w:customStyle="1" w:styleId="textbold">
    <w:name w:val="text bold"/>
    <w:basedOn w:val="Normal"/>
    <w:link w:val="Emphasis"/>
    <w:uiPriority w:val="8"/>
    <w:qFormat/>
    <w:rsid w:val="004B00DA"/>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Heading411">
    <w:name w:val="Heading 411"/>
    <w:basedOn w:val="Heading1"/>
    <w:next w:val="NoSpacing"/>
    <w:link w:val="Hyperlink"/>
    <w:autoRedefine/>
    <w:uiPriority w:val="99"/>
    <w:qFormat/>
    <w:rsid w:val="004B00D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msec.org/why-the-us-is-losing-the-race-for-the-arctic-and-what-to-do-about-it/" TargetMode="External"/><Relationship Id="rId13" Type="http://schemas.openxmlformats.org/officeDocument/2006/relationships/hyperlink" Target="https://responsiblestatecraft.org/2021/08/30/why-we-should-put-a-freeze-on-arctic-militarization/" TargetMode="External"/><Relationship Id="rId18" Type="http://schemas.openxmlformats.org/officeDocument/2006/relationships/hyperlink" Target="https://www.usip.org/publications/2017/03/americas-role-world" TargetMode="External"/><Relationship Id="rId26" Type="http://schemas.openxmlformats.org/officeDocument/2006/relationships/hyperlink" Target="https://www.thearcticinstitute.org/future-battlefield-melting-argument-us-must-adopt-more-proactive-arctic-strategy/" TargetMode="External"/><Relationship Id="rId3" Type="http://schemas.openxmlformats.org/officeDocument/2006/relationships/styles" Target="styles.xml"/><Relationship Id="rId21" Type="http://schemas.openxmlformats.org/officeDocument/2006/relationships/hyperlink" Target="https://georgetownsecuritystudiesreview.org/2019/11/18/the-arctic-is-not-all-its-cracked-up-to-be/" TargetMode="External"/><Relationship Id="rId7" Type="http://schemas.openxmlformats.org/officeDocument/2006/relationships/endnotes" Target="endnotes.xml"/><Relationship Id="rId12" Type="http://schemas.openxmlformats.org/officeDocument/2006/relationships/hyperlink" Target="https://www.cirsd.org/en/horizons/horizons-autumn-2024--issue-no-28/the-us-pivot-to-asia-and-american-grand-strategy" TargetMode="External"/><Relationship Id="rId17" Type="http://schemas.openxmlformats.org/officeDocument/2006/relationships/hyperlink" Target="https://www.wilsoncenter.org/sites/default/files/media/uploads/documents/2025-01_ResetButton.pdf" TargetMode="External"/><Relationship Id="rId25" Type="http://schemas.openxmlformats.org/officeDocument/2006/relationships/hyperlink" Target="https://www.thearcticinstitute.org/future-battlefield-melting-argument-us-must-adopt-more-proactive-arctic-strategy/" TargetMode="External"/><Relationship Id="rId2" Type="http://schemas.openxmlformats.org/officeDocument/2006/relationships/numbering" Target="numbering.xml"/><Relationship Id="rId16" Type="http://schemas.openxmlformats.org/officeDocument/2006/relationships/hyperlink" Target="https://www.washingtontimes.com/news/2020/feb/20/chad-sbragia-warns-xi-jinping-china-military-build/" TargetMode="External"/><Relationship Id="rId20" Type="http://schemas.openxmlformats.org/officeDocument/2006/relationships/hyperlink" Target="https://www.bloomberg.com/opinion/articles/2018-08-14/america-s-global-order-is-worth-fighting-fo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hinausfocus.com/peace-security/assessing-us-indo-pacific-strategy" TargetMode="External"/><Relationship Id="rId24" Type="http://schemas.openxmlformats.org/officeDocument/2006/relationships/hyperlink" Target="https://www.wilsoncenter.org/sites/default/files/media/uploads/documents/2025-01_ResetButton.pdf" TargetMode="External"/><Relationship Id="rId5" Type="http://schemas.openxmlformats.org/officeDocument/2006/relationships/webSettings" Target="webSettings.xml"/><Relationship Id="rId15" Type="http://schemas.openxmlformats.org/officeDocument/2006/relationships/hyperlink" Target="https://www.thecipherbrief.com/column_article/the-china-order-a-challenge-for-the-u-s-and-the-world" TargetMode="External"/><Relationship Id="rId23" Type="http://schemas.openxmlformats.org/officeDocument/2006/relationships/hyperlink" Target="https://www.wilsoncenter.org/sites/default/files/media/uploads/documents/2025-01_ResetButton.pdf" TargetMode="External"/><Relationship Id="rId28" Type="http://schemas.openxmlformats.org/officeDocument/2006/relationships/fontTable" Target="fontTable.xml"/><Relationship Id="rId10" Type="http://schemas.openxmlformats.org/officeDocument/2006/relationships/hyperlink" Target="https://www.960cyber.afrc.af.mil/News/Article-Display/Article/2821369/the-indo-pacific-dimension-in-us-arctic-strategy/" TargetMode="External"/><Relationship Id="rId19" Type="http://schemas.openxmlformats.org/officeDocument/2006/relationships/hyperlink" Target="http://foreignpolicy.com/2017/01/03/donald-trump-is-making-the-world-safe-for-dictators/" TargetMode="External"/><Relationship Id="rId4" Type="http://schemas.openxmlformats.org/officeDocument/2006/relationships/settings" Target="settings.xml"/><Relationship Id="rId9" Type="http://schemas.openxmlformats.org/officeDocument/2006/relationships/hyperlink" Target="https://www.cirsd.org/en/horizons/horizons-autumn-2024--issue-no-28/the-us-pivot-to-asia-and-american-grand-strategy" TargetMode="External"/><Relationship Id="rId14" Type="http://schemas.openxmlformats.org/officeDocument/2006/relationships/hyperlink" Target="https://www.960cyber.afrc.af.mil/News/Article-Display/Article/2821369/the-indo-pacific-dimension-in-us-arctic-strategy/" TargetMode="External"/><Relationship Id="rId22" Type="http://schemas.openxmlformats.org/officeDocument/2006/relationships/hyperlink" Target="https://www.960cyber.afrc.af.mil/News/Article-Display/Article/2821369/the-indo-pacific-dimension-in-us-arctic-strategy/" TargetMode="External"/><Relationship Id="rId27" Type="http://schemas.openxmlformats.org/officeDocument/2006/relationships/hyperlink" Target="https://responsiblestatecraft.org/2021/08/30/why-we-should-put-a-freeze-on-arctic-militariz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g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46</TotalTime>
  <Pages>59</Pages>
  <Words>27542</Words>
  <Characters>156993</Characters>
  <Application>Microsoft Office Word</Application>
  <DocSecurity>0</DocSecurity>
  <Lines>1308</Lines>
  <Paragraphs>368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Malcolm Gordon</dc:creator>
  <cp:keywords>6.0.0</cp:keywords>
  <dc:description/>
  <cp:lastModifiedBy>Malcolm Gordon</cp:lastModifiedBy>
  <cp:revision>6</cp:revision>
  <dcterms:created xsi:type="dcterms:W3CDTF">2025-06-22T22:37:00Z</dcterms:created>
  <dcterms:modified xsi:type="dcterms:W3CDTF">2025-06-23T01:09:00Z</dcterms:modified>
</cp:coreProperties>
</file>