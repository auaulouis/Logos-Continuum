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6F836" w14:textId="57D8B270" w:rsidR="005D388F" w:rsidRDefault="00EE2A21" w:rsidP="00EE2A21">
      <w:pPr>
        <w:pStyle w:val="Heading1"/>
      </w:pPr>
      <w:r>
        <w:t>Military Capacity Aff – Cal Starter Pack</w:t>
      </w:r>
    </w:p>
    <w:p w14:paraId="1FC90E56" w14:textId="122650F1" w:rsidR="00EE2A21" w:rsidRDefault="00EE2A21" w:rsidP="00EE2A21">
      <w:pPr>
        <w:pStyle w:val="Heading2"/>
      </w:pPr>
      <w:r>
        <w:lastRenderedPageBreak/>
        <w:t>Notes</w:t>
      </w:r>
    </w:p>
    <w:p w14:paraId="2F3F8E4C" w14:textId="3961D9AD" w:rsidR="00EE2A21" w:rsidRDefault="00EE2A21" w:rsidP="00EE2A21">
      <w:r>
        <w:t>This is designed to be a very large aff on the topic so that you get experience debating the core issues of the Arctic. The plan is HUGE! It does a bunch of stuff regarding military capacity (the ability to do something frequently and for a sustained amount of time at a robust level) and capability (new tech, new ships, etc.)</w:t>
      </w:r>
    </w:p>
    <w:p w14:paraId="3FEDF919" w14:textId="66310068" w:rsidR="00EE2A21" w:rsidRDefault="00EE2A21" w:rsidP="00EE2A21">
      <w:r>
        <w:t xml:space="preserve">For context, the Arctic is becoming more contested for a variety of reasons. For example, global warming means that different shipping lanes and resource deposits are </w:t>
      </w:r>
      <w:proofErr w:type="gramStart"/>
      <w:r>
        <w:t>opening up</w:t>
      </w:r>
      <w:proofErr w:type="gramEnd"/>
      <w:r>
        <w:t xml:space="preserve">. That can cause states to try to stake their claim more in the Arctic. In this affirmative, we explore the potential implications of what that means for both the United States and Russian militaries. </w:t>
      </w:r>
    </w:p>
    <w:p w14:paraId="6C50391B" w14:textId="350FA4EF" w:rsidR="00EE2A21" w:rsidRDefault="00EE2A21" w:rsidP="00EE2A21">
      <w:r>
        <w:t xml:space="preserve">The conflict advantage is </w:t>
      </w:r>
      <w:proofErr w:type="gramStart"/>
      <w:r>
        <w:t>pretty straightforward</w:t>
      </w:r>
      <w:proofErr w:type="gramEnd"/>
      <w:r>
        <w:t xml:space="preserve"> – it just says that Russia is building up its military might and becoming more aggressive in the Arctic now and that the plan is key to stop war.</w:t>
      </w:r>
    </w:p>
    <w:p w14:paraId="33009B4C" w14:textId="00999717" w:rsidR="00EE2A21" w:rsidRDefault="00EE2A21" w:rsidP="00EE2A21">
      <w:r>
        <w:t xml:space="preserve">The early warning advantage is about missile defense systems. Missile defense is basically if someone shoots a missile at </w:t>
      </w:r>
      <w:proofErr w:type="gramStart"/>
      <w:r>
        <w:t>us</w:t>
      </w:r>
      <w:proofErr w:type="gramEnd"/>
      <w:r>
        <w:t xml:space="preserve"> we intercept it. The advantage argues that missile defense over the Arctic is especially key because the Arctic is the most strategic place for many of our adversaries (Iran, North Korea, China, Russia) to launch weapons at us. We only claim impacts </w:t>
      </w:r>
      <w:proofErr w:type="gramStart"/>
      <w:r>
        <w:t>off of</w:t>
      </w:r>
      <w:proofErr w:type="gramEnd"/>
      <w:r>
        <w:t xml:space="preserve"> North Korea and Iran in the 1AC, but there is a China add-on for the 2AC if you decide to pursue that option. </w:t>
      </w:r>
    </w:p>
    <w:p w14:paraId="7F005BAC" w14:textId="3FEC817E" w:rsidR="00EE2A21" w:rsidRDefault="00EE2A21" w:rsidP="00EE2A21">
      <w:r>
        <w:t xml:space="preserve">The 1AC took me about 10 minutes to read as is but I am elderly and do not speak quickly. I would </w:t>
      </w:r>
      <w:proofErr w:type="gramStart"/>
      <w:r>
        <w:t>definitely time</w:t>
      </w:r>
      <w:proofErr w:type="gramEnd"/>
      <w:r>
        <w:t xml:space="preserve"> it ahead of your first debates as you may need to make some adjustments. </w:t>
      </w:r>
    </w:p>
    <w:p w14:paraId="59E879F7" w14:textId="5A7426AE" w:rsidR="00EE2A21" w:rsidRDefault="00EE2A21" w:rsidP="00EE2A21">
      <w:r>
        <w:t>For writing 2AC blocks, here are some hints:</w:t>
      </w:r>
    </w:p>
    <w:p w14:paraId="5EF6EF83" w14:textId="38177612" w:rsidR="00EE2A21" w:rsidRDefault="00EE2A21" w:rsidP="00EE2A21">
      <w:pPr>
        <w:pStyle w:val="ListParagraph"/>
        <w:numPr>
          <w:ilvl w:val="0"/>
          <w:numId w:val="45"/>
        </w:numPr>
      </w:pPr>
      <w:r>
        <w:t>Against the Russia disadvantage, we have specific answers but keep in mind that the entire AFF is an answer to the Russia DA. Think about how the links interact with the thesis of your affirmative.</w:t>
      </w:r>
    </w:p>
    <w:p w14:paraId="5225305E" w14:textId="344AA881" w:rsidR="00EE2A21" w:rsidRDefault="00EE2A21" w:rsidP="00EE2A21">
      <w:pPr>
        <w:pStyle w:val="ListParagraph"/>
        <w:numPr>
          <w:ilvl w:val="0"/>
          <w:numId w:val="45"/>
        </w:numPr>
      </w:pPr>
      <w:r>
        <w:t>Answering the diplomacy counterplan is the same thing. The aff asserts that military buildup is needed which is in direct opposition to the idea that we can just use diplomacy.</w:t>
      </w:r>
    </w:p>
    <w:p w14:paraId="1920B945" w14:textId="1E2A105E" w:rsidR="00EE2A21" w:rsidRDefault="00EE2A21" w:rsidP="00EE2A21">
      <w:pPr>
        <w:pStyle w:val="ListParagraph"/>
        <w:numPr>
          <w:ilvl w:val="0"/>
          <w:numId w:val="45"/>
        </w:numPr>
      </w:pPr>
      <w:r>
        <w:t>Against the warming turn, think about how the first few cards of the 1AC help you answer this turn.</w:t>
      </w:r>
    </w:p>
    <w:p w14:paraId="64E8E7CE" w14:textId="7F29F771" w:rsidR="00F25B28" w:rsidRDefault="00F25B28" w:rsidP="00F25B28">
      <w:r>
        <w:t>HAVE SO MUCH FUN!!!!</w:t>
      </w:r>
    </w:p>
    <w:p w14:paraId="7FC1B3C2" w14:textId="361CA170" w:rsidR="00F25B28" w:rsidRPr="00EE2A21" w:rsidRDefault="00F25B28" w:rsidP="00F25B28">
      <w:r>
        <w:t>-ALB</w:t>
      </w:r>
    </w:p>
    <w:p w14:paraId="7544EC15" w14:textId="1B690467" w:rsidR="00EE2A21" w:rsidRDefault="00EE2A21" w:rsidP="00EE2A21">
      <w:pPr>
        <w:pStyle w:val="Heading2"/>
      </w:pPr>
      <w:r>
        <w:lastRenderedPageBreak/>
        <w:t>1AC</w:t>
      </w:r>
    </w:p>
    <w:p w14:paraId="4C421030" w14:textId="77777777" w:rsidR="004B119F" w:rsidRDefault="004B119F" w:rsidP="004B119F">
      <w:pPr>
        <w:pStyle w:val="Heading3"/>
      </w:pPr>
      <w:r>
        <w:lastRenderedPageBreak/>
        <w:t>Plan</w:t>
      </w:r>
    </w:p>
    <w:p w14:paraId="1D73E65E" w14:textId="77777777" w:rsidR="004B119F" w:rsidRPr="00097377" w:rsidRDefault="004B119F" w:rsidP="004B119F">
      <w:pPr>
        <w:pStyle w:val="Heading4"/>
      </w:pPr>
      <w:r>
        <w:t xml:space="preserve">The United States federal government should significantly increase its military </w:t>
      </w:r>
      <w:r>
        <w:rPr>
          <w:sz w:val="24"/>
          <w:szCs w:val="20"/>
        </w:rPr>
        <w:t xml:space="preserve">capacity and capabilities </w:t>
      </w:r>
      <w:r>
        <w:t>in the Arctic.</w:t>
      </w:r>
    </w:p>
    <w:p w14:paraId="02597154" w14:textId="77777777" w:rsidR="004B119F" w:rsidRDefault="004B119F" w:rsidP="004B119F">
      <w:pPr>
        <w:pStyle w:val="Heading3"/>
      </w:pPr>
      <w:r>
        <w:lastRenderedPageBreak/>
        <w:t>Advantage – Conflict</w:t>
      </w:r>
    </w:p>
    <w:p w14:paraId="3C5D5A70" w14:textId="03648B37" w:rsidR="004B119F" w:rsidRPr="00544CE6" w:rsidRDefault="004B119F" w:rsidP="004B119F">
      <w:pPr>
        <w:pStyle w:val="Heading4"/>
      </w:pPr>
      <w:r>
        <w:t xml:space="preserve">Advantage </w:t>
      </w:r>
      <w:r w:rsidR="00701DBE">
        <w:t>O</w:t>
      </w:r>
      <w:r>
        <w:t xml:space="preserve">ne is </w:t>
      </w:r>
      <w:r w:rsidR="00701DBE">
        <w:t>C</w:t>
      </w:r>
      <w:r>
        <w:t xml:space="preserve">onflict - </w:t>
      </w:r>
    </w:p>
    <w:p w14:paraId="646359FF" w14:textId="77777777" w:rsidR="004B119F" w:rsidRPr="00097377" w:rsidRDefault="004B119F" w:rsidP="004B119F">
      <w:pPr>
        <w:pStyle w:val="Heading4"/>
      </w:pPr>
      <w:r>
        <w:t>The U.S. is facing a strategic dilemma in the Arctic – Russia is running circles around the U.S. militarily</w:t>
      </w:r>
    </w:p>
    <w:p w14:paraId="52807E47" w14:textId="77777777" w:rsidR="004B119F" w:rsidRPr="00027676" w:rsidRDefault="004B119F" w:rsidP="004B119F">
      <w:pPr>
        <w:rPr>
          <w:rStyle w:val="Style13ptBold"/>
          <w:b w:val="0"/>
          <w:bCs w:val="0"/>
        </w:rPr>
      </w:pPr>
      <w:r>
        <w:rPr>
          <w:rStyle w:val="Style13ptBold"/>
        </w:rPr>
        <w:t xml:space="preserve">McKenzie et al 24 </w:t>
      </w:r>
      <w:r>
        <w:rPr>
          <w:rStyle w:val="Style13ptBold"/>
          <w:b w:val="0"/>
          <w:bCs w:val="0"/>
        </w:rPr>
        <w:t>[Jeremy M., member of the faculty at the U.S. Coast Guard Academy, researcher for the Center for Arctic Study and Policy, Chad M. Pillai, senior Army Strategist who has served a variety of strategic planning positions in Europe and the Middle East to include Commander’s Action Groups at USCENTCOM and ISAF. He has a Masters in International Public Policy from the Johns Hopkins University School of Advanced International Studies (SAIS), Ryan R. Duffy, Major, US Army (retired), Jahara Matisek, Ph.D., Military Professor, National Security Affairs, U.S. Naval War College, “Fighting and winning in the Arctic: improving polar warfare capabilities,” Defense &amp; Security Analysis, Vol. 20, No. 4, 519-539, scanned from a hard copy of a journal at the Northwestern library – email ALB if you want a copy, ALB]</w:t>
      </w:r>
    </w:p>
    <w:p w14:paraId="26794030" w14:textId="77777777" w:rsidR="004B119F" w:rsidRDefault="004B119F" w:rsidP="004B119F">
      <w:r>
        <w:t>ABSTRACT</w:t>
      </w:r>
    </w:p>
    <w:p w14:paraId="14A0357A" w14:textId="77777777" w:rsidR="004B119F" w:rsidRPr="0059178B" w:rsidRDefault="004B119F" w:rsidP="004B119F">
      <w:pPr>
        <w:rPr>
          <w:sz w:val="16"/>
        </w:rPr>
      </w:pPr>
      <w:r w:rsidRPr="00957816">
        <w:rPr>
          <w:rStyle w:val="StyleUnderline"/>
          <w:highlight w:val="cyan"/>
        </w:rPr>
        <w:t>The U.S.</w:t>
      </w:r>
      <w:r w:rsidRPr="0059178B">
        <w:rPr>
          <w:rStyle w:val="StyleUnderline"/>
        </w:rPr>
        <w:t xml:space="preserve"> and its Arctic allies are </w:t>
      </w:r>
      <w:r w:rsidRPr="00957816">
        <w:rPr>
          <w:rStyle w:val="StyleUnderline"/>
          <w:highlight w:val="cyan"/>
        </w:rPr>
        <w:t>facing a strategic dilemma in the Arctic</w:t>
      </w:r>
      <w:r w:rsidRPr="0059178B">
        <w:rPr>
          <w:sz w:val="16"/>
        </w:rPr>
        <w:t xml:space="preserve">. </w:t>
      </w:r>
      <w:r w:rsidRPr="00957816">
        <w:rPr>
          <w:rStyle w:val="StyleUnderline"/>
          <w:highlight w:val="cyan"/>
        </w:rPr>
        <w:t>With Russia having a predominance of cold weather capable forces</w:t>
      </w:r>
      <w:r w:rsidRPr="0059178B">
        <w:rPr>
          <w:rStyle w:val="StyleUnderline"/>
        </w:rPr>
        <w:t xml:space="preserve"> and bases inside the Arctic Circle, and with China showing greater economic and military interest in the region, in tandem with Russia, </w:t>
      </w:r>
      <w:r w:rsidRPr="00957816">
        <w:rPr>
          <w:rStyle w:val="StyleUnderline"/>
          <w:highlight w:val="cyan"/>
        </w:rPr>
        <w:t>the U.S. is failing to compete around the North Pole</w:t>
      </w:r>
      <w:r w:rsidRPr="0059178B">
        <w:rPr>
          <w:sz w:val="16"/>
        </w:rPr>
        <w:t xml:space="preserve">. However, </w:t>
      </w:r>
      <w:r w:rsidRPr="0059178B">
        <w:rPr>
          <w:rStyle w:val="StyleUnderline"/>
        </w:rPr>
        <w:t>for the U</w:t>
      </w:r>
      <w:r w:rsidRPr="0059178B">
        <w:rPr>
          <w:sz w:val="16"/>
        </w:rPr>
        <w:t xml:space="preserve">nited </w:t>
      </w:r>
      <w:r w:rsidRPr="0059178B">
        <w:rPr>
          <w:rStyle w:val="StyleUnderline"/>
        </w:rPr>
        <w:t>S</w:t>
      </w:r>
      <w:r w:rsidRPr="0059178B">
        <w:rPr>
          <w:sz w:val="16"/>
        </w:rPr>
        <w:t xml:space="preserve">tates </w:t>
      </w:r>
      <w:r w:rsidRPr="0059178B">
        <w:rPr>
          <w:rStyle w:val="StyleUnderline"/>
        </w:rPr>
        <w:t>to project effectively military force in the harsh Arctic environment, numerous lessons about polar warfare need to be relearned by the American military</w:t>
      </w:r>
      <w:r w:rsidRPr="0059178B">
        <w:rPr>
          <w:sz w:val="16"/>
        </w:rPr>
        <w:t>. This article provides context on the issues of Arctic operations, presents five historical case studies of military operations in the Arctic and sub-Arctic regions, and identifies how to improve U.S. military capabilities for polar warfare.</w:t>
      </w:r>
    </w:p>
    <w:p w14:paraId="61303A19" w14:textId="77777777" w:rsidR="004B119F" w:rsidRPr="0059178B" w:rsidRDefault="004B119F" w:rsidP="004B119F">
      <w:pPr>
        <w:rPr>
          <w:sz w:val="16"/>
        </w:rPr>
      </w:pPr>
      <w:r w:rsidRPr="0059178B">
        <w:rPr>
          <w:sz w:val="16"/>
        </w:rPr>
        <w:t>Introduction</w:t>
      </w:r>
    </w:p>
    <w:p w14:paraId="1231B471" w14:textId="77777777" w:rsidR="004B119F" w:rsidRPr="0059178B" w:rsidRDefault="004B119F" w:rsidP="004B119F">
      <w:pPr>
        <w:rPr>
          <w:sz w:val="16"/>
        </w:rPr>
      </w:pPr>
      <w:r w:rsidRPr="00957816">
        <w:rPr>
          <w:rStyle w:val="StyleUnderline"/>
          <w:highlight w:val="cyan"/>
        </w:rPr>
        <w:t>The strategic importance of the Arctic was forgotten b</w:t>
      </w:r>
      <w:r w:rsidRPr="0059178B">
        <w:rPr>
          <w:rStyle w:val="StyleUnderline"/>
        </w:rPr>
        <w:t xml:space="preserve">y the U.S. military </w:t>
      </w:r>
      <w:r w:rsidRPr="00957816">
        <w:rPr>
          <w:rStyle w:val="StyleUnderline"/>
          <w:highlight w:val="cyan"/>
        </w:rPr>
        <w:t>after the fall of the Soviet Union</w:t>
      </w:r>
      <w:r w:rsidRPr="0059178B">
        <w:rPr>
          <w:rStyle w:val="StyleUnderline"/>
        </w:rPr>
        <w:t xml:space="preserve">. However, </w:t>
      </w:r>
      <w:r w:rsidRPr="00957816">
        <w:rPr>
          <w:rStyle w:val="StyleUnderline"/>
          <w:highlight w:val="cyan"/>
        </w:rPr>
        <w:t>a resurgent Russia is changing threat perceptions</w:t>
      </w:r>
      <w:r w:rsidRPr="0059178B">
        <w:rPr>
          <w:rStyle w:val="StyleUnderline"/>
        </w:rPr>
        <w:t xml:space="preserve"> </w:t>
      </w:r>
      <w:r w:rsidRPr="00957816">
        <w:rPr>
          <w:rStyle w:val="StyleUnderline"/>
          <w:highlight w:val="cyan"/>
        </w:rPr>
        <w:t>around the Arctic</w:t>
      </w:r>
      <w:r w:rsidRPr="0059178B">
        <w:rPr>
          <w:sz w:val="16"/>
        </w:rPr>
        <w:t xml:space="preserve">. </w:t>
      </w:r>
      <w:r w:rsidRPr="0059178B">
        <w:rPr>
          <w:rStyle w:val="StyleUnderline"/>
        </w:rPr>
        <w:t>Russia increased its Arctic military activities beginning in 2007 when they symbolically planted a Russian titanium flag underwater at the North Pole to signal the Arctic as a priority “with Vladimir Putin’s vision of restoring Russia’s status as a great power.”</w:t>
      </w:r>
      <w:r w:rsidRPr="0059178B">
        <w:rPr>
          <w:sz w:val="16"/>
        </w:rPr>
        <w:t xml:space="preserve"> The 2008 invasion of Georgia further signalled Russia’s return to its imperial tendencies. Russia owns 53% of Arctic coastline and climatic reductions in sea ice has facilitated a growing presence.2 </w:t>
      </w:r>
      <w:r w:rsidRPr="00957816">
        <w:rPr>
          <w:rStyle w:val="StyleUnderline"/>
          <w:highlight w:val="cyan"/>
        </w:rPr>
        <w:t>Seven of Russia’s</w:t>
      </w:r>
      <w:r w:rsidRPr="0059178B">
        <w:rPr>
          <w:rStyle w:val="StyleUnderline"/>
        </w:rPr>
        <w:t xml:space="preserve"> eleven ballistic missile submarines (</w:t>
      </w:r>
      <w:r w:rsidRPr="00957816">
        <w:rPr>
          <w:rStyle w:val="StyleUnderline"/>
          <w:highlight w:val="cyan"/>
        </w:rPr>
        <w:t>SSBNs) are located</w:t>
      </w:r>
      <w:r w:rsidRPr="0059178B">
        <w:rPr>
          <w:rStyle w:val="StyleUnderline"/>
        </w:rPr>
        <w:t xml:space="preserve"> on the Kola Peninsula, </w:t>
      </w:r>
      <w:r w:rsidRPr="00957816">
        <w:rPr>
          <w:rStyle w:val="StyleUnderline"/>
          <w:highlight w:val="cyan"/>
        </w:rPr>
        <w:t>in</w:t>
      </w:r>
      <w:r w:rsidRPr="0059178B">
        <w:rPr>
          <w:rStyle w:val="StyleUnderline"/>
        </w:rPr>
        <w:t xml:space="preserve">side </w:t>
      </w:r>
      <w:r w:rsidRPr="00957816">
        <w:rPr>
          <w:rStyle w:val="StyleUnderline"/>
          <w:highlight w:val="cyan"/>
        </w:rPr>
        <w:t>the Arctic Circle</w:t>
      </w:r>
      <w:r w:rsidRPr="0059178B">
        <w:rPr>
          <w:rStyle w:val="StyleUnderline"/>
        </w:rPr>
        <w:t xml:space="preserve">. </w:t>
      </w:r>
      <w:r w:rsidRPr="00957816">
        <w:rPr>
          <w:rStyle w:val="StyleUnderline"/>
          <w:highlight w:val="cyan"/>
        </w:rPr>
        <w:t>Russia has invested heavily in its Arctic military capabilities</w:t>
      </w:r>
      <w:r w:rsidRPr="0059178B">
        <w:rPr>
          <w:sz w:val="16"/>
        </w:rPr>
        <w:t>—</w:t>
      </w:r>
      <w:r w:rsidRPr="0059178B">
        <w:rPr>
          <w:rStyle w:val="StyleUnderline"/>
        </w:rPr>
        <w:t>reopening “50 previously closed Soviet-era posts” and investing in new capabilities like hypersonic missiles and “nuclear-powered undersea drones</w:t>
      </w:r>
      <w:r w:rsidRPr="0059178B">
        <w:rPr>
          <w:sz w:val="16"/>
        </w:rPr>
        <w:t>.”</w:t>
      </w:r>
    </w:p>
    <w:p w14:paraId="17E400FC" w14:textId="77777777" w:rsidR="004B119F" w:rsidRPr="0059178B" w:rsidRDefault="004B119F" w:rsidP="004B119F">
      <w:pPr>
        <w:rPr>
          <w:sz w:val="16"/>
        </w:rPr>
      </w:pPr>
      <w:r w:rsidRPr="0059178B">
        <w:rPr>
          <w:sz w:val="16"/>
        </w:rPr>
        <w:t>Similarly, a rising China declared itself a “near-Arctic state” in its 2018 Arctic Strategy.China has acted on this ambition by investing heavily in infrastructure, assets, and various projects in the Arctic Circle region, with an emphasis on energy and minerals. A Brookings Institute report argues that China has serious “aspirations to become a polar great power” and notes that Beijing has sent 33 high-level diplomats to the region, joined numerous Arctic organisations, invested in icebreaker fleets, and has sent its navy independently into the region in both 2015 and 2021.</w:t>
      </w:r>
    </w:p>
    <w:p w14:paraId="2106844A" w14:textId="77777777" w:rsidR="004B119F" w:rsidRPr="0059178B" w:rsidRDefault="004B119F" w:rsidP="004B119F">
      <w:pPr>
        <w:rPr>
          <w:sz w:val="16"/>
        </w:rPr>
      </w:pPr>
      <w:r w:rsidRPr="0059178B">
        <w:rPr>
          <w:rStyle w:val="StyleUnderline"/>
        </w:rPr>
        <w:t>As the Russian war in Ukraine drags on, sanctions are leading Moscow to become more dependent on Beijing for trade, finance, and war matériel. Growing Chinese-Russian collaboration includes a Chinese-Russian Polar Silk Road and the shipping of oil through Russian controlled Arctic routes. As Russia loses political and diplomatic influence in the region due to its suspension by the Arctic Council in 2022, China is filling that void through various attempts to establish itself as an Arctic player “to bend the established order to its liking</w:t>
      </w:r>
      <w:r w:rsidRPr="0059178B">
        <w:rPr>
          <w:sz w:val="16"/>
        </w:rPr>
        <w:t xml:space="preserve">.” For instance, China and Russia signed a maritime law agreement that established joint coast guard patrols in the </w:t>
      </w:r>
      <w:r w:rsidRPr="0059178B">
        <w:rPr>
          <w:sz w:val="16"/>
        </w:rPr>
        <w:lastRenderedPageBreak/>
        <w:t>Arctic. On the surface such a deal would seem beneficial, however, the Chinese Coast Guard is notorious for bullying neighbouring navies and fishing vessels in the South China Sea as “Beijing’s patrol vessels often resemble warships.” Whether Beijing and Moscow’s maritime law agreement will lead to similar activities remains to be seen.</w:t>
      </w:r>
    </w:p>
    <w:p w14:paraId="120DBBF7" w14:textId="77777777" w:rsidR="004B119F" w:rsidRPr="0059178B" w:rsidRDefault="004B119F" w:rsidP="004B119F">
      <w:pPr>
        <w:rPr>
          <w:sz w:val="16"/>
        </w:rPr>
      </w:pPr>
      <w:r w:rsidRPr="0059178B">
        <w:rPr>
          <w:rStyle w:val="StyleUnderline"/>
        </w:rPr>
        <w:t xml:space="preserve">Increasing strategic </w:t>
      </w:r>
      <w:r w:rsidRPr="00957816">
        <w:rPr>
          <w:rStyle w:val="StyleUnderline"/>
          <w:highlight w:val="cyan"/>
        </w:rPr>
        <w:t>focus on the Arctic</w:t>
      </w:r>
      <w:r w:rsidRPr="0059178B">
        <w:rPr>
          <w:rStyle w:val="StyleUnderline"/>
        </w:rPr>
        <w:t xml:space="preserve"> in national security discussions </w:t>
      </w:r>
      <w:r w:rsidRPr="00957816">
        <w:rPr>
          <w:rStyle w:val="StyleUnderline"/>
          <w:highlight w:val="cyan"/>
        </w:rPr>
        <w:t>is the result of</w:t>
      </w:r>
      <w:r w:rsidRPr="0059178B">
        <w:rPr>
          <w:rStyle w:val="StyleUnderline"/>
        </w:rPr>
        <w:t xml:space="preserve"> two factors. First, as </w:t>
      </w:r>
      <w:r w:rsidRPr="00957816">
        <w:rPr>
          <w:rStyle w:val="StyleUnderline"/>
          <w:highlight w:val="cyan"/>
        </w:rPr>
        <w:t>anthropogenic climate change accelerates in the Arctic</w:t>
      </w:r>
      <w:r w:rsidRPr="0059178B">
        <w:rPr>
          <w:rStyle w:val="StyleUnderline"/>
        </w:rPr>
        <w:t xml:space="preserve">, which was previously locked in permanent pack ice, </w:t>
      </w:r>
      <w:r w:rsidRPr="00957816">
        <w:rPr>
          <w:rStyle w:val="StyleUnderline"/>
          <w:highlight w:val="cyan"/>
        </w:rPr>
        <w:t>the area is</w:t>
      </w:r>
      <w:r w:rsidRPr="0059178B">
        <w:rPr>
          <w:rStyle w:val="StyleUnderline"/>
        </w:rPr>
        <w:t xml:space="preserve"> now </w:t>
      </w:r>
      <w:r w:rsidRPr="00957816">
        <w:rPr>
          <w:rStyle w:val="StyleUnderline"/>
          <w:highlight w:val="cyan"/>
        </w:rPr>
        <w:t>becoming more accessible</w:t>
      </w:r>
      <w:r w:rsidRPr="0059178B">
        <w:rPr>
          <w:rStyle w:val="StyleUnderline"/>
        </w:rPr>
        <w:t xml:space="preserve"> for economic and military purposes. Second, </w:t>
      </w:r>
      <w:r w:rsidRPr="00957816">
        <w:rPr>
          <w:rStyle w:val="StyleUnderline"/>
          <w:highlight w:val="cyan"/>
        </w:rPr>
        <w:t>growing</w:t>
      </w:r>
      <w:r w:rsidRPr="0059178B">
        <w:rPr>
          <w:rStyle w:val="StyleUnderline"/>
        </w:rPr>
        <w:t xml:space="preserve"> </w:t>
      </w:r>
      <w:r w:rsidRPr="00957816">
        <w:rPr>
          <w:rStyle w:val="StyleUnderline"/>
          <w:highlight w:val="cyan"/>
        </w:rPr>
        <w:t>Arctic distrust is pitting the West</w:t>
      </w:r>
      <w:r w:rsidRPr="0059178B">
        <w:rPr>
          <w:rStyle w:val="StyleUnderline"/>
        </w:rPr>
        <w:t xml:space="preserve"> (and NATO) </w:t>
      </w:r>
      <w:r w:rsidRPr="00957816">
        <w:rPr>
          <w:rStyle w:val="StyleUnderline"/>
          <w:highlight w:val="cyan"/>
        </w:rPr>
        <w:t>against Russia</w:t>
      </w:r>
      <w:r w:rsidRPr="0059178B">
        <w:rPr>
          <w:rStyle w:val="StyleUnderline"/>
        </w:rPr>
        <w:t xml:space="preserve"> and China, with growing strategic competition leading to China and Russia increasingly performing more economic, military, and supposed scientific activities in the Arctic</w:t>
      </w:r>
      <w:r w:rsidRPr="0059178B">
        <w:rPr>
          <w:sz w:val="16"/>
        </w:rPr>
        <w:t>. In response, the 2022 National Security Strategy (NSS) has a dedicated section on how the U.S. must “Maintain a Peaceful Arctic” due to Chinese and Russian activities and investments in the region.14</w:t>
      </w:r>
    </w:p>
    <w:p w14:paraId="33F0A53C" w14:textId="77777777" w:rsidR="004B119F" w:rsidRPr="0059178B" w:rsidRDefault="004B119F" w:rsidP="004B119F">
      <w:pPr>
        <w:rPr>
          <w:sz w:val="16"/>
        </w:rPr>
      </w:pPr>
      <w:r w:rsidRPr="0059178B">
        <w:rPr>
          <w:sz w:val="16"/>
        </w:rPr>
        <w:t>The American origins of modern Arctic concerns can be traced back to a 1948 U.S. Naval War College “Polar Operations” lecture. In remarks given by Rear Admiral R.H. Cruzen, he stated “there is a general realization by civilian as well as military personnel, of the present and future strategic importance of the north polar area.”15 The value of Cruzen’s lecture, based on his naval experience in the Arctic and Antarctic, was the identification of the numerous challenges facing military forces operating in a cold weather environment and how the U.S. was not prepared for a potential conflict in the Arctic. Whilst Cruzen had little impact in fielding U.S. forces capable of conducting “polar warfare,” his lessons about cold weather degrading military capabilities remain.</w:t>
      </w:r>
    </w:p>
    <w:p w14:paraId="31FFB29C" w14:textId="77777777" w:rsidR="004B119F" w:rsidRPr="0059178B" w:rsidRDefault="004B119F" w:rsidP="004B119F">
      <w:pPr>
        <w:rPr>
          <w:sz w:val="16"/>
        </w:rPr>
      </w:pPr>
      <w:r w:rsidRPr="0059178B">
        <w:rPr>
          <w:rStyle w:val="StyleUnderline"/>
        </w:rPr>
        <w:t>As China and Russia challenge the liberal rules-based order, such as illegal claims to certain economic exclusion zones (EEZs), their Arctic behaviour is reshaping laws, rules, and norms of that region in their favour</w:t>
      </w:r>
      <w:r w:rsidRPr="0059178B">
        <w:rPr>
          <w:sz w:val="16"/>
        </w:rPr>
        <w:t xml:space="preserve">. </w:t>
      </w:r>
      <w:r w:rsidRPr="00957816">
        <w:rPr>
          <w:rStyle w:val="StyleUnderline"/>
          <w:highlight w:val="cyan"/>
        </w:rPr>
        <w:t>Growing military investments</w:t>
      </w:r>
      <w:r w:rsidRPr="0059178B">
        <w:rPr>
          <w:rStyle w:val="StyleUnderline"/>
        </w:rPr>
        <w:t xml:space="preserve"> and bellicose postures by Beijing and Moscow in the Arctic </w:t>
      </w:r>
      <w:r w:rsidRPr="00957816">
        <w:rPr>
          <w:rStyle w:val="StyleUnderline"/>
          <w:highlight w:val="cyan"/>
        </w:rPr>
        <w:t>means that Washington and its Arctic allies will need to invest in cold weather capabilities</w:t>
      </w:r>
      <w:r w:rsidRPr="0059178B">
        <w:rPr>
          <w:rStyle w:val="StyleUnderline"/>
        </w:rPr>
        <w:t xml:space="preserve"> and train to fight and win in the region</w:t>
      </w:r>
      <w:r w:rsidRPr="0059178B">
        <w:rPr>
          <w:sz w:val="16"/>
        </w:rPr>
        <w:t xml:space="preserve">. </w:t>
      </w:r>
      <w:r w:rsidRPr="00957816">
        <w:rPr>
          <w:rStyle w:val="StyleUnderline"/>
          <w:highlight w:val="cyan"/>
        </w:rPr>
        <w:t>Changes in the Arctic’s physical environment</w:t>
      </w:r>
      <w:r w:rsidRPr="0059178B">
        <w:rPr>
          <w:rStyle w:val="StyleUnderline"/>
        </w:rPr>
        <w:t xml:space="preserve"> coupled with increased geopolitical tension and competition between the U.S., China, and Russia (and their respective allies and partners) </w:t>
      </w:r>
      <w:r w:rsidRPr="00957816">
        <w:rPr>
          <w:rStyle w:val="StyleUnderline"/>
          <w:highlight w:val="cyan"/>
        </w:rPr>
        <w:t>is creating an increasingly volatile environment</w:t>
      </w:r>
      <w:r w:rsidRPr="0059178B">
        <w:rPr>
          <w:sz w:val="16"/>
        </w:rPr>
        <w:t xml:space="preserve"> that requires a thorough analysis of the military capabilities needed for successful polar operations. </w:t>
      </w:r>
      <w:r w:rsidRPr="0059178B">
        <w:rPr>
          <w:rStyle w:val="StyleUnderline"/>
        </w:rPr>
        <w:t xml:space="preserve">This article </w:t>
      </w:r>
      <w:r w:rsidRPr="00957816">
        <w:rPr>
          <w:rStyle w:val="StyleUnderline"/>
          <w:highlight w:val="cyan"/>
        </w:rPr>
        <w:t>push</w:t>
      </w:r>
      <w:r w:rsidRPr="0059178B">
        <w:rPr>
          <w:rStyle w:val="StyleUnderline"/>
        </w:rPr>
        <w:t xml:space="preserve">es </w:t>
      </w:r>
      <w:r w:rsidRPr="00957816">
        <w:rPr>
          <w:rStyle w:val="StyleUnderline"/>
          <w:highlight w:val="cyan"/>
        </w:rPr>
        <w:t>back</w:t>
      </w:r>
      <w:r w:rsidRPr="0059178B">
        <w:rPr>
          <w:rStyle w:val="StyleUnderline"/>
        </w:rPr>
        <w:t xml:space="preserve"> </w:t>
      </w:r>
      <w:r w:rsidRPr="00957816">
        <w:rPr>
          <w:rStyle w:val="StyleUnderline"/>
          <w:highlight w:val="cyan"/>
        </w:rPr>
        <w:t>against scholars that advocate for the peaceful co-operation of Arctic exceptionalism</w:t>
      </w:r>
      <w:r w:rsidRPr="0059178B">
        <w:rPr>
          <w:rStyle w:val="StyleUnderline"/>
        </w:rPr>
        <w:t xml:space="preserve"> and other academics that contend Russia is only pursuing a soft power strategy in the Arctic</w:t>
      </w:r>
      <w:r w:rsidRPr="0059178B">
        <w:rPr>
          <w:sz w:val="16"/>
        </w:rPr>
        <w:t xml:space="preserve">.16 </w:t>
      </w:r>
      <w:r w:rsidRPr="00957816">
        <w:rPr>
          <w:rStyle w:val="StyleUnderline"/>
          <w:highlight w:val="cyan"/>
        </w:rPr>
        <w:t xml:space="preserve">The reality is that Russia has focused on increasing hard </w:t>
      </w:r>
      <w:proofErr w:type="gramStart"/>
      <w:r w:rsidRPr="00957816">
        <w:rPr>
          <w:rStyle w:val="StyleUnderline"/>
          <w:highlight w:val="cyan"/>
        </w:rPr>
        <w:t>power</w:t>
      </w:r>
      <w:r w:rsidRPr="004004AA">
        <w:rPr>
          <w:rStyle w:val="StyleUnderline"/>
        </w:rPr>
        <w:t xml:space="preserve"> </w:t>
      </w:r>
      <w:r w:rsidRPr="0059178B">
        <w:rPr>
          <w:sz w:val="16"/>
        </w:rPr>
        <w:t xml:space="preserve"> in</w:t>
      </w:r>
      <w:proofErr w:type="gramEnd"/>
      <w:r w:rsidRPr="0059178B">
        <w:rPr>
          <w:sz w:val="16"/>
        </w:rPr>
        <w:t xml:space="preserve"> the Arctic </w:t>
      </w:r>
      <w:r w:rsidRPr="0059178B">
        <w:rPr>
          <w:rStyle w:val="StyleUnderline"/>
        </w:rPr>
        <w:t xml:space="preserve">since </w:t>
      </w:r>
      <w:r w:rsidRPr="0059178B">
        <w:rPr>
          <w:sz w:val="16"/>
        </w:rPr>
        <w:t xml:space="preserve">Vladimir </w:t>
      </w:r>
      <w:r w:rsidRPr="0059178B">
        <w:rPr>
          <w:rStyle w:val="StyleUnderline"/>
        </w:rPr>
        <w:t>Putin came to power</w:t>
      </w:r>
      <w:r w:rsidRPr="0059178B">
        <w:rPr>
          <w:sz w:val="16"/>
        </w:rPr>
        <w:t xml:space="preserve">. </w:t>
      </w:r>
      <w:r w:rsidRPr="0059178B">
        <w:rPr>
          <w:rStyle w:val="StyleUnderline"/>
        </w:rPr>
        <w:t>Even after the 2022 invasion of Ukraine, Russia continues to build up its Arctic military presence despite major combat losse</w:t>
      </w:r>
      <w:r w:rsidRPr="0059178B">
        <w:rPr>
          <w:sz w:val="16"/>
        </w:rPr>
        <w:t>s.</w:t>
      </w:r>
    </w:p>
    <w:p w14:paraId="3973CCE9" w14:textId="77777777" w:rsidR="004B119F" w:rsidRPr="0059178B" w:rsidRDefault="004B119F" w:rsidP="004B119F">
      <w:pPr>
        <w:rPr>
          <w:sz w:val="16"/>
        </w:rPr>
      </w:pPr>
      <w:r w:rsidRPr="0059178B">
        <w:rPr>
          <w:sz w:val="16"/>
        </w:rPr>
        <w:t xml:space="preserve">This essay begins by describing the context of harsh Arctic conditions and the historical rationale for Russian interest in the region. The second section illustrates the challenges of polar warfare, by utilising five historical case studies of military operations in the Arctic Circle and sub-Arctic zones. The lessons learned from these historical cases inform the third section on how joint forces can be successful in future Arctic operations. Finally, </w:t>
      </w:r>
      <w:r w:rsidRPr="0059178B">
        <w:rPr>
          <w:rStyle w:val="StyleUnderline"/>
        </w:rPr>
        <w:t>the article concludes with an emphasis on how polar warfare needs to be normalised in the American military</w:t>
      </w:r>
      <w:r w:rsidRPr="0059178B">
        <w:rPr>
          <w:sz w:val="16"/>
        </w:rPr>
        <w:t xml:space="preserve"> – and how the U.S. can improve its Arctic capabilities by training and exercising with the other Arctic-nations who all happen to be members of NATO after the ascension of Finland and Sweden to the treaty.</w:t>
      </w:r>
    </w:p>
    <w:p w14:paraId="2A88D000" w14:textId="77777777" w:rsidR="004B119F" w:rsidRPr="00C56DE9" w:rsidRDefault="004B119F" w:rsidP="004B119F"/>
    <w:p w14:paraId="5DA0632B" w14:textId="77777777" w:rsidR="004B119F" w:rsidRPr="001A16DC" w:rsidRDefault="004B119F" w:rsidP="004B119F">
      <w:pPr>
        <w:pStyle w:val="Heading4"/>
      </w:pPr>
      <w:r>
        <w:t xml:space="preserve">The U.S.’s current approach to the Arctic is </w:t>
      </w:r>
      <w:r>
        <w:rPr>
          <w:u w:val="single"/>
        </w:rPr>
        <w:t>too</w:t>
      </w:r>
      <w:r w:rsidRPr="00C56DE9">
        <w:t xml:space="preserve"> </w:t>
      </w:r>
      <w:r>
        <w:t xml:space="preserve">passive – global warming and Russian ambitions means that the squo causes </w:t>
      </w:r>
      <w:r>
        <w:rPr>
          <w:u w:val="single"/>
        </w:rPr>
        <w:t xml:space="preserve">global instability </w:t>
      </w:r>
    </w:p>
    <w:p w14:paraId="6D095A49" w14:textId="77777777" w:rsidR="004B119F" w:rsidRPr="00FC1FB3" w:rsidRDefault="004B119F" w:rsidP="004B119F">
      <w:pPr>
        <w:rPr>
          <w:rStyle w:val="Style13ptBold"/>
          <w:b w:val="0"/>
          <w:bCs w:val="0"/>
        </w:rPr>
      </w:pPr>
      <w:r>
        <w:rPr>
          <w:rStyle w:val="Style13ptBold"/>
        </w:rPr>
        <w:t xml:space="preserve">Jordan and Salinas 25 </w:t>
      </w:r>
      <w:r w:rsidRPr="0001132C">
        <w:rPr>
          <w:rStyle w:val="Style13ptBold"/>
          <w:b w:val="0"/>
          <w:bCs w:val="0"/>
        </w:rPr>
        <w:t xml:space="preserve">[Sylvia, permanent instructor at US Naval Academy, </w:t>
      </w:r>
      <w:proofErr w:type="gramStart"/>
      <w:r w:rsidRPr="0001132C">
        <w:rPr>
          <w:rStyle w:val="Style13ptBold"/>
          <w:b w:val="0"/>
          <w:bCs w:val="0"/>
        </w:rPr>
        <w:t>active duty</w:t>
      </w:r>
      <w:proofErr w:type="gramEnd"/>
      <w:r w:rsidRPr="0001132C">
        <w:rPr>
          <w:rStyle w:val="Style13ptBold"/>
          <w:b w:val="0"/>
          <w:bCs w:val="0"/>
        </w:rPr>
        <w:t xml:space="preserve"> US Navy officer and PhD student in the Department of History at Georgetown University, Antonio, active duty US Army officer and PhD student in the Department of History at Georgetown University. Following his coursework, he will teach at the National Intelligence University. Salinas has twenty-six years of military service in the Marine Corps and the Army and has led soldiers in Afghanistan and Iraq., “Melting Frontiers: A Bold Vision for US Strategy in a Warming Arctic,” </w:t>
      </w:r>
      <w:hyperlink r:id="rId8" w:history="1">
        <w:r w:rsidRPr="0001132C">
          <w:rPr>
            <w:rStyle w:val="Style13ptBold"/>
            <w:b w:val="0"/>
            <w:bCs w:val="0"/>
          </w:rPr>
          <w:t>https://mwi.westpoint.edu/melting-frontiers-a-bold-vision-for-us-strategy-in-a-warming-arctic/</w:t>
        </w:r>
      </w:hyperlink>
      <w:r w:rsidRPr="0001132C">
        <w:rPr>
          <w:rStyle w:val="Style13ptBold"/>
          <w:b w:val="0"/>
          <w:bCs w:val="0"/>
        </w:rPr>
        <w:t>, ALB]</w:t>
      </w:r>
    </w:p>
    <w:p w14:paraId="1AD9916A" w14:textId="77777777" w:rsidR="004B119F" w:rsidRPr="00A51263" w:rsidRDefault="004B119F" w:rsidP="004B119F">
      <w:pPr>
        <w:rPr>
          <w:sz w:val="16"/>
        </w:rPr>
      </w:pPr>
      <w:r w:rsidRPr="00A51263">
        <w:rPr>
          <w:sz w:val="16"/>
        </w:rPr>
        <w:t xml:space="preserve">“The position of the United States upon the two oceans would be either a source of great weakness or a cause of enormous expense.” When Alfred Thayer Mahan penned these words, Alaska was not yet a state and the Arctic was still a vast icescape. But now Mahan’s predictions must undergo a twenty-first-century update to account for the arrival of the third frontier: </w:t>
      </w:r>
      <w:r w:rsidRPr="004A517B">
        <w:rPr>
          <w:rStyle w:val="StyleUnderline"/>
        </w:rPr>
        <w:t>a blue Arctic.</w:t>
      </w:r>
      <w:r w:rsidRPr="00A51263">
        <w:rPr>
          <w:sz w:val="16"/>
        </w:rPr>
        <w:t xml:space="preserve"> </w:t>
      </w:r>
      <w:r w:rsidRPr="00957816">
        <w:rPr>
          <w:rStyle w:val="StyleUnderline"/>
          <w:highlight w:val="cyan"/>
        </w:rPr>
        <w:t>As ice melts</w:t>
      </w:r>
      <w:r w:rsidRPr="004A517B">
        <w:rPr>
          <w:rStyle w:val="StyleUnderline"/>
        </w:rPr>
        <w:t>, new trade routes will emerge</w:t>
      </w:r>
      <w:r w:rsidRPr="00A51263">
        <w:rPr>
          <w:sz w:val="16"/>
        </w:rPr>
        <w:t xml:space="preserve">, </w:t>
      </w:r>
      <w:r w:rsidRPr="004A517B">
        <w:rPr>
          <w:rStyle w:val="StyleUnderline"/>
        </w:rPr>
        <w:t xml:space="preserve">resources long hidden beneath the ice will become accessible, and </w:t>
      </w:r>
      <w:r w:rsidRPr="00957816">
        <w:rPr>
          <w:rStyle w:val="StyleUnderline"/>
          <w:highlight w:val="cyan"/>
        </w:rPr>
        <w:t>a new strategic battleground will emerge</w:t>
      </w:r>
      <w:r w:rsidRPr="004A517B">
        <w:rPr>
          <w:rStyle w:val="StyleUnderline"/>
        </w:rPr>
        <w:t xml:space="preserve"> at the top of the world</w:t>
      </w:r>
      <w:r w:rsidRPr="00A51263">
        <w:rPr>
          <w:sz w:val="16"/>
        </w:rPr>
        <w:t xml:space="preserve">. While politicians and pundits debate the validity of climate change and its causes, </w:t>
      </w:r>
      <w:r w:rsidRPr="004A517B">
        <w:rPr>
          <w:rStyle w:val="StyleUnderline"/>
        </w:rPr>
        <w:t>the Arctic continues to melt, with blue waterways capable of supporting deep-draft commercial and military vessels predicted by 2050</w:t>
      </w:r>
      <w:r w:rsidRPr="00A51263">
        <w:rPr>
          <w:sz w:val="16"/>
        </w:rPr>
        <w:t xml:space="preserve">. Although continued focus on the Indo-Pacific, Atlantic, Mediterranean, and Red Sea regions holds merit, </w:t>
      </w:r>
      <w:r w:rsidRPr="000A6705">
        <w:rPr>
          <w:rStyle w:val="StyleUnderline"/>
        </w:rPr>
        <w:t>accepting risk in the Arctic may result in failure to prepare for and adapt to the significant diplomatic, economic, cultural, and military transformations already in the making</w:t>
      </w:r>
      <w:r w:rsidRPr="00A51263">
        <w:rPr>
          <w:sz w:val="16"/>
        </w:rPr>
        <w:t>.</w:t>
      </w:r>
    </w:p>
    <w:p w14:paraId="27AC62C1" w14:textId="77777777" w:rsidR="004B119F" w:rsidRPr="00A51263" w:rsidRDefault="004B119F" w:rsidP="004B119F">
      <w:pPr>
        <w:rPr>
          <w:sz w:val="16"/>
        </w:rPr>
      </w:pPr>
      <w:r w:rsidRPr="000A6705">
        <w:rPr>
          <w:rStyle w:val="StyleUnderline"/>
        </w:rPr>
        <w:t>As the Arctic’s melting ice opens new shipping routes, thaws previously ice-protected shores, and unlocks access to untapped resources, the far north takes on new strategic importance</w:t>
      </w:r>
      <w:r w:rsidRPr="00A51263">
        <w:rPr>
          <w:sz w:val="16"/>
        </w:rPr>
        <w:t xml:space="preserve">. Indeed, </w:t>
      </w:r>
      <w:r w:rsidRPr="000A6705">
        <w:rPr>
          <w:rStyle w:val="StyleUnderline"/>
        </w:rPr>
        <w:t>the Bering Strait—expected to become the Arctic’s Gibraltar—is already a chokepoint for global shipping and military operations</w:t>
      </w:r>
      <w:r w:rsidRPr="00A51263">
        <w:rPr>
          <w:sz w:val="16"/>
        </w:rPr>
        <w:t xml:space="preserve">. Furthermore, </w:t>
      </w:r>
      <w:r w:rsidRPr="00957816">
        <w:rPr>
          <w:rStyle w:val="StyleUnderline"/>
          <w:highlight w:val="cyan"/>
        </w:rPr>
        <w:t>Russia’s militarization</w:t>
      </w:r>
      <w:r w:rsidRPr="000A6705">
        <w:rPr>
          <w:rStyle w:val="StyleUnderline"/>
        </w:rPr>
        <w:t xml:space="preserve"> </w:t>
      </w:r>
      <w:r w:rsidRPr="00957816">
        <w:rPr>
          <w:rStyle w:val="StyleUnderline"/>
          <w:highlight w:val="cyan"/>
        </w:rPr>
        <w:t>of Arctic territories</w:t>
      </w:r>
      <w:r w:rsidRPr="000A6705">
        <w:rPr>
          <w:rStyle w:val="StyleUnderline"/>
        </w:rPr>
        <w:t xml:space="preserve"> and China’s growing Arctic ambitions </w:t>
      </w:r>
      <w:r w:rsidRPr="00957816">
        <w:rPr>
          <w:rStyle w:val="StyleUnderline"/>
          <w:highlight w:val="cyan"/>
        </w:rPr>
        <w:t>demand our urgent attention</w:t>
      </w:r>
      <w:r w:rsidRPr="00A51263">
        <w:rPr>
          <w:sz w:val="16"/>
        </w:rPr>
        <w:t xml:space="preserve">. </w:t>
      </w:r>
      <w:proofErr w:type="gramStart"/>
      <w:r w:rsidRPr="00957816">
        <w:rPr>
          <w:rStyle w:val="Emphasis"/>
          <w:highlight w:val="cyan"/>
        </w:rPr>
        <w:t>In order to</w:t>
      </w:r>
      <w:proofErr w:type="gramEnd"/>
      <w:r w:rsidRPr="000A6705">
        <w:rPr>
          <w:rStyle w:val="Emphasis"/>
        </w:rPr>
        <w:t xml:space="preserve"> safeguard our national interests and </w:t>
      </w:r>
      <w:r w:rsidRPr="00957816">
        <w:rPr>
          <w:rStyle w:val="Emphasis"/>
          <w:highlight w:val="cyan"/>
        </w:rPr>
        <w:t>promote global stability</w:t>
      </w:r>
      <w:r w:rsidRPr="000A6705">
        <w:rPr>
          <w:rStyle w:val="Emphasis"/>
        </w:rPr>
        <w:t xml:space="preserve">, </w:t>
      </w:r>
      <w:r w:rsidRPr="00957816">
        <w:rPr>
          <w:rStyle w:val="Emphasis"/>
          <w:highlight w:val="cyan"/>
        </w:rPr>
        <w:t>the U</w:t>
      </w:r>
      <w:r w:rsidRPr="000A6705">
        <w:rPr>
          <w:rStyle w:val="Emphasis"/>
        </w:rPr>
        <w:t xml:space="preserve">nited </w:t>
      </w:r>
      <w:r w:rsidRPr="00957816">
        <w:rPr>
          <w:rStyle w:val="Emphasis"/>
          <w:highlight w:val="cyan"/>
        </w:rPr>
        <w:t>S</w:t>
      </w:r>
      <w:r w:rsidRPr="000A6705">
        <w:rPr>
          <w:rStyle w:val="Emphasis"/>
        </w:rPr>
        <w:t xml:space="preserve">tates </w:t>
      </w:r>
      <w:r w:rsidRPr="00957816">
        <w:rPr>
          <w:rStyle w:val="Emphasis"/>
          <w:highlight w:val="cyan"/>
        </w:rPr>
        <w:t>must ignore the red herring of climate debates and</w:t>
      </w:r>
      <w:r w:rsidRPr="000A6705">
        <w:rPr>
          <w:rStyle w:val="Emphasis"/>
        </w:rPr>
        <w:t xml:space="preserve"> instead </w:t>
      </w:r>
      <w:r w:rsidRPr="00957816">
        <w:rPr>
          <w:rStyle w:val="Emphasis"/>
          <w:highlight w:val="cyan"/>
        </w:rPr>
        <w:t>accept the reality</w:t>
      </w:r>
      <w:r w:rsidRPr="000A6705">
        <w:rPr>
          <w:rStyle w:val="Emphasis"/>
        </w:rPr>
        <w:t xml:space="preserve"> of ice melt </w:t>
      </w:r>
      <w:r w:rsidRPr="00957816">
        <w:rPr>
          <w:rStyle w:val="Emphasis"/>
          <w:highlight w:val="cyan"/>
        </w:rPr>
        <w:t>by</w:t>
      </w:r>
      <w:r w:rsidRPr="000A6705">
        <w:rPr>
          <w:rStyle w:val="Emphasis"/>
        </w:rPr>
        <w:t xml:space="preserve"> </w:t>
      </w:r>
      <w:r w:rsidRPr="00957816">
        <w:rPr>
          <w:rStyle w:val="Emphasis"/>
          <w:highlight w:val="cyan"/>
        </w:rPr>
        <w:t>honing a comprehensive and aggressive Arctic strategy</w:t>
      </w:r>
      <w:r w:rsidRPr="00A51263">
        <w:rPr>
          <w:sz w:val="16"/>
        </w:rPr>
        <w:t xml:space="preserve">. </w:t>
      </w:r>
      <w:r w:rsidRPr="00957816">
        <w:rPr>
          <w:rStyle w:val="Emphasis"/>
          <w:highlight w:val="cyan"/>
        </w:rPr>
        <w:t>We have not a moment to waste</w:t>
      </w:r>
      <w:r w:rsidRPr="000A6705">
        <w:rPr>
          <w:rStyle w:val="Emphasis"/>
        </w:rPr>
        <w:t>: already lagging years behind our competitors in this arena, such a combined effort among US military, federal, and private entities will require decades of planning</w:t>
      </w:r>
      <w:r w:rsidRPr="00A51263">
        <w:rPr>
          <w:sz w:val="16"/>
        </w:rPr>
        <w:t>.</w:t>
      </w:r>
    </w:p>
    <w:p w14:paraId="1B555863" w14:textId="77777777" w:rsidR="004B119F" w:rsidRPr="00A51263" w:rsidRDefault="004B119F" w:rsidP="004B119F">
      <w:pPr>
        <w:rPr>
          <w:sz w:val="16"/>
        </w:rPr>
      </w:pPr>
      <w:r w:rsidRPr="00A51263">
        <w:rPr>
          <w:sz w:val="16"/>
        </w:rPr>
        <w:t>Climate Change and Warfare: An Environmental History</w:t>
      </w:r>
    </w:p>
    <w:p w14:paraId="342C9260" w14:textId="77777777" w:rsidR="004B119F" w:rsidRPr="00A51263" w:rsidRDefault="004B119F" w:rsidP="004B119F">
      <w:pPr>
        <w:rPr>
          <w:sz w:val="16"/>
        </w:rPr>
      </w:pPr>
      <w:r w:rsidRPr="00A51263">
        <w:rPr>
          <w:sz w:val="16"/>
        </w:rPr>
        <w:t xml:space="preserve">While Earth’s climate is changing at a faster pace than ever before, climatic episodes over the past two thousand years—like the Roman Climate Optimum (200 BCE–150 CE), the Little Antique Ice Age (300 CE–700 CE), the Medieval warming period (950 CE–1250), and the Little Ice Age (1350–1850)—offer important perspective. In this era of human-influenced climate change, these periods tell us that climate change does not always spell disaster. Indeed, studies of these periods tell us that </w:t>
      </w:r>
      <w:r w:rsidRPr="000A6705">
        <w:rPr>
          <w:rStyle w:val="StyleUnderline"/>
        </w:rPr>
        <w:t>climate influences the conduct or outcome of war rather than determining it. Our modern era of climate change can certainly exacerbate vulnerabilities for those militaries who ignore it; but for those who most capture the winds of history into the sails of their respective war machines, it can provide strategic opportunities</w:t>
      </w:r>
      <w:r w:rsidRPr="00A51263">
        <w:rPr>
          <w:sz w:val="16"/>
        </w:rPr>
        <w:t>.</w:t>
      </w:r>
    </w:p>
    <w:p w14:paraId="2CF8407F" w14:textId="77777777" w:rsidR="004B119F" w:rsidRPr="00A51263" w:rsidRDefault="004B119F" w:rsidP="004B119F">
      <w:pPr>
        <w:rPr>
          <w:sz w:val="16"/>
        </w:rPr>
      </w:pPr>
      <w:r w:rsidRPr="00957816">
        <w:rPr>
          <w:rStyle w:val="StyleUnderline"/>
          <w:highlight w:val="cyan"/>
        </w:rPr>
        <w:t>Climate can influence</w:t>
      </w:r>
      <w:r w:rsidRPr="000A6705">
        <w:rPr>
          <w:rStyle w:val="StyleUnderline"/>
        </w:rPr>
        <w:t xml:space="preserve"> who you fight, what you fight over, when you fight and where, and perhaps most importantly, </w:t>
      </w:r>
      <w:r w:rsidRPr="00957816">
        <w:rPr>
          <w:rStyle w:val="StyleUnderline"/>
          <w:highlight w:val="cyan"/>
        </w:rPr>
        <w:t>why you fight</w:t>
      </w:r>
      <w:r w:rsidRPr="000A6705">
        <w:rPr>
          <w:rStyle w:val="StyleUnderline"/>
        </w:rPr>
        <w:t xml:space="preserve">. Changing Arctic conditions demand strategists consider those five </w:t>
      </w:r>
      <w:proofErr w:type="gramStart"/>
      <w:r w:rsidRPr="000A6705">
        <w:rPr>
          <w:rStyle w:val="StyleUnderline"/>
        </w:rPr>
        <w:t>W’s</w:t>
      </w:r>
      <w:proofErr w:type="gramEnd"/>
      <w:r w:rsidRPr="000A6705">
        <w:rPr>
          <w:rStyle w:val="StyleUnderline"/>
        </w:rPr>
        <w:t xml:space="preserve"> in a twenty-first-century context</w:t>
      </w:r>
      <w:r w:rsidRPr="00A51263">
        <w:rPr>
          <w:sz w:val="16"/>
        </w:rPr>
        <w:t xml:space="preserve">. Before 2050, </w:t>
      </w:r>
      <w:r w:rsidRPr="000A6705">
        <w:rPr>
          <w:rStyle w:val="StyleUnderline"/>
        </w:rPr>
        <w:t>the U</w:t>
      </w:r>
      <w:r w:rsidRPr="00A51263">
        <w:rPr>
          <w:sz w:val="16"/>
        </w:rPr>
        <w:t xml:space="preserve">nited </w:t>
      </w:r>
      <w:r w:rsidRPr="000A6705">
        <w:rPr>
          <w:rStyle w:val="StyleUnderline"/>
        </w:rPr>
        <w:t>S</w:t>
      </w:r>
      <w:r w:rsidRPr="00A51263">
        <w:rPr>
          <w:sz w:val="16"/>
        </w:rPr>
        <w:t xml:space="preserve">tates, Canada, Denmark, Norway, Sweden, and Finland </w:t>
      </w:r>
      <w:r w:rsidRPr="000A6705">
        <w:rPr>
          <w:rStyle w:val="StyleUnderline"/>
        </w:rPr>
        <w:t>must assess how the diminishing</w:t>
      </w:r>
      <w:r w:rsidRPr="00A51263">
        <w:rPr>
          <w:sz w:val="16"/>
        </w:rPr>
        <w:t xml:space="preserve"> North Pole </w:t>
      </w:r>
      <w:r w:rsidRPr="000A6705">
        <w:rPr>
          <w:rStyle w:val="StyleUnderline"/>
        </w:rPr>
        <w:t xml:space="preserve">ice wall will transform into blue borders accessible </w:t>
      </w:r>
      <w:r w:rsidRPr="00A51263">
        <w:rPr>
          <w:sz w:val="16"/>
        </w:rPr>
        <w:t xml:space="preserve">not only to trade, but also </w:t>
      </w:r>
      <w:r w:rsidRPr="000A6705">
        <w:rPr>
          <w:rStyle w:val="StyleUnderline"/>
        </w:rPr>
        <w:t>to other strategic competitors, like Russia and China.</w:t>
      </w:r>
      <w:r w:rsidRPr="00A51263">
        <w:rPr>
          <w:sz w:val="16"/>
        </w:rPr>
        <w:t xml:space="preserve"> </w:t>
      </w:r>
      <w:r w:rsidRPr="00957816">
        <w:rPr>
          <w:rStyle w:val="Emphasis"/>
          <w:highlight w:val="cyan"/>
        </w:rPr>
        <w:t>The importance</w:t>
      </w:r>
      <w:r w:rsidRPr="000A6705">
        <w:rPr>
          <w:rStyle w:val="Emphasis"/>
        </w:rPr>
        <w:t xml:space="preserve"> of such considerations </w:t>
      </w:r>
      <w:r w:rsidRPr="00957816">
        <w:rPr>
          <w:rStyle w:val="Emphasis"/>
          <w:highlight w:val="cyan"/>
        </w:rPr>
        <w:t>could hardly be overstated</w:t>
      </w:r>
      <w:r w:rsidRPr="000A6705">
        <w:rPr>
          <w:rStyle w:val="Emphasis"/>
        </w:rPr>
        <w:t xml:space="preserve">: </w:t>
      </w:r>
      <w:r w:rsidRPr="00957816">
        <w:rPr>
          <w:rStyle w:val="Emphasis"/>
          <w:highlight w:val="cyan"/>
        </w:rPr>
        <w:t>Arctic flashpoints include</w:t>
      </w:r>
      <w:r w:rsidRPr="000A6705">
        <w:rPr>
          <w:rStyle w:val="Emphasis"/>
        </w:rPr>
        <w:t xml:space="preserve"> vast </w:t>
      </w:r>
      <w:r w:rsidRPr="00957816">
        <w:rPr>
          <w:rStyle w:val="Emphasis"/>
          <w:highlight w:val="cyan"/>
        </w:rPr>
        <w:t>mineral resources</w:t>
      </w:r>
      <w:r w:rsidRPr="000A6705">
        <w:rPr>
          <w:rStyle w:val="Emphasis"/>
        </w:rPr>
        <w:t xml:space="preserve">, largely untapped </w:t>
      </w:r>
      <w:r w:rsidRPr="00957816">
        <w:rPr>
          <w:rStyle w:val="Emphasis"/>
          <w:highlight w:val="cyan"/>
        </w:rPr>
        <w:t>oil and gas reserves, and disputes over sovereignty</w:t>
      </w:r>
      <w:r w:rsidRPr="000A6705">
        <w:rPr>
          <w:rStyle w:val="Emphasis"/>
        </w:rPr>
        <w:t xml:space="preserve"> within exclusive economic zones and resultant trade wars</w:t>
      </w:r>
      <w:r w:rsidRPr="00A51263">
        <w:rPr>
          <w:sz w:val="16"/>
        </w:rPr>
        <w:t xml:space="preserve">. In the past, such considerations have only been necessary in the summer months (except for submarine and long-range air assets), when climate conditions were most hospitable to both land and sea forces. Yet </w:t>
      </w:r>
      <w:r w:rsidRPr="000A6705">
        <w:rPr>
          <w:rStyle w:val="StyleUnderline"/>
        </w:rPr>
        <w:t>melting ice is projected to allow for year-round naval and commercial shipping competition as early as 2050—with sea trade via the region expected to double by 2035</w:t>
      </w:r>
      <w:r w:rsidRPr="00A51263">
        <w:rPr>
          <w:sz w:val="16"/>
        </w:rPr>
        <w:t xml:space="preserve">. </w:t>
      </w:r>
      <w:r w:rsidRPr="000A6705">
        <w:rPr>
          <w:rStyle w:val="StyleUnderline"/>
        </w:rPr>
        <w:t>Compared to the Panama and Suez Canals, the Northern Sea Route offers significantly reduced transit times—and with it, fuel costs—thus rendering it perhaps the most lucrative alternative to traditional shipping lanes</w:t>
      </w:r>
      <w:r w:rsidRPr="00A51263">
        <w:rPr>
          <w:sz w:val="16"/>
        </w:rPr>
        <w:t>.</w:t>
      </w:r>
    </w:p>
    <w:p w14:paraId="4ACF16E3" w14:textId="77777777" w:rsidR="004B119F" w:rsidRPr="000A6705" w:rsidRDefault="004B119F" w:rsidP="004B119F">
      <w:pPr>
        <w:rPr>
          <w:rStyle w:val="StyleUnderline"/>
        </w:rPr>
      </w:pPr>
      <w:r w:rsidRPr="00A51263">
        <w:rPr>
          <w:sz w:val="16"/>
        </w:rPr>
        <w:t xml:space="preserve">But why reallocate resources from our present strategic footprint? Simply put, </w:t>
      </w:r>
      <w:r w:rsidRPr="00957816">
        <w:rPr>
          <w:rStyle w:val="Emphasis"/>
          <w:highlight w:val="cyan"/>
        </w:rPr>
        <w:t>the Arctic is quickly evolving into the new dance floor for geopolitical competition</w:t>
      </w:r>
      <w:r w:rsidRPr="000A6705">
        <w:rPr>
          <w:rStyle w:val="Emphasis"/>
        </w:rPr>
        <w:t xml:space="preserve"> (</w:t>
      </w:r>
      <w:r w:rsidRPr="00957816">
        <w:rPr>
          <w:rStyle w:val="Emphasis"/>
          <w:highlight w:val="cyan"/>
        </w:rPr>
        <w:t>including</w:t>
      </w:r>
      <w:r w:rsidRPr="000A6705">
        <w:rPr>
          <w:rStyle w:val="Emphasis"/>
        </w:rPr>
        <w:t xml:space="preserve">, in its most extreme manifestation, </w:t>
      </w:r>
      <w:r w:rsidRPr="00957816">
        <w:rPr>
          <w:rStyle w:val="Emphasis"/>
          <w:highlight w:val="cyan"/>
        </w:rPr>
        <w:t>warfare</w:t>
      </w:r>
      <w:r w:rsidRPr="00A51263">
        <w:rPr>
          <w:sz w:val="16"/>
        </w:rPr>
        <w:t xml:space="preserve">), replete </w:t>
      </w:r>
      <w:r w:rsidRPr="00A51263">
        <w:rPr>
          <w:sz w:val="16"/>
        </w:rPr>
        <w:lastRenderedPageBreak/>
        <w:t xml:space="preserve">with all the classic Thucydidean trappings of fear, honor, and interest. </w:t>
      </w:r>
      <w:r w:rsidRPr="000A6705">
        <w:rPr>
          <w:rStyle w:val="StyleUnderline"/>
        </w:rPr>
        <w:t xml:space="preserve">This is not an exaggeration: </w:t>
      </w:r>
      <w:r w:rsidRPr="00957816">
        <w:rPr>
          <w:rStyle w:val="StyleUnderline"/>
          <w:highlight w:val="cyan"/>
        </w:rPr>
        <w:t>Russia and China have already signaled their desire for Arctic dominance</w:t>
      </w:r>
      <w:r w:rsidRPr="000A6705">
        <w:rPr>
          <w:rStyle w:val="StyleUnderline"/>
        </w:rPr>
        <w:t>. With the world’s largest icebreaker fleet, Russia poses the most dominant and formidable force in the region</w:t>
      </w:r>
      <w:r w:rsidRPr="00A51263">
        <w:rPr>
          <w:sz w:val="16"/>
        </w:rPr>
        <w:t xml:space="preserve">. </w:t>
      </w:r>
      <w:r w:rsidRPr="00957816">
        <w:rPr>
          <w:rStyle w:val="StyleUnderline"/>
          <w:highlight w:val="cyan"/>
        </w:rPr>
        <w:t>Russia has seized the strategic</w:t>
      </w:r>
      <w:r w:rsidRPr="000A6705">
        <w:rPr>
          <w:rStyle w:val="StyleUnderline"/>
        </w:rPr>
        <w:t xml:space="preserve"> and operational </w:t>
      </w:r>
      <w:r w:rsidRPr="00957816">
        <w:rPr>
          <w:rStyle w:val="StyleUnderline"/>
          <w:highlight w:val="cyan"/>
        </w:rPr>
        <w:t>advantage</w:t>
      </w:r>
      <w:r w:rsidRPr="00957816">
        <w:rPr>
          <w:sz w:val="16"/>
          <w:highlight w:val="cyan"/>
        </w:rPr>
        <w:t xml:space="preserve">, </w:t>
      </w:r>
      <w:r w:rsidRPr="00957816">
        <w:rPr>
          <w:rStyle w:val="StyleUnderline"/>
          <w:highlight w:val="cyan"/>
        </w:rPr>
        <w:t>maintaining near-continuous operations in the Arctic</w:t>
      </w:r>
      <w:r w:rsidRPr="000A6705">
        <w:rPr>
          <w:rStyle w:val="StyleUnderline"/>
        </w:rPr>
        <w:t>, sharpening firsthand experience in the seascape, and challenging any foreign militaries who dare transit these frigid waters. Not far behind Russia, China—the self-proclaimed “near-Arctic state”—has similarly declared itself a regional force</w:t>
      </w:r>
      <w:r w:rsidRPr="00A51263">
        <w:rPr>
          <w:sz w:val="16"/>
        </w:rPr>
        <w:t xml:space="preserve">. </w:t>
      </w:r>
      <w:r w:rsidRPr="000A6705">
        <w:rPr>
          <w:rStyle w:val="StyleUnderline"/>
        </w:rPr>
        <w:t>China has invested heavily in its Polar Silk Road, thus expanding its maritime and global spheres of influence and all but guaranteeing strategic and economic returns in the region.</w:t>
      </w:r>
    </w:p>
    <w:p w14:paraId="05ADD8A3" w14:textId="77777777" w:rsidR="004B119F" w:rsidRPr="000A6705" w:rsidRDefault="004B119F" w:rsidP="004B119F">
      <w:pPr>
        <w:rPr>
          <w:rStyle w:val="StyleUnderline"/>
        </w:rPr>
      </w:pPr>
      <w:r w:rsidRPr="000A6705">
        <w:rPr>
          <w:rStyle w:val="StyleUnderline"/>
        </w:rPr>
        <w:t>US Arctic Strategy</w:t>
      </w:r>
    </w:p>
    <w:p w14:paraId="795C9457" w14:textId="77777777" w:rsidR="004B119F" w:rsidRPr="00A51263" w:rsidRDefault="004B119F" w:rsidP="004B119F">
      <w:pPr>
        <w:rPr>
          <w:sz w:val="16"/>
        </w:rPr>
      </w:pPr>
      <w:r w:rsidRPr="00A51263">
        <w:rPr>
          <w:sz w:val="16"/>
        </w:rPr>
        <w:t xml:space="preserve">In recent years, </w:t>
      </w:r>
      <w:r w:rsidRPr="000A6705">
        <w:rPr>
          <w:rStyle w:val="StyleUnderline"/>
        </w:rPr>
        <w:t>DoD’s Arctic Strategy has undergone considerable review and revision</w:t>
      </w:r>
      <w:r w:rsidRPr="00A51263">
        <w:rPr>
          <w:sz w:val="16"/>
        </w:rPr>
        <w:t xml:space="preserve">. Indeed, current policy is drastically different from the policies of a decade ago. These new strategic visions no doubt have heightened our awareness of the Arctic’s growing geopolitical importance, and these policies are not without their strengths. But </w:t>
      </w:r>
      <w:r w:rsidRPr="000A6705">
        <w:rPr>
          <w:rStyle w:val="StyleUnderline"/>
        </w:rPr>
        <w:t>our most recent strides leave one wondering</w:t>
      </w:r>
      <w:r w:rsidRPr="00A51263">
        <w:rPr>
          <w:sz w:val="16"/>
        </w:rPr>
        <w:t xml:space="preserve">: </w:t>
      </w:r>
      <w:r w:rsidRPr="000A6705">
        <w:rPr>
          <w:rStyle w:val="StyleUnderline"/>
        </w:rPr>
        <w:t>Are we doing enough</w:t>
      </w:r>
      <w:r w:rsidRPr="00A51263">
        <w:rPr>
          <w:sz w:val="16"/>
        </w:rPr>
        <w:t xml:space="preserve">? </w:t>
      </w:r>
      <w:r w:rsidRPr="00957816">
        <w:rPr>
          <w:rStyle w:val="StyleUnderline"/>
          <w:highlight w:val="cyan"/>
        </w:rPr>
        <w:t>The U</w:t>
      </w:r>
      <w:r w:rsidRPr="00A51263">
        <w:rPr>
          <w:sz w:val="16"/>
        </w:rPr>
        <w:t xml:space="preserve">nited </w:t>
      </w:r>
      <w:r w:rsidRPr="00957816">
        <w:rPr>
          <w:rStyle w:val="StyleUnderline"/>
          <w:highlight w:val="cyan"/>
        </w:rPr>
        <w:t>S</w:t>
      </w:r>
      <w:r w:rsidRPr="00A51263">
        <w:rPr>
          <w:sz w:val="16"/>
        </w:rPr>
        <w:t xml:space="preserve">tates </w:t>
      </w:r>
      <w:r w:rsidRPr="00957816">
        <w:rPr>
          <w:rStyle w:val="StyleUnderline"/>
          <w:highlight w:val="cyan"/>
        </w:rPr>
        <w:t>is an Arctic nation, but does our strategic policy</w:t>
      </w:r>
      <w:r w:rsidRPr="000A6705">
        <w:rPr>
          <w:rStyle w:val="StyleUnderline"/>
        </w:rPr>
        <w:t xml:space="preserve"> fully </w:t>
      </w:r>
      <w:r w:rsidRPr="00957816">
        <w:rPr>
          <w:rStyle w:val="StyleUnderline"/>
          <w:highlight w:val="cyan"/>
        </w:rPr>
        <w:t>reflect this</w:t>
      </w:r>
      <w:r w:rsidRPr="00A51263">
        <w:rPr>
          <w:sz w:val="16"/>
        </w:rPr>
        <w:t xml:space="preserve">? </w:t>
      </w:r>
      <w:r w:rsidRPr="000A6705">
        <w:rPr>
          <w:rStyle w:val="StyleUnderline"/>
        </w:rPr>
        <w:t>Current US strategy acknowledges</w:t>
      </w:r>
      <w:r w:rsidRPr="00A51263">
        <w:rPr>
          <w:sz w:val="16"/>
        </w:rPr>
        <w:t xml:space="preserve">, for example, </w:t>
      </w:r>
      <w:r w:rsidRPr="000A6705">
        <w:rPr>
          <w:rStyle w:val="StyleUnderline"/>
        </w:rPr>
        <w:t>the Arctic is not just warming—it’s becoming a new arena for strategic competition.</w:t>
      </w:r>
      <w:r w:rsidRPr="00A51263">
        <w:rPr>
          <w:sz w:val="16"/>
        </w:rPr>
        <w:t xml:space="preserve"> In this light, </w:t>
      </w:r>
      <w:r w:rsidRPr="00957816">
        <w:rPr>
          <w:rStyle w:val="Emphasis"/>
          <w:highlight w:val="cyan"/>
        </w:rPr>
        <w:t>the strategy’s “monitor-and-respond” approach reads as both too passive and too reactive</w:t>
      </w:r>
      <w:r w:rsidRPr="000A6705">
        <w:rPr>
          <w:rStyle w:val="Emphasis"/>
        </w:rPr>
        <w:t xml:space="preserve"> for the competitive contest likely to develop in the far north</w:t>
      </w:r>
      <w:r w:rsidRPr="00A51263">
        <w:rPr>
          <w:sz w:val="16"/>
        </w:rPr>
        <w:t xml:space="preserve">. While we recognize the innate importance of robust monitoring and other intelligence, surveillance, and reconnaissance capabilities in the region, we also acknowledge that </w:t>
      </w:r>
      <w:r w:rsidRPr="00957816">
        <w:rPr>
          <w:rStyle w:val="StyleUnderline"/>
          <w:highlight w:val="cyan"/>
        </w:rPr>
        <w:t>China and Russia are</w:t>
      </w:r>
      <w:r w:rsidRPr="000A6705">
        <w:rPr>
          <w:rStyle w:val="StyleUnderline"/>
        </w:rPr>
        <w:t xml:space="preserve"> already </w:t>
      </w:r>
      <w:r w:rsidRPr="00957816">
        <w:rPr>
          <w:rStyle w:val="StyleUnderline"/>
          <w:highlight w:val="cyan"/>
        </w:rPr>
        <w:t>conducting combined exercises</w:t>
      </w:r>
      <w:r w:rsidRPr="000A6705">
        <w:rPr>
          <w:rStyle w:val="StyleUnderline"/>
        </w:rPr>
        <w:t xml:space="preserve"> off the coast of Alaska</w:t>
      </w:r>
      <w:r w:rsidRPr="00A51263">
        <w:rPr>
          <w:sz w:val="16"/>
        </w:rPr>
        <w:t xml:space="preserve">. Considered in this light, </w:t>
      </w:r>
      <w:r w:rsidRPr="00957816">
        <w:rPr>
          <w:rStyle w:val="Emphasis"/>
          <w:highlight w:val="cyan"/>
        </w:rPr>
        <w:t>our monitor-and-respond strategy resembles</w:t>
      </w:r>
      <w:r w:rsidRPr="000A6705">
        <w:rPr>
          <w:rStyle w:val="Emphasis"/>
        </w:rPr>
        <w:t xml:space="preserve"> the military equivalent of relying on </w:t>
      </w:r>
      <w:r w:rsidRPr="00957816">
        <w:rPr>
          <w:rStyle w:val="Emphasis"/>
          <w:highlight w:val="cyan"/>
        </w:rPr>
        <w:t>a giant Ring camera: it’s great for observation, but insufficient for deterring adversaries and projecting power</w:t>
      </w:r>
      <w:r w:rsidRPr="000A6705">
        <w:rPr>
          <w:rStyle w:val="Emphasis"/>
        </w:rPr>
        <w:t>.</w:t>
      </w:r>
    </w:p>
    <w:p w14:paraId="6FB3D779" w14:textId="77777777" w:rsidR="004B119F" w:rsidRPr="000A6705" w:rsidRDefault="004B119F" w:rsidP="004B119F">
      <w:pPr>
        <w:rPr>
          <w:rStyle w:val="Emphasis"/>
        </w:rPr>
      </w:pPr>
      <w:r w:rsidRPr="000A6705">
        <w:rPr>
          <w:rStyle w:val="StyleUnderline"/>
        </w:rPr>
        <w:t>More alarming still</w:t>
      </w:r>
      <w:r w:rsidRPr="00A51263">
        <w:rPr>
          <w:sz w:val="16"/>
        </w:rPr>
        <w:t xml:space="preserve">, </w:t>
      </w:r>
      <w:r w:rsidRPr="000A6705">
        <w:rPr>
          <w:rStyle w:val="StyleUnderline"/>
        </w:rPr>
        <w:t>the U</w:t>
      </w:r>
      <w:r w:rsidRPr="00A51263">
        <w:rPr>
          <w:sz w:val="16"/>
        </w:rPr>
        <w:t xml:space="preserve">nited </w:t>
      </w:r>
      <w:r w:rsidRPr="000A6705">
        <w:rPr>
          <w:rStyle w:val="StyleUnderline"/>
        </w:rPr>
        <w:t>S</w:t>
      </w:r>
      <w:r w:rsidRPr="00A51263">
        <w:rPr>
          <w:sz w:val="16"/>
        </w:rPr>
        <w:t xml:space="preserve">tates </w:t>
      </w:r>
      <w:r w:rsidRPr="000A6705">
        <w:rPr>
          <w:rStyle w:val="StyleUnderline"/>
        </w:rPr>
        <w:t>lags woefully behind her fellow great powers in Arctic preparations</w:t>
      </w:r>
      <w:r w:rsidRPr="00A51263">
        <w:rPr>
          <w:sz w:val="16"/>
        </w:rPr>
        <w:t xml:space="preserve">. </w:t>
      </w:r>
      <w:r w:rsidRPr="000A6705">
        <w:rPr>
          <w:rStyle w:val="StyleUnderline"/>
        </w:rPr>
        <w:t>By the time the U</w:t>
      </w:r>
      <w:r w:rsidRPr="00A51263">
        <w:rPr>
          <w:sz w:val="16"/>
        </w:rPr>
        <w:t xml:space="preserve">nited </w:t>
      </w:r>
      <w:r w:rsidRPr="000A6705">
        <w:rPr>
          <w:rStyle w:val="StyleUnderline"/>
        </w:rPr>
        <w:t>S</w:t>
      </w:r>
      <w:r w:rsidRPr="00A51263">
        <w:rPr>
          <w:sz w:val="16"/>
        </w:rPr>
        <w:t xml:space="preserve">tates </w:t>
      </w:r>
      <w:r w:rsidRPr="000A6705">
        <w:rPr>
          <w:rStyle w:val="StyleUnderline"/>
        </w:rPr>
        <w:t>published its first radical transformation of Arctic strategic policy, it was decades</w:t>
      </w:r>
      <w:r w:rsidRPr="00A51263">
        <w:rPr>
          <w:sz w:val="16"/>
        </w:rPr>
        <w:t xml:space="preserve">, even centuries, </w:t>
      </w:r>
      <w:r w:rsidRPr="000A6705">
        <w:rPr>
          <w:rStyle w:val="StyleUnderline"/>
        </w:rPr>
        <w:t>behind Russia’s interest in the region</w:t>
      </w:r>
      <w:r w:rsidRPr="00A51263">
        <w:rPr>
          <w:sz w:val="16"/>
        </w:rPr>
        <w:t xml:space="preserve">—an interest that transformed into action by the 2000s. Likewise, </w:t>
      </w:r>
      <w:r w:rsidRPr="000A6705">
        <w:rPr>
          <w:rStyle w:val="StyleUnderline"/>
        </w:rPr>
        <w:t>China has been honing its Arctic intentions since 2013, when it gained “observer” status in the Arctic Council</w:t>
      </w:r>
      <w:r w:rsidRPr="00A51263">
        <w:rPr>
          <w:sz w:val="16"/>
        </w:rPr>
        <w:t xml:space="preserve">. The following year, Russia created its Arctic Joint Strategic Command, and just three years after that, declared its plans to “phase NATO out of the Arctic.” By 2018, China published its first Arctic policy white paper, and shortly after launched its first domestically built icebreaker. </w:t>
      </w:r>
      <w:r w:rsidRPr="000A6705">
        <w:rPr>
          <w:rStyle w:val="StyleUnderline"/>
        </w:rPr>
        <w:t>In 2023, Russia declared the Arctic its second priority—a priority Moscow is well positioned to promote with its already robust Arctic presence and operating bases</w:t>
      </w:r>
      <w:r w:rsidRPr="00A51263">
        <w:rPr>
          <w:sz w:val="16"/>
        </w:rPr>
        <w:t xml:space="preserve">. </w:t>
      </w:r>
      <w:r w:rsidRPr="000A6705">
        <w:rPr>
          <w:rStyle w:val="Emphasis"/>
        </w:rPr>
        <w:t>Two of the world’s most powerful militaries have signaled their intent to establish strategic, diplomatic, and economic dominance of the world’s smallest ocean. Can the United States really afford to simply monitor and respond?</w:t>
      </w:r>
    </w:p>
    <w:p w14:paraId="615E1F30" w14:textId="77777777" w:rsidR="004B119F" w:rsidRDefault="004B119F" w:rsidP="004B119F">
      <w:pPr>
        <w:rPr>
          <w:sz w:val="16"/>
        </w:rPr>
      </w:pPr>
      <w:r w:rsidRPr="00A51263">
        <w:rPr>
          <w:sz w:val="16"/>
        </w:rPr>
        <w:t xml:space="preserve">We recognize this call to action is not without significant obstacles. As our most current Arctic Strategy rightly points out, we must “balance against other DoD global commitments”—and we </w:t>
      </w:r>
      <w:proofErr w:type="gramStart"/>
      <w:r w:rsidRPr="00A51263">
        <w:rPr>
          <w:sz w:val="16"/>
        </w:rPr>
        <w:t>have to</w:t>
      </w:r>
      <w:proofErr w:type="gramEnd"/>
      <w:r w:rsidRPr="00A51263">
        <w:rPr>
          <w:sz w:val="16"/>
        </w:rPr>
        <w:t xml:space="preserve"> determine how to do this in an environment replete with fiscal, structural, environmental, and manpower challenges. </w:t>
      </w:r>
      <w:r w:rsidRPr="000A6705">
        <w:rPr>
          <w:rStyle w:val="StyleUnderline"/>
        </w:rPr>
        <w:t xml:space="preserve">We are not suggesting that </w:t>
      </w:r>
      <w:r w:rsidRPr="00957816">
        <w:rPr>
          <w:rStyle w:val="StyleUnderline"/>
          <w:highlight w:val="cyan"/>
        </w:rPr>
        <w:t>DoD</w:t>
      </w:r>
      <w:r w:rsidRPr="000A6705">
        <w:rPr>
          <w:rStyle w:val="StyleUnderline"/>
        </w:rPr>
        <w:t xml:space="preserve"> abandon our global commitments in favor of Arctic operations</w:t>
      </w:r>
      <w:r w:rsidRPr="00A51263">
        <w:rPr>
          <w:sz w:val="16"/>
        </w:rPr>
        <w:t xml:space="preserve">. </w:t>
      </w:r>
      <w:r w:rsidRPr="000A6705">
        <w:rPr>
          <w:rStyle w:val="StyleUnderline"/>
        </w:rPr>
        <w:t>We are arguing</w:t>
      </w:r>
      <w:r w:rsidRPr="00A51263">
        <w:rPr>
          <w:sz w:val="16"/>
        </w:rPr>
        <w:t xml:space="preserve">, however, </w:t>
      </w:r>
      <w:r w:rsidRPr="000A6705">
        <w:rPr>
          <w:rStyle w:val="Emphasis"/>
        </w:rPr>
        <w:t xml:space="preserve">that the department </w:t>
      </w:r>
      <w:r w:rsidRPr="00957816">
        <w:rPr>
          <w:rStyle w:val="Emphasis"/>
          <w:highlight w:val="cyan"/>
        </w:rPr>
        <w:t>cannot abandon Arctic power projection in favor of</w:t>
      </w:r>
      <w:r w:rsidRPr="000A6705">
        <w:rPr>
          <w:rStyle w:val="Emphasis"/>
        </w:rPr>
        <w:t xml:space="preserve"> keeping </w:t>
      </w:r>
      <w:r w:rsidRPr="00957816">
        <w:rPr>
          <w:rStyle w:val="Emphasis"/>
          <w:highlight w:val="cyan"/>
        </w:rPr>
        <w:t>global commitments</w:t>
      </w:r>
      <w:r w:rsidRPr="000A6705">
        <w:rPr>
          <w:rStyle w:val="Emphasis"/>
        </w:rPr>
        <w:t xml:space="preserve">. </w:t>
      </w:r>
      <w:r w:rsidRPr="00A51263">
        <w:rPr>
          <w:sz w:val="16"/>
        </w:rPr>
        <w:t xml:space="preserve">It will be hard. It will stretch our forces and our capabilities. But </w:t>
      </w:r>
      <w:r w:rsidRPr="000A6705">
        <w:rPr>
          <w:rStyle w:val="StyleUnderline"/>
        </w:rPr>
        <w:t xml:space="preserve">it is worth remembering that </w:t>
      </w:r>
      <w:r w:rsidRPr="00957816">
        <w:rPr>
          <w:rStyle w:val="StyleUnderline"/>
          <w:highlight w:val="cyan"/>
        </w:rPr>
        <w:t>Russia is doing both. China is doing</w:t>
      </w:r>
      <w:r w:rsidRPr="000A6705">
        <w:rPr>
          <w:rStyle w:val="StyleUnderline"/>
        </w:rPr>
        <w:t xml:space="preserve"> </w:t>
      </w:r>
      <w:r w:rsidRPr="00957816">
        <w:rPr>
          <w:rStyle w:val="StyleUnderline"/>
          <w:highlight w:val="cyan"/>
        </w:rPr>
        <w:t>both</w:t>
      </w:r>
      <w:r w:rsidRPr="00A51263">
        <w:rPr>
          <w:sz w:val="16"/>
        </w:rPr>
        <w:t xml:space="preserve">. And increasingly, </w:t>
      </w:r>
      <w:r w:rsidRPr="000A6705">
        <w:rPr>
          <w:rStyle w:val="StyleUnderline"/>
        </w:rPr>
        <w:t xml:space="preserve">they are doing both </w:t>
      </w:r>
      <w:proofErr w:type="gramStart"/>
      <w:r w:rsidRPr="000A6705">
        <w:rPr>
          <w:rStyle w:val="StyleUnderline"/>
        </w:rPr>
        <w:t>together—including</w:t>
      </w:r>
      <w:proofErr w:type="gramEnd"/>
      <w:r w:rsidRPr="000A6705">
        <w:rPr>
          <w:rStyle w:val="StyleUnderline"/>
        </w:rPr>
        <w:t xml:space="preserve"> in back-to-back naval exercises in 2022 and 2023 off the coast of Alaska</w:t>
      </w:r>
      <w:r w:rsidRPr="00A51263">
        <w:rPr>
          <w:sz w:val="16"/>
        </w:rPr>
        <w:t xml:space="preserve">. Accordingly, </w:t>
      </w:r>
      <w:r w:rsidRPr="00957816">
        <w:rPr>
          <w:rStyle w:val="Emphasis"/>
          <w:highlight w:val="cyan"/>
        </w:rPr>
        <w:t>we must do both, and we must start now</w:t>
      </w:r>
      <w:r w:rsidRPr="000A6705">
        <w:rPr>
          <w:rStyle w:val="Emphasis"/>
        </w:rPr>
        <w:t>.</w:t>
      </w:r>
      <w:r w:rsidRPr="00A51263">
        <w:rPr>
          <w:sz w:val="16"/>
        </w:rPr>
        <w:t xml:space="preserve"> </w:t>
      </w:r>
      <w:r w:rsidRPr="00957816">
        <w:rPr>
          <w:rStyle w:val="Emphasis"/>
          <w:highlight w:val="cyan"/>
        </w:rPr>
        <w:t>US Arctic strategy</w:t>
      </w:r>
      <w:r w:rsidRPr="000A6705">
        <w:rPr>
          <w:rStyle w:val="Emphasis"/>
        </w:rPr>
        <w:t xml:space="preserve"> and policy </w:t>
      </w:r>
      <w:r w:rsidRPr="00957816">
        <w:rPr>
          <w:rStyle w:val="Emphasis"/>
          <w:highlight w:val="cyan"/>
        </w:rPr>
        <w:t>must shift from a future-oriented mindset</w:t>
      </w:r>
      <w:r w:rsidRPr="000A6705">
        <w:rPr>
          <w:rStyle w:val="Emphasis"/>
        </w:rPr>
        <w:t xml:space="preserve"> of what we will do when time and resources allow to an ethos of what we are doing now, lest we look back in 2030 or 2050 at what we should’ve, could’ve, or would’ve done differently to prepare for a blue Arctic</w:t>
      </w:r>
      <w:r w:rsidRPr="00A51263">
        <w:rPr>
          <w:sz w:val="16"/>
        </w:rPr>
        <w:t xml:space="preserve">. In this light, </w:t>
      </w:r>
      <w:r w:rsidRPr="00957816">
        <w:rPr>
          <w:rStyle w:val="Emphasis"/>
          <w:highlight w:val="cyan"/>
        </w:rPr>
        <w:t>aiming</w:t>
      </w:r>
      <w:r w:rsidRPr="000A6705">
        <w:rPr>
          <w:rStyle w:val="Emphasis"/>
        </w:rPr>
        <w:t xml:space="preserve"> principally </w:t>
      </w:r>
      <w:r w:rsidRPr="00957816">
        <w:rPr>
          <w:rStyle w:val="Emphasis"/>
          <w:highlight w:val="cyan"/>
        </w:rPr>
        <w:t>to “manage risk in the region</w:t>
      </w:r>
      <w:r w:rsidRPr="000A6705">
        <w:rPr>
          <w:rStyle w:val="Emphasis"/>
        </w:rPr>
        <w:t xml:space="preserve">” </w:t>
      </w:r>
      <w:r w:rsidRPr="00957816">
        <w:rPr>
          <w:rStyle w:val="Emphasis"/>
          <w:highlight w:val="cyan"/>
        </w:rPr>
        <w:t>is</w:t>
      </w:r>
      <w:r w:rsidRPr="000A6705">
        <w:rPr>
          <w:rStyle w:val="Emphasis"/>
        </w:rPr>
        <w:t xml:space="preserve"> </w:t>
      </w:r>
      <w:r w:rsidRPr="00957816">
        <w:rPr>
          <w:rStyle w:val="Emphasis"/>
          <w:highlight w:val="cyan"/>
        </w:rPr>
        <w:t>not a</w:t>
      </w:r>
      <w:r w:rsidRPr="000A6705">
        <w:rPr>
          <w:rStyle w:val="Emphasis"/>
        </w:rPr>
        <w:t xml:space="preserve">n </w:t>
      </w:r>
      <w:r w:rsidRPr="000A6705">
        <w:rPr>
          <w:rStyle w:val="Emphasis"/>
        </w:rPr>
        <w:lastRenderedPageBreak/>
        <w:t xml:space="preserve">acceptable </w:t>
      </w:r>
      <w:r w:rsidRPr="00957816">
        <w:rPr>
          <w:rStyle w:val="Emphasis"/>
          <w:highlight w:val="cyan"/>
        </w:rPr>
        <w:t>substitute for establishing presence</w:t>
      </w:r>
      <w:r w:rsidRPr="00A51263">
        <w:rPr>
          <w:sz w:val="16"/>
        </w:rPr>
        <w:t xml:space="preserve">. </w:t>
      </w:r>
      <w:r w:rsidRPr="000A6705">
        <w:rPr>
          <w:rStyle w:val="StyleUnderline"/>
        </w:rPr>
        <w:t>The U</w:t>
      </w:r>
      <w:r w:rsidRPr="00A51263">
        <w:rPr>
          <w:sz w:val="16"/>
        </w:rPr>
        <w:t xml:space="preserve">nited </w:t>
      </w:r>
      <w:r w:rsidRPr="000A6705">
        <w:rPr>
          <w:rStyle w:val="StyleUnderline"/>
        </w:rPr>
        <w:t>S</w:t>
      </w:r>
      <w:r w:rsidRPr="00A51263">
        <w:rPr>
          <w:sz w:val="16"/>
        </w:rPr>
        <w:t xml:space="preserve">tates </w:t>
      </w:r>
      <w:r w:rsidRPr="000A6705">
        <w:rPr>
          <w:rStyle w:val="Emphasis"/>
        </w:rPr>
        <w:t xml:space="preserve">must </w:t>
      </w:r>
      <w:proofErr w:type="gramStart"/>
      <w:r w:rsidRPr="000A6705">
        <w:rPr>
          <w:rStyle w:val="Emphasis"/>
        </w:rPr>
        <w:t>take action</w:t>
      </w:r>
      <w:proofErr w:type="gramEnd"/>
      <w:r w:rsidRPr="000A6705">
        <w:rPr>
          <w:rStyle w:val="Emphasis"/>
        </w:rPr>
        <w:t xml:space="preserve"> now</w:t>
      </w:r>
      <w:r w:rsidRPr="00A51263">
        <w:rPr>
          <w:sz w:val="16"/>
        </w:rPr>
        <w:t xml:space="preserve"> </w:t>
      </w:r>
      <w:r w:rsidRPr="000A6705">
        <w:rPr>
          <w:rStyle w:val="StyleUnderline"/>
        </w:rPr>
        <w:t>to ensure we are prepared to successfully maintain peace and prosperity in the blue Arctic</w:t>
      </w:r>
      <w:r w:rsidRPr="00A51263">
        <w:rPr>
          <w:sz w:val="16"/>
        </w:rPr>
        <w:t>.</w:t>
      </w:r>
    </w:p>
    <w:p w14:paraId="72DF535E" w14:textId="77777777" w:rsidR="004B119F" w:rsidRPr="009A1843" w:rsidRDefault="004B119F" w:rsidP="004B119F">
      <w:pPr>
        <w:pStyle w:val="Heading4"/>
        <w:rPr>
          <w:u w:val="single"/>
        </w:rPr>
      </w:pPr>
      <w:r>
        <w:t xml:space="preserve">Failure to check Russia in the Arctic risks </w:t>
      </w:r>
      <w:r>
        <w:rPr>
          <w:u w:val="single"/>
        </w:rPr>
        <w:t>World War Three</w:t>
      </w:r>
    </w:p>
    <w:p w14:paraId="7C8E42AB" w14:textId="77777777" w:rsidR="004B119F" w:rsidRPr="009A1843" w:rsidRDefault="004B119F" w:rsidP="004B119F">
      <w:pPr>
        <w:rPr>
          <w:rStyle w:val="Style13ptBold"/>
        </w:rPr>
      </w:pPr>
      <w:r w:rsidRPr="009A1843">
        <w:rPr>
          <w:rStyle w:val="Style13ptBold"/>
        </w:rPr>
        <w:t xml:space="preserve">Geri 24 </w:t>
      </w:r>
      <w:r w:rsidRPr="009A1843">
        <w:rPr>
          <w:rStyle w:val="Style13ptBold"/>
          <w:b w:val="0"/>
          <w:bCs w:val="0"/>
        </w:rPr>
        <w:t xml:space="preserve">[Maurizio, Former NATO analyst, Italian Navy Lieutenant POLAD reservist, postdoctoral researcher at the George Mason University and EU Marie Curie Fellow, “War with Russia will start in the Arctic, unless leaders move to stop climate change,” Friends of Europe (a think tank) </w:t>
      </w:r>
      <w:hyperlink r:id="rId9" w:history="1">
        <w:r w:rsidRPr="009A1843">
          <w:rPr>
            <w:rStyle w:val="Style13ptBold"/>
            <w:b w:val="0"/>
            <w:bCs w:val="0"/>
          </w:rPr>
          <w:t>https://www.friendsofeurope.org/insights/critical-thinking-war-with-russia-will-start-in-the-arctic-unless-leaders-at-the-munich-security-conference-move-to-stop-climate-change/</w:t>
        </w:r>
      </w:hyperlink>
      <w:r w:rsidRPr="009A1843">
        <w:rPr>
          <w:rStyle w:val="Style13ptBold"/>
          <w:b w:val="0"/>
          <w:bCs w:val="0"/>
        </w:rPr>
        <w:t>, ALB]</w:t>
      </w:r>
    </w:p>
    <w:p w14:paraId="78A08E55" w14:textId="77777777" w:rsidR="004B119F" w:rsidRPr="009A1843" w:rsidRDefault="004B119F" w:rsidP="004B119F">
      <w:pPr>
        <w:rPr>
          <w:sz w:val="16"/>
        </w:rPr>
      </w:pPr>
      <w:r w:rsidRPr="009A1843">
        <w:rPr>
          <w:sz w:val="16"/>
        </w:rPr>
        <w:t xml:space="preserve">As the Munich Security Conference gets underway, </w:t>
      </w:r>
      <w:r w:rsidRPr="00957816">
        <w:rPr>
          <w:rStyle w:val="StyleUnderline"/>
          <w:highlight w:val="cyan"/>
        </w:rPr>
        <w:t>the spectre of a third world war looms on the horizon</w:t>
      </w:r>
      <w:r w:rsidRPr="009A1843">
        <w:rPr>
          <w:sz w:val="16"/>
        </w:rPr>
        <w:t xml:space="preserve">. </w:t>
      </w:r>
      <w:r w:rsidRPr="009A1843">
        <w:rPr>
          <w:rStyle w:val="StyleUnderline"/>
        </w:rPr>
        <w:t xml:space="preserve">Military and political </w:t>
      </w:r>
      <w:r w:rsidRPr="00957816">
        <w:rPr>
          <w:rStyle w:val="StyleUnderline"/>
          <w:highlight w:val="cyan"/>
        </w:rPr>
        <w:t>leaders</w:t>
      </w:r>
      <w:r w:rsidRPr="009A1843">
        <w:rPr>
          <w:rStyle w:val="StyleUnderline"/>
        </w:rPr>
        <w:t xml:space="preserve"> in NATO nations </w:t>
      </w:r>
      <w:r w:rsidRPr="00957816">
        <w:rPr>
          <w:rStyle w:val="StyleUnderline"/>
          <w:highlight w:val="cyan"/>
        </w:rPr>
        <w:t>have issued</w:t>
      </w:r>
      <w:r w:rsidRPr="009A1843">
        <w:rPr>
          <w:rStyle w:val="StyleUnderline"/>
        </w:rPr>
        <w:t xml:space="preserve"> </w:t>
      </w:r>
      <w:r w:rsidRPr="00957816">
        <w:rPr>
          <w:rStyle w:val="StyleUnderline"/>
          <w:highlight w:val="cyan"/>
        </w:rPr>
        <w:t>chilling warnings</w:t>
      </w:r>
      <w:r w:rsidRPr="009A1843">
        <w:rPr>
          <w:rStyle w:val="StyleUnderline"/>
        </w:rPr>
        <w:t xml:space="preserve"> for populations </w:t>
      </w:r>
      <w:r w:rsidRPr="00957816">
        <w:rPr>
          <w:rStyle w:val="StyleUnderline"/>
          <w:highlight w:val="cyan"/>
        </w:rPr>
        <w:t>to brace for the possibility of devastating superpower conflict</w:t>
      </w:r>
      <w:r w:rsidRPr="009A1843">
        <w:rPr>
          <w:sz w:val="16"/>
        </w:rPr>
        <w:t>.</w:t>
      </w:r>
    </w:p>
    <w:p w14:paraId="42814897" w14:textId="77777777" w:rsidR="004B119F" w:rsidRPr="009A1843" w:rsidRDefault="004B119F" w:rsidP="004B119F">
      <w:pPr>
        <w:rPr>
          <w:sz w:val="16"/>
        </w:rPr>
      </w:pPr>
      <w:r w:rsidRPr="009A1843">
        <w:rPr>
          <w:sz w:val="16"/>
        </w:rPr>
        <w:t xml:space="preserve">Admiral Rob </w:t>
      </w:r>
      <w:r w:rsidRPr="009A1843">
        <w:rPr>
          <w:rStyle w:val="StyleUnderline"/>
        </w:rPr>
        <w:t>Bauer, chair of NATO’s Military Committee, fired the opening salvo in the grim round of predictions</w:t>
      </w:r>
      <w:r w:rsidRPr="009A1843">
        <w:rPr>
          <w:sz w:val="16"/>
        </w:rPr>
        <w:t xml:space="preserve">. </w:t>
      </w:r>
      <w:r w:rsidRPr="009A1843">
        <w:rPr>
          <w:rStyle w:val="StyleUnderline"/>
        </w:rPr>
        <w:t>He cautioned that Russia could launch an attack within the next two decades. In words reminiscent of World War II, Bauer urged allied countries to mobilise citizen armies</w:t>
      </w:r>
      <w:r w:rsidRPr="009A1843">
        <w:rPr>
          <w:sz w:val="16"/>
        </w:rPr>
        <w:t>.</w:t>
      </w:r>
    </w:p>
    <w:p w14:paraId="74CAB07A" w14:textId="77777777" w:rsidR="004B119F" w:rsidRPr="009A1843" w:rsidRDefault="004B119F" w:rsidP="004B119F">
      <w:pPr>
        <w:rPr>
          <w:sz w:val="16"/>
        </w:rPr>
      </w:pPr>
      <w:r w:rsidRPr="009A1843">
        <w:rPr>
          <w:rStyle w:val="StyleUnderline"/>
        </w:rPr>
        <w:t xml:space="preserve">British Defence Secretary </w:t>
      </w:r>
      <w:r w:rsidRPr="009A1843">
        <w:rPr>
          <w:sz w:val="16"/>
        </w:rPr>
        <w:t xml:space="preserve">Grant </w:t>
      </w:r>
      <w:r w:rsidRPr="009A1843">
        <w:rPr>
          <w:rStyle w:val="StyleUnderline"/>
        </w:rPr>
        <w:t>Shapps has gone even further, foreseeing potential wars involving China, Russia, North Korea and Iran within the next five years</w:t>
      </w:r>
      <w:r w:rsidRPr="009A1843">
        <w:rPr>
          <w:sz w:val="16"/>
        </w:rPr>
        <w:t>. The situation is transitioning “from a post-war to pre-war world”, he asserted bleakly.</w:t>
      </w:r>
    </w:p>
    <w:p w14:paraId="1EE1408B" w14:textId="77777777" w:rsidR="004B119F" w:rsidRPr="009A1843" w:rsidRDefault="004B119F" w:rsidP="004B119F">
      <w:pPr>
        <w:rPr>
          <w:sz w:val="16"/>
        </w:rPr>
      </w:pPr>
      <w:r w:rsidRPr="009A1843">
        <w:rPr>
          <w:rStyle w:val="StyleUnderline"/>
        </w:rPr>
        <w:t>General</w:t>
      </w:r>
      <w:r w:rsidRPr="009A1843">
        <w:rPr>
          <w:sz w:val="16"/>
        </w:rPr>
        <w:t xml:space="preserve"> Sir Patrick </w:t>
      </w:r>
      <w:r w:rsidRPr="009A1843">
        <w:rPr>
          <w:rStyle w:val="StyleUnderline"/>
        </w:rPr>
        <w:t>Sanders, the UK’s army chief, echoed that dark prediction</w:t>
      </w:r>
      <w:r w:rsidRPr="009A1843">
        <w:rPr>
          <w:sz w:val="16"/>
        </w:rPr>
        <w:t>. He described the British population as a “pre-war generation” that may need to prepare for conflict with an increasingly aggressive Russia.</w:t>
      </w:r>
    </w:p>
    <w:p w14:paraId="4275D0AA" w14:textId="77777777" w:rsidR="004B119F" w:rsidRPr="009A1843" w:rsidRDefault="004B119F" w:rsidP="004B119F">
      <w:pPr>
        <w:rPr>
          <w:sz w:val="16"/>
        </w:rPr>
      </w:pPr>
      <w:r w:rsidRPr="009A1843">
        <w:rPr>
          <w:sz w:val="16"/>
        </w:rPr>
        <w:t>German politicians and military leaders have discussed resurrecting mandatory military service in response to growing threats and Sweden has already introduced a form of national service as it closes in on NATO membership.</w:t>
      </w:r>
    </w:p>
    <w:p w14:paraId="3CD2DE21" w14:textId="77777777" w:rsidR="004B119F" w:rsidRPr="009A1843" w:rsidRDefault="004B119F" w:rsidP="004B119F">
      <w:pPr>
        <w:rPr>
          <w:rStyle w:val="Emphasis"/>
        </w:rPr>
      </w:pPr>
      <w:r w:rsidRPr="00957816">
        <w:rPr>
          <w:rStyle w:val="Emphasis"/>
          <w:highlight w:val="cyan"/>
        </w:rPr>
        <w:t>With Russia holding</w:t>
      </w:r>
      <w:r w:rsidRPr="009A1843">
        <w:rPr>
          <w:rStyle w:val="Emphasis"/>
        </w:rPr>
        <w:t xml:space="preserve"> over </w:t>
      </w:r>
      <w:r w:rsidRPr="00957816">
        <w:rPr>
          <w:rStyle w:val="Emphasis"/>
          <w:highlight w:val="cyan"/>
        </w:rPr>
        <w:t>53% of the Arctic</w:t>
      </w:r>
      <w:r w:rsidRPr="009A1843">
        <w:rPr>
          <w:rStyle w:val="Emphasis"/>
        </w:rPr>
        <w:t xml:space="preserve"> </w:t>
      </w:r>
      <w:r w:rsidRPr="00957816">
        <w:rPr>
          <w:rStyle w:val="Emphasis"/>
          <w:highlight w:val="cyan"/>
        </w:rPr>
        <w:t>Ocean coastline</w:t>
      </w:r>
      <w:r w:rsidRPr="009A1843">
        <w:rPr>
          <w:rStyle w:val="Emphasis"/>
        </w:rPr>
        <w:t xml:space="preserve">, Vladimir </w:t>
      </w:r>
      <w:r w:rsidRPr="00957816">
        <w:rPr>
          <w:rStyle w:val="Emphasis"/>
          <w:highlight w:val="cyan"/>
        </w:rPr>
        <w:t>Putin believes domination</w:t>
      </w:r>
      <w:r w:rsidRPr="009A1843">
        <w:rPr>
          <w:rStyle w:val="Emphasis"/>
        </w:rPr>
        <w:t xml:space="preserve"> of the region’s resources </w:t>
      </w:r>
      <w:r w:rsidRPr="00957816">
        <w:rPr>
          <w:rStyle w:val="Emphasis"/>
          <w:highlight w:val="cyan"/>
        </w:rPr>
        <w:t>is critical to</w:t>
      </w:r>
      <w:r w:rsidRPr="009A1843">
        <w:rPr>
          <w:rStyle w:val="Emphasis"/>
        </w:rPr>
        <w:t xml:space="preserve"> the economic </w:t>
      </w:r>
      <w:r w:rsidRPr="00957816">
        <w:rPr>
          <w:rStyle w:val="Emphasis"/>
          <w:highlight w:val="cyan"/>
        </w:rPr>
        <w:t>survival of his regime</w:t>
      </w:r>
    </w:p>
    <w:p w14:paraId="00A05FB3" w14:textId="77777777" w:rsidR="004B119F" w:rsidRPr="009A1843" w:rsidRDefault="004B119F" w:rsidP="004B119F">
      <w:pPr>
        <w:rPr>
          <w:sz w:val="16"/>
        </w:rPr>
      </w:pPr>
      <w:r w:rsidRPr="009A1843">
        <w:rPr>
          <w:rStyle w:val="StyleUnderline"/>
        </w:rPr>
        <w:t>To many, the idea that increased tensions sparked by Russia’s attacks on Ukraine could lurch towards a wider European conflict seems not only probable but inevitable</w:t>
      </w:r>
      <w:r w:rsidRPr="009A1843">
        <w:rPr>
          <w:sz w:val="16"/>
        </w:rPr>
        <w:t>.</w:t>
      </w:r>
    </w:p>
    <w:p w14:paraId="238402FD" w14:textId="77777777" w:rsidR="004B119F" w:rsidRPr="009A1843" w:rsidRDefault="004B119F" w:rsidP="004B119F">
      <w:pPr>
        <w:rPr>
          <w:sz w:val="16"/>
        </w:rPr>
      </w:pPr>
      <w:r w:rsidRPr="009A1843">
        <w:rPr>
          <w:sz w:val="16"/>
        </w:rPr>
        <w:t xml:space="preserve">However, </w:t>
      </w:r>
      <w:r w:rsidRPr="00957816">
        <w:rPr>
          <w:rStyle w:val="StyleUnderline"/>
          <w:highlight w:val="cyan"/>
        </w:rPr>
        <w:t>amid the drumbeats of international conflict</w:t>
      </w:r>
      <w:r w:rsidRPr="009A1843">
        <w:rPr>
          <w:rStyle w:val="StyleUnderline"/>
        </w:rPr>
        <w:t xml:space="preserve">, </w:t>
      </w:r>
      <w:r w:rsidRPr="00957816">
        <w:rPr>
          <w:rStyle w:val="StyleUnderline"/>
          <w:highlight w:val="cyan"/>
        </w:rPr>
        <w:t>one crucial factor is being overlooked:  the impact of climate change as a potential trigger for war</w:t>
      </w:r>
      <w:r w:rsidRPr="009A1843">
        <w:rPr>
          <w:sz w:val="16"/>
        </w:rPr>
        <w:t>.</w:t>
      </w:r>
    </w:p>
    <w:p w14:paraId="1A7356CA" w14:textId="77777777" w:rsidR="004B119F" w:rsidRPr="009A1843" w:rsidRDefault="004B119F" w:rsidP="004B119F">
      <w:pPr>
        <w:rPr>
          <w:sz w:val="16"/>
        </w:rPr>
      </w:pPr>
      <w:r w:rsidRPr="009A1843">
        <w:rPr>
          <w:rStyle w:val="StyleUnderline"/>
        </w:rPr>
        <w:t>NATO has committed to taking a leading international role on climate and security</w:t>
      </w:r>
      <w:r w:rsidRPr="009A1843">
        <w:rPr>
          <w:sz w:val="16"/>
        </w:rPr>
        <w:t xml:space="preserve">. Yet </w:t>
      </w:r>
      <w:r w:rsidRPr="009A1843">
        <w:rPr>
          <w:rStyle w:val="StyleUnderline"/>
        </w:rPr>
        <w:t>the landmark climate agreement reached late last year at the COP28 conference in Dubai underscores the need for Western leaders meeting in Munich to raise their climate ambitions and translate them into tangible action</w:t>
      </w:r>
      <w:r w:rsidRPr="009A1843">
        <w:rPr>
          <w:sz w:val="16"/>
        </w:rPr>
        <w:t>.</w:t>
      </w:r>
    </w:p>
    <w:p w14:paraId="55D54F2C" w14:textId="77777777" w:rsidR="004B119F" w:rsidRPr="009A1843" w:rsidRDefault="004B119F" w:rsidP="004B119F">
      <w:pPr>
        <w:rPr>
          <w:rStyle w:val="StyleUnderline"/>
        </w:rPr>
      </w:pPr>
      <w:r w:rsidRPr="009A1843">
        <w:rPr>
          <w:rStyle w:val="StyleUnderline"/>
        </w:rPr>
        <w:t>NATO recognises climate change as a ‘threat amplifier’ for traditional security issues</w:t>
      </w:r>
      <w:r w:rsidRPr="009A1843">
        <w:rPr>
          <w:sz w:val="16"/>
        </w:rPr>
        <w:t xml:space="preserve">, but it needs to go further as studies indicate </w:t>
      </w:r>
      <w:r w:rsidRPr="009A1843">
        <w:rPr>
          <w:rStyle w:val="StyleUnderline"/>
        </w:rPr>
        <w:t>global warming is already rapidly accelerating the likelihood of armed conflict, especially in the Arctic.</w:t>
      </w:r>
    </w:p>
    <w:p w14:paraId="734B2DA0" w14:textId="77777777" w:rsidR="004B119F" w:rsidRPr="009A1843" w:rsidRDefault="004B119F" w:rsidP="004B119F">
      <w:pPr>
        <w:rPr>
          <w:sz w:val="16"/>
        </w:rPr>
      </w:pPr>
      <w:r w:rsidRPr="00957816">
        <w:rPr>
          <w:rStyle w:val="StyleUnderline"/>
          <w:highlight w:val="cyan"/>
        </w:rPr>
        <w:t>Arctic icecaps are melting at record rates</w:t>
      </w:r>
      <w:r w:rsidRPr="009A1843">
        <w:rPr>
          <w:rStyle w:val="StyleUnderline"/>
        </w:rPr>
        <w:t xml:space="preserve">, making deposits of gas, </w:t>
      </w:r>
      <w:proofErr w:type="gramStart"/>
      <w:r w:rsidRPr="009A1843">
        <w:rPr>
          <w:rStyle w:val="StyleUnderline"/>
        </w:rPr>
        <w:t>oil  and</w:t>
      </w:r>
      <w:proofErr w:type="gramEnd"/>
      <w:r w:rsidRPr="009A1843">
        <w:rPr>
          <w:rStyle w:val="StyleUnderline"/>
        </w:rPr>
        <w:t xml:space="preserve"> minerals  worth trillions of dollars accessible for the first time. Over the coming years, </w:t>
      </w:r>
      <w:r w:rsidRPr="00957816">
        <w:rPr>
          <w:rStyle w:val="StyleUnderline"/>
          <w:highlight w:val="cyan"/>
        </w:rPr>
        <w:t>this will spark a race for Arctic dominance that Russia is hellbent on winning</w:t>
      </w:r>
      <w:r w:rsidRPr="009A1843">
        <w:rPr>
          <w:sz w:val="16"/>
        </w:rPr>
        <w:t>.</w:t>
      </w:r>
    </w:p>
    <w:p w14:paraId="2622452B" w14:textId="77777777" w:rsidR="004B119F" w:rsidRPr="009A1843" w:rsidRDefault="004B119F" w:rsidP="004B119F">
      <w:pPr>
        <w:rPr>
          <w:sz w:val="16"/>
        </w:rPr>
      </w:pPr>
      <w:r w:rsidRPr="009A1843">
        <w:rPr>
          <w:rStyle w:val="StyleUnderline"/>
        </w:rPr>
        <w:lastRenderedPageBreak/>
        <w:t>With Russia holding over 53% of the Arctic Ocean coastline</w:t>
      </w:r>
      <w:r w:rsidRPr="009A1843">
        <w:rPr>
          <w:sz w:val="16"/>
        </w:rPr>
        <w:t xml:space="preserve">, Vladimir </w:t>
      </w:r>
      <w:r w:rsidRPr="009A1843">
        <w:rPr>
          <w:rStyle w:val="StyleUnderline"/>
        </w:rPr>
        <w:t>Putin believes domination of the region’s resources is critical to the economic survival of his regime.</w:t>
      </w:r>
      <w:r w:rsidRPr="009A1843">
        <w:rPr>
          <w:sz w:val="16"/>
        </w:rPr>
        <w:t xml:space="preserve"> The Arctic is estimated to hold 412 billion barrels of oil and gas, about 22% of the world’s undiscovered reserves.</w:t>
      </w:r>
    </w:p>
    <w:p w14:paraId="0BC447C9" w14:textId="77777777" w:rsidR="004B119F" w:rsidRPr="009A1843" w:rsidRDefault="004B119F" w:rsidP="004B119F">
      <w:pPr>
        <w:rPr>
          <w:sz w:val="16"/>
        </w:rPr>
      </w:pPr>
      <w:r w:rsidRPr="009A1843">
        <w:rPr>
          <w:rStyle w:val="StyleUnderline"/>
        </w:rPr>
        <w:t xml:space="preserve">Putin is hardly trying to hide his agenda. </w:t>
      </w:r>
      <w:r w:rsidRPr="00957816">
        <w:rPr>
          <w:rStyle w:val="StyleUnderline"/>
          <w:highlight w:val="cyan"/>
        </w:rPr>
        <w:t>Russia already operates a third more Arctic military bases than the US and its NATO allies</w:t>
      </w:r>
      <w:r w:rsidRPr="00957816">
        <w:rPr>
          <w:sz w:val="16"/>
          <w:highlight w:val="cyan"/>
        </w:rPr>
        <w:t>.</w:t>
      </w:r>
      <w:r w:rsidRPr="009A1843">
        <w:rPr>
          <w:sz w:val="16"/>
        </w:rPr>
        <w:t xml:space="preserve"> Now </w:t>
      </w:r>
      <w:r w:rsidRPr="00957816">
        <w:rPr>
          <w:rStyle w:val="StyleUnderline"/>
          <w:highlight w:val="cyan"/>
        </w:rPr>
        <w:t>Putin is moving soldiers, icebreakers, warships and submarines to the region</w:t>
      </w:r>
      <w:r w:rsidRPr="009A1843">
        <w:rPr>
          <w:rStyle w:val="StyleUnderline"/>
        </w:rPr>
        <w:t>, as well as conducting Arctic drills that test hypersonic missiles capable of evading American defences</w:t>
      </w:r>
      <w:r w:rsidRPr="009A1843">
        <w:rPr>
          <w:sz w:val="16"/>
        </w:rPr>
        <w:t>.</w:t>
      </w:r>
    </w:p>
    <w:p w14:paraId="0402903D" w14:textId="77777777" w:rsidR="004B119F" w:rsidRPr="009A1843" w:rsidRDefault="004B119F" w:rsidP="004B119F">
      <w:pPr>
        <w:rPr>
          <w:sz w:val="16"/>
        </w:rPr>
      </w:pPr>
      <w:r w:rsidRPr="009A1843">
        <w:rPr>
          <w:sz w:val="16"/>
        </w:rPr>
        <w:t>His propaganda machine regularly releases pictures of troops training in white fatigues and clutching assault weapons as they zip over the snow on sleighs pulled by reindeer.</w:t>
      </w:r>
    </w:p>
    <w:p w14:paraId="716419B2" w14:textId="77777777" w:rsidR="004B119F" w:rsidRPr="009A1843" w:rsidRDefault="004B119F" w:rsidP="004B119F">
      <w:pPr>
        <w:rPr>
          <w:sz w:val="16"/>
        </w:rPr>
      </w:pPr>
      <w:r w:rsidRPr="00957816">
        <w:rPr>
          <w:rStyle w:val="StyleUnderline"/>
          <w:highlight w:val="cyan"/>
        </w:rPr>
        <w:t>It</w:t>
      </w:r>
      <w:r w:rsidRPr="009A1843">
        <w:rPr>
          <w:rStyle w:val="StyleUnderline"/>
        </w:rPr>
        <w:t xml:space="preserve"> is time for world leaders to act in the knowledge that</w:t>
      </w:r>
      <w:r w:rsidRPr="009A1843">
        <w:rPr>
          <w:sz w:val="16"/>
        </w:rPr>
        <w:t xml:space="preserve"> failure to urgently address the climate emergency </w:t>
      </w:r>
      <w:r w:rsidRPr="00957816">
        <w:rPr>
          <w:rStyle w:val="Emphasis"/>
          <w:highlight w:val="cyan"/>
        </w:rPr>
        <w:t>exposes the world to</w:t>
      </w:r>
      <w:r w:rsidRPr="009A1843">
        <w:rPr>
          <w:rStyle w:val="Emphasis"/>
        </w:rPr>
        <w:t xml:space="preserve"> the risk of </w:t>
      </w:r>
      <w:r w:rsidRPr="00957816">
        <w:rPr>
          <w:rStyle w:val="Emphasis"/>
          <w:highlight w:val="cyan"/>
        </w:rPr>
        <w:t>a devastating conflict between NATO and Russia</w:t>
      </w:r>
    </w:p>
    <w:p w14:paraId="283AC1F1" w14:textId="77777777" w:rsidR="004B119F" w:rsidRPr="009A1843" w:rsidRDefault="004B119F" w:rsidP="004B119F">
      <w:pPr>
        <w:rPr>
          <w:sz w:val="16"/>
        </w:rPr>
      </w:pPr>
      <w:r w:rsidRPr="009A1843">
        <w:rPr>
          <w:sz w:val="16"/>
        </w:rPr>
        <w:t xml:space="preserve">America and Denmark have filed sovereignty claims in the central Arctic </w:t>
      </w:r>
      <w:proofErr w:type="gramStart"/>
      <w:r w:rsidRPr="009A1843">
        <w:rPr>
          <w:sz w:val="16"/>
        </w:rPr>
        <w:t>Ocean</w:t>
      </w:r>
      <w:proofErr w:type="gramEnd"/>
      <w:r w:rsidRPr="009A1843">
        <w:rPr>
          <w:sz w:val="16"/>
        </w:rPr>
        <w:t xml:space="preserve"> but it was Moscow that, in 2007, planted a titanium Russian flag on the seabed two-and-a-half miles under the North Pole.</w:t>
      </w:r>
    </w:p>
    <w:p w14:paraId="712F1330" w14:textId="77777777" w:rsidR="004B119F" w:rsidRDefault="004B119F" w:rsidP="004B119F">
      <w:pPr>
        <w:rPr>
          <w:sz w:val="16"/>
        </w:rPr>
      </w:pPr>
      <w:r w:rsidRPr="009A1843">
        <w:rPr>
          <w:rStyle w:val="Emphasis"/>
        </w:rPr>
        <w:t>More aggressive Russian claims in the Arctic could force NATO to act and risk sparking the global conflict</w:t>
      </w:r>
      <w:r w:rsidRPr="009A1843">
        <w:rPr>
          <w:sz w:val="16"/>
        </w:rPr>
        <w:t xml:space="preserve"> that the generals and politicians are warning of. While traditional military preparations for global war are undoubtedly vital, leaders convening at Munich must also prioritise climate action to mitigate the risk of global warming becoming the catalyst for a catastrophic clash.</w:t>
      </w:r>
    </w:p>
    <w:p w14:paraId="36001412" w14:textId="77777777" w:rsidR="004B119F" w:rsidRPr="005F0043" w:rsidRDefault="004B119F" w:rsidP="004B119F">
      <w:pPr>
        <w:pStyle w:val="Heading4"/>
      </w:pPr>
      <w:r>
        <w:t xml:space="preserve">The war in Ukraine makes it </w:t>
      </w:r>
      <w:r>
        <w:rPr>
          <w:u w:val="single"/>
        </w:rPr>
        <w:t>even likelier</w:t>
      </w:r>
      <w:r>
        <w:t xml:space="preserve"> that Russia will escalate to nuclear use in the Arctic</w:t>
      </w:r>
    </w:p>
    <w:p w14:paraId="3C0EC54A" w14:textId="77777777" w:rsidR="004B119F" w:rsidRDefault="004B119F" w:rsidP="004B119F">
      <w:pPr>
        <w:rPr>
          <w:rStyle w:val="Style13ptBold"/>
          <w:b w:val="0"/>
          <w:bCs w:val="0"/>
        </w:rPr>
      </w:pPr>
      <w:r w:rsidRPr="00B77F4F">
        <w:rPr>
          <w:rStyle w:val="Style13ptBold"/>
        </w:rPr>
        <w:t xml:space="preserve">Shute 23 </w:t>
      </w:r>
      <w:r w:rsidRPr="00B77F4F">
        <w:rPr>
          <w:rStyle w:val="Style13ptBold"/>
          <w:b w:val="0"/>
          <w:bCs w:val="0"/>
        </w:rPr>
        <w:t xml:space="preserve">[Joe, journalist, author, and postgraduate researcher at Manchester Metropolitan University, “An Arctic war is coming,” UnHerd, </w:t>
      </w:r>
      <w:hyperlink r:id="rId10" w:history="1">
        <w:r w:rsidRPr="00B77F4F">
          <w:rPr>
            <w:rStyle w:val="Style13ptBold"/>
            <w:b w:val="0"/>
            <w:bCs w:val="0"/>
          </w:rPr>
          <w:t>https://unherd.com/2023/09/an-arctic-war-is-coming-russia-china/</w:t>
        </w:r>
      </w:hyperlink>
      <w:r w:rsidRPr="00B77F4F">
        <w:rPr>
          <w:rStyle w:val="Style13ptBold"/>
          <w:b w:val="0"/>
          <w:bCs w:val="0"/>
        </w:rPr>
        <w:t>, ALB]</w:t>
      </w:r>
    </w:p>
    <w:p w14:paraId="1DB37E0E" w14:textId="77777777" w:rsidR="004B119F" w:rsidRPr="005F0043" w:rsidRDefault="004B119F" w:rsidP="004B119F">
      <w:pPr>
        <w:rPr>
          <w:rStyle w:val="Style13ptBold"/>
          <w:b w:val="0"/>
          <w:bCs w:val="0"/>
          <w:sz w:val="16"/>
        </w:rPr>
      </w:pPr>
      <w:r w:rsidRPr="005F0043">
        <w:rPr>
          <w:rStyle w:val="Style13ptBold"/>
          <w:b w:val="0"/>
          <w:bCs w:val="0"/>
          <w:sz w:val="16"/>
        </w:rPr>
        <w:t xml:space="preserve">A similar story is being recorded right across the High North. “Arctic amplification” is the term meteorologists use for the accelerated rate of global warming. But the same amplification is occurring with the geopolitics of the region. </w:t>
      </w:r>
      <w:r w:rsidRPr="005F0043">
        <w:rPr>
          <w:rStyle w:val="StyleUnderline"/>
        </w:rPr>
        <w:t>The Arctic is melting — one scientific study, published in June, claimed that the first summer in which all sea ice disappears could occur as early as the 2030s — and, from China to the US to Putin’s Russia, suddenly everyone wants a piece</w:t>
      </w:r>
      <w:r w:rsidRPr="005F0043">
        <w:rPr>
          <w:rStyle w:val="Style13ptBold"/>
          <w:b w:val="0"/>
          <w:bCs w:val="0"/>
          <w:sz w:val="16"/>
        </w:rPr>
        <w:t xml:space="preserve">. The era of “Arctic exceptionalism” declared by Russian president Mikhail Gorbachev in 1987 is resolutely over, his entreaties for the Arctic to remain a “zone of peace” free from conflict and exploitation forgotten. </w:t>
      </w:r>
      <w:r w:rsidRPr="005F0043">
        <w:rPr>
          <w:rStyle w:val="StyleUnderline"/>
        </w:rPr>
        <w:t>As climate change accelerates and Russia’s invasion of Ukraine has cleaved apart the international order</w:t>
      </w:r>
      <w:r w:rsidRPr="005F0043">
        <w:rPr>
          <w:rStyle w:val="Style13ptBold"/>
          <w:b w:val="0"/>
          <w:bCs w:val="0"/>
          <w:sz w:val="16"/>
        </w:rPr>
        <w:t xml:space="preserve">, </w:t>
      </w:r>
      <w:r w:rsidRPr="00957816">
        <w:rPr>
          <w:rStyle w:val="Emphasis"/>
          <w:highlight w:val="cyan"/>
        </w:rPr>
        <w:t>the Arctic has emerged as the</w:t>
      </w:r>
      <w:r w:rsidRPr="005F0043">
        <w:rPr>
          <w:rStyle w:val="Emphasis"/>
        </w:rPr>
        <w:t xml:space="preserve"> potential </w:t>
      </w:r>
      <w:r w:rsidRPr="00957816">
        <w:rPr>
          <w:rStyle w:val="Emphasis"/>
          <w:highlight w:val="cyan"/>
        </w:rPr>
        <w:t>theatre of the next global conflict</w:t>
      </w:r>
      <w:r w:rsidRPr="005F0043">
        <w:rPr>
          <w:rStyle w:val="Style13ptBold"/>
          <w:b w:val="0"/>
          <w:bCs w:val="0"/>
          <w:sz w:val="16"/>
        </w:rPr>
        <w:t>.</w:t>
      </w:r>
    </w:p>
    <w:p w14:paraId="09F78E38" w14:textId="77777777" w:rsidR="004B119F" w:rsidRPr="005F0043" w:rsidRDefault="004B119F" w:rsidP="004B119F">
      <w:pPr>
        <w:rPr>
          <w:rStyle w:val="Style13ptBold"/>
          <w:b w:val="0"/>
          <w:bCs w:val="0"/>
          <w:sz w:val="16"/>
        </w:rPr>
      </w:pPr>
      <w:r w:rsidRPr="005F0043">
        <w:rPr>
          <w:rStyle w:val="Style13ptBold"/>
          <w:b w:val="0"/>
          <w:bCs w:val="0"/>
          <w:sz w:val="16"/>
        </w:rPr>
        <w:t>Alexander, who also represents the Gwich’in on the Arctic council (which includes the eight Arctic states, Canada, Denmark, Sweden, Norway, Finland, Iceland, the US and Russia) warns that the global race to plunder the Arctic could have devastating consequences. “If you don’t co-operate on the Arctic and we don’t get these things right, then I’ll tell you this, my friend: the world can change very rapidly.”</w:t>
      </w:r>
    </w:p>
    <w:p w14:paraId="7917B77B" w14:textId="77777777" w:rsidR="004B119F" w:rsidRPr="005F0043" w:rsidRDefault="004B119F" w:rsidP="004B119F">
      <w:pPr>
        <w:rPr>
          <w:rStyle w:val="Style13ptBold"/>
          <w:b w:val="0"/>
          <w:bCs w:val="0"/>
          <w:sz w:val="16"/>
        </w:rPr>
      </w:pPr>
      <w:r w:rsidRPr="00957816">
        <w:rPr>
          <w:rStyle w:val="StyleUnderline"/>
          <w:highlight w:val="cyan"/>
        </w:rPr>
        <w:t>Russia,</w:t>
      </w:r>
      <w:r w:rsidRPr="005F0043">
        <w:rPr>
          <w:rStyle w:val="StyleUnderline"/>
        </w:rPr>
        <w:t xml:space="preserve"> whose territory spans around 53% of the Arctic Ocean shoreline, </w:t>
      </w:r>
      <w:r w:rsidRPr="00957816">
        <w:rPr>
          <w:rStyle w:val="StyleUnderline"/>
          <w:highlight w:val="cyan"/>
        </w:rPr>
        <w:t>and China are rapidly developing plans to expand the Northern Sea Route</w:t>
      </w:r>
      <w:r w:rsidRPr="005F0043">
        <w:rPr>
          <w:rStyle w:val="Style13ptBold"/>
          <w:b w:val="0"/>
          <w:bCs w:val="0"/>
          <w:sz w:val="16"/>
        </w:rPr>
        <w:t xml:space="preserve">. </w:t>
      </w:r>
      <w:r w:rsidRPr="00957816">
        <w:rPr>
          <w:rStyle w:val="StyleUnderline"/>
          <w:highlight w:val="cyan"/>
        </w:rPr>
        <w:t>The</w:t>
      </w:r>
      <w:r w:rsidRPr="005F0043">
        <w:rPr>
          <w:rStyle w:val="StyleUnderline"/>
        </w:rPr>
        <w:t xml:space="preserve"> maritime </w:t>
      </w:r>
      <w:r w:rsidRPr="00957816">
        <w:rPr>
          <w:rStyle w:val="StyleUnderline"/>
          <w:highlight w:val="cyan"/>
        </w:rPr>
        <w:t>passage</w:t>
      </w:r>
      <w:r w:rsidRPr="005F0043">
        <w:rPr>
          <w:rStyle w:val="StyleUnderline"/>
        </w:rPr>
        <w:t xml:space="preserve"> between the east and west of the Arctic Ocean </w:t>
      </w:r>
      <w:r w:rsidRPr="00957816">
        <w:rPr>
          <w:rStyle w:val="StyleUnderline"/>
          <w:highlight w:val="cyan"/>
        </w:rPr>
        <w:t>is regarded by the Kremlin as vital to avoid Western sanctions</w:t>
      </w:r>
      <w:r w:rsidRPr="005F0043">
        <w:rPr>
          <w:rStyle w:val="Style13ptBold"/>
          <w:b w:val="0"/>
          <w:bCs w:val="0"/>
          <w:sz w:val="16"/>
        </w:rPr>
        <w:t>.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1DE6F248" w14:textId="77777777" w:rsidR="004B119F" w:rsidRPr="005F0043" w:rsidRDefault="004B119F" w:rsidP="004B119F">
      <w:pPr>
        <w:rPr>
          <w:rStyle w:val="Style13ptBold"/>
          <w:b w:val="0"/>
          <w:bCs w:val="0"/>
          <w:sz w:val="16"/>
        </w:rPr>
      </w:pPr>
      <w:r w:rsidRPr="005F0043">
        <w:rPr>
          <w:rStyle w:val="StyleUnderline"/>
        </w:rPr>
        <w:t>China — which has ominously declared itself a “near-Arctic state” — also harbours ambitions to transform the passage into a silk road of the far north</w:t>
      </w:r>
      <w:r w:rsidRPr="005F0043">
        <w:rPr>
          <w:rStyle w:val="Style13ptBold"/>
          <w:b w:val="0"/>
          <w:bCs w:val="0"/>
          <w:sz w:val="16"/>
        </w:rPr>
        <w:t xml:space="preserve">, while in March, a Russian delegation to India held talks over new co-operation over the route. The West is similarly flexing its muscles, with Finland (and the expected accession of Sweden) extending Nato’s borders into the Arctic. In June, the US Secretary of State Anthony Blinken announced that the US would be opening an outpost in the far-north </w:t>
      </w:r>
      <w:r w:rsidRPr="005F0043">
        <w:rPr>
          <w:rStyle w:val="Style13ptBold"/>
          <w:b w:val="0"/>
          <w:bCs w:val="0"/>
          <w:sz w:val="16"/>
        </w:rPr>
        <w:lastRenderedPageBreak/>
        <w:t>Norwegian town of Tromsø, stressing the need to have “a diplomatic footprint” above the Arctic Circle. “</w:t>
      </w:r>
      <w:r w:rsidRPr="005F0043">
        <w:rPr>
          <w:rStyle w:val="StyleUnderline"/>
        </w:rPr>
        <w:t>The war in Ukraine has really torpedoed this idea of Artic exceptionalism,” explains Dr Neil Melvin, Director of International Security at the Royal United Services Institute (RUSI). “The whole focus of northern Europe has basically now shifted to building security against Russia</w:t>
      </w:r>
      <w:r w:rsidRPr="005F0043">
        <w:rPr>
          <w:rStyle w:val="Style13ptBold"/>
          <w:b w:val="0"/>
          <w:bCs w:val="0"/>
          <w:sz w:val="16"/>
        </w:rPr>
        <w:t>.”</w:t>
      </w:r>
    </w:p>
    <w:p w14:paraId="3FE96CBA" w14:textId="77777777" w:rsidR="004B119F" w:rsidRPr="005F0043" w:rsidRDefault="004B119F" w:rsidP="004B119F">
      <w:pPr>
        <w:rPr>
          <w:rStyle w:val="Style13ptBold"/>
          <w:b w:val="0"/>
          <w:bCs w:val="0"/>
          <w:sz w:val="16"/>
        </w:rPr>
      </w:pPr>
      <w:r w:rsidRPr="005F0043">
        <w:rPr>
          <w:rStyle w:val="Style13ptBold"/>
          <w:b w:val="0"/>
          <w:bCs w:val="0"/>
          <w:sz w:val="16"/>
        </w:rPr>
        <w:t>As Melvin points out</w:t>
      </w:r>
      <w:r w:rsidRPr="005F0043">
        <w:rPr>
          <w:rStyle w:val="StyleUnderline"/>
        </w:rPr>
        <w:t xml:space="preserve">, the </w:t>
      </w:r>
      <w:r w:rsidRPr="00957816">
        <w:rPr>
          <w:rStyle w:val="StyleUnderline"/>
          <w:highlight w:val="cyan"/>
        </w:rPr>
        <w:t>heavy losses</w:t>
      </w:r>
      <w:r w:rsidRPr="005F0043">
        <w:rPr>
          <w:rStyle w:val="StyleUnderline"/>
        </w:rPr>
        <w:t xml:space="preserve"> sustained by Russia’s land army </w:t>
      </w:r>
      <w:r w:rsidRPr="00957816">
        <w:rPr>
          <w:rStyle w:val="StyleUnderline"/>
          <w:highlight w:val="cyan"/>
        </w:rPr>
        <w:t>in Ukraine will force it to become</w:t>
      </w:r>
      <w:r w:rsidRPr="005F0043">
        <w:rPr>
          <w:rStyle w:val="StyleUnderline"/>
        </w:rPr>
        <w:t xml:space="preserve"> increasingly </w:t>
      </w:r>
      <w:r w:rsidRPr="00957816">
        <w:rPr>
          <w:rStyle w:val="StyleUnderline"/>
          <w:highlight w:val="cyan"/>
        </w:rPr>
        <w:t>reliant on its nuclear forces stationed in the Arctic</w:t>
      </w:r>
      <w:r w:rsidRPr="005F0043">
        <w:rPr>
          <w:rStyle w:val="StyleUnderline"/>
        </w:rPr>
        <w:t>,</w:t>
      </w:r>
      <w:r w:rsidRPr="005F0043">
        <w:rPr>
          <w:rStyle w:val="Style13ptBold"/>
          <w:b w:val="0"/>
          <w:bCs w:val="0"/>
          <w:sz w:val="16"/>
        </w:rPr>
        <w:t xml:space="preserve"> where the UK and US have also long operated their own attack submarines. </w:t>
      </w:r>
      <w:r w:rsidRPr="005F0043">
        <w:rPr>
          <w:rStyle w:val="StyleUnderline"/>
        </w:rPr>
        <w:t>Russia’s Northern Fleet comprises of a dozen or so nuclear-powered attack submarines as well as surface vessels, including two heavy nuclear-powered missile battle cruisers</w:t>
      </w:r>
      <w:r w:rsidRPr="005F0043">
        <w:rPr>
          <w:rStyle w:val="Style13ptBold"/>
          <w:b w:val="0"/>
          <w:bCs w:val="0"/>
          <w:sz w:val="16"/>
        </w:rPr>
        <w:t xml:space="preserve">. In recent years, </w:t>
      </w:r>
      <w:r w:rsidRPr="005F0043">
        <w:rPr>
          <w:rStyle w:val="StyleUnderline"/>
        </w:rPr>
        <w:t>Russia has also reoccupied old Cold War-era Arctic bases to bolster its presence</w:t>
      </w:r>
      <w:r w:rsidRPr="005F0043">
        <w:rPr>
          <w:rStyle w:val="Style13ptBold"/>
          <w:b w:val="0"/>
          <w:bCs w:val="0"/>
          <w:sz w:val="16"/>
        </w:rPr>
        <w:t>. “</w:t>
      </w:r>
      <w:r w:rsidRPr="00957816">
        <w:rPr>
          <w:rStyle w:val="Emphasis"/>
          <w:highlight w:val="cyan"/>
        </w:rPr>
        <w:t>They will feel more vulnerable as a result of not having a strong army</w:t>
      </w:r>
      <w:r w:rsidRPr="005F0043">
        <w:rPr>
          <w:rStyle w:val="Emphasis"/>
        </w:rPr>
        <w:t xml:space="preserve">, and I think </w:t>
      </w:r>
      <w:r w:rsidRPr="00957816">
        <w:rPr>
          <w:rStyle w:val="Emphasis"/>
          <w:highlight w:val="cyan"/>
        </w:rPr>
        <w:t>we are likely to see them threaten nuclear options much more as part of national defence</w:t>
      </w:r>
      <w:r w:rsidRPr="005F0043">
        <w:rPr>
          <w:rStyle w:val="Style13ptBold"/>
          <w:b w:val="0"/>
          <w:bCs w:val="0"/>
          <w:sz w:val="16"/>
        </w:rPr>
        <w:t>,” Melvin says of Russia’s designs in the Arctic. “</w:t>
      </w:r>
      <w:r w:rsidRPr="005F0043">
        <w:rPr>
          <w:rStyle w:val="StyleUnderline"/>
        </w:rPr>
        <w:t>They are going to be much more explicit and threatening</w:t>
      </w:r>
      <w:r w:rsidRPr="005F0043">
        <w:rPr>
          <w:rStyle w:val="Style13ptBold"/>
          <w:b w:val="0"/>
          <w:bCs w:val="0"/>
          <w:sz w:val="16"/>
        </w:rPr>
        <w:t>.”</w:t>
      </w:r>
    </w:p>
    <w:p w14:paraId="78FCFABA" w14:textId="77777777" w:rsidR="004B119F" w:rsidRPr="005F0043" w:rsidRDefault="004B119F" w:rsidP="004B119F">
      <w:pPr>
        <w:rPr>
          <w:rStyle w:val="Style13ptBold"/>
          <w:b w:val="0"/>
          <w:bCs w:val="0"/>
          <w:sz w:val="16"/>
        </w:rPr>
      </w:pPr>
      <w:r w:rsidRPr="005F0043">
        <w:rPr>
          <w:rStyle w:val="StyleUnderline"/>
        </w:rPr>
        <w:t xml:space="preserve">Beneath the ice, </w:t>
      </w:r>
      <w:r w:rsidRPr="00957816">
        <w:rPr>
          <w:rStyle w:val="StyleUnderline"/>
          <w:highlight w:val="cyan"/>
        </w:rPr>
        <w:t>the Arctic possesses untold riches</w:t>
      </w:r>
      <w:r w:rsidRPr="005F0043">
        <w:rPr>
          <w:rStyle w:val="StyleUnderline"/>
        </w:rPr>
        <w:t xml:space="preserve">. The region is estimated to contain a fifth of the world’s undiscovered oil and gas reserves and rare earth elements </w:t>
      </w:r>
      <w:r w:rsidRPr="005F0043">
        <w:rPr>
          <w:rStyle w:val="Style13ptBold"/>
          <w:b w:val="0"/>
          <w:bCs w:val="0"/>
          <w:sz w:val="16"/>
        </w:rPr>
        <w:t xml:space="preserve">such as gold, nickel and zinc. While most of these are present within the largely undisputed land borders of the Arctic nations, </w:t>
      </w:r>
      <w:r w:rsidRPr="00957816">
        <w:rPr>
          <w:rStyle w:val="Emphasis"/>
          <w:highlight w:val="cyan"/>
        </w:rPr>
        <w:t>it is the</w:t>
      </w:r>
      <w:r w:rsidRPr="005F0043">
        <w:rPr>
          <w:rStyle w:val="Emphasis"/>
        </w:rPr>
        <w:t xml:space="preserve"> increasingly </w:t>
      </w:r>
      <w:r w:rsidRPr="00957816">
        <w:rPr>
          <w:rStyle w:val="Emphasis"/>
          <w:highlight w:val="cyan"/>
        </w:rPr>
        <w:t>navigable international waters that present the most likely flashpoint</w:t>
      </w:r>
      <w:r w:rsidRPr="00957816">
        <w:rPr>
          <w:rStyle w:val="Style13ptBold"/>
          <w:b w:val="0"/>
          <w:bCs w:val="0"/>
          <w:sz w:val="16"/>
          <w:highlight w:val="cyan"/>
        </w:rPr>
        <w:t>.</w:t>
      </w:r>
      <w:r w:rsidRPr="005F0043">
        <w:rPr>
          <w:rStyle w:val="Style13ptBold"/>
          <w:b w:val="0"/>
          <w:bCs w:val="0"/>
          <w:sz w:val="16"/>
        </w:rPr>
        <w:t xml:space="preserve">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1C2BA5A3" w14:textId="77777777" w:rsidR="004B119F" w:rsidRPr="005F0043" w:rsidRDefault="004B119F" w:rsidP="004B119F">
      <w:pPr>
        <w:rPr>
          <w:rStyle w:val="Style13ptBold"/>
          <w:b w:val="0"/>
          <w:bCs w:val="0"/>
          <w:sz w:val="16"/>
        </w:rPr>
      </w:pPr>
      <w:r w:rsidRPr="005F0043">
        <w:rPr>
          <w:rStyle w:val="StyleUnderline"/>
        </w:rPr>
        <w:t>According to Professor</w:t>
      </w:r>
      <w:r w:rsidRPr="005F0043">
        <w:rPr>
          <w:rStyle w:val="Style13ptBold"/>
          <w:b w:val="0"/>
          <w:bCs w:val="0"/>
          <w:sz w:val="16"/>
        </w:rPr>
        <w:t xml:space="preserve"> Klaus </w:t>
      </w:r>
      <w:r w:rsidRPr="005F0043">
        <w:rPr>
          <w:rStyle w:val="StyleUnderline"/>
        </w:rPr>
        <w:t>Dodds, an expert in geopolitics and ice studies based at Royal Holloway and author of the recent book, Border Wars, the Norwegian archipelago of Svalbard could prove another area of conflict</w:t>
      </w:r>
      <w:r w:rsidRPr="005F0043">
        <w:rPr>
          <w:rStyle w:val="Style13ptBold"/>
          <w:b w:val="0"/>
          <w:bCs w:val="0"/>
          <w:sz w:val="16"/>
        </w:rPr>
        <w: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517E1FA0" w14:textId="77777777" w:rsidR="004B119F" w:rsidRPr="005F0043" w:rsidRDefault="004B119F" w:rsidP="004B119F">
      <w:pPr>
        <w:rPr>
          <w:rStyle w:val="Style13ptBold"/>
          <w:b w:val="0"/>
          <w:bCs w:val="0"/>
          <w:sz w:val="16"/>
        </w:rPr>
      </w:pPr>
      <w:r w:rsidRPr="005F0043">
        <w:rPr>
          <w:rStyle w:val="Style13ptBold"/>
          <w:b w:val="0"/>
          <w:bCs w:val="0"/>
          <w:sz w:val="16"/>
        </w:rPr>
        <w:t>“</w:t>
      </w:r>
      <w:r w:rsidRPr="005F0043">
        <w:rPr>
          <w:rStyle w:val="StyleUnderline"/>
        </w:rPr>
        <w:t xml:space="preserve">The concern is </w:t>
      </w:r>
      <w:r w:rsidRPr="00957816">
        <w:rPr>
          <w:rStyle w:val="StyleUnderline"/>
          <w:highlight w:val="cyan"/>
        </w:rPr>
        <w:t>we know we have potential flashpoints</w:t>
      </w:r>
      <w:r w:rsidRPr="005F0043">
        <w:rPr>
          <w:rStyle w:val="StyleUnderline"/>
        </w:rPr>
        <w:t xml:space="preserve"> like Svalbard </w:t>
      </w:r>
      <w:r w:rsidRPr="00957816">
        <w:rPr>
          <w:rStyle w:val="StyleUnderline"/>
          <w:highlight w:val="cyan"/>
        </w:rPr>
        <w:t>which</w:t>
      </w:r>
      <w:r w:rsidRPr="005F0043">
        <w:rPr>
          <w:rStyle w:val="StyleUnderline"/>
        </w:rPr>
        <w:t xml:space="preserve">, having caused agitation and tension in the past, </w:t>
      </w:r>
      <w:r w:rsidRPr="00957816">
        <w:rPr>
          <w:rStyle w:val="StyleUnderline"/>
          <w:highlight w:val="cyan"/>
        </w:rPr>
        <w:t xml:space="preserve">might be </w:t>
      </w:r>
      <w:r w:rsidRPr="00957816">
        <w:rPr>
          <w:rStyle w:val="Emphasis"/>
          <w:highlight w:val="cyan"/>
        </w:rPr>
        <w:t>escalated</w:t>
      </w:r>
      <w:r w:rsidRPr="005F0043">
        <w:rPr>
          <w:rStyle w:val="Emphasis"/>
        </w:rPr>
        <w:t xml:space="preserve"> very </w:t>
      </w:r>
      <w:r w:rsidRPr="00957816">
        <w:rPr>
          <w:rStyle w:val="Emphasis"/>
          <w:highlight w:val="cyan"/>
        </w:rPr>
        <w:t>quickly</w:t>
      </w:r>
      <w:r w:rsidRPr="005F0043">
        <w:rPr>
          <w:rStyle w:val="Style13ptBold"/>
          <w:b w:val="0"/>
          <w:bCs w:val="0"/>
          <w:sz w:val="16"/>
        </w:rPr>
        <w:t xml:space="preserve">,” Dodds says. </w:t>
      </w:r>
      <w:r w:rsidRPr="005F0043">
        <w:rPr>
          <w:rStyle w:val="StyleUnderline"/>
        </w:rPr>
        <w:t>Aggression could be anything from attacks on underwater cables</w:t>
      </w:r>
      <w:r w:rsidRPr="005F0043">
        <w:rPr>
          <w:rStyle w:val="Style13ptBold"/>
          <w:b w:val="0"/>
          <w:bCs w:val="0"/>
          <w:sz w:val="16"/>
        </w:rPr>
        <w:t xml:space="preserve"> (last year, a Russian trawler was linked to the severing of a sub-sea fibre-optic cable which linked Svalbard to the Norwegian mainland), </w:t>
      </w:r>
      <w:r w:rsidRPr="005F0043">
        <w:rPr>
          <w:rStyle w:val="StyleUnderline"/>
        </w:rPr>
        <w:t>to an outright attack on oil and gas infrastructure</w:t>
      </w:r>
      <w:r w:rsidRPr="005F0043">
        <w:rPr>
          <w:rStyle w:val="Style13ptBold"/>
          <w:b w:val="0"/>
          <w:bCs w:val="0"/>
          <w:sz w:val="16"/>
        </w:rPr>
        <w:t>. “The Norwegian European Arctic will be the space where, if anything, this is most likely to happen,” Dodds says. “That would also be the ultimate opportunity for Russia to test Nato’s resolve.”</w:t>
      </w:r>
    </w:p>
    <w:p w14:paraId="6E902CEA" w14:textId="77777777" w:rsidR="004B119F" w:rsidRPr="00C56DE9" w:rsidRDefault="004B119F" w:rsidP="004B119F">
      <w:pPr>
        <w:pStyle w:val="Heading4"/>
        <w:rPr>
          <w:b w:val="0"/>
          <w:bCs/>
        </w:rPr>
      </w:pPr>
      <w:r>
        <w:t xml:space="preserve">Russia war goes </w:t>
      </w:r>
      <w:r>
        <w:rPr>
          <w:u w:val="single"/>
        </w:rPr>
        <w:t>nuclear</w:t>
      </w:r>
    </w:p>
    <w:p w14:paraId="2C180D83" w14:textId="77777777" w:rsidR="004B119F" w:rsidRDefault="004B119F" w:rsidP="004B119F">
      <w:r>
        <w:rPr>
          <w:rStyle w:val="Style13ptBold"/>
        </w:rPr>
        <w:t xml:space="preserve">Kulesa 18 </w:t>
      </w:r>
      <w:r w:rsidRPr="009D2C93">
        <w:t xml:space="preserve">[Lukasz; February 2018; Research Director at the European Leadership Network; European Leadership Network, “Envisioning a Russia-NATO Conflict: Implications for Deterrence Stability,” </w:t>
      </w:r>
      <w:r w:rsidRPr="00426100">
        <w:t>http://www.jstor.com/stable/resrep17437</w:t>
      </w:r>
      <w:r w:rsidRPr="009D2C93">
        <w:t>]</w:t>
      </w:r>
    </w:p>
    <w:p w14:paraId="31CB21D9" w14:textId="77777777" w:rsidR="004B119F" w:rsidRPr="00091D32" w:rsidRDefault="004B119F" w:rsidP="004B119F">
      <w:pPr>
        <w:rPr>
          <w:sz w:val="16"/>
        </w:rPr>
      </w:pPr>
      <w:r w:rsidRPr="00091D32">
        <w:rPr>
          <w:sz w:val="16"/>
        </w:rPr>
        <w:t>Escalation: Can a NATO - Russia conflict be managed?</w:t>
      </w:r>
    </w:p>
    <w:p w14:paraId="58DE51B4" w14:textId="77777777" w:rsidR="004B119F" w:rsidRPr="00091D32" w:rsidRDefault="004B119F" w:rsidP="004B119F">
      <w:pPr>
        <w:rPr>
          <w:sz w:val="16"/>
        </w:rPr>
      </w:pPr>
      <w:r w:rsidRPr="00957816">
        <w:rPr>
          <w:rStyle w:val="StyleUnderline"/>
          <w:highlight w:val="cyan"/>
        </w:rPr>
        <w:t>Once</w:t>
      </w:r>
      <w:r w:rsidRPr="00D13437">
        <w:rPr>
          <w:rStyle w:val="StyleUnderline"/>
        </w:rPr>
        <w:t xml:space="preserve"> a </w:t>
      </w:r>
      <w:r w:rsidRPr="00957816">
        <w:rPr>
          <w:rStyle w:val="StyleUnderline"/>
          <w:highlight w:val="cyan"/>
        </w:rPr>
        <w:t xml:space="preserve">conflict was </w:t>
      </w:r>
      <w:r w:rsidRPr="00957816">
        <w:rPr>
          <w:rStyle w:val="Emphasis"/>
          <w:highlight w:val="cyan"/>
        </w:rPr>
        <w:t>under way</w:t>
      </w:r>
      <w:r w:rsidRPr="00962EA4">
        <w:rPr>
          <w:rStyle w:val="StyleUnderline"/>
        </w:rPr>
        <w:t>, the “</w:t>
      </w:r>
      <w:r w:rsidRPr="00957816">
        <w:rPr>
          <w:rStyle w:val="Emphasis"/>
          <w:highlight w:val="cyan"/>
        </w:rPr>
        <w:t>fog of war</w:t>
      </w:r>
      <w:r w:rsidRPr="00957816">
        <w:rPr>
          <w:rStyle w:val="StyleUnderline"/>
          <w:highlight w:val="cyan"/>
        </w:rPr>
        <w:t>” and</w:t>
      </w:r>
      <w:r w:rsidRPr="00D13437">
        <w:rPr>
          <w:rStyle w:val="StyleUnderline"/>
        </w:rPr>
        <w:t xml:space="preserve"> </w:t>
      </w:r>
      <w:r w:rsidRPr="00D13437">
        <w:rPr>
          <w:rStyle w:val="Emphasis"/>
        </w:rPr>
        <w:t xml:space="preserve">rising </w:t>
      </w:r>
      <w:r w:rsidRPr="00957816">
        <w:rPr>
          <w:rStyle w:val="Emphasis"/>
          <w:highlight w:val="cyan"/>
        </w:rPr>
        <w:t>unpredictability</w:t>
      </w:r>
      <w:r w:rsidRPr="00957816">
        <w:rPr>
          <w:rStyle w:val="StyleUnderline"/>
          <w:highlight w:val="cyan"/>
        </w:rPr>
        <w:t xml:space="preserve"> would </w:t>
      </w:r>
      <w:r w:rsidRPr="00957816">
        <w:rPr>
          <w:rStyle w:val="Emphasis"/>
          <w:highlight w:val="cyan"/>
        </w:rPr>
        <w:t>inevitably</w:t>
      </w:r>
      <w:r w:rsidRPr="00957816">
        <w:rPr>
          <w:rStyle w:val="StyleUnderline"/>
          <w:highlight w:val="cyan"/>
        </w:rPr>
        <w:t xml:space="preserve"> set</w:t>
      </w:r>
      <w:r w:rsidRPr="00D13437">
        <w:rPr>
          <w:rStyle w:val="StyleUnderline"/>
        </w:rPr>
        <w:t xml:space="preserve"> in, </w:t>
      </w:r>
      <w:r w:rsidRPr="00D13437">
        <w:rPr>
          <w:rStyle w:val="Emphasis"/>
        </w:rPr>
        <w:t>complicating</w:t>
      </w:r>
      <w:r w:rsidRPr="00D13437">
        <w:rPr>
          <w:rStyle w:val="StyleUnderline"/>
        </w:rPr>
        <w:t xml:space="preserve"> the implementation of any</w:t>
      </w:r>
      <w:r w:rsidRPr="00091D32">
        <w:rPr>
          <w:sz w:val="16"/>
        </w:rPr>
        <w:t xml:space="preserve"> predetermined theories of escalation, deescalation and inter-</w:t>
      </w:r>
      <w:r w:rsidRPr="00D13437">
        <w:rPr>
          <w:rStyle w:val="StyleUnderline"/>
        </w:rPr>
        <w:t xml:space="preserve">conflict management. The </w:t>
      </w:r>
      <w:r w:rsidRPr="00D13437">
        <w:rPr>
          <w:rStyle w:val="Emphasis"/>
        </w:rPr>
        <w:t>actual</w:t>
      </w:r>
      <w:r w:rsidRPr="00D13437">
        <w:rPr>
          <w:rStyle w:val="StyleUnderline"/>
        </w:rPr>
        <w:t xml:space="preserve"> dynamics of</w:t>
      </w:r>
      <w:r w:rsidRPr="00091D32">
        <w:rPr>
          <w:sz w:val="16"/>
        </w:rPr>
        <w:t xml:space="preserve"> a </w:t>
      </w:r>
      <w:r w:rsidRPr="00D13437">
        <w:rPr>
          <w:rStyle w:val="StyleUnderline"/>
        </w:rPr>
        <w:t>conflict</w:t>
      </w:r>
      <w:r w:rsidRPr="00091D32">
        <w:rPr>
          <w:sz w:val="16"/>
        </w:rPr>
        <w:t xml:space="preserve"> and the perceptions of the stakes involved </w:t>
      </w:r>
      <w:r w:rsidRPr="00D13437">
        <w:rPr>
          <w:rStyle w:val="StyleUnderline"/>
        </w:rPr>
        <w:t xml:space="preserve">are </w:t>
      </w:r>
      <w:r w:rsidRPr="00D13437">
        <w:rPr>
          <w:rStyle w:val="Emphasis"/>
        </w:rPr>
        <w:t>extremely difficult</w:t>
      </w:r>
      <w:r w:rsidRPr="00D13437">
        <w:rPr>
          <w:rStyle w:val="StyleUnderline"/>
        </w:rPr>
        <w:t xml:space="preserve"> to predict. Simulations</w:t>
      </w:r>
      <w:r w:rsidRPr="00091D32">
        <w:rPr>
          <w:sz w:val="16"/>
        </w:rPr>
        <w:t xml:space="preserve"> and table-top exercises can </w:t>
      </w:r>
      <w:r w:rsidRPr="00D13437">
        <w:rPr>
          <w:rStyle w:val="StyleUnderline"/>
        </w:rPr>
        <w:t>give</w:t>
      </w:r>
      <w:r w:rsidRPr="00091D32">
        <w:rPr>
          <w:sz w:val="16"/>
        </w:rPr>
        <w:t xml:space="preserve"> only </w:t>
      </w:r>
      <w:r w:rsidRPr="00D13437">
        <w:rPr>
          <w:rStyle w:val="StyleUnderline"/>
        </w:rPr>
        <w:t>limited insights</w:t>
      </w:r>
      <w:r w:rsidRPr="00091D32">
        <w:rPr>
          <w:sz w:val="16"/>
        </w:rPr>
        <w:t xml:space="preserve"> into the actual decision-making processes and interactions.</w:t>
      </w:r>
    </w:p>
    <w:p w14:paraId="63F1585B" w14:textId="77777777" w:rsidR="004B119F" w:rsidRPr="00091D32" w:rsidRDefault="004B119F" w:rsidP="004B119F">
      <w:pPr>
        <w:rPr>
          <w:sz w:val="16"/>
        </w:rPr>
      </w:pPr>
      <w:r w:rsidRPr="00091D32">
        <w:rPr>
          <w:sz w:val="16"/>
        </w:rPr>
        <w:lastRenderedPageBreak/>
        <w:t>Still</w:t>
      </w:r>
      <w:r w:rsidRPr="00962EA4">
        <w:rPr>
          <w:sz w:val="16"/>
        </w:rPr>
        <w:t xml:space="preserve">, </w:t>
      </w:r>
      <w:r w:rsidRPr="00962EA4">
        <w:rPr>
          <w:rStyle w:val="StyleUnderline"/>
        </w:rPr>
        <w:t>Russian military theorists</w:t>
      </w:r>
      <w:r w:rsidRPr="00962EA4">
        <w:rPr>
          <w:sz w:val="16"/>
        </w:rPr>
        <w:t xml:space="preserve"> and practitioners seem to </w:t>
      </w:r>
      <w:r w:rsidRPr="00962EA4">
        <w:rPr>
          <w:rStyle w:val="Emphasis"/>
        </w:rPr>
        <w:t>assume</w:t>
      </w:r>
      <w:r w:rsidRPr="00962EA4">
        <w:rPr>
          <w:sz w:val="16"/>
        </w:rPr>
        <w:t xml:space="preserve"> that </w:t>
      </w:r>
      <w:r w:rsidRPr="00962EA4">
        <w:rPr>
          <w:rStyle w:val="StyleUnderline"/>
        </w:rPr>
        <w:t xml:space="preserve">a conflict with NATO can be </w:t>
      </w:r>
      <w:r w:rsidRPr="00962EA4">
        <w:rPr>
          <w:rStyle w:val="Emphasis"/>
        </w:rPr>
        <w:t>managed</w:t>
      </w:r>
      <w:r w:rsidRPr="00962EA4">
        <w:rPr>
          <w:rStyle w:val="StyleUnderline"/>
        </w:rPr>
        <w:t xml:space="preserve"> and </w:t>
      </w:r>
      <w:r w:rsidRPr="00962EA4">
        <w:rPr>
          <w:rStyle w:val="Emphasis"/>
        </w:rPr>
        <w:t>controlled</w:t>
      </w:r>
      <w:r w:rsidRPr="00962EA4">
        <w:rPr>
          <w:rStyle w:val="StyleUnderline"/>
        </w:rPr>
        <w:t xml:space="preserve"> in a way that would bring it to a </w:t>
      </w:r>
      <w:r w:rsidRPr="00962EA4">
        <w:rPr>
          <w:rStyle w:val="Emphasis"/>
        </w:rPr>
        <w:t>swift end</w:t>
      </w:r>
      <w:r w:rsidRPr="00962EA4">
        <w:rPr>
          <w:rStyle w:val="StyleUnderline"/>
        </w:rPr>
        <w:t xml:space="preserve"> consistent</w:t>
      </w:r>
      <w:r w:rsidRPr="00D13437">
        <w:rPr>
          <w:rStyle w:val="StyleUnderline"/>
        </w:rPr>
        <w:t xml:space="preserve"> with Russian aims. The </w:t>
      </w:r>
      <w:r w:rsidRPr="00957816">
        <w:rPr>
          <w:rStyle w:val="StyleUnderline"/>
          <w:highlight w:val="cyan"/>
        </w:rPr>
        <w:t xml:space="preserve">Russian </w:t>
      </w:r>
      <w:r w:rsidRPr="00957816">
        <w:rPr>
          <w:rStyle w:val="Emphasis"/>
          <w:highlight w:val="cyan"/>
        </w:rPr>
        <w:t>theory</w:t>
      </w:r>
      <w:r w:rsidRPr="00D13437">
        <w:rPr>
          <w:rStyle w:val="Emphasis"/>
        </w:rPr>
        <w:t xml:space="preserve"> of victory</w:t>
      </w:r>
      <w:r w:rsidRPr="00091D32">
        <w:rPr>
          <w:sz w:val="16"/>
        </w:rPr>
        <w:t xml:space="preserve"> would </w:t>
      </w:r>
      <w:r w:rsidRPr="00D13437">
        <w:rPr>
          <w:rStyle w:val="StyleUnderline"/>
        </w:rPr>
        <w:t xml:space="preserve">seek to </w:t>
      </w:r>
      <w:r w:rsidRPr="00957816">
        <w:rPr>
          <w:rStyle w:val="Emphasis"/>
          <w:highlight w:val="cyan"/>
        </w:rPr>
        <w:t>exploit weak points</w:t>
      </w:r>
      <w:r w:rsidRPr="00957816">
        <w:rPr>
          <w:rStyle w:val="StyleUnderline"/>
          <w:highlight w:val="cyan"/>
        </w:rPr>
        <w:t xml:space="preserve"> in</w:t>
      </w:r>
      <w:r w:rsidRPr="00D13437">
        <w:rPr>
          <w:rStyle w:val="StyleUnderline"/>
        </w:rPr>
        <w:t xml:space="preserve"> an </w:t>
      </w:r>
      <w:r w:rsidRPr="00957816">
        <w:rPr>
          <w:rStyle w:val="StyleUnderline"/>
          <w:highlight w:val="cyan"/>
        </w:rPr>
        <w:t>Alliance</w:t>
      </w:r>
      <w:r w:rsidRPr="00D13437">
        <w:rPr>
          <w:rStyle w:val="StyleUnderline"/>
        </w:rPr>
        <w:t xml:space="preserve"> war effort. Based on the </w:t>
      </w:r>
      <w:r w:rsidRPr="00D13437">
        <w:rPr>
          <w:rStyle w:val="Emphasis"/>
        </w:rPr>
        <w:t>conviction</w:t>
      </w:r>
      <w:r w:rsidRPr="00D13437">
        <w:rPr>
          <w:rStyle w:val="StyleUnderline"/>
        </w:rPr>
        <w:t xml:space="preserve"> that democracies are </w:t>
      </w:r>
      <w:proofErr w:type="gramStart"/>
      <w:r w:rsidRPr="00D13437">
        <w:rPr>
          <w:rStyle w:val="StyleUnderline"/>
        </w:rPr>
        <w:t>weak</w:t>
      </w:r>
      <w:proofErr w:type="gramEnd"/>
      <w:r w:rsidRPr="00D13437">
        <w:rPr>
          <w:rStyle w:val="StyleUnderline"/>
        </w:rPr>
        <w:t xml:space="preserve"> and</w:t>
      </w:r>
      <w:r w:rsidRPr="00091D32">
        <w:rPr>
          <w:sz w:val="16"/>
        </w:rPr>
        <w:t xml:space="preserve"> their leaders and populations are </w:t>
      </w:r>
      <w:r w:rsidRPr="00D13437">
        <w:rPr>
          <w:rStyle w:val="StyleUnderline"/>
        </w:rPr>
        <w:t xml:space="preserve">risk-averse, </w:t>
      </w:r>
      <w:r w:rsidRPr="00957816">
        <w:rPr>
          <w:rStyle w:val="StyleUnderline"/>
          <w:highlight w:val="cyan"/>
        </w:rPr>
        <w:t>Russia</w:t>
      </w:r>
      <w:r w:rsidRPr="00D13437">
        <w:rPr>
          <w:rStyle w:val="StyleUnderline"/>
        </w:rPr>
        <w:t xml:space="preserve"> may </w:t>
      </w:r>
      <w:r w:rsidRPr="00957816">
        <w:rPr>
          <w:rStyle w:val="Emphasis"/>
          <w:highlight w:val="cyan"/>
        </w:rPr>
        <w:t>assume</w:t>
      </w:r>
      <w:r w:rsidRPr="00D13437">
        <w:rPr>
          <w:rStyle w:val="StyleUnderline"/>
        </w:rPr>
        <w:t xml:space="preserve"> that</w:t>
      </w:r>
      <w:r w:rsidRPr="00091D32">
        <w:rPr>
          <w:sz w:val="16"/>
        </w:rPr>
        <w:t xml:space="preserve"> its </w:t>
      </w:r>
      <w:r w:rsidRPr="00957816">
        <w:rPr>
          <w:rStyle w:val="StyleUnderline"/>
          <w:highlight w:val="cyan"/>
        </w:rPr>
        <w:t>threats of</w:t>
      </w:r>
      <w:r w:rsidRPr="00D13437">
        <w:rPr>
          <w:rStyle w:val="StyleUnderline"/>
        </w:rPr>
        <w:t xml:space="preserve"> </w:t>
      </w:r>
      <w:r w:rsidRPr="00D13437">
        <w:rPr>
          <w:rStyle w:val="Emphasis"/>
        </w:rPr>
        <w:t>horizontal</w:t>
      </w:r>
      <w:r w:rsidRPr="00D13437">
        <w:rPr>
          <w:rStyle w:val="StyleUnderline"/>
        </w:rPr>
        <w:t xml:space="preserve"> or </w:t>
      </w:r>
      <w:r w:rsidRPr="00D13437">
        <w:rPr>
          <w:rStyle w:val="Emphasis"/>
        </w:rPr>
        <w:t xml:space="preserve">vertical </w:t>
      </w:r>
      <w:r w:rsidRPr="00957816">
        <w:rPr>
          <w:rStyle w:val="Emphasis"/>
          <w:highlight w:val="cyan"/>
        </w:rPr>
        <w:t>escalation</w:t>
      </w:r>
      <w:r w:rsidRPr="00957816">
        <w:rPr>
          <w:rStyle w:val="StyleUnderline"/>
          <w:highlight w:val="cyan"/>
        </w:rPr>
        <w:t xml:space="preserve"> could be</w:t>
      </w:r>
      <w:r w:rsidRPr="00091D32">
        <w:rPr>
          <w:sz w:val="16"/>
        </w:rPr>
        <w:t xml:space="preserve"> particularly </w:t>
      </w:r>
      <w:r w:rsidRPr="00957816">
        <w:rPr>
          <w:rStyle w:val="StyleUnderline"/>
          <w:highlight w:val="cyan"/>
        </w:rPr>
        <w:t>effective. It would</w:t>
      </w:r>
      <w:r w:rsidRPr="00091D32">
        <w:rPr>
          <w:sz w:val="16"/>
        </w:rPr>
        <w:t xml:space="preserve"> also </w:t>
      </w:r>
      <w:r w:rsidRPr="00D13437">
        <w:rPr>
          <w:rStyle w:val="StyleUnderline"/>
        </w:rPr>
        <w:t>try to bring home the notion</w:t>
      </w:r>
      <w:r w:rsidRPr="00091D32">
        <w:rPr>
          <w:sz w:val="16"/>
        </w:rPr>
        <w:t xml:space="preserve"> that </w:t>
      </w:r>
      <w:r w:rsidRPr="00D13437">
        <w:rPr>
          <w:rStyle w:val="StyleUnderline"/>
        </w:rPr>
        <w:t xml:space="preserve">it has </w:t>
      </w:r>
      <w:r w:rsidRPr="00D13437">
        <w:rPr>
          <w:rStyle w:val="Emphasis"/>
        </w:rPr>
        <w:t>much higher stakes</w:t>
      </w:r>
      <w:r w:rsidRPr="00D13437">
        <w:rPr>
          <w:rStyle w:val="StyleUnderline"/>
        </w:rPr>
        <w:t xml:space="preserve"> in the conflict</w:t>
      </w:r>
      <w:r w:rsidRPr="00091D32">
        <w:rPr>
          <w:sz w:val="16"/>
        </w:rPr>
        <w:t xml:space="preserve"> (regime survival) </w:t>
      </w:r>
      <w:r w:rsidRPr="00D13437">
        <w:rPr>
          <w:rStyle w:val="StyleUnderline"/>
        </w:rPr>
        <w:t>than</w:t>
      </w:r>
      <w:r w:rsidRPr="00091D32">
        <w:rPr>
          <w:sz w:val="16"/>
        </w:rPr>
        <w:t xml:space="preserve"> a majority of the </w:t>
      </w:r>
      <w:r w:rsidRPr="00D13437">
        <w:rPr>
          <w:rStyle w:val="StyleUnderline"/>
        </w:rPr>
        <w:t>NATO members</w:t>
      </w:r>
      <w:r w:rsidRPr="00091D32">
        <w:rPr>
          <w:sz w:val="16"/>
        </w:rPr>
        <w:t xml:space="preserve"> involved, </w:t>
      </w:r>
      <w:r w:rsidRPr="00D13437">
        <w:rPr>
          <w:rStyle w:val="StyleUnderline"/>
        </w:rPr>
        <w:t>and</w:t>
      </w:r>
      <w:r w:rsidRPr="00091D32">
        <w:rPr>
          <w:sz w:val="16"/>
        </w:rPr>
        <w:t xml:space="preserve"> thus </w:t>
      </w:r>
      <w:r w:rsidRPr="00D13437">
        <w:rPr>
          <w:rStyle w:val="StyleUnderline"/>
        </w:rPr>
        <w:t xml:space="preserve">will be ready to </w:t>
      </w:r>
      <w:r w:rsidRPr="00957816">
        <w:rPr>
          <w:rStyle w:val="Emphasis"/>
          <w:highlight w:val="cyan"/>
        </w:rPr>
        <w:t>push</w:t>
      </w:r>
      <w:r w:rsidRPr="00D13437">
        <w:rPr>
          <w:rStyle w:val="Emphasis"/>
        </w:rPr>
        <w:t xml:space="preserve"> the </w:t>
      </w:r>
      <w:r w:rsidRPr="00957816">
        <w:rPr>
          <w:rStyle w:val="Emphasis"/>
          <w:highlight w:val="cyan"/>
        </w:rPr>
        <w:t>boundaries</w:t>
      </w:r>
      <w:r w:rsidRPr="00D13437">
        <w:rPr>
          <w:rStyle w:val="StyleUnderline"/>
        </w:rPr>
        <w:t xml:space="preserve"> of</w:t>
      </w:r>
      <w:r w:rsidRPr="00091D32">
        <w:rPr>
          <w:sz w:val="16"/>
        </w:rPr>
        <w:t xml:space="preserve"> the </w:t>
      </w:r>
      <w:r w:rsidRPr="00D13437">
        <w:rPr>
          <w:rStyle w:val="StyleUnderline"/>
        </w:rPr>
        <w:t>conflict further. It would</w:t>
      </w:r>
      <w:r w:rsidRPr="00091D32">
        <w:rPr>
          <w:sz w:val="16"/>
        </w:rPr>
        <w:t xml:space="preserve"> most likely </w:t>
      </w:r>
      <w:r w:rsidRPr="00957816">
        <w:rPr>
          <w:rStyle w:val="StyleUnderline"/>
          <w:highlight w:val="cyan"/>
        </w:rPr>
        <w:t>try to</w:t>
      </w:r>
      <w:r w:rsidRPr="00D13437">
        <w:rPr>
          <w:rStyle w:val="StyleUnderline"/>
        </w:rPr>
        <w:t xml:space="preserve"> </w:t>
      </w:r>
      <w:r w:rsidRPr="00D13437">
        <w:rPr>
          <w:rStyle w:val="Emphasis"/>
        </w:rPr>
        <w:t>test</w:t>
      </w:r>
      <w:r w:rsidRPr="00D13437">
        <w:rPr>
          <w:rStyle w:val="StyleUnderline"/>
        </w:rPr>
        <w:t xml:space="preserve"> and </w:t>
      </w:r>
      <w:r w:rsidRPr="00957816">
        <w:rPr>
          <w:rStyle w:val="Emphasis"/>
          <w:highlight w:val="cyan"/>
        </w:rPr>
        <w:t>exploit</w:t>
      </w:r>
      <w:r w:rsidRPr="00D13437">
        <w:rPr>
          <w:rStyle w:val="StyleUnderline"/>
        </w:rPr>
        <w:t xml:space="preserve"> potential </w:t>
      </w:r>
      <w:r w:rsidRPr="00957816">
        <w:rPr>
          <w:rStyle w:val="Emphasis"/>
          <w:highlight w:val="cyan"/>
        </w:rPr>
        <w:t>divisions</w:t>
      </w:r>
      <w:r w:rsidRPr="00D13437">
        <w:rPr>
          <w:rStyle w:val="StyleUnderline"/>
        </w:rPr>
        <w:t xml:space="preserve"> within the Alliance, combining </w:t>
      </w:r>
      <w:r w:rsidRPr="00D13437">
        <w:rPr>
          <w:rStyle w:val="Emphasis"/>
        </w:rPr>
        <w:t>selective diplomacy</w:t>
      </w:r>
      <w:r w:rsidRPr="00D13437">
        <w:rPr>
          <w:rStyle w:val="StyleUnderline"/>
        </w:rPr>
        <w:t xml:space="preserve"> and </w:t>
      </w:r>
      <w:r w:rsidRPr="00D13437">
        <w:rPr>
          <w:rStyle w:val="Emphasis"/>
        </w:rPr>
        <w:t>activation</w:t>
      </w:r>
      <w:r w:rsidRPr="00D13437">
        <w:rPr>
          <w:rStyle w:val="StyleUnderline"/>
        </w:rPr>
        <w:t xml:space="preserve"> of its intelligence assets in</w:t>
      </w:r>
      <w:r w:rsidRPr="00091D32">
        <w:rPr>
          <w:sz w:val="16"/>
        </w:rPr>
        <w:t xml:space="preserve"> some </w:t>
      </w:r>
      <w:r w:rsidRPr="00D13437">
        <w:rPr>
          <w:rStyle w:val="StyleUnderline"/>
        </w:rPr>
        <w:t xml:space="preserve">NATO states </w:t>
      </w:r>
      <w:r w:rsidRPr="00091D32">
        <w:rPr>
          <w:sz w:val="16"/>
        </w:rPr>
        <w:t xml:space="preserve">with a degree of selectivity in terms of targets of </w:t>
      </w:r>
      <w:proofErr w:type="gramStart"/>
      <w:r w:rsidRPr="00091D32">
        <w:rPr>
          <w:sz w:val="16"/>
        </w:rPr>
        <w:t>particular attacks</w:t>
      </w:r>
      <w:proofErr w:type="gramEnd"/>
      <w:r w:rsidRPr="00091D32">
        <w:rPr>
          <w:sz w:val="16"/>
        </w:rPr>
        <w:t>.</w:t>
      </w:r>
    </w:p>
    <w:p w14:paraId="3CD77F77" w14:textId="77777777" w:rsidR="004B119F" w:rsidRPr="00091D32" w:rsidRDefault="004B119F" w:rsidP="004B119F">
      <w:pPr>
        <w:rPr>
          <w:sz w:val="16"/>
        </w:rPr>
      </w:pPr>
      <w:r w:rsidRPr="00957816">
        <w:rPr>
          <w:rStyle w:val="Emphasis"/>
          <w:highlight w:val="cyan"/>
        </w:rPr>
        <w:t>Any</w:t>
      </w:r>
      <w:r w:rsidRPr="00D13437">
        <w:rPr>
          <w:rStyle w:val="StyleUnderline"/>
        </w:rPr>
        <w:t xml:space="preserve"> NATO-Russia </w:t>
      </w:r>
      <w:r w:rsidRPr="00957816">
        <w:rPr>
          <w:rStyle w:val="StyleUnderline"/>
          <w:highlight w:val="cyan"/>
        </w:rPr>
        <w:t>conflict would</w:t>
      </w:r>
      <w:r w:rsidRPr="00D13437">
        <w:rPr>
          <w:rStyle w:val="StyleUnderline"/>
        </w:rPr>
        <w:t xml:space="preserve"> </w:t>
      </w:r>
      <w:r w:rsidRPr="00D13437">
        <w:rPr>
          <w:rStyle w:val="Emphasis"/>
        </w:rPr>
        <w:t>inevitably</w:t>
      </w:r>
      <w:r w:rsidRPr="00D13437">
        <w:rPr>
          <w:rStyle w:val="StyleUnderline"/>
        </w:rPr>
        <w:t xml:space="preserve"> </w:t>
      </w:r>
      <w:r w:rsidRPr="00957816">
        <w:rPr>
          <w:rStyle w:val="StyleUnderline"/>
          <w:highlight w:val="cyan"/>
        </w:rPr>
        <w:t xml:space="preserve">have a </w:t>
      </w:r>
      <w:r w:rsidRPr="00957816">
        <w:rPr>
          <w:rStyle w:val="Emphasis"/>
          <w:highlight w:val="cyan"/>
        </w:rPr>
        <w:t>nuclear</w:t>
      </w:r>
      <w:r w:rsidRPr="00D13437">
        <w:rPr>
          <w:rStyle w:val="Emphasis"/>
        </w:rPr>
        <w:t xml:space="preserve"> </w:t>
      </w:r>
      <w:r w:rsidRPr="00957816">
        <w:rPr>
          <w:rStyle w:val="Emphasis"/>
          <w:highlight w:val="cyan"/>
        </w:rPr>
        <w:t>dimension</w:t>
      </w:r>
      <w:r w:rsidRPr="00D13437">
        <w:rPr>
          <w:rStyle w:val="StyleUnderline"/>
        </w:rPr>
        <w:t xml:space="preserve">. The role of </w:t>
      </w:r>
      <w:r w:rsidRPr="00D13437">
        <w:rPr>
          <w:rStyle w:val="Emphasis"/>
        </w:rPr>
        <w:t>nuclear weapons</w:t>
      </w:r>
      <w:r w:rsidRPr="00D13437">
        <w:rPr>
          <w:rStyle w:val="StyleUnderline"/>
        </w:rPr>
        <w:t xml:space="preserve"> as a tool </w:t>
      </w:r>
      <w:r w:rsidRPr="00957816">
        <w:rPr>
          <w:rStyle w:val="StyleUnderline"/>
          <w:highlight w:val="cyan"/>
        </w:rPr>
        <w:t xml:space="preserve">for </w:t>
      </w:r>
      <w:r w:rsidRPr="00957816">
        <w:rPr>
          <w:rStyle w:val="Emphasis"/>
          <w:highlight w:val="cyan"/>
        </w:rPr>
        <w:t>escalation control</w:t>
      </w:r>
      <w:r w:rsidRPr="00D13437">
        <w:rPr>
          <w:rStyle w:val="StyleUnderline"/>
        </w:rPr>
        <w:t xml:space="preserve"> for Russia has been</w:t>
      </w:r>
      <w:r w:rsidRPr="00091D32">
        <w:rPr>
          <w:sz w:val="16"/>
        </w:rPr>
        <w:t xml:space="preserve"> thoroughly </w:t>
      </w:r>
      <w:r w:rsidRPr="00D13437">
        <w:rPr>
          <w:rStyle w:val="StyleUnderline"/>
        </w:rPr>
        <w:t xml:space="preserve">debated by </w:t>
      </w:r>
      <w:r w:rsidRPr="003203ED">
        <w:rPr>
          <w:rStyle w:val="StyleUnderline"/>
        </w:rPr>
        <w:t>experts, but when</w:t>
      </w:r>
      <w:r w:rsidRPr="00091D32">
        <w:rPr>
          <w:sz w:val="16"/>
        </w:rPr>
        <w:t xml:space="preserve"> and how </w:t>
      </w:r>
      <w:r w:rsidRPr="003203ED">
        <w:rPr>
          <w:rStyle w:val="StyleUnderline"/>
        </w:rPr>
        <w:t>Russia might use</w:t>
      </w:r>
      <w:r w:rsidRPr="00091D32">
        <w:rPr>
          <w:sz w:val="16"/>
        </w:rPr>
        <w:t xml:space="preserve"> (and not merely showcase or activate) </w:t>
      </w:r>
      <w:r w:rsidRPr="003203ED">
        <w:rPr>
          <w:rStyle w:val="StyleUnderline"/>
        </w:rPr>
        <w:t xml:space="preserve">nuclear weapons in a conflict remains an </w:t>
      </w:r>
      <w:r w:rsidRPr="003203ED">
        <w:rPr>
          <w:rStyle w:val="Emphasis"/>
        </w:rPr>
        <w:t>open question</w:t>
      </w:r>
      <w:r w:rsidRPr="003203ED">
        <w:rPr>
          <w:rStyle w:val="StyleUnderline"/>
        </w:rPr>
        <w:t>. Beyond</w:t>
      </w:r>
      <w:r w:rsidRPr="00091D32">
        <w:rPr>
          <w:sz w:val="16"/>
        </w:rPr>
        <w:t xml:space="preserve"> catch phrases such as </w:t>
      </w:r>
      <w:r w:rsidRPr="003203ED">
        <w:rPr>
          <w:rStyle w:val="StyleUnderline"/>
        </w:rPr>
        <w:t>“</w:t>
      </w:r>
      <w:r w:rsidRPr="003203ED">
        <w:rPr>
          <w:rStyle w:val="Emphasis"/>
        </w:rPr>
        <w:t>escalate to de-escalate</w:t>
      </w:r>
      <w:r w:rsidRPr="003203ED">
        <w:rPr>
          <w:rStyle w:val="StyleUnderline"/>
        </w:rPr>
        <w:t>”</w:t>
      </w:r>
      <w:r w:rsidRPr="00091D32">
        <w:rPr>
          <w:sz w:val="16"/>
        </w:rPr>
        <w:t xml:space="preserve"> or “escalate to win” </w:t>
      </w:r>
      <w:r w:rsidRPr="00957816">
        <w:rPr>
          <w:rStyle w:val="StyleUnderline"/>
          <w:highlight w:val="cyan"/>
        </w:rPr>
        <w:t>there are a</w:t>
      </w:r>
      <w:r w:rsidRPr="003203ED">
        <w:rPr>
          <w:rStyle w:val="StyleUnderline"/>
        </w:rPr>
        <w:t xml:space="preserve"> </w:t>
      </w:r>
      <w:r w:rsidRPr="003203ED">
        <w:rPr>
          <w:rStyle w:val="Emphasis"/>
        </w:rPr>
        <w:t xml:space="preserve">wider </w:t>
      </w:r>
      <w:r w:rsidRPr="00957816">
        <w:rPr>
          <w:rStyle w:val="Emphasis"/>
          <w:highlight w:val="cyan"/>
        </w:rPr>
        <w:t>range</w:t>
      </w:r>
      <w:r w:rsidRPr="00957816">
        <w:rPr>
          <w:rStyle w:val="StyleUnderline"/>
          <w:highlight w:val="cyan"/>
        </w:rPr>
        <w:t xml:space="preserve"> of options for Russian</w:t>
      </w:r>
      <w:r w:rsidRPr="003203ED">
        <w:rPr>
          <w:rStyle w:val="StyleUnderline"/>
        </w:rPr>
        <w:t xml:space="preserve"> </w:t>
      </w:r>
      <w:r w:rsidRPr="003203ED">
        <w:rPr>
          <w:rStyle w:val="Emphasis"/>
        </w:rPr>
        <w:t xml:space="preserve">nuclear weapon </w:t>
      </w:r>
      <w:r w:rsidRPr="00957816">
        <w:rPr>
          <w:rStyle w:val="Emphasis"/>
          <w:highlight w:val="cyan"/>
        </w:rPr>
        <w:t>use</w:t>
      </w:r>
      <w:r w:rsidRPr="00091D32">
        <w:rPr>
          <w:sz w:val="16"/>
        </w:rPr>
        <w:t xml:space="preserve">. For example, </w:t>
      </w:r>
      <w:r w:rsidRPr="00957816">
        <w:rPr>
          <w:rStyle w:val="StyleUnderline"/>
          <w:highlight w:val="cyan"/>
        </w:rPr>
        <w:t xml:space="preserve">a single </w:t>
      </w:r>
      <w:r w:rsidRPr="00957816">
        <w:rPr>
          <w:rStyle w:val="Emphasis"/>
          <w:highlight w:val="cyan"/>
        </w:rPr>
        <w:t>nuclear</w:t>
      </w:r>
      <w:r w:rsidRPr="003203ED">
        <w:rPr>
          <w:rStyle w:val="Emphasis"/>
        </w:rPr>
        <w:t xml:space="preserve"> warning </w:t>
      </w:r>
      <w:r w:rsidRPr="00957816">
        <w:rPr>
          <w:rStyle w:val="Emphasis"/>
          <w:highlight w:val="cyan"/>
        </w:rPr>
        <w:t>shot</w:t>
      </w:r>
      <w:r w:rsidRPr="00957816">
        <w:rPr>
          <w:rStyle w:val="StyleUnderline"/>
          <w:highlight w:val="cyan"/>
        </w:rPr>
        <w:t xml:space="preserve"> could be lethal</w:t>
      </w:r>
      <w:r w:rsidRPr="003203ED">
        <w:rPr>
          <w:rStyle w:val="StyleUnderline"/>
        </w:rPr>
        <w:t xml:space="preserve"> or non-lethal. It could be directed against a</w:t>
      </w:r>
      <w:r w:rsidRPr="00091D32">
        <w:rPr>
          <w:sz w:val="16"/>
        </w:rPr>
        <w:t xml:space="preserve"> purely </w:t>
      </w:r>
      <w:r w:rsidRPr="003203ED">
        <w:rPr>
          <w:rStyle w:val="StyleUnderline"/>
        </w:rPr>
        <w:t>military target or a</w:t>
      </w:r>
      <w:r w:rsidRPr="00091D32">
        <w:rPr>
          <w:sz w:val="16"/>
        </w:rPr>
        <w:t xml:space="preserve"> military-</w:t>
      </w:r>
      <w:r w:rsidRPr="003203ED">
        <w:rPr>
          <w:rStyle w:val="StyleUnderline"/>
        </w:rPr>
        <w:t xml:space="preserve">civilian one. </w:t>
      </w:r>
      <w:r w:rsidRPr="00957816">
        <w:rPr>
          <w:rStyle w:val="StyleUnderline"/>
          <w:highlight w:val="cyan"/>
        </w:rPr>
        <w:t>Detonation could be</w:t>
      </w:r>
      <w:r w:rsidRPr="003203ED">
        <w:rPr>
          <w:rStyle w:val="StyleUnderline"/>
        </w:rPr>
        <w:t xml:space="preserve"> configured for an </w:t>
      </w:r>
      <w:r w:rsidRPr="00957816">
        <w:rPr>
          <w:rStyle w:val="Emphasis"/>
          <w:highlight w:val="cyan"/>
        </w:rPr>
        <w:t>EMP effect</w:t>
      </w:r>
      <w:r w:rsidRPr="00962EA4">
        <w:rPr>
          <w:rStyle w:val="StyleUnderline"/>
        </w:rPr>
        <w:t>. A “</w:t>
      </w:r>
      <w:r w:rsidRPr="00962EA4">
        <w:rPr>
          <w:rStyle w:val="Emphasis"/>
        </w:rPr>
        <w:t>false flag</w:t>
      </w:r>
      <w:r w:rsidRPr="00962EA4">
        <w:rPr>
          <w:rStyle w:val="StyleUnderline"/>
        </w:rPr>
        <w:t>” attack is</w:t>
      </w:r>
      <w:r w:rsidRPr="00962EA4">
        <w:rPr>
          <w:sz w:val="16"/>
        </w:rPr>
        <w:t xml:space="preserve"> also </w:t>
      </w:r>
      <w:r w:rsidRPr="00962EA4">
        <w:rPr>
          <w:rStyle w:val="StyleUnderline"/>
        </w:rPr>
        <w:t>conceivable. These options</w:t>
      </w:r>
      <w:r w:rsidRPr="00962EA4">
        <w:rPr>
          <w:sz w:val="16"/>
        </w:rPr>
        <w:t xml:space="preserve"> might be used to </w:t>
      </w:r>
      <w:r w:rsidRPr="00962EA4">
        <w:rPr>
          <w:rStyle w:val="Emphasis"/>
        </w:rPr>
        <w:t>signal escalation</w:t>
      </w:r>
      <w:r w:rsidRPr="00962EA4">
        <w:rPr>
          <w:rStyle w:val="StyleUnderline"/>
        </w:rPr>
        <w:t xml:space="preserve"> and could </w:t>
      </w:r>
      <w:r w:rsidRPr="00962EA4">
        <w:rPr>
          <w:rStyle w:val="Emphasis"/>
        </w:rPr>
        <w:t>significantly complicate</w:t>
      </w:r>
      <w:r w:rsidRPr="00962EA4">
        <w:rPr>
          <w:rStyle w:val="StyleUnderline"/>
        </w:rPr>
        <w:t xml:space="preserve"> NATO’s responses</w:t>
      </w:r>
      <w:r w:rsidRPr="00962EA4">
        <w:rPr>
          <w:sz w:val="16"/>
        </w:rPr>
        <w:t>.</w:t>
      </w:r>
    </w:p>
    <w:p w14:paraId="3241BAFE" w14:textId="77777777" w:rsidR="004B119F" w:rsidRPr="00091D32" w:rsidRDefault="004B119F" w:rsidP="004B119F">
      <w:pPr>
        <w:rPr>
          <w:sz w:val="16"/>
        </w:rPr>
      </w:pPr>
      <w:r w:rsidRPr="00091D32">
        <w:rPr>
          <w:sz w:val="16"/>
        </w:rPr>
        <w:t xml:space="preserve">Neither NATO nor its member states have developed a similar theory of victory. Public NATO documents stipulate the general goals for the Alliance: defend against any armed attack </w:t>
      </w:r>
      <w:proofErr w:type="gramStart"/>
      <w:r w:rsidRPr="00091D32">
        <w:rPr>
          <w:sz w:val="16"/>
        </w:rPr>
        <w:t>and,</w:t>
      </w:r>
      <w:proofErr w:type="gramEnd"/>
      <w:r w:rsidRPr="00091D32">
        <w:rPr>
          <w:sz w:val="16"/>
        </w:rPr>
        <w:t xml:space="preserve"> as needed, restore the full sovereignty and territorial integrity of member states. </w:t>
      </w:r>
      <w:r w:rsidRPr="0058073A">
        <w:rPr>
          <w:rStyle w:val="StyleUnderline"/>
        </w:rPr>
        <w:t xml:space="preserve">It is less clear how far the Alliance would be </w:t>
      </w:r>
      <w:r w:rsidRPr="0058073A">
        <w:rPr>
          <w:rStyle w:val="Emphasis"/>
        </w:rPr>
        <w:t>willing to escalate</w:t>
      </w:r>
      <w:r w:rsidRPr="0058073A">
        <w:rPr>
          <w:rStyle w:val="StyleUnderline"/>
        </w:rPr>
        <w:t xml:space="preserve"> the conflict</w:t>
      </w:r>
      <w:r w:rsidRPr="00091D32">
        <w:rPr>
          <w:sz w:val="16"/>
        </w:rPr>
        <w:t xml:space="preserve"> to achieve these goals, </w:t>
      </w:r>
      <w:r w:rsidRPr="0058073A">
        <w:rPr>
          <w:rStyle w:val="StyleUnderline"/>
        </w:rPr>
        <w:t>and what mechanisms</w:t>
      </w:r>
      <w:r w:rsidRPr="00091D32">
        <w:rPr>
          <w:sz w:val="16"/>
        </w:rPr>
        <w:t xml:space="preserve"> and means </w:t>
      </w:r>
      <w:r w:rsidRPr="0058073A">
        <w:rPr>
          <w:rStyle w:val="StyleUnderline"/>
        </w:rPr>
        <w:t>it would use while trying to maintain</w:t>
      </w:r>
      <w:r w:rsidRPr="00091D32">
        <w:rPr>
          <w:sz w:val="16"/>
        </w:rPr>
        <w:t xml:space="preserve"> some degree of </w:t>
      </w:r>
      <w:r w:rsidRPr="0058073A">
        <w:rPr>
          <w:rStyle w:val="StyleUnderline"/>
        </w:rPr>
        <w:t>control</w:t>
      </w:r>
      <w:r w:rsidRPr="00091D32">
        <w:rPr>
          <w:sz w:val="16"/>
        </w:rPr>
        <w:t xml:space="preserve"> over the conflict.</w:t>
      </w:r>
    </w:p>
    <w:p w14:paraId="1EAF760C" w14:textId="77777777" w:rsidR="004B119F" w:rsidRPr="00962EA4" w:rsidRDefault="004B119F" w:rsidP="004B119F">
      <w:pPr>
        <w:rPr>
          <w:sz w:val="16"/>
        </w:rPr>
      </w:pPr>
      <w:r w:rsidRPr="0058073A">
        <w:rPr>
          <w:rStyle w:val="StyleUnderline"/>
        </w:rPr>
        <w:t>The goals</w:t>
      </w:r>
      <w:r w:rsidRPr="00091D32">
        <w:rPr>
          <w:sz w:val="16"/>
        </w:rPr>
        <w:t xml:space="preserve"> and methods </w:t>
      </w:r>
      <w:r w:rsidRPr="0058073A">
        <w:rPr>
          <w:rStyle w:val="StyleUnderline"/>
        </w:rPr>
        <w:t xml:space="preserve">of </w:t>
      </w:r>
      <w:r w:rsidRPr="00962EA4">
        <w:rPr>
          <w:rStyle w:val="StyleUnderline"/>
        </w:rPr>
        <w:t>waging a conflict with Russia would</w:t>
      </w:r>
      <w:r w:rsidRPr="00962EA4">
        <w:rPr>
          <w:sz w:val="16"/>
        </w:rPr>
        <w:t xml:space="preserve"> probably </w:t>
      </w:r>
      <w:r w:rsidRPr="00962EA4">
        <w:rPr>
          <w:rStyle w:val="StyleUnderline"/>
        </w:rPr>
        <w:t xml:space="preserve">have to be limited </w:t>
      </w:r>
      <w:proofErr w:type="gramStart"/>
      <w:r w:rsidRPr="00962EA4">
        <w:rPr>
          <w:rStyle w:val="StyleUnderline"/>
        </w:rPr>
        <w:t>in order to</w:t>
      </w:r>
      <w:proofErr w:type="gramEnd"/>
      <w:r w:rsidRPr="00962EA4">
        <w:rPr>
          <w:rStyle w:val="StyleUnderline"/>
        </w:rPr>
        <w:t xml:space="preserve"> avoid a </w:t>
      </w:r>
      <w:r w:rsidRPr="00962EA4">
        <w:rPr>
          <w:rStyle w:val="Emphasis"/>
        </w:rPr>
        <w:t>massive nuclear exchange</w:t>
      </w:r>
      <w:r w:rsidRPr="00962EA4">
        <w:rPr>
          <w:rStyle w:val="StyleUnderline"/>
        </w:rPr>
        <w:t>. Such limitations</w:t>
      </w:r>
      <w:r w:rsidRPr="00962EA4">
        <w:rPr>
          <w:sz w:val="16"/>
        </w:rPr>
        <w:t xml:space="preserve"> would also involve restrictions on striking back against targets on Russian territory. But </w:t>
      </w:r>
      <w:proofErr w:type="gramStart"/>
      <w:r w:rsidRPr="00962EA4">
        <w:rPr>
          <w:sz w:val="16"/>
        </w:rPr>
        <w:t>too</w:t>
      </w:r>
      <w:proofErr w:type="gramEnd"/>
      <w:r w:rsidRPr="00962EA4">
        <w:rPr>
          <w:sz w:val="16"/>
        </w:rPr>
        <w:t xml:space="preserve"> narrow an approach </w:t>
      </w:r>
      <w:r w:rsidRPr="00962EA4">
        <w:rPr>
          <w:rStyle w:val="StyleUnderline"/>
        </w:rPr>
        <w:t xml:space="preserve">could put </w:t>
      </w:r>
      <w:r w:rsidRPr="00962EA4">
        <w:rPr>
          <w:rStyle w:val="Emphasis"/>
        </w:rPr>
        <w:t>too much restraint</w:t>
      </w:r>
      <w:r w:rsidRPr="00962EA4">
        <w:rPr>
          <w:rStyle w:val="StyleUnderline"/>
        </w:rPr>
        <w:t xml:space="preserve"> on NATO’s operations: the Russian </w:t>
      </w:r>
      <w:r w:rsidRPr="00962EA4">
        <w:rPr>
          <w:rStyle w:val="Emphasis"/>
        </w:rPr>
        <w:t>regime’s stability</w:t>
      </w:r>
      <w:r w:rsidRPr="00962EA4">
        <w:rPr>
          <w:rStyle w:val="StyleUnderline"/>
        </w:rPr>
        <w:t xml:space="preserve"> may</w:t>
      </w:r>
      <w:r w:rsidRPr="00962EA4">
        <w:rPr>
          <w:sz w:val="16"/>
        </w:rPr>
        <w:t xml:space="preserve"> ultimately </w:t>
      </w:r>
      <w:r w:rsidRPr="00962EA4">
        <w:rPr>
          <w:rStyle w:val="StyleUnderline"/>
        </w:rPr>
        <w:t>need to be threatened</w:t>
      </w:r>
      <w:r w:rsidRPr="00962EA4">
        <w:rPr>
          <w:sz w:val="16"/>
        </w:rPr>
        <w:t xml:space="preserve"> in order </w:t>
      </w:r>
      <w:r w:rsidRPr="00962EA4">
        <w:rPr>
          <w:rStyle w:val="StyleUnderline"/>
        </w:rPr>
        <w:t xml:space="preserve">to </w:t>
      </w:r>
      <w:r w:rsidRPr="00962EA4">
        <w:rPr>
          <w:rStyle w:val="Emphasis"/>
        </w:rPr>
        <w:t>force the leadership</w:t>
      </w:r>
      <w:r w:rsidRPr="00962EA4">
        <w:rPr>
          <w:rStyle w:val="StyleUnderline"/>
        </w:rPr>
        <w:t xml:space="preserve"> into </w:t>
      </w:r>
      <w:r w:rsidRPr="00962EA4">
        <w:rPr>
          <w:rStyle w:val="Emphasis"/>
        </w:rPr>
        <w:t>terminating</w:t>
      </w:r>
      <w:r w:rsidRPr="00962EA4">
        <w:rPr>
          <w:rStyle w:val="StyleUnderline"/>
        </w:rPr>
        <w:t xml:space="preserve"> the conflict</w:t>
      </w:r>
      <w:r w:rsidRPr="00962EA4">
        <w:rPr>
          <w:sz w:val="16"/>
        </w:rPr>
        <w: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w:t>
      </w:r>
    </w:p>
    <w:p w14:paraId="4C5060AF" w14:textId="77777777" w:rsidR="004B119F" w:rsidRPr="00091D32" w:rsidRDefault="004B119F" w:rsidP="004B119F">
      <w:pPr>
        <w:rPr>
          <w:sz w:val="16"/>
        </w:rPr>
      </w:pPr>
      <w:r w:rsidRPr="00962EA4">
        <w:rPr>
          <w:sz w:val="16"/>
        </w:rPr>
        <w:t>With regards to the nuclear dimension in NATO escalation plans, given the stakes involved, this element would most likely be handled by the three nuclear-weapon members of the Alliance, with the US taking the lead. The existence of three independent centres of nuclear</w:t>
      </w:r>
      <w:r w:rsidRPr="00091D32">
        <w:rPr>
          <w:sz w:val="16"/>
        </w:rPr>
        <w:t xml:space="preserve">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in order to keep the conflict below the nuclear </w:t>
      </w:r>
      <w:proofErr w:type="gramStart"/>
      <w:r w:rsidRPr="00091D32">
        <w:rPr>
          <w:sz w:val="16"/>
        </w:rPr>
        <w:t>threshold, or</w:t>
      </w:r>
      <w:proofErr w:type="gramEnd"/>
      <w:r w:rsidRPr="00091D32">
        <w:rPr>
          <w:sz w:val="16"/>
        </w:rPr>
        <w:t xml:space="preserve"> bring it back under the threshold after first use.</w:t>
      </w:r>
    </w:p>
    <w:p w14:paraId="4299E780" w14:textId="77777777" w:rsidR="004B119F" w:rsidRPr="00091D32" w:rsidRDefault="004B119F" w:rsidP="004B119F">
      <w:pPr>
        <w:rPr>
          <w:sz w:val="16"/>
        </w:rPr>
      </w:pPr>
      <w:r w:rsidRPr="00957816">
        <w:rPr>
          <w:rStyle w:val="StyleUnderline"/>
          <w:highlight w:val="cyan"/>
        </w:rPr>
        <w:t>Relying on</w:t>
      </w:r>
      <w:r w:rsidRPr="0058073A">
        <w:rPr>
          <w:rStyle w:val="StyleUnderline"/>
        </w:rPr>
        <w:t xml:space="preserve"> concepts of </w:t>
      </w:r>
      <w:r w:rsidRPr="00957816">
        <w:rPr>
          <w:rStyle w:val="Emphasis"/>
          <w:highlight w:val="cyan"/>
        </w:rPr>
        <w:t>escalation control</w:t>
      </w:r>
      <w:r w:rsidRPr="00091D32">
        <w:rPr>
          <w:sz w:val="16"/>
        </w:rPr>
        <w:t xml:space="preserve"> and on lessons </w:t>
      </w:r>
      <w:r w:rsidRPr="0058073A">
        <w:rPr>
          <w:rStyle w:val="StyleUnderline"/>
        </w:rPr>
        <w:t>from the Cold War</w:t>
      </w:r>
      <w:r w:rsidRPr="00091D32">
        <w:rPr>
          <w:sz w:val="16"/>
        </w:rPr>
        <w:t xml:space="preserve"> confrontation </w:t>
      </w:r>
      <w:r w:rsidRPr="00957816">
        <w:rPr>
          <w:rStyle w:val="StyleUnderline"/>
          <w:highlight w:val="cyan"/>
        </w:rPr>
        <w:t xml:space="preserve">might be </w:t>
      </w:r>
      <w:r w:rsidRPr="00957816">
        <w:rPr>
          <w:rStyle w:val="Emphasis"/>
          <w:highlight w:val="cyan"/>
        </w:rPr>
        <w:t>misleading</w:t>
      </w:r>
      <w:r w:rsidRPr="0058073A">
        <w:rPr>
          <w:rStyle w:val="StyleUnderline"/>
        </w:rPr>
        <w:t xml:space="preserve">. The circumstances in which a </w:t>
      </w:r>
      <w:r w:rsidRPr="00957816">
        <w:rPr>
          <w:rStyle w:val="Emphasis"/>
          <w:highlight w:val="cyan"/>
        </w:rPr>
        <w:t>Russia-NATO conflict</w:t>
      </w:r>
      <w:r w:rsidRPr="00957816">
        <w:rPr>
          <w:rStyle w:val="StyleUnderline"/>
          <w:highlight w:val="cyan"/>
        </w:rPr>
        <w:t xml:space="preserve"> would</w:t>
      </w:r>
      <w:r w:rsidRPr="0058073A">
        <w:rPr>
          <w:rStyle w:val="StyleUnderline"/>
        </w:rPr>
        <w:t xml:space="preserve"> </w:t>
      </w:r>
      <w:r w:rsidRPr="00091D32">
        <w:rPr>
          <w:rStyle w:val="StyleUnderline"/>
        </w:rPr>
        <w:t>play out</w:t>
      </w:r>
      <w:r w:rsidRPr="0058073A">
        <w:rPr>
          <w:rStyle w:val="StyleUnderline"/>
        </w:rPr>
        <w:t xml:space="preserve"> would </w:t>
      </w:r>
      <w:r w:rsidRPr="00957816">
        <w:rPr>
          <w:rStyle w:val="StyleUnderline"/>
          <w:highlight w:val="cyan"/>
        </w:rPr>
        <w:t>be</w:t>
      </w:r>
      <w:r w:rsidRPr="0058073A">
        <w:rPr>
          <w:rStyle w:val="StyleUnderline"/>
        </w:rPr>
        <w:t xml:space="preserve"> </w:t>
      </w:r>
      <w:r w:rsidRPr="0058073A">
        <w:rPr>
          <w:rStyle w:val="Emphasis"/>
        </w:rPr>
        <w:t>radically different</w:t>
      </w:r>
      <w:r w:rsidRPr="0058073A">
        <w:rPr>
          <w:rStyle w:val="StyleUnderline"/>
        </w:rPr>
        <w:t xml:space="preserve"> from the 20th century</w:t>
      </w:r>
      <w:r w:rsidRPr="00091D32">
        <w:rPr>
          <w:sz w:val="16"/>
        </w:rPr>
        <w:t xml:space="preserve"> screenplay. Moreover, </w:t>
      </w:r>
      <w:r w:rsidRPr="0058073A">
        <w:rPr>
          <w:rStyle w:val="StyleUnderline"/>
        </w:rPr>
        <w:t xml:space="preserve">instead of </w:t>
      </w:r>
      <w:r w:rsidRPr="0058073A">
        <w:rPr>
          <w:rStyle w:val="Emphasis"/>
        </w:rPr>
        <w:t>gradual</w:t>
      </w:r>
      <w:r w:rsidRPr="00091D32">
        <w:rPr>
          <w:sz w:val="16"/>
        </w:rPr>
        <w:t xml:space="preserve"> (linear) </w:t>
      </w:r>
      <w:r w:rsidRPr="0058073A">
        <w:rPr>
          <w:rStyle w:val="StyleUnderline"/>
        </w:rPr>
        <w:t xml:space="preserve">escalation or </w:t>
      </w:r>
      <w:r w:rsidRPr="0058073A">
        <w:rPr>
          <w:rStyle w:val="Emphasis"/>
        </w:rPr>
        <w:t>salami tactics</w:t>
      </w:r>
      <w:r w:rsidRPr="0058073A">
        <w:rPr>
          <w:rStyle w:val="StyleUnderline"/>
        </w:rPr>
        <w:t xml:space="preserve"> escalation, it is possible to imagine</w:t>
      </w:r>
      <w:r w:rsidRPr="00091D32">
        <w:rPr>
          <w:sz w:val="16"/>
        </w:rPr>
        <w:t xml:space="preserve"> surprizing </w:t>
      </w:r>
      <w:r w:rsidRPr="00957816">
        <w:rPr>
          <w:rStyle w:val="StyleUnderline"/>
          <w:highlight w:val="cyan"/>
        </w:rPr>
        <w:t>“</w:t>
      </w:r>
      <w:proofErr w:type="gramStart"/>
      <w:r w:rsidRPr="00957816">
        <w:rPr>
          <w:rStyle w:val="Emphasis"/>
          <w:highlight w:val="cyan"/>
        </w:rPr>
        <w:t>leap frog</w:t>
      </w:r>
      <w:proofErr w:type="gramEnd"/>
      <w:r w:rsidRPr="00957816">
        <w:rPr>
          <w:rStyle w:val="StyleUnderline"/>
          <w:highlight w:val="cyan"/>
        </w:rPr>
        <w:t>” escalation</w:t>
      </w:r>
      <w:r w:rsidRPr="00091D32">
        <w:rPr>
          <w:sz w:val="16"/>
        </w:rPr>
        <w:t xml:space="preserve">, possibly </w:t>
      </w:r>
      <w:r w:rsidRPr="0058073A">
        <w:rPr>
          <w:rStyle w:val="StyleUnderline"/>
        </w:rPr>
        <w:t>connected</w:t>
      </w:r>
      <w:r w:rsidRPr="00091D32">
        <w:rPr>
          <w:sz w:val="16"/>
        </w:rPr>
        <w:t xml:space="preserve"> with actions </w:t>
      </w:r>
      <w:r w:rsidRPr="0058073A">
        <w:rPr>
          <w:rStyle w:val="StyleUnderline"/>
        </w:rPr>
        <w:t xml:space="preserve">in </w:t>
      </w:r>
      <w:r w:rsidRPr="0058073A">
        <w:rPr>
          <w:rStyle w:val="Emphasis"/>
        </w:rPr>
        <w:t>different domains</w:t>
      </w:r>
      <w:r w:rsidRPr="00091D32">
        <w:rPr>
          <w:sz w:val="16"/>
        </w:rPr>
        <w:t xml:space="preserve"> (e.g. a cyberattack against critical infrastructure). Flexibility, good intelligence and inventiveness in responding to such developments would be crucial.</w:t>
      </w:r>
    </w:p>
    <w:p w14:paraId="2552EFBF" w14:textId="77777777" w:rsidR="004B119F" w:rsidRPr="00091D32" w:rsidRDefault="004B119F" w:rsidP="004B119F">
      <w:pPr>
        <w:rPr>
          <w:sz w:val="16"/>
        </w:rPr>
      </w:pPr>
      <w:r w:rsidRPr="00091D32">
        <w:rPr>
          <w:sz w:val="16"/>
        </w:rPr>
        <w:t>Conflict termination</w:t>
      </w:r>
    </w:p>
    <w:p w14:paraId="79C4287B" w14:textId="77777777" w:rsidR="004B119F" w:rsidRDefault="004B119F" w:rsidP="004B119F">
      <w:pPr>
        <w:rPr>
          <w:sz w:val="16"/>
        </w:rPr>
      </w:pPr>
      <w:r w:rsidRPr="0058073A">
        <w:rPr>
          <w:rStyle w:val="StyleUnderline"/>
        </w:rPr>
        <w:t xml:space="preserve">Russian and NATO assumptions regarding conflict termination </w:t>
      </w:r>
      <w:r w:rsidRPr="00962EA4">
        <w:rPr>
          <w:rStyle w:val="StyleUnderline"/>
        </w:rPr>
        <w:t>would</w:t>
      </w:r>
      <w:r w:rsidRPr="00962EA4">
        <w:rPr>
          <w:sz w:val="16"/>
        </w:rPr>
        <w:t xml:space="preserve"> most likely </w:t>
      </w:r>
      <w:r w:rsidRPr="00962EA4">
        <w:rPr>
          <w:rStyle w:val="Emphasis"/>
        </w:rPr>
        <w:t>not survive</w:t>
      </w:r>
      <w:r w:rsidRPr="00962EA4">
        <w:rPr>
          <w:rStyle w:val="StyleUnderline"/>
        </w:rPr>
        <w:t xml:space="preserve"> the </w:t>
      </w:r>
      <w:r w:rsidRPr="00962EA4">
        <w:rPr>
          <w:rStyle w:val="Emphasis"/>
        </w:rPr>
        <w:t>first hours</w:t>
      </w:r>
      <w:r w:rsidRPr="00962EA4">
        <w:rPr>
          <w:rStyle w:val="StyleUnderline"/>
        </w:rPr>
        <w:t xml:space="preserve"> of</w:t>
      </w:r>
      <w:r w:rsidRPr="00962EA4">
        <w:rPr>
          <w:sz w:val="16"/>
        </w:rPr>
        <w:t xml:space="preserve"> an </w:t>
      </w:r>
      <w:r w:rsidRPr="00962EA4">
        <w:rPr>
          <w:rStyle w:val="StyleUnderline"/>
        </w:rPr>
        <w:t xml:space="preserve">actual conflict. Both sides </w:t>
      </w:r>
      <w:proofErr w:type="gramStart"/>
      <w:r w:rsidRPr="00962EA4">
        <w:rPr>
          <w:rStyle w:val="StyleUnderline"/>
        </w:rPr>
        <w:t xml:space="preserve">are capable of </w:t>
      </w:r>
      <w:r w:rsidRPr="00962EA4">
        <w:rPr>
          <w:rStyle w:val="Emphasis"/>
        </w:rPr>
        <w:t>underestimating</w:t>
      </w:r>
      <w:proofErr w:type="gramEnd"/>
      <w:r w:rsidRPr="00962EA4">
        <w:rPr>
          <w:rStyle w:val="StyleUnderline"/>
        </w:rPr>
        <w:t xml:space="preserve"> the </w:t>
      </w:r>
      <w:r w:rsidRPr="00962EA4">
        <w:rPr>
          <w:rStyle w:val="Emphasis"/>
        </w:rPr>
        <w:t>resolve</w:t>
      </w:r>
      <w:r w:rsidRPr="00962EA4">
        <w:rPr>
          <w:rStyle w:val="StyleUnderline"/>
        </w:rPr>
        <w:t xml:space="preserve"> of the other side to pre</w:t>
      </w:r>
      <w:r w:rsidRPr="0058073A">
        <w:rPr>
          <w:rStyle w:val="StyleUnderline"/>
        </w:rPr>
        <w:t>vail</w:t>
      </w:r>
      <w:r w:rsidRPr="00091D32">
        <w:rPr>
          <w:sz w:val="16"/>
        </w:rPr>
        <w:t xml:space="preserve"> in a conflict </w:t>
      </w:r>
      <w:r w:rsidRPr="0058073A">
        <w:rPr>
          <w:rStyle w:val="StyleUnderline"/>
        </w:rPr>
        <w:t xml:space="preserve">and the other side’s </w:t>
      </w:r>
      <w:r w:rsidRPr="0058073A">
        <w:rPr>
          <w:rStyle w:val="Emphasis"/>
        </w:rPr>
        <w:t>willingness</w:t>
      </w:r>
      <w:r w:rsidRPr="0058073A">
        <w:rPr>
          <w:rStyle w:val="StyleUnderline"/>
        </w:rPr>
        <w:t xml:space="preserve"> to</w:t>
      </w:r>
      <w:r w:rsidRPr="00091D32">
        <w:rPr>
          <w:sz w:val="16"/>
        </w:rPr>
        <w:t xml:space="preserve"> commit the necessary resources and </w:t>
      </w:r>
      <w:r w:rsidRPr="0058073A">
        <w:rPr>
          <w:rStyle w:val="StyleUnderline"/>
        </w:rPr>
        <w:t>endure the costs, especially once both</w:t>
      </w:r>
      <w:r w:rsidRPr="00091D32">
        <w:rPr>
          <w:sz w:val="16"/>
        </w:rPr>
        <w:t xml:space="preserve"> sides </w:t>
      </w:r>
      <w:r w:rsidRPr="0058073A">
        <w:rPr>
          <w:rStyle w:val="StyleUnderline"/>
        </w:rPr>
        <w:t>start committing</w:t>
      </w:r>
      <w:r w:rsidRPr="00091D32">
        <w:rPr>
          <w:sz w:val="16"/>
        </w:rPr>
        <w:t xml:space="preserve"> their </w:t>
      </w:r>
      <w:r w:rsidRPr="0058073A">
        <w:rPr>
          <w:rStyle w:val="StyleUnderline"/>
        </w:rPr>
        <w:t>political capital</w:t>
      </w:r>
      <w:r w:rsidRPr="00091D32">
        <w:rPr>
          <w:sz w:val="16"/>
        </w:rPr>
        <w:t xml:space="preserve"> and resources and the casualties accumulate.</w:t>
      </w:r>
    </w:p>
    <w:p w14:paraId="7551FC6D" w14:textId="77777777" w:rsidR="004B119F" w:rsidRDefault="004B119F" w:rsidP="004B119F">
      <w:pPr>
        <w:rPr>
          <w:rStyle w:val="Style13ptBold"/>
        </w:rPr>
      </w:pPr>
      <w:r>
        <w:rPr>
          <w:rStyle w:val="Style13ptBold"/>
        </w:rPr>
        <w:lastRenderedPageBreak/>
        <w:t>The plan fulfills both capacity and capability shortfalls</w:t>
      </w:r>
    </w:p>
    <w:p w14:paraId="654DEAA4" w14:textId="77777777" w:rsidR="004B119F" w:rsidRPr="00FB451B" w:rsidRDefault="004B119F" w:rsidP="004B119F">
      <w:pPr>
        <w:rPr>
          <w:rStyle w:val="Style13ptBold"/>
        </w:rPr>
      </w:pPr>
      <w:r w:rsidRPr="00FB451B">
        <w:rPr>
          <w:rStyle w:val="Style13ptBold"/>
        </w:rPr>
        <w:t xml:space="preserve">Tingstad et al 23 </w:t>
      </w:r>
      <w:r w:rsidRPr="00FB451B">
        <w:rPr>
          <w:rStyle w:val="Style13ptBold"/>
          <w:b w:val="0"/>
          <w:bCs w:val="0"/>
        </w:rPr>
        <w:t xml:space="preserve">[Abbie, visiting professor of Arctic research at the Center for Arctic Study and Policy, U.S. Coast Guard Academy, </w:t>
      </w:r>
      <w:r>
        <w:rPr>
          <w:rStyle w:val="Style13ptBold"/>
          <w:b w:val="0"/>
          <w:bCs w:val="0"/>
        </w:rPr>
        <w:t>Scott Savitz</w:t>
      </w:r>
      <w:r w:rsidRPr="00FB451B">
        <w:rPr>
          <w:rStyle w:val="Style13ptBold"/>
          <w:b w:val="0"/>
          <w:bCs w:val="0"/>
        </w:rPr>
        <w:t xml:space="preserve">, Senior Engineer and Professor of Policy Analysis, RAND School of Public Policy, Benjamin J. Sacks, Yuliya Shokh, Irina A. Chineda, </w:t>
      </w:r>
      <w:r>
        <w:rPr>
          <w:rStyle w:val="Style13ptBold"/>
          <w:b w:val="0"/>
          <w:bCs w:val="0"/>
        </w:rPr>
        <w:t>Scott savitz</w:t>
      </w:r>
      <w:r w:rsidRPr="00FB451B">
        <w:rPr>
          <w:rStyle w:val="Style13ptBold"/>
          <w:b w:val="0"/>
          <w:bCs w:val="0"/>
        </w:rPr>
        <w:t xml:space="preserve"> R. Stephenson, Michael T. Wilson, James G. Kallimani, Kristin Van Abel, Stephanie Pezard, Isabelle Winston, Inez Khan, Dan Abel, Clay MicKinney, Yvonne K. Crane, Katheryn Giglio, Sherrill Lingel, and Lyle J. Morris, “Report on the Arctic Capabilities of the U.S. Armed Forces,” The Homeland Security Operational Analysis Center (HSOAC), a US DOHS federally funded research center, operated by the RAND Cooperation, </w:t>
      </w:r>
      <w:hyperlink r:id="rId11" w:history="1">
        <w:r w:rsidRPr="00FB451B">
          <w:rPr>
            <w:rStyle w:val="Style13ptBold"/>
            <w:b w:val="0"/>
            <w:bCs w:val="0"/>
          </w:rPr>
          <w:t>https://www.rand.org/pubs/research_reports/RRA1638-1.html</w:t>
        </w:r>
      </w:hyperlink>
      <w:r w:rsidRPr="00FB451B">
        <w:rPr>
          <w:rStyle w:val="Style13ptBold"/>
          <w:b w:val="0"/>
          <w:bCs w:val="0"/>
        </w:rPr>
        <w:t>, ALB]</w:t>
      </w:r>
    </w:p>
    <w:p w14:paraId="792F77F5" w14:textId="77777777" w:rsidR="004B119F" w:rsidRPr="00836CBF" w:rsidRDefault="004B119F" w:rsidP="004B119F">
      <w:pPr>
        <w:rPr>
          <w:sz w:val="16"/>
        </w:rPr>
      </w:pPr>
      <w:r w:rsidRPr="0025544F">
        <w:rPr>
          <w:rStyle w:val="StyleUnderline"/>
        </w:rPr>
        <w:t>The U</w:t>
      </w:r>
      <w:r w:rsidRPr="00836CBF">
        <w:rPr>
          <w:sz w:val="16"/>
        </w:rPr>
        <w:t xml:space="preserve">nited </w:t>
      </w:r>
      <w:r w:rsidRPr="0025544F">
        <w:rPr>
          <w:rStyle w:val="StyleUnderline"/>
        </w:rPr>
        <w:t>S</w:t>
      </w:r>
      <w:r w:rsidRPr="00836CBF">
        <w:rPr>
          <w:sz w:val="16"/>
        </w:rPr>
        <w:t xml:space="preserve">tates </w:t>
      </w:r>
      <w:r w:rsidRPr="0025544F">
        <w:rPr>
          <w:rStyle w:val="StyleUnderline"/>
        </w:rPr>
        <w:t>Has Important Arctic Capacity and Capability Shortfalls</w:t>
      </w:r>
    </w:p>
    <w:p w14:paraId="2D19DECD" w14:textId="77777777" w:rsidR="004B119F" w:rsidRPr="00882F53" w:rsidRDefault="004B119F" w:rsidP="004B119F">
      <w:pPr>
        <w:rPr>
          <w:sz w:val="16"/>
        </w:rPr>
      </w:pPr>
      <w:r w:rsidRPr="0025544F">
        <w:rPr>
          <w:rStyle w:val="StyleUnderline"/>
        </w:rPr>
        <w:t>Analysis</w:t>
      </w:r>
      <w:r w:rsidRPr="00882F53">
        <w:rPr>
          <w:sz w:val="16"/>
        </w:rPr>
        <w:t xml:space="preserve"> conducted over the course of this project </w:t>
      </w:r>
      <w:r w:rsidRPr="00882F53">
        <w:rPr>
          <w:rStyle w:val="StyleUnderline"/>
        </w:rPr>
        <w:t xml:space="preserve">suggests </w:t>
      </w:r>
      <w:r w:rsidRPr="0025544F">
        <w:rPr>
          <w:rStyle w:val="StyleUnderline"/>
        </w:rPr>
        <w:t xml:space="preserve">that </w:t>
      </w:r>
      <w:r w:rsidRPr="00957816">
        <w:rPr>
          <w:rStyle w:val="StyleUnderline"/>
          <w:highlight w:val="cyan"/>
        </w:rPr>
        <w:t>a primary limitation for the U</w:t>
      </w:r>
      <w:r w:rsidRPr="00882F53">
        <w:rPr>
          <w:sz w:val="16"/>
        </w:rPr>
        <w:t xml:space="preserve">nited </w:t>
      </w:r>
      <w:r w:rsidRPr="00957816">
        <w:rPr>
          <w:rStyle w:val="StyleUnderline"/>
          <w:highlight w:val="cyan"/>
        </w:rPr>
        <w:t>S</w:t>
      </w:r>
      <w:r w:rsidRPr="00882F53">
        <w:rPr>
          <w:sz w:val="16"/>
        </w:rPr>
        <w:t xml:space="preserve">tates </w:t>
      </w:r>
      <w:r w:rsidRPr="00957816">
        <w:rPr>
          <w:rStyle w:val="StyleUnderline"/>
          <w:highlight w:val="cyan"/>
        </w:rPr>
        <w:t>is capacity</w:t>
      </w:r>
      <w:r w:rsidRPr="0025544F">
        <w:rPr>
          <w:rStyle w:val="StyleUnderline"/>
        </w:rPr>
        <w:t>, rather than capability, to operate in the Arctic. (</w:t>
      </w:r>
      <w:r w:rsidRPr="00957816">
        <w:rPr>
          <w:rStyle w:val="StyleUnderline"/>
          <w:highlight w:val="cyan"/>
        </w:rPr>
        <w:t>Capability refers to what can be accomplished, while capacity refers to the volume, frequency, or amount</w:t>
      </w:r>
      <w:r w:rsidRPr="0025544F">
        <w:rPr>
          <w:rStyle w:val="StyleUnderline"/>
        </w:rPr>
        <w:t xml:space="preserve"> that can be done.)</w:t>
      </w:r>
      <w:r w:rsidRPr="00882F53">
        <w:rPr>
          <w:sz w:val="16"/>
        </w:rPr>
        <w:t xml:space="preserve"> In other words, </w:t>
      </w:r>
      <w:r w:rsidRPr="00957816">
        <w:rPr>
          <w:rStyle w:val="StyleUnderline"/>
          <w:highlight w:val="cyan"/>
        </w:rPr>
        <w:t>there is no evidence</w:t>
      </w:r>
      <w:r w:rsidRPr="0025544F">
        <w:rPr>
          <w:rStyle w:val="StyleUnderline"/>
        </w:rPr>
        <w:t xml:space="preserve"> </w:t>
      </w:r>
      <w:r w:rsidRPr="00957816">
        <w:rPr>
          <w:rStyle w:val="StyleUnderline"/>
          <w:highlight w:val="cyan"/>
        </w:rPr>
        <w:t>of other</w:t>
      </w:r>
      <w:r w:rsidRPr="0025544F">
        <w:rPr>
          <w:rStyle w:val="StyleUnderline"/>
        </w:rPr>
        <w:t xml:space="preserve"> </w:t>
      </w:r>
      <w:r w:rsidRPr="00957816">
        <w:rPr>
          <w:rStyle w:val="StyleUnderline"/>
          <w:highlight w:val="cyan"/>
        </w:rPr>
        <w:t>Arctic actors</w:t>
      </w:r>
      <w:r w:rsidRPr="0025544F">
        <w:rPr>
          <w:rStyle w:val="StyleUnderline"/>
        </w:rPr>
        <w:t xml:space="preserve"> </w:t>
      </w:r>
      <w:r w:rsidRPr="00957816">
        <w:rPr>
          <w:rStyle w:val="StyleUnderline"/>
          <w:highlight w:val="cyan"/>
        </w:rPr>
        <w:t>being able to access parts of the Arctic that the U</w:t>
      </w:r>
      <w:r w:rsidRPr="00882F53">
        <w:rPr>
          <w:sz w:val="16"/>
        </w:rPr>
        <w:t xml:space="preserve">nited </w:t>
      </w:r>
      <w:r w:rsidRPr="00957816">
        <w:rPr>
          <w:rStyle w:val="StyleUnderline"/>
          <w:highlight w:val="cyan"/>
        </w:rPr>
        <w:t>S</w:t>
      </w:r>
      <w:r w:rsidRPr="00882F53">
        <w:rPr>
          <w:sz w:val="16"/>
        </w:rPr>
        <w:t>tates fundamentally</w:t>
      </w:r>
      <w:r w:rsidRPr="0025544F">
        <w:rPr>
          <w:rStyle w:val="StyleUnderline"/>
        </w:rPr>
        <w:t xml:space="preserve"> </w:t>
      </w:r>
      <w:r w:rsidRPr="00957816">
        <w:rPr>
          <w:rStyle w:val="StyleUnderline"/>
          <w:highlight w:val="cyan"/>
        </w:rPr>
        <w:t>cannot</w:t>
      </w:r>
      <w:r w:rsidRPr="0025544F">
        <w:rPr>
          <w:rStyle w:val="StyleUnderline"/>
        </w:rPr>
        <w:t>, based on the inventory of U.S. capabilities that are</w:t>
      </w:r>
      <w:r w:rsidRPr="00882F53">
        <w:rPr>
          <w:sz w:val="16"/>
        </w:rPr>
        <w:t xml:space="preserve"> either currently</w:t>
      </w:r>
      <w:r w:rsidRPr="0025544F">
        <w:rPr>
          <w:rStyle w:val="StyleUnderline"/>
        </w:rPr>
        <w:t xml:space="preserve"> available or planned </w:t>
      </w:r>
      <w:r w:rsidRPr="00882F53">
        <w:rPr>
          <w:sz w:val="16"/>
        </w:rPr>
        <w:t>for the near term.</w:t>
      </w:r>
      <w:r w:rsidRPr="0025544F">
        <w:rPr>
          <w:rStyle w:val="StyleUnderline"/>
        </w:rPr>
        <w:t xml:space="preserve"> </w:t>
      </w:r>
      <w:r w:rsidRPr="00957816">
        <w:rPr>
          <w:rStyle w:val="StyleUnderline"/>
          <w:highlight w:val="cyan"/>
        </w:rPr>
        <w:t>However</w:t>
      </w:r>
      <w:r w:rsidRPr="0025544F">
        <w:rPr>
          <w:rStyle w:val="StyleUnderline"/>
        </w:rPr>
        <w:t xml:space="preserve">, the team found that </w:t>
      </w:r>
      <w:r w:rsidRPr="00957816">
        <w:rPr>
          <w:rStyle w:val="StyleUnderline"/>
          <w:highlight w:val="cyan"/>
        </w:rPr>
        <w:t>Russia</w:t>
      </w:r>
      <w:r w:rsidRPr="0025544F">
        <w:rPr>
          <w:rStyle w:val="StyleUnderline"/>
        </w:rPr>
        <w:t xml:space="preserve"> </w:t>
      </w:r>
      <w:r w:rsidRPr="00882F53">
        <w:rPr>
          <w:sz w:val="16"/>
        </w:rPr>
        <w:t>(in both government and commercial interests)</w:t>
      </w:r>
      <w:r w:rsidRPr="0025544F">
        <w:rPr>
          <w:rStyle w:val="StyleUnderline"/>
        </w:rPr>
        <w:t xml:space="preserve"> </w:t>
      </w:r>
      <w:r w:rsidRPr="00957816">
        <w:rPr>
          <w:rStyle w:val="StyleUnderline"/>
          <w:highlight w:val="cyan"/>
        </w:rPr>
        <w:t>has the capacity to sustain a strong day-to-day presence</w:t>
      </w:r>
      <w:r w:rsidRPr="0025544F">
        <w:rPr>
          <w:rStyle w:val="StyleUnderline"/>
        </w:rPr>
        <w:t xml:space="preserve"> in the maritime Arctic </w:t>
      </w:r>
      <w:r w:rsidRPr="00957816">
        <w:rPr>
          <w:rStyle w:val="StyleUnderline"/>
          <w:highlight w:val="cyan"/>
        </w:rPr>
        <w:t>in a way</w:t>
      </w:r>
      <w:r w:rsidRPr="0025544F">
        <w:rPr>
          <w:rStyle w:val="StyleUnderline"/>
        </w:rPr>
        <w:t xml:space="preserve"> that </w:t>
      </w:r>
      <w:r w:rsidRPr="00957816">
        <w:rPr>
          <w:rStyle w:val="StyleUnderline"/>
          <w:highlight w:val="cyan"/>
        </w:rPr>
        <w:t>the U</w:t>
      </w:r>
      <w:r w:rsidRPr="00882F53">
        <w:rPr>
          <w:sz w:val="16"/>
        </w:rPr>
        <w:t xml:space="preserve">nited </w:t>
      </w:r>
      <w:r w:rsidRPr="00957816">
        <w:rPr>
          <w:rStyle w:val="StyleUnderline"/>
          <w:highlight w:val="cyan"/>
        </w:rPr>
        <w:t>S</w:t>
      </w:r>
      <w:r w:rsidRPr="00882F53">
        <w:rPr>
          <w:sz w:val="16"/>
        </w:rPr>
        <w:t xml:space="preserve">tates </w:t>
      </w:r>
      <w:r w:rsidRPr="00957816">
        <w:rPr>
          <w:rStyle w:val="StyleUnderline"/>
          <w:highlight w:val="cyan"/>
        </w:rPr>
        <w:t>does not</w:t>
      </w:r>
      <w:r w:rsidRPr="00882F53">
        <w:rPr>
          <w:sz w:val="16"/>
        </w:rPr>
        <w:t xml:space="preserve">. Furthermore, Russian knowledge of operating in varying sea ice conditions is considerable, although safely navigating the maritime Arctic appears to be a challenge for all actors. </w:t>
      </w:r>
      <w:r w:rsidRPr="00836CBF">
        <w:rPr>
          <w:rStyle w:val="StyleUnderline"/>
        </w:rPr>
        <w:t xml:space="preserve">China’s capacity is also growing, while the capacity of several U.S. allies </w:t>
      </w:r>
      <w:r w:rsidRPr="00882F53">
        <w:rPr>
          <w:sz w:val="16"/>
        </w:rPr>
        <w:t>and like-minded partners</w:t>
      </w:r>
      <w:r w:rsidRPr="00836CBF">
        <w:rPr>
          <w:rStyle w:val="StyleUnderline"/>
        </w:rPr>
        <w:t xml:space="preserve"> is also growing or steady</w:t>
      </w:r>
      <w:r w:rsidRPr="00882F53">
        <w:rPr>
          <w:sz w:val="16"/>
        </w:rPr>
        <w:t xml:space="preserve">, with few exceptions. </w:t>
      </w:r>
      <w:r w:rsidRPr="00836CBF">
        <w:rPr>
          <w:rStyle w:val="StyleUnderline"/>
        </w:rPr>
        <w:t>Other Arctic countries also have a strong capability to operate across the Arctic</w:t>
      </w:r>
      <w:r w:rsidRPr="00882F53">
        <w:rPr>
          <w:sz w:val="16"/>
        </w:rPr>
        <w:t xml:space="preserve"> land, coastal, and air environments. </w:t>
      </w:r>
    </w:p>
    <w:p w14:paraId="54852E6C" w14:textId="77777777" w:rsidR="004B119F" w:rsidRPr="00836CBF" w:rsidRDefault="004B119F" w:rsidP="004B119F">
      <w:pPr>
        <w:rPr>
          <w:rStyle w:val="Emphasis"/>
        </w:rPr>
      </w:pPr>
      <w:r w:rsidRPr="00957816">
        <w:rPr>
          <w:rStyle w:val="Emphasis"/>
          <w:highlight w:val="cyan"/>
        </w:rPr>
        <w:t>The</w:t>
      </w:r>
      <w:r w:rsidRPr="00836CBF">
        <w:rPr>
          <w:rStyle w:val="Emphasis"/>
        </w:rPr>
        <w:t xml:space="preserve"> U.S. armed forces’ </w:t>
      </w:r>
      <w:r w:rsidRPr="00957816">
        <w:rPr>
          <w:rStyle w:val="Emphasis"/>
          <w:highlight w:val="cyan"/>
        </w:rPr>
        <w:t>most-urgent needs for Arctic access and presence</w:t>
      </w:r>
      <w:r w:rsidRPr="00836CBF">
        <w:rPr>
          <w:rStyle w:val="Emphasis"/>
        </w:rPr>
        <w:t xml:space="preserve"> fall into the following categories:</w:t>
      </w:r>
    </w:p>
    <w:p w14:paraId="1452B7CF" w14:textId="77777777" w:rsidR="004B119F" w:rsidRPr="00836CBF" w:rsidRDefault="004B119F" w:rsidP="004B119F">
      <w:pPr>
        <w:rPr>
          <w:rStyle w:val="Emphasis"/>
        </w:rPr>
      </w:pPr>
      <w:r w:rsidRPr="00836CBF">
        <w:rPr>
          <w:rStyle w:val="Emphasis"/>
        </w:rPr>
        <w:t xml:space="preserve">• </w:t>
      </w:r>
      <w:r w:rsidRPr="00957816">
        <w:rPr>
          <w:rStyle w:val="Emphasis"/>
          <w:highlight w:val="cyan"/>
        </w:rPr>
        <w:t>assets with proximity to support response</w:t>
      </w:r>
    </w:p>
    <w:p w14:paraId="44623A1E" w14:textId="77777777" w:rsidR="004B119F" w:rsidRPr="00836CBF" w:rsidRDefault="004B119F" w:rsidP="004B119F">
      <w:pPr>
        <w:rPr>
          <w:rStyle w:val="Emphasis"/>
        </w:rPr>
      </w:pPr>
      <w:r w:rsidRPr="00957816">
        <w:rPr>
          <w:rStyle w:val="Emphasis"/>
          <w:highlight w:val="cyan"/>
        </w:rPr>
        <w:t>• multidomain</w:t>
      </w:r>
      <w:r w:rsidRPr="00836CBF">
        <w:rPr>
          <w:rStyle w:val="Emphasis"/>
        </w:rPr>
        <w:t xml:space="preserve"> awareness and </w:t>
      </w:r>
      <w:r w:rsidRPr="00957816">
        <w:rPr>
          <w:rStyle w:val="Emphasis"/>
          <w:highlight w:val="cyan"/>
        </w:rPr>
        <w:t>communications</w:t>
      </w:r>
    </w:p>
    <w:p w14:paraId="075C7A67" w14:textId="77777777" w:rsidR="004B119F" w:rsidRPr="00836CBF" w:rsidRDefault="004B119F" w:rsidP="004B119F">
      <w:pPr>
        <w:rPr>
          <w:rStyle w:val="Emphasis"/>
        </w:rPr>
      </w:pPr>
      <w:r w:rsidRPr="00957816">
        <w:rPr>
          <w:rStyle w:val="Emphasis"/>
          <w:highlight w:val="cyan"/>
        </w:rPr>
        <w:t>• infrastructure</w:t>
      </w:r>
      <w:r w:rsidRPr="00836CBF">
        <w:rPr>
          <w:rStyle w:val="Emphasis"/>
        </w:rPr>
        <w:t xml:space="preserve"> for response and logistics</w:t>
      </w:r>
    </w:p>
    <w:p w14:paraId="01D06B4F" w14:textId="77777777" w:rsidR="004B119F" w:rsidRPr="00836CBF" w:rsidRDefault="004B119F" w:rsidP="004B119F">
      <w:pPr>
        <w:rPr>
          <w:rStyle w:val="Emphasis"/>
        </w:rPr>
      </w:pPr>
      <w:r w:rsidRPr="00836CBF">
        <w:rPr>
          <w:rStyle w:val="Emphasis"/>
        </w:rPr>
        <w:t xml:space="preserve">• </w:t>
      </w:r>
      <w:r w:rsidRPr="00957816">
        <w:rPr>
          <w:rStyle w:val="Emphasis"/>
          <w:highlight w:val="cyan"/>
        </w:rPr>
        <w:t>sufficient</w:t>
      </w:r>
      <w:r w:rsidRPr="00836CBF">
        <w:rPr>
          <w:rStyle w:val="Emphasis"/>
        </w:rPr>
        <w:t xml:space="preserve"> cadres of </w:t>
      </w:r>
      <w:r w:rsidRPr="00957816">
        <w:rPr>
          <w:rStyle w:val="Emphasis"/>
          <w:highlight w:val="cyan"/>
        </w:rPr>
        <w:t>personnel</w:t>
      </w:r>
      <w:r w:rsidRPr="00836CBF">
        <w:rPr>
          <w:rStyle w:val="Emphasis"/>
        </w:rPr>
        <w:t xml:space="preserve"> who are trained, current, and proficient with the skills to operate in this</w:t>
      </w:r>
    </w:p>
    <w:p w14:paraId="33B1576B" w14:textId="77777777" w:rsidR="004B119F" w:rsidRPr="00836CBF" w:rsidRDefault="004B119F" w:rsidP="004B119F">
      <w:pPr>
        <w:rPr>
          <w:rStyle w:val="Emphasis"/>
        </w:rPr>
      </w:pPr>
      <w:r w:rsidRPr="00836CBF">
        <w:rPr>
          <w:rStyle w:val="Emphasis"/>
        </w:rPr>
        <w:t>harsh environment</w:t>
      </w:r>
    </w:p>
    <w:p w14:paraId="357373AC" w14:textId="77777777" w:rsidR="004B119F" w:rsidRPr="00836CBF" w:rsidRDefault="004B119F" w:rsidP="004B119F">
      <w:pPr>
        <w:rPr>
          <w:rStyle w:val="Emphasis"/>
        </w:rPr>
      </w:pPr>
      <w:r w:rsidRPr="00836CBF">
        <w:rPr>
          <w:rStyle w:val="Emphasis"/>
        </w:rPr>
        <w:t xml:space="preserve">• </w:t>
      </w:r>
      <w:r w:rsidRPr="00957816">
        <w:rPr>
          <w:rStyle w:val="Emphasis"/>
          <w:highlight w:val="cyan"/>
        </w:rPr>
        <w:t>tactics and equipment for low-probability, high-impact incidents</w:t>
      </w:r>
    </w:p>
    <w:p w14:paraId="29296920" w14:textId="77777777" w:rsidR="004B119F" w:rsidRPr="00836CBF" w:rsidRDefault="004B119F" w:rsidP="004B119F">
      <w:pPr>
        <w:rPr>
          <w:rStyle w:val="Emphasis"/>
        </w:rPr>
      </w:pPr>
      <w:r w:rsidRPr="00836CBF">
        <w:rPr>
          <w:rStyle w:val="Emphasis"/>
        </w:rPr>
        <w:t xml:space="preserve">• </w:t>
      </w:r>
      <w:r w:rsidRPr="00957816">
        <w:rPr>
          <w:rStyle w:val="Emphasis"/>
          <w:highlight w:val="cyan"/>
        </w:rPr>
        <w:t>the ability to scale presence</w:t>
      </w:r>
      <w:r w:rsidRPr="00836CBF">
        <w:rPr>
          <w:rStyle w:val="Emphasis"/>
        </w:rPr>
        <w:t>.</w:t>
      </w:r>
    </w:p>
    <w:p w14:paraId="34B2A9B9" w14:textId="77777777" w:rsidR="004B119F" w:rsidRPr="00836CBF" w:rsidRDefault="004B119F" w:rsidP="004B119F">
      <w:pPr>
        <w:rPr>
          <w:sz w:val="16"/>
        </w:rPr>
      </w:pPr>
      <w:r w:rsidRPr="00836CBF">
        <w:rPr>
          <w:rStyle w:val="StyleUnderline"/>
        </w:rPr>
        <w:t xml:space="preserve">In comparing U.S. Arctic capabilities with those of other Arctic states, the research team observed that </w:t>
      </w:r>
      <w:r w:rsidRPr="00957816">
        <w:rPr>
          <w:rStyle w:val="StyleUnderline"/>
          <w:highlight w:val="cyan"/>
        </w:rPr>
        <w:t>each of four attributes—capacity, priority, capability, and interoperability—limits U.S.</w:t>
      </w:r>
      <w:r w:rsidRPr="00836CBF">
        <w:rPr>
          <w:rStyle w:val="StyleUnderline"/>
        </w:rPr>
        <w:t xml:space="preserve"> access to and </w:t>
      </w:r>
      <w:r w:rsidRPr="00957816">
        <w:rPr>
          <w:rStyle w:val="StyleUnderline"/>
          <w:highlight w:val="cyan"/>
        </w:rPr>
        <w:t>presence in the Arctic</w:t>
      </w:r>
      <w:r w:rsidRPr="00836CBF">
        <w:rPr>
          <w:sz w:val="16"/>
        </w:rPr>
        <w:t xml:space="preserve">. These attributes are defined in Figure S.1. </w:t>
      </w:r>
    </w:p>
    <w:p w14:paraId="4525E16B" w14:textId="77777777" w:rsidR="004B119F" w:rsidRPr="00836CBF" w:rsidRDefault="004B119F" w:rsidP="004B119F">
      <w:pPr>
        <w:rPr>
          <w:sz w:val="16"/>
        </w:rPr>
      </w:pPr>
      <w:r w:rsidRPr="00836CBF">
        <w:rPr>
          <w:sz w:val="16"/>
        </w:rPr>
        <w:lastRenderedPageBreak/>
        <w:t xml:space="preserve">Most important is that </w:t>
      </w:r>
      <w:r w:rsidRPr="00836CBF">
        <w:rPr>
          <w:rStyle w:val="StyleUnderline"/>
        </w:rPr>
        <w:t xml:space="preserve">the </w:t>
      </w:r>
      <w:r w:rsidRPr="00957816">
        <w:rPr>
          <w:rStyle w:val="StyleUnderline"/>
          <w:highlight w:val="cyan"/>
        </w:rPr>
        <w:t>U.S. armed forces face a lack of capacity</w:t>
      </w:r>
      <w:r w:rsidRPr="00836CBF">
        <w:rPr>
          <w:rStyle w:val="StyleUnderline"/>
        </w:rPr>
        <w:t xml:space="preserve"> in the region to meet strategic security interests in ways articulated by national, departmental, and service-specific Arctic strategies</w:t>
      </w:r>
      <w:r w:rsidRPr="00836CBF">
        <w:rPr>
          <w:sz w:val="16"/>
        </w:rPr>
        <w:t xml:space="preserve">. </w:t>
      </w:r>
      <w:r w:rsidRPr="00957816">
        <w:rPr>
          <w:rStyle w:val="Emphasis"/>
          <w:highlight w:val="cyan"/>
        </w:rPr>
        <w:t>There are</w:t>
      </w:r>
      <w:r w:rsidRPr="00836CBF">
        <w:rPr>
          <w:rStyle w:val="Emphasis"/>
        </w:rPr>
        <w:t xml:space="preserve"> simply </w:t>
      </w:r>
      <w:r w:rsidRPr="00957816">
        <w:rPr>
          <w:rStyle w:val="Emphasis"/>
          <w:highlight w:val="cyan"/>
        </w:rPr>
        <w:t>not enough polar-capable assets and trained personnel to ensure enduring presence</w:t>
      </w:r>
      <w:r w:rsidRPr="00836CBF">
        <w:rPr>
          <w:rStyle w:val="Emphasis"/>
        </w:rPr>
        <w:t xml:space="preserve"> across the region at scale.</w:t>
      </w:r>
      <w:r w:rsidRPr="00836CBF">
        <w:rPr>
          <w:sz w:val="16"/>
        </w:rPr>
        <w:t xml:space="preserve"> Also notable is that </w:t>
      </w:r>
      <w:r w:rsidRPr="00836CBF">
        <w:rPr>
          <w:rStyle w:val="StyleUnderline"/>
        </w:rPr>
        <w:t>other Arctic actors’ regional capabilities are generally scaled to their geographies, needs, and interests. In contrast, despite its polar interests, the United States faces substantial capacity shortfalls in many areas</w:t>
      </w:r>
      <w:r w:rsidRPr="00836CBF">
        <w:rPr>
          <w:sz w:val="16"/>
        </w:rPr>
        <w:t xml:space="preserve">. For example, as of this writing, </w:t>
      </w:r>
      <w:r w:rsidRPr="00836CBF">
        <w:rPr>
          <w:rStyle w:val="StyleUnderline"/>
        </w:rPr>
        <w:t xml:space="preserve">the USCG had two operational polar </w:t>
      </w:r>
      <w:proofErr w:type="gramStart"/>
      <w:r w:rsidRPr="00836CBF">
        <w:rPr>
          <w:rStyle w:val="StyleUnderline"/>
        </w:rPr>
        <w:t>icebreakers:the</w:t>
      </w:r>
      <w:proofErr w:type="gramEnd"/>
      <w:r w:rsidRPr="00836CBF">
        <w:rPr>
          <w:rStyle w:val="StyleUnderline"/>
        </w:rPr>
        <w:t xml:space="preserve"> half-century-old heavy icebreaker USCG Cutter (USCGC) Polar Star and the medium icebreaker USCGC Healy. Historically, aside from the period when the USCGC Polar Star was temporarily out of service pending a major refit from 2006 through 2012, the current fleet is the smallest it has been in the past 60 years</w:t>
      </w:r>
      <w:r w:rsidRPr="00836CBF">
        <w:rPr>
          <w:sz w:val="16"/>
        </w:rPr>
        <w:t>, as &lt;CHART OMITTED</w:t>
      </w:r>
      <w:proofErr w:type="gramStart"/>
      <w:r w:rsidRPr="00836CBF">
        <w:rPr>
          <w:sz w:val="16"/>
        </w:rPr>
        <w:t>&gt;  shown</w:t>
      </w:r>
      <w:proofErr w:type="gramEnd"/>
      <w:r w:rsidRPr="00836CBF">
        <w:rPr>
          <w:sz w:val="16"/>
        </w:rPr>
        <w:t xml:space="preserve"> in Figure S.2. In the early 1960s, the USCG had eight icebreakers capable of operating in the Arctic or Antarctic; as of this writing, it had two active icebreakers capable of operating in the polar regions.</w:t>
      </w:r>
    </w:p>
    <w:p w14:paraId="59459D16" w14:textId="77777777" w:rsidR="004B119F" w:rsidRPr="00836CBF" w:rsidRDefault="004B119F" w:rsidP="004B119F">
      <w:pPr>
        <w:rPr>
          <w:sz w:val="16"/>
        </w:rPr>
      </w:pPr>
      <w:r w:rsidRPr="00836CBF">
        <w:rPr>
          <w:sz w:val="16"/>
        </w:rPr>
        <w:t xml:space="preserve">The capacity attribute is exacerbated by priority at the national level for the Arctic, which drives decisions about global force management and capability allocation and apportionment. </w:t>
      </w:r>
      <w:r w:rsidRPr="00836CBF">
        <w:rPr>
          <w:rStyle w:val="StyleUnderline"/>
        </w:rPr>
        <w:t>The USCG would benefit from operating in the Arctic with additional joint resources for domain awareness, communications, and defensive capabilities</w:t>
      </w:r>
      <w:r w:rsidRPr="00836CBF">
        <w:rPr>
          <w:sz w:val="16"/>
        </w:rPr>
        <w:t xml:space="preserve">. Achieving this end could be hindered at least in part by the priority attribute, although we acknowledge that undertaking a decision at the national level to prioritize more resources for the Arctic would necessarily reduce resources for other important missions. This report does not offer any recommendations as to whether the Arctic should be prioritized, just that more assets might be available for the region if it were afforded even higher priority. </w:t>
      </w:r>
    </w:p>
    <w:p w14:paraId="5EA83F50" w14:textId="77777777" w:rsidR="004B119F" w:rsidRPr="00836CBF" w:rsidRDefault="004B119F" w:rsidP="004B119F">
      <w:pPr>
        <w:rPr>
          <w:sz w:val="16"/>
        </w:rPr>
      </w:pPr>
      <w:r w:rsidRPr="00836CBF">
        <w:rPr>
          <w:sz w:val="16"/>
        </w:rPr>
        <w:t xml:space="preserve">Capability issues also exist, most prominently for domain awareness, communications, logistics, and USCG defensive measures. However, these are, in part, similar challenges for all Arctic actors. </w:t>
      </w:r>
      <w:r w:rsidRPr="00836CBF">
        <w:rPr>
          <w:rStyle w:val="StyleUnderline"/>
        </w:rPr>
        <w:t>The main difference is that some other actors have prioritized their existing capabilities for Arctic operations to a greater extent than the United States has, and they have invested in capacity</w:t>
      </w:r>
      <w:r w:rsidRPr="00836CBF">
        <w:rPr>
          <w:sz w:val="16"/>
        </w:rPr>
        <w:t xml:space="preserve"> (i.e., having more instances of those capabilities). Finally, </w:t>
      </w:r>
      <w:r w:rsidRPr="00836CBF">
        <w:rPr>
          <w:rStyle w:val="StyleUnderline"/>
        </w:rPr>
        <w:t>even where allies and partners have capabilities that can mitigate U.S. military shortfalls in the Arctic, being able to rely on those capabilities requires a high degree of interoperability</w:t>
      </w:r>
    </w:p>
    <w:p w14:paraId="7791D699" w14:textId="77777777" w:rsidR="004B119F" w:rsidRPr="00836CBF" w:rsidRDefault="004B119F" w:rsidP="004B119F">
      <w:pPr>
        <w:rPr>
          <w:sz w:val="16"/>
        </w:rPr>
      </w:pPr>
      <w:r w:rsidRPr="00836CBF">
        <w:rPr>
          <w:rStyle w:val="StyleUnderline"/>
        </w:rPr>
        <w:t>Leaving these issues without resolution could lead to</w:t>
      </w:r>
      <w:r w:rsidRPr="00836CBF">
        <w:rPr>
          <w:sz w:val="16"/>
        </w:rPr>
        <w:t xml:space="preserve"> several types of </w:t>
      </w:r>
      <w:r w:rsidRPr="00836CBF">
        <w:rPr>
          <w:rStyle w:val="StyleUnderline"/>
        </w:rPr>
        <w:t>risk to U.S. regional interests</w:t>
      </w:r>
      <w:r w:rsidRPr="00836CBF">
        <w:rPr>
          <w:sz w:val="16"/>
        </w:rPr>
        <w:t xml:space="preserve">, including the following: </w:t>
      </w:r>
    </w:p>
    <w:p w14:paraId="30E2930F" w14:textId="77777777" w:rsidR="004B119F" w:rsidRPr="00836CBF" w:rsidRDefault="004B119F" w:rsidP="004B119F">
      <w:pPr>
        <w:rPr>
          <w:sz w:val="16"/>
        </w:rPr>
      </w:pPr>
      <w:r w:rsidRPr="00836CBF">
        <w:rPr>
          <w:sz w:val="16"/>
        </w:rPr>
        <w:t>• potential inability to fulfill responsibilities (e.g., for search and rescue and oil spill response) when called on</w:t>
      </w:r>
    </w:p>
    <w:p w14:paraId="7F307A71" w14:textId="77777777" w:rsidR="004B119F" w:rsidRPr="00836CBF" w:rsidRDefault="004B119F" w:rsidP="004B119F">
      <w:pPr>
        <w:rPr>
          <w:rStyle w:val="StyleUnderline"/>
        </w:rPr>
      </w:pPr>
      <w:r w:rsidRPr="00836CBF">
        <w:rPr>
          <w:sz w:val="16"/>
        </w:rPr>
        <w:t xml:space="preserve">• </w:t>
      </w:r>
      <w:r w:rsidRPr="00836CBF">
        <w:rPr>
          <w:rStyle w:val="StyleUnderline"/>
        </w:rPr>
        <w:t>loss of life, property, economic potential, and environmental integrity</w:t>
      </w:r>
    </w:p>
    <w:p w14:paraId="01D632A5" w14:textId="77777777" w:rsidR="004B119F" w:rsidRPr="00836CBF" w:rsidRDefault="004B119F" w:rsidP="004B119F">
      <w:pPr>
        <w:rPr>
          <w:rStyle w:val="StyleUnderline"/>
        </w:rPr>
      </w:pPr>
      <w:r w:rsidRPr="00836CBF">
        <w:rPr>
          <w:rStyle w:val="StyleUnderline"/>
        </w:rPr>
        <w:t>• limitations in being able to operate with and rely on partners</w:t>
      </w:r>
    </w:p>
    <w:p w14:paraId="1161A582" w14:textId="77777777" w:rsidR="004B119F" w:rsidRPr="00836CBF" w:rsidRDefault="004B119F" w:rsidP="004B119F">
      <w:pPr>
        <w:rPr>
          <w:rStyle w:val="StyleUnderline"/>
        </w:rPr>
      </w:pPr>
      <w:r w:rsidRPr="00836CBF">
        <w:rPr>
          <w:rStyle w:val="StyleUnderline"/>
        </w:rPr>
        <w:t>• growth in Russian control and potential for aggression in concert with a loss of possible opportunities</w:t>
      </w:r>
    </w:p>
    <w:p w14:paraId="6A171D3B" w14:textId="77777777" w:rsidR="004B119F" w:rsidRPr="00836CBF" w:rsidRDefault="004B119F" w:rsidP="004B119F">
      <w:pPr>
        <w:rPr>
          <w:rStyle w:val="StyleUnderline"/>
        </w:rPr>
      </w:pPr>
      <w:r w:rsidRPr="00836CBF">
        <w:rPr>
          <w:rStyle w:val="StyleUnderline"/>
        </w:rPr>
        <w:t>to engage in positive diplomacy</w:t>
      </w:r>
    </w:p>
    <w:p w14:paraId="13C94956" w14:textId="77777777" w:rsidR="004B119F" w:rsidRPr="00836CBF" w:rsidRDefault="004B119F" w:rsidP="004B119F">
      <w:pPr>
        <w:rPr>
          <w:rStyle w:val="StyleUnderline"/>
        </w:rPr>
      </w:pPr>
      <w:r w:rsidRPr="00836CBF">
        <w:rPr>
          <w:rStyle w:val="StyleUnderline"/>
        </w:rPr>
        <w:t>• expansion of China’s regional influence</w:t>
      </w:r>
    </w:p>
    <w:p w14:paraId="2C0F271C" w14:textId="77777777" w:rsidR="004B119F" w:rsidRPr="00836CBF" w:rsidRDefault="004B119F" w:rsidP="004B119F">
      <w:pPr>
        <w:rPr>
          <w:rStyle w:val="StyleUnderline"/>
        </w:rPr>
      </w:pPr>
      <w:r w:rsidRPr="00836CBF">
        <w:rPr>
          <w:rStyle w:val="StyleUnderline"/>
        </w:rPr>
        <w:t>• accidental escalation of NATO–Russia tensions</w:t>
      </w:r>
    </w:p>
    <w:p w14:paraId="5C5C1FDB" w14:textId="77777777" w:rsidR="004B119F" w:rsidRPr="00836CBF" w:rsidRDefault="004B119F" w:rsidP="004B119F">
      <w:pPr>
        <w:rPr>
          <w:rStyle w:val="StyleUnderline"/>
        </w:rPr>
      </w:pPr>
      <w:r w:rsidRPr="00836CBF">
        <w:rPr>
          <w:rStyle w:val="StyleUnderline"/>
        </w:rPr>
        <w:t>• global perception of U.S. absence and a security void, which would exacerbate some of the other risks</w:t>
      </w:r>
    </w:p>
    <w:p w14:paraId="553F07B9" w14:textId="77777777" w:rsidR="004B119F" w:rsidRDefault="004B119F" w:rsidP="004B119F">
      <w:pPr>
        <w:rPr>
          <w:sz w:val="16"/>
        </w:rPr>
      </w:pPr>
      <w:r w:rsidRPr="00836CBF">
        <w:rPr>
          <w:sz w:val="16"/>
        </w:rPr>
        <w:t xml:space="preserve">• lack of control over Arctic narratives. </w:t>
      </w:r>
    </w:p>
    <w:p w14:paraId="6E182503" w14:textId="77777777" w:rsidR="004B119F" w:rsidRPr="00561A86" w:rsidRDefault="004B119F" w:rsidP="004B119F">
      <w:pPr>
        <w:pStyle w:val="Heading4"/>
      </w:pPr>
      <w:r>
        <w:t>Capabilities are also key to deter and manage conflict</w:t>
      </w:r>
    </w:p>
    <w:p w14:paraId="2F50D801" w14:textId="77777777" w:rsidR="004B119F" w:rsidRPr="008152D2" w:rsidRDefault="004B119F" w:rsidP="004B119F">
      <w:pPr>
        <w:rPr>
          <w:rStyle w:val="Style13ptBold"/>
          <w:b w:val="0"/>
          <w:bCs w:val="0"/>
        </w:rPr>
      </w:pPr>
      <w:r>
        <w:rPr>
          <w:rStyle w:val="Style13ptBold"/>
        </w:rPr>
        <w:t>Savitz and Tingstad 23</w:t>
      </w:r>
      <w:r w:rsidRPr="00ED73D3">
        <w:rPr>
          <w:rStyle w:val="Style13ptBold"/>
          <w:b w:val="0"/>
          <w:bCs w:val="0"/>
        </w:rPr>
        <w:t xml:space="preserve"> [</w:t>
      </w:r>
      <w:r>
        <w:rPr>
          <w:rStyle w:val="Style13ptBold"/>
          <w:b w:val="0"/>
          <w:bCs w:val="0"/>
        </w:rPr>
        <w:t>Scott savitz</w:t>
      </w:r>
      <w:r w:rsidRPr="00ED73D3">
        <w:rPr>
          <w:rStyle w:val="Style13ptBold"/>
          <w:b w:val="0"/>
          <w:bCs w:val="0"/>
        </w:rPr>
        <w:t>, Senior Engineer and Professor of Policy Analysis, RAND School of Public Policy, and Abbie, visiting professor of Arctic research at the Center for Arctic Study and Policy, U.S. Coast Guard Academy,</w:t>
      </w:r>
      <w:r>
        <w:rPr>
          <w:rStyle w:val="Style13ptBold"/>
          <w:b w:val="0"/>
          <w:bCs w:val="0"/>
        </w:rPr>
        <w:t xml:space="preserve"> </w:t>
      </w:r>
      <w:r w:rsidRPr="00ED73D3">
        <w:rPr>
          <w:rStyle w:val="Style13ptBold"/>
          <w:b w:val="0"/>
          <w:bCs w:val="0"/>
        </w:rPr>
        <w:t xml:space="preserve"> “The U.S. Military Needs to Build Arctic </w:t>
      </w:r>
      <w:r w:rsidRPr="00ED73D3">
        <w:rPr>
          <w:rStyle w:val="Style13ptBold"/>
          <w:b w:val="0"/>
          <w:bCs w:val="0"/>
        </w:rPr>
        <w:lastRenderedPageBreak/>
        <w:t xml:space="preserve">Capabilities and Capacity,” </w:t>
      </w:r>
      <w:hyperlink r:id="rId12" w:history="1">
        <w:r w:rsidRPr="003A4EDC">
          <w:rPr>
            <w:rStyle w:val="Hyperlink"/>
            <w:sz w:val="26"/>
          </w:rPr>
          <w:t>https://www.rand.org/pubs/commentary/2023/12/the-us-military-needs-to-build-arctic-capabilities.html</w:t>
        </w:r>
      </w:hyperlink>
      <w:r w:rsidRPr="00ED73D3">
        <w:rPr>
          <w:rStyle w:val="Style13ptBold"/>
          <w:b w:val="0"/>
          <w:bCs w:val="0"/>
        </w:rPr>
        <w:t>, ALB]</w:t>
      </w:r>
    </w:p>
    <w:p w14:paraId="4B7B7834" w14:textId="77777777" w:rsidR="004B119F" w:rsidRPr="003F4DB6" w:rsidRDefault="004B119F" w:rsidP="004B119F">
      <w:pPr>
        <w:rPr>
          <w:sz w:val="16"/>
        </w:rPr>
      </w:pPr>
      <w:r w:rsidRPr="00ED73D3">
        <w:rPr>
          <w:rStyle w:val="StyleUnderline"/>
        </w:rPr>
        <w:t>The U</w:t>
      </w:r>
      <w:r w:rsidRPr="003F4DB6">
        <w:rPr>
          <w:sz w:val="16"/>
        </w:rPr>
        <w:t xml:space="preserve">nited </w:t>
      </w:r>
      <w:r w:rsidRPr="00ED73D3">
        <w:rPr>
          <w:rStyle w:val="StyleUnderline"/>
        </w:rPr>
        <w:t>S</w:t>
      </w:r>
      <w:r w:rsidRPr="003F4DB6">
        <w:rPr>
          <w:sz w:val="16"/>
        </w:rPr>
        <w:t xml:space="preserve">tates </w:t>
      </w:r>
      <w:r w:rsidRPr="00ED73D3">
        <w:rPr>
          <w:rStyle w:val="StyleUnderline"/>
        </w:rPr>
        <w:t>needs to better secure its Arctic territories and waters</w:t>
      </w:r>
      <w:r w:rsidRPr="003F4DB6">
        <w:rPr>
          <w:sz w:val="16"/>
        </w:rPr>
        <w:t>, while working more with its allies to better secure theirs. Although the Arctic has been relatively peaceful since the end of the Cold War—a recurring mantra has been “high latitude, low tensions”—</w:t>
      </w:r>
      <w:r w:rsidRPr="00ED73D3">
        <w:rPr>
          <w:rStyle w:val="StyleUnderline"/>
        </w:rPr>
        <w:t>U.S. military forces need to be prepared for unexpected conflicts that can erupt quickly</w:t>
      </w:r>
      <w:r w:rsidRPr="003F4DB6">
        <w:rPr>
          <w:sz w:val="16"/>
        </w:rPr>
        <w:t>, like Putin's full-scale invasion of Ukraine and Hamas' devastating attack on Israel.</w:t>
      </w:r>
    </w:p>
    <w:p w14:paraId="5ABF3490" w14:textId="77777777" w:rsidR="004B119F" w:rsidRPr="003F4DB6" w:rsidRDefault="004B119F" w:rsidP="004B119F">
      <w:pPr>
        <w:rPr>
          <w:sz w:val="16"/>
        </w:rPr>
      </w:pPr>
      <w:r w:rsidRPr="00957816">
        <w:rPr>
          <w:rStyle w:val="StyleUnderline"/>
          <w:highlight w:val="cyan"/>
        </w:rPr>
        <w:t>The U.S. military's ability to operate effectively in the Arctic is impeded by</w:t>
      </w:r>
      <w:r w:rsidRPr="00ED73D3">
        <w:rPr>
          <w:rStyle w:val="StyleUnderline"/>
        </w:rPr>
        <w:t xml:space="preserve"> various factors</w:t>
      </w:r>
      <w:r w:rsidRPr="003F4DB6">
        <w:rPr>
          <w:sz w:val="16"/>
        </w:rPr>
        <w:t xml:space="preserve">. As we described in a recent report, </w:t>
      </w:r>
      <w:r w:rsidRPr="00ED73D3">
        <w:rPr>
          <w:rStyle w:val="StyleUnderline"/>
        </w:rPr>
        <w:t xml:space="preserve">chief among these </w:t>
      </w:r>
      <w:proofErr w:type="gramStart"/>
      <w:r w:rsidRPr="00ED73D3">
        <w:rPr>
          <w:rStyle w:val="StyleUnderline"/>
        </w:rPr>
        <w:t>are</w:t>
      </w:r>
      <w:proofErr w:type="gramEnd"/>
      <w:r w:rsidRPr="00ED73D3">
        <w:rPr>
          <w:rStyle w:val="StyleUnderline"/>
        </w:rPr>
        <w:t xml:space="preserve"> </w:t>
      </w:r>
      <w:r w:rsidRPr="00957816">
        <w:rPr>
          <w:rStyle w:val="StyleUnderline"/>
          <w:highlight w:val="cyan"/>
        </w:rPr>
        <w:t>the fact that it has so few assets that can operate in the region and so little infrastructure</w:t>
      </w:r>
      <w:r w:rsidRPr="00ED73D3">
        <w:rPr>
          <w:rStyle w:val="StyleUnderline"/>
        </w:rPr>
        <w:t xml:space="preserve"> there</w:t>
      </w:r>
      <w:r w:rsidRPr="003F4DB6">
        <w:rPr>
          <w:sz w:val="16"/>
        </w:rPr>
        <w:t xml:space="preserve">, </w:t>
      </w:r>
      <w:r w:rsidRPr="00ED73D3">
        <w:rPr>
          <w:rStyle w:val="StyleUnderline"/>
        </w:rPr>
        <w:t>particularly in comparison with Russia</w:t>
      </w:r>
      <w:r w:rsidRPr="003F4DB6">
        <w:rPr>
          <w:sz w:val="16"/>
        </w:rPr>
        <w:t xml:space="preserve">. </w:t>
      </w:r>
      <w:r w:rsidRPr="00957816">
        <w:rPr>
          <w:rStyle w:val="StyleUnderline"/>
          <w:highlight w:val="cyan"/>
        </w:rPr>
        <w:t>Increased investments in platforms, infrastructure, equipment, communications</w:t>
      </w:r>
      <w:r w:rsidRPr="007E00D7">
        <w:rPr>
          <w:rStyle w:val="StyleUnderline"/>
        </w:rPr>
        <w:t xml:space="preserve">, multidomain awareness, </w:t>
      </w:r>
      <w:r w:rsidRPr="00957816">
        <w:rPr>
          <w:rStyle w:val="StyleUnderline"/>
          <w:highlight w:val="cyan"/>
        </w:rPr>
        <w:t>and enhanced tactics and training would enable the U</w:t>
      </w:r>
      <w:r w:rsidRPr="003F4DB6">
        <w:rPr>
          <w:sz w:val="16"/>
        </w:rPr>
        <w:t xml:space="preserve">nited </w:t>
      </w:r>
      <w:r w:rsidRPr="00957816">
        <w:rPr>
          <w:rStyle w:val="StyleUnderline"/>
          <w:highlight w:val="cyan"/>
        </w:rPr>
        <w:t>S</w:t>
      </w:r>
      <w:r w:rsidRPr="003F4DB6">
        <w:rPr>
          <w:sz w:val="16"/>
        </w:rPr>
        <w:t xml:space="preserve">tates </w:t>
      </w:r>
      <w:r w:rsidRPr="00957816">
        <w:rPr>
          <w:rStyle w:val="StyleUnderline"/>
          <w:highlight w:val="cyan"/>
        </w:rPr>
        <w:t>to better secure its critical interests in the Arctic</w:t>
      </w:r>
      <w:r w:rsidRPr="00957816">
        <w:rPr>
          <w:sz w:val="16"/>
          <w:highlight w:val="cyan"/>
        </w:rPr>
        <w:t>.</w:t>
      </w:r>
    </w:p>
    <w:p w14:paraId="745051B3" w14:textId="77777777" w:rsidR="004B119F" w:rsidRPr="003F4DB6" w:rsidRDefault="004B119F" w:rsidP="004B119F">
      <w:pPr>
        <w:rPr>
          <w:sz w:val="16"/>
        </w:rPr>
      </w:pPr>
      <w:r w:rsidRPr="003F4DB6">
        <w:rPr>
          <w:sz w:val="16"/>
        </w:rPr>
        <w:t xml:space="preserve">These interests span the vast Arctic region: </w:t>
      </w:r>
      <w:r w:rsidRPr="007E00D7">
        <w:rPr>
          <w:rStyle w:val="StyleUnderline"/>
        </w:rPr>
        <w:t>the United States</w:t>
      </w:r>
      <w:r w:rsidRPr="003F4DB6">
        <w:rPr>
          <w:sz w:val="16"/>
        </w:rPr>
        <w:t xml:space="preserve"> needs to work alongside NATO allies to secure North America's Arctic approaches and its European allies' long, vulnerable Arctic coastlines and borders with Russia. It also </w:t>
      </w:r>
      <w:r w:rsidRPr="007E00D7">
        <w:rPr>
          <w:rStyle w:val="StyleUnderline"/>
        </w:rPr>
        <w:t>has a key interest in countering Russian submarines at the Arctic's edge, where the gaps between Greenland, Iceland, and Britain are gateways for Russian submarines to enter the Atlantic. The United States also has homeland security responsibilities within its own Arctic territory and waters</w:t>
      </w:r>
      <w:r w:rsidRPr="003F4DB6">
        <w:rPr>
          <w:sz w:val="16"/>
        </w:rPr>
        <w:t>, where thousands of Americans live. This area also harvests roughly half of the nation's seafood, plus substantial amounts of oil, zinc, and other resources. As sea ice abates during parts of the year, the Arctic's maritime routes are becoming increasingly important shortcuts between oceans.</w:t>
      </w:r>
    </w:p>
    <w:p w14:paraId="485B349E" w14:textId="77777777" w:rsidR="004B119F" w:rsidRPr="003F4DB6" w:rsidRDefault="004B119F" w:rsidP="004B119F">
      <w:pPr>
        <w:rPr>
          <w:sz w:val="16"/>
        </w:rPr>
      </w:pPr>
      <w:r w:rsidRPr="007E00D7">
        <w:rPr>
          <w:rStyle w:val="StyleUnderline"/>
        </w:rPr>
        <w:t>The importance of the region to overall U.S. interests is highlighted in the Implementation Plan for the National Strategy for the Arctic Region</w:t>
      </w:r>
      <w:r w:rsidRPr="003F4DB6">
        <w:rPr>
          <w:sz w:val="16"/>
        </w:rPr>
        <w:t xml:space="preserve"> (PDF), released in October 2023, and in the 2022 National Security Strategy (PDF). It was also underscored by the U.S. Coast Guard's publication of its Arctic Strategic Outlook Implementation Plan just a week ago. Although Coast Guard operations in the Arctic are particularly visible to civilians, the Army, Navy, Marines, Air Force, and Space Force also conduct training, exercises, and operations there.</w:t>
      </w:r>
    </w:p>
    <w:p w14:paraId="6DFE5D26" w14:textId="77777777" w:rsidR="004B119F" w:rsidRPr="003F4DB6" w:rsidRDefault="004B119F" w:rsidP="004B119F">
      <w:pPr>
        <w:rPr>
          <w:sz w:val="16"/>
        </w:rPr>
      </w:pPr>
      <w:r w:rsidRPr="003F4DB6">
        <w:rPr>
          <w:sz w:val="16"/>
        </w:rPr>
        <w:t>The U.S. needs to work alongside NATO allies to secure North America's Arctic approaches and its European allies' long, vulnerable Arctic coastlines and borders with Russia.</w:t>
      </w:r>
    </w:p>
    <w:p w14:paraId="52486D25" w14:textId="77777777" w:rsidR="004B119F" w:rsidRPr="003F4DB6" w:rsidRDefault="004B119F" w:rsidP="004B119F">
      <w:pPr>
        <w:rPr>
          <w:sz w:val="16"/>
        </w:rPr>
      </w:pPr>
      <w:r w:rsidRPr="00957816">
        <w:rPr>
          <w:rStyle w:val="StyleUnderline"/>
          <w:highlight w:val="cyan"/>
        </w:rPr>
        <w:t>Challenges from</w:t>
      </w:r>
      <w:r w:rsidRPr="007E00D7">
        <w:rPr>
          <w:rStyle w:val="StyleUnderline"/>
        </w:rPr>
        <w:t xml:space="preserve"> both </w:t>
      </w:r>
      <w:r w:rsidRPr="00957816">
        <w:rPr>
          <w:rStyle w:val="StyleUnderline"/>
          <w:highlight w:val="cyan"/>
        </w:rPr>
        <w:t>Russia</w:t>
      </w:r>
      <w:r w:rsidRPr="007E00D7">
        <w:rPr>
          <w:rStyle w:val="StyleUnderline"/>
        </w:rPr>
        <w:t xml:space="preserve"> and China </w:t>
      </w:r>
      <w:r w:rsidRPr="00957816">
        <w:rPr>
          <w:rStyle w:val="StyleUnderline"/>
          <w:highlight w:val="cyan"/>
        </w:rPr>
        <w:t>underscore the urgency of improving Arctic military capabilities</w:t>
      </w:r>
      <w:r w:rsidRPr="007E00D7">
        <w:rPr>
          <w:rStyle w:val="StyleUnderline"/>
        </w:rPr>
        <w:t>. Russia was building up its Arctic military and civilian capabilities in the years before its full-scale invasion of Ukraine. This included re-opening Arctic bases that had closed after the Cold War, conducting more extensive training and exercises, stationing more forces in the Arctic, and operating more throughout the region</w:t>
      </w:r>
      <w:r w:rsidRPr="003F4DB6">
        <w:rPr>
          <w:sz w:val="16"/>
        </w:rPr>
        <w:t>. It also has over 50 polar icebreakers, far more than any other country. The United States, by comparison, currently has two, though more are being acquired.</w:t>
      </w:r>
    </w:p>
    <w:p w14:paraId="3F900579" w14:textId="77777777" w:rsidR="004B119F" w:rsidRPr="003F4DB6" w:rsidRDefault="004B119F" w:rsidP="004B119F">
      <w:pPr>
        <w:rPr>
          <w:sz w:val="16"/>
        </w:rPr>
      </w:pPr>
      <w:r w:rsidRPr="007E00D7">
        <w:rPr>
          <w:rStyle w:val="StyleUnderline"/>
        </w:rPr>
        <w:t>China has also become increasingly involved in the region</w:t>
      </w:r>
      <w:r w:rsidRPr="003F4DB6">
        <w:rPr>
          <w:sz w:val="16"/>
        </w:rPr>
        <w:t xml:space="preserve">. </w:t>
      </w:r>
      <w:r w:rsidRPr="007E00D7">
        <w:rPr>
          <w:rStyle w:val="StyleUnderline"/>
        </w:rPr>
        <w:t>Both of its polar icebreakers have been extensively collecting information on the Arctic's physical environment</w:t>
      </w:r>
      <w:r w:rsidRPr="003F4DB6">
        <w:rPr>
          <w:sz w:val="16"/>
        </w:rPr>
        <w:t xml:space="preserve">. </w:t>
      </w:r>
      <w:r w:rsidRPr="007E00D7">
        <w:rPr>
          <w:rStyle w:val="StyleUnderline"/>
        </w:rPr>
        <w:t>It has invested, or tried to invest, in Arctic properties from Greenland and Europe to Siberia, and has secured the diplomatic status of an observer at the Arctic Council</w:t>
      </w:r>
      <w:r w:rsidRPr="003F4DB6">
        <w:rPr>
          <w:sz w:val="16"/>
        </w:rPr>
        <w:t xml:space="preserve">. </w:t>
      </w:r>
      <w:proofErr w:type="gramStart"/>
      <w:r w:rsidRPr="003F4DB6">
        <w:rPr>
          <w:sz w:val="16"/>
        </w:rPr>
        <w:t>In an effort to</w:t>
      </w:r>
      <w:proofErr w:type="gramEnd"/>
      <w:r w:rsidRPr="003F4DB6">
        <w:rPr>
          <w:sz w:val="16"/>
        </w:rPr>
        <w:t xml:space="preserve"> achieve a greater role in the Arctic, </w:t>
      </w:r>
      <w:r w:rsidRPr="007E00D7">
        <w:rPr>
          <w:rStyle w:val="StyleUnderline"/>
        </w:rPr>
        <w:t>China has alternately referred to itself as a “near-Arctic state” and to the Arctic as a shared environment belonging to all nations, neither of which is accurate</w:t>
      </w:r>
      <w:r w:rsidRPr="003F4DB6">
        <w:rPr>
          <w:sz w:val="16"/>
        </w:rPr>
        <w:t xml:space="preserve">. Beijing's increasing collaboration with Moscow across all areas has also been deepening in the Arctic. The two countries have operated naval vessels together in the approaches to Alaska during the last few summers, </w:t>
      </w:r>
      <w:proofErr w:type="gramStart"/>
      <w:r w:rsidRPr="003F4DB6">
        <w:rPr>
          <w:sz w:val="16"/>
        </w:rPr>
        <w:t>and also</w:t>
      </w:r>
      <w:proofErr w:type="gramEnd"/>
      <w:r w:rsidRPr="003F4DB6">
        <w:rPr>
          <w:sz w:val="16"/>
        </w:rPr>
        <w:t xml:space="preserve"> recently signed a maritime law enforcement agreement that facilitates further Arctic collaboration.</w:t>
      </w:r>
    </w:p>
    <w:p w14:paraId="132ED56A" w14:textId="77777777" w:rsidR="004B119F" w:rsidRPr="003F4DB6" w:rsidRDefault="004B119F" w:rsidP="004B119F">
      <w:pPr>
        <w:rPr>
          <w:sz w:val="16"/>
        </w:rPr>
      </w:pPr>
      <w:r w:rsidRPr="007E00D7">
        <w:rPr>
          <w:rStyle w:val="StyleUnderline"/>
        </w:rPr>
        <w:t>For the United States</w:t>
      </w:r>
      <w:r w:rsidRPr="003F4DB6">
        <w:rPr>
          <w:sz w:val="16"/>
        </w:rPr>
        <w:t xml:space="preserve">, </w:t>
      </w:r>
      <w:r w:rsidRPr="00957816">
        <w:rPr>
          <w:rStyle w:val="Emphasis"/>
          <w:highlight w:val="cyan"/>
        </w:rPr>
        <w:t>Arctic-specific capabilities are needed because of the effect of the region's unique environment on operations</w:t>
      </w:r>
      <w:r w:rsidRPr="003F4DB6">
        <w:rPr>
          <w:sz w:val="16"/>
        </w:rPr>
        <w:t xml:space="preserve">. </w:t>
      </w:r>
      <w:r w:rsidRPr="00957816">
        <w:rPr>
          <w:rStyle w:val="StyleUnderline"/>
          <w:highlight w:val="cyan"/>
        </w:rPr>
        <w:t>Any system</w:t>
      </w:r>
      <w:r w:rsidRPr="007E00D7">
        <w:rPr>
          <w:rStyle w:val="StyleUnderline"/>
        </w:rPr>
        <w:t xml:space="preserve"> that was </w:t>
      </w:r>
      <w:r w:rsidRPr="00957816">
        <w:rPr>
          <w:rStyle w:val="StyleUnderline"/>
          <w:highlight w:val="cyan"/>
        </w:rPr>
        <w:t>not</w:t>
      </w:r>
      <w:r w:rsidRPr="007E00D7">
        <w:rPr>
          <w:rStyle w:val="StyleUnderline"/>
        </w:rPr>
        <w:t xml:space="preserve"> specifically </w:t>
      </w:r>
      <w:r w:rsidRPr="00957816">
        <w:rPr>
          <w:rStyle w:val="StyleUnderline"/>
          <w:highlight w:val="cyan"/>
        </w:rPr>
        <w:t>designed for that environment is likely to fail</w:t>
      </w:r>
      <w:r w:rsidRPr="007E00D7">
        <w:rPr>
          <w:rStyle w:val="StyleUnderline"/>
        </w:rPr>
        <w:t>: fuels gel, materials shatter, lubricants freeze, and batteries do not work.</w:t>
      </w:r>
      <w:r w:rsidRPr="003F4DB6">
        <w:rPr>
          <w:sz w:val="16"/>
        </w:rPr>
        <w:t xml:space="preserve"> </w:t>
      </w:r>
      <w:r w:rsidRPr="007E00D7">
        <w:rPr>
          <w:rStyle w:val="StyleUnderline"/>
        </w:rPr>
        <w:t xml:space="preserve">The environment is even harder on people, who struggle just to survive in extreme temperatures. Arctic operations are </w:t>
      </w:r>
      <w:r w:rsidRPr="007E00D7">
        <w:rPr>
          <w:rStyle w:val="StyleUnderline"/>
        </w:rPr>
        <w:lastRenderedPageBreak/>
        <w:t>further impeded by the region's tremendous internal distances and its remoteness from the rest of the world</w:t>
      </w:r>
      <w:r w:rsidRPr="003F4DB6">
        <w:rPr>
          <w:sz w:val="16"/>
        </w:rPr>
        <w:t xml:space="preserve">. </w:t>
      </w:r>
      <w:r w:rsidRPr="00957816">
        <w:rPr>
          <w:rStyle w:val="Emphasis"/>
          <w:highlight w:val="cyan"/>
        </w:rPr>
        <w:t>Sparse infrastructure that is relentlessly battered by the elements</w:t>
      </w:r>
      <w:r w:rsidRPr="007E00D7">
        <w:rPr>
          <w:rStyle w:val="Emphasis"/>
        </w:rPr>
        <w:t xml:space="preserve">, limited satellite coverage, and unique electromagnetic effects that degrade communications </w:t>
      </w:r>
      <w:r w:rsidRPr="00957816">
        <w:rPr>
          <w:rStyle w:val="Emphasis"/>
          <w:highlight w:val="cyan"/>
        </w:rPr>
        <w:t>also contribute to challenges</w:t>
      </w:r>
      <w:r w:rsidRPr="007E00D7">
        <w:rPr>
          <w:rStyle w:val="Emphasis"/>
        </w:rPr>
        <w:t>.</w:t>
      </w:r>
      <w:r w:rsidRPr="003F4DB6">
        <w:rPr>
          <w:sz w:val="16"/>
        </w:rPr>
        <w:t xml:space="preserve"> </w:t>
      </w:r>
      <w:r w:rsidRPr="007E00D7">
        <w:rPr>
          <w:rStyle w:val="StyleUnderline"/>
        </w:rPr>
        <w:t xml:space="preserve">Climate change is also degrading coastal infrastructure </w:t>
      </w:r>
      <w:r w:rsidRPr="003F4DB6">
        <w:rPr>
          <w:sz w:val="16"/>
        </w:rPr>
        <w:t>and contributing to less predictable conditions.</w:t>
      </w:r>
    </w:p>
    <w:p w14:paraId="06BE10EA" w14:textId="77777777" w:rsidR="004B119F" w:rsidRPr="003F4DB6" w:rsidRDefault="004B119F" w:rsidP="004B119F">
      <w:pPr>
        <w:rPr>
          <w:sz w:val="16"/>
        </w:rPr>
      </w:pPr>
      <w:r w:rsidRPr="003F4DB6">
        <w:rPr>
          <w:sz w:val="16"/>
        </w:rPr>
        <w:t>U.S. military services can also make themselves more effective by more extensively emulating the tactics, training, and equipment choices of allies that specialize more in Arctic operations than the United States does. These include Canada, Norway, Sweden, Finland, Denmark, and even non-Arctic Britain and the Netherlands. Expanding already substantial training, exercises, and operations alongside these nations can improve both U.S. capabilities and interoperability.</w:t>
      </w:r>
    </w:p>
    <w:p w14:paraId="449B8679" w14:textId="77777777" w:rsidR="004B119F" w:rsidRPr="003F4DB6" w:rsidRDefault="004B119F" w:rsidP="004B119F">
      <w:pPr>
        <w:rPr>
          <w:sz w:val="16"/>
        </w:rPr>
      </w:pPr>
      <w:r w:rsidRPr="003F4DB6">
        <w:rPr>
          <w:sz w:val="16"/>
        </w:rPr>
        <w:t>U.S. military services can make themselves more effective by more extensively emulating the tactics, training, and equipment choices of allies that specialize more in Arctic operations.</w:t>
      </w:r>
    </w:p>
    <w:p w14:paraId="1D82A2E8" w14:textId="77777777" w:rsidR="004B119F" w:rsidRPr="003F4DB6" w:rsidRDefault="004B119F" w:rsidP="004B119F">
      <w:pPr>
        <w:rPr>
          <w:sz w:val="16"/>
        </w:rPr>
      </w:pPr>
      <w:r w:rsidRPr="003F4DB6">
        <w:rPr>
          <w:rStyle w:val="StyleUnderline"/>
        </w:rPr>
        <w:t>Our report</w:t>
      </w:r>
      <w:r w:rsidRPr="003F4DB6">
        <w:rPr>
          <w:sz w:val="16"/>
        </w:rPr>
        <w:t xml:space="preserve"> on the U.S. military's ability to protect U.S. national interests and people in the Arctic primarily focused on the Coast Guard's operations there, but also considered those of other services. It </w:t>
      </w:r>
      <w:r w:rsidRPr="003F4DB6">
        <w:rPr>
          <w:rStyle w:val="StyleUnderline"/>
        </w:rPr>
        <w:t>recommends investing in additional Arctic-capable platforms and infrastructure</w:t>
      </w:r>
      <w:r w:rsidRPr="003F4DB6">
        <w:rPr>
          <w:sz w:val="16"/>
        </w:rPr>
        <w:t xml:space="preserve">. </w:t>
      </w:r>
      <w:r w:rsidRPr="00957816">
        <w:rPr>
          <w:rStyle w:val="Emphasis"/>
          <w:highlight w:val="cyan"/>
        </w:rPr>
        <w:t>Beyond</w:t>
      </w:r>
      <w:r w:rsidRPr="003F4DB6">
        <w:rPr>
          <w:rStyle w:val="Emphasis"/>
        </w:rPr>
        <w:t xml:space="preserve"> vitally needed </w:t>
      </w:r>
      <w:r w:rsidRPr="00957816">
        <w:rPr>
          <w:rStyle w:val="Emphasis"/>
          <w:highlight w:val="cyan"/>
        </w:rPr>
        <w:t>icebreakers, other investments include a</w:t>
      </w:r>
      <w:r w:rsidRPr="003F4DB6">
        <w:rPr>
          <w:rStyle w:val="Emphasis"/>
        </w:rPr>
        <w:t xml:space="preserve"> deepwater </w:t>
      </w:r>
      <w:r w:rsidRPr="00957816">
        <w:rPr>
          <w:rStyle w:val="Emphasis"/>
          <w:highlight w:val="cyan"/>
        </w:rPr>
        <w:t>port in Nome, more ground transportation infrastructure, more communications infrastructure, and systems that contribute to multidomain awareness</w:t>
      </w:r>
      <w:r w:rsidRPr="003F4DB6">
        <w:rPr>
          <w:sz w:val="16"/>
        </w:rPr>
        <w:t xml:space="preserve">. </w:t>
      </w:r>
      <w:r w:rsidRPr="003F4DB6">
        <w:rPr>
          <w:rStyle w:val="StyleUnderline"/>
        </w:rPr>
        <w:t>Given the destructive power of the Arctic environment, these investments will require more intensive and frequent maintenance than is required for comparable systems at lower latitudes</w:t>
      </w:r>
      <w:r w:rsidRPr="003F4DB6">
        <w:rPr>
          <w:sz w:val="16"/>
        </w:rPr>
        <w:t>.</w:t>
      </w:r>
    </w:p>
    <w:p w14:paraId="37B054AE" w14:textId="77777777" w:rsidR="004B119F" w:rsidRPr="003F4DB6" w:rsidRDefault="004B119F" w:rsidP="004B119F">
      <w:pPr>
        <w:rPr>
          <w:sz w:val="16"/>
        </w:rPr>
      </w:pPr>
      <w:r w:rsidRPr="003F4DB6">
        <w:rPr>
          <w:sz w:val="16"/>
        </w:rPr>
        <w:t>In addition, there is a need for more personnel to be trained to operate in Arctic conditions. Maintaining personnel in this environment and the resources needed to support them will also require sustained investments. Another good investment would be in enabling some future icebreakers to be homeported in New England, in addition to the current facilities that exist in Seattle. This would increase the responsiveness and on-station time for icebreakers addressing the eastern parts of the North American Arctic and the European Arctic.</w:t>
      </w:r>
    </w:p>
    <w:p w14:paraId="02AD6C1C" w14:textId="77777777" w:rsidR="004B119F" w:rsidRDefault="004B119F" w:rsidP="004B119F">
      <w:pPr>
        <w:rPr>
          <w:sz w:val="16"/>
        </w:rPr>
      </w:pPr>
      <w:r w:rsidRPr="00957816">
        <w:rPr>
          <w:rStyle w:val="StyleUnderline"/>
          <w:highlight w:val="cyan"/>
        </w:rPr>
        <w:t>By making substantial investments in Arctic platforms, equipment, infrastructure, and training, U.S. military forces will be better able to shape the Arctic security environment, helping to deter potential threats</w:t>
      </w:r>
      <w:r w:rsidRPr="003F4DB6">
        <w:rPr>
          <w:rStyle w:val="StyleUnderline"/>
        </w:rPr>
        <w:t xml:space="preserve"> and protect U.S. interests in a region that is tightly linked to overall U.S. interests</w:t>
      </w:r>
      <w:r w:rsidRPr="003F4DB6">
        <w:rPr>
          <w:sz w:val="16"/>
        </w:rPr>
        <w:t>.</w:t>
      </w:r>
    </w:p>
    <w:p w14:paraId="54BA234C" w14:textId="77777777" w:rsidR="00701DBE" w:rsidRDefault="00701DBE" w:rsidP="00701DBE">
      <w:pPr>
        <w:pStyle w:val="Heading3"/>
      </w:pPr>
      <w:r>
        <w:lastRenderedPageBreak/>
        <w:t>Advantage Two – Missile Defeat</w:t>
      </w:r>
    </w:p>
    <w:p w14:paraId="03E8F6C6" w14:textId="0ECF18AA" w:rsidR="00701DBE" w:rsidRPr="00544CE6" w:rsidRDefault="00701DBE" w:rsidP="00701DBE">
      <w:pPr>
        <w:pStyle w:val="Heading4"/>
      </w:pPr>
      <w:r>
        <w:t>Advantage Two is Missile Defeat</w:t>
      </w:r>
    </w:p>
    <w:p w14:paraId="1B4FCD71" w14:textId="77777777" w:rsidR="00701DBE" w:rsidRDefault="00701DBE" w:rsidP="00701DBE">
      <w:pPr>
        <w:pStyle w:val="Heading4"/>
      </w:pPr>
      <w:r>
        <w:t xml:space="preserve">Arctic missile defeat systems of early warning and missile defense are crucial to overall defense </w:t>
      </w:r>
      <w:proofErr w:type="gramStart"/>
      <w:r>
        <w:t>posture</w:t>
      </w:r>
      <w:proofErr w:type="gramEnd"/>
      <w:r>
        <w:t xml:space="preserve"> but status quo efforts are not enough</w:t>
      </w:r>
    </w:p>
    <w:p w14:paraId="5F8934C7" w14:textId="77777777" w:rsidR="00701DBE" w:rsidRPr="00DD774A" w:rsidRDefault="00701DBE" w:rsidP="00701DBE">
      <w:pPr>
        <w:rPr>
          <w:rStyle w:val="Style13ptBold"/>
        </w:rPr>
      </w:pPr>
      <w:r>
        <w:rPr>
          <w:rStyle w:val="Style13ptBold"/>
        </w:rPr>
        <w:t>Lee and Poling 2</w:t>
      </w:r>
      <w:r w:rsidRPr="00DD774A">
        <w:rPr>
          <w:rStyle w:val="Style13ptBold"/>
        </w:rPr>
        <w:t>3</w:t>
      </w:r>
      <w:r w:rsidRPr="00DD774A">
        <w:rPr>
          <w:rStyle w:val="Style13ptBold"/>
          <w:b w:val="0"/>
          <w:bCs w:val="0"/>
        </w:rPr>
        <w:t xml:space="preserve"> [Dr. Caitlin, Senior Fellow, Mitchell Institute for Aerospace Studies, and Aidan, Research Analyst, Mitchell Institute for Aerospace Studies, “Deterring Arctic Threats,” </w:t>
      </w:r>
      <w:hyperlink r:id="rId13" w:history="1">
        <w:r w:rsidRPr="00DD774A">
          <w:rPr>
            <w:rStyle w:val="Style13ptBold"/>
            <w:b w:val="0"/>
            <w:bCs w:val="0"/>
          </w:rPr>
          <w:t>https://www.airandspaceforces.com/article/deterring-arctic-threats/</w:t>
        </w:r>
      </w:hyperlink>
      <w:r w:rsidRPr="00DD774A">
        <w:rPr>
          <w:rStyle w:val="Style13ptBold"/>
          <w:b w:val="0"/>
          <w:bCs w:val="0"/>
        </w:rPr>
        <w:t>, ALB]</w:t>
      </w:r>
    </w:p>
    <w:p w14:paraId="2DBA9022" w14:textId="77777777" w:rsidR="00701DBE" w:rsidRPr="00C12E33" w:rsidRDefault="00701DBE" w:rsidP="00701DBE">
      <w:pPr>
        <w:rPr>
          <w:sz w:val="14"/>
        </w:rPr>
      </w:pPr>
      <w:r w:rsidRPr="00DD774A">
        <w:rPr>
          <w:rStyle w:val="StyleUnderline"/>
        </w:rPr>
        <w:t xml:space="preserve">Since the dawn of the Cold War, </w:t>
      </w:r>
      <w:r w:rsidRPr="00957816">
        <w:rPr>
          <w:rStyle w:val="StyleUnderline"/>
          <w:highlight w:val="cyan"/>
        </w:rPr>
        <w:t>the high north has been seen as</w:t>
      </w:r>
      <w:r w:rsidRPr="00DD774A">
        <w:rPr>
          <w:rStyle w:val="StyleUnderline"/>
        </w:rPr>
        <w:t xml:space="preserve"> an </w:t>
      </w:r>
      <w:r w:rsidRPr="00957816">
        <w:rPr>
          <w:rStyle w:val="StyleUnderline"/>
          <w:highlight w:val="cyan"/>
        </w:rPr>
        <w:t>attractive attack vector for</w:t>
      </w:r>
      <w:r w:rsidRPr="006A3E20">
        <w:t xml:space="preserve"> long range </w:t>
      </w:r>
      <w:r w:rsidRPr="00957816">
        <w:rPr>
          <w:rStyle w:val="StyleUnderline"/>
          <w:highlight w:val="cyan"/>
        </w:rPr>
        <w:t xml:space="preserve">strike </w:t>
      </w:r>
      <w:r w:rsidRPr="006A3E20">
        <w:rPr>
          <w:rStyle w:val="StyleUnderline"/>
        </w:rPr>
        <w:t>for one</w:t>
      </w:r>
      <w:r w:rsidRPr="00DD774A">
        <w:rPr>
          <w:rStyle w:val="StyleUnderline"/>
        </w:rPr>
        <w:t xml:space="preserve"> simple reason: </w:t>
      </w:r>
      <w:r w:rsidRPr="00957816">
        <w:rPr>
          <w:rStyle w:val="StyleUnderline"/>
          <w:highlight w:val="cyan"/>
        </w:rPr>
        <w:t>it provides shortest distance between the U</w:t>
      </w:r>
      <w:r w:rsidRPr="00DD774A">
        <w:rPr>
          <w:rStyle w:val="StyleUnderline"/>
        </w:rPr>
        <w:t xml:space="preserve">nited </w:t>
      </w:r>
      <w:r w:rsidRPr="00957816">
        <w:rPr>
          <w:rStyle w:val="StyleUnderline"/>
          <w:highlight w:val="cyan"/>
        </w:rPr>
        <w:t>S</w:t>
      </w:r>
      <w:r w:rsidRPr="00DD774A">
        <w:rPr>
          <w:rStyle w:val="StyleUnderline"/>
        </w:rPr>
        <w:t xml:space="preserve">tates </w:t>
      </w:r>
      <w:r w:rsidRPr="00957816">
        <w:rPr>
          <w:rStyle w:val="StyleUnderline"/>
          <w:highlight w:val="cyan"/>
        </w:rPr>
        <w:t>and Eurasia</w:t>
      </w:r>
      <w:r w:rsidRPr="00C12E33">
        <w:rPr>
          <w:sz w:val="14"/>
        </w:rPr>
        <w:t xml:space="preserve">. Today, </w:t>
      </w:r>
      <w:r w:rsidRPr="00957816">
        <w:rPr>
          <w:rStyle w:val="StyleUnderline"/>
          <w:highlight w:val="cyan"/>
        </w:rPr>
        <w:t>the Arctic</w:t>
      </w:r>
      <w:r w:rsidRPr="00DD774A">
        <w:rPr>
          <w:rStyle w:val="StyleUnderline"/>
        </w:rPr>
        <w:t xml:space="preserve"> it </w:t>
      </w:r>
      <w:r w:rsidRPr="00957816">
        <w:rPr>
          <w:rStyle w:val="StyleUnderline"/>
          <w:highlight w:val="cyan"/>
        </w:rPr>
        <w:t>is still seen</w:t>
      </w:r>
      <w:r w:rsidRPr="00DD774A">
        <w:rPr>
          <w:rStyle w:val="StyleUnderline"/>
        </w:rPr>
        <w:t xml:space="preserve"> by U.S. adversaries like Russia and China </w:t>
      </w:r>
      <w:r w:rsidRPr="00957816">
        <w:rPr>
          <w:rStyle w:val="StyleUnderline"/>
          <w:highlight w:val="cyan"/>
        </w:rPr>
        <w:t>as</w:t>
      </w:r>
      <w:r w:rsidRPr="00DD774A">
        <w:rPr>
          <w:rStyle w:val="StyleUnderline"/>
        </w:rPr>
        <w:t xml:space="preserve"> an </w:t>
      </w:r>
      <w:r w:rsidRPr="00957816">
        <w:rPr>
          <w:rStyle w:val="StyleUnderline"/>
          <w:highlight w:val="cyan"/>
        </w:rPr>
        <w:t>appealing</w:t>
      </w:r>
      <w:r w:rsidRPr="00DD774A">
        <w:rPr>
          <w:rStyle w:val="StyleUnderline"/>
        </w:rPr>
        <w:t xml:space="preserve"> attack vector for their missiles and long-range aviation assets </w:t>
      </w:r>
      <w:r w:rsidRPr="00957816">
        <w:rPr>
          <w:rStyle w:val="StyleUnderline"/>
          <w:highlight w:val="cyan"/>
        </w:rPr>
        <w:t>given</w:t>
      </w:r>
      <w:r w:rsidRPr="00DD774A">
        <w:rPr>
          <w:rStyle w:val="StyleUnderline"/>
        </w:rPr>
        <w:t xml:space="preserve"> both the Arctic’s geography and </w:t>
      </w:r>
      <w:r w:rsidRPr="00957816">
        <w:rPr>
          <w:rStyle w:val="StyleUnderline"/>
          <w:highlight w:val="cyan"/>
        </w:rPr>
        <w:t>insufficient monitoring by the U</w:t>
      </w:r>
      <w:r w:rsidRPr="00DD774A">
        <w:rPr>
          <w:rStyle w:val="StyleUnderline"/>
        </w:rPr>
        <w:t xml:space="preserve">nited </w:t>
      </w:r>
      <w:r w:rsidRPr="00957816">
        <w:rPr>
          <w:rStyle w:val="StyleUnderline"/>
          <w:highlight w:val="cyan"/>
        </w:rPr>
        <w:t>S</w:t>
      </w:r>
      <w:r w:rsidRPr="00DD774A">
        <w:rPr>
          <w:rStyle w:val="StyleUnderline"/>
        </w:rPr>
        <w:t>tates</w:t>
      </w:r>
      <w:r w:rsidRPr="00C12E33">
        <w:rPr>
          <w:sz w:val="14"/>
        </w:rPr>
        <w:t xml:space="preserve">. </w:t>
      </w:r>
      <w:r w:rsidRPr="00DD774A">
        <w:rPr>
          <w:rStyle w:val="StyleUnderline"/>
        </w:rPr>
        <w:t>The growing Arctic presence</w:t>
      </w:r>
      <w:r w:rsidRPr="00C12E33">
        <w:rPr>
          <w:sz w:val="14"/>
        </w:rPr>
        <w:t xml:space="preserve"> </w:t>
      </w:r>
      <w:r w:rsidRPr="00DD774A">
        <w:rPr>
          <w:rStyle w:val="StyleUnderline"/>
        </w:rPr>
        <w:t>of China—a self-proclaimed “near-Arctic state” and custodian of an increasingly robust long-range aviation and missile inventory—reinforces the region’s significance as a staging ground for conventional air and cruise missile attacks</w:t>
      </w:r>
      <w:r w:rsidRPr="00C12E33">
        <w:rPr>
          <w:sz w:val="14"/>
        </w:rPr>
        <w:t xml:space="preserve">. </w:t>
      </w:r>
    </w:p>
    <w:p w14:paraId="69383A05" w14:textId="77777777" w:rsidR="00701DBE" w:rsidRPr="00C12E33" w:rsidRDefault="00701DBE" w:rsidP="00701DBE">
      <w:pPr>
        <w:rPr>
          <w:sz w:val="14"/>
        </w:rPr>
      </w:pPr>
      <w:r w:rsidRPr="00C12E33">
        <w:rPr>
          <w:sz w:val="14"/>
        </w:rPr>
        <w:t xml:space="preserve">Yet </w:t>
      </w:r>
      <w:r w:rsidRPr="00957816">
        <w:rPr>
          <w:rStyle w:val="StyleUnderline"/>
          <w:highlight w:val="cyan"/>
        </w:rPr>
        <w:t>the U.S. ability to</w:t>
      </w:r>
      <w:r w:rsidRPr="00DD774A">
        <w:rPr>
          <w:rStyle w:val="StyleUnderline"/>
        </w:rPr>
        <w:t xml:space="preserve"> detect, track, </w:t>
      </w:r>
      <w:r w:rsidRPr="00957816">
        <w:rPr>
          <w:rStyle w:val="StyleUnderline"/>
          <w:highlight w:val="cyan"/>
        </w:rPr>
        <w:t>attribute</w:t>
      </w:r>
      <w:r w:rsidRPr="00DD774A">
        <w:rPr>
          <w:rStyle w:val="StyleUnderline"/>
        </w:rPr>
        <w:t xml:space="preserve">, and </w:t>
      </w:r>
      <w:r w:rsidRPr="006B52EA">
        <w:rPr>
          <w:rStyle w:val="StyleUnderline"/>
          <w:highlight w:val="cyan"/>
        </w:rPr>
        <w:t>counter</w:t>
      </w:r>
      <w:r w:rsidRPr="00DD774A">
        <w:rPr>
          <w:rStyle w:val="StyleUnderline"/>
        </w:rPr>
        <w:t xml:space="preserve"> </w:t>
      </w:r>
      <w:r w:rsidRPr="00957816">
        <w:rPr>
          <w:rStyle w:val="StyleUnderline"/>
          <w:highlight w:val="cyan"/>
        </w:rPr>
        <w:t>attacks</w:t>
      </w:r>
      <w:r w:rsidRPr="00DD774A">
        <w:rPr>
          <w:rStyle w:val="StyleUnderline"/>
        </w:rPr>
        <w:t xml:space="preserve"> coming from the north </w:t>
      </w:r>
      <w:r w:rsidRPr="00957816">
        <w:rPr>
          <w:rStyle w:val="StyleUnderline"/>
          <w:highlight w:val="cyan"/>
        </w:rPr>
        <w:t>has</w:t>
      </w:r>
      <w:r w:rsidRPr="00DD774A">
        <w:rPr>
          <w:rStyle w:val="StyleUnderline"/>
        </w:rPr>
        <w:t xml:space="preserve"> significantly </w:t>
      </w:r>
      <w:r w:rsidRPr="00957816">
        <w:rPr>
          <w:rStyle w:val="StyleUnderline"/>
          <w:highlight w:val="cyan"/>
        </w:rPr>
        <w:t>diminished since the end of the Cold War</w:t>
      </w:r>
      <w:r w:rsidRPr="00DD774A">
        <w:rPr>
          <w:rStyle w:val="StyleUnderline"/>
        </w:rPr>
        <w:t>, even as America’s potential adversaries have prioritized development of missiles of all types over the same three decades</w:t>
      </w:r>
      <w:r w:rsidRPr="00C12E33">
        <w:rPr>
          <w:sz w:val="14"/>
        </w:rPr>
        <w:t xml:space="preserve">. </w:t>
      </w:r>
      <w:r w:rsidRPr="00DD774A">
        <w:rPr>
          <w:rStyle w:val="StyleUnderline"/>
        </w:rPr>
        <w:t>China and Russia have explored options to employ long-range, conventional weapons to deter U.S. leaders without provoking a nuclear response</w:t>
      </w:r>
      <w:r w:rsidRPr="00C12E33">
        <w:rPr>
          <w:sz w:val="14"/>
        </w:rPr>
        <w:t xml:space="preserve">. </w:t>
      </w:r>
      <w:r w:rsidRPr="00DD774A">
        <w:rPr>
          <w:rStyle w:val="StyleUnderline"/>
        </w:rPr>
        <w:t>Chinese doctrine describes precision strikes as a means of “war control” to manage escalation and frame power-projection nodes</w:t>
      </w:r>
      <w:r w:rsidRPr="00C12E33">
        <w:rPr>
          <w:sz w:val="14"/>
        </w:rPr>
        <w:t xml:space="preserve">. </w:t>
      </w:r>
      <w:r w:rsidRPr="00DD774A">
        <w:rPr>
          <w:rStyle w:val="StyleUnderline"/>
        </w:rPr>
        <w:t xml:space="preserve">Missile warfare is becoming a premier means for Russia to project power; in Ukraine, Russia has launched hundreds of ballistic and cruise missiles, as well as suicide drones, targeting power grids and other critical infrastructure </w:t>
      </w:r>
      <w:proofErr w:type="gramStart"/>
      <w:r w:rsidRPr="00DD774A">
        <w:rPr>
          <w:rStyle w:val="StyleUnderline"/>
        </w:rPr>
        <w:t>in an attempt to</w:t>
      </w:r>
      <w:proofErr w:type="gramEnd"/>
      <w:r w:rsidRPr="00DD774A">
        <w:rPr>
          <w:rStyle w:val="StyleUnderline"/>
        </w:rPr>
        <w:t xml:space="preserve"> force Kyiv into a settlement.</w:t>
      </w:r>
      <w:r w:rsidRPr="00C12E33">
        <w:rPr>
          <w:sz w:val="14"/>
        </w:rPr>
        <w:t xml:space="preserve"> </w:t>
      </w:r>
    </w:p>
    <w:p w14:paraId="2D16D192" w14:textId="77777777" w:rsidR="00701DBE" w:rsidRPr="00C12E33" w:rsidRDefault="00701DBE" w:rsidP="00701DBE">
      <w:pPr>
        <w:rPr>
          <w:sz w:val="14"/>
        </w:rPr>
      </w:pPr>
      <w:r w:rsidRPr="00BD2336">
        <w:rPr>
          <w:rStyle w:val="StyleUnderline"/>
        </w:rPr>
        <w:t>As the 2022 Missile Defense Review noted</w:t>
      </w:r>
      <w:r w:rsidRPr="00C12E33">
        <w:rPr>
          <w:sz w:val="14"/>
        </w:rPr>
        <w:t xml:space="preserve">, </w:t>
      </w:r>
      <w:r w:rsidRPr="00957816">
        <w:rPr>
          <w:rStyle w:val="StyleUnderline"/>
          <w:highlight w:val="cyan"/>
        </w:rPr>
        <w:t>missile threats to the U.S. homeland have “rapidly expanded</w:t>
      </w:r>
      <w:r w:rsidRPr="00DD774A">
        <w:rPr>
          <w:rStyle w:val="StyleUnderline"/>
        </w:rPr>
        <w:t xml:space="preserve"> in quantity, diversity, and sophistication</w:t>
      </w:r>
      <w:r w:rsidRPr="00C12E33">
        <w:rPr>
          <w:sz w:val="14"/>
        </w:rPr>
        <w:t xml:space="preserve">.” </w:t>
      </w:r>
      <w:r w:rsidRPr="00DD774A">
        <w:rPr>
          <w:rStyle w:val="StyleUnderline"/>
        </w:rPr>
        <w:t>Modern conventional cruise missiles pose the greatest threat</w:t>
      </w:r>
      <w:r w:rsidRPr="00C12E33">
        <w:rPr>
          <w:sz w:val="14"/>
        </w:rPr>
        <w:t xml:space="preserve">; </w:t>
      </w:r>
      <w:r w:rsidRPr="00DD774A">
        <w:rPr>
          <w:rStyle w:val="StyleUnderline"/>
        </w:rPr>
        <w:t>they are harder to detect, track, target, and intercept than ballistic missiles</w:t>
      </w:r>
      <w:r w:rsidRPr="00C12E33">
        <w:rPr>
          <w:sz w:val="14"/>
        </w:rPr>
        <w:t>.</w:t>
      </w:r>
    </w:p>
    <w:p w14:paraId="5F729C43" w14:textId="77777777" w:rsidR="00701DBE" w:rsidRPr="00C12E33" w:rsidRDefault="00701DBE" w:rsidP="00701DBE">
      <w:pPr>
        <w:rPr>
          <w:sz w:val="14"/>
        </w:rPr>
      </w:pPr>
      <w:r w:rsidRPr="00DD774A">
        <w:rPr>
          <w:rStyle w:val="StyleUnderline"/>
        </w:rPr>
        <w:t>Adversaries have begun to favor cruise missile development over ballistic missiles because they greatly complicate detection and early warning. This is part of a broader missile development trend that favors increasingly maneuverable designs</w:t>
      </w:r>
      <w:r w:rsidRPr="00C12E33">
        <w:rPr>
          <w:sz w:val="14"/>
        </w:rPr>
        <w:t xml:space="preserve">. Hypersonic cruise missiles, for instance, fly at Mach 5 or faster. While hypersonic missiles produce a greater heat signature and are less maneuverable, their extreme speed produces a considerable advantage. China’s fractional orbital bombardment system, or (FOBS), takes this capability to a still more striking level, with a highly maneuverable hypersonic glide missile that is launched into orbit and then re-enters the earth’s atmosphere on an unpredictable trajectory. </w:t>
      </w:r>
    </w:p>
    <w:p w14:paraId="4AE1A875" w14:textId="77777777" w:rsidR="00701DBE" w:rsidRPr="00C12E33" w:rsidRDefault="00701DBE" w:rsidP="00701DBE">
      <w:pPr>
        <w:rPr>
          <w:sz w:val="14"/>
        </w:rPr>
      </w:pPr>
      <w:r w:rsidRPr="00F912AC">
        <w:rPr>
          <w:rStyle w:val="Emphasis"/>
        </w:rPr>
        <w:t xml:space="preserve">To date, </w:t>
      </w:r>
      <w:r w:rsidRPr="00957816">
        <w:rPr>
          <w:rStyle w:val="Emphasis"/>
          <w:highlight w:val="cyan"/>
        </w:rPr>
        <w:t>the U.S. has only mounted a tepid response</w:t>
      </w:r>
      <w:r w:rsidRPr="00F912AC">
        <w:rPr>
          <w:rStyle w:val="Emphasis"/>
        </w:rPr>
        <w:t xml:space="preserve"> to these threats</w:t>
      </w:r>
      <w:r w:rsidRPr="00C12E33">
        <w:rPr>
          <w:sz w:val="14"/>
        </w:rPr>
        <w:t xml:space="preserve">. </w:t>
      </w:r>
      <w:r w:rsidRPr="00F912AC">
        <w:rPr>
          <w:rStyle w:val="Emphasis"/>
        </w:rPr>
        <w:t xml:space="preserve">Throughout the post-Cold War period of the 1990s and early 2000s, </w:t>
      </w:r>
      <w:r w:rsidRPr="00BD2336">
        <w:rPr>
          <w:rStyle w:val="Emphasis"/>
          <w:highlight w:val="cyan"/>
        </w:rPr>
        <w:t>Arctic defense planning took a backseat to other geopolitical concerns</w:t>
      </w:r>
      <w:r w:rsidRPr="00F912AC">
        <w:rPr>
          <w:rStyle w:val="Emphasis"/>
        </w:rPr>
        <w:t xml:space="preserve"> for both the U</w:t>
      </w:r>
      <w:r w:rsidRPr="00C12E33">
        <w:rPr>
          <w:sz w:val="14"/>
        </w:rPr>
        <w:t xml:space="preserve">nited </w:t>
      </w:r>
      <w:r w:rsidRPr="00F912AC">
        <w:rPr>
          <w:rStyle w:val="Emphasis"/>
        </w:rPr>
        <w:t>S</w:t>
      </w:r>
      <w:r w:rsidRPr="00C12E33">
        <w:rPr>
          <w:sz w:val="14"/>
        </w:rPr>
        <w:t xml:space="preserve">tates </w:t>
      </w:r>
      <w:r w:rsidRPr="00F912AC">
        <w:rPr>
          <w:rStyle w:val="StyleUnderline"/>
        </w:rPr>
        <w:t>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w:t>
      </w:r>
      <w:r w:rsidRPr="00C12E33">
        <w:rPr>
          <w:sz w:val="14"/>
        </w:rPr>
        <w:t xml:space="preserve">. </w:t>
      </w:r>
      <w:r w:rsidRPr="00F912AC">
        <w:rPr>
          <w:rStyle w:val="StyleUnderline"/>
        </w:rPr>
        <w:t xml:space="preserve">DOD closed or downsized almost </w:t>
      </w:r>
      <w:proofErr w:type="gramStart"/>
      <w:r w:rsidRPr="00F912AC">
        <w:rPr>
          <w:rStyle w:val="StyleUnderline"/>
        </w:rPr>
        <w:t>all of</w:t>
      </w:r>
      <w:proofErr w:type="gramEnd"/>
      <w:r w:rsidRPr="00F912AC">
        <w:rPr>
          <w:rStyle w:val="StyleUnderline"/>
        </w:rPr>
        <w:t xml:space="preserve"> its bases in Alaska and significantly shrank other capabilities for defending the northern approach to the U</w:t>
      </w:r>
      <w:r w:rsidRPr="00C12E33">
        <w:rPr>
          <w:sz w:val="14"/>
        </w:rPr>
        <w:t xml:space="preserve">nited </w:t>
      </w:r>
      <w:r w:rsidRPr="00F912AC">
        <w:rPr>
          <w:rStyle w:val="StyleUnderline"/>
        </w:rPr>
        <w:t>S</w:t>
      </w:r>
      <w:r w:rsidRPr="00C12E33">
        <w:rPr>
          <w:sz w:val="14"/>
        </w:rPr>
        <w:t xml:space="preserve">tates. </w:t>
      </w:r>
      <w:r w:rsidRPr="00F912AC">
        <w:rPr>
          <w:rStyle w:val="StyleUnderline"/>
        </w:rPr>
        <w:t xml:space="preserve">This is reflected by NORAD’s continued reliance on the aging North Warning </w:t>
      </w:r>
      <w:r w:rsidRPr="00F912AC">
        <w:rPr>
          <w:rStyle w:val="StyleUnderline"/>
        </w:rPr>
        <w:lastRenderedPageBreak/>
        <w:t>System (NWS), a network of 47 long-range and short-range radars first fielded in the 1980s and equipped with 1970s-era technology</w:t>
      </w:r>
      <w:r w:rsidRPr="00C12E33">
        <w:rPr>
          <w:sz w:val="14"/>
        </w:rPr>
        <w:t xml:space="preserve">. </w:t>
      </w:r>
    </w:p>
    <w:p w14:paraId="4E085C7B" w14:textId="77777777" w:rsidR="00701DBE" w:rsidRPr="00C12E33" w:rsidRDefault="00701DBE" w:rsidP="00701DBE">
      <w:pPr>
        <w:rPr>
          <w:sz w:val="14"/>
        </w:rPr>
      </w:pPr>
      <w:r w:rsidRPr="00F912AC">
        <w:rPr>
          <w:rStyle w:val="StyleUnderline"/>
        </w:rPr>
        <w:t>This system was only designed to identify approaching Soviet bombers after launch and flying within radar range</w:t>
      </w:r>
      <w:r w:rsidRPr="00C12E33">
        <w:rPr>
          <w:sz w:val="14"/>
        </w:rPr>
        <w:t xml:space="preserve">. Today, </w:t>
      </w:r>
      <w:r w:rsidRPr="00F912AC">
        <w:rPr>
          <w:rStyle w:val="StyleUnderline"/>
        </w:rPr>
        <w:t>it cannot provide early indications and warning of adversary force posture changes in the Arctic</w:t>
      </w:r>
      <w:r w:rsidRPr="00C12E33">
        <w:rPr>
          <w:sz w:val="14"/>
        </w:rPr>
        <w:t xml:space="preserve">, </w:t>
      </w:r>
      <w:r w:rsidRPr="00F912AC">
        <w:rPr>
          <w:rStyle w:val="StyleUnderline"/>
        </w:rPr>
        <w:t>which could be a prelude to an attack</w:t>
      </w:r>
      <w:r w:rsidRPr="00C12E33">
        <w:rPr>
          <w:sz w:val="14"/>
        </w:rPr>
        <w:t xml:space="preserve">. </w:t>
      </w:r>
      <w:r w:rsidRPr="00F912AC">
        <w:rPr>
          <w:rStyle w:val="StyleUnderline"/>
        </w:rPr>
        <w:t>Nor can the NWS detect air and missile threats launched from inside Russia or bombers, cruise missiles, drones flying too low or too far to be detected by its radar</w:t>
      </w:r>
      <w:r w:rsidRPr="00C12E33">
        <w:rPr>
          <w:sz w:val="14"/>
        </w:rPr>
        <w:t xml:space="preserve">. </w:t>
      </w:r>
    </w:p>
    <w:p w14:paraId="31D0BB91" w14:textId="77777777" w:rsidR="00701DBE" w:rsidRPr="00C12E33" w:rsidRDefault="00701DBE" w:rsidP="00701DBE">
      <w:pPr>
        <w:rPr>
          <w:sz w:val="14"/>
        </w:rPr>
      </w:pPr>
      <w:r w:rsidRPr="00F912AC">
        <w:rPr>
          <w:rStyle w:val="StyleUnderline"/>
        </w:rPr>
        <w:t>As Russia and China develop stealthier cruise missiles and diversify their cruise missile launch options to include land-based, surface, and subsurface platforms, the gaps in the North Warning System’s effective radar coverage will continue to increase</w:t>
      </w:r>
      <w:r w:rsidRPr="00C12E33">
        <w:rPr>
          <w:sz w:val="14"/>
        </w:rPr>
        <w:t xml:space="preserve">. </w:t>
      </w:r>
    </w:p>
    <w:p w14:paraId="2FB87E32" w14:textId="77777777" w:rsidR="00701DBE" w:rsidRPr="00C12E33" w:rsidRDefault="00701DBE" w:rsidP="00701DBE">
      <w:pPr>
        <w:rPr>
          <w:sz w:val="14"/>
        </w:rPr>
      </w:pPr>
      <w:r w:rsidRPr="00C12E33">
        <w:rPr>
          <w:sz w:val="14"/>
        </w:rPr>
        <w:t>“</w:t>
      </w:r>
      <w:r w:rsidRPr="00957816">
        <w:rPr>
          <w:rStyle w:val="StyleUnderline"/>
          <w:highlight w:val="cyan"/>
        </w:rPr>
        <w:t>Imagine a solid fence shrinking to a picket fence</w:t>
      </w:r>
      <w:r w:rsidRPr="00F912AC">
        <w:rPr>
          <w:rStyle w:val="StyleUnderline"/>
        </w:rPr>
        <w:t xml:space="preserve">,” notes Gen. Glen D. VanHerck, head of the North American Aerospace Defense Command and U.S. Northern Command. “And </w:t>
      </w:r>
      <w:r w:rsidRPr="00957816">
        <w:rPr>
          <w:rStyle w:val="StyleUnderline"/>
          <w:highlight w:val="cyan"/>
        </w:rPr>
        <w:t>now you have cruise missiles that can get through</w:t>
      </w:r>
      <w:r w:rsidRPr="00F912AC">
        <w:rPr>
          <w:rStyle w:val="StyleUnderline"/>
        </w:rPr>
        <w:t xml:space="preserve"> your capability to detect</w:t>
      </w:r>
      <w:r w:rsidRPr="00C12E33">
        <w:rPr>
          <w:sz w:val="14"/>
        </w:rPr>
        <w:t xml:space="preserve">.” </w:t>
      </w:r>
    </w:p>
    <w:p w14:paraId="53CE19CE" w14:textId="77777777" w:rsidR="00701DBE" w:rsidRPr="00C12E33" w:rsidRDefault="00701DBE" w:rsidP="00701DBE">
      <w:pPr>
        <w:rPr>
          <w:sz w:val="14"/>
        </w:rPr>
      </w:pPr>
      <w:r w:rsidRPr="00BD2336">
        <w:rPr>
          <w:rStyle w:val="StyleUnderline"/>
          <w:highlight w:val="cyan"/>
        </w:rPr>
        <w:t>The legacy U.S.</w:t>
      </w:r>
      <w:r w:rsidRPr="00F912AC">
        <w:rPr>
          <w:rStyle w:val="StyleUnderline"/>
        </w:rPr>
        <w:t xml:space="preserve"> air and </w:t>
      </w:r>
      <w:r w:rsidRPr="00BD2336">
        <w:rPr>
          <w:rStyle w:val="StyleUnderline"/>
          <w:highlight w:val="cyan"/>
        </w:rPr>
        <w:t>missile defense</w:t>
      </w:r>
      <w:r w:rsidRPr="00F912AC">
        <w:rPr>
          <w:rStyle w:val="StyleUnderline"/>
        </w:rPr>
        <w:t xml:space="preserve"> paradigm, focused as it is on kinetic intercept, </w:t>
      </w:r>
      <w:r w:rsidRPr="00BD2336">
        <w:rPr>
          <w:rStyle w:val="StyleUnderline"/>
          <w:highlight w:val="cyan"/>
        </w:rPr>
        <w:t>remains important and needs to be</w:t>
      </w:r>
      <w:r w:rsidRPr="00F912AC">
        <w:rPr>
          <w:rStyle w:val="StyleUnderline"/>
        </w:rPr>
        <w:t xml:space="preserve"> urgently </w:t>
      </w:r>
      <w:r w:rsidRPr="00BD2336">
        <w:rPr>
          <w:rStyle w:val="StyleUnderline"/>
          <w:highlight w:val="cyan"/>
        </w:rPr>
        <w:t>modernized</w:t>
      </w:r>
      <w:r w:rsidRPr="00F912AC">
        <w:rPr>
          <w:rStyle w:val="StyleUnderline"/>
        </w:rPr>
        <w:t>, but an overreliance on kinetic kill platforms, delivery systems, and weapons alone limits warfighter options</w:t>
      </w:r>
      <w:r w:rsidRPr="00C12E33">
        <w:rPr>
          <w:sz w:val="14"/>
        </w:rPr>
        <w:t xml:space="preserve">. </w:t>
      </w:r>
    </w:p>
    <w:p w14:paraId="24C0E548" w14:textId="77777777" w:rsidR="00701DBE" w:rsidRPr="00C12E33" w:rsidRDefault="00701DBE" w:rsidP="00701DBE">
      <w:pPr>
        <w:rPr>
          <w:sz w:val="14"/>
        </w:rPr>
      </w:pPr>
      <w:r w:rsidRPr="00F912AC">
        <w:rPr>
          <w:rStyle w:val="StyleUnderline"/>
        </w:rPr>
        <w:t>A network of ground-based radars</w:t>
      </w:r>
      <w:r w:rsidRPr="00C12E33">
        <w:rPr>
          <w:sz w:val="14"/>
        </w:rPr>
        <w:t>—</w:t>
      </w:r>
      <w:r w:rsidRPr="00F912AC">
        <w:rPr>
          <w:rStyle w:val="StyleUnderline"/>
        </w:rPr>
        <w:t>including those in the North Warning System—and a small number of fighters on air defense alert at air bases around the country provide today’s air defense of the contiguous U</w:t>
      </w:r>
      <w:r w:rsidRPr="00C12E33">
        <w:rPr>
          <w:sz w:val="14"/>
        </w:rPr>
        <w:t xml:space="preserve">nited </w:t>
      </w:r>
      <w:r w:rsidRPr="00F912AC">
        <w:rPr>
          <w:rStyle w:val="StyleUnderline"/>
        </w:rPr>
        <w:t>S</w:t>
      </w:r>
      <w:r w:rsidRPr="00C12E33">
        <w:rPr>
          <w:sz w:val="14"/>
        </w:rPr>
        <w:t xml:space="preserve">tates. </w:t>
      </w:r>
      <w:r w:rsidRPr="00F912AC">
        <w:rPr>
          <w:rStyle w:val="StyleUnderline"/>
        </w:rPr>
        <w:t>These fighters are on alert status to rapidly respond to and intercept foreign military aircraft, such as Russian bomber patrols that routinely fly near and occasionally into U.S. airspace</w:t>
      </w:r>
      <w:r w:rsidRPr="00C12E33">
        <w:rPr>
          <w:sz w:val="14"/>
        </w:rPr>
        <w:t>. Air Force fighters also intercept unidentified aircraft, aircraft that have strayed from planned flight paths, and aircraft that are not properly communicating with air traffic control.</w:t>
      </w:r>
    </w:p>
    <w:p w14:paraId="1728AEC9" w14:textId="77777777" w:rsidR="00701DBE" w:rsidRPr="00C12E33" w:rsidRDefault="00701DBE" w:rsidP="00701DBE">
      <w:pPr>
        <w:rPr>
          <w:sz w:val="14"/>
        </w:rPr>
      </w:pPr>
      <w:r w:rsidRPr="00F912AC">
        <w:rPr>
          <w:rStyle w:val="StyleUnderline"/>
        </w:rPr>
        <w:t>The small numbers of fighters and the lack of a system of sensors that can detect low-flying targets over long ranges limit the system’s effectiveness against modern cruise missiles and other threats</w:t>
      </w:r>
      <w:r w:rsidRPr="00C12E33">
        <w:rPr>
          <w:sz w:val="14"/>
        </w:rPr>
        <w:t xml:space="preserve">.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14:paraId="0EC60E45" w14:textId="77777777" w:rsidR="00701DBE" w:rsidRPr="00C12E33" w:rsidRDefault="00701DBE" w:rsidP="00701DBE">
      <w:pPr>
        <w:rPr>
          <w:sz w:val="14"/>
        </w:rPr>
      </w:pPr>
      <w:r w:rsidRPr="00D02B93">
        <w:rPr>
          <w:rStyle w:val="StyleUnderline"/>
          <w:highlight w:val="cyan"/>
        </w:rPr>
        <w:t>U.S. defense leaders have</w:t>
      </w:r>
      <w:r w:rsidRPr="00D02B93">
        <w:rPr>
          <w:rStyle w:val="StyleUnderline"/>
        </w:rPr>
        <w:t xml:space="preserve"> gradually adopted </w:t>
      </w:r>
      <w:r w:rsidRPr="00D02B93">
        <w:rPr>
          <w:rStyle w:val="StyleUnderline"/>
          <w:highlight w:val="cyan"/>
        </w:rPr>
        <w:t>a new</w:t>
      </w:r>
      <w:r w:rsidRPr="00D02B93">
        <w:rPr>
          <w:rStyle w:val="StyleUnderline"/>
        </w:rPr>
        <w:t xml:space="preserve"> emphasis over the last decade on a holistic </w:t>
      </w:r>
      <w:r w:rsidRPr="00D02B93">
        <w:rPr>
          <w:rStyle w:val="StyleUnderline"/>
          <w:highlight w:val="cyan"/>
        </w:rPr>
        <w:t>concept called “missile defeat</w:t>
      </w:r>
      <w:r w:rsidRPr="00D02B93">
        <w:rPr>
          <w:rStyle w:val="StyleUnderline"/>
        </w:rPr>
        <w:t xml:space="preserve">.” and then than narrowly focusing on kinetic kill options to deny adversary attacks, </w:t>
      </w:r>
      <w:r w:rsidRPr="00D02B93">
        <w:rPr>
          <w:rStyle w:val="StyleUnderline"/>
          <w:highlight w:val="cyan"/>
        </w:rPr>
        <w:t>missile defeat involves using the entire spectrum of options to prevent and defeat missile threats,</w:t>
      </w:r>
      <w:r w:rsidRPr="00D02B93">
        <w:rPr>
          <w:rStyle w:val="StyleUnderline"/>
        </w:rPr>
        <w:t xml:space="preserve">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w:t>
      </w:r>
      <w:r w:rsidRPr="00C12E33">
        <w:rPr>
          <w:sz w:val="14"/>
        </w:rPr>
        <w:t xml:space="preserve"> </w:t>
      </w:r>
    </w:p>
    <w:p w14:paraId="5F1E17D9" w14:textId="77777777" w:rsidR="00701DBE" w:rsidRPr="00C12E33" w:rsidRDefault="00701DBE" w:rsidP="00701DBE">
      <w:pPr>
        <w:rPr>
          <w:sz w:val="14"/>
        </w:rPr>
      </w:pPr>
      <w:r w:rsidRPr="00C12E33">
        <w:rPr>
          <w:sz w:val="14"/>
        </w:rPr>
        <w:t xml:space="preserve">NORAD/NORTHCOM embraces this new emphasis on domain awareness and information dominance. </w:t>
      </w:r>
      <w:r w:rsidRPr="00957816">
        <w:rPr>
          <w:rStyle w:val="StyleUnderline"/>
          <w:highlight w:val="cyan"/>
        </w:rPr>
        <w:t>Early detection of a</w:t>
      </w:r>
      <w:r w:rsidRPr="00F912AC">
        <w:rPr>
          <w:rStyle w:val="StyleUnderline"/>
        </w:rPr>
        <w:t xml:space="preserve"> potential </w:t>
      </w:r>
      <w:r w:rsidRPr="00957816">
        <w:rPr>
          <w:rStyle w:val="StyleUnderline"/>
          <w:highlight w:val="cyan"/>
        </w:rPr>
        <w:t xml:space="preserve">threat can </w:t>
      </w:r>
      <w:proofErr w:type="gramStart"/>
      <w:r w:rsidRPr="00957816">
        <w:rPr>
          <w:rStyle w:val="StyleUnderline"/>
          <w:highlight w:val="cyan"/>
        </w:rPr>
        <w:t>open up</w:t>
      </w:r>
      <w:proofErr w:type="gramEnd"/>
      <w:r w:rsidRPr="00957816">
        <w:rPr>
          <w:rStyle w:val="StyleUnderline"/>
          <w:highlight w:val="cyan"/>
        </w:rPr>
        <w:t xml:space="preserve"> decision space for U.S. leaders</w:t>
      </w:r>
      <w:r w:rsidRPr="00F912AC">
        <w:rPr>
          <w:rStyle w:val="StyleUnderline"/>
        </w:rPr>
        <w:t>, enabling moves left-of-launch or even left-of-conflict to reduce the risk of an attack in the first place</w:t>
      </w:r>
      <w:r w:rsidRPr="00C12E33">
        <w:rPr>
          <w:sz w:val="14"/>
        </w:rPr>
        <w:t xml:space="preserve">. As VanHerck notes, “If I’m shooting down cruise missiles and ballistic missiles, we’ve failed in deterrence, and that’s not where we want to be.” Domain awareness and information dominance likewise remain prerequisites for any actions to defeat missiles right-of-launch—after kinetic or non-kinetic attacks have occurred. </w:t>
      </w:r>
    </w:p>
    <w:p w14:paraId="2085D52C" w14:textId="77777777" w:rsidR="00701DBE" w:rsidRPr="00C12E33" w:rsidRDefault="00701DBE" w:rsidP="00701DBE">
      <w:pPr>
        <w:rPr>
          <w:sz w:val="14"/>
        </w:rPr>
      </w:pPr>
      <w:r w:rsidRPr="00F912AC">
        <w:rPr>
          <w:rStyle w:val="StyleUnderline"/>
        </w:rPr>
        <w:t xml:space="preserve">However, the new emphasis on domain awareness and information dominance is not without challenges. VanHerck testified to Congress that </w:t>
      </w:r>
      <w:r w:rsidRPr="00957816">
        <w:rPr>
          <w:rStyle w:val="StyleUnderline"/>
          <w:highlight w:val="cyan"/>
        </w:rPr>
        <w:t>the missile defeat approach</w:t>
      </w:r>
      <w:r w:rsidRPr="00C12E33">
        <w:rPr>
          <w:sz w:val="14"/>
        </w:rPr>
        <w:t xml:space="preserve">, </w:t>
      </w:r>
      <w:r w:rsidRPr="00F912AC">
        <w:rPr>
          <w:rStyle w:val="Emphasis"/>
        </w:rPr>
        <w:t xml:space="preserve">which favors detection over tracking and countering, </w:t>
      </w:r>
      <w:r w:rsidRPr="00957816">
        <w:rPr>
          <w:rStyle w:val="Emphasis"/>
          <w:highlight w:val="cyan"/>
        </w:rPr>
        <w:t>is at risk because of a sheer lack of capabilities in the Arctic</w:t>
      </w:r>
      <w:r w:rsidRPr="00C12E33">
        <w:rPr>
          <w:sz w:val="14"/>
        </w:rPr>
        <w:t xml:space="preserve">. </w:t>
      </w:r>
      <w:r w:rsidRPr="00F912AC">
        <w:rPr>
          <w:rStyle w:val="StyleUnderline"/>
        </w:rPr>
        <w:t>The January 2023 intrusion of a Chinese spy balloon into U.S. airspace by way of northwest Canada caught the nation off-</w:t>
      </w:r>
      <w:r w:rsidRPr="00F912AC">
        <w:rPr>
          <w:rStyle w:val="StyleUnderline"/>
        </w:rPr>
        <w:lastRenderedPageBreak/>
        <w:t>guard and highlighted this severe lack of domain awareness in the Arctic. VanHerck told lawmakers: “We are not organized, trained or equipped to respond in the Arctic</w:t>
      </w:r>
      <w:r w:rsidRPr="00C12E33">
        <w:rPr>
          <w:sz w:val="14"/>
        </w:rPr>
        <w:t xml:space="preserve">.” </w:t>
      </w:r>
    </w:p>
    <w:p w14:paraId="494FBDB2" w14:textId="77777777" w:rsidR="00701DBE" w:rsidRPr="00C12E33" w:rsidRDefault="00701DBE" w:rsidP="00701DBE">
      <w:pPr>
        <w:rPr>
          <w:sz w:val="14"/>
        </w:rPr>
      </w:pPr>
      <w:r w:rsidRPr="00C12E33">
        <w:rPr>
          <w:sz w:val="14"/>
        </w:rPr>
        <w:t xml:space="preserve">Another Arctic expert, Ketil </w:t>
      </w:r>
      <w:r w:rsidRPr="00F912AC">
        <w:rPr>
          <w:rStyle w:val="StyleUnderline"/>
        </w:rPr>
        <w:t>Olsen, formerly Norway’s military representative in NATO and the European Union, who now heads Andoeya Space, a Norwegian state-controlled company that tests new military and surveillance technologies, called the region “a dark area on the map</w:t>
      </w:r>
      <w:r w:rsidRPr="00C12E33">
        <w:rPr>
          <w:sz w:val="14"/>
        </w:rPr>
        <w:t xml:space="preserve">.” </w:t>
      </w:r>
      <w:r w:rsidRPr="00957816">
        <w:rPr>
          <w:rStyle w:val="StyleUnderline"/>
          <w:highlight w:val="cyan"/>
        </w:rPr>
        <w:t>The lack of domain awareness prevents the U</w:t>
      </w:r>
      <w:r w:rsidRPr="00C12E33">
        <w:rPr>
          <w:sz w:val="14"/>
        </w:rPr>
        <w:t xml:space="preserve">nited </w:t>
      </w:r>
      <w:r w:rsidRPr="00957816">
        <w:rPr>
          <w:rStyle w:val="StyleUnderline"/>
          <w:highlight w:val="cyan"/>
        </w:rPr>
        <w:t>S</w:t>
      </w:r>
      <w:r w:rsidRPr="00C12E33">
        <w:rPr>
          <w:sz w:val="14"/>
        </w:rPr>
        <w:t xml:space="preserve">tates </w:t>
      </w:r>
      <w:r w:rsidRPr="00F912AC">
        <w:rPr>
          <w:rStyle w:val="StyleUnderline"/>
        </w:rPr>
        <w:t xml:space="preserve">from obtaining the early warning and intelligence, surveillance, and reconnaissance (ISR) information necessary </w:t>
      </w:r>
      <w:r w:rsidRPr="00957816">
        <w:rPr>
          <w:rStyle w:val="StyleUnderline"/>
          <w:highlight w:val="cyan"/>
        </w:rPr>
        <w:t>to anticipate</w:t>
      </w:r>
      <w:r w:rsidRPr="00F912AC">
        <w:rPr>
          <w:rStyle w:val="StyleUnderline"/>
        </w:rPr>
        <w:t xml:space="preserve"> and take actions to </w:t>
      </w:r>
      <w:r w:rsidRPr="00957816">
        <w:rPr>
          <w:rStyle w:val="StyleUnderline"/>
          <w:highlight w:val="cyan"/>
        </w:rPr>
        <w:t>deter</w:t>
      </w:r>
      <w:r w:rsidRPr="00F912AC">
        <w:rPr>
          <w:rStyle w:val="StyleUnderline"/>
        </w:rPr>
        <w:t xml:space="preserve"> air and cruise </w:t>
      </w:r>
      <w:r w:rsidRPr="00957816">
        <w:rPr>
          <w:rStyle w:val="StyleUnderline"/>
          <w:highlight w:val="cyan"/>
        </w:rPr>
        <w:t>missile attacks</w:t>
      </w:r>
      <w:r w:rsidRPr="00C12E33">
        <w:rPr>
          <w:sz w:val="14"/>
        </w:rPr>
        <w:t>.</w:t>
      </w:r>
    </w:p>
    <w:p w14:paraId="132D1ECC" w14:textId="77777777" w:rsidR="00701DBE" w:rsidRPr="00C12E33" w:rsidRDefault="00701DBE" w:rsidP="00701DBE">
      <w:pPr>
        <w:rPr>
          <w:sz w:val="14"/>
        </w:rPr>
      </w:pPr>
      <w:r w:rsidRPr="00C12E33">
        <w:rPr>
          <w:sz w:val="14"/>
        </w:rPr>
        <w:t xml:space="preserve">A Layered Approach to Missile Defeat </w:t>
      </w:r>
    </w:p>
    <w:p w14:paraId="45033660" w14:textId="77777777" w:rsidR="00701DBE" w:rsidRPr="00C12E33" w:rsidRDefault="00701DBE" w:rsidP="00701DBE">
      <w:pPr>
        <w:rPr>
          <w:sz w:val="14"/>
        </w:rPr>
      </w:pPr>
      <w:r w:rsidRPr="00F912AC">
        <w:rPr>
          <w:rStyle w:val="StyleUnderline"/>
        </w:rPr>
        <w:t>Recognizing the gaps in U.S. northern tier defenses, VanHerck has continued to push for a modern, layered air and cruise missile defense, which involves working with other U.S. combatant commands as well as allies and partners</w:t>
      </w:r>
      <w:r w:rsidRPr="00C12E33">
        <w:rPr>
          <w:sz w:val="14"/>
        </w:rPr>
        <w:t>. He has said NORAD/NORTHCOM’s missile defeat architecture, known as Homeland Defense Design 2035, will be “vastly different from the way we do it today with fighters, tankers, AWACS, and those kinds of things.”</w:t>
      </w:r>
    </w:p>
    <w:p w14:paraId="2749D88B" w14:textId="77777777" w:rsidR="00701DBE" w:rsidRPr="00C12E33" w:rsidRDefault="00701DBE" w:rsidP="00701DBE">
      <w:pPr>
        <w:rPr>
          <w:sz w:val="14"/>
        </w:rPr>
      </w:pPr>
      <w:r w:rsidRPr="00C12E33">
        <w:rPr>
          <w:sz w:val="14"/>
        </w:rPr>
        <w:t>Weapons</w:t>
      </w:r>
    </w:p>
    <w:p w14:paraId="570513E7" w14:textId="77777777" w:rsidR="00701DBE" w:rsidRPr="00F912AC" w:rsidRDefault="00701DBE" w:rsidP="00701DBE">
      <w:pPr>
        <w:rPr>
          <w:rStyle w:val="Emphasis"/>
        </w:rPr>
      </w:pPr>
      <w:r w:rsidRPr="00F912AC">
        <w:rPr>
          <w:rStyle w:val="Emphasis"/>
        </w:rPr>
        <w:t xml:space="preserve">DOD is already investing in certain components of air and missile defense that will improve NORAD’s ability to detect, track, attribute, and counter hostile air threats in the Arctic and across its full area of responsibility, but </w:t>
      </w:r>
      <w:r w:rsidRPr="00957816">
        <w:rPr>
          <w:rStyle w:val="Emphasis"/>
          <w:highlight w:val="cyan"/>
        </w:rPr>
        <w:t>funding for the effort is not coordinated under one portfolio or a strategy for</w:t>
      </w:r>
      <w:r w:rsidRPr="00F912AC">
        <w:rPr>
          <w:rStyle w:val="Emphasis"/>
        </w:rPr>
        <w:t xml:space="preserve"> air and cruise </w:t>
      </w:r>
      <w:r w:rsidRPr="00957816">
        <w:rPr>
          <w:rStyle w:val="Emphasis"/>
          <w:highlight w:val="cyan"/>
        </w:rPr>
        <w:t>missile defense</w:t>
      </w:r>
      <w:r w:rsidRPr="00F912AC">
        <w:rPr>
          <w:rStyle w:val="Emphasis"/>
        </w:rPr>
        <w:t xml:space="preserve"> of the homeland. </w:t>
      </w:r>
      <w:r w:rsidRPr="00957816">
        <w:rPr>
          <w:rStyle w:val="Emphasis"/>
          <w:highlight w:val="cyan"/>
        </w:rPr>
        <w:t>DOD can achieve a more secure future by accelerating these efforts</w:t>
      </w:r>
      <w:r w:rsidRPr="00F912AC">
        <w:rPr>
          <w:rStyle w:val="Emphasis"/>
        </w:rPr>
        <w:t xml:space="preserve"> and developing a common vision shared by all the stakeholders in the Arctic. </w:t>
      </w:r>
    </w:p>
    <w:p w14:paraId="78D962BA" w14:textId="77777777" w:rsidR="00701DBE" w:rsidRPr="00C12E33" w:rsidRDefault="00701DBE" w:rsidP="00701DBE">
      <w:pPr>
        <w:rPr>
          <w:sz w:val="14"/>
        </w:rPr>
      </w:pPr>
      <w:r w:rsidRPr="00C12E33">
        <w:rPr>
          <w:sz w:val="14"/>
        </w:rPr>
        <w:t>Analyzing the risks and opportunities in the Arctic, the Mitchell Institute for Aerospace Studies has developed a framework for a layered missile defeat approach in the Arctic, with particular emphasis on left-of-launch detection and tracking.</w:t>
      </w:r>
    </w:p>
    <w:p w14:paraId="46AD634B" w14:textId="77777777" w:rsidR="00701DBE" w:rsidRPr="00C12E33" w:rsidRDefault="00701DBE" w:rsidP="00701DBE">
      <w:pPr>
        <w:rPr>
          <w:sz w:val="14"/>
        </w:rPr>
      </w:pPr>
      <w:r w:rsidRPr="006B52EA">
        <w:rPr>
          <w:rStyle w:val="Emphasis"/>
          <w:highlight w:val="cyan"/>
        </w:rPr>
        <w:t xml:space="preserve">The first layer is regional threat awareness, consisting </w:t>
      </w:r>
      <w:proofErr w:type="gramStart"/>
      <w:r w:rsidRPr="006B52EA">
        <w:rPr>
          <w:rStyle w:val="Emphasis"/>
          <w:highlight w:val="cyan"/>
        </w:rPr>
        <w:t>of  networked</w:t>
      </w:r>
      <w:proofErr w:type="gramEnd"/>
      <w:r w:rsidRPr="006B52EA">
        <w:rPr>
          <w:rStyle w:val="Emphasis"/>
          <w:highlight w:val="cyan"/>
        </w:rPr>
        <w:t xml:space="preserve"> sensors operating in multiple domains to provide early indications and warning of potential threats</w:t>
      </w:r>
      <w:r w:rsidRPr="00C12E33">
        <w:rPr>
          <w:sz w:val="14"/>
        </w:rPr>
        <w:t xml:space="preserve">. </w:t>
      </w:r>
      <w:r w:rsidRPr="00F912AC">
        <w:rPr>
          <w:rStyle w:val="StyleUnderline"/>
        </w:rPr>
        <w:t>Adversaries may show signs of intent by making force posture changes and logistical preparations in the days, weeks, and even months prior to an attack</w:t>
      </w:r>
      <w:r w:rsidRPr="00C12E33">
        <w:rPr>
          <w:sz w:val="14"/>
        </w:rPr>
        <w:t xml:space="preserve">. Today for instance, </w:t>
      </w:r>
      <w:r w:rsidRPr="00F912AC">
        <w:rPr>
          <w:rStyle w:val="StyleUnderline"/>
        </w:rPr>
        <w:t>Russia is building up its military bases in range of Alaska. By tracking activities that could be a prelude to hostilities, U.S. leaders could be better equipped to manage the threat, providing more time and options for the United States to deter or prevent an attack</w:t>
      </w:r>
      <w:r w:rsidRPr="00C12E33">
        <w:rPr>
          <w:sz w:val="14"/>
        </w:rPr>
        <w:t>.</w:t>
      </w:r>
    </w:p>
    <w:p w14:paraId="04C7197A" w14:textId="77777777" w:rsidR="00701DBE" w:rsidRPr="0083094E" w:rsidRDefault="00701DBE" w:rsidP="00701DBE">
      <w:pPr>
        <w:rPr>
          <w:sz w:val="16"/>
        </w:rPr>
      </w:pPr>
      <w:r w:rsidRPr="00C12E33">
        <w:rPr>
          <w:sz w:val="16"/>
        </w:rPr>
        <w:t xml:space="preserve">ISR satellite assets that can be used to map out activity and detect changes in adversary behavior are one obvious and attractive solution to improve indications and warning in the Arctic. Already, commercial companies and U.S. partners and allies operating satellites with Arctic coverage could help fill current DOD satellite gaps. </w:t>
      </w:r>
    </w:p>
    <w:p w14:paraId="65292001" w14:textId="77777777" w:rsidR="00701DBE" w:rsidRDefault="00701DBE" w:rsidP="00701DBE">
      <w:pPr>
        <w:pStyle w:val="Heading4"/>
      </w:pPr>
      <w:r w:rsidRPr="007E4077">
        <w:t>The advantage is not just about missiles over the Arctic – Arctic early warning infrastructure is crucial to overall missile defense</w:t>
      </w:r>
    </w:p>
    <w:p w14:paraId="75BDB986" w14:textId="77777777" w:rsidR="00701DBE" w:rsidRPr="007E4077" w:rsidRDefault="00701DBE" w:rsidP="00701DBE">
      <w:pPr>
        <w:rPr>
          <w:rStyle w:val="Style13ptBold"/>
        </w:rPr>
      </w:pPr>
      <w:r w:rsidRPr="007E4077">
        <w:rPr>
          <w:rStyle w:val="Style13ptBold"/>
        </w:rPr>
        <w:t xml:space="preserve">Berve and Bergmann 24 </w:t>
      </w:r>
      <w:r w:rsidRPr="007E4077">
        <w:rPr>
          <w:rStyle w:val="Style13ptBold"/>
          <w:b w:val="0"/>
          <w:bCs w:val="0"/>
        </w:rPr>
        <w:t xml:space="preserve">[Jonas, visiting fellow with the Europe, Russia, and Eurasia Program at the Center for Strategic and International Studies (CSIS) in Washington, D.C. Max, director of the Europe, Russia, and Eurasia Program and Stuart Center in Euro-Atlantic and Northern European Studies at CSIS, “Addressing Arctic Vulnerabilities,” </w:t>
      </w:r>
      <w:hyperlink r:id="rId14" w:history="1">
        <w:r w:rsidRPr="007E4077">
          <w:rPr>
            <w:rStyle w:val="Style13ptBold"/>
            <w:b w:val="0"/>
            <w:bCs w:val="0"/>
          </w:rPr>
          <w:t>https://www.csis.org/analysis/addressing-arctic-vulnerabilities</w:t>
        </w:r>
      </w:hyperlink>
      <w:r w:rsidRPr="007E4077">
        <w:rPr>
          <w:rStyle w:val="Style13ptBold"/>
          <w:b w:val="0"/>
          <w:bCs w:val="0"/>
        </w:rPr>
        <w:t>, ALB]</w:t>
      </w:r>
    </w:p>
    <w:p w14:paraId="0A8350DB" w14:textId="77777777" w:rsidR="00701DBE" w:rsidRPr="007E4077" w:rsidRDefault="00701DBE" w:rsidP="00701DBE">
      <w:pPr>
        <w:rPr>
          <w:rStyle w:val="StyleUnderline"/>
        </w:rPr>
      </w:pPr>
      <w:r w:rsidRPr="007E4077">
        <w:rPr>
          <w:rStyle w:val="StyleUnderline"/>
        </w:rPr>
        <w:t>The Utility of Situational Awareness in the Arctic</w:t>
      </w:r>
    </w:p>
    <w:p w14:paraId="6AC188BE" w14:textId="77777777" w:rsidR="00701DBE" w:rsidRPr="007E4077" w:rsidRDefault="00701DBE" w:rsidP="00701DBE">
      <w:pPr>
        <w:rPr>
          <w:sz w:val="16"/>
        </w:rPr>
      </w:pPr>
      <w:r w:rsidRPr="00957816">
        <w:rPr>
          <w:rStyle w:val="StyleUnderline"/>
          <w:highlight w:val="cyan"/>
        </w:rPr>
        <w:t>Harnessing benefits from tech</w:t>
      </w:r>
      <w:r w:rsidRPr="007E4077">
        <w:rPr>
          <w:rStyle w:val="StyleUnderline"/>
        </w:rPr>
        <w:t xml:space="preserve">nological </w:t>
      </w:r>
      <w:r w:rsidRPr="00957816">
        <w:rPr>
          <w:rStyle w:val="StyleUnderline"/>
          <w:highlight w:val="cyan"/>
        </w:rPr>
        <w:t>development is</w:t>
      </w:r>
      <w:r w:rsidRPr="007E4077">
        <w:rPr>
          <w:rStyle w:val="StyleUnderline"/>
        </w:rPr>
        <w:t xml:space="preserve"> particularly </w:t>
      </w:r>
      <w:r w:rsidRPr="00957816">
        <w:rPr>
          <w:rStyle w:val="StyleUnderline"/>
          <w:highlight w:val="cyan"/>
        </w:rPr>
        <w:t>important given the ongoing geopolitical changes in the Arctic</w:t>
      </w:r>
      <w:r w:rsidRPr="007E4077">
        <w:rPr>
          <w:rStyle w:val="StyleUnderline"/>
        </w:rPr>
        <w:t xml:space="preserve">. Growing tension between NATO and Russia is likely to lead to </w:t>
      </w:r>
      <w:r w:rsidRPr="007E4077">
        <w:rPr>
          <w:rStyle w:val="StyleUnderline"/>
        </w:rPr>
        <w:lastRenderedPageBreak/>
        <w:t>increased naval activity in the High North, where vulnerable military, communications, and energy infrastructure is at risk of sabotage and interference</w:t>
      </w:r>
      <w:r w:rsidRPr="007E4077">
        <w:rPr>
          <w:sz w:val="16"/>
        </w:rPr>
        <w:t>. While China is unlikely to establish a significant presence in the Arctic, monitoring Chinese maritime traffic and their potential activities in building C4ISR ground infrastructure remains important.8 Monitoring Russian activity around its nuclear deterrent posture has been of particular consequence since the beginning of the war in Ukraine—in September 2024, Russian president Vladimir Putin announced changes to Russia’s nuclear doctrine involving an “expansion” of its mission, although any substantial differences are yet to be revealed.9</w:t>
      </w:r>
    </w:p>
    <w:p w14:paraId="1DA7E127" w14:textId="77777777" w:rsidR="00701DBE" w:rsidRPr="007E4077" w:rsidRDefault="00701DBE" w:rsidP="00701DBE">
      <w:pPr>
        <w:rPr>
          <w:sz w:val="16"/>
        </w:rPr>
      </w:pPr>
      <w:r w:rsidRPr="007E4077">
        <w:rPr>
          <w:sz w:val="16"/>
        </w:rPr>
        <w:t>The White House has already identified C4ISR capabilities as essential to its Arctic ambitions. Reflecting its “monitor-and-respond” global posture as outlined in its National Defense Strategy, the United States asserts a general readiness to respond to threats in the Arctic along with its regional allies, yet highlights two focal points: the Arctic (1) houses various early-warning and intelligence, surveillance, and reconnaissance (ISR) capabilities, and (2) acts as the U.S. northern flank in carrying out Indo-Pacific operations.10 In the strategy’s implementation plan, the first strategic objective is improving the understanding of the Arctic operating environment, particularly emphasizing the bolstering of space capabilities and maritime domain awareness.11</w:t>
      </w:r>
    </w:p>
    <w:p w14:paraId="4C755FDF" w14:textId="77777777" w:rsidR="00701DBE" w:rsidRPr="007E4077" w:rsidRDefault="00701DBE" w:rsidP="00701DBE">
      <w:pPr>
        <w:rPr>
          <w:sz w:val="16"/>
        </w:rPr>
      </w:pPr>
      <w:r w:rsidRPr="00957816">
        <w:rPr>
          <w:rStyle w:val="StyleUnderline"/>
          <w:highlight w:val="cyan"/>
        </w:rPr>
        <w:t>The strategic utility of an Arctic presence is considerable for early warning</w:t>
      </w:r>
      <w:r w:rsidRPr="007E4077">
        <w:rPr>
          <w:rStyle w:val="StyleUnderline"/>
        </w:rPr>
        <w:t xml:space="preserve"> purposes.</w:t>
      </w:r>
      <w:r w:rsidRPr="007E4077">
        <w:rPr>
          <w:sz w:val="16"/>
        </w:rPr>
        <w:t xml:space="preserve"> </w:t>
      </w:r>
      <w:r w:rsidRPr="00957816">
        <w:rPr>
          <w:rStyle w:val="StyleUnderline"/>
          <w:highlight w:val="cyan"/>
        </w:rPr>
        <w:t>Its geographical location makes the Arctic an important vantage point for monitoring potential ballistic missile launches</w:t>
      </w:r>
      <w:r w:rsidRPr="007E4077">
        <w:rPr>
          <w:rStyle w:val="StyleUnderline"/>
        </w:rPr>
        <w:t xml:space="preserve"> and other airborne threats.12 Russia and </w:t>
      </w:r>
      <w:r w:rsidRPr="00957816">
        <w:rPr>
          <w:rStyle w:val="StyleUnderline"/>
          <w:highlight w:val="cyan"/>
        </w:rPr>
        <w:t>the U</w:t>
      </w:r>
      <w:r w:rsidRPr="007E4077">
        <w:rPr>
          <w:rStyle w:val="StyleUnderline"/>
        </w:rPr>
        <w:t xml:space="preserve">nited </w:t>
      </w:r>
      <w:r w:rsidRPr="00957816">
        <w:rPr>
          <w:rStyle w:val="StyleUnderline"/>
          <w:highlight w:val="cyan"/>
        </w:rPr>
        <w:t>S</w:t>
      </w:r>
      <w:r w:rsidRPr="007E4077">
        <w:rPr>
          <w:rStyle w:val="StyleUnderline"/>
        </w:rPr>
        <w:t>tates—with its allies—</w:t>
      </w:r>
      <w:r w:rsidRPr="00957816">
        <w:rPr>
          <w:rStyle w:val="StyleUnderline"/>
          <w:highlight w:val="cyan"/>
        </w:rPr>
        <w:t>depend on Arctic infrastructure for their early warning systems,</w:t>
      </w:r>
      <w:r w:rsidRPr="007E4077">
        <w:rPr>
          <w:rStyle w:val="StyleUnderline"/>
        </w:rPr>
        <w:t xml:space="preserve"> both </w:t>
      </w:r>
      <w:r w:rsidRPr="00957816">
        <w:rPr>
          <w:rStyle w:val="StyleUnderline"/>
          <w:highlight w:val="cyan"/>
        </w:rPr>
        <w:t>through ground-based radars and ground stations for</w:t>
      </w:r>
      <w:r w:rsidRPr="007E4077">
        <w:rPr>
          <w:rStyle w:val="StyleUnderline"/>
        </w:rPr>
        <w:t xml:space="preserve"> satellite communications </w:t>
      </w:r>
      <w:r w:rsidRPr="00957816">
        <w:rPr>
          <w:rStyle w:val="StyleUnderline"/>
          <w:highlight w:val="cyan"/>
        </w:rPr>
        <w:t>(SATCOM</w:t>
      </w:r>
      <w:r w:rsidRPr="007E4077">
        <w:rPr>
          <w:rStyle w:val="StyleUnderline"/>
        </w:rPr>
        <w:t>).</w:t>
      </w:r>
      <w:r w:rsidRPr="007E4077">
        <w:rPr>
          <w:sz w:val="16"/>
        </w:rPr>
        <w:t xml:space="preserve"> Russia and China are increasingly collaborating in developing defense technology, decidedly prioritizing space and new technologies, and </w:t>
      </w:r>
      <w:r w:rsidRPr="007E4077">
        <w:rPr>
          <w:rStyle w:val="StyleUnderline"/>
        </w:rPr>
        <w:t>it is with Russia’s cooperation that China is seeking to develop and deploy its own early warning infrastructure</w:t>
      </w:r>
      <w:r w:rsidRPr="007E4077">
        <w:rPr>
          <w:sz w:val="16"/>
        </w:rPr>
        <w:t>.13</w:t>
      </w:r>
    </w:p>
    <w:p w14:paraId="4DEBCB86" w14:textId="77777777" w:rsidR="00701DBE" w:rsidRDefault="00701DBE" w:rsidP="00701DBE">
      <w:pPr>
        <w:rPr>
          <w:sz w:val="16"/>
        </w:rPr>
      </w:pPr>
      <w:r w:rsidRPr="007E4077">
        <w:rPr>
          <w:sz w:val="16"/>
        </w:rPr>
        <w:t>More broadly, with their increasing dependence on space-based capabilities for advanced warfare, states seeking global or Arctic regional coverage for their space systems are reliant on ground infrastructure in the Arctic due to its latitude-restricting coverage.14 The Arctic is also an ideal location for this type of infrastructure. Particularly for states with ambitions of global space-power projection such as the United States and China, this incentivizes a growing physical presence in the Arctic to support developing space infrastructure, including dual-use projects.15 China has advanced its global space capabilities drastically in recent years, and reports have emerged that Russia is becoming reliant on Chinese satellite imagery of Ukraine.16 Moreover, the geopolitical tension between NATO and Russia heightens the risk for assets such as Norway’s K-SAT satellite station on Svalbard and the space-launch capabilities in Andøya, Norway, and Kiruna, Sweden.17</w:t>
      </w:r>
    </w:p>
    <w:p w14:paraId="69EBA187" w14:textId="77777777" w:rsidR="00701DBE" w:rsidRDefault="00701DBE" w:rsidP="00701DBE">
      <w:pPr>
        <w:pStyle w:val="Heading4"/>
      </w:pPr>
      <w:r>
        <w:t xml:space="preserve">Missile defense is key to overall deterrence </w:t>
      </w:r>
      <w:proofErr w:type="gramStart"/>
      <w:r>
        <w:t>and  preventing</w:t>
      </w:r>
      <w:proofErr w:type="gramEnd"/>
      <w:r>
        <w:t xml:space="preserve"> conflict in the Arctic – we control the direction of the impact</w:t>
      </w:r>
    </w:p>
    <w:p w14:paraId="0FA0ADAF" w14:textId="77777777" w:rsidR="00701DBE" w:rsidRPr="001F4ED4" w:rsidRDefault="00701DBE" w:rsidP="00701DBE">
      <w:pPr>
        <w:rPr>
          <w:rStyle w:val="Style13ptBold"/>
        </w:rPr>
      </w:pPr>
      <w:r w:rsidRPr="001F4ED4">
        <w:rPr>
          <w:rStyle w:val="Style13ptBold"/>
        </w:rPr>
        <w:t xml:space="preserve">Ghoshal 23 </w:t>
      </w:r>
      <w:r w:rsidRPr="001F4ED4">
        <w:rPr>
          <w:rStyle w:val="Style13ptBold"/>
          <w:b w:val="0"/>
          <w:bCs w:val="0"/>
        </w:rPr>
        <w:t xml:space="preserve">[Debalina, consultant in nuclear, missile, and missile defense related issues; her articles have appeared in the Federation of American Scientists, Comparative Strategy, and The Diplomat, Non Resident Research Fellow, Council on International Policy, “A Look at Defense Competition in the Arctic Region,” </w:t>
      </w:r>
      <w:hyperlink r:id="rId15" w:history="1">
        <w:r w:rsidRPr="001F4ED4">
          <w:rPr>
            <w:rStyle w:val="Style13ptBold"/>
            <w:b w:val="0"/>
            <w:bCs w:val="0"/>
          </w:rPr>
          <w:t>https://defense.info/re-thinking-strategy/2023/12/a-look-at-defense-competition-in-the-arctic-region/</w:t>
        </w:r>
      </w:hyperlink>
      <w:r w:rsidRPr="001F4ED4">
        <w:rPr>
          <w:rStyle w:val="Style13ptBold"/>
          <w:b w:val="0"/>
          <w:bCs w:val="0"/>
        </w:rPr>
        <w:t>, ALB]</w:t>
      </w:r>
    </w:p>
    <w:p w14:paraId="2233CCCC" w14:textId="77777777" w:rsidR="00701DBE" w:rsidRPr="00395DAD" w:rsidRDefault="00701DBE" w:rsidP="00701DBE">
      <w:pPr>
        <w:rPr>
          <w:sz w:val="16"/>
        </w:rPr>
      </w:pPr>
      <w:r w:rsidRPr="00D02B93">
        <w:rPr>
          <w:rStyle w:val="StyleUnderline"/>
          <w:highlight w:val="cyan"/>
        </w:rPr>
        <w:t>Arctic states are focusing on</w:t>
      </w:r>
      <w:r w:rsidRPr="00395DAD">
        <w:rPr>
          <w:sz w:val="16"/>
        </w:rPr>
        <w:t xml:space="preserve"> credible means to bolster their ‘defense by denial’ capabilities and hence, focusing on robust air and </w:t>
      </w:r>
      <w:r w:rsidRPr="00D02B93">
        <w:rPr>
          <w:rStyle w:val="StyleUnderline"/>
          <w:highlight w:val="cyan"/>
        </w:rPr>
        <w:t>missile defense capabilities</w:t>
      </w:r>
      <w:r w:rsidRPr="00395DAD">
        <w:rPr>
          <w:sz w:val="16"/>
        </w:rPr>
        <w:t>.</w:t>
      </w:r>
    </w:p>
    <w:p w14:paraId="384466C2" w14:textId="77777777" w:rsidR="00701DBE" w:rsidRPr="00395DAD" w:rsidRDefault="00701DBE" w:rsidP="00701DBE">
      <w:pPr>
        <w:rPr>
          <w:sz w:val="16"/>
        </w:rPr>
      </w:pPr>
      <w:r w:rsidRPr="00395DAD">
        <w:rPr>
          <w:rStyle w:val="StyleUnderline"/>
        </w:rPr>
        <w:t>How might missile defense developments</w:t>
      </w:r>
      <w:r w:rsidRPr="00395DAD">
        <w:rPr>
          <w:sz w:val="16"/>
        </w:rPr>
        <w:t xml:space="preserve"> in the Arctic region including the developments in the Arctic countries </w:t>
      </w:r>
      <w:r w:rsidRPr="00395DAD">
        <w:rPr>
          <w:rStyle w:val="StyleUnderline"/>
        </w:rPr>
        <w:t>be viewed</w:t>
      </w:r>
      <w:r w:rsidRPr="00395DAD">
        <w:rPr>
          <w:sz w:val="16"/>
        </w:rPr>
        <w:t xml:space="preserve"> from this perspective?</w:t>
      </w:r>
    </w:p>
    <w:p w14:paraId="3326E03E" w14:textId="77777777" w:rsidR="00701DBE" w:rsidRPr="00395DAD" w:rsidRDefault="00701DBE" w:rsidP="00701DBE">
      <w:pPr>
        <w:rPr>
          <w:sz w:val="16"/>
        </w:rPr>
      </w:pPr>
      <w:r w:rsidRPr="00395DAD">
        <w:rPr>
          <w:sz w:val="16"/>
        </w:rPr>
        <w:t>Offensive Developments in the Arctic Region</w:t>
      </w:r>
    </w:p>
    <w:p w14:paraId="7575741A" w14:textId="77777777" w:rsidR="00701DBE" w:rsidRPr="00395DAD" w:rsidRDefault="00701DBE" w:rsidP="00701DBE">
      <w:pPr>
        <w:rPr>
          <w:sz w:val="16"/>
        </w:rPr>
      </w:pPr>
      <w:r w:rsidRPr="00395DAD">
        <w:rPr>
          <w:rStyle w:val="StyleUnderline"/>
        </w:rPr>
        <w:t>As global powers tussle for superiority, the region of the Arctic has also faced the brunt of great power politics with weaponization and militarization</w:t>
      </w:r>
      <w:r w:rsidRPr="00395DAD">
        <w:rPr>
          <w:sz w:val="16"/>
        </w:rPr>
        <w:t xml:space="preserve">.  Deployment of hypersonic weapon systems which include Russia’s decision to deploy Kh-47 M2Kinzhal hypersonic missiles puts pressure on strategic stability. </w:t>
      </w:r>
      <w:r w:rsidRPr="00395DAD">
        <w:rPr>
          <w:rStyle w:val="StyleUnderline"/>
        </w:rPr>
        <w:t>Russia may have tested or planning to test nuclear capable cruise missiles on its own base in the Arctic region</w:t>
      </w:r>
      <w:r w:rsidRPr="00395DAD">
        <w:rPr>
          <w:sz w:val="16"/>
        </w:rPr>
        <w:t>.[1]</w:t>
      </w:r>
    </w:p>
    <w:p w14:paraId="35F3F186" w14:textId="77777777" w:rsidR="00701DBE" w:rsidRPr="00395DAD" w:rsidRDefault="00701DBE" w:rsidP="00701DBE">
      <w:pPr>
        <w:rPr>
          <w:sz w:val="16"/>
        </w:rPr>
      </w:pPr>
      <w:r w:rsidRPr="00395DAD">
        <w:rPr>
          <w:rStyle w:val="StyleUnderline"/>
        </w:rPr>
        <w:t>Nuclearization of the region due to deployment of nuclear deterrent assets make deterrence complex in the region. The Arctic region remains a hot spot for clashes among powers</w:t>
      </w:r>
      <w:r w:rsidRPr="00395DAD">
        <w:rPr>
          <w:sz w:val="16"/>
        </w:rPr>
        <w:t xml:space="preserve">. </w:t>
      </w:r>
      <w:r w:rsidRPr="00395DAD">
        <w:rPr>
          <w:rStyle w:val="StyleUnderline"/>
        </w:rPr>
        <w:t xml:space="preserve">The ongoing Ukraine War </w:t>
      </w:r>
      <w:r w:rsidRPr="00395DAD">
        <w:rPr>
          <w:rStyle w:val="StyleUnderline"/>
        </w:rPr>
        <w:lastRenderedPageBreak/>
        <w:t>further makes Arctic states apprehensive and concerned about their own security and seek to develop missile defense capabilities</w:t>
      </w:r>
      <w:r w:rsidRPr="00395DAD">
        <w:rPr>
          <w:sz w:val="16"/>
        </w:rPr>
        <w:t>.</w:t>
      </w:r>
    </w:p>
    <w:p w14:paraId="6A8560B1" w14:textId="77777777" w:rsidR="00701DBE" w:rsidRPr="00395DAD" w:rsidRDefault="00701DBE" w:rsidP="00701DBE">
      <w:pPr>
        <w:rPr>
          <w:sz w:val="16"/>
        </w:rPr>
      </w:pPr>
      <w:r w:rsidRPr="00395DAD">
        <w:rPr>
          <w:sz w:val="16"/>
        </w:rPr>
        <w:t>Missile defense systems in the Arctic region could create strategic destabilization as it could lead to states focusing on offensive means that could defeat air and missile defense capabilities.</w:t>
      </w:r>
    </w:p>
    <w:p w14:paraId="19DB5D4A" w14:textId="77777777" w:rsidR="00701DBE" w:rsidRDefault="00701DBE" w:rsidP="00701DBE">
      <w:pPr>
        <w:rPr>
          <w:rStyle w:val="Emphasis"/>
        </w:rPr>
      </w:pPr>
      <w:r w:rsidRPr="00395DAD">
        <w:rPr>
          <w:sz w:val="16"/>
        </w:rPr>
        <w:t xml:space="preserve">Nevertheless, </w:t>
      </w:r>
      <w:r w:rsidRPr="00D02B93">
        <w:rPr>
          <w:rStyle w:val="Emphasis"/>
          <w:highlight w:val="cyan"/>
        </w:rPr>
        <w:t>missile defense capabilities seem to be the perfect solution</w:t>
      </w:r>
      <w:r w:rsidRPr="00395DAD">
        <w:rPr>
          <w:rStyle w:val="Emphasis"/>
        </w:rPr>
        <w:t xml:space="preserve"> at this moment </w:t>
      </w:r>
      <w:r w:rsidRPr="00D02B93">
        <w:rPr>
          <w:rStyle w:val="Emphasis"/>
          <w:highlight w:val="cyan"/>
        </w:rPr>
        <w:t>to strengthen deterrence in</w:t>
      </w:r>
      <w:r w:rsidRPr="00395DAD">
        <w:rPr>
          <w:rStyle w:val="Emphasis"/>
        </w:rPr>
        <w:t xml:space="preserve"> the region </w:t>
      </w:r>
      <w:proofErr w:type="gramStart"/>
      <w:r w:rsidRPr="00D02B93">
        <w:rPr>
          <w:rStyle w:val="Emphasis"/>
          <w:highlight w:val="cyan"/>
        </w:rPr>
        <w:t>and also</w:t>
      </w:r>
      <w:proofErr w:type="gramEnd"/>
      <w:r w:rsidRPr="00D02B93">
        <w:rPr>
          <w:rStyle w:val="Emphasis"/>
          <w:highlight w:val="cyan"/>
        </w:rPr>
        <w:t xml:space="preserve"> strengthens the deterrence of Arctic countries as</w:t>
      </w:r>
      <w:r w:rsidRPr="00395DAD">
        <w:rPr>
          <w:rStyle w:val="Emphasis"/>
        </w:rPr>
        <w:t xml:space="preserve"> intercontinental ballistic </w:t>
      </w:r>
      <w:r w:rsidRPr="00D02B93">
        <w:rPr>
          <w:rStyle w:val="Emphasis"/>
          <w:highlight w:val="cyan"/>
        </w:rPr>
        <w:t>missile</w:t>
      </w:r>
      <w:r w:rsidRPr="00395DAD">
        <w:rPr>
          <w:sz w:val="16"/>
        </w:rPr>
        <w:t xml:space="preserve"> (ICBM) </w:t>
      </w:r>
      <w:r w:rsidRPr="00D02B93">
        <w:rPr>
          <w:rStyle w:val="Emphasis"/>
          <w:highlight w:val="cyan"/>
        </w:rPr>
        <w:t>capabilities</w:t>
      </w:r>
      <w:r w:rsidRPr="00395DAD">
        <w:rPr>
          <w:rStyle w:val="Emphasis"/>
        </w:rPr>
        <w:t xml:space="preserve">, the nuclear deterrence backbone of both the United States and Russia </w:t>
      </w:r>
      <w:r w:rsidRPr="00D02B93">
        <w:rPr>
          <w:rStyle w:val="Emphasis"/>
          <w:highlight w:val="cyan"/>
        </w:rPr>
        <w:t>have trajectories that cross Arctic region</w:t>
      </w:r>
      <w:r w:rsidRPr="00395DAD">
        <w:rPr>
          <w:rStyle w:val="Emphasis"/>
        </w:rPr>
        <w:t>.</w:t>
      </w:r>
    </w:p>
    <w:p w14:paraId="0F96A472" w14:textId="77777777" w:rsidR="00701DBE" w:rsidRPr="007E4077" w:rsidRDefault="00701DBE" w:rsidP="00701DBE">
      <w:pPr>
        <w:rPr>
          <w:sz w:val="16"/>
        </w:rPr>
      </w:pPr>
    </w:p>
    <w:p w14:paraId="212F649C" w14:textId="77777777" w:rsidR="00701DBE" w:rsidRPr="009D2679" w:rsidRDefault="00701DBE" w:rsidP="00701DBE">
      <w:pPr>
        <w:pStyle w:val="Heading4"/>
      </w:pPr>
      <w:r>
        <w:t xml:space="preserve">Missile defeat in the Arctic is fundamental to the </w:t>
      </w:r>
      <w:r>
        <w:rPr>
          <w:u w:val="single"/>
        </w:rPr>
        <w:t>entire global nuclear complex.</w:t>
      </w:r>
      <w:r w:rsidRPr="009D2679">
        <w:t xml:space="preserve"> </w:t>
      </w:r>
      <w:r>
        <w:t>Climate change makes current systems inadequate.</w:t>
      </w:r>
    </w:p>
    <w:p w14:paraId="32337B2E" w14:textId="236869CC" w:rsidR="00701DBE" w:rsidRPr="004B33AC" w:rsidRDefault="00701DBE" w:rsidP="00701DBE">
      <w:pPr>
        <w:rPr>
          <w:rStyle w:val="Style13ptBold"/>
          <w:b w:val="0"/>
          <w:bCs w:val="0"/>
          <w:sz w:val="22"/>
          <w:szCs w:val="21"/>
        </w:rPr>
      </w:pPr>
      <w:r w:rsidRPr="004B33AC">
        <w:rPr>
          <w:rStyle w:val="Style13ptBold"/>
        </w:rPr>
        <w:t xml:space="preserve">Kwong </w:t>
      </w:r>
      <w:r w:rsidR="004B33AC" w:rsidRPr="004B33AC">
        <w:rPr>
          <w:rStyle w:val="Style13ptBold"/>
        </w:rPr>
        <w:t>‘</w:t>
      </w:r>
      <w:r w:rsidRPr="004B33AC">
        <w:rPr>
          <w:rStyle w:val="Style13ptBold"/>
        </w:rPr>
        <w:t>18</w:t>
      </w:r>
      <w:r w:rsidRPr="004B33AC">
        <w:rPr>
          <w:rStyle w:val="Style13ptBold"/>
          <w:sz w:val="22"/>
          <w:szCs w:val="21"/>
        </w:rPr>
        <w:t xml:space="preserve"> </w:t>
      </w:r>
      <w:r w:rsidR="004B33AC" w:rsidRPr="004B33AC">
        <w:rPr>
          <w:rStyle w:val="Style13ptBold"/>
          <w:b w:val="0"/>
          <w:bCs w:val="0"/>
          <w:sz w:val="21"/>
          <w:szCs w:val="20"/>
        </w:rPr>
        <w:t>(</w:t>
      </w:r>
      <w:r w:rsidRPr="004B33AC">
        <w:rPr>
          <w:rStyle w:val="Style13ptBold"/>
          <w:b w:val="0"/>
          <w:bCs w:val="0"/>
          <w:sz w:val="21"/>
          <w:szCs w:val="20"/>
        </w:rPr>
        <w:t xml:space="preserve">Jamie, a Research Assistant in the Proliferation and Nuclear Policy at RUSI, working on projects related to nuclear stability, at the time of writing was pursuing her PhD in War Studies at King’s College London, </w:t>
      </w:r>
      <w:r w:rsidR="004B33AC" w:rsidRPr="004B33AC">
        <w:rPr>
          <w:rStyle w:val="Style13ptBold"/>
          <w:b w:val="0"/>
          <w:bCs w:val="0"/>
          <w:sz w:val="21"/>
          <w:szCs w:val="20"/>
        </w:rPr>
        <w:t>“</w:t>
      </w:r>
      <w:r w:rsidR="004B33AC" w:rsidRPr="004B33AC">
        <w:rPr>
          <w:rStyle w:val="Style13ptBold"/>
          <w:b w:val="0"/>
          <w:bCs w:val="0"/>
          <w:sz w:val="21"/>
          <w:szCs w:val="20"/>
        </w:rPr>
        <w:t>A Warning About Warming: Climate Change Threatens Arctic Nuclear Security</w:t>
      </w:r>
      <w:r w:rsidR="004B33AC" w:rsidRPr="004B33AC">
        <w:rPr>
          <w:rStyle w:val="Style13ptBold"/>
          <w:b w:val="0"/>
          <w:bCs w:val="0"/>
          <w:sz w:val="21"/>
          <w:szCs w:val="20"/>
        </w:rPr>
        <w:t>,”</w:t>
      </w:r>
      <w:r w:rsidR="004B33AC" w:rsidRPr="004B33AC">
        <w:rPr>
          <w:rStyle w:val="Style13ptBold"/>
          <w:b w:val="0"/>
          <w:bCs w:val="0"/>
          <w:sz w:val="21"/>
          <w:szCs w:val="20"/>
        </w:rPr>
        <w:t xml:space="preserve"> December </w:t>
      </w:r>
      <w:r w:rsidR="004B33AC" w:rsidRPr="004B33AC">
        <w:rPr>
          <w:rStyle w:val="Style13ptBold"/>
          <w:b w:val="0"/>
          <w:bCs w:val="0"/>
          <w:sz w:val="21"/>
          <w:szCs w:val="20"/>
        </w:rPr>
        <w:t xml:space="preserve">11, </w:t>
      </w:r>
      <w:r w:rsidR="004B33AC" w:rsidRPr="004B33AC">
        <w:rPr>
          <w:rStyle w:val="Style13ptBold"/>
          <w:b w:val="0"/>
          <w:bCs w:val="0"/>
          <w:sz w:val="21"/>
          <w:szCs w:val="20"/>
        </w:rPr>
        <w:t>https://www.rusi.org/networks/uk-poni/nuclear-reactions/warning-about-warming-climate-change-threatens-arctic-nuclear-security</w:t>
      </w:r>
      <w:r w:rsidR="004B33AC" w:rsidRPr="004B33AC">
        <w:rPr>
          <w:rStyle w:val="Style13ptBold"/>
          <w:b w:val="0"/>
          <w:bCs w:val="0"/>
          <w:sz w:val="21"/>
          <w:szCs w:val="20"/>
        </w:rPr>
        <w:t>)</w:t>
      </w:r>
    </w:p>
    <w:p w14:paraId="7C096AA0" w14:textId="77777777" w:rsidR="00701DBE" w:rsidRPr="00C6549F" w:rsidRDefault="00701DBE" w:rsidP="00701DBE">
      <w:pPr>
        <w:rPr>
          <w:sz w:val="16"/>
        </w:rPr>
      </w:pPr>
      <w:r w:rsidRPr="00C6549F">
        <w:rPr>
          <w:sz w:val="16"/>
        </w:rPr>
        <w:t xml:space="preserve">Early in the Cold War, </w:t>
      </w:r>
      <w:r w:rsidRPr="009D2679">
        <w:rPr>
          <w:rStyle w:val="StyleUnderline"/>
        </w:rPr>
        <w:t>security experts recognized the strategic importance of the Arctic</w:t>
      </w:r>
      <w:r w:rsidRPr="00C6549F">
        <w:rPr>
          <w:sz w:val="16"/>
        </w:rPr>
        <w:t>.</w:t>
      </w:r>
    </w:p>
    <w:p w14:paraId="104C70F1" w14:textId="77777777" w:rsidR="00701DBE" w:rsidRPr="00C6549F" w:rsidRDefault="00701DBE" w:rsidP="00701DBE">
      <w:pPr>
        <w:rPr>
          <w:sz w:val="16"/>
        </w:rPr>
      </w:pPr>
      <w:r w:rsidRPr="009D2679">
        <w:rPr>
          <w:rStyle w:val="StyleUnderline"/>
        </w:rPr>
        <w:t xml:space="preserve">A flight path over the North Pole provided the US and USSR the quickest route to a nuclear attack on each other. </w:t>
      </w:r>
      <w:r w:rsidRPr="00C6549F">
        <w:rPr>
          <w:sz w:val="16"/>
        </w:rPr>
        <w:t>So as early as the 1950s, US military planners worked with their Canadian counterparts to place radar systems in the far north to detect an incoming Soviet attack. The Soviet Union based its Northern Fleet in the Kola Peninsula for similar reasons, leading to regular nuclear submarine patrols beneath the Arctic’s icy surface by the Soviets, Americans, and British alike.</w:t>
      </w:r>
    </w:p>
    <w:p w14:paraId="5F9587EB" w14:textId="77777777" w:rsidR="00701DBE" w:rsidRPr="00C6549F" w:rsidRDefault="00701DBE" w:rsidP="00701DBE">
      <w:pPr>
        <w:rPr>
          <w:sz w:val="16"/>
        </w:rPr>
      </w:pPr>
      <w:r w:rsidRPr="00C6549F">
        <w:rPr>
          <w:sz w:val="16"/>
        </w:rPr>
        <w:t xml:space="preserve">Today, </w:t>
      </w:r>
      <w:r w:rsidRPr="00957816">
        <w:rPr>
          <w:rStyle w:val="StyleUnderline"/>
          <w:highlight w:val="cyan"/>
        </w:rPr>
        <w:t>the Arctic remains</w:t>
      </w:r>
      <w:r w:rsidRPr="009D2679">
        <w:rPr>
          <w:rStyle w:val="StyleUnderline"/>
        </w:rPr>
        <w:t xml:space="preserve"> an </w:t>
      </w:r>
      <w:r w:rsidRPr="00957816">
        <w:rPr>
          <w:rStyle w:val="StyleUnderline"/>
          <w:highlight w:val="cyan"/>
        </w:rPr>
        <w:t>important region</w:t>
      </w:r>
      <w:r w:rsidRPr="009D2679">
        <w:rPr>
          <w:rStyle w:val="StyleUnderline"/>
        </w:rPr>
        <w:t xml:space="preserve"> in the global nuclear security complex</w:t>
      </w:r>
      <w:r w:rsidRPr="00C6549F">
        <w:rPr>
          <w:sz w:val="16"/>
        </w:rPr>
        <w:t xml:space="preserve">. </w:t>
      </w:r>
      <w:r w:rsidRPr="009D2679">
        <w:rPr>
          <w:rStyle w:val="StyleUnderline"/>
        </w:rPr>
        <w:t xml:space="preserve">The US and Canada operate </w:t>
      </w:r>
      <w:r w:rsidRPr="00957816">
        <w:rPr>
          <w:rStyle w:val="StyleUnderline"/>
          <w:highlight w:val="cyan"/>
        </w:rPr>
        <w:t>the North Warning System</w:t>
      </w:r>
      <w:r w:rsidRPr="009D2679">
        <w:rPr>
          <w:rStyle w:val="StyleUnderline"/>
        </w:rPr>
        <w:t xml:space="preserve"> in the region, </w:t>
      </w:r>
      <w:r w:rsidRPr="00957816">
        <w:rPr>
          <w:rStyle w:val="StyleUnderline"/>
          <w:highlight w:val="cyan"/>
        </w:rPr>
        <w:t>a complex of radars designed to work with other assets</w:t>
      </w:r>
      <w:r w:rsidRPr="00C6549F">
        <w:rPr>
          <w:sz w:val="16"/>
        </w:rPr>
        <w:t xml:space="preserve"> (such as the US space-based infrared system) </w:t>
      </w:r>
      <w:r w:rsidRPr="00957816">
        <w:rPr>
          <w:rStyle w:val="StyleUnderline"/>
          <w:highlight w:val="cyan"/>
        </w:rPr>
        <w:t>to provide warning</w:t>
      </w:r>
      <w:r w:rsidRPr="009D2679">
        <w:rPr>
          <w:rStyle w:val="StyleUnderline"/>
        </w:rPr>
        <w:t xml:space="preserve"> and classification </w:t>
      </w:r>
      <w:r w:rsidRPr="00957816">
        <w:rPr>
          <w:rStyle w:val="StyleUnderline"/>
          <w:highlight w:val="cyan"/>
        </w:rPr>
        <w:t>of missile threats</w:t>
      </w:r>
      <w:r w:rsidRPr="009D2679">
        <w:rPr>
          <w:rStyle w:val="StyleUnderline"/>
        </w:rPr>
        <w:t xml:space="preserve"> from that quarter.</w:t>
      </w:r>
      <w:r w:rsidRPr="00C6549F">
        <w:rPr>
          <w:sz w:val="16"/>
        </w:rPr>
        <w:t xml:space="preserve"> </w:t>
      </w:r>
      <w:r w:rsidRPr="009D2679">
        <w:rPr>
          <w:rStyle w:val="StyleUnderline"/>
        </w:rPr>
        <w:t>Russia</w:t>
      </w:r>
      <w:r w:rsidRPr="00C6549F">
        <w:rPr>
          <w:sz w:val="16"/>
        </w:rPr>
        <w:t xml:space="preserve">, too, </w:t>
      </w:r>
      <w:r w:rsidRPr="009D2679">
        <w:rPr>
          <w:rStyle w:val="StyleUnderline"/>
        </w:rPr>
        <w:t>has placed defense systems in the Arctic, most recently deploying specially designed surface-to-air missiles.</w:t>
      </w:r>
      <w:r w:rsidRPr="00C6549F">
        <w:rPr>
          <w:sz w:val="16"/>
        </w:rPr>
        <w:t xml:space="preserve"> Its Northern Fleet continues to operate in the region, with both nuclear-powered icebreakers and ice-capable corvettes armed with cruise missiles, and President Putin has made it a priority to recommission old and build new Arctic military facilities. These nuclear infrastructures and activities, however, are threatened by the climate changes occurring in the Arctic.</w:t>
      </w:r>
    </w:p>
    <w:p w14:paraId="068C2F52" w14:textId="77777777" w:rsidR="00701DBE" w:rsidRPr="00C6549F" w:rsidRDefault="00701DBE" w:rsidP="00701DBE">
      <w:pPr>
        <w:rPr>
          <w:sz w:val="16"/>
        </w:rPr>
      </w:pPr>
      <w:r w:rsidRPr="00957816">
        <w:rPr>
          <w:rStyle w:val="StyleUnderline"/>
          <w:highlight w:val="cyan"/>
        </w:rPr>
        <w:t>Melting permafrost</w:t>
      </w:r>
      <w:r w:rsidRPr="009D2679">
        <w:rPr>
          <w:rStyle w:val="StyleUnderline"/>
        </w:rPr>
        <w:t xml:space="preserve">, for example, </w:t>
      </w:r>
      <w:r w:rsidRPr="00957816">
        <w:rPr>
          <w:rStyle w:val="StyleUnderline"/>
          <w:highlight w:val="cyan"/>
        </w:rPr>
        <w:t>will pose a</w:t>
      </w:r>
      <w:r w:rsidRPr="009D2679">
        <w:rPr>
          <w:rStyle w:val="StyleUnderline"/>
        </w:rPr>
        <w:t xml:space="preserve"> key </w:t>
      </w:r>
      <w:r w:rsidRPr="00957816">
        <w:rPr>
          <w:rStyle w:val="StyleUnderline"/>
          <w:highlight w:val="cyan"/>
        </w:rPr>
        <w:t>challenge to nuclear infrastructures as the thawing</w:t>
      </w:r>
      <w:r w:rsidRPr="009D2679">
        <w:rPr>
          <w:rStyle w:val="StyleUnderline"/>
        </w:rPr>
        <w:t xml:space="preserve"> of the Arctic’s underlying land layer </w:t>
      </w:r>
      <w:r w:rsidRPr="00957816">
        <w:rPr>
          <w:rStyle w:val="StyleUnderline"/>
          <w:highlight w:val="cyan"/>
        </w:rPr>
        <w:t>disrupts the structural foundations on which these systems are built</w:t>
      </w:r>
      <w:r w:rsidRPr="00C6549F">
        <w:rPr>
          <w:sz w:val="16"/>
        </w:rPr>
        <w:t xml:space="preserve">. Take NORAD’s North Warning System, a 1980s era US-Canadian radar system that traces its heritage to the radars of the 1950s and now itself needs updating. </w:t>
      </w:r>
      <w:r w:rsidRPr="009D2679">
        <w:rPr>
          <w:rStyle w:val="StyleUnderline"/>
        </w:rPr>
        <w:t>Architects will be tasked with designing a replacement system that can cope with new and continuously changing ground foundations</w:t>
      </w:r>
      <w:r w:rsidRPr="00C6549F">
        <w:rPr>
          <w:sz w:val="16"/>
        </w:rPr>
        <w:t>, especially if that system—like its predecessors—is meant to last 30-40 years.</w:t>
      </w:r>
    </w:p>
    <w:p w14:paraId="4B001450" w14:textId="77777777" w:rsidR="00701DBE" w:rsidRPr="00C6549F" w:rsidRDefault="00701DBE" w:rsidP="00701DBE">
      <w:pPr>
        <w:rPr>
          <w:sz w:val="16"/>
        </w:rPr>
      </w:pPr>
      <w:r w:rsidRPr="009D2679">
        <w:rPr>
          <w:rStyle w:val="StyleUnderline"/>
        </w:rPr>
        <w:t>As the Arctic becomes ice free for longer periods of time each year, states will also need to adjust their nuclear operations in the region</w:t>
      </w:r>
      <w:r w:rsidRPr="00C6549F">
        <w:rPr>
          <w:sz w:val="16"/>
        </w:rPr>
        <w:t>. For example, Russia relies on the cover from aerial observation and heightened background noise provided by layers of Arctic ice to hide its patrolling SSBNs. As that ice melts—with some climate reports projecting ice-free Arctic summers by 2050—there will be a greater need for escorts and patrol aircraft to help secure the underwater battlespace around these SSBNs, with consequent impact on military resourcing and the potential for encounters between NATO and Russian nuclear-related military assets.</w:t>
      </w:r>
    </w:p>
    <w:p w14:paraId="5D180B64" w14:textId="77777777" w:rsidR="00701DBE" w:rsidRPr="00C6549F" w:rsidRDefault="00701DBE" w:rsidP="00701DBE">
      <w:pPr>
        <w:rPr>
          <w:sz w:val="16"/>
        </w:rPr>
      </w:pPr>
      <w:r w:rsidRPr="009D2679">
        <w:rPr>
          <w:rStyle w:val="StyleUnderline"/>
        </w:rPr>
        <w:t xml:space="preserve">Effects like these will only expand as the region experiences more and more drastic climate changes. </w:t>
      </w:r>
      <w:r w:rsidRPr="00957816">
        <w:rPr>
          <w:rStyle w:val="StyleUnderline"/>
          <w:highlight w:val="cyan"/>
        </w:rPr>
        <w:t xml:space="preserve">Ground-based defense systems must account for a wider array of climates, satellites must be positioned </w:t>
      </w:r>
      <w:r w:rsidRPr="00957816">
        <w:rPr>
          <w:rStyle w:val="StyleUnderline"/>
          <w:highlight w:val="cyan"/>
        </w:rPr>
        <w:lastRenderedPageBreak/>
        <w:t>to detect greater activity in the region made possible by melting iceways</w:t>
      </w:r>
      <w:r w:rsidRPr="009D2679">
        <w:rPr>
          <w:rStyle w:val="StyleUnderline"/>
        </w:rPr>
        <w:t>, and new capabilities must be developed and deployed to effectively operate in an ever-changing environment</w:t>
      </w:r>
      <w:r w:rsidRPr="00C6549F">
        <w:rPr>
          <w:sz w:val="16"/>
        </w:rPr>
        <w:t>.</w:t>
      </w:r>
    </w:p>
    <w:p w14:paraId="7E79DC5B" w14:textId="77777777" w:rsidR="00701DBE" w:rsidRPr="00C6549F" w:rsidRDefault="00701DBE" w:rsidP="00701DBE">
      <w:pPr>
        <w:rPr>
          <w:sz w:val="16"/>
        </w:rPr>
      </w:pPr>
      <w:r w:rsidRPr="009D2679">
        <w:rPr>
          <w:rStyle w:val="StyleUnderline"/>
        </w:rPr>
        <w:t>The confluence of climate change and nuclear stability therefore merits significant scrutiny. But expert discourses on climate and security seem unconnected. In the climate domain, a series of reports citing the rise in global temperature have gained international attention over the past few weeks</w:t>
      </w:r>
      <w:r w:rsidRPr="00C6549F">
        <w:rPr>
          <w:sz w:val="16"/>
        </w:rPr>
        <w:t xml:space="preserve">. </w:t>
      </w:r>
      <w:r w:rsidRPr="009D2679">
        <w:rPr>
          <w:rStyle w:val="StyleUnderline"/>
        </w:rPr>
        <w:t>This rise is most drastic in the Arctic, where thawing permafrost and changing weather patterns threaten an already vulnerable ecosystem and pose fundamental challenges to regional infrastructures and ways of life</w:t>
      </w:r>
      <w:r w:rsidRPr="00C6549F">
        <w:rPr>
          <w:sz w:val="16"/>
        </w:rPr>
        <w:t>.</w:t>
      </w:r>
    </w:p>
    <w:p w14:paraId="240797E1" w14:textId="77777777" w:rsidR="00701DBE" w:rsidRPr="00C6549F" w:rsidRDefault="00701DBE" w:rsidP="00701DBE">
      <w:pPr>
        <w:rPr>
          <w:sz w:val="16"/>
        </w:rPr>
      </w:pPr>
      <w:r w:rsidRPr="00C6549F">
        <w:rPr>
          <w:sz w:val="16"/>
        </w:rPr>
        <w:t xml:space="preserve">Meanwhile, a separate conversation focuses on the militarization of the Arctic. Both Russia and China have increased their presence in the region amidst growing competition for natural resources and control of sea lanes made more accessible by melting ice. Russia </w:t>
      </w:r>
      <w:proofErr w:type="gramStart"/>
      <w:r w:rsidRPr="00C6549F">
        <w:rPr>
          <w:sz w:val="16"/>
        </w:rPr>
        <w:t>in particular has</w:t>
      </w:r>
      <w:proofErr w:type="gramEnd"/>
      <w:r w:rsidRPr="00C6549F">
        <w:rPr>
          <w:sz w:val="16"/>
        </w:rPr>
        <w:t xml:space="preserve"> expanded its military capabilities, re-opening Cold War-era bases, building and deploying icebreakers, and increasing the Northern Fleet’s capabilities and presence in the region. Western states, in turn, have recognized a need to respond. The UK, for instance, recently released a report calling for greater attention to Arctic defense initiatives.</w:t>
      </w:r>
    </w:p>
    <w:p w14:paraId="525A604A" w14:textId="77777777" w:rsidR="00701DBE" w:rsidRPr="00C6549F" w:rsidRDefault="00701DBE" w:rsidP="00701DBE">
      <w:pPr>
        <w:rPr>
          <w:rStyle w:val="Emphasis"/>
        </w:rPr>
      </w:pPr>
      <w:r w:rsidRPr="00C6549F">
        <w:rPr>
          <w:sz w:val="16"/>
        </w:rPr>
        <w:t xml:space="preserve">While these two conversations largely exist in parallel to one another, </w:t>
      </w:r>
      <w:r w:rsidRPr="00C6549F">
        <w:rPr>
          <w:rStyle w:val="StyleUnderline"/>
        </w:rPr>
        <w:t>the pressing challenges that each domain poses to nuclear security in the Arctic receives even less attention</w:t>
      </w:r>
      <w:r w:rsidRPr="00C6549F">
        <w:rPr>
          <w:sz w:val="16"/>
        </w:rPr>
        <w:t xml:space="preserve">. </w:t>
      </w:r>
      <w:r w:rsidRPr="00957816">
        <w:rPr>
          <w:rStyle w:val="Emphasis"/>
          <w:highlight w:val="cyan"/>
        </w:rPr>
        <w:t>Considering the critical role the Arctic plays in the global nuclear security complex</w:t>
      </w:r>
      <w:r w:rsidRPr="00C6549F">
        <w:rPr>
          <w:rStyle w:val="Emphasis"/>
        </w:rPr>
        <w:t xml:space="preserve"> and the potentially drastic effects climate change poses to the Arctic nuclear infrastructure, </w:t>
      </w:r>
      <w:r w:rsidRPr="00957816">
        <w:rPr>
          <w:rStyle w:val="Emphasis"/>
          <w:highlight w:val="cyan"/>
        </w:rPr>
        <w:t>greater acknowledgement must be given to this link</w:t>
      </w:r>
      <w:r w:rsidRPr="00C6549F">
        <w:rPr>
          <w:rStyle w:val="Emphasis"/>
        </w:rPr>
        <w:t xml:space="preserve"> and the broader implications it poses for the future of deterrence in the 21st century.</w:t>
      </w:r>
    </w:p>
    <w:p w14:paraId="702CD0A5" w14:textId="77777777" w:rsidR="00701DBE" w:rsidRPr="00953084" w:rsidRDefault="00701DBE" w:rsidP="00701DBE">
      <w:pPr>
        <w:pStyle w:val="Heading4"/>
      </w:pPr>
      <w:r>
        <w:t>Failure to develop these systems in the Arctic leads to war with China, Russia, Iran, and North Korea</w:t>
      </w:r>
    </w:p>
    <w:p w14:paraId="024D3B03" w14:textId="77777777" w:rsidR="00701DBE" w:rsidRPr="009E39E9" w:rsidRDefault="00701DBE" w:rsidP="00701DBE">
      <w:pPr>
        <w:rPr>
          <w:rStyle w:val="Style13ptBold"/>
          <w:b w:val="0"/>
          <w:bCs w:val="0"/>
        </w:rPr>
      </w:pPr>
      <w:r w:rsidRPr="009E39E9">
        <w:rPr>
          <w:rStyle w:val="Style13ptBold"/>
        </w:rPr>
        <w:t xml:space="preserve">Cantwell 25 </w:t>
      </w:r>
      <w:r w:rsidRPr="009E39E9">
        <w:rPr>
          <w:rStyle w:val="Style13ptBold"/>
          <w:b w:val="0"/>
          <w:bCs w:val="0"/>
        </w:rPr>
        <w:t xml:space="preserve">[Brig. Gen. Houston R., Commander, Jeanne M. Holm Center for Oﬃcer Accessions and Citizen Development, Maxwell Air Force Base, Alabama, Master of Arts, Organizational Management, Master of Arts, Military Operational Art and Science, Master of Arts, National Security Strategy, “Air and Missile Defense for the US is an Absolute Imperative,” </w:t>
      </w:r>
      <w:hyperlink r:id="rId16" w:history="1">
        <w:r w:rsidRPr="009E39E9">
          <w:rPr>
            <w:rStyle w:val="Style13ptBold"/>
            <w:b w:val="0"/>
            <w:bCs w:val="0"/>
          </w:rPr>
          <w:t>https://www.airandspaceforces.com/commentary-air-missile-defense-absolute-imperative/</w:t>
        </w:r>
      </w:hyperlink>
      <w:r w:rsidRPr="009E39E9">
        <w:rPr>
          <w:rStyle w:val="Style13ptBold"/>
          <w:b w:val="0"/>
          <w:bCs w:val="0"/>
        </w:rPr>
        <w:t>, ALB]</w:t>
      </w:r>
    </w:p>
    <w:p w14:paraId="67DD994F" w14:textId="77777777" w:rsidR="00701DBE" w:rsidRPr="009E39E9" w:rsidRDefault="00701DBE" w:rsidP="00701DBE">
      <w:pPr>
        <w:rPr>
          <w:rStyle w:val="StyleUnderline"/>
        </w:rPr>
      </w:pPr>
      <w:r w:rsidRPr="00957816">
        <w:rPr>
          <w:rStyle w:val="StyleUnderline"/>
          <w:highlight w:val="cyan"/>
        </w:rPr>
        <w:t>If there is anything we’ve learned</w:t>
      </w:r>
      <w:r w:rsidRPr="009E39E9">
        <w:rPr>
          <w:rStyle w:val="StyleUnderline"/>
        </w:rPr>
        <w:t xml:space="preserve"> from the conflicts in Ukraine and Israel—and </w:t>
      </w:r>
      <w:r w:rsidRPr="00957816">
        <w:rPr>
          <w:rStyle w:val="StyleUnderline"/>
          <w:highlight w:val="cyan"/>
        </w:rPr>
        <w:t>the growing threats from China, Russia, Iran, and North Korea</w:t>
      </w:r>
      <w:r w:rsidRPr="00953084">
        <w:rPr>
          <w:sz w:val="16"/>
        </w:rPr>
        <w:t xml:space="preserve">—it is that </w:t>
      </w:r>
      <w:r w:rsidRPr="009E39E9">
        <w:rPr>
          <w:rStyle w:val="Emphasis"/>
        </w:rPr>
        <w:t xml:space="preserve">massed air and </w:t>
      </w:r>
      <w:r w:rsidRPr="00957816">
        <w:rPr>
          <w:rStyle w:val="Emphasis"/>
          <w:highlight w:val="cyan"/>
        </w:rPr>
        <w:t>missile attacks are now</w:t>
      </w:r>
      <w:r w:rsidRPr="009E39E9">
        <w:rPr>
          <w:rStyle w:val="Emphasis"/>
        </w:rPr>
        <w:t xml:space="preserve"> a </w:t>
      </w:r>
      <w:r w:rsidRPr="00957816">
        <w:rPr>
          <w:rStyle w:val="Emphasis"/>
          <w:highlight w:val="cyan"/>
        </w:rPr>
        <w:t>fundamental</w:t>
      </w:r>
      <w:r w:rsidRPr="009E39E9">
        <w:rPr>
          <w:rStyle w:val="Emphasis"/>
        </w:rPr>
        <w:t xml:space="preserve"> component of modern warfare</w:t>
      </w:r>
      <w:r w:rsidRPr="00953084">
        <w:rPr>
          <w:sz w:val="16"/>
        </w:rPr>
        <w:t xml:space="preserve">. </w:t>
      </w:r>
      <w:r w:rsidRPr="009E39E9">
        <w:rPr>
          <w:rStyle w:val="StyleUnderline"/>
        </w:rPr>
        <w:t xml:space="preserve">This puts our U.S. homeland at risk. </w:t>
      </w:r>
    </w:p>
    <w:p w14:paraId="3B4F66E2" w14:textId="77777777" w:rsidR="00701DBE" w:rsidRPr="00953084" w:rsidRDefault="00701DBE" w:rsidP="00701DBE">
      <w:pPr>
        <w:rPr>
          <w:sz w:val="16"/>
        </w:rPr>
      </w:pPr>
      <w:r w:rsidRPr="00953084">
        <w:rPr>
          <w:sz w:val="16"/>
        </w:rPr>
        <w:t>President Trump’s executive order calling for an “Iron Dome Missile Defense Shield for America” to protect against “ballistic, hypersonic, advanced cruise missiles, and other next-generation aerial attacks” is right on target. Achieving that vision, however, is far from simple. Fortunately, the U.S. already possesses the building blocks for such a defense, what we might call a phase one solution. Now we need to get serious about scaling and employing it.</w:t>
      </w:r>
    </w:p>
    <w:p w14:paraId="702ACE41" w14:textId="77777777" w:rsidR="00701DBE" w:rsidRPr="009E39E9" w:rsidRDefault="00701DBE" w:rsidP="00701DBE">
      <w:pPr>
        <w:rPr>
          <w:rStyle w:val="StyleUnderline"/>
        </w:rPr>
      </w:pPr>
      <w:r w:rsidRPr="009E39E9">
        <w:rPr>
          <w:rStyle w:val="StyleUnderline"/>
        </w:rPr>
        <w:t>Today’s threats present a “back to the future” moment. During the Cold War, when Soviet nuclear-armed bombers and ballistic missiles threatened the United States and our allies, America invested aggressively, advancing the state of the art in air defense and early warning</w:t>
      </w:r>
      <w:r w:rsidRPr="00953084">
        <w:rPr>
          <w:sz w:val="16"/>
        </w:rPr>
        <w:t xml:space="preserve"> by establishing defenses including 43 primary and 96 supplementary radar sites, mostly in Canada and the northern U.S., each designed to detect and track threats. An airborne interceptor capability composed of over 800 air defense fighters and hundreds of surface-to-air missiles complemented the early warning systems. </w:t>
      </w:r>
      <w:r w:rsidRPr="009E39E9">
        <w:rPr>
          <w:rStyle w:val="StyleUnderline"/>
        </w:rPr>
        <w:t xml:space="preserve">But </w:t>
      </w:r>
      <w:r w:rsidRPr="00957816">
        <w:rPr>
          <w:rStyle w:val="StyleUnderline"/>
          <w:highlight w:val="cyan"/>
        </w:rPr>
        <w:t>following the Cold War, many of these defenses were dismantled</w:t>
      </w:r>
      <w:r w:rsidRPr="00953084">
        <w:rPr>
          <w:sz w:val="16"/>
        </w:rPr>
        <w:t xml:space="preserve">. </w:t>
      </w:r>
      <w:r w:rsidRPr="009E39E9">
        <w:rPr>
          <w:rStyle w:val="StyleUnderline"/>
        </w:rPr>
        <w:t xml:space="preserve">Although air defenses were given a close look after the attacks of 9/11, </w:t>
      </w:r>
      <w:r w:rsidRPr="00957816">
        <w:rPr>
          <w:rStyle w:val="StyleUnderline"/>
          <w:highlight w:val="cyan"/>
        </w:rPr>
        <w:t>the</w:t>
      </w:r>
      <w:r w:rsidRPr="009E39E9">
        <w:rPr>
          <w:rStyle w:val="StyleUnderline"/>
        </w:rPr>
        <w:t xml:space="preserve"> 2023 </w:t>
      </w:r>
      <w:r w:rsidRPr="00957816">
        <w:rPr>
          <w:rStyle w:val="StyleUnderline"/>
          <w:highlight w:val="cyan"/>
        </w:rPr>
        <w:t>Chinese balloon fiasco</w:t>
      </w:r>
      <w:r w:rsidRPr="009E39E9">
        <w:rPr>
          <w:rStyle w:val="StyleUnderline"/>
        </w:rPr>
        <w:t xml:space="preserve"> clearly </w:t>
      </w:r>
      <w:r w:rsidRPr="00957816">
        <w:rPr>
          <w:rStyle w:val="StyleUnderline"/>
          <w:highlight w:val="cyan"/>
        </w:rPr>
        <w:t>demonstrated</w:t>
      </w:r>
      <w:r w:rsidRPr="009E39E9">
        <w:rPr>
          <w:rStyle w:val="StyleUnderline"/>
        </w:rPr>
        <w:t xml:space="preserve"> remaining </w:t>
      </w:r>
      <w:r w:rsidRPr="00957816">
        <w:rPr>
          <w:rStyle w:val="StyleUnderline"/>
          <w:highlight w:val="cyan"/>
        </w:rPr>
        <w:t>deficiencies</w:t>
      </w:r>
      <w:r w:rsidRPr="009E39E9">
        <w:rPr>
          <w:rStyle w:val="StyleUnderline"/>
        </w:rPr>
        <w:t>.</w:t>
      </w:r>
    </w:p>
    <w:p w14:paraId="353791DE" w14:textId="77777777" w:rsidR="00701DBE" w:rsidRPr="00953084" w:rsidRDefault="00701DBE" w:rsidP="00701DBE">
      <w:pPr>
        <w:rPr>
          <w:sz w:val="16"/>
        </w:rPr>
      </w:pPr>
      <w:r w:rsidRPr="009E39E9">
        <w:rPr>
          <w:rStyle w:val="Emphasis"/>
        </w:rPr>
        <w:lastRenderedPageBreak/>
        <w:t xml:space="preserve">Today’s determined adversaries—China, Russia, </w:t>
      </w:r>
      <w:r w:rsidRPr="00957816">
        <w:rPr>
          <w:rStyle w:val="Emphasis"/>
          <w:highlight w:val="cyan"/>
        </w:rPr>
        <w:t>Iran, and North Korea</w:t>
      </w:r>
      <w:r w:rsidRPr="009E39E9">
        <w:rPr>
          <w:rStyle w:val="Emphasis"/>
        </w:rPr>
        <w:t xml:space="preserve">—are now aligned, as are </w:t>
      </w:r>
      <w:r w:rsidRPr="00957816">
        <w:rPr>
          <w:rStyle w:val="Emphasis"/>
          <w:highlight w:val="cyan"/>
        </w:rPr>
        <w:t>their means of attack</w:t>
      </w:r>
      <w:r w:rsidRPr="00953084">
        <w:rPr>
          <w:sz w:val="16"/>
        </w:rPr>
        <w:t xml:space="preserve">. </w:t>
      </w:r>
      <w:r w:rsidRPr="009E39E9">
        <w:rPr>
          <w:rStyle w:val="StyleUnderline"/>
        </w:rPr>
        <w:t xml:space="preserve">These </w:t>
      </w:r>
      <w:r w:rsidRPr="00957816">
        <w:rPr>
          <w:rStyle w:val="StyleUnderline"/>
          <w:highlight w:val="cyan"/>
        </w:rPr>
        <w:t>include a range of</w:t>
      </w:r>
      <w:r w:rsidRPr="009E39E9">
        <w:rPr>
          <w:rStyle w:val="StyleUnderline"/>
        </w:rPr>
        <w:t xml:space="preserve"> airborne drones, ballistic </w:t>
      </w:r>
      <w:r w:rsidRPr="00957816">
        <w:rPr>
          <w:rStyle w:val="StyleUnderline"/>
          <w:highlight w:val="cyan"/>
        </w:rPr>
        <w:t>missiles</w:t>
      </w:r>
      <w:r w:rsidRPr="009E39E9">
        <w:rPr>
          <w:rStyle w:val="StyleUnderline"/>
        </w:rPr>
        <w:t>, cruise missiles, hypersonic missiles</w:t>
      </w:r>
      <w:r w:rsidRPr="00953084">
        <w:rPr>
          <w:sz w:val="16"/>
        </w:rPr>
        <w:t xml:space="preserve">, and even a space-based fractional orbital bombardment system. </w:t>
      </w:r>
      <w:r w:rsidRPr="009E39E9">
        <w:rPr>
          <w:rStyle w:val="StyleUnderline"/>
        </w:rPr>
        <w:t>Many of these weapons have been employed against Ukraine by Russia and against Israel by Iran</w:t>
      </w:r>
      <w:r w:rsidRPr="00953084">
        <w:rPr>
          <w:sz w:val="16"/>
        </w:rPr>
        <w:t xml:space="preserve">. </w:t>
      </w:r>
      <w:r w:rsidRPr="009E39E9">
        <w:rPr>
          <w:rStyle w:val="Emphasis"/>
        </w:rPr>
        <w:t>Yet those attacks pale in comparison to what China or Russia might be able to muster against the United States in a full-scale conflict</w:t>
      </w:r>
      <w:r w:rsidRPr="00953084">
        <w:rPr>
          <w:sz w:val="16"/>
        </w:rPr>
        <w:t>.</w:t>
      </w:r>
    </w:p>
    <w:p w14:paraId="2FE3CE09" w14:textId="77777777" w:rsidR="00701DBE" w:rsidRPr="009E39E9" w:rsidRDefault="00701DBE" w:rsidP="00701DBE">
      <w:pPr>
        <w:rPr>
          <w:rStyle w:val="Emphasis"/>
        </w:rPr>
      </w:pPr>
      <w:r w:rsidRPr="00957816">
        <w:rPr>
          <w:rStyle w:val="StyleUnderline"/>
          <w:highlight w:val="cyan"/>
        </w:rPr>
        <w:t>By holding U.S. targets at risk, adversaries hope to</w:t>
      </w:r>
      <w:r w:rsidRPr="009E39E9">
        <w:rPr>
          <w:rStyle w:val="StyleUnderline"/>
        </w:rPr>
        <w:t xml:space="preserve"> degrade core elements of the U.S. national security enterprise and limit American force projection overseas</w:t>
      </w:r>
      <w:r w:rsidRPr="00953084">
        <w:rPr>
          <w:sz w:val="16"/>
        </w:rPr>
        <w:t xml:space="preserve">. </w:t>
      </w:r>
      <w:r w:rsidRPr="009E39E9">
        <w:rPr>
          <w:rStyle w:val="Emphasis"/>
        </w:rPr>
        <w:t xml:space="preserve">By keeping U.S. combat forces focused on homeland defense, they </w:t>
      </w:r>
      <w:r w:rsidRPr="00957816">
        <w:rPr>
          <w:rStyle w:val="Emphasis"/>
          <w:highlight w:val="cyan"/>
        </w:rPr>
        <w:t>aim to curb America’s capacity</w:t>
      </w:r>
      <w:r w:rsidRPr="009E39E9">
        <w:rPr>
          <w:rStyle w:val="Emphasis"/>
        </w:rPr>
        <w:t xml:space="preserve"> and capability </w:t>
      </w:r>
      <w:r w:rsidRPr="00957816">
        <w:rPr>
          <w:rStyle w:val="Emphasis"/>
          <w:highlight w:val="cyan"/>
        </w:rPr>
        <w:t>to repulse China in a fight over the Taiwan, Russia in Europe, and Iran in the Middle East.</w:t>
      </w:r>
    </w:p>
    <w:p w14:paraId="516407AF" w14:textId="77777777" w:rsidR="00701DBE" w:rsidRPr="00953084" w:rsidRDefault="00701DBE" w:rsidP="00701DBE">
      <w:pPr>
        <w:rPr>
          <w:sz w:val="16"/>
        </w:rPr>
      </w:pPr>
      <w:r w:rsidRPr="009E39E9">
        <w:rPr>
          <w:rStyle w:val="StyleUnderline"/>
        </w:rPr>
        <w:t>This new global security environment requires a U.S. national defense reset</w:t>
      </w:r>
      <w:r w:rsidRPr="00953084">
        <w:rPr>
          <w:sz w:val="16"/>
        </w:rPr>
        <w:t xml:space="preserve">. </w:t>
      </w:r>
      <w:r w:rsidRPr="009E39E9">
        <w:rPr>
          <w:rStyle w:val="StyleUnderline"/>
        </w:rPr>
        <w:t>As in the Cold War</w:t>
      </w:r>
      <w:r w:rsidRPr="00953084">
        <w:rPr>
          <w:sz w:val="16"/>
        </w:rPr>
        <w:t xml:space="preserve">, </w:t>
      </w:r>
      <w:r w:rsidRPr="00957816">
        <w:rPr>
          <w:rStyle w:val="Emphasis"/>
          <w:highlight w:val="cyan"/>
        </w:rPr>
        <w:t>the U.S. military must acquire the sensors to detect an attack</w:t>
      </w:r>
      <w:r w:rsidRPr="009E39E9">
        <w:rPr>
          <w:rStyle w:val="Emphasis"/>
        </w:rPr>
        <w:t xml:space="preserve"> </w:t>
      </w:r>
      <w:r w:rsidRPr="006B52EA">
        <w:rPr>
          <w:rStyle w:val="Emphasis"/>
          <w:highlight w:val="cyan"/>
        </w:rPr>
        <w:t>and the interceptors to defeat inbound aircraft and missiles</w:t>
      </w:r>
      <w:r w:rsidRPr="00953084">
        <w:rPr>
          <w:sz w:val="16"/>
        </w:rPr>
        <w:t>. The difference between then and now is technical complexity. Today’s threats are fast, maneuverable, stealthy, and in some cases can transit both air and space.</w:t>
      </w:r>
    </w:p>
    <w:p w14:paraId="0587AB4E" w14:textId="77777777" w:rsidR="00701DBE" w:rsidRDefault="00701DBE" w:rsidP="00701DBE">
      <w:pPr>
        <w:rPr>
          <w:rStyle w:val="Emphasis"/>
        </w:rPr>
      </w:pPr>
      <w:r w:rsidRPr="009E39E9">
        <w:rPr>
          <w:rStyle w:val="StyleUnderline"/>
        </w:rPr>
        <w:t>Defending against such threats requires a modern layered defense</w:t>
      </w:r>
      <w:r w:rsidRPr="00953084">
        <w:rPr>
          <w:sz w:val="16"/>
        </w:rPr>
        <w:t xml:space="preserve">. The drone and cruise missile threat highlights the wisdom demonstrated when the U.S. Air Force, backed by Congress, committed to replacing the struggling </w:t>
      </w:r>
      <w:proofErr w:type="gramStart"/>
      <w:r w:rsidRPr="00953084">
        <w:rPr>
          <w:sz w:val="16"/>
        </w:rPr>
        <w:t>46-year old</w:t>
      </w:r>
      <w:proofErr w:type="gramEnd"/>
      <w:r w:rsidRPr="00953084">
        <w:rPr>
          <w:sz w:val="16"/>
        </w:rPr>
        <w:t xml:space="preserve"> AWACS aircraft with the advanced E-7 Wedgetail early-warning aircraft. Partnering Wedgetail with long-dwell unmanned aerial vehicles (UAV) like MQ-9 Reapers and RQ-4 Global Hawks can provide an effective initial solution. </w:t>
      </w:r>
      <w:r w:rsidRPr="00953084">
        <w:rPr>
          <w:rStyle w:val="StyleUnderline"/>
        </w:rPr>
        <w:t xml:space="preserve">Retrofitted with advanced radars and connected to interceptors—including both missile-equipped fighter aircraft and surface-to-air missiles on the ground and at sea—this sensor-shooter, manned-unmanned solution closes existing coverage gaps, especially in the high north. Indeed, </w:t>
      </w:r>
      <w:r w:rsidRPr="00957816">
        <w:rPr>
          <w:rStyle w:val="Emphasis"/>
          <w:highlight w:val="cyan"/>
        </w:rPr>
        <w:t>the closest axis of airborne attack for China, Russia, Iran, and North Korea</w:t>
      </w:r>
      <w:r w:rsidRPr="00953084">
        <w:rPr>
          <w:rStyle w:val="Emphasis"/>
        </w:rPr>
        <w:t>—every one of them—</w:t>
      </w:r>
      <w:r w:rsidRPr="00957816">
        <w:rPr>
          <w:rStyle w:val="Emphasis"/>
          <w:highlight w:val="cyan"/>
        </w:rPr>
        <w:t>is over the polar region and across Alaska and/or Canada.</w:t>
      </w:r>
      <w:r w:rsidRPr="00953084">
        <w:rPr>
          <w:rStyle w:val="Emphasis"/>
        </w:rPr>
        <w:t xml:space="preserve">  </w:t>
      </w:r>
    </w:p>
    <w:p w14:paraId="40C383F0" w14:textId="77777777" w:rsidR="00701DBE" w:rsidRPr="00692BB2" w:rsidRDefault="00701DBE" w:rsidP="00701DBE">
      <w:pPr>
        <w:pStyle w:val="Heading4"/>
        <w:rPr>
          <w:rStyle w:val="Style13ptBold"/>
          <w:b/>
          <w:bCs w:val="0"/>
        </w:rPr>
      </w:pPr>
      <w:r>
        <w:rPr>
          <w:rStyle w:val="Style13ptBold"/>
          <w:b/>
          <w:bCs w:val="0"/>
        </w:rPr>
        <w:t xml:space="preserve">The threat is escalating and urgent </w:t>
      </w:r>
    </w:p>
    <w:p w14:paraId="27A9554C" w14:textId="77777777" w:rsidR="00701DBE" w:rsidRPr="00692BB2" w:rsidRDefault="00701DBE" w:rsidP="00701DBE">
      <w:pPr>
        <w:rPr>
          <w:rStyle w:val="Style13ptBold"/>
        </w:rPr>
      </w:pPr>
      <w:r w:rsidRPr="00692BB2">
        <w:rPr>
          <w:rStyle w:val="Style13ptBold"/>
        </w:rPr>
        <w:t xml:space="preserve">DeBiaso 22 </w:t>
      </w:r>
      <w:r w:rsidRPr="00692BB2">
        <w:rPr>
          <w:rStyle w:val="Style13ptBold"/>
          <w:b w:val="0"/>
          <w:bCs w:val="0"/>
        </w:rPr>
        <w:t xml:space="preserve">[Peppi, senior associate (non-resident) with the Missile Defense Project at the Center for Strategic and International Studies and former director of the Office of Missile Defense Policy at the DOD, “Homeland Missile Defense: Staying the Course,” </w:t>
      </w:r>
      <w:hyperlink r:id="rId17" w:history="1">
        <w:r w:rsidRPr="00692BB2">
          <w:rPr>
            <w:rStyle w:val="Style13ptBold"/>
            <w:b w:val="0"/>
            <w:bCs w:val="0"/>
          </w:rPr>
          <w:t>https://www.csis.org/analysis/homeland-missile-defense-staying-course-0</w:t>
        </w:r>
      </w:hyperlink>
      <w:r w:rsidRPr="00692BB2">
        <w:rPr>
          <w:rStyle w:val="Style13ptBold"/>
          <w:b w:val="0"/>
          <w:bCs w:val="0"/>
        </w:rPr>
        <w:t>, ALB]</w:t>
      </w:r>
    </w:p>
    <w:p w14:paraId="263A068C" w14:textId="77777777" w:rsidR="00701DBE" w:rsidRPr="00692BB2" w:rsidRDefault="00701DBE" w:rsidP="00701DBE">
      <w:pPr>
        <w:rPr>
          <w:sz w:val="16"/>
        </w:rPr>
      </w:pPr>
      <w:r w:rsidRPr="00957816">
        <w:rPr>
          <w:rStyle w:val="StyleUnderline"/>
          <w:highlight w:val="cyan"/>
        </w:rPr>
        <w:t>North Korea’s</w:t>
      </w:r>
      <w:r w:rsidRPr="00692BB2">
        <w:rPr>
          <w:rStyle w:val="StyleUnderline"/>
        </w:rPr>
        <w:t xml:space="preserve"> recent </w:t>
      </w:r>
      <w:r w:rsidRPr="00957816">
        <w:rPr>
          <w:rStyle w:val="StyleUnderline"/>
          <w:highlight w:val="cyan"/>
        </w:rPr>
        <w:t>launch of a long-range ballistic missile</w:t>
      </w:r>
      <w:r w:rsidRPr="00692BB2">
        <w:rPr>
          <w:rStyle w:val="StyleUnderline"/>
        </w:rPr>
        <w:t xml:space="preserve"> over Japan is the latest reminder that the U</w:t>
      </w:r>
      <w:r w:rsidRPr="00692BB2">
        <w:rPr>
          <w:sz w:val="16"/>
        </w:rPr>
        <w:t xml:space="preserve">nited </w:t>
      </w:r>
      <w:r w:rsidRPr="00692BB2">
        <w:rPr>
          <w:rStyle w:val="StyleUnderline"/>
        </w:rPr>
        <w:t>S</w:t>
      </w:r>
      <w:r w:rsidRPr="00692BB2">
        <w:rPr>
          <w:sz w:val="16"/>
        </w:rPr>
        <w:t xml:space="preserve">tates </w:t>
      </w:r>
      <w:r w:rsidRPr="00692BB2">
        <w:rPr>
          <w:rStyle w:val="StyleUnderline"/>
        </w:rPr>
        <w:t xml:space="preserve">faces an increasingly perilous security environment. </w:t>
      </w:r>
      <w:r w:rsidRPr="00957816">
        <w:rPr>
          <w:rStyle w:val="StyleUnderline"/>
          <w:highlight w:val="cyan"/>
        </w:rPr>
        <w:t>It is an environment defined by the expansion of offensive missile arsenals</w:t>
      </w:r>
      <w:r w:rsidRPr="00692BB2">
        <w:rPr>
          <w:rStyle w:val="StyleUnderline"/>
        </w:rPr>
        <w:t xml:space="preserve"> of potential opponents, who continue to integrate these weapons into their strategies of coercion, intimidation, and aggressive military behavior</w:t>
      </w:r>
      <w:r w:rsidRPr="00692BB2">
        <w:rPr>
          <w:sz w:val="16"/>
        </w:rPr>
        <w:t xml:space="preserve">. Today, </w:t>
      </w:r>
      <w:r w:rsidRPr="00957816">
        <w:rPr>
          <w:rStyle w:val="StyleUnderline"/>
          <w:highlight w:val="cyan"/>
        </w:rPr>
        <w:t>the U</w:t>
      </w:r>
      <w:r w:rsidRPr="00692BB2">
        <w:rPr>
          <w:rStyle w:val="StyleUnderline"/>
        </w:rPr>
        <w:t xml:space="preserve">nited </w:t>
      </w:r>
      <w:r w:rsidRPr="00957816">
        <w:rPr>
          <w:rStyle w:val="StyleUnderline"/>
          <w:highlight w:val="cyan"/>
        </w:rPr>
        <w:t>S</w:t>
      </w:r>
      <w:r w:rsidRPr="00692BB2">
        <w:rPr>
          <w:rStyle w:val="StyleUnderline"/>
        </w:rPr>
        <w:t xml:space="preserve">tates </w:t>
      </w:r>
      <w:r w:rsidRPr="00957816">
        <w:rPr>
          <w:rStyle w:val="StyleUnderline"/>
          <w:highlight w:val="cyan"/>
        </w:rPr>
        <w:t>possesses defenses against</w:t>
      </w:r>
      <w:r w:rsidRPr="00692BB2">
        <w:rPr>
          <w:rStyle w:val="StyleUnderline"/>
        </w:rPr>
        <w:t xml:space="preserve"> an intercontinental ballistic missile (</w:t>
      </w:r>
      <w:r w:rsidRPr="00957816">
        <w:rPr>
          <w:rStyle w:val="StyleUnderline"/>
          <w:highlight w:val="cyan"/>
        </w:rPr>
        <w:t>ICBM) attack on the homeland by “rogue states” like North Korea and</w:t>
      </w:r>
      <w:r w:rsidRPr="00692BB2">
        <w:rPr>
          <w:rStyle w:val="StyleUnderline"/>
        </w:rPr>
        <w:t xml:space="preserve"> potentially </w:t>
      </w:r>
      <w:r w:rsidRPr="00957816">
        <w:rPr>
          <w:rStyle w:val="StyleUnderline"/>
          <w:highlight w:val="cyan"/>
        </w:rPr>
        <w:t>Iran</w:t>
      </w:r>
      <w:r w:rsidRPr="00692BB2">
        <w:rPr>
          <w:sz w:val="16"/>
        </w:rPr>
        <w:t>. This is a result of investments made over the last twenty years in the Ground-based Midcourse Defense (GMD) system that presently includes 44 Ground-based Interceptors (GBIs).</w:t>
      </w:r>
    </w:p>
    <w:p w14:paraId="1B19FCB5" w14:textId="77777777" w:rsidR="00701DBE" w:rsidRPr="00692BB2" w:rsidRDefault="00701DBE" w:rsidP="00701DBE">
      <w:pPr>
        <w:rPr>
          <w:sz w:val="16"/>
        </w:rPr>
      </w:pPr>
      <w:r w:rsidRPr="00692BB2">
        <w:rPr>
          <w:sz w:val="16"/>
        </w:rPr>
        <w:t xml:space="preserve">However, </w:t>
      </w:r>
      <w:r w:rsidRPr="00692BB2">
        <w:rPr>
          <w:rStyle w:val="StyleUnderline"/>
        </w:rPr>
        <w:t xml:space="preserve">over the past half decade, </w:t>
      </w:r>
      <w:r w:rsidRPr="00957816">
        <w:rPr>
          <w:rStyle w:val="StyleUnderline"/>
          <w:highlight w:val="cyan"/>
        </w:rPr>
        <w:t>the missile threat</w:t>
      </w:r>
      <w:r w:rsidRPr="00692BB2">
        <w:rPr>
          <w:rStyle w:val="StyleUnderline"/>
        </w:rPr>
        <w:t xml:space="preserve"> to the homeland </w:t>
      </w:r>
      <w:r w:rsidRPr="00957816">
        <w:rPr>
          <w:rStyle w:val="StyleUnderline"/>
          <w:highlight w:val="cyan"/>
        </w:rPr>
        <w:t>has become more urgent</w:t>
      </w:r>
      <w:r w:rsidRPr="00692BB2">
        <w:rPr>
          <w:rStyle w:val="StyleUnderline"/>
        </w:rPr>
        <w:t xml:space="preserve">. </w:t>
      </w:r>
      <w:r w:rsidRPr="00957816">
        <w:rPr>
          <w:rStyle w:val="StyleUnderline"/>
          <w:highlight w:val="cyan"/>
        </w:rPr>
        <w:t>North Korea has launched more than 30 ballistic missiles</w:t>
      </w:r>
      <w:r w:rsidRPr="00692BB2">
        <w:rPr>
          <w:rStyle w:val="StyleUnderline"/>
        </w:rPr>
        <w:t xml:space="preserve"> in 2022, the most it has ever launched in a single year, and it is continuing to make progress in its nuclear weapons program, including preparing for another nuclear test</w:t>
      </w:r>
      <w:r w:rsidRPr="00692BB2">
        <w:rPr>
          <w:sz w:val="16"/>
        </w:rPr>
        <w:t xml:space="preserve">. North Korea’s ICBM launches this year follow the flight test of two different types of road-mobile ICBMs in 2017, the 2020 display of a new, larger ICBM during a military parade, and the test of a submarine launched ballistic missile (SLBM) this past spring. </w:t>
      </w:r>
      <w:r w:rsidRPr="00692BB2">
        <w:rPr>
          <w:rStyle w:val="StyleUnderline"/>
        </w:rPr>
        <w:t xml:space="preserve">Meanwhile, </w:t>
      </w:r>
      <w:r w:rsidRPr="00957816">
        <w:rPr>
          <w:rStyle w:val="StyleUnderline"/>
          <w:highlight w:val="cyan"/>
        </w:rPr>
        <w:t>Iran’s continued development of several different types of space launch vehicles</w:t>
      </w:r>
      <w:r w:rsidRPr="00692BB2">
        <w:rPr>
          <w:rStyle w:val="StyleUnderline"/>
        </w:rPr>
        <w:t xml:space="preserve">, along with its ongoing pursuit of nuclear activities, </w:t>
      </w:r>
      <w:r w:rsidRPr="00957816">
        <w:rPr>
          <w:rStyle w:val="StyleUnderline"/>
          <w:highlight w:val="cyan"/>
        </w:rPr>
        <w:t>promises to shorten Tehran’s pathway to a</w:t>
      </w:r>
      <w:r w:rsidRPr="00692BB2">
        <w:rPr>
          <w:rStyle w:val="StyleUnderline"/>
        </w:rPr>
        <w:t xml:space="preserve"> long-range ballistic </w:t>
      </w:r>
      <w:r w:rsidRPr="00957816">
        <w:rPr>
          <w:rStyle w:val="StyleUnderline"/>
          <w:highlight w:val="cyan"/>
        </w:rPr>
        <w:t>missile that can reach the U</w:t>
      </w:r>
      <w:r w:rsidRPr="00692BB2">
        <w:rPr>
          <w:rStyle w:val="StyleUnderline"/>
        </w:rPr>
        <w:t xml:space="preserve">nited </w:t>
      </w:r>
      <w:r w:rsidRPr="00957816">
        <w:rPr>
          <w:rStyle w:val="StyleUnderline"/>
          <w:highlight w:val="cyan"/>
        </w:rPr>
        <w:t>S</w:t>
      </w:r>
      <w:r w:rsidRPr="00692BB2">
        <w:rPr>
          <w:rStyle w:val="StyleUnderline"/>
        </w:rPr>
        <w:t>tates</w:t>
      </w:r>
      <w:r w:rsidRPr="00692BB2">
        <w:rPr>
          <w:sz w:val="16"/>
        </w:rPr>
        <w:t>.</w:t>
      </w:r>
    </w:p>
    <w:p w14:paraId="4F00690B" w14:textId="77777777" w:rsidR="00701DBE" w:rsidRPr="00692BB2" w:rsidRDefault="00701DBE" w:rsidP="00701DBE">
      <w:pPr>
        <w:rPr>
          <w:sz w:val="16"/>
        </w:rPr>
      </w:pPr>
      <w:r w:rsidRPr="00692BB2">
        <w:rPr>
          <w:sz w:val="16"/>
        </w:rPr>
        <w:lastRenderedPageBreak/>
        <w:t xml:space="preserve">In response, </w:t>
      </w:r>
      <w:r w:rsidRPr="00692BB2">
        <w:rPr>
          <w:rStyle w:val="StyleUnderline"/>
        </w:rPr>
        <w:t>U.S. officials are considering how to improve missile defenses to deter possibly larger and more sophisticated rogue state missile threats and, if deterrence fails, to continue providing reliable protection to the nation</w:t>
      </w:r>
      <w:r w:rsidRPr="00692BB2">
        <w:rPr>
          <w:sz w:val="16"/>
        </w:rPr>
        <w:t xml:space="preserve">. At the same time, these developments have raised concerns among some in the </w:t>
      </w:r>
      <w:r w:rsidRPr="00692BB2">
        <w:rPr>
          <w:rStyle w:val="StyleUnderline"/>
        </w:rPr>
        <w:t>national security community that an increase in the scale or complexity of the North Korean missile threat may eventually overwhelm the GMD system, thereby calling into question the broader strategic value of improving or maintaining the nation’s missile defenses</w:t>
      </w:r>
      <w:r w:rsidRPr="00692BB2">
        <w:rPr>
          <w:sz w:val="16"/>
        </w:rPr>
        <w:t>.</w:t>
      </w:r>
    </w:p>
    <w:p w14:paraId="5DCABB2A" w14:textId="77777777" w:rsidR="00701DBE" w:rsidRDefault="00701DBE" w:rsidP="00701DBE">
      <w:pPr>
        <w:rPr>
          <w:sz w:val="16"/>
        </w:rPr>
      </w:pPr>
      <w:r w:rsidRPr="00692BB2">
        <w:rPr>
          <w:rStyle w:val="StyleUnderline"/>
        </w:rPr>
        <w:t>This argument too readily discounts the contribution missile defense makes to U.S. deterrence and defense strategy even in the context of an expanding missile threat. Moreover, it leads to a mistaken “all or nothing” approach to defending the United States against significant dangers</w:t>
      </w:r>
      <w:r w:rsidRPr="00692BB2">
        <w:rPr>
          <w:sz w:val="16"/>
        </w:rPr>
        <w:t>.</w:t>
      </w:r>
    </w:p>
    <w:p w14:paraId="457B10E0" w14:textId="77777777" w:rsidR="00701DBE" w:rsidRPr="005E05B4" w:rsidRDefault="00701DBE" w:rsidP="00701DBE">
      <w:pPr>
        <w:pStyle w:val="Heading4"/>
      </w:pPr>
      <w:r>
        <w:t xml:space="preserve">War with North Korea is </w:t>
      </w:r>
      <w:r>
        <w:rPr>
          <w:u w:val="single"/>
        </w:rPr>
        <w:t>existential</w:t>
      </w:r>
      <w:r w:rsidRPr="005E05B4">
        <w:t xml:space="preserve">. </w:t>
      </w:r>
    </w:p>
    <w:p w14:paraId="1D433A51" w14:textId="77777777" w:rsidR="00701DBE" w:rsidRPr="00525BE2" w:rsidRDefault="00701DBE" w:rsidP="00701DBE">
      <w:r w:rsidRPr="00525BE2">
        <w:t xml:space="preserve">Alex </w:t>
      </w:r>
      <w:r w:rsidRPr="00525BE2">
        <w:rPr>
          <w:rStyle w:val="Style13ptBold"/>
        </w:rPr>
        <w:t>Ward 18</w:t>
      </w:r>
      <w:r w:rsidRPr="00525BE2">
        <w:t xml:space="preserve">. Staff writer at Vox covering international security and defense issues, co-host of Vox's "Worldly" podcast, formerly an associate director in the Atlantic Council's Brent Scowcroft Center on International Security where he worked on military issues and US foreign policy. “This is exactly how a nuclear war would kill you.” </w:t>
      </w:r>
      <w:r w:rsidRPr="00DA737F">
        <w:t>https://www.vox.com/future-perfect/2018/10/19/17873822/nuclear-war-weapons-bombs-how-kill</w:t>
      </w:r>
      <w:r>
        <w:t xml:space="preserve">. </w:t>
      </w:r>
    </w:p>
    <w:p w14:paraId="37210035" w14:textId="77777777" w:rsidR="00701DBE" w:rsidRPr="00605C92" w:rsidRDefault="00701DBE" w:rsidP="00701DBE">
      <w:pPr>
        <w:rPr>
          <w:b/>
          <w:iCs/>
          <w:u w:val="single"/>
          <w:bdr w:val="single" w:sz="8" w:space="0" w:color="auto"/>
        </w:rPr>
      </w:pPr>
      <w:r w:rsidRPr="00FD2299">
        <w:rPr>
          <w:sz w:val="16"/>
        </w:rPr>
        <w:t xml:space="preserve">But the United States has consistently refused to adopt a “no first use” policy — a policy not to be the first one in a conflict to use a nuclear weapon, and to use them only if the other side uses them first. That means Trump could theoretically decide to launch a nuclear strike before an adversary’s nukes go off in America. In the heat of battle, the US military might detect an incoming nuclear attack from North Korea and the president could decide to respond with a similar strike. Either way, the president is the one who ultimately decides to put the process of launching a nuclear strike in motion — but he still has a few steps to complete. 2) A US military officer opens the “football” Once the president has decided the situation requires a nuclear strike, the military officer who is always by the president’s side opens the “football.” The leather-clad case contains an outline of the nuclear options available to the president — including possible targets, like military installations or cities, that the US’s roughly 800 nuclear weapons ready to launch within minutes can hit — and instructions for contacting US military commanders and giving them orders to launch the missiles with warheads on them. 3) Trump talks with military and civilian advisers </w:t>
      </w:r>
      <w:proofErr w:type="gramStart"/>
      <w:r w:rsidRPr="00FD2299">
        <w:rPr>
          <w:sz w:val="16"/>
        </w:rPr>
        <w:t>The</w:t>
      </w:r>
      <w:proofErr w:type="gramEnd"/>
      <w:r w:rsidRPr="00FD2299">
        <w:rPr>
          <w:sz w:val="16"/>
        </w:rPr>
        <w:t xml:space="preserve"> president is the sole decision-maker, but he would consult with civilian and military advisers before he issues the order to launch a nuclear weapon. A key person Trump must talk to is the Pentagon’s deputy director of operations in charge of the National Military Command Center, or “war room,” the heart of the Defense Department that directs nuclear command and control. The president can include whomever else he wants in the conversation. He would almost certainly consult Gen. John Hyten, commander of US Strategic Command, since Hyten is responsible for knowing what the US can hit with its nuclear weapons. But Trump would likely also include Defense Secretary James Mattis, National Security Adviser John Bolton, and Gen. Joseph Dunford, chairman of the Joint Chiefs of Staff, in that conversation as well. The chat also doesn’t have to be held in the White House’s Situation Room; it can happen anywhere over a secured phone line. If any of the advisers felt such an attack would be illegal — like if </w:t>
      </w:r>
      <w:proofErr w:type="gramStart"/>
      <w:r w:rsidRPr="00FD2299">
        <w:rPr>
          <w:sz w:val="16"/>
        </w:rPr>
        <w:t>Trump</w:t>
      </w:r>
      <w:proofErr w:type="gramEnd"/>
      <w:r w:rsidRPr="00FD2299">
        <w:rPr>
          <w:sz w:val="16"/>
        </w:rPr>
        <w:t xml:space="preserve"> simply wanted to nuke Pyongyang despite no apparent threat — they could advise the president against going ahead with the strike. Last November, Hyten publicly said he wouldn’t accept an illegal order from Trump to launch a nuclear attack. “He’ll tell me what to do, and if it’s illegal, guess what’s going to happen?” Hyten told an audience at the Halifax International Security Forum last year. “I’m gonna say, ‘Mr. President, that’s illegal.’” He continued by outlining what the military could consider an illegal order: if a nuclear attack isn’t proportional to the actual threat, for instance, or if the attack would cause unnecessary suffering. However, what does and doesn’t constitute a “legal” order is still up for debate and was the focus of a congressional hearing last November. Either way, if Hyten refused to follow the order, Trump could fire him and replace him with someone who would carry it out. 4) The president gives the official order to strike After the conversation, a senior officer in the “war room” </w:t>
      </w:r>
      <w:proofErr w:type="gramStart"/>
      <w:r w:rsidRPr="00FD2299">
        <w:rPr>
          <w:sz w:val="16"/>
        </w:rPr>
        <w:t>has to</w:t>
      </w:r>
      <w:proofErr w:type="gramEnd"/>
      <w:r w:rsidRPr="00FD2299">
        <w:rPr>
          <w:sz w:val="16"/>
        </w:rPr>
        <w:t xml:space="preserve"> formally verify that the command is coming from the president. The officers recite a code — “Bravo Charlie,” for example — and the president must then respond with a code printed on the “biscuit,” the card with the codes on it. Then members of the “war room” communicate with the people who will initiate and launch the attack. Depending on the plan chosen by the president, the command will go to US crews operating the submarines carrying nuclear missiles, warplanes that can drop nuclear bombs, or troops overseeing intercontinental ballistic missiles on land. 5) Launch crews prepare to attack </w:t>
      </w:r>
      <w:proofErr w:type="gramStart"/>
      <w:r w:rsidRPr="00FD2299">
        <w:rPr>
          <w:sz w:val="16"/>
        </w:rPr>
        <w:t>The</w:t>
      </w:r>
      <w:proofErr w:type="gramEnd"/>
      <w:r w:rsidRPr="00FD2299">
        <w:rPr>
          <w:sz w:val="16"/>
        </w:rPr>
        <w:t xml:space="preserve"> launch crews receive the plan and prepare for attack. This involves unlocking various safes, entering a series of codes, and turning keys to launch the missiles. Crews must “execute the order, not question it,” Cirincione told Maizland. 6) Missiles fly toward the enemy It could take as little as five minutes for intercontinental ballistic missiles to launch from the time the president officially orders a strike. Missiles launched from submarines take about 15 minutes. And then the president waits to see if they hit their target. The three main risks of nuclear war — and one wild card Those that have nuclear weapons, many have argued, will never use them. The destruction and human devastation </w:t>
      </w:r>
      <w:proofErr w:type="gramStart"/>
      <w:r w:rsidRPr="00FD2299">
        <w:rPr>
          <w:sz w:val="16"/>
        </w:rPr>
        <w:t>is</w:t>
      </w:r>
      <w:proofErr w:type="gramEnd"/>
      <w:r w:rsidRPr="00FD2299">
        <w:rPr>
          <w:sz w:val="16"/>
        </w:rPr>
        <w:t xml:space="preserve"> so unimaginable that it’s hard to believe a world leader will launch them again, they say. But no one can guarantee they won’t be used at least once more — and that possibility keeps most nuclear experts up at night. They disagree wildly as to what the next nuclear use might look like or how it might happen, but they almost unanimously cite the same three risks. 1) US vs. North Korea war </w:t>
      </w:r>
      <w:proofErr w:type="gramStart"/>
      <w:r w:rsidRPr="00FD2299">
        <w:rPr>
          <w:sz w:val="16"/>
        </w:rPr>
        <w:t>The</w:t>
      </w:r>
      <w:proofErr w:type="gramEnd"/>
      <w:r w:rsidRPr="00FD2299">
        <w:rPr>
          <w:sz w:val="16"/>
        </w:rPr>
        <w:t xml:space="preserve"> </w:t>
      </w:r>
      <w:r w:rsidRPr="00C02D76">
        <w:rPr>
          <w:rStyle w:val="StyleUnderline"/>
        </w:rPr>
        <w:t xml:space="preserve">potential nuclear conflict between </w:t>
      </w:r>
      <w:r w:rsidRPr="00957816">
        <w:rPr>
          <w:rStyle w:val="StyleUnderline"/>
          <w:highlight w:val="cyan"/>
        </w:rPr>
        <w:t>the</w:t>
      </w:r>
      <w:r w:rsidRPr="00957816">
        <w:rPr>
          <w:sz w:val="16"/>
          <w:highlight w:val="cyan"/>
        </w:rPr>
        <w:t xml:space="preserve"> </w:t>
      </w:r>
      <w:r w:rsidRPr="00957816">
        <w:rPr>
          <w:rStyle w:val="Emphasis"/>
          <w:highlight w:val="cyan"/>
        </w:rPr>
        <w:t>U</w:t>
      </w:r>
      <w:r w:rsidRPr="00FD2299">
        <w:rPr>
          <w:sz w:val="16"/>
        </w:rPr>
        <w:t xml:space="preserve">nited </w:t>
      </w:r>
      <w:r w:rsidRPr="00957816">
        <w:rPr>
          <w:rStyle w:val="Emphasis"/>
          <w:highlight w:val="cyan"/>
        </w:rPr>
        <w:t>S</w:t>
      </w:r>
      <w:r w:rsidRPr="00FD2299">
        <w:rPr>
          <w:sz w:val="16"/>
        </w:rPr>
        <w:t xml:space="preserve">tates </w:t>
      </w:r>
      <w:r w:rsidRPr="00957816">
        <w:rPr>
          <w:rStyle w:val="StyleUnderline"/>
          <w:highlight w:val="cyan"/>
        </w:rPr>
        <w:t>and</w:t>
      </w:r>
      <w:r w:rsidRPr="00957816">
        <w:rPr>
          <w:sz w:val="16"/>
          <w:highlight w:val="cyan"/>
        </w:rPr>
        <w:t xml:space="preserve"> </w:t>
      </w:r>
      <w:r w:rsidRPr="00957816">
        <w:rPr>
          <w:rStyle w:val="Emphasis"/>
          <w:highlight w:val="cyan"/>
        </w:rPr>
        <w:t>No</w:t>
      </w:r>
      <w:r w:rsidRPr="00FD2299">
        <w:rPr>
          <w:sz w:val="16"/>
        </w:rPr>
        <w:t xml:space="preserve">rth </w:t>
      </w:r>
      <w:r w:rsidRPr="00957816">
        <w:rPr>
          <w:rStyle w:val="Emphasis"/>
          <w:highlight w:val="cyan"/>
        </w:rPr>
        <w:t>Ko</w:t>
      </w:r>
      <w:r w:rsidRPr="00FD2299">
        <w:rPr>
          <w:sz w:val="16"/>
        </w:rPr>
        <w:t xml:space="preserve">rea </w:t>
      </w:r>
      <w:r w:rsidRPr="00957816">
        <w:rPr>
          <w:rStyle w:val="Emphasis"/>
          <w:highlight w:val="cyan"/>
        </w:rPr>
        <w:t>worries</w:t>
      </w:r>
      <w:r w:rsidRPr="00C02D76">
        <w:rPr>
          <w:rStyle w:val="Emphasis"/>
        </w:rPr>
        <w:t xml:space="preserve"> most </w:t>
      </w:r>
      <w:r w:rsidRPr="00957816">
        <w:rPr>
          <w:rStyle w:val="Emphasis"/>
          <w:highlight w:val="cyan"/>
        </w:rPr>
        <w:t>experts</w:t>
      </w:r>
      <w:r w:rsidRPr="00FD2299">
        <w:rPr>
          <w:sz w:val="16"/>
        </w:rPr>
        <w:t xml:space="preserve"> — and likely most people on Earth. That makes sense: </w:t>
      </w:r>
      <w:r w:rsidRPr="00C02D76">
        <w:rPr>
          <w:rStyle w:val="StyleUnderline"/>
        </w:rPr>
        <w:t>Trump and Kim</w:t>
      </w:r>
      <w:r w:rsidRPr="00FD2299">
        <w:rPr>
          <w:sz w:val="16"/>
        </w:rPr>
        <w:t xml:space="preserve">, the North Korean </w:t>
      </w:r>
      <w:r w:rsidRPr="00FD2299">
        <w:rPr>
          <w:sz w:val="16"/>
        </w:rPr>
        <w:lastRenderedPageBreak/>
        <w:t xml:space="preserve">premier, </w:t>
      </w:r>
      <w:r w:rsidRPr="00C02D76">
        <w:rPr>
          <w:rStyle w:val="StyleUnderline"/>
        </w:rPr>
        <w:t>spent most of 2017</w:t>
      </w:r>
      <w:r w:rsidRPr="00FD2299">
        <w:rPr>
          <w:sz w:val="16"/>
        </w:rPr>
        <w:t xml:space="preserve"> </w:t>
      </w:r>
      <w:r w:rsidRPr="00C02D76">
        <w:rPr>
          <w:rStyle w:val="Emphasis"/>
        </w:rPr>
        <w:t>threatening to bomb each other with nuclear weapons</w:t>
      </w:r>
      <w:r w:rsidRPr="00FD2299">
        <w:rPr>
          <w:sz w:val="16"/>
        </w:rPr>
        <w:t xml:space="preserve">. Kim </w:t>
      </w:r>
      <w:proofErr w:type="gramStart"/>
      <w:r w:rsidRPr="00FD2299">
        <w:rPr>
          <w:sz w:val="16"/>
        </w:rPr>
        <w:t>actually gained</w:t>
      </w:r>
      <w:proofErr w:type="gramEnd"/>
      <w:r w:rsidRPr="00FD2299">
        <w:rPr>
          <w:sz w:val="16"/>
        </w:rPr>
        <w:t xml:space="preserve"> a missile capable enough of reaching the entirety of the United States, although questions remain about whether it could make it all the way with a warhead on top and detonate. Still, </w:t>
      </w:r>
      <w:r w:rsidRPr="00C02D76">
        <w:rPr>
          <w:rStyle w:val="StyleUnderline"/>
        </w:rPr>
        <w:t xml:space="preserve">there remains a genuine fear — perhaps slightly </w:t>
      </w:r>
      <w:r w:rsidRPr="00C02D76">
        <w:rPr>
          <w:rStyle w:val="Emphasis"/>
        </w:rPr>
        <w:t>allayed</w:t>
      </w:r>
      <w:r w:rsidRPr="00FD2299">
        <w:rPr>
          <w:sz w:val="16"/>
        </w:rPr>
        <w:t xml:space="preserve"> </w:t>
      </w:r>
      <w:r w:rsidRPr="00C02D76">
        <w:rPr>
          <w:rStyle w:val="StyleUnderline"/>
        </w:rPr>
        <w:t xml:space="preserve">now following Washington and Pyongyang’s </w:t>
      </w:r>
      <w:r w:rsidRPr="00C02D76">
        <w:rPr>
          <w:rStyle w:val="Emphasis"/>
        </w:rPr>
        <w:t>diplomatic thaw</w:t>
      </w:r>
      <w:r w:rsidRPr="00FD2299">
        <w:rPr>
          <w:sz w:val="16"/>
        </w:rPr>
        <w:t xml:space="preserve"> </w:t>
      </w:r>
      <w:r w:rsidRPr="00C02D76">
        <w:rPr>
          <w:rStyle w:val="StyleUnderline"/>
        </w:rPr>
        <w:t xml:space="preserve">— that the </w:t>
      </w:r>
      <w:r w:rsidRPr="00957816">
        <w:rPr>
          <w:rStyle w:val="StyleUnderline"/>
          <w:highlight w:val="cyan"/>
        </w:rPr>
        <w:t>leaders might</w:t>
      </w:r>
      <w:r w:rsidRPr="00957816">
        <w:rPr>
          <w:sz w:val="16"/>
          <w:highlight w:val="cyan"/>
        </w:rPr>
        <w:t xml:space="preserve"> </w:t>
      </w:r>
      <w:r w:rsidRPr="00957816">
        <w:rPr>
          <w:rStyle w:val="Emphasis"/>
          <w:highlight w:val="cyan"/>
        </w:rPr>
        <w:t>escalate</w:t>
      </w:r>
      <w:r w:rsidRPr="00C02D76">
        <w:rPr>
          <w:rStyle w:val="Emphasis"/>
        </w:rPr>
        <w:t xml:space="preserve"> their public </w:t>
      </w:r>
      <w:r w:rsidRPr="00957816">
        <w:rPr>
          <w:rStyle w:val="Emphasis"/>
          <w:highlight w:val="cyan"/>
        </w:rPr>
        <w:t>squabble into</w:t>
      </w:r>
      <w:r w:rsidRPr="00C02D76">
        <w:rPr>
          <w:rStyle w:val="Emphasis"/>
        </w:rPr>
        <w:t xml:space="preserve"> a </w:t>
      </w:r>
      <w:r w:rsidRPr="00957816">
        <w:rPr>
          <w:rStyle w:val="Emphasis"/>
          <w:highlight w:val="cyan"/>
        </w:rPr>
        <w:t>nuclear conflict</w:t>
      </w:r>
      <w:r w:rsidRPr="00FD2299">
        <w:rPr>
          <w:sz w:val="16"/>
        </w:rPr>
        <w:t xml:space="preserve">. In February, Yochi Dreazen wrote for Vox that </w:t>
      </w:r>
      <w:r w:rsidRPr="00C02D76">
        <w:rPr>
          <w:rStyle w:val="StyleUnderline"/>
        </w:rPr>
        <w:t>“a full-blown war with North Korea wouldn’t be as bad as you think. It would be</w:t>
      </w:r>
      <w:r w:rsidRPr="00FD2299">
        <w:rPr>
          <w:sz w:val="16"/>
        </w:rPr>
        <w:t xml:space="preserve"> </w:t>
      </w:r>
      <w:r w:rsidRPr="00C02D76">
        <w:rPr>
          <w:rStyle w:val="Emphasis"/>
        </w:rPr>
        <w:t>much, much worse</w:t>
      </w:r>
      <w:r w:rsidRPr="00FD2299">
        <w:rPr>
          <w:sz w:val="16"/>
        </w:rPr>
        <w:t>,” in part because “</w:t>
      </w:r>
      <w:r w:rsidRPr="00957816">
        <w:rPr>
          <w:rStyle w:val="Emphasis"/>
          <w:highlight w:val="cyan"/>
        </w:rPr>
        <w:t>millions</w:t>
      </w:r>
      <w:r w:rsidRPr="00FD2299">
        <w:rPr>
          <w:sz w:val="16"/>
        </w:rPr>
        <w:t xml:space="preserve"> — plural — </w:t>
      </w:r>
      <w:r w:rsidRPr="00957816">
        <w:rPr>
          <w:rStyle w:val="StyleUnderline"/>
          <w:highlight w:val="cyan"/>
        </w:rPr>
        <w:t>would die</w:t>
      </w:r>
      <w:r w:rsidRPr="00FD2299">
        <w:rPr>
          <w:sz w:val="16"/>
        </w:rPr>
        <w:t xml:space="preserve">.” As Dreazen recounts, </w:t>
      </w:r>
      <w:r w:rsidRPr="00C02D76">
        <w:rPr>
          <w:rStyle w:val="StyleUnderline"/>
        </w:rPr>
        <w:t xml:space="preserve">the US would likely have to send in around 200,000 troops to destroy Kim’s nuclear arsenal. </w:t>
      </w:r>
      <w:r w:rsidRPr="00957816">
        <w:rPr>
          <w:rStyle w:val="Emphasis"/>
          <w:highlight w:val="cyan"/>
        </w:rPr>
        <w:t>Seoul</w:t>
      </w:r>
      <w:r w:rsidRPr="00FD2299">
        <w:rPr>
          <w:sz w:val="16"/>
        </w:rPr>
        <w:t xml:space="preserve">, South Korea’s capital, </w:t>
      </w:r>
      <w:r w:rsidRPr="00C02D76">
        <w:rPr>
          <w:rStyle w:val="StyleUnderline"/>
        </w:rPr>
        <w:t>would</w:t>
      </w:r>
      <w:r w:rsidRPr="00FD2299">
        <w:rPr>
          <w:sz w:val="16"/>
        </w:rPr>
        <w:t xml:space="preserve"> soon — if not </w:t>
      </w:r>
      <w:r w:rsidRPr="00C02D76">
        <w:rPr>
          <w:rStyle w:val="Emphasis"/>
        </w:rPr>
        <w:t>already</w:t>
      </w:r>
      <w:r w:rsidRPr="00FD2299">
        <w:rPr>
          <w:sz w:val="16"/>
        </w:rPr>
        <w:t xml:space="preserve"> </w:t>
      </w:r>
      <w:r w:rsidRPr="00C02D76">
        <w:rPr>
          <w:rStyle w:val="StyleUnderline"/>
        </w:rPr>
        <w:t xml:space="preserve">— lie </w:t>
      </w:r>
      <w:r w:rsidRPr="00957816">
        <w:rPr>
          <w:rStyle w:val="StyleUnderline"/>
          <w:highlight w:val="cyan"/>
        </w:rPr>
        <w:t>in</w:t>
      </w:r>
      <w:r w:rsidRPr="00957816">
        <w:rPr>
          <w:sz w:val="16"/>
          <w:highlight w:val="cyan"/>
        </w:rPr>
        <w:t xml:space="preserve"> </w:t>
      </w:r>
      <w:r w:rsidRPr="00957816">
        <w:rPr>
          <w:rStyle w:val="Emphasis"/>
          <w:highlight w:val="cyan"/>
        </w:rPr>
        <w:t>ruins</w:t>
      </w:r>
      <w:r w:rsidRPr="00FD2299">
        <w:rPr>
          <w:sz w:val="16"/>
        </w:rPr>
        <w:t xml:space="preserve"> </w:t>
      </w:r>
      <w:r w:rsidRPr="00C02D76">
        <w:rPr>
          <w:rStyle w:val="StyleUnderline"/>
        </w:rPr>
        <w:t>due to North Korea’s large artillery capabilities.</w:t>
      </w:r>
      <w:r>
        <w:rPr>
          <w:rStyle w:val="StyleUnderline"/>
        </w:rPr>
        <w:t xml:space="preserve"> </w:t>
      </w:r>
      <w:r w:rsidRPr="00FD2299">
        <w:rPr>
          <w:sz w:val="16"/>
        </w:rPr>
        <w:t xml:space="preserve">None of that may even be the worst part: Bruce Klingner, a 20-year veteran of the CIA who spent years studying North Korea, told me that Iraqi leader Saddam Hussein had stood by in 2002 as the US methodically built up the forces it used to invade the country — and oust Hussein — the following year. He said there was little chance that Kim would follow in Hussein’s footsteps and patiently allow the Pentagon to deploy the troops and equipment it would need for a full-on war with North Korea. “The conventional wisdom used to be that North Korea would use only nuclear weapons as part of a last gasp, twilight of the gods, pull the temple down upon themselves kind of move,” said Klingner, who now works for the conservative Heritage Foundation. “But we have to prepare for the real possibility that Kim would use nuclear weapons in the early stages of a conflict, not the latter ones.” In effect, any attempt to overthrow the </w:t>
      </w:r>
      <w:r w:rsidRPr="00957816">
        <w:rPr>
          <w:rStyle w:val="StyleUnderline"/>
          <w:highlight w:val="cyan"/>
        </w:rPr>
        <w:t>Kim</w:t>
      </w:r>
      <w:r w:rsidRPr="00FD2299">
        <w:rPr>
          <w:sz w:val="16"/>
        </w:rPr>
        <w:t xml:space="preserve"> regime </w:t>
      </w:r>
      <w:r w:rsidRPr="00957816">
        <w:rPr>
          <w:rStyle w:val="StyleUnderline"/>
          <w:highlight w:val="cyan"/>
        </w:rPr>
        <w:t>would</w:t>
      </w:r>
      <w:r w:rsidRPr="00FD2299">
        <w:rPr>
          <w:sz w:val="16"/>
        </w:rPr>
        <w:t xml:space="preserve"> prompt North Korea to </w:t>
      </w:r>
      <w:r w:rsidRPr="00957816">
        <w:rPr>
          <w:rStyle w:val="Emphasis"/>
          <w:highlight w:val="cyan"/>
        </w:rPr>
        <w:t>launch nukes</w:t>
      </w:r>
      <w:r w:rsidRPr="00C02D76">
        <w:rPr>
          <w:rStyle w:val="Emphasis"/>
        </w:rPr>
        <w:t xml:space="preserve"> at the U</w:t>
      </w:r>
      <w:r w:rsidRPr="00FD2299">
        <w:rPr>
          <w:sz w:val="16"/>
        </w:rPr>
        <w:t xml:space="preserve">nited </w:t>
      </w:r>
      <w:r w:rsidRPr="00C02D76">
        <w:rPr>
          <w:rStyle w:val="Emphasis"/>
        </w:rPr>
        <w:t>S</w:t>
      </w:r>
      <w:r w:rsidRPr="00FD2299">
        <w:rPr>
          <w:sz w:val="16"/>
        </w:rPr>
        <w:t xml:space="preserve">tates. </w:t>
      </w:r>
      <w:r w:rsidRPr="00C02D76">
        <w:rPr>
          <w:rStyle w:val="StyleUnderline"/>
        </w:rPr>
        <w:t>Washington would almost certainly</w:t>
      </w:r>
      <w:r w:rsidRPr="00FD2299">
        <w:rPr>
          <w:sz w:val="16"/>
        </w:rPr>
        <w:t xml:space="preserve"> </w:t>
      </w:r>
      <w:r w:rsidRPr="00C02D76">
        <w:rPr>
          <w:rStyle w:val="Emphasis"/>
        </w:rPr>
        <w:t>respond in kind</w:t>
      </w:r>
      <w:r w:rsidRPr="00C02D76">
        <w:rPr>
          <w:rStyle w:val="StyleUnderline"/>
        </w:rPr>
        <w:t xml:space="preserve">, </w:t>
      </w:r>
      <w:r w:rsidRPr="00957816">
        <w:rPr>
          <w:rStyle w:val="StyleUnderline"/>
          <w:highlight w:val="cyan"/>
        </w:rPr>
        <w:t>leading to</w:t>
      </w:r>
      <w:r w:rsidRPr="00C02D76">
        <w:rPr>
          <w:rStyle w:val="StyleUnderline"/>
        </w:rPr>
        <w:t xml:space="preserve"> one of </w:t>
      </w:r>
      <w:r w:rsidRPr="00957816">
        <w:rPr>
          <w:rStyle w:val="StyleUnderline"/>
          <w:highlight w:val="cyan"/>
        </w:rPr>
        <w:t>the</w:t>
      </w:r>
      <w:r w:rsidRPr="00957816">
        <w:rPr>
          <w:sz w:val="16"/>
          <w:highlight w:val="cyan"/>
        </w:rPr>
        <w:t xml:space="preserve"> </w:t>
      </w:r>
      <w:r w:rsidRPr="00957816">
        <w:rPr>
          <w:rStyle w:val="Emphasis"/>
          <w:highlight w:val="cyan"/>
        </w:rPr>
        <w:t>worst wars in</w:t>
      </w:r>
      <w:r w:rsidRPr="00C02D76">
        <w:rPr>
          <w:rStyle w:val="Emphasis"/>
        </w:rPr>
        <w:t xml:space="preserve"> world </w:t>
      </w:r>
      <w:r w:rsidRPr="00957816">
        <w:rPr>
          <w:rStyle w:val="Emphasis"/>
          <w:highlight w:val="cyan"/>
        </w:rPr>
        <w:t>history</w:t>
      </w:r>
      <w:r w:rsidRPr="00FD2299">
        <w:rPr>
          <w:sz w:val="16"/>
        </w:rPr>
        <w:t xml:space="preserve">. 2) US vs. Russia war Few experts discounted the idea that the US and Russia could yet engage in a nuclear war despite a decades-long standoff. After all, they’ve come close a few times. Here are just two examples: In September 1983, a missile attack system made it seem like the US had launched weapons at the Soviet Union. </w:t>
      </w:r>
      <w:proofErr w:type="gramStart"/>
      <w:r w:rsidRPr="00FD2299">
        <w:rPr>
          <w:sz w:val="16"/>
        </w:rPr>
        <w:t>One man</w:t>
      </w:r>
      <w:proofErr w:type="gramEnd"/>
      <w:r w:rsidRPr="00FD2299">
        <w:rPr>
          <w:sz w:val="16"/>
        </w:rPr>
        <w:t xml:space="preserve">, Soviet Lt. Col. Stanislav Petrov, decided it was a false alarm and didn’t report the alert. Had he done so, Moscow likely would’ve responded with an actual nuclear strike. Stanislav Petrov, a former Soviet military officer known in the West as “The man who saved the world’’ for his role in averting a nuclear war over a false missile alarm, died in </w:t>
      </w:r>
      <w:proofErr w:type="gramStart"/>
      <w:r w:rsidRPr="00FD2299">
        <w:rPr>
          <w:sz w:val="16"/>
        </w:rPr>
        <w:t>May,</w:t>
      </w:r>
      <w:proofErr w:type="gramEnd"/>
      <w:r w:rsidRPr="00FD2299">
        <w:rPr>
          <w:sz w:val="16"/>
        </w:rPr>
        <w:t xml:space="preserve"> 2015 at age 77. Stanislav Petrov, a former Soviet military officer known in the West as “The man who saved the world’’ for his role in averting a nuclear war over a false missile alarm, died in May 2015 at age 77. Pavel Golovkin/AP Two months later, a too-real NATO war game — Able Archer 83 — made the Soviets believe Western forces were preparing for an actual attack. Moscow put its nuclear arsenal on high alert, but ultimately, neither side came to nuclear blows. Today, two main reasons explain why a US-Russia nuclear fight is a major concern. The first is the most obvious: Moscow just has so many nuclear weapons. Russia is the only country that could match the US bomb-for-bomb in any conflict. The longer Moscow has its weapons, the thinking goes, the higher the chance it uses them on the US — or vice versa. The second reason is the most troublesome: Washington and Moscow may be on a collision course. Russia is expanding further into Europe and encroaching on NATO territory. There’s even fear that Putin might authorize an invasion of a Baltic country that once was a part of the Soviet Union but is now in NATO. If that happens, the US would be treaty-bound to defend the Baltic country, almost assuredly setting up a shooting war with Moscow. Experts disagree on what would happen next. Some, including the Trump administration, claim Russia would use nuclear weapons early in a fight </w:t>
      </w:r>
      <w:proofErr w:type="gramStart"/>
      <w:r w:rsidRPr="00FD2299">
        <w:rPr>
          <w:sz w:val="16"/>
        </w:rPr>
        <w:t>as a way to</w:t>
      </w:r>
      <w:proofErr w:type="gramEnd"/>
      <w:r w:rsidRPr="00FD2299">
        <w:rPr>
          <w:sz w:val="16"/>
        </w:rPr>
        <w:t xml:space="preserve"> “escalate to deescalate” — do something so brash at the start of a conflict that it has to end before it gets even worse. Others say Russia would use the weapons only if its forces are on the brink of defeat. Magnets depicting Russian President Putin and President Trump on sale in Helsnki, Finland. Magnets depicting Russian President Putin and President Trump on sale in Helsnki, Finland. Alexander Demianchuk\TASS via Getty Images </w:t>
      </w:r>
      <w:proofErr w:type="gramStart"/>
      <w:r w:rsidRPr="00FD2299">
        <w:rPr>
          <w:sz w:val="16"/>
        </w:rPr>
        <w:t>But</w:t>
      </w:r>
      <w:proofErr w:type="gramEnd"/>
      <w:r w:rsidRPr="00FD2299">
        <w:rPr>
          <w:sz w:val="16"/>
        </w:rPr>
        <w:t xml:space="preserve"> Olga Oliker and Andrey Baklitskiy, experts on Russia’s nuclear strategy, wrote at War on the Rocks in February that Moscow’s “military doctrine clearly states that nuclear weapons will be used only in response to an adversary using nuclear or other weapons of mass destruction,” or if the country’s survival is in doubt. In other words, they say Russia would only use nukes in retaliation or to avoid certain extinction. Washington, of course, would likely respond with its own nuclear strikes after Moscow dropped its bombs. At that point, they’d be in a full-blown nuclear war with the potential to destroy each other and much of the world (more on that below). 3) India vs. Pakistan war India and Pakistan have gone to war four times since 1947, when Britain partitioned what had been a single colony into Hindu-majority India and Muslim-majority Pakistan. The worry today, though, is that a fifth conflict could go nuclear. Protesters hurl stones towards police and paramilitary men during clashes on the outskirts of Srinagar, India, on October 16, 2018. Protesters hurl stones towards police and paramilitary men during clashes on the outskirts of Srinagar, India, on October 16, 2018. Waseem Andrabi/Hindustan Times via Getty Images After decades of testing, India officially became a nuclear power in 1998. Islamabad, which had started a uranium enrichment program in the 1970s, soon joined New Delhi in the nuclear club. Two of their fights — the 1999 Kargil War and the 2001-’02 Twin Peaks Crisis — happened with fully functioning nuclear arsenals, but ultimately, neither country chose to use them. But the opportunity keeps presenting itself. Each side claims the other has violated an ongoing ceasefire in the contested, but India-administered, Kashmir region. The region continues to be roiled by violence; for instance, six people were killed in separate instances on September 27. The dispute over Kashmir is a key reason for current India-Pakistan tensions — and has the potential to spiral out of control. Javier Zarracina/Vox Some fear that India and Pakistan may reach for the proverbial nuclear button sooner rather than later. Here’s just one reason why, according to an April report by Tom Hundley for Vox: The Pakistan navy is likely to soon place nuclear-tipped cruise missiles on up to three of its five French-built diesel-electric submarines. ... Even more disturbing, Pakistani military authorities say they are considering the possibility of putting nuclear-tipped cruise missiles on surface vessels. ... Pakistan says its decision to add nuclear weapons to its navy is a direct response to India’s August 2016 deployment of its first nuclear submarine, the Arihant. A second, even more advanced Indian nuclear submarine, the Arighat, began sea trials last November, and four more boats are scheduled to join the fleet by 2025. That will give India a complete “nuclear triad,” which means the country will have the ability to deliver a nuclear strike by land-based missiles, by warplanes, and by submarines. In effect, India and Pakistan are in a nuclear arms race, and historical enemies will soon patrol dangerous waters in </w:t>
      </w:r>
      <w:proofErr w:type="gramStart"/>
      <w:r w:rsidRPr="00FD2299">
        <w:rPr>
          <w:sz w:val="16"/>
        </w:rPr>
        <w:t>close proximity</w:t>
      </w:r>
      <w:proofErr w:type="gramEnd"/>
      <w:r w:rsidRPr="00FD2299">
        <w:rPr>
          <w:sz w:val="16"/>
        </w:rPr>
        <w:t xml:space="preserve"> with nuclear weapons </w:t>
      </w:r>
      <w:r w:rsidRPr="00FD2299">
        <w:rPr>
          <w:sz w:val="16"/>
        </w:rPr>
        <w:lastRenderedPageBreak/>
        <w:t xml:space="preserve">aboard their vessels. While there’s no real indication a fifth India-Pakistan war is on the horizon, it’s possible one flare-up puts both countries on the path to a nuclear crisis. Wild card: Trump’s temperament Cirincione, the head of the Ploughshares Fund, told me the risk of nuclear war is increasing because of one factor: Trump. “He is the greatest nuclear risk in the world, more than any person, any group, or any nation,” he said. “The policies he is pursuing are making most of our nuclear risks worse, and he is tearing down the global institutions that have reduced and restrained nuclear risks over the last few decades.” </w:t>
      </w:r>
      <w:proofErr w:type="gramStart"/>
      <w:r w:rsidRPr="00FD2299">
        <w:rPr>
          <w:sz w:val="16"/>
        </w:rPr>
        <w:t>Activists</w:t>
      </w:r>
      <w:proofErr w:type="gramEnd"/>
      <w:r w:rsidRPr="00FD2299">
        <w:rPr>
          <w:sz w:val="16"/>
        </w:rPr>
        <w:t xml:space="preserve"> marches with a model of a nuclear rocket during a demonstration against nuclear weapons on in Berlin, Germany, on November 18, 2017. About 700 demonstrators </w:t>
      </w:r>
      <w:proofErr w:type="gramStart"/>
      <w:r w:rsidRPr="00FD2299">
        <w:rPr>
          <w:sz w:val="16"/>
        </w:rPr>
        <w:t>protested against</w:t>
      </w:r>
      <w:proofErr w:type="gramEnd"/>
      <w:r w:rsidRPr="00FD2299">
        <w:rPr>
          <w:sz w:val="16"/>
        </w:rPr>
        <w:t xml:space="preserve"> the escalation of threat of nuclear attack between the US and North Ko Activists marches with a model of a nuclear rocket during a demonstration against nuclear weapons on in Berlin, Germany, on November 18, 2017. About 700 demonstrators </w:t>
      </w:r>
      <w:proofErr w:type="gramStart"/>
      <w:r w:rsidRPr="00FD2299">
        <w:rPr>
          <w:sz w:val="16"/>
        </w:rPr>
        <w:t>protested against</w:t>
      </w:r>
      <w:proofErr w:type="gramEnd"/>
      <w:r w:rsidRPr="00FD2299">
        <w:rPr>
          <w:sz w:val="16"/>
        </w:rPr>
        <w:t xml:space="preserve"> the escalation of threat of nuclear attack between the US and North Korea. Adam Berry/Getty Images Here’s what he means: The administration’s Nuclear Posture Review, released in February, lowered the threshold for dropping a bomb on an enemy. Basically, the US said that it would launch low-yield nuclear weapons — smaller, less deadly bombs — in response to nonnuclear strikes, such as a major cyberattack. That was in contrast with previous US administrations, which said they would respond with a nuke only in the event of the most egregious threats against the US, like the possible use of a biological weapon. The document also calls for more, smaller weapons on submarines and other platforms to attack enemies. Many experts worry that having tinier nukes makes them more usable, thereby increasing the chance of a skirmish turning into a full-blown nuclear war. (Think, for example, of the US-China trade war escalating to the point that Trump thinks his only option is to launch a smaller nuke, or how Trump could respond to Beijing after a devastating cyberattack on US infrastructure.) Plus, increasing the arsenal in this way would partially undo decades of the US’s work to stop nuclear proliferation around the world. Some experts, like Georgetown’s Kroenig, say having smaller tactical weapons is actually a good idea. Our current arsenal, which prioritizes older and bigger nukes, leads adversaries to think we would never use it. Having smaller bombs that America might use, then, makes the chance of a nuclear conflict less likely. “It gives us more options to threaten that limited response,” Kroenig told me. “We raise the bar with these lower-yield weapons.” But the Trump risk may have less to do with what kinds of bombs he has and more to do with his temperament. Take his tweet from January 2 toward the end of his spat with Kim Jong Un, the North Korean leader: Donald J. Trump </w:t>
      </w:r>
      <w:r w:rsidRPr="00FD2299">
        <w:rPr>
          <w:rFonts w:ascii="Segoe UI Emoji" w:hAnsi="Segoe UI Emoji" w:cs="Segoe UI Emoji"/>
          <w:sz w:val="16"/>
        </w:rPr>
        <w:t>✔</w:t>
      </w:r>
      <w:r w:rsidRPr="00FD2299">
        <w:rPr>
          <w:sz w:val="16"/>
        </w:rPr>
        <w:t xml:space="preserve"> @realDonaldTrump North Korean Leader Kim Jong Un just stated that the “Nuclear Button is on his desk at all times.” Will someone from his depleted and food starved regime please inform him that I too have a Nuclear Button, but it is a much bigger &amp; more powerful one than his, and my Button works! 475K 7:49 PM - Jan 2, </w:t>
      </w:r>
      <w:proofErr w:type="gramStart"/>
      <w:r w:rsidRPr="00FD2299">
        <w:rPr>
          <w:sz w:val="16"/>
        </w:rPr>
        <w:t>2018</w:t>
      </w:r>
      <w:proofErr w:type="gramEnd"/>
      <w:r w:rsidRPr="00FD2299">
        <w:rPr>
          <w:sz w:val="16"/>
        </w:rPr>
        <w:t xml:space="preserve"> Twitter Ads info and privacy 324K people are talking about this While tensions with North Korea were high early on in Trump’s presidency, he has yet to face a situation, like his predecessors did, where it seemed nuclear war was likely. The 13-day Cuban missile crisis in October 1962, where the Soviet Union had secretly placed missiles in Cuba — just 90 miles from the US mainland — comes to mind. Members of President John F. Kennedy’s team, especially his military advisers, called for airstrikes on Cuba and even an invasion. But Kennedy decided to set up a blockade of the island and try to work out a diplomatic settlement with the Soviets, in part because a military confrontation might turn nuclear. Ultimately, the situation ended when they agreed on a deal: The Soviets would withdraw the missiles from the island, and the US would take out its missiles in Turkey. Before that conclusion, both sides came as close to nuclear war as ever. Customers gather to watch President John F. Kennedy as he delivers a televised address to the nation </w:t>
      </w:r>
      <w:proofErr w:type="gramStart"/>
      <w:r w:rsidRPr="00FD2299">
        <w:rPr>
          <w:sz w:val="16"/>
        </w:rPr>
        <w:t>on the subject of the</w:t>
      </w:r>
      <w:proofErr w:type="gramEnd"/>
      <w:r w:rsidRPr="00FD2299">
        <w:rPr>
          <w:sz w:val="16"/>
        </w:rPr>
        <w:t xml:space="preserve"> Cuban Missile Crisis, on October 22, 1962. Customers gather to watch President John F. Kennedy as he delivers a televised address to the nation </w:t>
      </w:r>
      <w:proofErr w:type="gramStart"/>
      <w:r w:rsidRPr="00FD2299">
        <w:rPr>
          <w:sz w:val="16"/>
        </w:rPr>
        <w:t>on the subject of the</w:t>
      </w:r>
      <w:proofErr w:type="gramEnd"/>
      <w:r w:rsidRPr="00FD2299">
        <w:rPr>
          <w:sz w:val="16"/>
        </w:rPr>
        <w:t xml:space="preserve"> Cuban Missile Crisis, on October 22, 1962. Ralph Crane/The LIFE Picture Collection/Getty Images How </w:t>
      </w:r>
      <w:proofErr w:type="gramStart"/>
      <w:r w:rsidRPr="00FD2299">
        <w:rPr>
          <w:sz w:val="16"/>
        </w:rPr>
        <w:t>would</w:t>
      </w:r>
      <w:proofErr w:type="gramEnd"/>
      <w:r w:rsidRPr="00FD2299">
        <w:rPr>
          <w:sz w:val="16"/>
        </w:rPr>
        <w:t xml:space="preserve"> Trump handle himself in a similar situation? Would he resist the urges of some in his military brass to strike an enemy — perhaps with a lower-yield nuke — or would he simply tweet out a threat in a hair-trigger moment? The fact is we don’t know — but what we do know about Trump makes his demeanor in such a situation a potential, even if very small, nuclear risk. Here’s what happens in a nuclear attack The theory around whether someone might drop a nuclear bomb takes away from the most serious matter in these discussions: the human and physical toll. Simply put, a nuclear strike of any magnitude would unleash suffering on a scale not seen since World War II. And with the advances in nuclear technology since then, it’s possible the devastation of the next nuclear strike would be far, far worse. It’s hard to picture what the effect of a modern-day nuclear attack would </w:t>
      </w:r>
      <w:proofErr w:type="gramStart"/>
      <w:r w:rsidRPr="00FD2299">
        <w:rPr>
          <w:sz w:val="16"/>
        </w:rPr>
        <w:t>actually look</w:t>
      </w:r>
      <w:proofErr w:type="gramEnd"/>
      <w:r w:rsidRPr="00FD2299">
        <w:rPr>
          <w:sz w:val="16"/>
        </w:rPr>
        <w:t xml:space="preserve"> like. But Wellerstein, the nuclear historian, created a website called Nukemap that allows users to “drop” a specific bomb — say, </w:t>
      </w:r>
      <w:r w:rsidRPr="00C02D76">
        <w:rPr>
          <w:rStyle w:val="StyleUnderline"/>
        </w:rPr>
        <w:t>the roughly 140-kiloton explosive North Korea tested in September 2017</w:t>
      </w:r>
      <w:r w:rsidRPr="00FD2299">
        <w:rPr>
          <w:sz w:val="16"/>
        </w:rPr>
        <w:t xml:space="preserve"> — on any target. </w:t>
      </w:r>
      <w:proofErr w:type="gramStart"/>
      <w:r w:rsidRPr="00FD2299">
        <w:rPr>
          <w:sz w:val="16"/>
        </w:rPr>
        <w:t>So</w:t>
      </w:r>
      <w:proofErr w:type="gramEnd"/>
      <w:r w:rsidRPr="00FD2299">
        <w:rPr>
          <w:sz w:val="16"/>
        </w:rPr>
        <w:t xml:space="preserve"> I did just that, detonating that North Korean device on the Capitol building </w:t>
      </w:r>
      <w:r w:rsidRPr="00957816">
        <w:rPr>
          <w:rStyle w:val="StyleUnderline"/>
          <w:highlight w:val="cyan"/>
        </w:rPr>
        <w:t>in</w:t>
      </w:r>
      <w:r w:rsidRPr="00C02D76">
        <w:rPr>
          <w:rStyle w:val="StyleUnderline"/>
        </w:rPr>
        <w:t xml:space="preserve"> the heart of Washington, </w:t>
      </w:r>
      <w:r w:rsidRPr="00957816">
        <w:rPr>
          <w:rStyle w:val="StyleUnderline"/>
          <w:highlight w:val="cyan"/>
        </w:rPr>
        <w:t>DC</w:t>
      </w:r>
      <w:r w:rsidRPr="00FD2299">
        <w:rPr>
          <w:sz w:val="16"/>
        </w:rPr>
        <w:t xml:space="preserve"> — and, well, see for yourself: Christina Animashaun/Vox Roughly </w:t>
      </w:r>
      <w:r w:rsidRPr="00957816">
        <w:rPr>
          <w:rStyle w:val="Emphasis"/>
          <w:highlight w:val="cyan"/>
        </w:rPr>
        <w:t>220,000</w:t>
      </w:r>
      <w:r w:rsidRPr="00FD2299">
        <w:rPr>
          <w:sz w:val="16"/>
        </w:rPr>
        <w:t xml:space="preserve"> people </w:t>
      </w:r>
      <w:r w:rsidRPr="00957816">
        <w:rPr>
          <w:rStyle w:val="StyleUnderline"/>
          <w:highlight w:val="cyan"/>
        </w:rPr>
        <w:t>would die from</w:t>
      </w:r>
      <w:r w:rsidRPr="00C02D76">
        <w:rPr>
          <w:rStyle w:val="StyleUnderline"/>
        </w:rPr>
        <w:t xml:space="preserve"> this</w:t>
      </w:r>
      <w:r w:rsidRPr="00FD2299">
        <w:rPr>
          <w:sz w:val="16"/>
        </w:rPr>
        <w:t xml:space="preserve"> </w:t>
      </w:r>
      <w:r w:rsidRPr="00957816">
        <w:rPr>
          <w:rStyle w:val="Emphasis"/>
          <w:highlight w:val="cyan"/>
        </w:rPr>
        <w:t>one attack alone</w:t>
      </w:r>
      <w:r w:rsidRPr="00FD2299">
        <w:rPr>
          <w:sz w:val="16"/>
        </w:rPr>
        <w:t xml:space="preserve">, according to the Nukemap estimate, </w:t>
      </w:r>
      <w:r w:rsidRPr="00C02D76">
        <w:rPr>
          <w:rStyle w:val="StyleUnderline"/>
        </w:rPr>
        <w:t>while another 450,000 would sustain</w:t>
      </w:r>
      <w:r w:rsidRPr="00FD2299">
        <w:rPr>
          <w:sz w:val="16"/>
        </w:rPr>
        <w:t xml:space="preserve"> </w:t>
      </w:r>
      <w:r w:rsidRPr="00C02D76">
        <w:rPr>
          <w:rStyle w:val="Emphasis"/>
        </w:rPr>
        <w:t>injuries</w:t>
      </w:r>
      <w:r w:rsidRPr="00FD2299">
        <w:rPr>
          <w:sz w:val="16"/>
        </w:rPr>
        <w:t xml:space="preserve">. By comparison, America’s two nuclear attacks on Japan in 1945 killed and injured a total of around 200,000 people (granted, Hiroshima and Nagasaki had smaller populations than the Washington metro area). </w:t>
      </w:r>
      <w:r w:rsidRPr="00C02D76">
        <w:rPr>
          <w:rStyle w:val="StyleUnderline"/>
        </w:rPr>
        <w:t>It’s very likely that North Korea wouldn’t launch just one bomb, but</w:t>
      </w:r>
      <w:r w:rsidRPr="00FD2299">
        <w:rPr>
          <w:sz w:val="16"/>
        </w:rPr>
        <w:t xml:space="preserve"> </w:t>
      </w:r>
      <w:r w:rsidRPr="00C02D76">
        <w:rPr>
          <w:rStyle w:val="Emphasis"/>
        </w:rPr>
        <w:t>multiple</w:t>
      </w:r>
      <w:r w:rsidRPr="00FD2299">
        <w:rPr>
          <w:sz w:val="16"/>
        </w:rPr>
        <w:t xml:space="preserve"> </w:t>
      </w:r>
      <w:r w:rsidRPr="00C02D76">
        <w:rPr>
          <w:rStyle w:val="StyleUnderline"/>
        </w:rPr>
        <w:t>at DC and likely some at New York City, the West Coast, and possibly US military bases in Guam and/or Hawaii.</w:t>
      </w:r>
      <w:r>
        <w:rPr>
          <w:rStyle w:val="StyleUnderline"/>
        </w:rPr>
        <w:t xml:space="preserve"> </w:t>
      </w:r>
      <w:r w:rsidRPr="00FD2299">
        <w:rPr>
          <w:sz w:val="16"/>
        </w:rPr>
        <w:t xml:space="preserve">But for simplicity’s sake, let’s focus on the effects of this one horrible attack. The center yellow circle is the fireball radius — that is, the mushroom cloud — which would extend out about 0.25 square miles. Those within the green circle, approximately a 1.2-square-mile area, would face the heaviest dose of radiation. “Without medical treatment, there can be expected between 50% and 90% mortality from acute effects alone. Dying takes between several hours and several weeks,” according to the website. </w:t>
      </w:r>
      <w:r w:rsidRPr="00C02D76">
        <w:rPr>
          <w:rStyle w:val="StyleUnderline"/>
        </w:rPr>
        <w:t>Radiation poisoning is a horrible way to die</w:t>
      </w:r>
      <w:r w:rsidRPr="00FD2299">
        <w:rPr>
          <w:sz w:val="16"/>
        </w:rPr>
        <w:t xml:space="preserve">. Here are just some of the symptoms people sick with radiation get: Nausea and vomiting Spontaneous bleeding Diarrhea, sometimes bloody Severely burnt skin that may peel off </w:t>
      </w:r>
      <w:proofErr w:type="gramStart"/>
      <w:r w:rsidRPr="00FD2299">
        <w:rPr>
          <w:sz w:val="16"/>
        </w:rPr>
        <w:t>The</w:t>
      </w:r>
      <w:proofErr w:type="gramEnd"/>
      <w:r w:rsidRPr="00FD2299">
        <w:rPr>
          <w:sz w:val="16"/>
        </w:rPr>
        <w:t xml:space="preserve"> dark grey circle in the middle is where a shock wave does a lot of damage. In that 17-square-mile area, the bomb would flatten residential buildings, certainly killing people in or near them. Debris and fire would be everywhere. People in the bigger yellow circle, a 33.5-square-mile area, would receive third-degree burns. “There’s a bright flash of light,” Brian Toon, a scientist and expert on nuclear disasters at the University of Colorado Boulder, told me about when the bomb goes off. Those exposed to the light, which would stretch for miles, would get those burns if their skin were exposed. The light would also “easily ignite fires with flammable objects like leaves, twigs, paper, or your clothing,” he added. The victims may not feel much pain, however, because the burn will destroy pain nerves. Still, some will suffer major </w:t>
      </w:r>
      <w:r w:rsidRPr="00FD2299">
        <w:rPr>
          <w:sz w:val="16"/>
        </w:rPr>
        <w:lastRenderedPageBreak/>
        <w:t xml:space="preserve">scarring or have the inability to use certain limbs, and others might require amputation, according to Wellerstein’s site. A mother tends her injured child, a victim of the atomic bomb blast at Hiroshima. A mother tends her injured child, a victim of the atomic bomb blast at Hiroshima. Keystone/Getty Images The biggest circle encompasses the near entirety of the air-blast zone: a 134-square-mile area. People can still die, or at least receive severe injuries, in that location. The blast would break windows, and those standing near the glass might be killed by shards, or at least shed blood from myriad cuts. Those who survive the bombing and its effects will have to walk through burning rubble and pass lifeless, charred bodies to reach safety. Some of them will ultimately survive, but others will succumb to sustained injuries or radiation. The wind, meanwhile, will carry the irradiated debris and objects — known as fallout because they drop from the sky — far outside the blast zone and sicken countless others. As for Washington, it will likely take decades and billions of dollars not only to rebuild the city but clean it of radiation entirely. </w:t>
      </w:r>
      <w:r w:rsidRPr="00C02D76">
        <w:rPr>
          <w:rStyle w:val="StyleUnderline"/>
        </w:rPr>
        <w:t xml:space="preserve">It’s worth reiterating that </w:t>
      </w:r>
      <w:proofErr w:type="gramStart"/>
      <w:r w:rsidRPr="00C02D76">
        <w:rPr>
          <w:rStyle w:val="StyleUnderline"/>
        </w:rPr>
        <w:t>all of</w:t>
      </w:r>
      <w:proofErr w:type="gramEnd"/>
      <w:r w:rsidRPr="00C02D76">
        <w:rPr>
          <w:rStyle w:val="StyleUnderline"/>
        </w:rPr>
        <w:t xml:space="preserve"> the above are estimates for </w:t>
      </w:r>
      <w:r w:rsidRPr="00C02D76">
        <w:rPr>
          <w:rStyle w:val="Emphasis"/>
        </w:rPr>
        <w:t>one strike on one location</w:t>
      </w:r>
      <w:r w:rsidRPr="00C02D76">
        <w:rPr>
          <w:rStyle w:val="StyleUnderline"/>
        </w:rPr>
        <w:t>. An</w:t>
      </w:r>
      <w:r w:rsidRPr="00FD2299">
        <w:rPr>
          <w:sz w:val="16"/>
        </w:rPr>
        <w:t xml:space="preserve"> </w:t>
      </w:r>
      <w:r w:rsidRPr="00C02D76">
        <w:rPr>
          <w:rStyle w:val="Emphasis"/>
        </w:rPr>
        <w:t>actual nuclear war</w:t>
      </w:r>
      <w:r w:rsidRPr="00FD2299">
        <w:rPr>
          <w:sz w:val="16"/>
        </w:rPr>
        <w:t xml:space="preserve"> </w:t>
      </w:r>
      <w:r w:rsidRPr="00C02D76">
        <w:rPr>
          <w:rStyle w:val="StyleUnderline"/>
        </w:rPr>
        <w:t>would have</w:t>
      </w:r>
      <w:r w:rsidRPr="00FD2299">
        <w:rPr>
          <w:sz w:val="16"/>
        </w:rPr>
        <w:t xml:space="preserve"> </w:t>
      </w:r>
      <w:r w:rsidRPr="00C02D76">
        <w:rPr>
          <w:rStyle w:val="Emphasis"/>
        </w:rPr>
        <w:t>much wider and more devastating consequences.</w:t>
      </w:r>
      <w:r w:rsidRPr="00FD2299">
        <w:rPr>
          <w:sz w:val="16"/>
        </w:rPr>
        <w:t xml:space="preserve"> </w:t>
      </w:r>
      <w:r w:rsidRPr="00C02D76">
        <w:rPr>
          <w:rStyle w:val="StyleUnderline"/>
        </w:rPr>
        <w:t xml:space="preserve">And </w:t>
      </w:r>
      <w:r w:rsidRPr="00957816">
        <w:rPr>
          <w:rStyle w:val="StyleUnderline"/>
          <w:highlight w:val="cyan"/>
        </w:rPr>
        <w:t>if that war</w:t>
      </w:r>
      <w:r w:rsidRPr="00957816">
        <w:rPr>
          <w:sz w:val="16"/>
          <w:highlight w:val="cyan"/>
        </w:rPr>
        <w:t xml:space="preserve"> </w:t>
      </w:r>
      <w:r w:rsidRPr="00957816">
        <w:rPr>
          <w:rStyle w:val="Emphasis"/>
          <w:highlight w:val="cyan"/>
        </w:rPr>
        <w:t>spiraled</w:t>
      </w:r>
      <w:r w:rsidRPr="00FD2299">
        <w:rPr>
          <w:sz w:val="16"/>
        </w:rPr>
        <w:t xml:space="preserve"> </w:t>
      </w:r>
      <w:r w:rsidRPr="00C02D76">
        <w:rPr>
          <w:rStyle w:val="StyleUnderline"/>
        </w:rPr>
        <w:t xml:space="preserve">out of control, </w:t>
      </w:r>
      <w:r w:rsidRPr="00957816">
        <w:rPr>
          <w:rStyle w:val="StyleUnderline"/>
          <w:highlight w:val="cyan"/>
        </w:rPr>
        <w:t>the effects</w:t>
      </w:r>
      <w:r w:rsidRPr="00C02D76">
        <w:rPr>
          <w:rStyle w:val="StyleUnderline"/>
        </w:rPr>
        <w:t xml:space="preserve"> </w:t>
      </w:r>
      <w:r w:rsidRPr="00C02D76">
        <w:rPr>
          <w:rStyle w:val="Emphasis"/>
        </w:rPr>
        <w:t>after the conflict</w:t>
      </w:r>
      <w:r w:rsidRPr="00FD2299">
        <w:rPr>
          <w:sz w:val="16"/>
        </w:rPr>
        <w:t xml:space="preserve"> </w:t>
      </w:r>
      <w:r w:rsidRPr="00957816">
        <w:rPr>
          <w:rStyle w:val="StyleUnderline"/>
          <w:highlight w:val="cyan"/>
        </w:rPr>
        <w:t>would be</w:t>
      </w:r>
      <w:r w:rsidRPr="00957816">
        <w:rPr>
          <w:sz w:val="16"/>
          <w:highlight w:val="cyan"/>
        </w:rPr>
        <w:t xml:space="preserve"> </w:t>
      </w:r>
      <w:r w:rsidRPr="00957816">
        <w:rPr>
          <w:rStyle w:val="Emphasis"/>
          <w:highlight w:val="cyan"/>
        </w:rPr>
        <w:t>much worse</w:t>
      </w:r>
      <w:r w:rsidRPr="00C02D76">
        <w:rPr>
          <w:rStyle w:val="Emphasis"/>
        </w:rPr>
        <w:t xml:space="preserve"> than the attacks themselves</w:t>
      </w:r>
      <w:r w:rsidRPr="00FD2299">
        <w:rPr>
          <w:sz w:val="16"/>
        </w:rPr>
        <w:t xml:space="preserve"> — and change the course of human history. “Almost everybody on the planet would die” </w:t>
      </w:r>
      <w:r w:rsidRPr="00C02D76">
        <w:rPr>
          <w:rStyle w:val="StyleUnderline"/>
        </w:rPr>
        <w:t xml:space="preserve">It’s possible you have an idea of what a post-nuclear hellscape looks like. After all, disaster movies are obsessed with that kind of world. But scientists and other nuclear experts care deeply about this issue too — and their research shows the </w:t>
      </w:r>
      <w:r w:rsidRPr="00C02D76">
        <w:rPr>
          <w:rStyle w:val="Emphasis"/>
        </w:rPr>
        <w:t>movies may be too optimistic</w:t>
      </w:r>
      <w:r w:rsidRPr="00C02D76">
        <w:rPr>
          <w:rStyle w:val="StyleUnderline"/>
        </w:rPr>
        <w:t>.</w:t>
      </w:r>
      <w:r w:rsidRPr="00FD2299">
        <w:rPr>
          <w:sz w:val="16"/>
        </w:rPr>
        <w:t xml:space="preserve"> Alan Robock, an environmental sciences professor at Rutgers University, has spent decades trying to understand what a nuclear war would do to the planet. The sum of his work, along with other colleagues’, is based on economic, scientific, and agricultural models. Here’s what he found: </w:t>
      </w:r>
      <w:r w:rsidRPr="00C02D76">
        <w:rPr>
          <w:rStyle w:val="StyleUnderline"/>
        </w:rPr>
        <w:t xml:space="preserve">The most devastating long-term effects of a nuclear war </w:t>
      </w:r>
      <w:proofErr w:type="gramStart"/>
      <w:r w:rsidRPr="00C02D76">
        <w:rPr>
          <w:rStyle w:val="StyleUnderline"/>
        </w:rPr>
        <w:t>actually come</w:t>
      </w:r>
      <w:proofErr w:type="gramEnd"/>
      <w:r w:rsidRPr="00C02D76">
        <w:rPr>
          <w:rStyle w:val="StyleUnderline"/>
        </w:rPr>
        <w:t xml:space="preserve"> down to the</w:t>
      </w:r>
      <w:r w:rsidRPr="00FD2299">
        <w:rPr>
          <w:sz w:val="16"/>
        </w:rPr>
        <w:t xml:space="preserve"> </w:t>
      </w:r>
      <w:r w:rsidRPr="00957816">
        <w:rPr>
          <w:rStyle w:val="Emphasis"/>
          <w:highlight w:val="cyan"/>
        </w:rPr>
        <w:t>black smoke</w:t>
      </w:r>
      <w:r w:rsidRPr="00FD2299">
        <w:rPr>
          <w:sz w:val="16"/>
        </w:rPr>
        <w:t xml:space="preserve">, along with the dust and particulates in the air, </w:t>
      </w:r>
      <w:r w:rsidRPr="00C02D76">
        <w:rPr>
          <w:rStyle w:val="StyleUnderline"/>
        </w:rPr>
        <w:t>that attacks produce</w:t>
      </w:r>
      <w:r w:rsidRPr="00FD2299">
        <w:rPr>
          <w:sz w:val="16"/>
        </w:rPr>
        <w:t xml:space="preserve">. People walking through the ruins of Hiroshima in the weeks following the atomic bomb blast. People walking through the ruins of Hiroshima in the weeks following the atomic bomb blast. Bernard Hoffman/The LIFE Picture Collection/Getty Images </w:t>
      </w:r>
      <w:r w:rsidRPr="00C02D76">
        <w:rPr>
          <w:rStyle w:val="StyleUnderline"/>
        </w:rPr>
        <w:t>In a nuclear war, cities and industrial areas would be targeted, thereby producing</w:t>
      </w:r>
      <w:r w:rsidRPr="00FD2299">
        <w:rPr>
          <w:sz w:val="16"/>
        </w:rPr>
        <w:t xml:space="preserve"> </w:t>
      </w:r>
      <w:r w:rsidRPr="00C02D76">
        <w:rPr>
          <w:rStyle w:val="Emphasis"/>
        </w:rPr>
        <w:t>tons of smoke</w:t>
      </w:r>
      <w:r w:rsidRPr="00FD2299">
        <w:rPr>
          <w:sz w:val="16"/>
        </w:rPr>
        <w:t xml:space="preserve"> </w:t>
      </w:r>
      <w:r w:rsidRPr="00C02D76">
        <w:rPr>
          <w:rStyle w:val="StyleUnderline"/>
        </w:rPr>
        <w:t xml:space="preserve">as they burn. Some of that smoke </w:t>
      </w:r>
      <w:r w:rsidRPr="00957816">
        <w:rPr>
          <w:rStyle w:val="StyleUnderline"/>
          <w:highlight w:val="cyan"/>
        </w:rPr>
        <w:t>would</w:t>
      </w:r>
      <w:r w:rsidRPr="00C02D76">
        <w:rPr>
          <w:rStyle w:val="StyleUnderline"/>
        </w:rPr>
        <w:t xml:space="preserve"> make it into the stratosphere — above the weather — where it would stay for years because there’s</w:t>
      </w:r>
      <w:r w:rsidRPr="00FD2299">
        <w:rPr>
          <w:sz w:val="16"/>
        </w:rPr>
        <w:t xml:space="preserve"> </w:t>
      </w:r>
      <w:r w:rsidRPr="00C02D76">
        <w:rPr>
          <w:rStyle w:val="Emphasis"/>
        </w:rPr>
        <w:t>no rain to wash it out</w:t>
      </w:r>
      <w:r w:rsidRPr="00C02D76">
        <w:rPr>
          <w:rStyle w:val="StyleUnderline"/>
        </w:rPr>
        <w:t xml:space="preserve">. That smoke would expand around the world as it heats up, </w:t>
      </w:r>
      <w:r w:rsidRPr="00957816">
        <w:rPr>
          <w:rStyle w:val="Emphasis"/>
          <w:highlight w:val="cyan"/>
        </w:rPr>
        <w:t>block</w:t>
      </w:r>
      <w:r w:rsidRPr="00237F49">
        <w:rPr>
          <w:rStyle w:val="StyleUnderline"/>
        </w:rPr>
        <w:t xml:space="preserve">ing </w:t>
      </w:r>
      <w:r w:rsidRPr="00957816">
        <w:rPr>
          <w:rStyle w:val="Emphasis"/>
          <w:highlight w:val="cyan"/>
        </w:rPr>
        <w:t>out sunlight</w:t>
      </w:r>
      <w:r w:rsidRPr="00FD2299">
        <w:rPr>
          <w:sz w:val="16"/>
        </w:rPr>
        <w:t xml:space="preserve"> </w:t>
      </w:r>
      <w:r w:rsidRPr="00C02D76">
        <w:rPr>
          <w:rStyle w:val="StyleUnderline"/>
        </w:rPr>
        <w:t>over much of Earth.</w:t>
      </w:r>
      <w:r>
        <w:rPr>
          <w:rStyle w:val="StyleUnderline"/>
        </w:rPr>
        <w:t xml:space="preserve"> </w:t>
      </w:r>
      <w:r w:rsidRPr="00C02D76">
        <w:rPr>
          <w:rStyle w:val="StyleUnderline"/>
        </w:rPr>
        <w:t xml:space="preserve">As a result, the world would </w:t>
      </w:r>
      <w:r w:rsidRPr="00957816">
        <w:rPr>
          <w:rStyle w:val="StyleUnderline"/>
          <w:highlight w:val="cyan"/>
        </w:rPr>
        <w:t xml:space="preserve">experience </w:t>
      </w:r>
      <w:r w:rsidRPr="00957816">
        <w:rPr>
          <w:rStyle w:val="Emphasis"/>
          <w:highlight w:val="cyan"/>
        </w:rPr>
        <w:t>cold</w:t>
      </w:r>
      <w:r w:rsidRPr="00C02D76">
        <w:rPr>
          <w:rStyle w:val="StyleUnderline"/>
        </w:rPr>
        <w:t xml:space="preserve">er temperatures and less precipitation, </w:t>
      </w:r>
      <w:r w:rsidRPr="00957816">
        <w:rPr>
          <w:rStyle w:val="StyleUnderline"/>
          <w:highlight w:val="cyan"/>
        </w:rPr>
        <w:t>depleting</w:t>
      </w:r>
      <w:r w:rsidRPr="00C02D76">
        <w:rPr>
          <w:rStyle w:val="StyleUnderline"/>
        </w:rPr>
        <w:t xml:space="preserve"> much of the globe’s </w:t>
      </w:r>
      <w:r w:rsidRPr="00957816">
        <w:rPr>
          <w:rStyle w:val="Emphasis"/>
          <w:highlight w:val="cyan"/>
        </w:rPr>
        <w:t>ag</w:t>
      </w:r>
      <w:r w:rsidRPr="00C02D76">
        <w:rPr>
          <w:rStyle w:val="StyleUnderline"/>
        </w:rPr>
        <w:t xml:space="preserve">ricultural output. That, potentially, would </w:t>
      </w:r>
      <w:r w:rsidRPr="00957816">
        <w:rPr>
          <w:rStyle w:val="StyleUnderline"/>
          <w:highlight w:val="cyan"/>
        </w:rPr>
        <w:t xml:space="preserve">lead to </w:t>
      </w:r>
      <w:r w:rsidRPr="00957816">
        <w:rPr>
          <w:rStyle w:val="Emphasis"/>
          <w:highlight w:val="cyan"/>
        </w:rPr>
        <w:t>widespread famine</w:t>
      </w:r>
      <w:r w:rsidRPr="00C02D76">
        <w:rPr>
          <w:rStyle w:val="Emphasis"/>
        </w:rPr>
        <w:t xml:space="preserve"> in a matter of years</w:t>
      </w:r>
      <w:r w:rsidRPr="00FD2299">
        <w:rPr>
          <w:sz w:val="16"/>
        </w:rPr>
        <w:t xml:space="preserve">. The impact on the world, however, depends on the amount of rising smoke. While scientists’ models and estimates vary, it’s believed that around 5 million to 50 </w:t>
      </w:r>
      <w:proofErr w:type="gramStart"/>
      <w:r w:rsidRPr="00FD2299">
        <w:rPr>
          <w:sz w:val="16"/>
        </w:rPr>
        <w:t>millions</w:t>
      </w:r>
      <w:proofErr w:type="gramEnd"/>
      <w:r w:rsidRPr="00FD2299">
        <w:rPr>
          <w:sz w:val="16"/>
        </w:rPr>
        <w:t xml:space="preserve"> tons of black smoke could lead to a so-called “nuclear autumn,” while 50 million to 150 millions tons of black smoke might plunge the world into a “nuclear winter.” </w:t>
      </w:r>
      <w:r w:rsidRPr="00C02D76">
        <w:rPr>
          <w:rStyle w:val="StyleUnderline"/>
        </w:rPr>
        <w:t>If the</w:t>
      </w:r>
      <w:r w:rsidRPr="00FD2299">
        <w:rPr>
          <w:sz w:val="16"/>
        </w:rPr>
        <w:t xml:space="preserve"> latter </w:t>
      </w:r>
      <w:r w:rsidRPr="00C02D76">
        <w:rPr>
          <w:rStyle w:val="StyleUnderline"/>
        </w:rPr>
        <w:t>scenario came to pass</w:t>
      </w:r>
      <w:r w:rsidRPr="00FD2299">
        <w:rPr>
          <w:sz w:val="16"/>
        </w:rPr>
        <w:t xml:space="preserve">, Robock told me, </w:t>
      </w:r>
      <w:proofErr w:type="gramStart"/>
      <w:r w:rsidRPr="00957816">
        <w:rPr>
          <w:rStyle w:val="Emphasis"/>
          <w:highlight w:val="cyan"/>
        </w:rPr>
        <w:t>“almost</w:t>
      </w:r>
      <w:proofErr w:type="gramEnd"/>
      <w:r w:rsidRPr="00957816">
        <w:rPr>
          <w:rStyle w:val="Emphasis"/>
          <w:highlight w:val="cyan"/>
        </w:rPr>
        <w:t xml:space="preserve"> everybody on the planet would die.”</w:t>
      </w:r>
    </w:p>
    <w:p w14:paraId="0811AF60" w14:textId="77777777" w:rsidR="00701DBE" w:rsidRDefault="00701DBE" w:rsidP="00701DBE">
      <w:pPr>
        <w:pStyle w:val="Heading4"/>
      </w:pPr>
      <w:r>
        <w:t xml:space="preserve">US-Iran war goes nuclear. Extinction. </w:t>
      </w:r>
    </w:p>
    <w:p w14:paraId="2981993E" w14:textId="77777777" w:rsidR="00701DBE" w:rsidRPr="00B945D2" w:rsidRDefault="00701DBE" w:rsidP="00701DBE">
      <w:r>
        <w:t xml:space="preserve">Ken </w:t>
      </w:r>
      <w:r w:rsidRPr="002C03ED">
        <w:rPr>
          <w:rStyle w:val="Style13ptBold"/>
        </w:rPr>
        <w:t>Klippenstein '</w:t>
      </w:r>
      <w:r>
        <w:rPr>
          <w:rStyle w:val="Style13ptBold"/>
        </w:rPr>
        <w:t>3/19</w:t>
      </w:r>
      <w:r>
        <w:t>, Independent journalist covering national security and U.S. politics, "The Nuclear War Plan for Iran," 3-19-2025, https://www.kenklippenstein.com/p/the-nuclear-war-plan-for-iran, Accessed 4-17-2025 by NT-MP</w:t>
      </w:r>
    </w:p>
    <w:p w14:paraId="6BE0AF2B" w14:textId="77777777" w:rsidR="00701DBE" w:rsidRPr="002C03ED" w:rsidRDefault="00701DBE" w:rsidP="00701DBE">
      <w:pPr>
        <w:rPr>
          <w:rStyle w:val="StyleUnderline"/>
        </w:rPr>
      </w:pPr>
      <w:r w:rsidRPr="002C03ED">
        <w:rPr>
          <w:rStyle w:val="StyleUnderline"/>
        </w:rPr>
        <w:t xml:space="preserve">To the casual observer that might sound like more of the targeted airstrikes the U.S. has been doing, but behind the scenes, as the </w:t>
      </w:r>
      <w:r w:rsidRPr="00957816">
        <w:rPr>
          <w:rStyle w:val="Emphasis"/>
          <w:highlight w:val="cyan"/>
        </w:rPr>
        <w:t>Pentagon</w:t>
      </w:r>
      <w:r w:rsidRPr="00957816">
        <w:rPr>
          <w:rStyle w:val="StyleUnderline"/>
          <w:highlight w:val="cyan"/>
        </w:rPr>
        <w:t xml:space="preserve"> prepares for</w:t>
      </w:r>
      <w:r w:rsidRPr="002C03ED">
        <w:rPr>
          <w:rStyle w:val="StyleUnderline"/>
        </w:rPr>
        <w:t xml:space="preserve"> a "</w:t>
      </w:r>
      <w:r w:rsidRPr="00957816">
        <w:rPr>
          <w:rStyle w:val="Emphasis"/>
          <w:highlight w:val="cyan"/>
        </w:rPr>
        <w:t>major" regional war</w:t>
      </w:r>
      <w:r w:rsidRPr="00957816">
        <w:rPr>
          <w:rStyle w:val="StyleUnderline"/>
          <w:highlight w:val="cyan"/>
        </w:rPr>
        <w:t xml:space="preserve"> with</w:t>
      </w:r>
      <w:r w:rsidRPr="002C03ED">
        <w:rPr>
          <w:rStyle w:val="StyleUnderline"/>
        </w:rPr>
        <w:t xml:space="preserve"> </w:t>
      </w:r>
      <w:r w:rsidRPr="00957816">
        <w:rPr>
          <w:rStyle w:val="StyleUnderline"/>
          <w:highlight w:val="cyan"/>
        </w:rPr>
        <w:t>Iran</w:t>
      </w:r>
      <w:r w:rsidRPr="002C03ED">
        <w:rPr>
          <w:rStyle w:val="StyleUnderline"/>
        </w:rPr>
        <w:t xml:space="preserve">, the </w:t>
      </w:r>
      <w:r w:rsidRPr="00957816">
        <w:rPr>
          <w:rStyle w:val="StyleUnderline"/>
          <w:highlight w:val="cyan"/>
        </w:rPr>
        <w:t xml:space="preserve">use of </w:t>
      </w:r>
      <w:r w:rsidRPr="00957816">
        <w:rPr>
          <w:rStyle w:val="Emphasis"/>
          <w:highlight w:val="cyan"/>
        </w:rPr>
        <w:t>nuclear weapons</w:t>
      </w:r>
      <w:r w:rsidRPr="002C03ED">
        <w:rPr>
          <w:rStyle w:val="StyleUnderline"/>
        </w:rPr>
        <w:t xml:space="preserve"> is on the table.</w:t>
      </w:r>
    </w:p>
    <w:p w14:paraId="25AD080C" w14:textId="77777777" w:rsidR="00701DBE" w:rsidRPr="002C03ED" w:rsidRDefault="00701DBE" w:rsidP="00701DBE">
      <w:pPr>
        <w:rPr>
          <w:rStyle w:val="StyleUnderline"/>
        </w:rPr>
      </w:pPr>
      <w:r w:rsidRPr="002C03ED">
        <w:rPr>
          <w:sz w:val="16"/>
        </w:rPr>
        <w:t xml:space="preserve">The </w:t>
      </w:r>
      <w:r w:rsidRPr="00957816">
        <w:rPr>
          <w:rStyle w:val="Emphasis"/>
          <w:highlight w:val="cyan"/>
        </w:rPr>
        <w:t>new Iran war preparations</w:t>
      </w:r>
      <w:r w:rsidRPr="00B945D2">
        <w:rPr>
          <w:rStyle w:val="StyleUnderline"/>
        </w:rPr>
        <w:t xml:space="preserve"> that have been underway since last year </w:t>
      </w:r>
      <w:r w:rsidRPr="00957816">
        <w:rPr>
          <w:rStyle w:val="StyleUnderline"/>
          <w:highlight w:val="cyan"/>
        </w:rPr>
        <w:t xml:space="preserve">include </w:t>
      </w:r>
      <w:r w:rsidRPr="00B945D2">
        <w:rPr>
          <w:rStyle w:val="StyleUnderline"/>
        </w:rPr>
        <w:t xml:space="preserve">new </w:t>
      </w:r>
      <w:r w:rsidRPr="00957816">
        <w:rPr>
          <w:rStyle w:val="Emphasis"/>
          <w:highlight w:val="cyan"/>
        </w:rPr>
        <w:t>nuclear options</w:t>
      </w:r>
      <w:r w:rsidRPr="002C03ED">
        <w:rPr>
          <w:rStyle w:val="StyleUnderline"/>
        </w:rPr>
        <w:t>.</w:t>
      </w:r>
    </w:p>
    <w:p w14:paraId="7A1A7EE9" w14:textId="77777777" w:rsidR="00701DBE" w:rsidRPr="002C03ED" w:rsidRDefault="00701DBE" w:rsidP="00701DBE">
      <w:pPr>
        <w:rPr>
          <w:rStyle w:val="StyleUnderline"/>
        </w:rPr>
      </w:pPr>
      <w:r w:rsidRPr="002C03ED">
        <w:rPr>
          <w:rStyle w:val="StyleUnderline"/>
        </w:rPr>
        <w:t xml:space="preserve">“One might find it </w:t>
      </w:r>
      <w:r w:rsidRPr="00957816">
        <w:rPr>
          <w:rStyle w:val="StyleUnderline"/>
          <w:highlight w:val="cyan"/>
        </w:rPr>
        <w:t>extraordinary to think</w:t>
      </w:r>
      <w:r w:rsidRPr="002C03ED">
        <w:rPr>
          <w:rStyle w:val="StyleUnderline"/>
        </w:rPr>
        <w:t xml:space="preserve"> that </w:t>
      </w:r>
      <w:r w:rsidRPr="00957816">
        <w:rPr>
          <w:rStyle w:val="StyleUnderline"/>
          <w:highlight w:val="cyan"/>
        </w:rPr>
        <w:t xml:space="preserve">nuclear weapons are </w:t>
      </w:r>
      <w:r w:rsidRPr="00B945D2">
        <w:rPr>
          <w:rStyle w:val="StyleUnderline"/>
        </w:rPr>
        <w:t xml:space="preserve">even </w:t>
      </w:r>
      <w:r w:rsidRPr="00957816">
        <w:rPr>
          <w:rStyle w:val="Emphasis"/>
          <w:highlight w:val="cyan"/>
        </w:rPr>
        <w:t>considered</w:t>
      </w:r>
      <w:r w:rsidRPr="002C03ED">
        <w:rPr>
          <w:rStyle w:val="StyleUnderline"/>
        </w:rPr>
        <w:t xml:space="preserve">,” a </w:t>
      </w:r>
      <w:r w:rsidRPr="00957816">
        <w:rPr>
          <w:rStyle w:val="Emphasis"/>
          <w:highlight w:val="cyan"/>
        </w:rPr>
        <w:t>retired senior military officer</w:t>
      </w:r>
      <w:r w:rsidRPr="002C03ED">
        <w:rPr>
          <w:rStyle w:val="StyleUnderline"/>
        </w:rPr>
        <w:t xml:space="preserve"> who has been </w:t>
      </w:r>
      <w:r w:rsidRPr="00957816">
        <w:rPr>
          <w:rStyle w:val="StyleUnderline"/>
          <w:highlight w:val="cyan"/>
        </w:rPr>
        <w:t>briefed on</w:t>
      </w:r>
      <w:r w:rsidRPr="002C03ED">
        <w:rPr>
          <w:rStyle w:val="StyleUnderline"/>
        </w:rPr>
        <w:t xml:space="preserve"> the </w:t>
      </w:r>
      <w:r w:rsidRPr="00957816">
        <w:rPr>
          <w:rStyle w:val="Emphasis"/>
          <w:highlight w:val="cyan"/>
        </w:rPr>
        <w:t>planning</w:t>
      </w:r>
      <w:r w:rsidRPr="002C03ED">
        <w:rPr>
          <w:rStyle w:val="StyleUnderline"/>
        </w:rPr>
        <w:t xml:space="preserve"> tells us, </w:t>
      </w:r>
      <w:proofErr w:type="gramStart"/>
      <w:r w:rsidRPr="002C03ED">
        <w:rPr>
          <w:rStyle w:val="StyleUnderline"/>
        </w:rPr>
        <w:t>“but</w:t>
      </w:r>
      <w:proofErr w:type="gramEnd"/>
      <w:r w:rsidRPr="002C03ED">
        <w:rPr>
          <w:rStyle w:val="StyleUnderline"/>
        </w:rPr>
        <w:t xml:space="preserve"> </w:t>
      </w:r>
      <w:r w:rsidRPr="00957816">
        <w:rPr>
          <w:rStyle w:val="StyleUnderline"/>
          <w:highlight w:val="cyan"/>
        </w:rPr>
        <w:t>we have</w:t>
      </w:r>
      <w:r w:rsidRPr="002C03ED">
        <w:rPr>
          <w:rStyle w:val="StyleUnderline"/>
        </w:rPr>
        <w:t xml:space="preserve"> </w:t>
      </w:r>
      <w:r w:rsidRPr="00957816">
        <w:rPr>
          <w:rStyle w:val="StyleUnderline"/>
          <w:highlight w:val="cyan"/>
        </w:rPr>
        <w:t>entered</w:t>
      </w:r>
      <w:r w:rsidRPr="002C03ED">
        <w:rPr>
          <w:rStyle w:val="StyleUnderline"/>
        </w:rPr>
        <w:t xml:space="preserve"> a </w:t>
      </w:r>
      <w:r w:rsidRPr="00957816">
        <w:rPr>
          <w:rStyle w:val="Emphasis"/>
          <w:highlight w:val="cyan"/>
        </w:rPr>
        <w:t>new era</w:t>
      </w:r>
      <w:r w:rsidRPr="002C03ED">
        <w:rPr>
          <w:rStyle w:val="StyleUnderline"/>
        </w:rPr>
        <w:t xml:space="preserve">.” </w:t>
      </w:r>
    </w:p>
    <w:p w14:paraId="6583A694" w14:textId="77777777" w:rsidR="00701DBE" w:rsidRPr="002C03ED" w:rsidRDefault="00701DBE" w:rsidP="00701DBE">
      <w:pPr>
        <w:rPr>
          <w:sz w:val="16"/>
        </w:rPr>
      </w:pPr>
      <w:r w:rsidRPr="002C03ED">
        <w:rPr>
          <w:sz w:val="16"/>
        </w:rPr>
        <w:t xml:space="preserve">The officer says that a combination of factors — none of them precipitated by Donald Trump directly — have created a perfect storm to bring nuclear weapons back into the picture. </w:t>
      </w:r>
    </w:p>
    <w:p w14:paraId="069A7860" w14:textId="77777777" w:rsidR="00701DBE" w:rsidRPr="002C03ED" w:rsidRDefault="00701DBE" w:rsidP="00701DBE">
      <w:pPr>
        <w:rPr>
          <w:sz w:val="16"/>
        </w:rPr>
      </w:pPr>
      <w:r w:rsidRPr="002C03ED">
        <w:rPr>
          <w:sz w:val="16"/>
        </w:rPr>
        <w:t>“Reintroducing nuclear deterrence,” the officer says, serves three purposes:</w:t>
      </w:r>
    </w:p>
    <w:p w14:paraId="6F08B0F8" w14:textId="77777777" w:rsidR="00701DBE" w:rsidRPr="002C03ED" w:rsidRDefault="00701DBE" w:rsidP="00701DBE">
      <w:pPr>
        <w:rPr>
          <w:sz w:val="16"/>
        </w:rPr>
      </w:pPr>
      <w:r w:rsidRPr="002C03ED">
        <w:rPr>
          <w:sz w:val="16"/>
        </w:rPr>
        <w:t xml:space="preserve">To directly deter Iran from developing nuclear weapons (or then from using them). </w:t>
      </w:r>
    </w:p>
    <w:p w14:paraId="3B7A1FD7" w14:textId="77777777" w:rsidR="00701DBE" w:rsidRPr="002C03ED" w:rsidRDefault="00701DBE" w:rsidP="00701DBE">
      <w:pPr>
        <w:rPr>
          <w:sz w:val="16"/>
        </w:rPr>
      </w:pPr>
      <w:r w:rsidRPr="002C03ED">
        <w:rPr>
          <w:sz w:val="16"/>
        </w:rPr>
        <w:lastRenderedPageBreak/>
        <w:t xml:space="preserve">To convince Israel not to use its own nuclear weapons — that is, by making it clear that the U.S. equally would (or could) preempt Iran if something dire happened. </w:t>
      </w:r>
    </w:p>
    <w:p w14:paraId="57245DC9" w14:textId="77777777" w:rsidR="00701DBE" w:rsidRPr="002C03ED" w:rsidRDefault="00701DBE" w:rsidP="00701DBE">
      <w:pPr>
        <w:rPr>
          <w:sz w:val="16"/>
        </w:rPr>
      </w:pPr>
      <w:r w:rsidRPr="002C03ED">
        <w:rPr>
          <w:sz w:val="16"/>
        </w:rPr>
        <w:t xml:space="preserve">To dissuade Saudi Arabia from perceiving that it </w:t>
      </w:r>
      <w:proofErr w:type="gramStart"/>
      <w:r w:rsidRPr="002C03ED">
        <w:rPr>
          <w:sz w:val="16"/>
        </w:rPr>
        <w:t>has to</w:t>
      </w:r>
      <w:proofErr w:type="gramEnd"/>
      <w:r w:rsidRPr="002C03ED">
        <w:rPr>
          <w:sz w:val="16"/>
        </w:rPr>
        <w:t xml:space="preserve"> develop its own nuclear weapons because Iran is doing so.</w:t>
      </w:r>
    </w:p>
    <w:p w14:paraId="292ECA54" w14:textId="77777777" w:rsidR="00701DBE" w:rsidRPr="002C03ED" w:rsidRDefault="00701DBE" w:rsidP="00701DBE">
      <w:pPr>
        <w:rPr>
          <w:sz w:val="16"/>
        </w:rPr>
      </w:pPr>
      <w:r w:rsidRPr="002C03ED">
        <w:rPr>
          <w:sz w:val="16"/>
        </w:rPr>
        <w:t xml:space="preserve">To implement these seemingly unconnected national objectives, </w:t>
      </w:r>
      <w:r w:rsidRPr="002C03ED">
        <w:rPr>
          <w:rStyle w:val="StyleUnderline"/>
        </w:rPr>
        <w:t>Central Command (</w:t>
      </w:r>
      <w:r w:rsidRPr="00957816">
        <w:rPr>
          <w:rStyle w:val="Emphasis"/>
          <w:highlight w:val="cyan"/>
        </w:rPr>
        <w:t>CENTCOM</w:t>
      </w:r>
      <w:r w:rsidRPr="002C03ED">
        <w:rPr>
          <w:rStyle w:val="StyleUnderline"/>
        </w:rPr>
        <w:t>), the U.S. combatant command for the Middle East, is charged with maintaining capabilities to back up Washington.</w:t>
      </w:r>
      <w:r w:rsidRPr="002C03ED">
        <w:rPr>
          <w:sz w:val="16"/>
        </w:rPr>
        <w:t xml:space="preserve"> Today, for instance, the White House claimed that in a telephone call between Trump and Putin that the two agreed “that Iran should never be in a position to destroy Israel.” To Washington, an Iranian nuclear program is just “destroy Israel” spelled another way. </w:t>
      </w:r>
    </w:p>
    <w:p w14:paraId="0314B7FC" w14:textId="77777777" w:rsidR="00701DBE" w:rsidRPr="002C03ED" w:rsidRDefault="00701DBE" w:rsidP="00701DBE">
      <w:pPr>
        <w:rPr>
          <w:rStyle w:val="StyleUnderline"/>
        </w:rPr>
      </w:pPr>
      <w:r w:rsidRPr="002C03ED">
        <w:rPr>
          <w:sz w:val="16"/>
        </w:rPr>
        <w:t>“</w:t>
      </w:r>
      <w:r w:rsidRPr="002C03ED">
        <w:rPr>
          <w:rStyle w:val="StyleUnderline"/>
        </w:rPr>
        <w:t>Preventing Iran from acquiring a nuclear weapon remains a top priority with global implications,” CENTCOM commander Gen. “Erik” Kurilla</w:t>
      </w:r>
      <w:r w:rsidRPr="002C03ED">
        <w:rPr>
          <w:sz w:val="16"/>
        </w:rPr>
        <w:t xml:space="preserve"> told Congress last year. “</w:t>
      </w:r>
      <w:r w:rsidRPr="002C03ED">
        <w:rPr>
          <w:rStyle w:val="StyleUnderline"/>
        </w:rPr>
        <w:t>We will continue to develop military options for the Secretary of Defense and President, should they be necessary.”</w:t>
      </w:r>
    </w:p>
    <w:p w14:paraId="4CE2EC41" w14:textId="77777777" w:rsidR="00701DBE" w:rsidRPr="002C03ED" w:rsidRDefault="00701DBE" w:rsidP="00701DBE">
      <w:pPr>
        <w:rPr>
          <w:sz w:val="16"/>
        </w:rPr>
      </w:pPr>
      <w:r w:rsidRPr="002C03ED">
        <w:rPr>
          <w:sz w:val="16"/>
        </w:rPr>
        <w:t>Down in Tampa where CENTCOM headquarters is located, there is scrambling to make sure that whatever capabilities exist supports the new position. The nuclear options are contained in Appendix 1 to Annex C of the Iran war plans, I am told.</w:t>
      </w:r>
    </w:p>
    <w:p w14:paraId="388E4BD0" w14:textId="77777777" w:rsidR="00701DBE" w:rsidRDefault="00701DBE" w:rsidP="00701DBE">
      <w:pPr>
        <w:rPr>
          <w:sz w:val="16"/>
        </w:rPr>
      </w:pPr>
      <w:r w:rsidRPr="002C03ED">
        <w:rPr>
          <w:rStyle w:val="StyleUnderline"/>
        </w:rPr>
        <w:t xml:space="preserve">CENTCOM’s </w:t>
      </w:r>
      <w:r w:rsidRPr="00957816">
        <w:rPr>
          <w:rStyle w:val="StyleUnderline"/>
          <w:highlight w:val="cyan"/>
        </w:rPr>
        <w:t>planning for</w:t>
      </w:r>
      <w:r w:rsidRPr="002C03ED">
        <w:rPr>
          <w:rStyle w:val="StyleUnderline"/>
        </w:rPr>
        <w:t xml:space="preserve"> </w:t>
      </w:r>
      <w:r w:rsidRPr="002C03ED">
        <w:rPr>
          <w:sz w:val="16"/>
        </w:rPr>
        <w:t xml:space="preserve">the potential </w:t>
      </w:r>
      <w:r w:rsidRPr="00957816">
        <w:rPr>
          <w:rStyle w:val="Emphasis"/>
          <w:highlight w:val="cyan"/>
        </w:rPr>
        <w:t>use of nuclear weapons</w:t>
      </w:r>
      <w:r w:rsidRPr="00957816">
        <w:rPr>
          <w:rStyle w:val="StyleUnderline"/>
          <w:highlight w:val="cyan"/>
        </w:rPr>
        <w:t xml:space="preserve"> in</w:t>
      </w:r>
      <w:r w:rsidRPr="002C03ED">
        <w:rPr>
          <w:rStyle w:val="StyleUnderline"/>
        </w:rPr>
        <w:t xml:space="preserve"> the </w:t>
      </w:r>
      <w:r w:rsidRPr="00957816">
        <w:rPr>
          <w:rStyle w:val="Emphasis"/>
          <w:highlight w:val="cyan"/>
        </w:rPr>
        <w:t>Middle East</w:t>
      </w:r>
      <w:r w:rsidRPr="002C03ED">
        <w:rPr>
          <w:sz w:val="16"/>
        </w:rPr>
        <w:t xml:space="preserve"> has undergone three significant shifts in the past 45 years. </w:t>
      </w:r>
    </w:p>
    <w:p w14:paraId="45FF3F02" w14:textId="77777777" w:rsidR="00701DBE" w:rsidRPr="00234A76" w:rsidRDefault="00701DBE" w:rsidP="00701DBE">
      <w:pPr>
        <w:rPr>
          <w:sz w:val="10"/>
          <w:szCs w:val="10"/>
        </w:rPr>
      </w:pPr>
      <w:r w:rsidRPr="00234A76">
        <w:rPr>
          <w:sz w:val="10"/>
          <w:szCs w:val="10"/>
        </w:rPr>
        <w:t>&lt;&lt;&lt;PARAGRAPH BREAKS END&gt;&gt;&gt;</w:t>
      </w:r>
    </w:p>
    <w:p w14:paraId="6C20FE66" w14:textId="77777777" w:rsidR="00701DBE" w:rsidRPr="00234A76" w:rsidRDefault="00701DBE" w:rsidP="00701DBE">
      <w:pPr>
        <w:rPr>
          <w:sz w:val="10"/>
          <w:szCs w:val="10"/>
        </w:rPr>
      </w:pPr>
      <w:r w:rsidRPr="00234A76">
        <w:rPr>
          <w:sz w:val="10"/>
          <w:szCs w:val="10"/>
        </w:rPr>
        <w:t xml:space="preserve">Cold War Era The first generation of war plans (called the “OPLAN 1004” series) were written during the era of the Shah and were completed after the Soviet invasion of Afghanistan. The plans included the potential use of nuclear weapons to counter a potential Soviet invasion. This included two “vertical escalation” options — referring to stepping upwards on the nuclear escalation ladder —, one “passive escalation” envisioning the 5th Special Forces Group parachuting into northern Iran and detonating backpack nuclear </w:t>
      </w:r>
      <w:proofErr w:type="gramStart"/>
      <w:r w:rsidRPr="00234A76">
        <w:rPr>
          <w:sz w:val="10"/>
          <w:szCs w:val="10"/>
        </w:rPr>
        <w:t>land-mines</w:t>
      </w:r>
      <w:proofErr w:type="gramEnd"/>
      <w:r w:rsidRPr="00234A76">
        <w:rPr>
          <w:sz w:val="10"/>
          <w:szCs w:val="10"/>
        </w:rPr>
        <w:t xml:space="preserve"> on Iranian soil, and the other “active escalation envisioning B-52 bomber strikes on targets in the Soviet Union and frontline Army artillery and missile strikes on Soviet forces in Iran to buy time. The last war plan of this generation was completed in 1984. “With four decades of hindsight, the idea of the US and the Soviets engaged in a great battle in the Zagros [mountains] for control of the Middle East seems unrealistic at best,” CENTCOM itself said at a retreat in 2020. Planning for war in the Middle East was essentially moribund under the Iraqi invasion of Kuwait in August 1990. CENTCOM OPLAN 1002, finished in the 1994-1995 timeframe, included a nuclear annex that planned for nuclear strikes against targets in Iraq and Iran, now in the name of countering proliferation. U.S. policy had shifted to having the capability to threaten nuclear strikes against </w:t>
      </w:r>
      <w:proofErr w:type="gramStart"/>
      <w:r w:rsidRPr="00234A76">
        <w:rPr>
          <w:sz w:val="10"/>
          <w:szCs w:val="10"/>
        </w:rPr>
        <w:t>any and all</w:t>
      </w:r>
      <w:proofErr w:type="gramEnd"/>
      <w:r w:rsidRPr="00234A76">
        <w:rPr>
          <w:sz w:val="10"/>
          <w:szCs w:val="10"/>
        </w:rPr>
        <w:t xml:space="preserve"> potential nuclear adversaries. War on Terror Era After 9/11, new “strategic concepts” regarding Iran were articulated by President Bush. Iran’s pursuit of nuclear weapons and its inclusion in the “axis of evil” dominated war planning during the next decade. The war on terror was the singular focus of Washington, and Iraq war planning (now under CONPLAN 1025 and first prepared in August 2003) ignored nuclear weapons. CENTCOM continued as a “nuclear” command, but “regional” nuclear planning was shifted to Strategic Command (STRATCOM) so that Tampa could focus on the wars in Afghanistan and Iraq and counterterrorism. A U.S. military attack on Iran is "simply not on the agenda at this point," Secretary of State Condoleezza Rice said in February 2005. That same month, Lt. Gen. Lance Smith, deputy commander of CENTCOM, said that there were no new plans to deal with Iranian nuclear weapons. The command, he said, was focused on Iran’s support for the insurgency in Iraq. In 2008, Iran test fired a new missile capable of hitting Israel. The next year, it launched a satellite into space. More missiles came. Gen. James Mattis, who was then CENTCOM commander (and would go on to become Trump’s first secretary of defense) pushed for a regional collective approach to air and missile defense against Iran but found no takers. The rest of the Obama administration focused on Iran nuclear diplomacy and the new war on ISIS, with Iran military options falling </w:t>
      </w:r>
      <w:proofErr w:type="gramStart"/>
      <w:r w:rsidRPr="00234A76">
        <w:rPr>
          <w:sz w:val="10"/>
          <w:szCs w:val="10"/>
        </w:rPr>
        <w:t>off of</w:t>
      </w:r>
      <w:proofErr w:type="gramEnd"/>
      <w:r w:rsidRPr="00234A76">
        <w:rPr>
          <w:sz w:val="10"/>
          <w:szCs w:val="10"/>
        </w:rPr>
        <w:t xml:space="preserve"> Washington’s radar screen. The Trump Era When Donald Trump announced in May 2018 that he was withdrawing from Obama’s nuclear deal, he said that during Washington’s singular focus on nukes, Iran had “escalated its destabilizing activities in the surrounding region.” Trump didn’t know it, but he was articulating the Obama administration “whole of government” approach, that everything was connected. He reinstated sanctions on Iran and designated the Islamic Revolutionary Guard Corps as a foreign terrorist organization. It was the first time that the U.S. officially identified another country’s military as a terrorist organization. Throughout the next year, Trump imposed more sanctions even as he articulated that the U.S. “does not seek conflict with Iran.” Iran had other ideas though, and in September 2019, Tehran shot missiles and drones at Saudi oil facilities. It was at a time when Secretary Mattis was declaring the war on terror over and a new era of “Great Power Competition.” Iranian attacks continued, and in December 2019, Secretary of State Pompeo said that any attack on a U.S. base by Iran or its proxies “will be answered with a decisive U.S. response." The next month, Iranian Gen. Qassem Soleimani was killed in a drone strike. “They see we have the will to act,” said Gen. Frank McKenzie, the CENTCOM commander at that time. “For far too long, all the way back to 1979, to be exact, nations have tolerated Iran's destructive and destabilizing behavior in the Middle East and beyond,” Trump said in an address to the nation upon Soleimani’s killing. “Those days are over. Iran has been the leading sponsor of </w:t>
      </w:r>
      <w:proofErr w:type="gramStart"/>
      <w:r w:rsidRPr="00234A76">
        <w:rPr>
          <w:sz w:val="10"/>
          <w:szCs w:val="10"/>
        </w:rPr>
        <w:t>terrorism</w:t>
      </w:r>
      <w:proofErr w:type="gramEnd"/>
      <w:r w:rsidRPr="00234A76">
        <w:rPr>
          <w:sz w:val="10"/>
          <w:szCs w:val="10"/>
        </w:rPr>
        <w:t xml:space="preserve"> and their pursuit of nuclear weapons threatens the civilized world. We will never let that happen.” That same month, my editor revealed that nuclear weapons were already back in the picture and that a war game undertaken just days before Trump was elected in 2016 ended with the U.S. nuking Iran. A new nuclear weapon was deployed in February 2020, a low-yield warhead for Trident II submarine-launched missiles. The Pentagon said it was “to strengthen deterrence.” Just days before Biden was elected, responsibility for Israel shifted under CENTCOM for the first time, accelerating the current generation of war plans. Iran’s development of a full array of missiles and attack drones, now combat proven in the Houthi war (and later in Ukraine) finally resulted in the collective air defense system for the Middle East and even put Arab and Israeli generals in the same room to discuss common war plans against Iran. President Biden and Israeli Prime Minister Lapid met in Jerusalem in July 2022 and signed a declaration reaffirming the "unshakeable U.S. commitment to Israel's security," and, as part of the pledge, to use "all elements of its national power" to ensure Iran never acquires a nuclear weapon. With the Saudis now saying that they could pursue their own nuclear capability if Iran gets an operational nuclear weapon and Israel saying that its capabilities against Iran had “dramatically improved” and that it was “ready for the day when an order is given,” the Gaza war erupted. The ingredients came together as Iran put its full might behind Hamas, the Houthis, and Hezbollah and then attacked Israel directly. The massive use by Russia of Iranian drones (and, more recently, ballistic missiles) against Ukraine has raised the stakes.</w:t>
      </w:r>
    </w:p>
    <w:p w14:paraId="48CC849E" w14:textId="77777777" w:rsidR="00701DBE" w:rsidRPr="00234A76" w:rsidRDefault="00701DBE" w:rsidP="00701DBE">
      <w:pPr>
        <w:rPr>
          <w:sz w:val="10"/>
          <w:szCs w:val="10"/>
        </w:rPr>
      </w:pPr>
      <w:r w:rsidRPr="00234A76">
        <w:rPr>
          <w:sz w:val="10"/>
          <w:szCs w:val="10"/>
        </w:rPr>
        <w:t>&lt;&lt;&lt;PARAGRAPH BREAKS RETURN&gt;&gt;&gt;</w:t>
      </w:r>
    </w:p>
    <w:p w14:paraId="69087B16" w14:textId="77777777" w:rsidR="00701DBE" w:rsidRPr="002C03ED" w:rsidRDefault="00701DBE" w:rsidP="00701DBE">
      <w:pPr>
        <w:rPr>
          <w:rStyle w:val="StyleUnderline"/>
        </w:rPr>
      </w:pPr>
      <w:r w:rsidRPr="002C03ED">
        <w:rPr>
          <w:sz w:val="16"/>
        </w:rPr>
        <w:t xml:space="preserve">I described yesterday the </w:t>
      </w:r>
      <w:r w:rsidRPr="00B945D2">
        <w:rPr>
          <w:rStyle w:val="StyleUnderline"/>
        </w:rPr>
        <w:t>general development</w:t>
      </w:r>
      <w:r w:rsidRPr="002C03ED">
        <w:rPr>
          <w:rStyle w:val="StyleUnderline"/>
        </w:rPr>
        <w:t xml:space="preserve"> of </w:t>
      </w:r>
      <w:r w:rsidRPr="00B945D2">
        <w:rPr>
          <w:rStyle w:val="StyleUnderline"/>
        </w:rPr>
        <w:t>the war plans</w:t>
      </w:r>
      <w:r w:rsidRPr="002C03ED">
        <w:rPr>
          <w:rStyle w:val="StyleUnderline"/>
        </w:rPr>
        <w:t xml:space="preserve"> against Iran</w:t>
      </w:r>
      <w:r w:rsidRPr="002C03ED">
        <w:rPr>
          <w:sz w:val="16"/>
        </w:rPr>
        <w:t xml:space="preserve">, but buried within those plans, I’ve learned from </w:t>
      </w:r>
      <w:r w:rsidRPr="00957816">
        <w:rPr>
          <w:rStyle w:val="Emphasis"/>
          <w:highlight w:val="cyan"/>
        </w:rPr>
        <w:t>procurement documents</w:t>
      </w:r>
      <w:r w:rsidRPr="00957816">
        <w:rPr>
          <w:rStyle w:val="StyleUnderline"/>
          <w:highlight w:val="cyan"/>
        </w:rPr>
        <w:t xml:space="preserve"> and </w:t>
      </w:r>
      <w:r w:rsidRPr="00957816">
        <w:rPr>
          <w:rStyle w:val="Emphasis"/>
          <w:highlight w:val="cyan"/>
        </w:rPr>
        <w:t>corporate internal communications</w:t>
      </w:r>
      <w:r w:rsidRPr="00957816">
        <w:rPr>
          <w:rStyle w:val="StyleUnderline"/>
          <w:highlight w:val="cyan"/>
        </w:rPr>
        <w:t>, including</w:t>
      </w:r>
      <w:r w:rsidRPr="002C03ED">
        <w:rPr>
          <w:rStyle w:val="StyleUnderline"/>
        </w:rPr>
        <w:t xml:space="preserve"> a renewed </w:t>
      </w:r>
      <w:r w:rsidRPr="00957816">
        <w:rPr>
          <w:rStyle w:val="StyleUnderline"/>
          <w:highlight w:val="cyan"/>
        </w:rPr>
        <w:t>focus on nuclear weapons</w:t>
      </w:r>
      <w:r w:rsidRPr="002C03ED">
        <w:rPr>
          <w:rStyle w:val="StyleUnderline"/>
        </w:rPr>
        <w:t>.</w:t>
      </w:r>
      <w:r w:rsidRPr="002C03ED">
        <w:rPr>
          <w:sz w:val="16"/>
        </w:rPr>
        <w:t xml:space="preserve"> The basic framework of OPLAN 1025 persists, but </w:t>
      </w:r>
      <w:r w:rsidRPr="002C03ED">
        <w:rPr>
          <w:rStyle w:val="StyleUnderline"/>
        </w:rPr>
        <w:t xml:space="preserve">behind the “C-Iran” strategy (counter-Iran) to attack Iran’s missile and drone capacity, and now to </w:t>
      </w:r>
      <w:r w:rsidRPr="00957816">
        <w:rPr>
          <w:rStyle w:val="Emphasis"/>
          <w:highlight w:val="cyan"/>
        </w:rPr>
        <w:t>attack Iranian</w:t>
      </w:r>
      <w:r w:rsidRPr="002C03ED">
        <w:rPr>
          <w:rStyle w:val="StyleUnderline"/>
        </w:rPr>
        <w:t xml:space="preserve"> </w:t>
      </w:r>
      <w:r w:rsidRPr="00957816">
        <w:rPr>
          <w:rStyle w:val="Emphasis"/>
          <w:highlight w:val="cyan"/>
        </w:rPr>
        <w:t>leadership</w:t>
      </w:r>
      <w:r w:rsidRPr="002C03ED">
        <w:rPr>
          <w:rStyle w:val="StyleUnderline"/>
        </w:rPr>
        <w:t xml:space="preserve">, either </w:t>
      </w:r>
      <w:r w:rsidRPr="00957816">
        <w:rPr>
          <w:rStyle w:val="Emphasis"/>
          <w:highlight w:val="cyan"/>
        </w:rPr>
        <w:t>with</w:t>
      </w:r>
      <w:r w:rsidRPr="002C03ED">
        <w:rPr>
          <w:rStyle w:val="StyleUnderline"/>
        </w:rPr>
        <w:t xml:space="preserve"> “kinetic” or “non-kinetic” means (including </w:t>
      </w:r>
      <w:r w:rsidRPr="00957816">
        <w:rPr>
          <w:rStyle w:val="StyleUnderline"/>
          <w:highlight w:val="cyan"/>
        </w:rPr>
        <w:t>covert</w:t>
      </w:r>
      <w:r w:rsidRPr="002C03ED">
        <w:rPr>
          <w:rStyle w:val="StyleUnderline"/>
        </w:rPr>
        <w:t xml:space="preserve"> and </w:t>
      </w:r>
      <w:r w:rsidRPr="00957816">
        <w:rPr>
          <w:rStyle w:val="StyleUnderline"/>
          <w:highlight w:val="cyan"/>
        </w:rPr>
        <w:t xml:space="preserve">cyber actions </w:t>
      </w:r>
      <w:r w:rsidRPr="00B945D2">
        <w:rPr>
          <w:rStyle w:val="StyleUnderline"/>
        </w:rPr>
        <w:t>and</w:t>
      </w:r>
      <w:r w:rsidRPr="002C03ED">
        <w:rPr>
          <w:rStyle w:val="StyleUnderline"/>
        </w:rPr>
        <w:t xml:space="preserve"> </w:t>
      </w:r>
      <w:r w:rsidRPr="00957816">
        <w:rPr>
          <w:rStyle w:val="Emphasis"/>
          <w:highlight w:val="cyan"/>
        </w:rPr>
        <w:t>s</w:t>
      </w:r>
      <w:r w:rsidRPr="002C03ED">
        <w:rPr>
          <w:rStyle w:val="StyleUnderline"/>
        </w:rPr>
        <w:t xml:space="preserve">pecial </w:t>
      </w:r>
      <w:r w:rsidRPr="00957816">
        <w:rPr>
          <w:rStyle w:val="Emphasis"/>
          <w:highlight w:val="cyan"/>
        </w:rPr>
        <w:t>o</w:t>
      </w:r>
      <w:r w:rsidRPr="002C03ED">
        <w:rPr>
          <w:rStyle w:val="StyleUnderline"/>
        </w:rPr>
        <w:t xml:space="preserve">peration </w:t>
      </w:r>
      <w:r w:rsidRPr="00957816">
        <w:rPr>
          <w:rStyle w:val="Emphasis"/>
          <w:highlight w:val="cyan"/>
        </w:rPr>
        <w:t>f</w:t>
      </w:r>
      <w:r w:rsidRPr="002C03ED">
        <w:rPr>
          <w:rStyle w:val="StyleUnderline"/>
        </w:rPr>
        <w:t xml:space="preserve">orces) lurked the </w:t>
      </w:r>
      <w:r w:rsidRPr="00957816">
        <w:rPr>
          <w:rStyle w:val="Emphasis"/>
          <w:highlight w:val="cyan"/>
        </w:rPr>
        <w:t>nuclear options</w:t>
      </w:r>
      <w:r w:rsidRPr="002C03ED">
        <w:rPr>
          <w:rStyle w:val="StyleUnderline"/>
        </w:rPr>
        <w:t>.</w:t>
      </w:r>
    </w:p>
    <w:p w14:paraId="0566E518" w14:textId="77777777" w:rsidR="00701DBE" w:rsidRPr="002C03ED" w:rsidRDefault="00701DBE" w:rsidP="00701DBE">
      <w:pPr>
        <w:rPr>
          <w:rStyle w:val="StyleUnderline"/>
        </w:rPr>
      </w:pPr>
      <w:r w:rsidRPr="002C03ED">
        <w:rPr>
          <w:sz w:val="16"/>
        </w:rPr>
        <w:t xml:space="preserve">As part of the current “SEED Project” that I described yesterday, there is a more highly classified nuclear planning effort. Escalating an Iran conflict to the use of nuclear options can originate in two ways: One, with the </w:t>
      </w:r>
      <w:r w:rsidRPr="00957816">
        <w:rPr>
          <w:rStyle w:val="Emphasis"/>
          <w:highlight w:val="cyan"/>
        </w:rPr>
        <w:t>CENTCOM</w:t>
      </w:r>
      <w:r w:rsidRPr="002C03ED">
        <w:rPr>
          <w:rStyle w:val="StyleUnderline"/>
        </w:rPr>
        <w:t xml:space="preserve"> commander</w:t>
      </w:r>
      <w:r w:rsidRPr="002C03ED">
        <w:rPr>
          <w:sz w:val="16"/>
        </w:rPr>
        <w:t xml:space="preserve"> “requesting” the </w:t>
      </w:r>
      <w:r w:rsidRPr="00957816">
        <w:rPr>
          <w:rStyle w:val="Emphasis"/>
          <w:highlight w:val="cyan"/>
        </w:rPr>
        <w:t>use</w:t>
      </w:r>
      <w:r w:rsidRPr="002C03ED">
        <w:rPr>
          <w:rStyle w:val="StyleUnderline"/>
        </w:rPr>
        <w:t xml:space="preserve"> of </w:t>
      </w:r>
      <w:r w:rsidRPr="00957816">
        <w:rPr>
          <w:rStyle w:val="Emphasis"/>
          <w:highlight w:val="cyan"/>
        </w:rPr>
        <w:t>nuclear weapons</w:t>
      </w:r>
      <w:r w:rsidRPr="002C03ED">
        <w:rPr>
          <w:rStyle w:val="StyleUnderline"/>
        </w:rPr>
        <w:t xml:space="preserve">, mostly </w:t>
      </w:r>
      <w:r w:rsidRPr="00957816">
        <w:rPr>
          <w:rStyle w:val="StyleUnderline"/>
          <w:highlight w:val="cyan"/>
        </w:rPr>
        <w:t xml:space="preserve">to stave off Iranian </w:t>
      </w:r>
      <w:r w:rsidRPr="00957816">
        <w:rPr>
          <w:rStyle w:val="Emphasis"/>
          <w:highlight w:val="cyan"/>
        </w:rPr>
        <w:t>conventional military success</w:t>
      </w:r>
      <w:r w:rsidRPr="002C03ED">
        <w:rPr>
          <w:sz w:val="16"/>
        </w:rPr>
        <w:t xml:space="preserve">; and two, in a </w:t>
      </w:r>
      <w:r w:rsidRPr="002C03ED">
        <w:rPr>
          <w:rStyle w:val="StyleUnderline"/>
        </w:rPr>
        <w:t>“</w:t>
      </w:r>
      <w:r w:rsidRPr="00957816">
        <w:rPr>
          <w:rStyle w:val="Emphasis"/>
          <w:highlight w:val="cyan"/>
        </w:rPr>
        <w:t>top down”</w:t>
      </w:r>
      <w:r w:rsidRPr="002C03ED">
        <w:rPr>
          <w:rStyle w:val="StyleUnderline"/>
        </w:rPr>
        <w:t xml:space="preserve"> order, that is, </w:t>
      </w:r>
      <w:r w:rsidRPr="00957816">
        <w:rPr>
          <w:rStyle w:val="StyleUnderline"/>
          <w:highlight w:val="cyan"/>
        </w:rPr>
        <w:t>by</w:t>
      </w:r>
      <w:r w:rsidRPr="002C03ED">
        <w:rPr>
          <w:rStyle w:val="StyleUnderline"/>
        </w:rPr>
        <w:t xml:space="preserve"> the </w:t>
      </w:r>
      <w:r w:rsidRPr="00957816">
        <w:rPr>
          <w:rStyle w:val="StyleUnderline"/>
          <w:highlight w:val="cyan"/>
        </w:rPr>
        <w:t>President</w:t>
      </w:r>
      <w:r w:rsidRPr="002C03ED">
        <w:rPr>
          <w:rStyle w:val="StyleUnderline"/>
        </w:rPr>
        <w:t xml:space="preserve">, mostly </w:t>
      </w:r>
      <w:r w:rsidRPr="00957816">
        <w:rPr>
          <w:rStyle w:val="StyleUnderline"/>
          <w:highlight w:val="cyan"/>
        </w:rPr>
        <w:t>as</w:t>
      </w:r>
      <w:r w:rsidRPr="002C03ED">
        <w:rPr>
          <w:rStyle w:val="StyleUnderline"/>
        </w:rPr>
        <w:t xml:space="preserve"> a “</w:t>
      </w:r>
      <w:r w:rsidRPr="00957816">
        <w:rPr>
          <w:rStyle w:val="StyleUnderline"/>
          <w:highlight w:val="cyan"/>
        </w:rPr>
        <w:t>demonstration” to</w:t>
      </w:r>
      <w:r w:rsidRPr="002C03ED">
        <w:rPr>
          <w:rStyle w:val="StyleUnderline"/>
        </w:rPr>
        <w:t xml:space="preserve"> “</w:t>
      </w:r>
      <w:r w:rsidRPr="00957816">
        <w:rPr>
          <w:rStyle w:val="Emphasis"/>
          <w:highlight w:val="cyan"/>
        </w:rPr>
        <w:t>signal</w:t>
      </w:r>
      <w:r w:rsidRPr="002C03ED">
        <w:rPr>
          <w:rStyle w:val="StyleUnderline"/>
        </w:rPr>
        <w:t xml:space="preserve">” to </w:t>
      </w:r>
      <w:r w:rsidRPr="00957816">
        <w:rPr>
          <w:rStyle w:val="StyleUnderline"/>
          <w:highlight w:val="cyan"/>
        </w:rPr>
        <w:t>Iran</w:t>
      </w:r>
      <w:r w:rsidRPr="002C03ED">
        <w:rPr>
          <w:rStyle w:val="StyleUnderline"/>
        </w:rPr>
        <w:t>.</w:t>
      </w:r>
    </w:p>
    <w:p w14:paraId="576F84FC" w14:textId="77777777" w:rsidR="00701DBE" w:rsidRPr="002C03ED" w:rsidRDefault="00701DBE" w:rsidP="00701DBE">
      <w:pPr>
        <w:rPr>
          <w:sz w:val="16"/>
        </w:rPr>
      </w:pPr>
      <w:r w:rsidRPr="002C03ED">
        <w:rPr>
          <w:sz w:val="16"/>
        </w:rPr>
        <w:t xml:space="preserve">Once </w:t>
      </w:r>
      <w:proofErr w:type="gramStart"/>
      <w:r w:rsidRPr="002C03ED">
        <w:rPr>
          <w:sz w:val="16"/>
        </w:rPr>
        <w:t>again</w:t>
      </w:r>
      <w:proofErr w:type="gramEnd"/>
      <w:r w:rsidRPr="002C03ED">
        <w:rPr>
          <w:sz w:val="16"/>
        </w:rPr>
        <w:t xml:space="preserve"> the </w:t>
      </w:r>
      <w:r w:rsidRPr="002C03ED">
        <w:rPr>
          <w:rStyle w:val="StyleUnderline"/>
        </w:rPr>
        <w:t>Trident II low-yield option is in Donald Trump’s hands</w:t>
      </w:r>
      <w:r w:rsidRPr="002C03ED">
        <w:rPr>
          <w:sz w:val="16"/>
        </w:rPr>
        <w:t xml:space="preserve">. A submarine can stealthily </w:t>
      </w:r>
      <w:proofErr w:type="gramStart"/>
      <w:r w:rsidRPr="002C03ED">
        <w:rPr>
          <w:sz w:val="16"/>
        </w:rPr>
        <w:t>deploy</w:t>
      </w:r>
      <w:proofErr w:type="gramEnd"/>
      <w:r w:rsidRPr="002C03ED">
        <w:rPr>
          <w:sz w:val="16"/>
        </w:rPr>
        <w:t xml:space="preserve"> and the White House can decide. This is the problem of having secret and unexamined plans. The option is now available to this president.</w:t>
      </w:r>
    </w:p>
    <w:p w14:paraId="6C4DAB62" w14:textId="77777777" w:rsidR="00701DBE" w:rsidRPr="002C03ED" w:rsidRDefault="00701DBE" w:rsidP="00701DBE">
      <w:pPr>
        <w:rPr>
          <w:rStyle w:val="StyleUnderline"/>
        </w:rPr>
      </w:pPr>
      <w:r w:rsidRPr="002C03ED">
        <w:rPr>
          <w:sz w:val="16"/>
        </w:rPr>
        <w:lastRenderedPageBreak/>
        <w:t xml:space="preserve">In the decade or so I’ve been reporting, I don’t recall ever once writing about nuclear weapons. Not because it wasn’t important, but I didn’t take it seriously and it never seemed real. Now, the </w:t>
      </w:r>
      <w:r w:rsidRPr="00957816">
        <w:rPr>
          <w:rStyle w:val="Emphasis"/>
          <w:highlight w:val="cyan"/>
        </w:rPr>
        <w:t>nuclear threat</w:t>
      </w:r>
      <w:r w:rsidRPr="002C03ED">
        <w:rPr>
          <w:rStyle w:val="StyleUnderline"/>
        </w:rPr>
        <w:t xml:space="preserve"> seems very much a </w:t>
      </w:r>
      <w:r w:rsidRPr="00957816">
        <w:rPr>
          <w:rStyle w:val="Emphasis"/>
          <w:highlight w:val="cyan"/>
        </w:rPr>
        <w:t>live issue</w:t>
      </w:r>
      <w:r w:rsidRPr="002C03ED">
        <w:rPr>
          <w:rStyle w:val="StyleUnderline"/>
        </w:rPr>
        <w:t xml:space="preserve"> </w:t>
      </w:r>
      <w:r w:rsidRPr="00957816">
        <w:rPr>
          <w:rStyle w:val="StyleUnderline"/>
          <w:highlight w:val="cyan"/>
        </w:rPr>
        <w:t>with</w:t>
      </w:r>
      <w:r w:rsidRPr="002C03ED">
        <w:rPr>
          <w:rStyle w:val="StyleUnderline"/>
        </w:rPr>
        <w:t xml:space="preserve"> this latest generation of </w:t>
      </w:r>
      <w:r w:rsidRPr="00957816">
        <w:rPr>
          <w:rStyle w:val="Emphasis"/>
          <w:highlight w:val="cyan"/>
        </w:rPr>
        <w:t>detailed military planning</w:t>
      </w:r>
      <w:r w:rsidRPr="002C03ED">
        <w:rPr>
          <w:rStyle w:val="StyleUnderline"/>
        </w:rPr>
        <w:t xml:space="preserve"> that could be put in motion at any time and by a single person who has already shown himself to have a much bigger appetite for risk, even than in his first time.</w:t>
      </w:r>
    </w:p>
    <w:p w14:paraId="7AB4C7C2" w14:textId="77777777" w:rsidR="00701DBE" w:rsidRPr="002C03ED" w:rsidRDefault="00701DBE" w:rsidP="00701DBE">
      <w:pPr>
        <w:rPr>
          <w:sz w:val="16"/>
        </w:rPr>
      </w:pPr>
      <w:r w:rsidRPr="002C03ED">
        <w:rPr>
          <w:rStyle w:val="StyleUnderline"/>
        </w:rPr>
        <w:t xml:space="preserve">The </w:t>
      </w:r>
      <w:r w:rsidRPr="00957816">
        <w:rPr>
          <w:rStyle w:val="Emphasis"/>
          <w:highlight w:val="cyan"/>
        </w:rPr>
        <w:t>voices of complacency</w:t>
      </w:r>
      <w:r w:rsidRPr="002C03ED">
        <w:rPr>
          <w:rStyle w:val="StyleUnderline"/>
        </w:rPr>
        <w:t xml:space="preserve">, those who are telling America to go back to bed and that everything is under control, will </w:t>
      </w:r>
      <w:r w:rsidRPr="00957816">
        <w:rPr>
          <w:rStyle w:val="StyleUnderline"/>
          <w:highlight w:val="cyan"/>
        </w:rPr>
        <w:t>insist</w:t>
      </w:r>
      <w:r w:rsidRPr="002C03ED">
        <w:rPr>
          <w:rStyle w:val="StyleUnderline"/>
        </w:rPr>
        <w:t xml:space="preserve"> that </w:t>
      </w:r>
      <w:r w:rsidRPr="00957816">
        <w:rPr>
          <w:rStyle w:val="StyleUnderline"/>
          <w:highlight w:val="cyan"/>
        </w:rPr>
        <w:t>all</w:t>
      </w:r>
      <w:r w:rsidRPr="002C03ED">
        <w:rPr>
          <w:rStyle w:val="StyleUnderline"/>
        </w:rPr>
        <w:t xml:space="preserve"> of this is </w:t>
      </w:r>
      <w:r w:rsidRPr="00957816">
        <w:rPr>
          <w:rStyle w:val="Emphasis"/>
          <w:highlight w:val="cyan"/>
        </w:rPr>
        <w:t>hypothetical</w:t>
      </w:r>
      <w:r w:rsidRPr="002C03ED">
        <w:rPr>
          <w:rStyle w:val="StyleUnderline"/>
        </w:rPr>
        <w:t xml:space="preserve"> and that military plans are just plans. (He’s just loading the gun and cocking it, what’s the big deal!) </w:t>
      </w:r>
      <w:r w:rsidRPr="002C03ED">
        <w:rPr>
          <w:sz w:val="16"/>
        </w:rPr>
        <w:t xml:space="preserve">As I’ve shown, the </w:t>
      </w:r>
      <w:r w:rsidRPr="00957816">
        <w:rPr>
          <w:rStyle w:val="Emphasis"/>
          <w:highlight w:val="cyan"/>
        </w:rPr>
        <w:t>nuclear options</w:t>
      </w:r>
      <w:r w:rsidRPr="00E55596">
        <w:rPr>
          <w:rStyle w:val="StyleUnderline"/>
        </w:rPr>
        <w:t xml:space="preserve"> go way back; but they’re now being </w:t>
      </w:r>
      <w:r w:rsidRPr="00957816">
        <w:rPr>
          <w:rStyle w:val="StyleUnderline"/>
          <w:highlight w:val="cyan"/>
        </w:rPr>
        <w:t>actively modified</w:t>
      </w:r>
      <w:r w:rsidRPr="00E55596">
        <w:rPr>
          <w:rStyle w:val="StyleUnderline"/>
        </w:rPr>
        <w:t xml:space="preserve"> in completely novel ways</w:t>
      </w:r>
      <w:r w:rsidRPr="002C03ED">
        <w:rPr>
          <w:sz w:val="16"/>
        </w:rPr>
        <w:t>. With Donald Trump openly threatening “the other option,” it’s surreal that this isn’t front-page news.</w:t>
      </w:r>
    </w:p>
    <w:p w14:paraId="046052BE" w14:textId="77777777" w:rsidR="00701DBE" w:rsidRPr="00692BB2" w:rsidRDefault="00701DBE" w:rsidP="00701DBE">
      <w:pPr>
        <w:rPr>
          <w:sz w:val="16"/>
        </w:rPr>
      </w:pPr>
    </w:p>
    <w:p w14:paraId="7E5300D6" w14:textId="77777777" w:rsidR="00701DBE" w:rsidRPr="00506352" w:rsidRDefault="00701DBE" w:rsidP="00701DBE">
      <w:pPr>
        <w:pStyle w:val="Heading4"/>
      </w:pPr>
      <w:r>
        <w:t xml:space="preserve">Missile defense </w:t>
      </w:r>
      <w:r>
        <w:rPr>
          <w:u w:val="single"/>
        </w:rPr>
        <w:t>makes deterrence effective</w:t>
      </w:r>
      <w:r>
        <w:t xml:space="preserve"> – Prevents impending conflict with China/Iran/North Korea </w:t>
      </w:r>
    </w:p>
    <w:p w14:paraId="51540C53" w14:textId="77777777" w:rsidR="00701DBE" w:rsidRPr="00506352" w:rsidRDefault="00701DBE" w:rsidP="00701DBE">
      <w:pPr>
        <w:rPr>
          <w:rStyle w:val="Style13ptBold"/>
        </w:rPr>
      </w:pPr>
      <w:r w:rsidRPr="00506352">
        <w:rPr>
          <w:rStyle w:val="Style13ptBold"/>
        </w:rPr>
        <w:t xml:space="preserve">Peters 25 </w:t>
      </w:r>
      <w:r w:rsidRPr="00506352">
        <w:rPr>
          <w:rStyle w:val="Style13ptBold"/>
          <w:b w:val="0"/>
          <w:bCs w:val="0"/>
        </w:rPr>
        <w:t xml:space="preserve">[Robert, Senior Research Fellow for Strategic Deterrence at Heritage, “A Missile Defense Review for the United States,” </w:t>
      </w:r>
      <w:hyperlink r:id="rId18" w:history="1">
        <w:r w:rsidRPr="00506352">
          <w:rPr>
            <w:rStyle w:val="Style13ptBold"/>
            <w:b w:val="0"/>
            <w:bCs w:val="0"/>
          </w:rPr>
          <w:t>https://www.heritage.org/defense/report/missile-defense-review-the-united-states</w:t>
        </w:r>
      </w:hyperlink>
      <w:r w:rsidRPr="00506352">
        <w:rPr>
          <w:rStyle w:val="Style13ptBold"/>
          <w:b w:val="0"/>
          <w:bCs w:val="0"/>
        </w:rPr>
        <w:t>, ALB</w:t>
      </w:r>
      <w:r w:rsidRPr="00506352">
        <w:rPr>
          <w:rStyle w:val="Style13ptBold"/>
        </w:rPr>
        <w:t>]</w:t>
      </w:r>
    </w:p>
    <w:p w14:paraId="2069AC4A" w14:textId="77777777" w:rsidR="00701DBE" w:rsidRPr="00506352" w:rsidRDefault="00701DBE" w:rsidP="00701DBE">
      <w:pPr>
        <w:rPr>
          <w:sz w:val="16"/>
        </w:rPr>
      </w:pPr>
      <w:r w:rsidRPr="00957816">
        <w:rPr>
          <w:rStyle w:val="StyleUnderline"/>
          <w:highlight w:val="cyan"/>
        </w:rPr>
        <w:t xml:space="preserve">Missiles have become the lynchpin of adversaries’ strategies to </w:t>
      </w:r>
      <w:r w:rsidRPr="001F3B91">
        <w:rPr>
          <w:sz w:val="16"/>
        </w:rPr>
        <w:t>deter,</w:t>
      </w:r>
      <w:r w:rsidRPr="00506352">
        <w:rPr>
          <w:rStyle w:val="StyleUnderline"/>
        </w:rPr>
        <w:t xml:space="preserve"> coerce, and </w:t>
      </w:r>
      <w:r w:rsidRPr="00957816">
        <w:rPr>
          <w:rStyle w:val="StyleUnderline"/>
          <w:highlight w:val="cyan"/>
        </w:rPr>
        <w:t>defeat the U</w:t>
      </w:r>
      <w:r w:rsidRPr="00506352">
        <w:rPr>
          <w:rStyle w:val="StyleUnderline"/>
        </w:rPr>
        <w:t xml:space="preserve">nited </w:t>
      </w:r>
      <w:r w:rsidRPr="00957816">
        <w:rPr>
          <w:rStyle w:val="StyleUnderline"/>
          <w:highlight w:val="cyan"/>
        </w:rPr>
        <w:t>S</w:t>
      </w:r>
      <w:r w:rsidRPr="00506352">
        <w:rPr>
          <w:rStyle w:val="StyleUnderline"/>
        </w:rPr>
        <w:t xml:space="preserve">tates. China, </w:t>
      </w:r>
      <w:r w:rsidRPr="00957816">
        <w:rPr>
          <w:rStyle w:val="StyleUnderline"/>
          <w:highlight w:val="cyan"/>
        </w:rPr>
        <w:t>Iran, North Korea</w:t>
      </w:r>
      <w:r w:rsidRPr="00506352">
        <w:rPr>
          <w:rStyle w:val="StyleUnderline"/>
        </w:rPr>
        <w:t xml:space="preserve">, Russia, and non-state actors </w:t>
      </w:r>
      <w:r w:rsidRPr="00957816">
        <w:rPr>
          <w:rStyle w:val="StyleUnderline"/>
          <w:highlight w:val="cyan"/>
        </w:rPr>
        <w:t>value</w:t>
      </w:r>
      <w:r w:rsidRPr="00506352">
        <w:rPr>
          <w:rStyle w:val="StyleUnderline"/>
        </w:rPr>
        <w:t xml:space="preserve"> the speed, survivability, and </w:t>
      </w:r>
      <w:r w:rsidRPr="00957816">
        <w:rPr>
          <w:rStyle w:val="StyleUnderline"/>
          <w:highlight w:val="cyan"/>
        </w:rPr>
        <w:t>destructive effects of missiles</w:t>
      </w:r>
      <w:r w:rsidRPr="00506352">
        <w:rPr>
          <w:rStyle w:val="StyleUnderline"/>
        </w:rPr>
        <w:t xml:space="preserve"> and have centered their aggressive military strategies around their use and threatened use to advance their revisionists’ aims at the expense of the United States and its allies</w:t>
      </w:r>
      <w:r w:rsidRPr="00506352">
        <w:rPr>
          <w:sz w:val="16"/>
        </w:rPr>
        <w:t>.</w:t>
      </w:r>
    </w:p>
    <w:p w14:paraId="11034816" w14:textId="77777777" w:rsidR="00701DBE" w:rsidRPr="00506352" w:rsidRDefault="00701DBE" w:rsidP="00701DBE">
      <w:pPr>
        <w:rPr>
          <w:sz w:val="16"/>
        </w:rPr>
      </w:pPr>
      <w:r w:rsidRPr="00957816">
        <w:rPr>
          <w:rStyle w:val="StyleUnderline"/>
          <w:highlight w:val="cyan"/>
        </w:rPr>
        <w:t>The ability to defeat missile-based attacks is</w:t>
      </w:r>
      <w:r w:rsidRPr="00506352">
        <w:rPr>
          <w:rStyle w:val="StyleUnderline"/>
        </w:rPr>
        <w:t xml:space="preserve">, by extension, </w:t>
      </w:r>
      <w:r w:rsidRPr="00957816">
        <w:rPr>
          <w:rStyle w:val="StyleUnderline"/>
          <w:highlight w:val="cyan"/>
        </w:rPr>
        <w:t>the ability to defeat an adversary’s theory of victory</w:t>
      </w:r>
      <w:r w:rsidRPr="00506352">
        <w:rPr>
          <w:rStyle w:val="StyleUnderline"/>
        </w:rPr>
        <w:t xml:space="preserve">. Indeed, </w:t>
      </w:r>
      <w:r w:rsidRPr="00957816">
        <w:rPr>
          <w:rStyle w:val="StyleUnderline"/>
          <w:highlight w:val="cyan"/>
        </w:rPr>
        <w:t>when an adversary believes an attack</w:t>
      </w:r>
      <w:r w:rsidRPr="00506352">
        <w:rPr>
          <w:rStyle w:val="StyleUnderline"/>
        </w:rPr>
        <w:t xml:space="preserve"> against the United States or its allies </w:t>
      </w:r>
      <w:r w:rsidRPr="00957816">
        <w:rPr>
          <w:rStyle w:val="StyleUnderline"/>
          <w:highlight w:val="cyan"/>
        </w:rPr>
        <w:t>will likely be unsuccessful</w:t>
      </w:r>
      <w:r w:rsidRPr="00506352">
        <w:rPr>
          <w:rStyle w:val="StyleUnderline"/>
        </w:rPr>
        <w:t xml:space="preserve">, in addition to provoking an unacceptable response, </w:t>
      </w:r>
      <w:r w:rsidRPr="00957816">
        <w:rPr>
          <w:rStyle w:val="StyleUnderline"/>
          <w:highlight w:val="cyan"/>
        </w:rPr>
        <w:t>deterrence is more likely to hold</w:t>
      </w:r>
      <w:r w:rsidRPr="00506352">
        <w:rPr>
          <w:rStyle w:val="StyleUnderline"/>
        </w:rPr>
        <w:t xml:space="preserve">, </w:t>
      </w:r>
      <w:r w:rsidRPr="00957816">
        <w:rPr>
          <w:rStyle w:val="StyleUnderline"/>
          <w:highlight w:val="cyan"/>
        </w:rPr>
        <w:t>and war can be avoided</w:t>
      </w:r>
      <w:r w:rsidRPr="00506352">
        <w:rPr>
          <w:rStyle w:val="StyleUnderline"/>
        </w:rPr>
        <w:t xml:space="preserve">. Or, </w:t>
      </w:r>
      <w:r w:rsidRPr="00957816">
        <w:rPr>
          <w:rStyle w:val="StyleUnderline"/>
          <w:highlight w:val="cyan"/>
        </w:rPr>
        <w:t>should deterrence</w:t>
      </w:r>
      <w:r w:rsidRPr="00506352">
        <w:rPr>
          <w:rStyle w:val="StyleUnderline"/>
        </w:rPr>
        <w:t xml:space="preserve"> nevertheless </w:t>
      </w:r>
      <w:r w:rsidRPr="00957816">
        <w:rPr>
          <w:rStyle w:val="StyleUnderline"/>
          <w:highlight w:val="cyan"/>
        </w:rPr>
        <w:t>fail, missile defenses limit the damage of adversary strikes</w:t>
      </w:r>
      <w:r w:rsidRPr="00506352">
        <w:rPr>
          <w:rStyle w:val="StyleUnderline"/>
        </w:rPr>
        <w:t>, enable more effective responses, and impose costs that the adversary may prefer to pay elsewhere</w:t>
      </w:r>
      <w:r w:rsidRPr="00506352">
        <w:rPr>
          <w:sz w:val="16"/>
        </w:rPr>
        <w:t>.</w:t>
      </w:r>
    </w:p>
    <w:p w14:paraId="45F1261F" w14:textId="77777777" w:rsidR="00701DBE" w:rsidRPr="00506352" w:rsidRDefault="00701DBE" w:rsidP="00701DBE">
      <w:pPr>
        <w:rPr>
          <w:sz w:val="16"/>
        </w:rPr>
      </w:pPr>
      <w:r w:rsidRPr="00506352">
        <w:rPr>
          <w:sz w:val="16"/>
        </w:rPr>
        <w:t>Thus, it is not surprising that discussions about missile defense, both regional and for the U.S. homeland, are growing in parallel with the news around the world. Israel’s hyper-effective integrated air and missile defense (IAMD) system, Iron Dome, has defeated hundreds of enemy drones and missiles over the course of a few months, not to mention thousands of shorter-range rockets. Ukraine has used U.S. regional missile defense systems, such as the Patriot system, to defeat Russian cruise and ballistic missiles—again demonstrating impressive kill ratios. In both cases, the adversary has been forced to adjust its strategy and make costly changes to its weapons, while Israel and Ukraine defend their most valued assets and retain freedom of action on how to respond.</w:t>
      </w:r>
    </w:p>
    <w:p w14:paraId="4F503A98" w14:textId="77777777" w:rsidR="00701DBE" w:rsidRPr="00506352" w:rsidRDefault="00701DBE" w:rsidP="00701DBE">
      <w:pPr>
        <w:rPr>
          <w:sz w:val="16"/>
        </w:rPr>
      </w:pPr>
      <w:r w:rsidRPr="00506352">
        <w:rPr>
          <w:sz w:val="16"/>
        </w:rPr>
        <w:t>Even though there is little difference in the missions assigned to regional and U.S. homeland IAMD, a decades-long debate has focused on the strategic value and utility of U.S. homeland missile defenses within U.S. national strategy. President Donald Trump has repeatedly advocated an expanded and improved U.S. homeland IAMD system, echoing the recommendations of the congressionally mandated bipartisan 2023 report of the Congressional Commission on the Strategic Posture of the United States. Critics, however, believe that expanding and improving the U.S. ability to defeat adversary missiles, far from countering America’s adversaries’ theory of victory, would only cause them to build more missiles to overcome U.S. missile defenses, raise tensions, and ultimately undermine U.S. security.</w:t>
      </w:r>
    </w:p>
    <w:p w14:paraId="53E4B00F" w14:textId="77777777" w:rsidR="00701DBE" w:rsidRPr="00506352" w:rsidRDefault="00701DBE" w:rsidP="00701DBE">
      <w:pPr>
        <w:rPr>
          <w:sz w:val="16"/>
        </w:rPr>
      </w:pPr>
      <w:r w:rsidRPr="00506352">
        <w:rPr>
          <w:sz w:val="16"/>
        </w:rPr>
        <w:t>The real-world successes of missile defenses of the past three years in Ukraine and the Middle East have proven these critics wrong.</w:t>
      </w:r>
    </w:p>
    <w:p w14:paraId="07431D4C" w14:textId="77777777" w:rsidR="00701DBE" w:rsidRPr="00506352" w:rsidRDefault="00701DBE" w:rsidP="00701DBE">
      <w:pPr>
        <w:rPr>
          <w:sz w:val="16"/>
        </w:rPr>
      </w:pPr>
      <w:r w:rsidRPr="00506352">
        <w:rPr>
          <w:sz w:val="16"/>
        </w:rPr>
        <w:t>The United States has not held a national debate on homeland missile defense this significant since President Ronald Reagan’s 1983 announcement of his Strategic Defense Initiative. Given the increasingly central role that missiles play in U.S. adversaries’ strategy, coupled with the massive improvement in technology since the 1980s, it is high time that the U.S. and allied officials seriously consider the strategic value that U.S. homeland missile defense can provide. This draft MDR examines why U.S. homeland missile defense can and must play a central role in the U.S. theory of victory and details the steps that officials should take to ensure its long-term success in defense of this nation.</w:t>
      </w:r>
    </w:p>
    <w:p w14:paraId="34C7AB07" w14:textId="77777777" w:rsidR="00701DBE" w:rsidRPr="00506352" w:rsidRDefault="00701DBE" w:rsidP="00701DBE">
      <w:pPr>
        <w:rPr>
          <w:sz w:val="16"/>
        </w:rPr>
      </w:pPr>
      <w:r w:rsidRPr="00506352">
        <w:rPr>
          <w:sz w:val="16"/>
        </w:rPr>
        <w:lastRenderedPageBreak/>
        <w:t>This draft MDR therefore provides options to the Department of Defense (DOD) and guidance to the broader U.S. government as it develops and fields an integrated missile defense architecture that, along with America’s nuclear arsenal and conventional capabilities, will deter America’s adversaries and safeguard American interests.</w:t>
      </w:r>
    </w:p>
    <w:p w14:paraId="6AF8EAC8" w14:textId="77777777" w:rsidR="00701DBE" w:rsidRPr="00506352" w:rsidRDefault="00701DBE" w:rsidP="00701DBE">
      <w:pPr>
        <w:rPr>
          <w:sz w:val="16"/>
        </w:rPr>
      </w:pPr>
      <w:r w:rsidRPr="00506352">
        <w:rPr>
          <w:sz w:val="16"/>
        </w:rPr>
        <w:t>Further, this draft MDR provides a framework by which the United States can deploy a capability that will support the overarching strategic objectives of the government’s National Defense Strategy (NDS) and the subordinate deterrence objectives of the Nuclear Posture Review (NPR). Indeed, this draft provides a vision by which missile defense capabilities can and will be a strategic imperative and provide defensive capabilities of strategic importance and effect on par with America’s nuclear deterrent.</w:t>
      </w:r>
    </w:p>
    <w:p w14:paraId="6A53E02F" w14:textId="77777777" w:rsidR="00701DBE" w:rsidRPr="00506352" w:rsidRDefault="00701DBE" w:rsidP="00701DBE">
      <w:pPr>
        <w:rPr>
          <w:sz w:val="16"/>
        </w:rPr>
      </w:pPr>
      <w:r w:rsidRPr="00506352">
        <w:rPr>
          <w:sz w:val="16"/>
        </w:rPr>
        <w:t>In support of the NDS, this draft MDR articulates a vision for a missile defense architecture that integrates existing ground-based midcourse defense (GMD) interceptors with shorter-range, underlayer defenses deployed as part of theater IAMD with a space-based missile defense overlayer capable of intercepting missile threats from all of America’s adversaries—not simply those from rogue states. America’s missile defenses will provide an “Iron Dome–like” protection not only to the U.S. homeland but will also integrate with theater IAMD architectures of key allies and partners to obviate and overcome the missile threats posed by shared adversaries.</w:t>
      </w:r>
    </w:p>
    <w:p w14:paraId="2ECC49B6" w14:textId="77777777" w:rsidR="00701DBE" w:rsidRPr="00506352" w:rsidRDefault="00701DBE" w:rsidP="00701DBE">
      <w:pPr>
        <w:rPr>
          <w:sz w:val="16"/>
        </w:rPr>
      </w:pPr>
      <w:r w:rsidRPr="00957816">
        <w:rPr>
          <w:rStyle w:val="StyleUnderline"/>
          <w:highlight w:val="cyan"/>
        </w:rPr>
        <w:t>America’s missile defense architecture must</w:t>
      </w:r>
      <w:r w:rsidRPr="00506352">
        <w:rPr>
          <w:rStyle w:val="StyleUnderline"/>
        </w:rPr>
        <w:t xml:space="preserve"> and will </w:t>
      </w:r>
      <w:r w:rsidRPr="00957816">
        <w:rPr>
          <w:rStyle w:val="StyleUnderline"/>
          <w:highlight w:val="cyan"/>
        </w:rPr>
        <w:t>change dramatically</w:t>
      </w:r>
      <w:r w:rsidRPr="00506352">
        <w:rPr>
          <w:rStyle w:val="StyleUnderline"/>
        </w:rPr>
        <w:t xml:space="preserve"> from the posture of years past. This necessity is due to (1) the deteriorating security environment and the growing missile threats posed by U.S. adversaries; (2) the dramatic successes of missile defense in real-world operational environments, from Europe to the Middle East; and (3) the incredible technological breakthroughs that make possible capabilities that were aspirations in years past. Due to these three developments, </w:t>
      </w:r>
      <w:r w:rsidRPr="00957816">
        <w:rPr>
          <w:rStyle w:val="StyleUnderline"/>
          <w:highlight w:val="cyan"/>
        </w:rPr>
        <w:t>the U</w:t>
      </w:r>
      <w:r w:rsidRPr="00506352">
        <w:rPr>
          <w:rStyle w:val="StyleUnderline"/>
        </w:rPr>
        <w:t xml:space="preserve">nited </w:t>
      </w:r>
      <w:r w:rsidRPr="00957816">
        <w:rPr>
          <w:rStyle w:val="StyleUnderline"/>
          <w:highlight w:val="cyan"/>
        </w:rPr>
        <w:t>S</w:t>
      </w:r>
      <w:r w:rsidRPr="00506352">
        <w:rPr>
          <w:rStyle w:val="StyleUnderline"/>
        </w:rPr>
        <w:t xml:space="preserve">tates </w:t>
      </w:r>
      <w:r w:rsidRPr="00957816">
        <w:rPr>
          <w:rStyle w:val="StyleUnderline"/>
          <w:highlight w:val="cyan"/>
        </w:rPr>
        <w:t>will not be able to rely</w:t>
      </w:r>
      <w:r w:rsidRPr="00506352">
        <w:rPr>
          <w:rStyle w:val="StyleUnderline"/>
        </w:rPr>
        <w:t xml:space="preserve"> only </w:t>
      </w:r>
      <w:r w:rsidRPr="00957816">
        <w:rPr>
          <w:rStyle w:val="StyleUnderline"/>
          <w:highlight w:val="cyan"/>
        </w:rPr>
        <w:t>on its nuclear arsenal</w:t>
      </w:r>
      <w:r w:rsidRPr="00506352">
        <w:rPr>
          <w:rStyle w:val="StyleUnderline"/>
        </w:rPr>
        <w:t xml:space="preserve"> to deter strategic threats from China and Russia </w:t>
      </w:r>
      <w:r w:rsidRPr="00957816">
        <w:rPr>
          <w:rStyle w:val="StyleUnderline"/>
          <w:highlight w:val="cyan"/>
        </w:rPr>
        <w:t>but will</w:t>
      </w:r>
      <w:r w:rsidRPr="00506352">
        <w:rPr>
          <w:rStyle w:val="StyleUnderline"/>
        </w:rPr>
        <w:t xml:space="preserve"> also </w:t>
      </w:r>
      <w:r w:rsidRPr="00957816">
        <w:rPr>
          <w:rStyle w:val="StyleUnderline"/>
          <w:highlight w:val="cyan"/>
        </w:rPr>
        <w:t>have to rely on</w:t>
      </w:r>
      <w:r w:rsidRPr="00506352">
        <w:rPr>
          <w:rStyle w:val="StyleUnderline"/>
        </w:rPr>
        <w:t xml:space="preserve"> its new integrated </w:t>
      </w:r>
      <w:r w:rsidRPr="00957816">
        <w:rPr>
          <w:rStyle w:val="StyleUnderline"/>
          <w:highlight w:val="cyan"/>
        </w:rPr>
        <w:t>missile defense</w:t>
      </w:r>
      <w:r w:rsidRPr="00506352">
        <w:rPr>
          <w:rStyle w:val="StyleUnderline"/>
        </w:rPr>
        <w:t xml:space="preserve"> architecture </w:t>
      </w:r>
      <w:r w:rsidRPr="00957816">
        <w:rPr>
          <w:rStyle w:val="StyleUnderline"/>
          <w:highlight w:val="cyan"/>
        </w:rPr>
        <w:t>to deter</w:t>
      </w:r>
      <w:r w:rsidRPr="00506352">
        <w:rPr>
          <w:rStyle w:val="StyleUnderline"/>
        </w:rPr>
        <w:t>—and if necessary, defeat—</w:t>
      </w:r>
      <w:r w:rsidRPr="00957816">
        <w:rPr>
          <w:rStyle w:val="StyleUnderline"/>
          <w:highlight w:val="cyan"/>
        </w:rPr>
        <w:t>strategic missile threats emanating from</w:t>
      </w:r>
      <w:r w:rsidRPr="00506352">
        <w:rPr>
          <w:rStyle w:val="StyleUnderline"/>
        </w:rPr>
        <w:t xml:space="preserve"> the autocrats in Beijing and Moscow, along with those in </w:t>
      </w:r>
      <w:r w:rsidRPr="00957816">
        <w:rPr>
          <w:rStyle w:val="StyleUnderline"/>
          <w:highlight w:val="cyan"/>
        </w:rPr>
        <w:t>Pyongyang and Tehran</w:t>
      </w:r>
      <w:r w:rsidRPr="00506352">
        <w:rPr>
          <w:sz w:val="16"/>
        </w:rPr>
        <w:t>.</w:t>
      </w:r>
    </w:p>
    <w:p w14:paraId="6E348E66" w14:textId="77777777" w:rsidR="00701DBE" w:rsidRPr="0059178B" w:rsidRDefault="00701DBE" w:rsidP="00701DBE">
      <w:pPr>
        <w:rPr>
          <w:sz w:val="16"/>
        </w:rPr>
      </w:pPr>
      <w:r w:rsidRPr="00957816">
        <w:rPr>
          <w:rStyle w:val="StyleUnderline"/>
          <w:highlight w:val="cyan"/>
        </w:rPr>
        <w:t>The world is becoming more dangerous as</w:t>
      </w:r>
      <w:r w:rsidRPr="00506352">
        <w:rPr>
          <w:rStyle w:val="StyleUnderline"/>
        </w:rPr>
        <w:t xml:space="preserve"> the </w:t>
      </w:r>
      <w:r w:rsidRPr="00957816">
        <w:rPr>
          <w:rStyle w:val="StyleUnderline"/>
          <w:highlight w:val="cyan"/>
        </w:rPr>
        <w:t>autocrats</w:t>
      </w:r>
      <w:r w:rsidRPr="00506352">
        <w:rPr>
          <w:rStyle w:val="StyleUnderline"/>
        </w:rPr>
        <w:t xml:space="preserve"> and those who oppose U.S. interests </w:t>
      </w:r>
      <w:r w:rsidRPr="00957816">
        <w:rPr>
          <w:rStyle w:val="StyleUnderline"/>
          <w:highlight w:val="cyan"/>
        </w:rPr>
        <w:t>become more emboldened</w:t>
      </w:r>
      <w:r w:rsidRPr="00506352">
        <w:rPr>
          <w:rStyle w:val="StyleUnderline"/>
        </w:rPr>
        <w:t>. Missiles have become a weapon of choice for America’s adversaries. U.S. interests and the safety of the American people require systems that can obviate these threats</w:t>
      </w:r>
      <w:r w:rsidRPr="00506352">
        <w:rPr>
          <w:sz w:val="16"/>
        </w:rPr>
        <w:t>. American ingenuity and engineering prowess can provide the missile defense shield that the American people deserve.</w:t>
      </w:r>
    </w:p>
    <w:p w14:paraId="7147E39A" w14:textId="77777777" w:rsidR="00701DBE" w:rsidRPr="00D83FC6" w:rsidRDefault="00701DBE" w:rsidP="00701DBE">
      <w:pPr>
        <w:pStyle w:val="Heading4"/>
      </w:pPr>
      <w:r>
        <w:t xml:space="preserve">The plan solves </w:t>
      </w:r>
    </w:p>
    <w:p w14:paraId="6DF37138" w14:textId="77777777" w:rsidR="00701DBE" w:rsidRPr="00D83FC6" w:rsidRDefault="00701DBE" w:rsidP="00701DBE">
      <w:pPr>
        <w:rPr>
          <w:b/>
          <w:bCs/>
          <w:sz w:val="26"/>
        </w:rPr>
      </w:pPr>
      <w:r w:rsidRPr="00FB451B">
        <w:rPr>
          <w:rStyle w:val="Style13ptBold"/>
        </w:rPr>
        <w:t xml:space="preserve">Tingstad et al 23 </w:t>
      </w:r>
      <w:r w:rsidRPr="00FB451B">
        <w:rPr>
          <w:rStyle w:val="Style13ptBold"/>
          <w:b w:val="0"/>
          <w:bCs w:val="0"/>
        </w:rPr>
        <w:t xml:space="preserve">[Abbie, visiting professor of Arctic research at the Center for Arctic Study and Policy, U.S. Coast Guard Academy, </w:t>
      </w:r>
      <w:r>
        <w:rPr>
          <w:rStyle w:val="Style13ptBold"/>
          <w:b w:val="0"/>
          <w:bCs w:val="0"/>
        </w:rPr>
        <w:t>Scott Savitz</w:t>
      </w:r>
      <w:r w:rsidRPr="00FB451B">
        <w:rPr>
          <w:rStyle w:val="Style13ptBold"/>
          <w:b w:val="0"/>
          <w:bCs w:val="0"/>
        </w:rPr>
        <w:t xml:space="preserve">, Senior Engineer and Professor of Policy Analysis, RAND School of Public Policy, Benjamin J. Sacks, Yuliya Shokh, Irina A. Chineda, </w:t>
      </w:r>
      <w:r>
        <w:rPr>
          <w:rStyle w:val="Style13ptBold"/>
          <w:b w:val="0"/>
          <w:bCs w:val="0"/>
        </w:rPr>
        <w:t>Scott</w:t>
      </w:r>
      <w:r w:rsidRPr="00FB451B">
        <w:rPr>
          <w:rStyle w:val="Style13ptBold"/>
          <w:b w:val="0"/>
          <w:bCs w:val="0"/>
        </w:rPr>
        <w:t xml:space="preserve"> R. Stephenson, Michael T. Wilson, James G. Kallimani, Kristin Van Abel, Stephanie Pezard, Isabelle Winston, Inez Khan, Dan Abel, Clay MicKinney, Yvonne K. Crane, Katheryn Giglio, Sherrill Lingel, and Lyle J. Morris, “Report on the Arctic Capabilities of the U.S. Armed Forces,” The Homeland Security Operational Analysis Center (HSOAC), a US DOHS federally funded research center, operated by the RAND Cooperation, </w:t>
      </w:r>
      <w:hyperlink r:id="rId19" w:history="1">
        <w:r w:rsidRPr="00FB451B">
          <w:rPr>
            <w:rStyle w:val="Style13ptBold"/>
            <w:b w:val="0"/>
            <w:bCs w:val="0"/>
          </w:rPr>
          <w:t>https://www.rand.org/pubs/research_reports/RRA1638-1.html</w:t>
        </w:r>
      </w:hyperlink>
      <w:r w:rsidRPr="00FB451B">
        <w:rPr>
          <w:rStyle w:val="Style13ptBold"/>
          <w:b w:val="0"/>
          <w:bCs w:val="0"/>
        </w:rPr>
        <w:t>, ALB]</w:t>
      </w:r>
    </w:p>
    <w:p w14:paraId="2F4B6F4D" w14:textId="77777777" w:rsidR="00701DBE" w:rsidRPr="00D83FC6" w:rsidRDefault="00701DBE" w:rsidP="00701DBE">
      <w:pPr>
        <w:rPr>
          <w:sz w:val="14"/>
        </w:rPr>
      </w:pPr>
      <w:r w:rsidRPr="00D83FC6">
        <w:rPr>
          <w:sz w:val="14"/>
        </w:rPr>
        <w:t>Conclusions and Recommendations</w:t>
      </w:r>
    </w:p>
    <w:p w14:paraId="7BF99D7C" w14:textId="77777777" w:rsidR="00701DBE" w:rsidRPr="00EF36ED" w:rsidRDefault="00701DBE" w:rsidP="00701DBE">
      <w:pPr>
        <w:rPr>
          <w:rStyle w:val="StyleUnderline"/>
        </w:rPr>
      </w:pPr>
      <w:r w:rsidRPr="00957816">
        <w:rPr>
          <w:rStyle w:val="StyleUnderline"/>
          <w:highlight w:val="cyan"/>
        </w:rPr>
        <w:t>Failing to address the</w:t>
      </w:r>
      <w:r w:rsidRPr="00EF36ED">
        <w:rPr>
          <w:rStyle w:val="StyleUnderline"/>
        </w:rPr>
        <w:t xml:space="preserve"> operational </w:t>
      </w:r>
      <w:r w:rsidRPr="00957816">
        <w:rPr>
          <w:rStyle w:val="StyleUnderline"/>
          <w:highlight w:val="cyan"/>
        </w:rPr>
        <w:t>needs of the</w:t>
      </w:r>
      <w:r w:rsidRPr="00EF36ED">
        <w:rPr>
          <w:rStyle w:val="StyleUnderline"/>
        </w:rPr>
        <w:t xml:space="preserve"> armed forces in the </w:t>
      </w:r>
      <w:r w:rsidRPr="00957816">
        <w:rPr>
          <w:rStyle w:val="StyleUnderline"/>
          <w:highlight w:val="cyan"/>
        </w:rPr>
        <w:t>Arctic can lead to multiple types of risks</w:t>
      </w:r>
      <w:r w:rsidRPr="00EF36ED">
        <w:rPr>
          <w:rStyle w:val="StyleUnderline"/>
        </w:rPr>
        <w:t xml:space="preserve">. These include the international perception of a security void and tacit tolerance of nefarious Russian and Chinese activities, loss of life, damage to national security, diminished economic potential, environmental degradation, and loss of resilience among resident communities. </w:t>
      </w:r>
    </w:p>
    <w:p w14:paraId="321B86F3" w14:textId="77777777" w:rsidR="00701DBE" w:rsidRPr="00D83FC6" w:rsidRDefault="00701DBE" w:rsidP="00701DBE">
      <w:pPr>
        <w:rPr>
          <w:sz w:val="14"/>
        </w:rPr>
      </w:pPr>
      <w:r w:rsidRPr="00EF36ED">
        <w:rPr>
          <w:rStyle w:val="StyleUnderline"/>
        </w:rPr>
        <w:t>Several of the experts elicited in interviews and the TTX emphasized the problem of priority given to the Arctic relative to other acquisition, logistics, personnel, training, and decisions that facilitate operations in</w:t>
      </w:r>
      <w:r>
        <w:rPr>
          <w:rStyle w:val="StyleUnderline"/>
        </w:rPr>
        <w:t xml:space="preserve"> </w:t>
      </w:r>
      <w:r w:rsidRPr="00EF36ED">
        <w:rPr>
          <w:rStyle w:val="StyleUnderline"/>
        </w:rPr>
        <w:t>other parts of the United States and the</w:t>
      </w:r>
      <w:r w:rsidRPr="00D83FC6">
        <w:rPr>
          <w:sz w:val="14"/>
        </w:rPr>
        <w:t xml:space="preserve"> world. Historically, the United States has invested federal funds in the Arctic for strategic military </w:t>
      </w:r>
      <w:r w:rsidRPr="00D83FC6">
        <w:rPr>
          <w:sz w:val="14"/>
        </w:rPr>
        <w:lastRenderedPageBreak/>
        <w:t xml:space="preserve">or economic reasons or in support of other national-level goals. </w:t>
      </w:r>
      <w:r w:rsidRPr="00EF36ED">
        <w:rPr>
          <w:rStyle w:val="StyleUnderline"/>
        </w:rPr>
        <w:t>Much less priority and attention have been placed on fulfilling potential needs to enable security, safety, and stewardship in U.S.-administered areas of the region and on the United States’ ability to support regional allies and partners as needed</w:t>
      </w:r>
      <w:r w:rsidRPr="00D83FC6">
        <w:rPr>
          <w:sz w:val="14"/>
        </w:rPr>
        <w:t xml:space="preserve">. </w:t>
      </w:r>
      <w:r w:rsidRPr="00861A46">
        <w:rPr>
          <w:rStyle w:val="StyleUnderline"/>
        </w:rPr>
        <w:t>This applies to specialized infrastructure, equipment, and training needed to operate in the region, as well as to availability of more-generalized capabilities for Arctic operations, because these are often deemed needed elsewhere</w:t>
      </w:r>
      <w:r w:rsidRPr="00D83FC6">
        <w:rPr>
          <w:sz w:val="14"/>
        </w:rPr>
        <w:t xml:space="preserve">. </w:t>
      </w:r>
    </w:p>
    <w:p w14:paraId="6514D724" w14:textId="77777777" w:rsidR="00701DBE" w:rsidRPr="00D83FC6" w:rsidRDefault="00701DBE" w:rsidP="00701DBE">
      <w:pPr>
        <w:rPr>
          <w:sz w:val="14"/>
        </w:rPr>
      </w:pPr>
      <w:r w:rsidRPr="00D83FC6">
        <w:rPr>
          <w:sz w:val="14"/>
        </w:rPr>
        <w:t>We did not formally assess needs in the Arctic relative to other demands on the U.S. armed forces. The strategic benchmark for our analyses was in the summary of interests and goals (Chapter 2), examination of Russia’s and China’s ambitions and activities in the region (Appendix B, available online), and a look at ongoing regional disputes (Appendix H, available online). Policymakers will need to consider what other global or domestic aims will need to give to enable more focus on the Arctic.</w:t>
      </w:r>
    </w:p>
    <w:p w14:paraId="6B8E6920" w14:textId="77777777" w:rsidR="00701DBE" w:rsidRPr="00D83FC6" w:rsidRDefault="00701DBE" w:rsidP="00701DBE">
      <w:pPr>
        <w:rPr>
          <w:sz w:val="14"/>
        </w:rPr>
      </w:pPr>
      <w:r w:rsidRPr="00705314">
        <w:rPr>
          <w:rStyle w:val="StyleUnderline"/>
        </w:rPr>
        <w:t>In the remainder of this chapter, we offer seven broadly formulated recommendations that describe some pathways through which the United States can begin or continue taking steps to address the central issues of capacity, priority, interoperability, and capability (</w:t>
      </w:r>
      <w:r w:rsidRPr="00D83FC6">
        <w:rPr>
          <w:sz w:val="14"/>
        </w:rPr>
        <w:t>Appendix C, available online).</w:t>
      </w:r>
    </w:p>
    <w:p w14:paraId="5163E3CA" w14:textId="77777777" w:rsidR="00701DBE" w:rsidRPr="00D83FC6" w:rsidRDefault="00701DBE" w:rsidP="00701DBE">
      <w:pPr>
        <w:rPr>
          <w:sz w:val="14"/>
        </w:rPr>
      </w:pPr>
      <w:r w:rsidRPr="00D83FC6">
        <w:rPr>
          <w:sz w:val="14"/>
        </w:rPr>
        <w:t>Recommendation 1: Bolster Momentum in Implementing U.S. Department of Homeland Security, U.S. Coast Guard, U.S. Department of Defense, and Military Service Arctic Strategies</w:t>
      </w:r>
    </w:p>
    <w:p w14:paraId="00269D45" w14:textId="77777777" w:rsidR="00701DBE" w:rsidRPr="00D83FC6" w:rsidRDefault="00701DBE" w:rsidP="00701DBE">
      <w:pPr>
        <w:rPr>
          <w:sz w:val="14"/>
        </w:rPr>
      </w:pPr>
      <w:r w:rsidRPr="00D83FC6">
        <w:rPr>
          <w:sz w:val="14"/>
        </w:rPr>
        <w:t>Funding and the need to attend to other priorities can make it challenging to bridge the gap between Arctic strategies and action. Despite acknowledging the importance of the Arctic, many general (non-Arctic) U.S. strategy documents that strongly determine or influence priority-setting at every level of government place the bulk of their emphasis on other regions. For example, the 2022 National Defense Strategy recognizes China as the pacing threat for the United States, although it also acknowledges the continued presence of Russia as an important problem set.1 Naturally, the United States must make choices in what to prioritize, and we do not debate these. It is merely a point of fact that, if the Arctic is not clearly prioritized in priority setting national strategies, investing in the capabilities, people, partnerships, and training and exercisesthat Arctic strategies suggest are needed for securing national interests in the region will continue to be difficult.</w:t>
      </w:r>
    </w:p>
    <w:p w14:paraId="646C0E38" w14:textId="77777777" w:rsidR="00701DBE" w:rsidRPr="00D83FC6" w:rsidRDefault="00701DBE" w:rsidP="00701DBE">
      <w:pPr>
        <w:rPr>
          <w:sz w:val="14"/>
        </w:rPr>
      </w:pPr>
      <w:r w:rsidRPr="00D83FC6">
        <w:rPr>
          <w:sz w:val="14"/>
        </w:rPr>
        <w:t xml:space="preserve">Regularly updating strategy documents, formalizing actions and collaborations through implementation plans, advocating for stronger emphasis on the Arctic in national-level strategies and plans as appropriate, and continuing to place liaisons in other U.S. government and foreign-partner offices will help to enable momentum and continuity of effort. Another aspect for which the USCG and DHS could consider additional advocacy would be for the White House to release a new U.S. national-level Arctic strategy. At the time of this writing, nearly ten years and three administrations had passed since a national Arctic strategy wasreleased. In contrast, both Russia and China have produced much more-recent Arctic strategy </w:t>
      </w:r>
      <w:proofErr w:type="gramStart"/>
      <w:r w:rsidRPr="00D83FC6">
        <w:rPr>
          <w:sz w:val="14"/>
        </w:rPr>
        <w:t>documents.Timely</w:t>
      </w:r>
      <w:proofErr w:type="gramEnd"/>
      <w:r w:rsidRPr="00D83FC6">
        <w:rPr>
          <w:sz w:val="14"/>
        </w:rPr>
        <w:t xml:space="preserve"> national strategy documents not only demonstrate and communicate interests in the region but also provide key guidance to coordinate efforts at securing interests in dynamically changing security and physical environments.</w:t>
      </w:r>
    </w:p>
    <w:p w14:paraId="206A765B" w14:textId="77777777" w:rsidR="00701DBE" w:rsidRPr="00EF36ED" w:rsidRDefault="00701DBE" w:rsidP="00701DBE">
      <w:pPr>
        <w:rPr>
          <w:rStyle w:val="StyleUnderline"/>
        </w:rPr>
      </w:pPr>
      <w:r w:rsidRPr="00EF36ED">
        <w:rPr>
          <w:rStyle w:val="StyleUnderline"/>
        </w:rPr>
        <w:t>Recommendation 2: Continue Efforts to Expand Funding for Priority U.S. Coast Guard and U.S. Department of Homeland Security Needs</w:t>
      </w:r>
    </w:p>
    <w:p w14:paraId="2F4B3429" w14:textId="77777777" w:rsidR="00701DBE" w:rsidRPr="00D83FC6" w:rsidRDefault="00701DBE" w:rsidP="00701DBE">
      <w:pPr>
        <w:rPr>
          <w:sz w:val="14"/>
        </w:rPr>
      </w:pPr>
      <w:r w:rsidRPr="00D83FC6">
        <w:rPr>
          <w:sz w:val="14"/>
        </w:rPr>
        <w:t>This report and others have articulated numerous needs for improving Arctic access and presence. We must emphasize that there are no silver bullets—no single investment will resolve the multitude of problems. However, we also recognize that not every good investment can be made, and there are some important first steps that can be taken.</w:t>
      </w:r>
    </w:p>
    <w:p w14:paraId="731CDE16" w14:textId="77777777" w:rsidR="00701DBE" w:rsidRPr="00D83FC6" w:rsidRDefault="00701DBE" w:rsidP="00701DBE">
      <w:pPr>
        <w:rPr>
          <w:sz w:val="14"/>
        </w:rPr>
      </w:pPr>
      <w:r w:rsidRPr="00861A46">
        <w:rPr>
          <w:sz w:val="16"/>
        </w:rPr>
        <w:t xml:space="preserve">Thus, </w:t>
      </w:r>
      <w:r w:rsidRPr="00861A46">
        <w:rPr>
          <w:rStyle w:val="StyleUnderline"/>
        </w:rPr>
        <w:t>we recommend that funding continue for the new icebreakers (precise numbers and fleet mix to be determined) and an additional Alaska deepwater port</w:t>
      </w:r>
      <w:r w:rsidRPr="00861A46">
        <w:rPr>
          <w:sz w:val="16"/>
        </w:rPr>
        <w:t>, based on our interviews, TTX, and modeling. This recommendation follows from the well-documented disparity in icebreaking capacity between the United States and many other nations, Arctic and otherwise, that have some icebreaking capabilities, despite vast size of the U.S. Arctic maritime area (not all requiring icebreaker support to access) and having national responsibilities at both poles. This recommendation also draws on the GIS-based analysis of transit times through the Arctic between port locations. Fully funding additional icebreakers (PSCs and ASCs) could mitigate presence shortfalls and increase the likelihood that an icebreaker would be close enough to any event in the Arctic to effectively address it in time</w:t>
      </w:r>
      <w:r w:rsidRPr="00D83FC6">
        <w:rPr>
          <w:sz w:val="14"/>
        </w:rPr>
        <w:t>.</w:t>
      </w:r>
    </w:p>
    <w:p w14:paraId="3580DFFD" w14:textId="77777777" w:rsidR="00701DBE" w:rsidRPr="00D83FC6" w:rsidRDefault="00701DBE" w:rsidP="00701DBE">
      <w:pPr>
        <w:rPr>
          <w:sz w:val="14"/>
        </w:rPr>
      </w:pPr>
      <w:r w:rsidRPr="00D83FC6">
        <w:rPr>
          <w:sz w:val="14"/>
        </w:rPr>
        <w:t>Icebreaking vessels are valuable for Arctic surface maritime access, but we also caution against inflating the need for icebreaking vessels, considering that the preponderance of Arctic activity (especially by those arriving in the region from lower latitudes for economic, military, or other purposes) will continue to be in the expanding warm season. It might be quite feasible to support many Arctic needs using ice-hardened or ice-strengthened vessels; more analysis is needed to determine when these types of assets will be an appropriate option.</w:t>
      </w:r>
    </w:p>
    <w:p w14:paraId="2C1DB943" w14:textId="77777777" w:rsidR="00701DBE" w:rsidRPr="00861A46" w:rsidRDefault="00701DBE" w:rsidP="00701DBE">
      <w:pPr>
        <w:rPr>
          <w:sz w:val="16"/>
        </w:rPr>
      </w:pPr>
      <w:r w:rsidRPr="00861A46">
        <w:rPr>
          <w:sz w:val="16"/>
        </w:rPr>
        <w:t xml:space="preserve">Icebreaking vessels are also slow, are needed to support missions at both poles, and require especially rigorous maintenance. Thus, when icebreaking vessels are needed to meet the challenging conditions of the maritime Arctic, multiple vessels homeported on different coasts will be needed to increase </w:t>
      </w:r>
      <w:proofErr w:type="gramStart"/>
      <w:r w:rsidRPr="00861A46">
        <w:rPr>
          <w:sz w:val="16"/>
        </w:rPr>
        <w:t>responsiveness:Attempting</w:t>
      </w:r>
      <w:proofErr w:type="gramEnd"/>
      <w:r w:rsidRPr="00861A46">
        <w:rPr>
          <w:sz w:val="16"/>
        </w:rPr>
        <w:t xml:space="preserve"> to support every subregion of the Arctic from a home port on one coast would result in long delays. These vessels come with a need for specialized personnel, maintenance, and logistics. Furthermore, because the Arctic operating environment is changing, icebreakers might need to carry out and support such functions as self-defense and law enforcement, which must be considered in their design. </w:t>
      </w:r>
    </w:p>
    <w:p w14:paraId="0B591CB4" w14:textId="77777777" w:rsidR="00701DBE" w:rsidRPr="00861A46" w:rsidRDefault="00701DBE" w:rsidP="00701DBE">
      <w:pPr>
        <w:rPr>
          <w:sz w:val="16"/>
        </w:rPr>
      </w:pPr>
      <w:r w:rsidRPr="00D83FC6">
        <w:rPr>
          <w:sz w:val="14"/>
        </w:rPr>
        <w:t xml:space="preserve">For example, as noted above, Congress appropriated PSCs for the USCG in the FY 2021 NDAA and authorized up to six; the USCG’s program of record is for three PSCs. </w:t>
      </w:r>
      <w:r w:rsidRPr="00861A46">
        <w:rPr>
          <w:sz w:val="16"/>
        </w:rPr>
        <w:t xml:space="preserve">A heavy icebreaker can access almost any location within the Arctic under most conditions. The problem is that these assets need to operate across two vast areas at opposite poles of the planet, and each will be operationally available for only part of the year because of </w:t>
      </w:r>
      <w:r w:rsidRPr="00861A46">
        <w:rPr>
          <w:sz w:val="16"/>
        </w:rPr>
        <w:lastRenderedPageBreak/>
        <w:t>maintenance and training requirements. Even if they are homeported in distributed locations, icebreakers’ presence is inherently limited by their small numbers, their slow speeds when breaking ice, and the Arctic’s vast scale. In the TTX, we assumed that additional icebreakers that had been conceived of but not formally proposed or funded were not available in 2035, to help us determine whether the funded icebreakers alone were sufficient; they were not. Fully funding additional icebreakers (PSCs and ASCs) could mitigate presence shortfalls and increase the likelihood that an icebreaker would be close enough to any event in the Arctic to effectively address it in a timely manner.</w:t>
      </w:r>
    </w:p>
    <w:p w14:paraId="74AEE54D" w14:textId="77777777" w:rsidR="00701DBE" w:rsidRPr="00861A46" w:rsidRDefault="00701DBE" w:rsidP="00701DBE">
      <w:pPr>
        <w:rPr>
          <w:sz w:val="16"/>
        </w:rPr>
      </w:pPr>
      <w:r w:rsidRPr="00861A46">
        <w:rPr>
          <w:sz w:val="16"/>
        </w:rPr>
        <w:t xml:space="preserve">Completing the deepwater port at Nome, Alaska, with partners from across the U.S. government could also prove to be a game changer. This will emplace a more capable key maritime logistics node in the U.S. Arctic. With Washington and Maine being the northernmost states on either coast within the contiguous United States, a deepwater port in northern Alaska would be a substantial improvement in the timeliness of access to the Bering, Chukchi, and Beaufort Sea areas of the Arctic. This being noted, there are important local community and environmental considerations related to port expansion. The high volume of silt from the Snake River means that deepwater-draft vessel access to the port will need to be monitored and managed on a regular basis, perhaps via periodic dredging. </w:t>
      </w:r>
    </w:p>
    <w:p w14:paraId="749FB8D9" w14:textId="77777777" w:rsidR="00701DBE" w:rsidRPr="00D83FC6" w:rsidRDefault="00701DBE" w:rsidP="00701DBE">
      <w:pPr>
        <w:rPr>
          <w:sz w:val="14"/>
        </w:rPr>
      </w:pPr>
      <w:r w:rsidRPr="00861A46">
        <w:rPr>
          <w:rStyle w:val="StyleUnderline"/>
        </w:rPr>
        <w:t>The deepwater port at Nome would also positively affect logistics</w:t>
      </w:r>
      <w:r w:rsidRPr="00861A46">
        <w:rPr>
          <w:sz w:val="16"/>
        </w:rPr>
        <w:t xml:space="preserve"> but is only one piece</w:t>
      </w:r>
      <w:r w:rsidRPr="00D83FC6">
        <w:rPr>
          <w:sz w:val="14"/>
        </w:rPr>
        <w:t xml:space="preserve">. Numerous experts articulated concerns about fuel, maintenance, and medical logistics in particular. Given the vastness of distance and general lack of infrastructure in the Arctic, operators are always concerned about when and how to refuel, especially if the scale of operations might expand. </w:t>
      </w:r>
    </w:p>
    <w:p w14:paraId="2E836308" w14:textId="77777777" w:rsidR="00701DBE" w:rsidRPr="00D83FC6" w:rsidRDefault="00701DBE" w:rsidP="00701DBE">
      <w:pPr>
        <w:rPr>
          <w:sz w:val="14"/>
        </w:rPr>
      </w:pPr>
      <w:r w:rsidRPr="00861A46">
        <w:rPr>
          <w:rStyle w:val="StyleUnderline"/>
        </w:rPr>
        <w:t>Lack of infrastructure and vast distances also affect maintenance and medical logistics</w:t>
      </w:r>
      <w:r w:rsidRPr="00D83FC6">
        <w:rPr>
          <w:sz w:val="14"/>
        </w:rPr>
        <w:t xml:space="preserve">. At present, the armed forces must return to lower latitudes in the event of anything beyond very minor maintenance ormedical issues (or, in the case of the latter, potentially facilitate transport for the affected people). Once </w:t>
      </w:r>
      <w:proofErr w:type="gramStart"/>
      <w:r w:rsidRPr="00D83FC6">
        <w:rPr>
          <w:sz w:val="14"/>
        </w:rPr>
        <w:t>again,this</w:t>
      </w:r>
      <w:proofErr w:type="gramEnd"/>
      <w:r w:rsidRPr="00D83FC6">
        <w:rPr>
          <w:sz w:val="14"/>
        </w:rPr>
        <w:t xml:space="preserve"> is not an adequate solution if scaling up presence is the aim. </w:t>
      </w:r>
    </w:p>
    <w:p w14:paraId="017AE9AD" w14:textId="77777777" w:rsidR="00701DBE" w:rsidRPr="00D83FC6" w:rsidRDefault="00701DBE" w:rsidP="00701DBE">
      <w:pPr>
        <w:rPr>
          <w:sz w:val="14"/>
        </w:rPr>
      </w:pPr>
      <w:r w:rsidRPr="00D83FC6">
        <w:rPr>
          <w:sz w:val="14"/>
        </w:rPr>
        <w:t xml:space="preserve">In addition to new capabilities at Nome, the United States can consider the possibility of making more use of naval facilities along the New England coast. This is also a case in which partnering can be useful, such as when Canada completes refurbishing the Nanisivik Naval Facility in Nunavut. Additional work on mobile technical capabilities and tactics should also be investigated. Logistics on the Atlantic side of continental North America are particularly important for increasing responsiveness and on-station time in the European Arctic. </w:t>
      </w:r>
    </w:p>
    <w:p w14:paraId="63633510" w14:textId="77777777" w:rsidR="00701DBE" w:rsidRPr="00D83FC6" w:rsidRDefault="00701DBE" w:rsidP="00701DBE">
      <w:pPr>
        <w:rPr>
          <w:sz w:val="14"/>
        </w:rPr>
      </w:pPr>
      <w:r w:rsidRPr="00D83FC6">
        <w:rPr>
          <w:sz w:val="14"/>
        </w:rPr>
        <w:t xml:space="preserve">Finally, </w:t>
      </w:r>
      <w:r w:rsidRPr="00861A46">
        <w:rPr>
          <w:rStyle w:val="StyleUnderline"/>
        </w:rPr>
        <w:t>there could be opportunities for making investments in “low-hanging fruit” for domain awareness and communications</w:t>
      </w:r>
      <w:r w:rsidRPr="00D83FC6">
        <w:rPr>
          <w:sz w:val="14"/>
        </w:rPr>
        <w:t>. This could involve carefully reviewing the design of new cutters and considering what missions these might conduct that might require specialized equipment, such as undersea monitoring equipment to support the defense readiness mission. This could also involve working with joint partners to determine whether the USCG and other DHS components, as needed, can take advantage of existing contracts or plans to buy equipment and services that could help limit the cost for DHS.</w:t>
      </w:r>
    </w:p>
    <w:p w14:paraId="6FF78EE3" w14:textId="77777777" w:rsidR="00701DBE" w:rsidRPr="00D83FC6" w:rsidRDefault="00701DBE" w:rsidP="00701DBE">
      <w:pPr>
        <w:rPr>
          <w:rStyle w:val="Emphasis"/>
        </w:rPr>
      </w:pPr>
      <w:r w:rsidRPr="00957816">
        <w:rPr>
          <w:rStyle w:val="Emphasis"/>
          <w:highlight w:val="cyan"/>
        </w:rPr>
        <w:t xml:space="preserve">Early Warning Systems </w:t>
      </w:r>
      <w:proofErr w:type="gramStart"/>
      <w:r w:rsidRPr="00957816">
        <w:rPr>
          <w:rStyle w:val="Emphasis"/>
          <w:highlight w:val="cyan"/>
        </w:rPr>
        <w:t>The</w:t>
      </w:r>
      <w:proofErr w:type="gramEnd"/>
      <w:r w:rsidRPr="00957816">
        <w:rPr>
          <w:rStyle w:val="Emphasis"/>
          <w:highlight w:val="cyan"/>
        </w:rPr>
        <w:t xml:space="preserve"> Utility of Situational Awareness in the Arctic</w:t>
      </w:r>
    </w:p>
    <w:p w14:paraId="07318B3C" w14:textId="77777777" w:rsidR="00701DBE" w:rsidRPr="00D83FC6" w:rsidRDefault="00701DBE" w:rsidP="00701DBE">
      <w:pPr>
        <w:rPr>
          <w:sz w:val="14"/>
        </w:rPr>
      </w:pPr>
      <w:r w:rsidRPr="00957816">
        <w:rPr>
          <w:rStyle w:val="Emphasis"/>
          <w:highlight w:val="cyan"/>
        </w:rPr>
        <w:t>Harnessing benefits from technological development is particularly important given the ongoing geopolitical changes in the Arctic</w:t>
      </w:r>
      <w:r w:rsidRPr="00D83FC6">
        <w:rPr>
          <w:rStyle w:val="Emphasis"/>
        </w:rPr>
        <w:t>. Growing tension between NATO and Russia is likely to lead to increased naval activity in the High North, where vulnerable military, communications, and energy infrastructure is at risk of sabotage and interference</w:t>
      </w:r>
      <w:r w:rsidRPr="00D83FC6">
        <w:rPr>
          <w:sz w:val="14"/>
        </w:rPr>
        <w:t>. While China is unlikely to establish a significant presence in the Arctic, monitoring Chinese maritime traffic and their potential activities in building C4ISR ground infrastructure remains important.8 Monitoring Russian activity around its nuclear deterrent posture has been of particular consequence since the beginning of the war in Ukraine—in September 2024, Russian president Vladimir Putin announced changes to Russia’s nuclear doctrine involving an “expansion” of its mission, although any substantial differences are yet to be revealed.9</w:t>
      </w:r>
    </w:p>
    <w:p w14:paraId="12B73E83" w14:textId="77777777" w:rsidR="00701DBE" w:rsidRPr="00D83FC6" w:rsidRDefault="00701DBE" w:rsidP="00701DBE">
      <w:pPr>
        <w:rPr>
          <w:sz w:val="14"/>
        </w:rPr>
      </w:pPr>
      <w:r w:rsidRPr="00D83FC6">
        <w:rPr>
          <w:rStyle w:val="StyleUnderline"/>
        </w:rPr>
        <w:t>The White House has already identified C4ISR capabilities as essential to its Arctic ambitions</w:t>
      </w:r>
      <w:r w:rsidRPr="00D83FC6">
        <w:rPr>
          <w:sz w:val="14"/>
        </w:rPr>
        <w:t xml:space="preserve">. </w:t>
      </w:r>
      <w:r w:rsidRPr="00D83FC6">
        <w:rPr>
          <w:rStyle w:val="StyleUnderline"/>
        </w:rPr>
        <w:t>Reflecting its “monitor-and-respond” global posture as outlined in its National Defense Strategy, the United States asserts a general readiness to respond to threats in the Arctic along with its regional allies, yet highlights two focal points: the Arctic (1) houses various early-warning and intelligence, surveillance, and reconnaissance (ISR) capabilities, and (2) acts as the U.S. northern flank in carrying out Indo-Pacific operations.10 In the strategy’s implementation plan, the first strategic objective is improving the understanding of the Arctic operating environment, particularly emphasizing the bolstering of space capabilities and maritime domain awareness</w:t>
      </w:r>
      <w:r w:rsidRPr="00D83FC6">
        <w:rPr>
          <w:sz w:val="14"/>
        </w:rPr>
        <w:t>.11</w:t>
      </w:r>
    </w:p>
    <w:p w14:paraId="1AE5E688" w14:textId="77777777" w:rsidR="00701DBE" w:rsidRDefault="00701DBE" w:rsidP="00701DBE">
      <w:pPr>
        <w:rPr>
          <w:sz w:val="14"/>
        </w:rPr>
      </w:pPr>
      <w:r w:rsidRPr="00957816">
        <w:rPr>
          <w:rStyle w:val="Emphasis"/>
          <w:highlight w:val="cyan"/>
        </w:rPr>
        <w:t>The strategic utility of an Arctic presence is considerable for early warning purposes. Its geographical location makes the Arctic an important vantage point for monitoring potential ballistic missile launches and other airborne threats</w:t>
      </w:r>
      <w:r w:rsidRPr="00D83FC6">
        <w:rPr>
          <w:rStyle w:val="Emphasis"/>
        </w:rPr>
        <w:t xml:space="preserve">. Russia and </w:t>
      </w:r>
      <w:r w:rsidRPr="00957816">
        <w:rPr>
          <w:rStyle w:val="Emphasis"/>
          <w:highlight w:val="cyan"/>
        </w:rPr>
        <w:t>the U</w:t>
      </w:r>
      <w:r w:rsidRPr="00D83FC6">
        <w:rPr>
          <w:rStyle w:val="Emphasis"/>
        </w:rPr>
        <w:t xml:space="preserve">nited </w:t>
      </w:r>
      <w:r w:rsidRPr="00957816">
        <w:rPr>
          <w:rStyle w:val="Emphasis"/>
          <w:highlight w:val="cyan"/>
        </w:rPr>
        <w:t>S</w:t>
      </w:r>
      <w:r w:rsidRPr="00D83FC6">
        <w:rPr>
          <w:rStyle w:val="Emphasis"/>
        </w:rPr>
        <w:t>tates—with its allies—</w:t>
      </w:r>
      <w:r w:rsidRPr="00957816">
        <w:rPr>
          <w:rStyle w:val="Emphasis"/>
          <w:highlight w:val="cyan"/>
        </w:rPr>
        <w:t>depend on Arctic infrastructure for their early warning systems,</w:t>
      </w:r>
      <w:r w:rsidRPr="00D83FC6">
        <w:rPr>
          <w:rStyle w:val="Emphasis"/>
        </w:rPr>
        <w:t xml:space="preserve"> both through ground-based radars and ground stations for satellite communications (SATCOM). Russia and China are increasingly collaborating in developing </w:t>
      </w:r>
      <w:r w:rsidRPr="00D83FC6">
        <w:rPr>
          <w:rStyle w:val="Emphasis"/>
        </w:rPr>
        <w:lastRenderedPageBreak/>
        <w:t>defense technology, decidedly prioritizing space and new technologies, and it is with Russia’s cooperation that China is seeking to develop and deploy its own early warning infrastructure</w:t>
      </w:r>
      <w:r w:rsidRPr="00D83FC6">
        <w:rPr>
          <w:sz w:val="14"/>
        </w:rPr>
        <w:t>.13</w:t>
      </w:r>
    </w:p>
    <w:p w14:paraId="00C9B911" w14:textId="77777777" w:rsidR="00701DBE" w:rsidRPr="00C12E33" w:rsidRDefault="00701DBE" w:rsidP="00701DBE"/>
    <w:p w14:paraId="55CD637E" w14:textId="77777777" w:rsidR="00701DBE" w:rsidRDefault="00701DBE" w:rsidP="00701DBE">
      <w:pPr>
        <w:pStyle w:val="Heading4"/>
      </w:pPr>
      <w:r>
        <w:t>The plan’s comprehensive approach solves</w:t>
      </w:r>
    </w:p>
    <w:p w14:paraId="436EB9F5" w14:textId="77777777" w:rsidR="00701DBE" w:rsidRPr="00C12E33" w:rsidRDefault="00701DBE" w:rsidP="00701DBE">
      <w:pPr>
        <w:rPr>
          <w:b/>
          <w:bCs/>
          <w:sz w:val="26"/>
        </w:rPr>
      </w:pPr>
      <w:r>
        <w:rPr>
          <w:rStyle w:val="Style13ptBold"/>
        </w:rPr>
        <w:t>Lee and Poling 2</w:t>
      </w:r>
      <w:r w:rsidRPr="00DD774A">
        <w:rPr>
          <w:rStyle w:val="Style13ptBold"/>
        </w:rPr>
        <w:t>3</w:t>
      </w:r>
      <w:r w:rsidRPr="00DD774A">
        <w:rPr>
          <w:rStyle w:val="Style13ptBold"/>
          <w:b w:val="0"/>
          <w:bCs w:val="0"/>
        </w:rPr>
        <w:t xml:space="preserve"> [Dr. Caitlin, Senior Fellow, Mitchell Institute for Aerospace Studies, and Aidan, Research Analyst, Mitchell Institute for Aerospace Studies, “Deterring Arctic Threats,” </w:t>
      </w:r>
      <w:hyperlink r:id="rId20" w:history="1">
        <w:r w:rsidRPr="00DD774A">
          <w:rPr>
            <w:rStyle w:val="Style13ptBold"/>
            <w:b w:val="0"/>
            <w:bCs w:val="0"/>
          </w:rPr>
          <w:t>https://www.airandspaceforces.com/article/deterring-arctic-threats/</w:t>
        </w:r>
      </w:hyperlink>
      <w:r w:rsidRPr="00DD774A">
        <w:rPr>
          <w:rStyle w:val="Style13ptBold"/>
          <w:b w:val="0"/>
          <w:bCs w:val="0"/>
        </w:rPr>
        <w:t>, ALB]</w:t>
      </w:r>
    </w:p>
    <w:p w14:paraId="09E0C180" w14:textId="77777777" w:rsidR="00701DBE" w:rsidRPr="00F912AC" w:rsidRDefault="00701DBE" w:rsidP="00701DBE">
      <w:pPr>
        <w:rPr>
          <w:rStyle w:val="StyleUnderline"/>
        </w:rPr>
      </w:pPr>
      <w:r w:rsidRPr="00F912AC">
        <w:rPr>
          <w:rStyle w:val="StyleUnderline"/>
        </w:rPr>
        <w:t>DOD and Congress: Next Steps</w:t>
      </w:r>
    </w:p>
    <w:p w14:paraId="0E6C08A5" w14:textId="77777777" w:rsidR="00701DBE" w:rsidRPr="00C12E33" w:rsidRDefault="00701DBE" w:rsidP="00701DBE">
      <w:pPr>
        <w:rPr>
          <w:sz w:val="16"/>
        </w:rPr>
      </w:pPr>
      <w:r w:rsidRPr="00957816">
        <w:rPr>
          <w:rStyle w:val="StyleUnderline"/>
          <w:highlight w:val="cyan"/>
        </w:rPr>
        <w:t>To create</w:t>
      </w:r>
      <w:r w:rsidRPr="00F912AC">
        <w:rPr>
          <w:rStyle w:val="StyleUnderline"/>
        </w:rPr>
        <w:t xml:space="preserve"> the </w:t>
      </w:r>
      <w:r w:rsidRPr="00957816">
        <w:rPr>
          <w:rStyle w:val="StyleUnderline"/>
          <w:highlight w:val="cyan"/>
        </w:rPr>
        <w:t>capabilities</w:t>
      </w:r>
      <w:r w:rsidRPr="00F912AC">
        <w:rPr>
          <w:rStyle w:val="StyleUnderline"/>
        </w:rPr>
        <w:t xml:space="preserve"> needed for this multi-layered defense, </w:t>
      </w:r>
      <w:r w:rsidRPr="00957816">
        <w:rPr>
          <w:rStyle w:val="StyleUnderline"/>
          <w:highlight w:val="cyan"/>
        </w:rPr>
        <w:t>Congress</w:t>
      </w:r>
      <w:r w:rsidRPr="00F912AC">
        <w:rPr>
          <w:rStyle w:val="StyleUnderline"/>
        </w:rPr>
        <w:t xml:space="preserve"> and DOD </w:t>
      </w:r>
      <w:r w:rsidRPr="00957816">
        <w:rPr>
          <w:rStyle w:val="StyleUnderline"/>
          <w:highlight w:val="cyan"/>
        </w:rPr>
        <w:t>must</w:t>
      </w:r>
      <w:r w:rsidRPr="00F912AC">
        <w:rPr>
          <w:rStyle w:val="StyleUnderline"/>
        </w:rPr>
        <w:t xml:space="preserve"> work together to</w:t>
      </w:r>
      <w:r w:rsidRPr="00C12E33">
        <w:rPr>
          <w:sz w:val="16"/>
        </w:rPr>
        <w:t>:</w:t>
      </w:r>
    </w:p>
    <w:p w14:paraId="61945DCF" w14:textId="77777777" w:rsidR="00701DBE" w:rsidRPr="00C12E33" w:rsidRDefault="00701DBE" w:rsidP="00701DBE">
      <w:pPr>
        <w:rPr>
          <w:sz w:val="16"/>
        </w:rPr>
      </w:pPr>
      <w:r w:rsidRPr="00F912AC">
        <w:rPr>
          <w:rStyle w:val="StyleUnderline"/>
        </w:rPr>
        <w:t>Establish a Joint Capability Technology Demonstration Focused on Cruise Missile Defense of the Homeland. DOD and Congress should launch a joint capability technology demonstration</w:t>
      </w:r>
      <w:r w:rsidRPr="00C12E33">
        <w:rPr>
          <w:sz w:val="16"/>
        </w:rPr>
        <w:t xml:space="preserve"> (JCTD). After acquisition responsibility for cruise missile defense of the homeland moved from the Missile Defense Agency to the U.S. Air Force, a previous JCTD to examine a layered approach to cruise missile defense was scaled down to focus on the National Capital Region. </w:t>
      </w:r>
      <w:r w:rsidRPr="00B63BC1">
        <w:rPr>
          <w:rStyle w:val="StyleUnderline"/>
        </w:rPr>
        <w:t xml:space="preserve">Congress and DOD should fund a broader JCTD to experiment with air, space, surface, and subsurface capabilities that could provide an overlapping, layered cruise missile defense for the Arctic. </w:t>
      </w:r>
    </w:p>
    <w:p w14:paraId="13DFAD10" w14:textId="77777777" w:rsidR="00701DBE" w:rsidRPr="00C12E33" w:rsidRDefault="00701DBE" w:rsidP="00701DBE">
      <w:pPr>
        <w:rPr>
          <w:sz w:val="16"/>
        </w:rPr>
      </w:pPr>
      <w:r w:rsidRPr="00957816">
        <w:rPr>
          <w:rStyle w:val="StyleUnderline"/>
          <w:highlight w:val="cyan"/>
        </w:rPr>
        <w:t>Create a Dedicated Fund to Bolster Deterrence in the Arctic</w:t>
      </w:r>
      <w:r w:rsidRPr="00F912AC">
        <w:rPr>
          <w:rStyle w:val="StyleUnderline"/>
        </w:rPr>
        <w:t xml:space="preserve">.  A </w:t>
      </w:r>
      <w:r w:rsidRPr="00957816">
        <w:rPr>
          <w:rStyle w:val="StyleUnderline"/>
          <w:highlight w:val="cyan"/>
        </w:rPr>
        <w:t>new North American Deterrence Initiative focused on increasing investments</w:t>
      </w:r>
      <w:r w:rsidRPr="00F912AC">
        <w:rPr>
          <w:rStyle w:val="StyleUnderline"/>
        </w:rPr>
        <w:t xml:space="preserve"> for cruise missile defeat and bolstering physical military presence in the Arctic </w:t>
      </w:r>
      <w:r w:rsidRPr="00957816">
        <w:rPr>
          <w:rStyle w:val="StyleUnderline"/>
          <w:highlight w:val="cyan"/>
        </w:rPr>
        <w:t>would shift awareness left-of-launch</w:t>
      </w:r>
      <w:r w:rsidRPr="00F912AC">
        <w:rPr>
          <w:rStyle w:val="StyleUnderline"/>
        </w:rPr>
        <w:t xml:space="preserve"> and help to reduce overall costs of missile defeat</w:t>
      </w:r>
      <w:r w:rsidRPr="00C12E33">
        <w:rPr>
          <w:sz w:val="16"/>
        </w:rPr>
        <w:t xml:space="preserve">. The Congressional Budget Office assessed that a comprehensive missile defense strategy for the contiguous United States would cost from $75 billion to $465 billion for an architecture with relatively robust funding for right-of-launch defense. </w:t>
      </w:r>
      <w:r w:rsidRPr="00F912AC">
        <w:rPr>
          <w:rStyle w:val="StyleUnderline"/>
        </w:rPr>
        <w:t xml:space="preserve">Emphasizing </w:t>
      </w:r>
      <w:r w:rsidRPr="00957816">
        <w:rPr>
          <w:rStyle w:val="StyleUnderline"/>
          <w:highlight w:val="cyan"/>
        </w:rPr>
        <w:t>left-of-launch capabilities in the Arctic might better bolster deterrence</w:t>
      </w:r>
      <w:r w:rsidRPr="00F912AC">
        <w:rPr>
          <w:rStyle w:val="StyleUnderline"/>
        </w:rPr>
        <w:t xml:space="preserve"> and reduce costs. A second focus of the new fund would be physical infrastructure improvements, including pre-positioned, hardened shelters to store aircraft equipment, spares, and other logistics needs, and modernizing Pituffik Space Base, DOD’s northernmost installation (formerly known as Thule Air Base, in Greenland). </w:t>
      </w:r>
      <w:r w:rsidRPr="00957816">
        <w:rPr>
          <w:rStyle w:val="StyleUnderline"/>
          <w:highlight w:val="cyan"/>
        </w:rPr>
        <w:t>Expanding the U.S. military’s physical presence in the Arctic is another key to bolstering deterrence in the region</w:t>
      </w:r>
      <w:r w:rsidRPr="00957816">
        <w:rPr>
          <w:sz w:val="16"/>
          <w:highlight w:val="cyan"/>
        </w:rPr>
        <w:t>.</w:t>
      </w:r>
      <w:r w:rsidRPr="00C12E33">
        <w:rPr>
          <w:sz w:val="16"/>
        </w:rPr>
        <w:t xml:space="preserve"> </w:t>
      </w:r>
    </w:p>
    <w:p w14:paraId="06FEF0A5" w14:textId="77777777" w:rsidR="00701DBE" w:rsidRPr="00C12E33" w:rsidRDefault="00701DBE" w:rsidP="00701DBE">
      <w:pPr>
        <w:rPr>
          <w:sz w:val="16"/>
        </w:rPr>
      </w:pPr>
      <w:r w:rsidRPr="00C12E33">
        <w:rPr>
          <w:sz w:val="16"/>
        </w:rPr>
        <w:t>Deepen Ally and Partner Ties to Support Arctic Missile Defeat.  The U.S. Government should strengthen and deepen bilateral and multilateral relationships with Arctic nations to bolster deterrence against air and cruise missile threats in the region. Allies have their own incentives to pursue increased capabilities in the Arctic. Denmark, for example, has already allocated $245 million to improve drone surveillance in the Arctic and is modernizing air surveillance in the Faroe Islands, while Canada is acquiring new drones for Arctic domain awareness. Norway is already working with the United States to launch communications satellite payloads.</w:t>
      </w:r>
    </w:p>
    <w:p w14:paraId="7D629565" w14:textId="77777777" w:rsidR="00701DBE" w:rsidRPr="00C12E33" w:rsidRDefault="00701DBE" w:rsidP="00701DBE">
      <w:pPr>
        <w:rPr>
          <w:sz w:val="16"/>
        </w:rPr>
      </w:pPr>
      <w:r w:rsidRPr="00F912AC">
        <w:rPr>
          <w:rStyle w:val="StyleUnderline"/>
        </w:rPr>
        <w:t>In addition, uncrewed aircraft that are operational today—such as the MQ-9 Reaper and RQ-4 Global Hawk—can also contribute to regional threat awareness. The MQ-9 can carry a variety of sensors, including maritime surveillance radar and a signals intelligence payload. The high-altitude, long-duration RQ-4 carries a synthetic aperture radar that can persistently map an adversary’s Arctic infrastructure and activities on a persistent basis. They can also be equipped with defensive payloads, such as electronic countermeasures, to help dissuade or prevent adversaries from targeting these assets</w:t>
      </w:r>
      <w:r w:rsidRPr="00C12E33">
        <w:rPr>
          <w:sz w:val="16"/>
        </w:rPr>
        <w:t xml:space="preserve">. </w:t>
      </w:r>
    </w:p>
    <w:p w14:paraId="4A0A5161" w14:textId="77777777" w:rsidR="00701DBE" w:rsidRPr="00C12E33" w:rsidRDefault="00701DBE" w:rsidP="00701DBE">
      <w:pPr>
        <w:rPr>
          <w:sz w:val="16"/>
        </w:rPr>
      </w:pPr>
      <w:r w:rsidRPr="00957816">
        <w:rPr>
          <w:rStyle w:val="StyleUnderline"/>
          <w:highlight w:val="cyan"/>
        </w:rPr>
        <w:t>If</w:t>
      </w:r>
      <w:r w:rsidRPr="00F912AC">
        <w:rPr>
          <w:rStyle w:val="StyleUnderline"/>
        </w:rPr>
        <w:t xml:space="preserve"> indications and </w:t>
      </w:r>
      <w:r w:rsidRPr="00957816">
        <w:rPr>
          <w:rStyle w:val="StyleUnderline"/>
          <w:highlight w:val="cyan"/>
        </w:rPr>
        <w:t>warnings suggest an adversary is posturing for missile strikes</w:t>
      </w:r>
      <w:r w:rsidRPr="00F912AC">
        <w:rPr>
          <w:rStyle w:val="StyleUnderline"/>
        </w:rPr>
        <w:t>, NORAD/</w:t>
      </w:r>
      <w:r w:rsidRPr="00957816">
        <w:rPr>
          <w:rStyle w:val="StyleUnderline"/>
          <w:highlight w:val="cyan"/>
        </w:rPr>
        <w:t>NORTHCOM needs the means to track suspected strike platforms in the threat detection</w:t>
      </w:r>
      <w:r w:rsidRPr="00F912AC">
        <w:rPr>
          <w:rStyle w:val="StyleUnderline"/>
        </w:rPr>
        <w:t xml:space="preserve"> and attribution </w:t>
      </w:r>
      <w:r w:rsidRPr="00957816">
        <w:rPr>
          <w:rStyle w:val="StyleUnderline"/>
          <w:highlight w:val="cyan"/>
        </w:rPr>
        <w:t>phase</w:t>
      </w:r>
      <w:r w:rsidRPr="00F912AC">
        <w:rPr>
          <w:rStyle w:val="StyleUnderline"/>
        </w:rPr>
        <w:t xml:space="preserve"> of the framework</w:t>
      </w:r>
      <w:r w:rsidRPr="00C12E33">
        <w:rPr>
          <w:sz w:val="16"/>
        </w:rPr>
        <w:t xml:space="preserve">. </w:t>
      </w:r>
      <w:r w:rsidRPr="00F912AC">
        <w:rPr>
          <w:rStyle w:val="StyleUnderline"/>
        </w:rPr>
        <w:t xml:space="preserve">Examples might include a Russian bomber taking off from an Arctic base where a ship full of </w:t>
      </w:r>
      <w:r w:rsidRPr="00F912AC">
        <w:rPr>
          <w:rStyle w:val="StyleUnderline"/>
        </w:rPr>
        <w:lastRenderedPageBreak/>
        <w:t>cruise missiles unloaded the week before, or a submarine is thought to be headed toward Canadian waters</w:t>
      </w:r>
      <w:r w:rsidRPr="00C12E33">
        <w:rPr>
          <w:sz w:val="16"/>
        </w:rPr>
        <w:t xml:space="preserve">. </w:t>
      </w:r>
    </w:p>
    <w:p w14:paraId="08E0E2AA" w14:textId="77777777" w:rsidR="00701DBE" w:rsidRPr="00C12E33" w:rsidRDefault="00701DBE" w:rsidP="00701DBE">
      <w:pPr>
        <w:rPr>
          <w:sz w:val="16"/>
        </w:rPr>
      </w:pPr>
      <w:r w:rsidRPr="00F912AC">
        <w:rPr>
          <w:rStyle w:val="StyleUnderline"/>
        </w:rPr>
        <w:t>Routine patrols of MQ-9s equipped with maritime surveillance, signals intelligence, and electro-optical/infrared sensors could be valuable in helping to identify the number and type of potential threats</w:t>
      </w:r>
      <w:r w:rsidRPr="00C12E33">
        <w:rPr>
          <w:sz w:val="16"/>
        </w:rPr>
        <w:t xml:space="preserve">. Likewise, crewed P-8 Poseidon maritime patrol and reconnaissance aircraft could augment MQ-9 tracking operations. </w:t>
      </w:r>
    </w:p>
    <w:p w14:paraId="366440DE" w14:textId="77777777" w:rsidR="00701DBE" w:rsidRPr="00C12E33" w:rsidRDefault="00701DBE" w:rsidP="00701DBE">
      <w:pPr>
        <w:rPr>
          <w:sz w:val="16"/>
        </w:rPr>
      </w:pPr>
      <w:r w:rsidRPr="00C12E33">
        <w:rPr>
          <w:sz w:val="16"/>
        </w:rPr>
        <w:t xml:space="preserve">Once a specific threat is detected, defenses must maintain tracking custody; at this threat tracking point, strikes are expected, and the goal is to provide target-quality data to kinetic and non-kinetic effectors, which could take action to deter, prevent, or respond to a missile launch. </w:t>
      </w:r>
    </w:p>
    <w:p w14:paraId="3F194576" w14:textId="77777777" w:rsidR="00701DBE" w:rsidRPr="00C12E33" w:rsidRDefault="00701DBE" w:rsidP="00701DBE">
      <w:pPr>
        <w:rPr>
          <w:sz w:val="16"/>
        </w:rPr>
      </w:pPr>
      <w:r w:rsidRPr="00C12E33">
        <w:rPr>
          <w:sz w:val="16"/>
        </w:rPr>
        <w:t xml:space="preserve">Initial air, surface, and subsurface threat detection and attribution information could be passed to an over- the-horizon radar (OTHR), which bounces radar energy off the ionosphere to track targets over very long ranges—up to 4,000 nm. An OTHR could pass target location information on to other inhabited and uninhabited aircraft and land-based radars in the North Warning System that can reconfirm the type and number of threats. </w:t>
      </w:r>
    </w:p>
    <w:p w14:paraId="478A9E47" w14:textId="77777777" w:rsidR="00701DBE" w:rsidRPr="00C12E33" w:rsidRDefault="00701DBE" w:rsidP="00701DBE">
      <w:pPr>
        <w:rPr>
          <w:sz w:val="16"/>
        </w:rPr>
      </w:pPr>
      <w:r w:rsidRPr="00C12E33">
        <w:rPr>
          <w:sz w:val="16"/>
        </w:rPr>
        <w:t xml:space="preserve">If available, airborne early warning and control aircraft could be cued by other sensors to establish a track on airborne threat aircraft and direct fighters or other effectors to the right place at the right time to counter those threats if necessary. If available, fighter aircraft such as F-35A Lightning II jets, with their integrated sensor suites, could help track and intercept missile launch platforms before they could launch their missiles. </w:t>
      </w:r>
    </w:p>
    <w:p w14:paraId="2BE6DE8A" w14:textId="77777777" w:rsidR="00701DBE" w:rsidRPr="00C12E33" w:rsidRDefault="00701DBE" w:rsidP="00701DBE">
      <w:pPr>
        <w:rPr>
          <w:sz w:val="16"/>
        </w:rPr>
      </w:pPr>
      <w:r w:rsidRPr="00C12E33">
        <w:rPr>
          <w:sz w:val="16"/>
        </w:rPr>
        <w:t xml:space="preserve">In the absence of available inhabited aircraft, however, it is possible that an augmented OTHR and the North Warning System could help maintain custody. Current generation UAVs possess neither the radar capabilities nor the high speeds needed to keep pace with enemy strike aircraft. But UAVs could be deployed to provide overwatch of likely launch vectors, accepting cueing data for threats from OTHR and then using on-board electro-optical and infrared sensors to verify and characterize threat aircraft. Long-duration UAVs could employ their maritime surveillance radar to locate and track potentially hostile ships and could be equipped with sonobuoys to help monitor submarine threats. </w:t>
      </w:r>
    </w:p>
    <w:p w14:paraId="52F41851" w14:textId="77777777" w:rsidR="00701DBE" w:rsidRPr="00C12E33" w:rsidRDefault="00701DBE" w:rsidP="00701DBE">
      <w:pPr>
        <w:rPr>
          <w:sz w:val="16"/>
        </w:rPr>
      </w:pPr>
      <w:r w:rsidRPr="00C12E33">
        <w:rPr>
          <w:sz w:val="16"/>
        </w:rPr>
        <w:t xml:space="preserve">Should these left-of-launch actions fail to prevent an adversary from perpetrating a missile strike, detecting and tracking the missile right of launch becomes necessary. The Space Development Agency (SDA) has begun deploying missile-tracking satellites in low-Earth orbit (LEO), which will detect missile launches and be able to track both hypersonic and ballistic missiles powered by engines that burn hot enough to be detected. </w:t>
      </w:r>
    </w:p>
    <w:p w14:paraId="7955C080" w14:textId="77777777" w:rsidR="00701DBE" w:rsidRPr="00C12E33" w:rsidRDefault="00701DBE" w:rsidP="00701DBE">
      <w:pPr>
        <w:rPr>
          <w:sz w:val="16"/>
        </w:rPr>
      </w:pPr>
      <w:r w:rsidRPr="00C12E33">
        <w:rPr>
          <w:sz w:val="16"/>
        </w:rPr>
        <w:t xml:space="preserve">For cruise missiles, however, inhabited aircraft, including airborne early warning and control (AEW&amp;C) and fighters with their powerful airborne moving target radars, would be better able to track and vector countermeasures, both kinetic and electronic, to intercept incoming missiles. After this, terminal area defenses would provide the last line of defense. </w:t>
      </w:r>
    </w:p>
    <w:p w14:paraId="69C6EFF9" w14:textId="77777777" w:rsidR="00701DBE" w:rsidRPr="00C12E33" w:rsidRDefault="00701DBE" w:rsidP="00701DBE">
      <w:pPr>
        <w:rPr>
          <w:sz w:val="16"/>
        </w:rPr>
      </w:pPr>
      <w:r w:rsidRPr="00C12E33">
        <w:rPr>
          <w:sz w:val="16"/>
        </w:rPr>
        <w:t xml:space="preserve">Next Steps for the Air &amp; Space Forces </w:t>
      </w:r>
    </w:p>
    <w:p w14:paraId="0FF11EDE" w14:textId="77777777" w:rsidR="00701DBE" w:rsidRPr="00C12E33" w:rsidRDefault="00701DBE" w:rsidP="00701DBE">
      <w:pPr>
        <w:rPr>
          <w:sz w:val="16"/>
        </w:rPr>
      </w:pPr>
      <w:r w:rsidRPr="00F912AC">
        <w:rPr>
          <w:rStyle w:val="StyleUnderline"/>
        </w:rPr>
        <w:t>The first step the Department of the Air Force must take is to exploit existing weapon systems and accelerate procurement of new ones to support a missile defeat approach</w:t>
      </w:r>
      <w:r w:rsidRPr="00C12E33">
        <w:rPr>
          <w:sz w:val="16"/>
        </w:rPr>
        <w:t xml:space="preserve">. </w:t>
      </w:r>
      <w:r w:rsidRPr="00F912AC">
        <w:rPr>
          <w:rStyle w:val="StyleUnderline"/>
        </w:rPr>
        <w:t>As the lead acquisition authority for cruise missile defense of the homeland, the Air Force will need to spearhead its own efforts to enhance NORAD/NORTHCOM’s emerging cruise missile defeat approach</w:t>
      </w:r>
      <w:r w:rsidRPr="00C12E33">
        <w:rPr>
          <w:sz w:val="16"/>
        </w:rPr>
        <w:t xml:space="preserve">. Four of the most urgent areas the USAF should address include: </w:t>
      </w:r>
    </w:p>
    <w:p w14:paraId="3039E458" w14:textId="77777777" w:rsidR="00701DBE" w:rsidRPr="00C12E33" w:rsidRDefault="00701DBE" w:rsidP="00701DBE">
      <w:pPr>
        <w:rPr>
          <w:sz w:val="16"/>
        </w:rPr>
      </w:pPr>
      <w:r w:rsidRPr="00957816">
        <w:rPr>
          <w:rStyle w:val="StyleUnderline"/>
          <w:highlight w:val="cyan"/>
        </w:rPr>
        <w:t>Support for the fielding of a new radar capability in the Arctic</w:t>
      </w:r>
      <w:r w:rsidRPr="00C12E33">
        <w:rPr>
          <w:sz w:val="16"/>
        </w:rPr>
        <w:t xml:space="preserve">. The department is funding four new OTHR to expand coverage in the Arctic, but those systems won’t be fully operational until 2031. </w:t>
      </w:r>
      <w:r w:rsidRPr="00F912AC">
        <w:rPr>
          <w:rStyle w:val="StyleUnderline"/>
        </w:rPr>
        <w:t>DOD should provide funds to allow the Air Force to invest the additional $55 million on NORAD’s unfunded priority list to accelerate OTHR fielding to 2027 and amplify the capabilities of the North Warning System with an investment of about $211 million to acquire nine NORAD-dedicated advanced mobile Three-Dimensional Expeditionary Long-Range Radars</w:t>
      </w:r>
      <w:r w:rsidRPr="00C12E33">
        <w:rPr>
          <w:sz w:val="16"/>
        </w:rPr>
        <w:t xml:space="preserve"> (3DELRR).</w:t>
      </w:r>
    </w:p>
    <w:p w14:paraId="37F9D890" w14:textId="77777777" w:rsidR="00701DBE" w:rsidRPr="00C12E33" w:rsidRDefault="00701DBE" w:rsidP="00701DBE">
      <w:pPr>
        <w:rPr>
          <w:sz w:val="16"/>
        </w:rPr>
      </w:pPr>
      <w:r w:rsidRPr="00C12E33">
        <w:rPr>
          <w:rStyle w:val="StyleUnderline"/>
        </w:rPr>
        <w:t>Developing a plan for a rotational UAV presence in the Arctic.  With support from Canadian Forces through the NORAD/NORTHCOM chain of command, the Air Force should bolster its UAV posture in the Arctic to support domain awareness</w:t>
      </w:r>
      <w:r w:rsidRPr="00C12E33">
        <w:rPr>
          <w:sz w:val="16"/>
        </w:rPr>
        <w:t xml:space="preserve">. Acting alone or in concert with other radar platforms, </w:t>
      </w:r>
      <w:r w:rsidRPr="00C12E33">
        <w:rPr>
          <w:rStyle w:val="StyleUnderline"/>
        </w:rPr>
        <w:t>the MQ-9 and other UAVs can provide ISR across the layers of a missile defeat strategy. Canada may soon be joining the United States in operating the MQ-9 Reaper, which would provide additional ISR capacity and further deepen the U.S.-Canadian NORAD partnership</w:t>
      </w:r>
      <w:r w:rsidRPr="00C12E33">
        <w:rPr>
          <w:sz w:val="16"/>
        </w:rPr>
        <w:t xml:space="preserve">. </w:t>
      </w:r>
    </w:p>
    <w:p w14:paraId="06F5E8ED" w14:textId="77777777" w:rsidR="00701DBE" w:rsidRPr="00C12E33" w:rsidRDefault="00701DBE" w:rsidP="00701DBE">
      <w:pPr>
        <w:rPr>
          <w:sz w:val="16"/>
        </w:rPr>
      </w:pPr>
      <w:r w:rsidRPr="00C12E33">
        <w:rPr>
          <w:rStyle w:val="StyleUnderline"/>
        </w:rPr>
        <w:lastRenderedPageBreak/>
        <w:t>Accelerating the E-7 Wedgetail. The Air Force is now confronting a major gap in its battle management capabilities as it retires the E-3 AWACS inventory and waits for the new E-7 Wedgetail to come online, with the first two arriving in 2027. The U.S. Congress should support an unfunded $633 million Air Force request to accelerate procurement of the rest of the E-7 Wedgetail inventory. This would allow the Air Force to buy parts in advance to accelerate procurement of the rest of the inventory to four per year</w:t>
      </w:r>
      <w:r w:rsidRPr="00C12E33">
        <w:rPr>
          <w:sz w:val="16"/>
        </w:rPr>
        <w:t xml:space="preserve">. </w:t>
      </w:r>
    </w:p>
    <w:p w14:paraId="22F5930F" w14:textId="77777777" w:rsidR="00701DBE" w:rsidRPr="00C12E33" w:rsidRDefault="00701DBE" w:rsidP="00701DBE">
      <w:pPr>
        <w:rPr>
          <w:rStyle w:val="StyleUnderline"/>
        </w:rPr>
      </w:pPr>
      <w:r w:rsidRPr="00C12E33">
        <w:rPr>
          <w:rStyle w:val="StyleUnderline"/>
        </w:rPr>
        <w:t>Preserve legacy fighter capacity. The Air Force now plans to retire over 600 fighters over the next five years, while acquiring less than half of that number of new fighters. For the homeland defense mission, the Air Force must rely on its current and planned fighter inventory. This means the F-35, F-16, and F-15EX should not become targets for additional force cuts.</w:t>
      </w:r>
    </w:p>
    <w:p w14:paraId="42175A73" w14:textId="77777777" w:rsidR="00701DBE" w:rsidRPr="00C12E33" w:rsidRDefault="00701DBE" w:rsidP="00701DBE">
      <w:pPr>
        <w:rPr>
          <w:rStyle w:val="StyleUnderline"/>
        </w:rPr>
      </w:pPr>
      <w:r w:rsidRPr="00C12E33">
        <w:rPr>
          <w:rStyle w:val="StyleUnderline"/>
        </w:rPr>
        <w:t xml:space="preserve">The Space Force, meanwhile, can continue to enhance and expand its collaboration with the commercial sector to boost satellite capabilities in the Arctic. </w:t>
      </w:r>
    </w:p>
    <w:p w14:paraId="14F5C9DE" w14:textId="77777777" w:rsidR="00701DBE" w:rsidRPr="00C12E33" w:rsidRDefault="00701DBE" w:rsidP="00701DBE">
      <w:pPr>
        <w:rPr>
          <w:sz w:val="16"/>
        </w:rPr>
      </w:pPr>
      <w:r w:rsidRPr="00C12E33">
        <w:rPr>
          <w:sz w:val="16"/>
        </w:rPr>
        <w:t xml:space="preserve">While the SDA is working to rapidly field new satellite architectures for communications and missile tracking, commercial and scientific satellites may be able to fill in immediate gaps. NORAD/NORTHCOM should build on recent prototyping efforts to test commercial satellite capability in the Arctic to develop a plan to procure commercial satellite services in the Arctic that can fill gaps until SDA constellations are fully online. </w:t>
      </w:r>
    </w:p>
    <w:p w14:paraId="344E0631" w14:textId="77777777" w:rsidR="00701DBE" w:rsidRPr="00C12E33" w:rsidRDefault="00701DBE" w:rsidP="00701DBE">
      <w:pPr>
        <w:rPr>
          <w:sz w:val="16"/>
        </w:rPr>
      </w:pPr>
      <w:r w:rsidRPr="00C12E33">
        <w:rPr>
          <w:sz w:val="16"/>
        </w:rPr>
        <w:t>Establishing Information Dominance</w:t>
      </w:r>
    </w:p>
    <w:p w14:paraId="305056A6" w14:textId="77777777" w:rsidR="00701DBE" w:rsidRPr="00C12E33" w:rsidRDefault="00701DBE" w:rsidP="00701DBE">
      <w:pPr>
        <w:rPr>
          <w:rStyle w:val="StyleUnderline"/>
        </w:rPr>
      </w:pPr>
      <w:r w:rsidRPr="00C12E33">
        <w:rPr>
          <w:rStyle w:val="StyleUnderline"/>
        </w:rPr>
        <w:t xml:space="preserve">Arctic domain awareness and information dominance hinge on the ability to get timely information to decision-makers—that is, both the broad understanding of the operational environment left-of-launch and the tactical information required to make an intercept right-of-launch. </w:t>
      </w:r>
    </w:p>
    <w:p w14:paraId="1518F7C6" w14:textId="77777777" w:rsidR="00701DBE" w:rsidRPr="00C12E33" w:rsidRDefault="00701DBE" w:rsidP="00701DBE">
      <w:pPr>
        <w:rPr>
          <w:sz w:val="16"/>
        </w:rPr>
      </w:pPr>
      <w:r w:rsidRPr="00C12E33">
        <w:rPr>
          <w:rStyle w:val="StyleUnderline"/>
        </w:rPr>
        <w:t>To achieve that dominance</w:t>
      </w:r>
      <w:r w:rsidRPr="00544CE6">
        <w:rPr>
          <w:rStyle w:val="StyleUnderline"/>
        </w:rPr>
        <w:t>, the U.S. must invest to improve several capabilities</w:t>
      </w:r>
      <w:r w:rsidRPr="00C12E33">
        <w:rPr>
          <w:sz w:val="16"/>
        </w:rPr>
        <w:t xml:space="preserve">. </w:t>
      </w:r>
      <w:r w:rsidRPr="00C12E33">
        <w:rPr>
          <w:rStyle w:val="StyleUnderline"/>
        </w:rPr>
        <w:t>Satellite communications are the first requirement</w:t>
      </w:r>
      <w:r w:rsidRPr="00C12E33">
        <w:rPr>
          <w:sz w:val="16"/>
        </w:rPr>
        <w:t xml:space="preserve">, </w:t>
      </w:r>
      <w:r w:rsidRPr="00C12E33">
        <w:rPr>
          <w:rStyle w:val="StyleUnderline"/>
        </w:rPr>
        <w:t>essential for early threat indications and warning because they provide a means to share intelligence with remotely piloted UAVs flying in the farthest regions of the Arctic, control their operations, and pipe their feeds back to decision-makers</w:t>
      </w:r>
      <w:r w:rsidRPr="00C12E33">
        <w:rPr>
          <w:sz w:val="16"/>
        </w:rPr>
        <w:t xml:space="preserve">.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14:paraId="79E615C2" w14:textId="77777777" w:rsidR="00701DBE" w:rsidRPr="00C12E33" w:rsidRDefault="00701DBE" w:rsidP="00701DBE">
      <w:pPr>
        <w:rPr>
          <w:sz w:val="16"/>
        </w:rPr>
      </w:pPr>
      <w:r w:rsidRPr="00C12E33">
        <w:rPr>
          <w:rStyle w:val="StyleUnderline"/>
        </w:rPr>
        <w:t>Connectivity between UAVs and any other aircraft to the space-based transport layer requires the benefits of optical communications technology. Laser communications leverage the highly resilient, satellite proliferated transport layer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w:t>
      </w:r>
      <w:r w:rsidRPr="00C12E33">
        <w:rPr>
          <w:sz w:val="16"/>
        </w:rPr>
        <w:t xml:space="preserve">. </w:t>
      </w:r>
    </w:p>
    <w:p w14:paraId="0ADDA17A" w14:textId="77777777" w:rsidR="00701DBE" w:rsidRPr="00C12E33" w:rsidRDefault="00701DBE" w:rsidP="00701DBE">
      <w:pPr>
        <w:rPr>
          <w:rStyle w:val="StyleUnderline"/>
        </w:rPr>
      </w:pPr>
      <w:r w:rsidRPr="00C12E33">
        <w:rPr>
          <w:rStyle w:val="StyleUnderline"/>
        </w:rPr>
        <w:t>While environmental sensing deep into the Arctic can be facilitated by an all-weather UAV like the MQ-9B, there is a need for a multi-faceted approach to sensing weather that affects air, sea, and land operations in the Arctic</w:t>
      </w:r>
      <w:r w:rsidRPr="00C12E33">
        <w:rPr>
          <w:sz w:val="16"/>
        </w:rPr>
        <w:t xml:space="preserve">. However, </w:t>
      </w:r>
      <w:r w:rsidRPr="00C12E33">
        <w:rPr>
          <w:rStyle w:val="StyleUnderline"/>
        </w:rPr>
        <w:t>the Defense Meteorological Satellite Program (DMSP) is well past its lifetime as a defense-dedicated weather sensor that covers the Arctic in a polar orbit, and the U.S. Space Force is developing its Electro-optical Infrared Weather Satellite Program</w:t>
      </w:r>
      <w:r w:rsidRPr="00C12E33">
        <w:rPr>
          <w:sz w:val="16"/>
        </w:rPr>
        <w:t xml:space="preserve"> (EWS), </w:t>
      </w:r>
      <w:r w:rsidRPr="00C12E33">
        <w:rPr>
          <w:rStyle w:val="StyleUnderline"/>
        </w:rPr>
        <w:t>which will ultimately need to be disaggregated as a constellation of satellites that provide both higher performance and resilience against attack by an adversary</w:t>
      </w:r>
      <w:r w:rsidRPr="00C12E33">
        <w:rPr>
          <w:sz w:val="16"/>
        </w:rPr>
        <w:t xml:space="preserve">. While the Space Force is handling the program well, </w:t>
      </w:r>
      <w:r w:rsidRPr="00C12E33">
        <w:rPr>
          <w:rStyle w:val="StyleUnderline"/>
        </w:rPr>
        <w:t>Congress needs to ensure adequate resources are available to keep the program on track.</w:t>
      </w:r>
    </w:p>
    <w:p w14:paraId="73886B4E" w14:textId="77777777" w:rsidR="00701DBE" w:rsidRPr="00C12E33" w:rsidRDefault="00701DBE" w:rsidP="00701DBE">
      <w:pPr>
        <w:rPr>
          <w:sz w:val="16"/>
        </w:rPr>
      </w:pPr>
      <w:r w:rsidRPr="00C12E33">
        <w:rPr>
          <w:sz w:val="16"/>
        </w:rPr>
        <w:lastRenderedPageBreak/>
        <w:t xml:space="preserve">Artificial intelligence could help get the right information to the right decision-makers at the right time. NORAD and NORTHCOM have conducted global information dominance or (GIDE) experiments to fuse sensor data from a variety of platforms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14:paraId="5389930F" w14:textId="77777777" w:rsidR="00701DBE" w:rsidRPr="00C12E33" w:rsidRDefault="00701DBE" w:rsidP="00701DBE">
      <w:pPr>
        <w:rPr>
          <w:sz w:val="16"/>
        </w:rPr>
      </w:pPr>
      <w:r w:rsidRPr="00C12E33">
        <w:rPr>
          <w:sz w:val="16"/>
        </w:rPr>
        <w:t>Battle management platforms, including AEW&amp;C aircraft, can add to tactical information dominance once a threat is incoming.</w:t>
      </w:r>
    </w:p>
    <w:p w14:paraId="5FDB8CE0" w14:textId="77777777" w:rsidR="00701DBE" w:rsidRDefault="00701DBE" w:rsidP="00701DBE">
      <w:pPr>
        <w:rPr>
          <w:sz w:val="16"/>
        </w:rPr>
      </w:pPr>
      <w:proofErr w:type="gramStart"/>
      <w:r w:rsidRPr="00957816">
        <w:rPr>
          <w:rStyle w:val="StyleUnderline"/>
          <w:highlight w:val="cyan"/>
        </w:rPr>
        <w:t>This overlapping</w:t>
      </w:r>
      <w:r w:rsidRPr="00C12E33">
        <w:rPr>
          <w:rStyle w:val="StyleUnderline"/>
        </w:rPr>
        <w:t>,</w:t>
      </w:r>
      <w:proofErr w:type="gramEnd"/>
      <w:r w:rsidRPr="00C12E33">
        <w:rPr>
          <w:rStyle w:val="StyleUnderline"/>
        </w:rPr>
        <w:t xml:space="preserve"> layered </w:t>
      </w:r>
      <w:r w:rsidRPr="00957816">
        <w:rPr>
          <w:rStyle w:val="StyleUnderline"/>
          <w:highlight w:val="cyan"/>
        </w:rPr>
        <w:t>approach to missile defeat in the Arctic can give U.S. leaders more time to proactively</w:t>
      </w:r>
      <w:r w:rsidRPr="00C12E33">
        <w:rPr>
          <w:rStyle w:val="StyleUnderline"/>
        </w:rPr>
        <w:t xml:space="preserve"> shape adversary behavior and </w:t>
      </w:r>
      <w:r w:rsidRPr="00957816">
        <w:rPr>
          <w:rStyle w:val="StyleUnderline"/>
          <w:highlight w:val="cyan"/>
        </w:rPr>
        <w:t>manage</w:t>
      </w:r>
      <w:r w:rsidRPr="00C12E33">
        <w:rPr>
          <w:rStyle w:val="StyleUnderline"/>
        </w:rPr>
        <w:t xml:space="preserve"> </w:t>
      </w:r>
      <w:r w:rsidRPr="00957816">
        <w:rPr>
          <w:rStyle w:val="StyleUnderline"/>
          <w:highlight w:val="cyan"/>
        </w:rPr>
        <w:t>escalation. Early threat detection buys time to</w:t>
      </w:r>
      <w:r w:rsidRPr="00C12E33">
        <w:rPr>
          <w:rStyle w:val="StyleUnderline"/>
        </w:rPr>
        <w:t xml:space="preserve"> more effectively </w:t>
      </w:r>
      <w:r w:rsidRPr="00957816">
        <w:rPr>
          <w:rStyle w:val="StyleUnderline"/>
          <w:highlight w:val="cyan"/>
        </w:rPr>
        <w:t>apply non-kinetic options</w:t>
      </w:r>
      <w:r w:rsidRPr="00C12E33">
        <w:rPr>
          <w:rStyle w:val="StyleUnderline"/>
        </w:rPr>
        <w:t>, including diplomatic, economic, or strategic signaling actions, such as revealing U.S. capabilities or moving U.S. forces</w:t>
      </w:r>
      <w:r w:rsidRPr="00C12E33">
        <w:rPr>
          <w:sz w:val="16"/>
        </w:rPr>
        <w:t>.</w:t>
      </w:r>
    </w:p>
    <w:p w14:paraId="050610AB" w14:textId="77777777" w:rsidR="00701DBE" w:rsidRDefault="00701DBE" w:rsidP="004B119F">
      <w:pPr>
        <w:rPr>
          <w:sz w:val="16"/>
        </w:rPr>
      </w:pPr>
    </w:p>
    <w:p w14:paraId="521919EE" w14:textId="77777777" w:rsidR="004B119F" w:rsidRDefault="004B119F" w:rsidP="004B119F">
      <w:pPr>
        <w:rPr>
          <w:sz w:val="16"/>
        </w:rPr>
      </w:pPr>
    </w:p>
    <w:p w14:paraId="5EE38D97" w14:textId="62D8EFBC" w:rsidR="004B119F" w:rsidRDefault="004B119F" w:rsidP="004B119F">
      <w:pPr>
        <w:pStyle w:val="Heading2"/>
      </w:pPr>
      <w:r>
        <w:lastRenderedPageBreak/>
        <w:t>Conflict Adv – Case Extensions</w:t>
      </w:r>
    </w:p>
    <w:p w14:paraId="5ABBBC9C" w14:textId="77777777" w:rsidR="004B119F" w:rsidRDefault="004B119F" w:rsidP="004B119F">
      <w:pPr>
        <w:pStyle w:val="Heading3"/>
      </w:pPr>
      <w:r>
        <w:lastRenderedPageBreak/>
        <w:t>Russia Threat in Arctic = Real</w:t>
      </w:r>
    </w:p>
    <w:p w14:paraId="6F3F95F2" w14:textId="77777777" w:rsidR="004B119F" w:rsidRDefault="004B119F" w:rsidP="004B119F">
      <w:pPr>
        <w:rPr>
          <w:rStyle w:val="Style13ptBold"/>
        </w:rPr>
      </w:pPr>
      <w:r>
        <w:rPr>
          <w:rStyle w:val="Style13ptBold"/>
        </w:rPr>
        <w:t>Russia threat in the Arctic is real – military presence and activities prove</w:t>
      </w:r>
    </w:p>
    <w:p w14:paraId="7568469E" w14:textId="77777777" w:rsidR="004B119F" w:rsidRPr="004A0FC5" w:rsidRDefault="004B119F" w:rsidP="004B119F">
      <w:pPr>
        <w:rPr>
          <w:rStyle w:val="Style13ptBold"/>
        </w:rPr>
      </w:pPr>
      <w:r w:rsidRPr="004A0FC5">
        <w:rPr>
          <w:rStyle w:val="Style13ptBold"/>
        </w:rPr>
        <w:t xml:space="preserve">Stutzriem and Hecker 24 </w:t>
      </w:r>
      <w:r w:rsidRPr="004A0FC5">
        <w:rPr>
          <w:rStyle w:val="Style13ptBold"/>
          <w:b w:val="0"/>
          <w:bCs w:val="0"/>
        </w:rPr>
        <w:t xml:space="preserve">[Maj. Gen. Larry, USAF (Retired), Director of Research, AFA’s Mitchell Institute for Aerospace Studies, General Scorch, Commander of US Air Forces in Europe and Allied Air Command, “2024 Air Space &amp; Cyber: ‘Deterring Russia,’ Expert Perspectives from U.S. and Nordic Militant Leaders, Air and Space Forces Association Panel, </w:t>
      </w:r>
      <w:hyperlink r:id="rId21" w:history="1">
        <w:r w:rsidRPr="004A0FC5">
          <w:rPr>
            <w:rStyle w:val="Style13ptBold"/>
            <w:b w:val="0"/>
            <w:bCs w:val="0"/>
          </w:rPr>
          <w:t>https://www.afa.org/2024-air-space-cyber-strategic-approaches-to-deterring-russia-in-the-arctic-expert-perspectives-from-u-s-and-nordic-military-leaders/</w:t>
        </w:r>
      </w:hyperlink>
      <w:r w:rsidRPr="004A0FC5">
        <w:rPr>
          <w:rStyle w:val="Style13ptBold"/>
          <w:b w:val="0"/>
          <w:bCs w:val="0"/>
        </w:rPr>
        <w:t>, ALB]</w:t>
      </w:r>
    </w:p>
    <w:p w14:paraId="3C6A1635" w14:textId="77777777" w:rsidR="004B119F" w:rsidRDefault="004B119F" w:rsidP="004B119F">
      <w:r>
        <w:t>Panel Moderator: Maj. Gen. Larry Stutzriem, USAF (Ret.), Director of Research, AFA’s Mitchell Institute for Aerospace Studies:</w:t>
      </w:r>
    </w:p>
    <w:p w14:paraId="4CE2BE01" w14:textId="77777777" w:rsidR="004B119F" w:rsidRPr="004A0FC5" w:rsidRDefault="004B119F" w:rsidP="004B119F">
      <w:pPr>
        <w:rPr>
          <w:rStyle w:val="Emphasis"/>
        </w:rPr>
      </w:pPr>
      <w:r w:rsidRPr="004A0FC5">
        <w:rPr>
          <w:sz w:val="16"/>
        </w:rPr>
        <w:t xml:space="preserve">Well, welcome to all. Again, I’m with the Mitchell Institute, and I just want to give you a pre-commercial. Stop by our booth, sign up, everything’s free that we produce and distribute. </w:t>
      </w:r>
      <w:r w:rsidRPr="004A0FC5">
        <w:rPr>
          <w:rStyle w:val="StyleUnderline"/>
        </w:rPr>
        <w:t>But today, we’ve got a tremendous topic, Deterring Russia in the Arctic</w:t>
      </w:r>
      <w:r w:rsidRPr="004A0FC5">
        <w:rPr>
          <w:sz w:val="16"/>
        </w:rPr>
        <w:t xml:space="preserve">. And we know, if you’re not aware already, that </w:t>
      </w:r>
      <w:r w:rsidRPr="004A0FC5">
        <w:rPr>
          <w:rStyle w:val="StyleUnderline"/>
        </w:rPr>
        <w:t>the Arctic is rapidly growing in strategic importance, and we have receding ice because of climate change and that produces more economical sea lanes than we have today.</w:t>
      </w:r>
      <w:r w:rsidRPr="004A0FC5">
        <w:rPr>
          <w:sz w:val="16"/>
        </w:rPr>
        <w:t xml:space="preserve"> It’s also providing access to natural resources, and that’s quite profitable. And at the same time, </w:t>
      </w:r>
      <w:r w:rsidRPr="004A0FC5">
        <w:rPr>
          <w:rStyle w:val="StyleUnderline"/>
        </w:rPr>
        <w:t>the Arctic has always been an avenue of potential attack, be it from missiles, or bombers, or nuclear submarines</w:t>
      </w:r>
      <w:r w:rsidRPr="004A0FC5">
        <w:rPr>
          <w:sz w:val="16"/>
        </w:rPr>
        <w:t xml:space="preserve">. So, </w:t>
      </w:r>
      <w:r w:rsidRPr="004A0FC5">
        <w:rPr>
          <w:rStyle w:val="Emphasis"/>
        </w:rPr>
        <w:t>in an era of great power competition, Arctic security becomes a front burner, imperative.</w:t>
      </w:r>
    </w:p>
    <w:p w14:paraId="31A00288" w14:textId="77777777" w:rsidR="004B119F" w:rsidRPr="004A0FC5" w:rsidRDefault="004B119F" w:rsidP="004B119F">
      <w:pPr>
        <w:rPr>
          <w:sz w:val="16"/>
        </w:rPr>
      </w:pPr>
      <w:r w:rsidRPr="004A0FC5">
        <w:rPr>
          <w:sz w:val="16"/>
        </w:rPr>
        <w:t xml:space="preserve">So here we are today. </w:t>
      </w:r>
      <w:r w:rsidRPr="004A0FC5">
        <w:rPr>
          <w:rStyle w:val="StyleUnderline"/>
        </w:rPr>
        <w:t>Russia has significantly expanded its military presence and activities in the region. It’s leveraged its long Arctic coastline to project power and threaten the interests of the United States and our allies</w:t>
      </w:r>
      <w:r w:rsidRPr="004A0FC5">
        <w:rPr>
          <w:sz w:val="16"/>
        </w:rPr>
        <w:t xml:space="preserve">. And </w:t>
      </w:r>
      <w:r w:rsidRPr="004A0FC5">
        <w:rPr>
          <w:rStyle w:val="StyleUnderline"/>
        </w:rPr>
        <w:t>deterring Russia’s use of the Arctic to impede the interest of the United States</w:t>
      </w:r>
      <w:r w:rsidRPr="004A0FC5">
        <w:rPr>
          <w:sz w:val="16"/>
        </w:rPr>
        <w:t xml:space="preserve"> and its allies, we have represented today, is a big challenge. </w:t>
      </w:r>
      <w:proofErr w:type="gramStart"/>
      <w:r w:rsidRPr="004A0FC5">
        <w:rPr>
          <w:sz w:val="16"/>
        </w:rPr>
        <w:t>In particular, it</w:t>
      </w:r>
      <w:proofErr w:type="gramEnd"/>
      <w:r w:rsidRPr="004A0FC5">
        <w:rPr>
          <w:sz w:val="16"/>
        </w:rPr>
        <w:t xml:space="preserve"> requires close collaboration among the NATO nations, in particular, the NATO Arctic nations, and perhaps new initiatives may be proposed today or are needed in the future, especially with the recent expansion of NATO membership.</w:t>
      </w:r>
    </w:p>
    <w:p w14:paraId="628DF0E6" w14:textId="77777777" w:rsidR="004B119F" w:rsidRPr="004A0FC5" w:rsidRDefault="004B119F" w:rsidP="004B119F">
      <w:pPr>
        <w:rPr>
          <w:sz w:val="16"/>
        </w:rPr>
      </w:pPr>
      <w:r w:rsidRPr="004A0FC5">
        <w:rPr>
          <w:sz w:val="16"/>
        </w:rPr>
        <w:t>To explore these critical issues, it’s a pleasure to host a distinguished group of us and allied Air power leaders. They all have rich experience and expertise in Arctic security. First, we’re pleased to welcome from the Swedish Air Force, Major General Jonas Wikman, from the Royal Norwegian Air Force. Jonas, you’re already a star here in America. That’s fantastic. We also have Chief of the Royal Norwegian Air Force, Major Oivind Gunnerud. Then, of course, we know General Scorch Hecker, Commander of US Air Forces in Europe and Allied Air Command. [inaudible 00:03:10]. And we also have Lieutenant General Case Cunningham, Basket. He’s got three hats. He’s Commander of Alaskan Command, Alaskan NORAD region, and 11th Air Force. And so welcome, Generals.</w:t>
      </w:r>
    </w:p>
    <w:p w14:paraId="7A5F8B0E" w14:textId="77777777" w:rsidR="004B119F" w:rsidRPr="004A0FC5" w:rsidRDefault="004B119F" w:rsidP="004B119F">
      <w:pPr>
        <w:rPr>
          <w:sz w:val="16"/>
        </w:rPr>
      </w:pPr>
      <w:r w:rsidRPr="004A0FC5">
        <w:rPr>
          <w:sz w:val="16"/>
        </w:rPr>
        <w:t xml:space="preserve">So today, what we’re going to do, we don’t have a lot of time, but what we’re going to do is three things. One is talk about what Russia is doing. Number two, what do we need to do from an air and space power perspective to better deter Russia. Then we’ll peel it down a little bit into some specific issues we’ve got going. So, for all the panelists, and we’ll start </w:t>
      </w:r>
      <w:r w:rsidRPr="004A0FC5">
        <w:rPr>
          <w:rStyle w:val="StyleUnderline"/>
        </w:rPr>
        <w:t>with General Hecker and move down the line, we know that Russia’s taken significant steps to increase its presence and capabilities to project power into the Arctic and through the Arctic</w:t>
      </w:r>
      <w:r w:rsidRPr="004A0FC5">
        <w:rPr>
          <w:sz w:val="16"/>
        </w:rPr>
        <w:t>. So, I’d like to ask you, what are some of the examples of these increased military capabilities and activities and what might be most concerning to you at this time? General Hecker.</w:t>
      </w:r>
    </w:p>
    <w:p w14:paraId="3E66A0AE" w14:textId="77777777" w:rsidR="004B119F" w:rsidRPr="004A0FC5" w:rsidRDefault="004B119F" w:rsidP="004B119F">
      <w:pPr>
        <w:rPr>
          <w:sz w:val="16"/>
        </w:rPr>
      </w:pPr>
      <w:r w:rsidRPr="004A0FC5">
        <w:rPr>
          <w:sz w:val="16"/>
        </w:rPr>
        <w:t>Gen. James B. Hecker, Commander, U.S. Air Forces in Europe:</w:t>
      </w:r>
    </w:p>
    <w:p w14:paraId="022F1226" w14:textId="77777777" w:rsidR="004B119F" w:rsidRPr="004A0FC5" w:rsidRDefault="004B119F" w:rsidP="004B119F">
      <w:pPr>
        <w:rPr>
          <w:sz w:val="16"/>
        </w:rPr>
      </w:pPr>
      <w:r w:rsidRPr="004A0FC5">
        <w:rPr>
          <w:sz w:val="16"/>
        </w:rPr>
        <w:t xml:space="preserve">Okay, well thanks, Larry, appreciate that and I appreciate AFA for the opportunity to talk to the crowd. And I’d really like to thank Junior, who just took over the Norwegian Chief of Staff of the Air Force two weeks ago, so pretty good to be up here this quickly. And then, of course, Basket. Basket only took over here about five weeks ago, so he’s </w:t>
      </w:r>
      <w:proofErr w:type="gramStart"/>
      <w:r w:rsidRPr="004A0FC5">
        <w:rPr>
          <w:sz w:val="16"/>
        </w:rPr>
        <w:t>pretty new</w:t>
      </w:r>
      <w:proofErr w:type="gramEnd"/>
      <w:r w:rsidRPr="004A0FC5">
        <w:rPr>
          <w:sz w:val="16"/>
        </w:rPr>
        <w:t xml:space="preserve"> in the seat as well. So, it’s great to have you all here and great to have you on the panel. </w:t>
      </w:r>
      <w:r w:rsidRPr="004A0FC5">
        <w:rPr>
          <w:rStyle w:val="StyleUnderline"/>
        </w:rPr>
        <w:t xml:space="preserve">A lot of things concern us when it comes to Russia and to the Arctic. When you look at their northern fleet, you talked about that the ice is receding and </w:t>
      </w:r>
      <w:proofErr w:type="gramStart"/>
      <w:r w:rsidRPr="004A0FC5">
        <w:rPr>
          <w:rStyle w:val="StyleUnderline"/>
        </w:rPr>
        <w:t>opening up</w:t>
      </w:r>
      <w:proofErr w:type="gramEnd"/>
      <w:r w:rsidRPr="004A0FC5">
        <w:rPr>
          <w:rStyle w:val="StyleUnderline"/>
        </w:rPr>
        <w:t xml:space="preserve"> sea lanes. They have 55 icebreakers; they have 37 surface vessels, and they have eight nuclear submarines. So, a </w:t>
      </w:r>
      <w:proofErr w:type="gramStart"/>
      <w:r w:rsidRPr="004A0FC5">
        <w:rPr>
          <w:rStyle w:val="StyleUnderline"/>
        </w:rPr>
        <w:t>pretty big</w:t>
      </w:r>
      <w:proofErr w:type="gramEnd"/>
      <w:r w:rsidRPr="004A0FC5">
        <w:rPr>
          <w:rStyle w:val="StyleUnderline"/>
        </w:rPr>
        <w:t xml:space="preserve"> threat.</w:t>
      </w:r>
    </w:p>
    <w:p w14:paraId="62D7F499" w14:textId="77777777" w:rsidR="004B119F" w:rsidRPr="004A0FC5" w:rsidRDefault="004B119F" w:rsidP="004B119F">
      <w:pPr>
        <w:rPr>
          <w:sz w:val="16"/>
        </w:rPr>
      </w:pPr>
      <w:r w:rsidRPr="004A0FC5">
        <w:rPr>
          <w:rStyle w:val="StyleUnderline"/>
        </w:rPr>
        <w:lastRenderedPageBreak/>
        <w:t>When you look at the air, what we’re seeing that they’re doing is they have some runways on the north side of their coast on some islands and they’re extending those runways so they can use them with their long-range aviation bombers. They’re also increasing their domain awareness by adding radars, by adding satellites</w:t>
      </w:r>
      <w:r w:rsidRPr="004A0FC5">
        <w:rPr>
          <w:sz w:val="16"/>
        </w:rPr>
        <w:t xml:space="preserve"> that they haven’t had before. So, they’re getting a lot more information in that domain way up north than they’ve had before. So that concerns us. They’re also doing a lot more flying up in the north. I think Basket will probably talk about it, but they recently did their first bomber flight with China in the Alaska ADIZ. So that’s concerning.</w:t>
      </w:r>
    </w:p>
    <w:p w14:paraId="11CF85A7" w14:textId="77777777" w:rsidR="004B119F" w:rsidRPr="004A0FC5" w:rsidRDefault="004B119F" w:rsidP="004B119F">
      <w:pPr>
        <w:rPr>
          <w:sz w:val="16"/>
        </w:rPr>
      </w:pPr>
      <w:r w:rsidRPr="004A0FC5">
        <w:rPr>
          <w:rStyle w:val="StyleUnderline"/>
        </w:rPr>
        <w:t xml:space="preserve">The other things that </w:t>
      </w:r>
      <w:proofErr w:type="gramStart"/>
      <w:r w:rsidRPr="004A0FC5">
        <w:rPr>
          <w:rStyle w:val="StyleUnderline"/>
        </w:rPr>
        <w:t>is</w:t>
      </w:r>
      <w:proofErr w:type="gramEnd"/>
      <w:r w:rsidRPr="004A0FC5">
        <w:rPr>
          <w:rStyle w:val="StyleUnderline"/>
        </w:rPr>
        <w:t xml:space="preserve"> concerning applies to all of Russia, but it also applies to the Arctic and that’s the proliferation of using one-way UAVs</w:t>
      </w:r>
      <w:r w:rsidRPr="004A0FC5">
        <w:rPr>
          <w:sz w:val="16"/>
        </w:rPr>
        <w:t xml:space="preserve">. This has really taken off recently. If you remember at the start of the war, they didn’t really have one-way UAVs, then they bought some Shahed 136s from Iran and then they built their own factory in Russia and they’re producing them themselves and then they’re producing a lot more. And when I get my reports daily, sometimes it’s 30, sometimes it’s 60, sometimes it’s 90 of these that are going a day. </w:t>
      </w:r>
      <w:r w:rsidRPr="004A0FC5">
        <w:rPr>
          <w:rStyle w:val="StyleUnderline"/>
        </w:rPr>
        <w:t>And then you add that to the cruise missiles that they already have, and then you look at what North Korea and Iran are providing them in the terms of ballistic missiles, it’s a threat not only for the Arctic</w:t>
      </w:r>
      <w:r w:rsidRPr="004A0FC5">
        <w:rPr>
          <w:sz w:val="16"/>
        </w:rPr>
        <w:t xml:space="preserve">, but really, for everybody. And we got our eyes on </w:t>
      </w:r>
      <w:proofErr w:type="gramStart"/>
      <w:r w:rsidRPr="004A0FC5">
        <w:rPr>
          <w:sz w:val="16"/>
        </w:rPr>
        <w:t>all of</w:t>
      </w:r>
      <w:proofErr w:type="gramEnd"/>
      <w:r w:rsidRPr="004A0FC5">
        <w:rPr>
          <w:sz w:val="16"/>
        </w:rPr>
        <w:t xml:space="preserve"> those things.</w:t>
      </w:r>
    </w:p>
    <w:p w14:paraId="614709A5" w14:textId="77777777" w:rsidR="004B119F" w:rsidRDefault="004B119F" w:rsidP="004B119F">
      <w:pPr>
        <w:pStyle w:val="Heading4"/>
      </w:pPr>
      <w:bookmarkStart w:id="0" w:name="_Hlk198291312"/>
      <w:r>
        <w:t xml:space="preserve">The threat from Russia to the Arctic is </w:t>
      </w:r>
      <w:r>
        <w:rPr>
          <w:u w:val="single"/>
        </w:rPr>
        <w:t>real</w:t>
      </w:r>
      <w:r>
        <w:t xml:space="preserve"> and cooperation with China </w:t>
      </w:r>
      <w:r>
        <w:rPr>
          <w:u w:val="single"/>
        </w:rPr>
        <w:t>magnifies</w:t>
      </w:r>
      <w:r>
        <w:t xml:space="preserve"> it </w:t>
      </w:r>
    </w:p>
    <w:p w14:paraId="7D49DEB2" w14:textId="77777777" w:rsidR="004B119F" w:rsidRPr="002400D9" w:rsidRDefault="004B119F" w:rsidP="004B119F">
      <w:pPr>
        <w:rPr>
          <w:b/>
          <w:bCs/>
          <w:sz w:val="26"/>
        </w:rPr>
      </w:pPr>
      <w:r w:rsidRPr="002400D9">
        <w:rPr>
          <w:rStyle w:val="Style13ptBold"/>
        </w:rPr>
        <w:t xml:space="preserve">Bradley Intelligence Report 23 </w:t>
      </w:r>
      <w:r w:rsidRPr="002400D9">
        <w:rPr>
          <w:rStyle w:val="Style13ptBold"/>
          <w:b w:val="0"/>
          <w:bCs w:val="0"/>
        </w:rPr>
        <w:t xml:space="preserve">[Bradley = a law firm, “Melting Arctic to Open Up New Trade Routes and Geopolitical Flashpoints,” </w:t>
      </w:r>
      <w:hyperlink r:id="rId22" w:history="1">
        <w:r w:rsidRPr="002400D9">
          <w:rPr>
            <w:rStyle w:val="Style13ptBold"/>
            <w:b w:val="0"/>
            <w:bCs w:val="0"/>
          </w:rPr>
          <w:t>https://www.bradley.com/insights/publications/2023/08/melting-arctic-to-open-up-new-trade-routes-and-geopolitical-flashpoints</w:t>
        </w:r>
      </w:hyperlink>
      <w:r w:rsidRPr="002400D9">
        <w:rPr>
          <w:rStyle w:val="Style13ptBold"/>
          <w:b w:val="0"/>
          <w:bCs w:val="0"/>
        </w:rPr>
        <w:t>, ALB]</w:t>
      </w:r>
    </w:p>
    <w:p w14:paraId="15F1581D" w14:textId="77777777" w:rsidR="004B119F" w:rsidRPr="002400D9" w:rsidRDefault="004B119F" w:rsidP="004B119F">
      <w:pPr>
        <w:rPr>
          <w:sz w:val="16"/>
        </w:rPr>
      </w:pPr>
      <w:r w:rsidRPr="002400D9">
        <w:rPr>
          <w:sz w:val="16"/>
        </w:rPr>
        <w:t>National Security a Top Line Concern</w:t>
      </w:r>
    </w:p>
    <w:p w14:paraId="66CE1757" w14:textId="77777777" w:rsidR="004B119F" w:rsidRPr="002400D9" w:rsidRDefault="004B119F" w:rsidP="004B119F">
      <w:pPr>
        <w:rPr>
          <w:sz w:val="16"/>
        </w:rPr>
      </w:pPr>
      <w:r w:rsidRPr="002400D9">
        <w:rPr>
          <w:sz w:val="16"/>
        </w:rPr>
        <w:t xml:space="preserve">The Biden administration released its National Strategy for the Arctic Region in October 2022. It has four pillars: national security, economic development, infrastructure development, and environment. National security is the </w:t>
      </w:r>
      <w:proofErr w:type="gramStart"/>
      <w:r w:rsidRPr="002400D9">
        <w:rPr>
          <w:sz w:val="16"/>
        </w:rPr>
        <w:t>first priority</w:t>
      </w:r>
      <w:proofErr w:type="gramEnd"/>
      <w:r w:rsidRPr="002400D9">
        <w:rPr>
          <w:sz w:val="16"/>
        </w:rPr>
        <w:t xml:space="preserve">. </w:t>
      </w:r>
      <w:proofErr w:type="gramStart"/>
      <w:r w:rsidRPr="002400D9">
        <w:rPr>
          <w:rStyle w:val="StyleUnderline"/>
        </w:rPr>
        <w:t>In light of</w:t>
      </w:r>
      <w:proofErr w:type="gramEnd"/>
      <w:r w:rsidRPr="002400D9">
        <w:rPr>
          <w:rStyle w:val="StyleUnderline"/>
        </w:rPr>
        <w:t xml:space="preserve"> Russia’s full invasion of Ukraine, the strategy cites the requirement to protect the homeland and ensure that the Arctic region is peaceful</w:t>
      </w:r>
      <w:r w:rsidRPr="002400D9">
        <w:rPr>
          <w:sz w:val="16"/>
        </w:rPr>
        <w:t>, with guardrails to manage competition and resolve disputes without force or coercion. The strategy also draws attention to China’s efforts to increase its influence in the Arctic, doubling its investments with a focus on critical mineral extraction and using scientific engagements to conduct dual-use research in military or intelligence applications in the Arctic.</w:t>
      </w:r>
    </w:p>
    <w:p w14:paraId="0B625766" w14:textId="77777777" w:rsidR="004B119F" w:rsidRPr="002400D9" w:rsidRDefault="004B119F" w:rsidP="004B119F">
      <w:pPr>
        <w:rPr>
          <w:rStyle w:val="Emphasis"/>
        </w:rPr>
      </w:pPr>
      <w:r w:rsidRPr="002400D9">
        <w:rPr>
          <w:rStyle w:val="StyleUnderline"/>
        </w:rPr>
        <w:t xml:space="preserve">These worries are </w:t>
      </w:r>
      <w:r w:rsidRPr="002400D9">
        <w:rPr>
          <w:rStyle w:val="Emphasis"/>
        </w:rPr>
        <w:t>not purely theoretical</w:t>
      </w:r>
      <w:r w:rsidRPr="002400D9">
        <w:rPr>
          <w:sz w:val="16"/>
        </w:rPr>
        <w:t xml:space="preserve">. </w:t>
      </w:r>
      <w:r w:rsidRPr="002400D9">
        <w:rPr>
          <w:rStyle w:val="Emphasis"/>
        </w:rPr>
        <w:t>The military balance in the Arctic is heavily weighted towards Russia</w:t>
      </w:r>
      <w:r w:rsidRPr="002400D9">
        <w:rPr>
          <w:rStyle w:val="StyleUnderline"/>
        </w:rPr>
        <w:t>. It has more bases than NATO and is upgrading air strips to improve operability</w:t>
      </w:r>
      <w:r w:rsidRPr="002400D9">
        <w:rPr>
          <w:sz w:val="16"/>
        </w:rPr>
        <w:t xml:space="preserve">. </w:t>
      </w:r>
      <w:r w:rsidRPr="002400D9">
        <w:rPr>
          <w:rStyle w:val="StyleUnderline"/>
        </w:rPr>
        <w:t>Russia’s icebreaker fleet vastly outnumbers NATO states</w:t>
      </w:r>
      <w:r w:rsidRPr="002400D9">
        <w:rPr>
          <w:sz w:val="16"/>
        </w:rPr>
        <w:t xml:space="preserve">, even with the addition of Finland. </w:t>
      </w:r>
      <w:r w:rsidRPr="002400D9">
        <w:rPr>
          <w:rStyle w:val="StyleUnderline"/>
        </w:rPr>
        <w:t>Despite the Ukraine War, Russia is continuing to invest, maintain and exercise its forces in its Northern Region</w:t>
      </w:r>
      <w:r w:rsidRPr="002400D9">
        <w:rPr>
          <w:sz w:val="16"/>
        </w:rPr>
        <w:t xml:space="preserve">, </w:t>
      </w:r>
      <w:r w:rsidRPr="002400D9">
        <w:rPr>
          <w:rStyle w:val="StyleUnderline"/>
        </w:rPr>
        <w:t>which is home to many Russian strategic military assets (ballistic missile submarines, strategic test sites, advance radar systems, etc</w:t>
      </w:r>
      <w:r w:rsidRPr="002400D9">
        <w:rPr>
          <w:sz w:val="16"/>
        </w:rPr>
        <w:t xml:space="preserve">.). </w:t>
      </w:r>
      <w:r w:rsidRPr="002400D9">
        <w:rPr>
          <w:rStyle w:val="Emphasis"/>
        </w:rPr>
        <w:t>The shortest distances for a Russian missile or bomber attack against the U.S. is over the polar cap.</w:t>
      </w:r>
    </w:p>
    <w:p w14:paraId="56BFA205" w14:textId="77777777" w:rsidR="004B119F" w:rsidRPr="002400D9" w:rsidRDefault="004B119F" w:rsidP="004B119F">
      <w:pPr>
        <w:rPr>
          <w:sz w:val="16"/>
        </w:rPr>
      </w:pPr>
      <w:r w:rsidRPr="002400D9">
        <w:rPr>
          <w:sz w:val="16"/>
        </w:rPr>
        <w:t>China also seeks to become a polar great power. Beijing has declared itself a “near-Arctic state,” claiming rights to freedom of navigation and overflight, scientific research, fishing, and resource development. China’s intelligence-gathering activities became front page news this year with the detection and eventual downing of a Chinese balloon first detected near St. Matthew Island in the Bering Sea.</w:t>
      </w:r>
    </w:p>
    <w:p w14:paraId="10B77BFA" w14:textId="77777777" w:rsidR="004B119F" w:rsidRDefault="004B119F" w:rsidP="004B119F">
      <w:pPr>
        <w:rPr>
          <w:sz w:val="16"/>
        </w:rPr>
      </w:pPr>
      <w:r w:rsidRPr="002400D9">
        <w:rPr>
          <w:rStyle w:val="StyleUnderline"/>
        </w:rPr>
        <w:t>Moscow has historically pushed back against Beijing’s interest in the Arctic to protect its sensitive military assets. However, the war in Ukraine has changed the strategic landscape. In June, Russian and Chinese vessels conducted a joint exercise near Alaska’s Aleutian Islands</w:t>
      </w:r>
      <w:r w:rsidRPr="002400D9">
        <w:rPr>
          <w:sz w:val="16"/>
        </w:rPr>
        <w:t xml:space="preserve">. The U.S. Coast Guard warned the ships off when they entered U.S.-regulated waters. The U.S. military views this as a test of U.S. readiness. Since then, there have been other </w:t>
      </w:r>
      <w:proofErr w:type="gramStart"/>
      <w:r w:rsidRPr="002400D9">
        <w:rPr>
          <w:sz w:val="16"/>
        </w:rPr>
        <w:t>Russian-Chinese</w:t>
      </w:r>
      <w:proofErr w:type="gramEnd"/>
      <w:r w:rsidRPr="002400D9">
        <w:rPr>
          <w:sz w:val="16"/>
        </w:rPr>
        <w:t xml:space="preserve"> patrols in the area, and the U.S. has made a show of tracking them.</w:t>
      </w:r>
    </w:p>
    <w:bookmarkEnd w:id="0"/>
    <w:p w14:paraId="6A1BD758" w14:textId="77777777" w:rsidR="004B119F" w:rsidRDefault="004B119F" w:rsidP="004B119F">
      <w:pPr>
        <w:pStyle w:val="Heading3"/>
      </w:pPr>
      <w:r>
        <w:lastRenderedPageBreak/>
        <w:t>Threat Magnifier</w:t>
      </w:r>
    </w:p>
    <w:p w14:paraId="49214DA5" w14:textId="77777777" w:rsidR="004B119F" w:rsidRPr="00D81414" w:rsidRDefault="004B119F" w:rsidP="004B119F">
      <w:pPr>
        <w:pStyle w:val="Heading4"/>
      </w:pPr>
      <w:r w:rsidRPr="00D81414">
        <w:t>Climate change, the Ukraine war,</w:t>
      </w:r>
      <w:r>
        <w:t xml:space="preserve"> new tech</w:t>
      </w:r>
      <w:r w:rsidRPr="00D81414">
        <w:t xml:space="preserve"> and Russian Chinese cooperation all magnify the threats of he 1AC</w:t>
      </w:r>
    </w:p>
    <w:p w14:paraId="1DAC8464" w14:textId="77777777" w:rsidR="004B119F" w:rsidRPr="00D81414" w:rsidRDefault="004B119F" w:rsidP="004B119F">
      <w:pPr>
        <w:rPr>
          <w:rStyle w:val="Style13ptBold"/>
          <w:b w:val="0"/>
          <w:bCs w:val="0"/>
        </w:rPr>
      </w:pPr>
      <w:r w:rsidRPr="00D81414">
        <w:rPr>
          <w:rStyle w:val="Style13ptBold"/>
        </w:rPr>
        <w:t xml:space="preserve">Palmer and Gosnell 24 </w:t>
      </w:r>
      <w:r w:rsidRPr="00D81414">
        <w:rPr>
          <w:rStyle w:val="Style13ptBold"/>
          <w:b w:val="0"/>
          <w:bCs w:val="0"/>
        </w:rPr>
        <w:t xml:space="preserve">[David, U.S. Air Force Lieutenant Colonel (retired) and Security Researcher and Academic Course Designer at the Ted Stevens Center for Arctic Security Studie and Commander Rachel, U.S. Navy foreign area officer and strategist who serves as a military faculty member in the Strategic Studies Department of the George C. Marshall European Center for Security Studies and doctoral candidate at the University of Maryland focusing on Arctic security, “An Evolution in Arctic Collective Defense,” </w:t>
      </w:r>
      <w:hyperlink r:id="rId23" w:history="1">
        <w:r w:rsidRPr="00D81414">
          <w:rPr>
            <w:rStyle w:val="Style13ptBold"/>
            <w:b w:val="0"/>
            <w:bCs w:val="0"/>
          </w:rPr>
          <w:t>https://www.thearcticinstitute.org/evolution-arctic-collective-defense/</w:t>
        </w:r>
      </w:hyperlink>
      <w:r w:rsidRPr="00D81414">
        <w:rPr>
          <w:rStyle w:val="Style13ptBold"/>
          <w:b w:val="0"/>
          <w:bCs w:val="0"/>
        </w:rPr>
        <w:t>, ALB]</w:t>
      </w:r>
    </w:p>
    <w:p w14:paraId="7E5FB4CF" w14:textId="77777777" w:rsidR="004B119F" w:rsidRPr="00D81414" w:rsidRDefault="004B119F" w:rsidP="004B119F">
      <w:pPr>
        <w:rPr>
          <w:rStyle w:val="StyleUnderline"/>
        </w:rPr>
      </w:pPr>
      <w:r w:rsidRPr="00D81414">
        <w:rPr>
          <w:rStyle w:val="StyleUnderline"/>
        </w:rPr>
        <w:t>The Threat Has Changed</w:t>
      </w:r>
    </w:p>
    <w:p w14:paraId="38A86A27" w14:textId="77777777" w:rsidR="004B119F" w:rsidRPr="00D81414" w:rsidRDefault="004B119F" w:rsidP="004B119F">
      <w:pPr>
        <w:rPr>
          <w:sz w:val="16"/>
        </w:rPr>
      </w:pPr>
      <w:r w:rsidRPr="00D81414">
        <w:rPr>
          <w:rStyle w:val="StyleUnderline"/>
        </w:rPr>
        <w:t>There is no question – the North is changing. Warming trends affect the region as much as four times more than the rest of the world</w:t>
      </w:r>
      <w:r w:rsidRPr="00D81414">
        <w:rPr>
          <w:sz w:val="16"/>
        </w:rPr>
        <w:t xml:space="preserve">, </w:t>
      </w:r>
      <w:r w:rsidRPr="00D81414">
        <w:rPr>
          <w:rStyle w:val="StyleUnderline"/>
        </w:rPr>
        <w:t>dramatically amplifying sea ice melt, coastal erosion, permafrost thaw, and myriad other geophysical and hydrographical characteristics of the region</w:t>
      </w:r>
      <w:r w:rsidRPr="00D81414">
        <w:rPr>
          <w:sz w:val="16"/>
        </w:rPr>
        <w:t xml:space="preserve">. But </w:t>
      </w:r>
      <w:r w:rsidRPr="00D81414">
        <w:rPr>
          <w:rStyle w:val="StyleUnderline"/>
        </w:rPr>
        <w:t>the change does not end there</w:t>
      </w:r>
      <w:r w:rsidRPr="00D81414">
        <w:rPr>
          <w:sz w:val="16"/>
        </w:rPr>
        <w:t xml:space="preserve">. </w:t>
      </w:r>
      <w:r w:rsidRPr="00D81414">
        <w:rPr>
          <w:rStyle w:val="StyleUnderline"/>
        </w:rPr>
        <w:t>Russia’s 2022 invasion of Ukraine has frozen dialogue and cooperation within the Arctic Council</w:t>
      </w:r>
      <w:r w:rsidRPr="00D81414">
        <w:rPr>
          <w:sz w:val="16"/>
        </w:rPr>
        <w:t xml:space="preserve">, little of which has subsequently resumed. Further, </w:t>
      </w:r>
      <w:r w:rsidRPr="00D81414">
        <w:rPr>
          <w:rStyle w:val="StyleUnderline"/>
        </w:rPr>
        <w:t>the demonstrated aggression prompted the unthinkable – Finland and Sweden became Allies under the North Atlantic Treaty</w:t>
      </w:r>
      <w:r w:rsidRPr="00D81414">
        <w:rPr>
          <w:sz w:val="16"/>
        </w:rPr>
        <w:t>. The Arctic now consists of seven NATO Allies and Russia, the latter increasingly turning to China2) to provide much-needed economic and technological investment to continue development of northern resources.</w:t>
      </w:r>
    </w:p>
    <w:p w14:paraId="2FFD24DF" w14:textId="77777777" w:rsidR="004B119F" w:rsidRPr="00D81414" w:rsidRDefault="004B119F" w:rsidP="004B119F">
      <w:pPr>
        <w:rPr>
          <w:sz w:val="16"/>
        </w:rPr>
      </w:pPr>
      <w:r w:rsidRPr="00D81414">
        <w:rPr>
          <w:rStyle w:val="StyleUnderline"/>
        </w:rPr>
        <w:t>The Arctic is emerging as a new frontier in strategic competition, which is particularly worrisome given the potential implications of a growing Sino-Russian partnership</w:t>
      </w:r>
      <w:r w:rsidRPr="00D81414">
        <w:rPr>
          <w:sz w:val="16"/>
        </w:rPr>
        <w:t xml:space="preserve">. Indeed, </w:t>
      </w:r>
      <w:r w:rsidRPr="00D81414">
        <w:rPr>
          <w:rStyle w:val="StyleUnderline"/>
        </w:rPr>
        <w:t>the multi-domain environment of the North is being shaped by convergence of climate trends with geopolitical competition, which is increasing concerns for economic, environmental, and human security</w:t>
      </w:r>
      <w:r w:rsidRPr="00D81414">
        <w:rPr>
          <w:sz w:val="16"/>
        </w:rPr>
        <w:t xml:space="preserve">. </w:t>
      </w:r>
      <w:r w:rsidRPr="00D81414">
        <w:rPr>
          <w:rStyle w:val="StyleUnderline"/>
        </w:rPr>
        <w:t>New tech</w:t>
      </w:r>
      <w:r w:rsidRPr="00D81414">
        <w:rPr>
          <w:sz w:val="16"/>
        </w:rPr>
        <w:t xml:space="preserve">nology – </w:t>
      </w:r>
      <w:r w:rsidRPr="00D81414">
        <w:rPr>
          <w:rStyle w:val="StyleUnderline"/>
        </w:rPr>
        <w:t>such as hypersonic missiles – combines with evolving gray zone tactics to create a time-sensitive threat environment</w:t>
      </w:r>
      <w:r w:rsidRPr="00D81414">
        <w:rPr>
          <w:sz w:val="16"/>
        </w:rPr>
        <w:t xml:space="preserve"> that spans traditional military domains.</w:t>
      </w:r>
    </w:p>
    <w:p w14:paraId="1D7C5C86" w14:textId="77777777" w:rsidR="004B119F" w:rsidRPr="00D81414" w:rsidRDefault="004B119F" w:rsidP="004B119F">
      <w:pPr>
        <w:rPr>
          <w:sz w:val="16"/>
        </w:rPr>
      </w:pPr>
      <w:r w:rsidRPr="00D81414">
        <w:rPr>
          <w:sz w:val="16"/>
        </w:rPr>
        <w:t xml:space="preserve">While the region has always been filled with geopolitical complexities and a challenging operational environment, </w:t>
      </w:r>
      <w:r w:rsidRPr="00D81414">
        <w:rPr>
          <w:rStyle w:val="StyleUnderline"/>
        </w:rPr>
        <w:t xml:space="preserve">the increasingly global focus on the North demands that we reexamine its regional security architecture </w:t>
      </w:r>
      <w:proofErr w:type="gramStart"/>
      <w:r w:rsidRPr="00D81414">
        <w:rPr>
          <w:rStyle w:val="StyleUnderline"/>
        </w:rPr>
        <w:t>in order to</w:t>
      </w:r>
      <w:proofErr w:type="gramEnd"/>
      <w:r w:rsidRPr="00D81414">
        <w:rPr>
          <w:rStyle w:val="StyleUnderline"/>
        </w:rPr>
        <w:t xml:space="preserve"> build better military deterrence</w:t>
      </w:r>
      <w:r w:rsidRPr="00D81414">
        <w:rPr>
          <w:sz w:val="16"/>
        </w:rPr>
        <w:t xml:space="preserve"> – while also offering swift response to crisis or conflict by upholding NATO’s commitment to collective defense. The most effective way to ensure NATO’s ability to rapidly respond to potential crises in the Arctic is to create and empower a distinct NATO JFC focused on the North.</w:t>
      </w:r>
    </w:p>
    <w:p w14:paraId="46F64E88" w14:textId="77777777" w:rsidR="004B119F" w:rsidRDefault="004B119F" w:rsidP="004B119F">
      <w:pPr>
        <w:pStyle w:val="Heading3"/>
      </w:pPr>
      <w:r>
        <w:lastRenderedPageBreak/>
        <w:t>Conflict = Inevitable Now/Plan Solves</w:t>
      </w:r>
    </w:p>
    <w:p w14:paraId="722F86AD" w14:textId="77777777" w:rsidR="004B119F" w:rsidRPr="00B4267F" w:rsidRDefault="004B119F" w:rsidP="004B119F">
      <w:pPr>
        <w:pStyle w:val="Heading4"/>
      </w:pPr>
      <w:r w:rsidRPr="00B4267F">
        <w:t>War with Russia is inevitable without the plan – Crimea and Ukraine prove</w:t>
      </w:r>
    </w:p>
    <w:p w14:paraId="244EA1CC" w14:textId="77777777" w:rsidR="004B119F" w:rsidRPr="00AA7028" w:rsidRDefault="004B119F" w:rsidP="004B119F">
      <w:pPr>
        <w:rPr>
          <w:rStyle w:val="Style13ptBold"/>
        </w:rPr>
      </w:pPr>
      <w:r w:rsidRPr="00AA7028">
        <w:rPr>
          <w:rStyle w:val="Style13ptBold"/>
        </w:rPr>
        <w:t xml:space="preserve">Forsyth 18 </w:t>
      </w:r>
      <w:r w:rsidRPr="00AA7028">
        <w:rPr>
          <w:rStyle w:val="Style13ptBold"/>
          <w:b w:val="0"/>
          <w:bCs w:val="0"/>
        </w:rPr>
        <w:t xml:space="preserve">[Michael J., former chief of staff of the Alaskan NORAD (North American Aerospace Defense Command) Region and Alaskan Command at Joint Base Elmendorf Richardson, Alaska, then the director of the U.S. Army School of Command Preparation, “Why Alaska and the Arctic are Critical to the National Security of the United States,” </w:t>
      </w:r>
      <w:hyperlink r:id="rId24" w:history="1">
        <w:r w:rsidRPr="00AA7028">
          <w:rPr>
            <w:rStyle w:val="Style13ptBold"/>
            <w:b w:val="0"/>
            <w:bCs w:val="0"/>
          </w:rPr>
          <w:t>https://www.armyupress.army.mil/Journals/Military-Review/English-Edition-Archives/January-February-2018/Why-Alaska-and-the-Arctic-are-Critical-to-the-National-Security-of-the-United-States/</w:t>
        </w:r>
      </w:hyperlink>
      <w:r w:rsidRPr="00AA7028">
        <w:rPr>
          <w:rStyle w:val="Style13ptBold"/>
          <w:b w:val="0"/>
          <w:bCs w:val="0"/>
        </w:rPr>
        <w:t>, ALB]</w:t>
      </w:r>
    </w:p>
    <w:p w14:paraId="77A1C7D4" w14:textId="77777777" w:rsidR="004B119F" w:rsidRPr="00B4267F" w:rsidRDefault="004B119F" w:rsidP="004B119F">
      <w:pPr>
        <w:rPr>
          <w:sz w:val="16"/>
        </w:rPr>
      </w:pPr>
      <w:r w:rsidRPr="00B4267F">
        <w:rPr>
          <w:sz w:val="16"/>
        </w:rPr>
        <w:t xml:space="preserve">Over the past five years, </w:t>
      </w:r>
      <w:r w:rsidRPr="00B4267F">
        <w:rPr>
          <w:rStyle w:val="StyleUnderline"/>
        </w:rPr>
        <w:t>Russia has moved aggressively to build its Arctic military capabilities</w:t>
      </w:r>
      <w:r w:rsidRPr="00B4267F">
        <w:rPr>
          <w:sz w:val="16"/>
        </w:rPr>
        <w:t xml:space="preserve">, apparently </w:t>
      </w:r>
      <w:proofErr w:type="gramStart"/>
      <w:r w:rsidRPr="00B4267F">
        <w:rPr>
          <w:rStyle w:val="StyleUnderline"/>
        </w:rPr>
        <w:t>in an effort to</w:t>
      </w:r>
      <w:proofErr w:type="gramEnd"/>
      <w:r w:rsidRPr="00B4267F">
        <w:rPr>
          <w:rStyle w:val="StyleUnderline"/>
        </w:rPr>
        <w:t xml:space="preserve"> secure its claims and interests in the region</w:t>
      </w:r>
      <w:r w:rsidRPr="00B4267F">
        <w:rPr>
          <w:sz w:val="16"/>
        </w:rPr>
        <w:t xml:space="preserve">. Increasingly, </w:t>
      </w:r>
      <w:r w:rsidRPr="00B4267F">
        <w:rPr>
          <w:rStyle w:val="StyleUnderline"/>
        </w:rPr>
        <w:t>human activity is occurring in the Arctic as the sea ice recedes and economic opportunity opens to nations via new shipping lanes</w:t>
      </w:r>
      <w:r w:rsidRPr="00B4267F">
        <w:rPr>
          <w:sz w:val="16"/>
        </w:rPr>
        <w:t xml:space="preserve">. Characteristically, </w:t>
      </w:r>
      <w:r w:rsidRPr="00B4267F">
        <w:rPr>
          <w:rStyle w:val="StyleUnderline"/>
        </w:rPr>
        <w:t>in any geographical area, with the rise in human activity there is also the corresponding possibility that friction will occur as people compete to exploit the natural resources and corresponding economic possibilities</w:t>
      </w:r>
      <w:r w:rsidRPr="00B4267F">
        <w:rPr>
          <w:sz w:val="16"/>
        </w:rPr>
        <w:t xml:space="preserve">. </w:t>
      </w:r>
      <w:r w:rsidRPr="00B4267F">
        <w:rPr>
          <w:rStyle w:val="Emphasis"/>
        </w:rPr>
        <w:t>Such friction—and potential conflict—in the Arctic is highly likely at some point unless preparations are made to mitigate it.</w:t>
      </w:r>
    </w:p>
    <w:p w14:paraId="147BFD1D" w14:textId="77777777" w:rsidR="004B119F" w:rsidRPr="00B4267F" w:rsidRDefault="004B119F" w:rsidP="004B119F">
      <w:pPr>
        <w:rPr>
          <w:sz w:val="16"/>
        </w:rPr>
      </w:pPr>
      <w:r w:rsidRPr="00B4267F">
        <w:rPr>
          <w:sz w:val="16"/>
        </w:rPr>
        <w:t xml:space="preserve">Alaska makes the United States an Arctic nation, and its location places the state and country at the center of this fast-evolving region.2 Thus, Alaska is critical to the national security of the United States; however, </w:t>
      </w:r>
      <w:r w:rsidRPr="00B4267F">
        <w:rPr>
          <w:rStyle w:val="StyleUnderline"/>
        </w:rPr>
        <w:t>we are not, as a nation, keeping pace with the rapidly changing security situation in the Arctic</w:t>
      </w:r>
      <w:r w:rsidRPr="00B4267F">
        <w:rPr>
          <w:sz w:val="16"/>
        </w:rPr>
        <w:t>. Lagging here could also have an enormous impact on our economy. To change this dynamic, there are several things that the U.S. military can do to ensure the future security of the region.</w:t>
      </w:r>
    </w:p>
    <w:p w14:paraId="73AA06FE" w14:textId="77777777" w:rsidR="004B119F" w:rsidRPr="00B4267F" w:rsidRDefault="004B119F" w:rsidP="004B119F">
      <w:pPr>
        <w:rPr>
          <w:sz w:val="16"/>
        </w:rPr>
      </w:pPr>
      <w:r w:rsidRPr="00B4267F">
        <w:rPr>
          <w:sz w:val="16"/>
        </w:rPr>
        <w:t>Alaska’s Geostrategic Importance</w:t>
      </w:r>
    </w:p>
    <w:p w14:paraId="5CDB26B9" w14:textId="77777777" w:rsidR="004B119F" w:rsidRPr="00B4267F" w:rsidRDefault="004B119F" w:rsidP="004B119F">
      <w:pPr>
        <w:rPr>
          <w:sz w:val="16"/>
        </w:rPr>
      </w:pPr>
      <w:r w:rsidRPr="00B4267F">
        <w:rPr>
          <w:sz w:val="16"/>
        </w:rPr>
        <w:t>“Alaska is the most strategic place on earth,” stated Brig. Gen. Billy Mitchell in testimony before Congress in 1935.3 The reason for this bold statement is that Alaska is the closest U.S. location to the center of the Northern Hemisphere (see figure 1). The state is singularly closer to many national capitals in the hemisphere than most points in the lower forty-eight states. This makes Alaska the perfect power projection platform for the United States from a military standpoint. Further, because Alaska sits astride the Bering Strait chokepoint and the Great Circle Routes between North America and Asia as can be seen in figure 2, it is critical to our economic and national security.4</w:t>
      </w:r>
    </w:p>
    <w:p w14:paraId="5E696923" w14:textId="77777777" w:rsidR="004B119F" w:rsidRPr="00B4267F" w:rsidRDefault="004B119F" w:rsidP="004B119F">
      <w:pPr>
        <w:rPr>
          <w:sz w:val="16"/>
        </w:rPr>
      </w:pPr>
      <w:r w:rsidRPr="00B4267F">
        <w:rPr>
          <w:sz w:val="16"/>
        </w:rPr>
        <w:t>Figure 1. The Northern Hemisphere from the Perspective of the North Pole</w:t>
      </w:r>
    </w:p>
    <w:p w14:paraId="0CF34D11" w14:textId="77777777" w:rsidR="004B119F" w:rsidRPr="00B4267F" w:rsidRDefault="004B119F" w:rsidP="004B119F">
      <w:pPr>
        <w:rPr>
          <w:sz w:val="16"/>
        </w:rPr>
      </w:pPr>
      <w:r w:rsidRPr="00B4267F">
        <w:rPr>
          <w:sz w:val="16"/>
        </w:rPr>
        <w:t>Graphic courtesy of North American Aerospace Defense Command [NORAD]; used in an Alaskan Command and Alaska NORAD Region command briefing. Alaska is close to the center of the hemisphere and Joint Base Elmendorf-Richardson [JBER] is uniquely positioned to project power. The distances depicted in nautical miles are to select world capitals from JBER.)</w:t>
      </w:r>
    </w:p>
    <w:p w14:paraId="6CE0477C" w14:textId="77777777" w:rsidR="004B119F" w:rsidRPr="00B4267F" w:rsidRDefault="004B119F" w:rsidP="004B119F">
      <w:pPr>
        <w:rPr>
          <w:sz w:val="16"/>
        </w:rPr>
      </w:pPr>
      <w:r w:rsidRPr="00B4267F">
        <w:rPr>
          <w:sz w:val="16"/>
        </w:rPr>
        <w:t>The air lanes and sea lanes of the Great Circle Routes are heavily trafficked by shipping companies because they shorten the distance between the two continents, saving time and money for shippers. Consequently, the city of Anchorage and Alaska are at the center of existing commercial shipping lanes between East and West. Anchorage, at roughly the halfway point between the major commerce centers of North America and Asia, is an important hub for such international corporations as Federal Express and DHL.5 Moreover, many nations such as China and Russia are routinely making use of these routes for their economic benefit.</w:t>
      </w:r>
    </w:p>
    <w:p w14:paraId="732356BB" w14:textId="77777777" w:rsidR="004B119F" w:rsidRPr="00B4267F" w:rsidRDefault="004B119F" w:rsidP="004B119F">
      <w:pPr>
        <w:rPr>
          <w:sz w:val="16"/>
        </w:rPr>
      </w:pPr>
      <w:r w:rsidRPr="00B4267F">
        <w:rPr>
          <w:sz w:val="16"/>
        </w:rPr>
        <w:t xml:space="preserve">However, while Alaska is critical to intercontinental shipping now, emerging routes due to shrinking ice impediments could raise the state’s economic stature to even greater heights. The retreat of ice coverage in the Arctic Ocean has </w:t>
      </w:r>
      <w:proofErr w:type="gramStart"/>
      <w:r w:rsidRPr="00B4267F">
        <w:rPr>
          <w:sz w:val="16"/>
        </w:rPr>
        <w:t>opened up</w:t>
      </w:r>
      <w:proofErr w:type="gramEnd"/>
      <w:r w:rsidRPr="00B4267F">
        <w:rPr>
          <w:sz w:val="16"/>
        </w:rPr>
        <w:t xml:space="preserve"> the potential for shipping along the Northern Sea Route and the fabled Northwest Passage (see figure 3).6 The Northern Sea Route parallels Russia’s Arctic coastline, as much of it is within the country’s exclusive economic zone. In the past few years, shipping along this route has increased, topping out with seventy-one passages in 2013.7 Moving goods along this route cuts off thousands of miles, saving money on fuel costs and insurance (since there are no pirates along this route).8 Moreover, Russia is facilitating passages through the use of its large icebreaker fleet, making her an indispensable player in shipping through the High North while profiting from such transit by charging fees for services akin to a toll.9</w:t>
      </w:r>
    </w:p>
    <w:p w14:paraId="2DC33959" w14:textId="77777777" w:rsidR="004B119F" w:rsidRPr="00B4267F" w:rsidRDefault="004B119F" w:rsidP="004B119F">
      <w:pPr>
        <w:rPr>
          <w:sz w:val="16"/>
        </w:rPr>
      </w:pPr>
      <w:r w:rsidRPr="00B4267F">
        <w:rPr>
          <w:sz w:val="16"/>
        </w:rPr>
        <w:t xml:space="preserve">Thus, the emerging Northwest Passage has recently become a possibility for shippers. For centuries, explorers and adventurers sought a route from Europe to Asia across Canada’s High North. Most of these individuals failed in this attempt, but now the dream is nearing reality. In 2017, the luxury cruise liner Crystal Serenity made a trip through the Northwest Passage starting from Seward, Alaska, and terminating in New York City.10 While much of the Northwest Passage remains difficult to navigate due to remaining heavy ice pack, continued ice retreat could make </w:t>
      </w:r>
      <w:r w:rsidRPr="00B4267F">
        <w:rPr>
          <w:sz w:val="16"/>
        </w:rPr>
        <w:lastRenderedPageBreak/>
        <w:t>this route feasible in the future. Alaska’s position on the east side of the Bering Strait places the state in a central position on the choke point of both routes. However, with increasing human activity, it is inevitable that disagreements among nations making claims in the area will arise as competition heats up. Again, Alaska’s location thrusts her to the forefront of strategic calculations that the United States must make to deal with emerging geopolitical and geoeconomic circumstances.</w:t>
      </w:r>
    </w:p>
    <w:p w14:paraId="357BD716" w14:textId="77777777" w:rsidR="004B119F" w:rsidRPr="00B4267F" w:rsidRDefault="004B119F" w:rsidP="004B119F">
      <w:pPr>
        <w:rPr>
          <w:sz w:val="16"/>
        </w:rPr>
      </w:pPr>
      <w:r w:rsidRPr="00B4267F">
        <w:rPr>
          <w:sz w:val="16"/>
        </w:rPr>
        <w:t>Incidentally, what makes the Great Circle Route good for shipping also makes it the preferred route for the employment of missiles aimed at North America. As previously noted, this route shortens the distance between the two continents. Just as shippers prefer the route because the reduced distance saves time and money, the same principle of distance holds true for ballistic missiles. Potential adversaries could fire weapons along this trajectory to close the distance more quickly while lessening the potential for early warning to their attacks. Thus, Alaska’s location makes the state a critical component of the nation’s ballistic missile defense system.</w:t>
      </w:r>
    </w:p>
    <w:p w14:paraId="6AF732F8" w14:textId="77777777" w:rsidR="004B119F" w:rsidRPr="00B4267F" w:rsidRDefault="004B119F" w:rsidP="004B119F">
      <w:pPr>
        <w:rPr>
          <w:sz w:val="16"/>
        </w:rPr>
      </w:pPr>
      <w:r w:rsidRPr="00B4267F">
        <w:rPr>
          <w:sz w:val="16"/>
        </w:rPr>
        <w:t xml:space="preserve">&lt;FIGURE OMITTED&gt; </w:t>
      </w:r>
    </w:p>
    <w:p w14:paraId="286B34FA" w14:textId="77777777" w:rsidR="004B119F" w:rsidRPr="00B4267F" w:rsidRDefault="004B119F" w:rsidP="004B119F">
      <w:pPr>
        <w:rPr>
          <w:sz w:val="16"/>
        </w:rPr>
      </w:pPr>
      <w:r w:rsidRPr="00B4267F">
        <w:rPr>
          <w:sz w:val="16"/>
        </w:rPr>
        <w:t>Arctic Natural Resources</w:t>
      </w:r>
    </w:p>
    <w:p w14:paraId="33DC2F6A" w14:textId="77777777" w:rsidR="004B119F" w:rsidRPr="00B4267F" w:rsidRDefault="004B119F" w:rsidP="004B119F">
      <w:pPr>
        <w:rPr>
          <w:sz w:val="16"/>
        </w:rPr>
      </w:pPr>
      <w:r w:rsidRPr="00B4267F">
        <w:rPr>
          <w:sz w:val="16"/>
        </w:rPr>
        <w:t>In addition to the great potential for shipping through the Arctic, there is considerable capacity for economic expansion based on the abundant natural resources in the region. There are across the entire Arctic oil, gas, coal, rare-earth metals, and fisheries. It is estimated that 13 percent of the undiscovered oil and 30 percent of the gas worldwide is in the region, along with a host of other resources.11 As a result, Arctic nations are very interested in tapping into these to facilitate economic growth and generate revenue. The retreat of sea ice and glacial melt is making these resources more accessible to Arctic and interested near-Arctic nations like China.</w:t>
      </w:r>
    </w:p>
    <w:p w14:paraId="2113D21F" w14:textId="77777777" w:rsidR="004B119F" w:rsidRPr="00B4267F" w:rsidRDefault="004B119F" w:rsidP="004B119F">
      <w:pPr>
        <w:rPr>
          <w:sz w:val="16"/>
        </w:rPr>
      </w:pPr>
      <w:r w:rsidRPr="00B4267F">
        <w:rPr>
          <w:sz w:val="16"/>
        </w:rPr>
        <w:t xml:space="preserve">The desire to obtain this mineral and energy wealth is stimulating competition among these countries. </w:t>
      </w:r>
      <w:proofErr w:type="gramStart"/>
      <w:r w:rsidRPr="00B4267F">
        <w:rPr>
          <w:sz w:val="16"/>
        </w:rPr>
        <w:t>All of</w:t>
      </w:r>
      <w:proofErr w:type="gramEnd"/>
      <w:r w:rsidRPr="00B4267F">
        <w:rPr>
          <w:sz w:val="16"/>
        </w:rPr>
        <w:t xml:space="preserve"> the Arctic nations have made claims beyond their exclusive economic zones on the outer continental shelf so that they have exclusive right to exploit these resources (see figure 4). Claims are made under the auspices of the United Nations (UN), which then adjudicates them according to the UN Convention on the Law of the Sea. The problem is that many of these </w:t>
      </w:r>
      <w:proofErr w:type="gramStart"/>
      <w:r w:rsidRPr="00B4267F">
        <w:rPr>
          <w:sz w:val="16"/>
        </w:rPr>
        <w:t>claims</w:t>
      </w:r>
      <w:proofErr w:type="gramEnd"/>
      <w:r w:rsidRPr="00B4267F">
        <w:rPr>
          <w:sz w:val="16"/>
        </w:rPr>
        <w:t xml:space="preserve"> overlap, complicating the UN’s ability to judge in a manner satisfactory to all the claimants. This in turn gives rise to friction among the nations as they increasingly confront each other. Herein lies the potential for conflict in the Arctic region, which has heretofore been known for regional cooperation and peace.</w:t>
      </w:r>
    </w:p>
    <w:p w14:paraId="1070B639" w14:textId="77777777" w:rsidR="004B119F" w:rsidRPr="00B4267F" w:rsidRDefault="004B119F" w:rsidP="004B119F">
      <w:pPr>
        <w:rPr>
          <w:sz w:val="16"/>
        </w:rPr>
      </w:pPr>
      <w:r w:rsidRPr="00B4267F">
        <w:rPr>
          <w:sz w:val="16"/>
        </w:rPr>
        <w:t xml:space="preserve">&lt;FIGURE OMITTED&gt; </w:t>
      </w:r>
    </w:p>
    <w:p w14:paraId="4F0B5CB5" w14:textId="77777777" w:rsidR="004B119F" w:rsidRPr="00B4267F" w:rsidRDefault="004B119F" w:rsidP="004B119F">
      <w:pPr>
        <w:rPr>
          <w:sz w:val="16"/>
        </w:rPr>
      </w:pPr>
      <w:r w:rsidRPr="00B4267F">
        <w:rPr>
          <w:sz w:val="16"/>
        </w:rPr>
        <w:t>Sources of Conflict</w:t>
      </w:r>
    </w:p>
    <w:p w14:paraId="01F067D8" w14:textId="77777777" w:rsidR="004B119F" w:rsidRPr="00B4267F" w:rsidRDefault="004B119F" w:rsidP="004B119F">
      <w:pPr>
        <w:rPr>
          <w:sz w:val="16"/>
        </w:rPr>
      </w:pPr>
      <w:r w:rsidRPr="00B4267F">
        <w:rPr>
          <w:rStyle w:val="StyleUnderline"/>
        </w:rPr>
        <w:t>The obvious source for possible conflict is the increasing human contact and the claims put forth by the various Arctic nations. One nation making such claims in the Arctic region has made a concerted effort to assert or expand its sovereignty in other areas of the globe recently; that nation is Russia. The Russian Federation already derives 20 percent of its gross domestic product from economic activity in the Arctic, and its claims would expand its reach to make further economic growth possible</w:t>
      </w:r>
      <w:r w:rsidRPr="00B4267F">
        <w:rPr>
          <w:sz w:val="16"/>
        </w:rPr>
        <w:t xml:space="preserve">.12 </w:t>
      </w:r>
      <w:r w:rsidRPr="00B4267F">
        <w:rPr>
          <w:rStyle w:val="StyleUnderline"/>
        </w:rPr>
        <w:t>Over the past five-plus years, Russia has systematically embarked on a program to establish new or refurbish abandoned military bases in the Arctic</w:t>
      </w:r>
      <w:r w:rsidRPr="00B4267F">
        <w:rPr>
          <w:sz w:val="16"/>
        </w:rPr>
        <w:t xml:space="preserve"> (see figure 4). </w:t>
      </w:r>
      <w:r w:rsidRPr="00B4267F">
        <w:rPr>
          <w:rStyle w:val="StyleUnderline"/>
        </w:rPr>
        <w:t>The reasons for this effort include providing protection to the emerging Northern Sea Route and securing its economic interests</w:t>
      </w:r>
      <w:r w:rsidRPr="00B4267F">
        <w:rPr>
          <w:sz w:val="16"/>
        </w:rPr>
        <w:t xml:space="preserve">. As already noted, </w:t>
      </w:r>
      <w:r w:rsidRPr="00B4267F">
        <w:rPr>
          <w:rStyle w:val="StyleUnderline"/>
        </w:rPr>
        <w:t>the Northern Sea Route has the potential to provide great benefit to Russia through direct trade or the facilitation of trade between Asia and Europe</w:t>
      </w:r>
      <w:r w:rsidRPr="00B4267F">
        <w:rPr>
          <w:sz w:val="16"/>
        </w:rPr>
        <w:t xml:space="preserve">. Further, </w:t>
      </w:r>
      <w:r w:rsidRPr="00B4267F">
        <w:rPr>
          <w:rStyle w:val="StyleUnderline"/>
        </w:rPr>
        <w:t>should Russia win its claims on the outer continental shelf, it will control vast areas and resources to its benefit</w:t>
      </w:r>
      <w:r w:rsidRPr="00B4267F">
        <w:rPr>
          <w:sz w:val="16"/>
        </w:rPr>
        <w:t xml:space="preserve">.13 Thus, </w:t>
      </w:r>
      <w:r w:rsidRPr="00B4267F">
        <w:rPr>
          <w:rStyle w:val="Emphasis"/>
        </w:rPr>
        <w:t>refurbishment and expansion of new bases is an effort to secure what Russians believe is theirs. However, this gives rise to the strong possibility of conflict if other nations do not accept Russian claims</w:t>
      </w:r>
      <w:r w:rsidRPr="00B4267F">
        <w:rPr>
          <w:sz w:val="16"/>
        </w:rPr>
        <w:t>.</w:t>
      </w:r>
    </w:p>
    <w:p w14:paraId="7ECC8602" w14:textId="77777777" w:rsidR="004B119F" w:rsidRDefault="004B119F" w:rsidP="004B119F">
      <w:pPr>
        <w:rPr>
          <w:rStyle w:val="StyleUnderline"/>
        </w:rPr>
      </w:pPr>
      <w:r w:rsidRPr="00B4267F">
        <w:rPr>
          <w:rStyle w:val="StyleUnderline"/>
        </w:rPr>
        <w:t>A reason for concern that Russia may press its claims even if the UN decides against it is based upon recent developments in other regions. As we have seen over the past four years, Russia has aggressively pressed forward with territorial claims in its “near abroad” at the expense of Russia’s neighbors.</w:t>
      </w:r>
      <w:r w:rsidRPr="00B4267F">
        <w:rPr>
          <w:sz w:val="16"/>
        </w:rPr>
        <w:t xml:space="preserve">14 </w:t>
      </w:r>
      <w:r w:rsidRPr="00B4267F">
        <w:rPr>
          <w:rStyle w:val="StyleUnderline"/>
        </w:rPr>
        <w:t xml:space="preserve">Russia annexed Crimea from Ukraine in a brazen land grab. Later, under the pretense of protecting ethnic Russians, it fomented a war with Ukraine to seize territory on its western border with Ukraine. Most recently, Russia has intervened in Syria on behalf of Bashar al-Assad’s government to prop that regime up to ensure its survival as well as to enable Russia to gain access to new locations in Syria from which to stage both Russian air and sea power in the Mediterranean Sea and Middle East. This raises the </w:t>
      </w:r>
      <w:proofErr w:type="gramStart"/>
      <w:r w:rsidRPr="00B4267F">
        <w:rPr>
          <w:rStyle w:val="StyleUnderline"/>
        </w:rPr>
        <w:lastRenderedPageBreak/>
        <w:t>question,</w:t>
      </w:r>
      <w:proofErr w:type="gramEnd"/>
      <w:r w:rsidRPr="00B4267F">
        <w:rPr>
          <w:rStyle w:val="StyleUnderline"/>
        </w:rPr>
        <w:t xml:space="preserve"> Would Russia move in a similarly aggressive manner to establish military hegemony and control over much of the Arctic?</w:t>
      </w:r>
    </w:p>
    <w:p w14:paraId="073DF1F2" w14:textId="77777777" w:rsidR="004B119F" w:rsidRDefault="004B119F" w:rsidP="004B119F">
      <w:pPr>
        <w:pStyle w:val="Heading3"/>
      </w:pPr>
      <w:r w:rsidRPr="002C5AC1">
        <w:lastRenderedPageBreak/>
        <w:t>Russia Conflict = Nuclear</w:t>
      </w:r>
    </w:p>
    <w:p w14:paraId="6E7774A7" w14:textId="77777777" w:rsidR="004B119F" w:rsidRPr="00431FFD" w:rsidRDefault="004B119F" w:rsidP="004B119F">
      <w:pPr>
        <w:pStyle w:val="Heading4"/>
      </w:pPr>
      <w:r>
        <w:t>Russia conflict</w:t>
      </w:r>
      <w:r w:rsidRPr="00431FFD">
        <w:t xml:space="preserve"> goes </w:t>
      </w:r>
      <w:r w:rsidRPr="00431FFD">
        <w:rPr>
          <w:u w:val="single"/>
        </w:rPr>
        <w:t>nuclear</w:t>
      </w:r>
      <w:r w:rsidRPr="00431FFD">
        <w:t>.</w:t>
      </w:r>
    </w:p>
    <w:p w14:paraId="77C31D28" w14:textId="77777777" w:rsidR="004B119F" w:rsidRDefault="004B119F" w:rsidP="004B119F">
      <w:r>
        <w:rPr>
          <w:rStyle w:val="Style13ptBold"/>
        </w:rPr>
        <w:t xml:space="preserve">Kulesa 18 </w:t>
      </w:r>
      <w:r w:rsidRPr="009D2C93">
        <w:t xml:space="preserve">[Lukasz; February 2018; Research Director at the European Leadership Network; European Leadership Network, “Envisioning a Russia-NATO Conflict: Implications for Deterrence Stability,” </w:t>
      </w:r>
      <w:r w:rsidRPr="00426100">
        <w:t>http://www.jstor.com/stable/resrep17437</w:t>
      </w:r>
      <w:r w:rsidRPr="009D2C93">
        <w:t>]</w:t>
      </w:r>
    </w:p>
    <w:p w14:paraId="1342765A" w14:textId="77777777" w:rsidR="004B119F" w:rsidRPr="00091D32" w:rsidRDefault="004B119F" w:rsidP="004B119F">
      <w:pPr>
        <w:rPr>
          <w:sz w:val="16"/>
        </w:rPr>
      </w:pPr>
      <w:r w:rsidRPr="00091D32">
        <w:rPr>
          <w:sz w:val="16"/>
        </w:rPr>
        <w:t>Escalation: Can a NATO - Russia conflict be managed?</w:t>
      </w:r>
    </w:p>
    <w:p w14:paraId="77C3270B" w14:textId="77777777" w:rsidR="004B119F" w:rsidRPr="00091D32" w:rsidRDefault="004B119F" w:rsidP="004B119F">
      <w:pPr>
        <w:rPr>
          <w:sz w:val="16"/>
        </w:rPr>
      </w:pPr>
      <w:r w:rsidRPr="00957816">
        <w:rPr>
          <w:rStyle w:val="StyleUnderline"/>
          <w:highlight w:val="cyan"/>
        </w:rPr>
        <w:t>Once</w:t>
      </w:r>
      <w:r w:rsidRPr="00D13437">
        <w:rPr>
          <w:rStyle w:val="StyleUnderline"/>
        </w:rPr>
        <w:t xml:space="preserve"> a </w:t>
      </w:r>
      <w:r w:rsidRPr="00957816">
        <w:rPr>
          <w:rStyle w:val="StyleUnderline"/>
          <w:highlight w:val="cyan"/>
        </w:rPr>
        <w:t xml:space="preserve">conflict was </w:t>
      </w:r>
      <w:r w:rsidRPr="00957816">
        <w:rPr>
          <w:rStyle w:val="Emphasis"/>
          <w:highlight w:val="cyan"/>
        </w:rPr>
        <w:t>under way</w:t>
      </w:r>
      <w:r w:rsidRPr="00962EA4">
        <w:rPr>
          <w:rStyle w:val="StyleUnderline"/>
        </w:rPr>
        <w:t>, the “</w:t>
      </w:r>
      <w:r w:rsidRPr="00957816">
        <w:rPr>
          <w:rStyle w:val="Emphasis"/>
          <w:highlight w:val="cyan"/>
        </w:rPr>
        <w:t>fog of war</w:t>
      </w:r>
      <w:r w:rsidRPr="00957816">
        <w:rPr>
          <w:rStyle w:val="StyleUnderline"/>
          <w:highlight w:val="cyan"/>
        </w:rPr>
        <w:t>” and</w:t>
      </w:r>
      <w:r w:rsidRPr="00D13437">
        <w:rPr>
          <w:rStyle w:val="StyleUnderline"/>
        </w:rPr>
        <w:t xml:space="preserve"> </w:t>
      </w:r>
      <w:r w:rsidRPr="00D13437">
        <w:rPr>
          <w:rStyle w:val="Emphasis"/>
        </w:rPr>
        <w:t xml:space="preserve">rising </w:t>
      </w:r>
      <w:r w:rsidRPr="00957816">
        <w:rPr>
          <w:rStyle w:val="Emphasis"/>
          <w:highlight w:val="cyan"/>
        </w:rPr>
        <w:t>unpredictability</w:t>
      </w:r>
      <w:r w:rsidRPr="00957816">
        <w:rPr>
          <w:rStyle w:val="StyleUnderline"/>
          <w:highlight w:val="cyan"/>
        </w:rPr>
        <w:t xml:space="preserve"> would </w:t>
      </w:r>
      <w:r w:rsidRPr="00957816">
        <w:rPr>
          <w:rStyle w:val="Emphasis"/>
          <w:highlight w:val="cyan"/>
        </w:rPr>
        <w:t>inevitably</w:t>
      </w:r>
      <w:r w:rsidRPr="00957816">
        <w:rPr>
          <w:rStyle w:val="StyleUnderline"/>
          <w:highlight w:val="cyan"/>
        </w:rPr>
        <w:t xml:space="preserve"> set</w:t>
      </w:r>
      <w:r w:rsidRPr="00D13437">
        <w:rPr>
          <w:rStyle w:val="StyleUnderline"/>
        </w:rPr>
        <w:t xml:space="preserve"> in, </w:t>
      </w:r>
      <w:r w:rsidRPr="00D13437">
        <w:rPr>
          <w:rStyle w:val="Emphasis"/>
        </w:rPr>
        <w:t>complicating</w:t>
      </w:r>
      <w:r w:rsidRPr="00D13437">
        <w:rPr>
          <w:rStyle w:val="StyleUnderline"/>
        </w:rPr>
        <w:t xml:space="preserve"> the implementation of any</w:t>
      </w:r>
      <w:r w:rsidRPr="00091D32">
        <w:rPr>
          <w:sz w:val="16"/>
        </w:rPr>
        <w:t xml:space="preserve"> predetermined theories of escalation, deescalation and inter-</w:t>
      </w:r>
      <w:r w:rsidRPr="00D13437">
        <w:rPr>
          <w:rStyle w:val="StyleUnderline"/>
        </w:rPr>
        <w:t xml:space="preserve">conflict management. The </w:t>
      </w:r>
      <w:r w:rsidRPr="00D13437">
        <w:rPr>
          <w:rStyle w:val="Emphasis"/>
        </w:rPr>
        <w:t>actual</w:t>
      </w:r>
      <w:r w:rsidRPr="00D13437">
        <w:rPr>
          <w:rStyle w:val="StyleUnderline"/>
        </w:rPr>
        <w:t xml:space="preserve"> dynamics of</w:t>
      </w:r>
      <w:r w:rsidRPr="00091D32">
        <w:rPr>
          <w:sz w:val="16"/>
        </w:rPr>
        <w:t xml:space="preserve"> a </w:t>
      </w:r>
      <w:r w:rsidRPr="00D13437">
        <w:rPr>
          <w:rStyle w:val="StyleUnderline"/>
        </w:rPr>
        <w:t>conflict</w:t>
      </w:r>
      <w:r w:rsidRPr="00091D32">
        <w:rPr>
          <w:sz w:val="16"/>
        </w:rPr>
        <w:t xml:space="preserve"> and the perceptions of the stakes involved </w:t>
      </w:r>
      <w:r w:rsidRPr="00D13437">
        <w:rPr>
          <w:rStyle w:val="StyleUnderline"/>
        </w:rPr>
        <w:t xml:space="preserve">are </w:t>
      </w:r>
      <w:r w:rsidRPr="00D13437">
        <w:rPr>
          <w:rStyle w:val="Emphasis"/>
        </w:rPr>
        <w:t>extremely difficult</w:t>
      </w:r>
      <w:r w:rsidRPr="00D13437">
        <w:rPr>
          <w:rStyle w:val="StyleUnderline"/>
        </w:rPr>
        <w:t xml:space="preserve"> to predict. Simulations</w:t>
      </w:r>
      <w:r w:rsidRPr="00091D32">
        <w:rPr>
          <w:sz w:val="16"/>
        </w:rPr>
        <w:t xml:space="preserve"> and table-top exercises can </w:t>
      </w:r>
      <w:r w:rsidRPr="00D13437">
        <w:rPr>
          <w:rStyle w:val="StyleUnderline"/>
        </w:rPr>
        <w:t>give</w:t>
      </w:r>
      <w:r w:rsidRPr="00091D32">
        <w:rPr>
          <w:sz w:val="16"/>
        </w:rPr>
        <w:t xml:space="preserve"> only </w:t>
      </w:r>
      <w:r w:rsidRPr="00D13437">
        <w:rPr>
          <w:rStyle w:val="StyleUnderline"/>
        </w:rPr>
        <w:t>limited insights</w:t>
      </w:r>
      <w:r w:rsidRPr="00091D32">
        <w:rPr>
          <w:sz w:val="16"/>
        </w:rPr>
        <w:t xml:space="preserve"> into the actual decision-making processes and interactions.</w:t>
      </w:r>
    </w:p>
    <w:p w14:paraId="14BDD4B9" w14:textId="77777777" w:rsidR="004B119F" w:rsidRPr="00091D32" w:rsidRDefault="004B119F" w:rsidP="004B119F">
      <w:pPr>
        <w:rPr>
          <w:sz w:val="16"/>
        </w:rPr>
      </w:pPr>
      <w:r w:rsidRPr="00091D32">
        <w:rPr>
          <w:sz w:val="16"/>
        </w:rPr>
        <w:t>Still</w:t>
      </w:r>
      <w:r w:rsidRPr="00962EA4">
        <w:rPr>
          <w:sz w:val="16"/>
        </w:rPr>
        <w:t xml:space="preserve">, </w:t>
      </w:r>
      <w:r w:rsidRPr="00962EA4">
        <w:rPr>
          <w:rStyle w:val="StyleUnderline"/>
        </w:rPr>
        <w:t>Russian military theorists</w:t>
      </w:r>
      <w:r w:rsidRPr="00962EA4">
        <w:rPr>
          <w:sz w:val="16"/>
        </w:rPr>
        <w:t xml:space="preserve"> and practitioners seem to </w:t>
      </w:r>
      <w:r w:rsidRPr="00962EA4">
        <w:rPr>
          <w:rStyle w:val="Emphasis"/>
        </w:rPr>
        <w:t>assume</w:t>
      </w:r>
      <w:r w:rsidRPr="00962EA4">
        <w:rPr>
          <w:sz w:val="16"/>
        </w:rPr>
        <w:t xml:space="preserve"> that </w:t>
      </w:r>
      <w:r w:rsidRPr="00962EA4">
        <w:rPr>
          <w:rStyle w:val="StyleUnderline"/>
        </w:rPr>
        <w:t xml:space="preserve">a conflict with NATO can be </w:t>
      </w:r>
      <w:r w:rsidRPr="00962EA4">
        <w:rPr>
          <w:rStyle w:val="Emphasis"/>
        </w:rPr>
        <w:t>managed</w:t>
      </w:r>
      <w:r w:rsidRPr="00962EA4">
        <w:rPr>
          <w:rStyle w:val="StyleUnderline"/>
        </w:rPr>
        <w:t xml:space="preserve"> and </w:t>
      </w:r>
      <w:r w:rsidRPr="00962EA4">
        <w:rPr>
          <w:rStyle w:val="Emphasis"/>
        </w:rPr>
        <w:t>controlled</w:t>
      </w:r>
      <w:r w:rsidRPr="00962EA4">
        <w:rPr>
          <w:rStyle w:val="StyleUnderline"/>
        </w:rPr>
        <w:t xml:space="preserve"> in a way that would bring it to a </w:t>
      </w:r>
      <w:r w:rsidRPr="00962EA4">
        <w:rPr>
          <w:rStyle w:val="Emphasis"/>
        </w:rPr>
        <w:t>swift end</w:t>
      </w:r>
      <w:r w:rsidRPr="00962EA4">
        <w:rPr>
          <w:rStyle w:val="StyleUnderline"/>
        </w:rPr>
        <w:t xml:space="preserve"> consistent</w:t>
      </w:r>
      <w:r w:rsidRPr="00D13437">
        <w:rPr>
          <w:rStyle w:val="StyleUnderline"/>
        </w:rPr>
        <w:t xml:space="preserve"> with Russian aims. The </w:t>
      </w:r>
      <w:r w:rsidRPr="00957816">
        <w:rPr>
          <w:rStyle w:val="StyleUnderline"/>
          <w:highlight w:val="cyan"/>
        </w:rPr>
        <w:t xml:space="preserve">Russian </w:t>
      </w:r>
      <w:r w:rsidRPr="00957816">
        <w:rPr>
          <w:rStyle w:val="Emphasis"/>
          <w:highlight w:val="cyan"/>
        </w:rPr>
        <w:t>theory</w:t>
      </w:r>
      <w:r w:rsidRPr="00D13437">
        <w:rPr>
          <w:rStyle w:val="Emphasis"/>
        </w:rPr>
        <w:t xml:space="preserve"> of victory</w:t>
      </w:r>
      <w:r w:rsidRPr="00091D32">
        <w:rPr>
          <w:sz w:val="16"/>
        </w:rPr>
        <w:t xml:space="preserve"> would </w:t>
      </w:r>
      <w:r w:rsidRPr="00D13437">
        <w:rPr>
          <w:rStyle w:val="StyleUnderline"/>
        </w:rPr>
        <w:t xml:space="preserve">seek to </w:t>
      </w:r>
      <w:r w:rsidRPr="00957816">
        <w:rPr>
          <w:rStyle w:val="Emphasis"/>
          <w:highlight w:val="cyan"/>
        </w:rPr>
        <w:t>exploit weak points</w:t>
      </w:r>
      <w:r w:rsidRPr="00957816">
        <w:rPr>
          <w:rStyle w:val="StyleUnderline"/>
          <w:highlight w:val="cyan"/>
        </w:rPr>
        <w:t xml:space="preserve"> in</w:t>
      </w:r>
      <w:r w:rsidRPr="00D13437">
        <w:rPr>
          <w:rStyle w:val="StyleUnderline"/>
        </w:rPr>
        <w:t xml:space="preserve"> an </w:t>
      </w:r>
      <w:r w:rsidRPr="00957816">
        <w:rPr>
          <w:rStyle w:val="StyleUnderline"/>
          <w:highlight w:val="cyan"/>
        </w:rPr>
        <w:t>Alliance</w:t>
      </w:r>
      <w:r w:rsidRPr="00D13437">
        <w:rPr>
          <w:rStyle w:val="StyleUnderline"/>
        </w:rPr>
        <w:t xml:space="preserve"> war effort. Based on the </w:t>
      </w:r>
      <w:r w:rsidRPr="00D13437">
        <w:rPr>
          <w:rStyle w:val="Emphasis"/>
        </w:rPr>
        <w:t>conviction</w:t>
      </w:r>
      <w:r w:rsidRPr="00D13437">
        <w:rPr>
          <w:rStyle w:val="StyleUnderline"/>
        </w:rPr>
        <w:t xml:space="preserve"> that democracies are </w:t>
      </w:r>
      <w:proofErr w:type="gramStart"/>
      <w:r w:rsidRPr="00D13437">
        <w:rPr>
          <w:rStyle w:val="StyleUnderline"/>
        </w:rPr>
        <w:t>weak</w:t>
      </w:r>
      <w:proofErr w:type="gramEnd"/>
      <w:r w:rsidRPr="00D13437">
        <w:rPr>
          <w:rStyle w:val="StyleUnderline"/>
        </w:rPr>
        <w:t xml:space="preserve"> and</w:t>
      </w:r>
      <w:r w:rsidRPr="00091D32">
        <w:rPr>
          <w:sz w:val="16"/>
        </w:rPr>
        <w:t xml:space="preserve"> their leaders and populations are </w:t>
      </w:r>
      <w:r w:rsidRPr="00D13437">
        <w:rPr>
          <w:rStyle w:val="StyleUnderline"/>
        </w:rPr>
        <w:t xml:space="preserve">risk-averse, </w:t>
      </w:r>
      <w:r w:rsidRPr="00957816">
        <w:rPr>
          <w:rStyle w:val="StyleUnderline"/>
          <w:highlight w:val="cyan"/>
        </w:rPr>
        <w:t>Russia</w:t>
      </w:r>
      <w:r w:rsidRPr="00D13437">
        <w:rPr>
          <w:rStyle w:val="StyleUnderline"/>
        </w:rPr>
        <w:t xml:space="preserve"> may </w:t>
      </w:r>
      <w:r w:rsidRPr="00957816">
        <w:rPr>
          <w:rStyle w:val="Emphasis"/>
          <w:highlight w:val="cyan"/>
        </w:rPr>
        <w:t>assume</w:t>
      </w:r>
      <w:r w:rsidRPr="00D13437">
        <w:rPr>
          <w:rStyle w:val="StyleUnderline"/>
        </w:rPr>
        <w:t xml:space="preserve"> that</w:t>
      </w:r>
      <w:r w:rsidRPr="00091D32">
        <w:rPr>
          <w:sz w:val="16"/>
        </w:rPr>
        <w:t xml:space="preserve"> its </w:t>
      </w:r>
      <w:r w:rsidRPr="00957816">
        <w:rPr>
          <w:rStyle w:val="StyleUnderline"/>
          <w:highlight w:val="cyan"/>
        </w:rPr>
        <w:t>threats of</w:t>
      </w:r>
      <w:r w:rsidRPr="00D13437">
        <w:rPr>
          <w:rStyle w:val="StyleUnderline"/>
        </w:rPr>
        <w:t xml:space="preserve"> </w:t>
      </w:r>
      <w:r w:rsidRPr="00D13437">
        <w:rPr>
          <w:rStyle w:val="Emphasis"/>
        </w:rPr>
        <w:t>horizontal</w:t>
      </w:r>
      <w:r w:rsidRPr="00D13437">
        <w:rPr>
          <w:rStyle w:val="StyleUnderline"/>
        </w:rPr>
        <w:t xml:space="preserve"> or </w:t>
      </w:r>
      <w:r w:rsidRPr="00D13437">
        <w:rPr>
          <w:rStyle w:val="Emphasis"/>
        </w:rPr>
        <w:t xml:space="preserve">vertical </w:t>
      </w:r>
      <w:r w:rsidRPr="00957816">
        <w:rPr>
          <w:rStyle w:val="Emphasis"/>
          <w:highlight w:val="cyan"/>
        </w:rPr>
        <w:t>escalation</w:t>
      </w:r>
      <w:r w:rsidRPr="00957816">
        <w:rPr>
          <w:rStyle w:val="StyleUnderline"/>
          <w:highlight w:val="cyan"/>
        </w:rPr>
        <w:t xml:space="preserve"> could be</w:t>
      </w:r>
      <w:r w:rsidRPr="00091D32">
        <w:rPr>
          <w:sz w:val="16"/>
        </w:rPr>
        <w:t xml:space="preserve"> particularly </w:t>
      </w:r>
      <w:r w:rsidRPr="00957816">
        <w:rPr>
          <w:rStyle w:val="StyleUnderline"/>
          <w:highlight w:val="cyan"/>
        </w:rPr>
        <w:t>effective. It would</w:t>
      </w:r>
      <w:r w:rsidRPr="00091D32">
        <w:rPr>
          <w:sz w:val="16"/>
        </w:rPr>
        <w:t xml:space="preserve"> also </w:t>
      </w:r>
      <w:r w:rsidRPr="00D13437">
        <w:rPr>
          <w:rStyle w:val="StyleUnderline"/>
        </w:rPr>
        <w:t>try to bring home the notion</w:t>
      </w:r>
      <w:r w:rsidRPr="00091D32">
        <w:rPr>
          <w:sz w:val="16"/>
        </w:rPr>
        <w:t xml:space="preserve"> that </w:t>
      </w:r>
      <w:r w:rsidRPr="00D13437">
        <w:rPr>
          <w:rStyle w:val="StyleUnderline"/>
        </w:rPr>
        <w:t xml:space="preserve">it has </w:t>
      </w:r>
      <w:r w:rsidRPr="00D13437">
        <w:rPr>
          <w:rStyle w:val="Emphasis"/>
        </w:rPr>
        <w:t>much higher stakes</w:t>
      </w:r>
      <w:r w:rsidRPr="00D13437">
        <w:rPr>
          <w:rStyle w:val="StyleUnderline"/>
        </w:rPr>
        <w:t xml:space="preserve"> in the conflict</w:t>
      </w:r>
      <w:r w:rsidRPr="00091D32">
        <w:rPr>
          <w:sz w:val="16"/>
        </w:rPr>
        <w:t xml:space="preserve"> (regime survival) </w:t>
      </w:r>
      <w:r w:rsidRPr="00D13437">
        <w:rPr>
          <w:rStyle w:val="StyleUnderline"/>
        </w:rPr>
        <w:t>than</w:t>
      </w:r>
      <w:r w:rsidRPr="00091D32">
        <w:rPr>
          <w:sz w:val="16"/>
        </w:rPr>
        <w:t xml:space="preserve"> a majority of the </w:t>
      </w:r>
      <w:r w:rsidRPr="00D13437">
        <w:rPr>
          <w:rStyle w:val="StyleUnderline"/>
        </w:rPr>
        <w:t>NATO members</w:t>
      </w:r>
      <w:r w:rsidRPr="00091D32">
        <w:rPr>
          <w:sz w:val="16"/>
        </w:rPr>
        <w:t xml:space="preserve"> involved, </w:t>
      </w:r>
      <w:r w:rsidRPr="00D13437">
        <w:rPr>
          <w:rStyle w:val="StyleUnderline"/>
        </w:rPr>
        <w:t>and</w:t>
      </w:r>
      <w:r w:rsidRPr="00091D32">
        <w:rPr>
          <w:sz w:val="16"/>
        </w:rPr>
        <w:t xml:space="preserve"> thus </w:t>
      </w:r>
      <w:r w:rsidRPr="00D13437">
        <w:rPr>
          <w:rStyle w:val="StyleUnderline"/>
        </w:rPr>
        <w:t xml:space="preserve">will be ready to </w:t>
      </w:r>
      <w:r w:rsidRPr="00957816">
        <w:rPr>
          <w:rStyle w:val="Emphasis"/>
          <w:highlight w:val="cyan"/>
        </w:rPr>
        <w:t>push</w:t>
      </w:r>
      <w:r w:rsidRPr="00D13437">
        <w:rPr>
          <w:rStyle w:val="Emphasis"/>
        </w:rPr>
        <w:t xml:space="preserve"> the </w:t>
      </w:r>
      <w:r w:rsidRPr="00957816">
        <w:rPr>
          <w:rStyle w:val="Emphasis"/>
          <w:highlight w:val="cyan"/>
        </w:rPr>
        <w:t>boundaries</w:t>
      </w:r>
      <w:r w:rsidRPr="00D13437">
        <w:rPr>
          <w:rStyle w:val="StyleUnderline"/>
        </w:rPr>
        <w:t xml:space="preserve"> of</w:t>
      </w:r>
      <w:r w:rsidRPr="00091D32">
        <w:rPr>
          <w:sz w:val="16"/>
        </w:rPr>
        <w:t xml:space="preserve"> the </w:t>
      </w:r>
      <w:r w:rsidRPr="00D13437">
        <w:rPr>
          <w:rStyle w:val="StyleUnderline"/>
        </w:rPr>
        <w:t>conflict further. It would</w:t>
      </w:r>
      <w:r w:rsidRPr="00091D32">
        <w:rPr>
          <w:sz w:val="16"/>
        </w:rPr>
        <w:t xml:space="preserve"> most likely </w:t>
      </w:r>
      <w:r w:rsidRPr="00957816">
        <w:rPr>
          <w:rStyle w:val="StyleUnderline"/>
          <w:highlight w:val="cyan"/>
        </w:rPr>
        <w:t>try to</w:t>
      </w:r>
      <w:r w:rsidRPr="00D13437">
        <w:rPr>
          <w:rStyle w:val="StyleUnderline"/>
        </w:rPr>
        <w:t xml:space="preserve"> </w:t>
      </w:r>
      <w:r w:rsidRPr="00D13437">
        <w:rPr>
          <w:rStyle w:val="Emphasis"/>
        </w:rPr>
        <w:t>test</w:t>
      </w:r>
      <w:r w:rsidRPr="00D13437">
        <w:rPr>
          <w:rStyle w:val="StyleUnderline"/>
        </w:rPr>
        <w:t xml:space="preserve"> and </w:t>
      </w:r>
      <w:r w:rsidRPr="00957816">
        <w:rPr>
          <w:rStyle w:val="Emphasis"/>
          <w:highlight w:val="cyan"/>
        </w:rPr>
        <w:t>exploit</w:t>
      </w:r>
      <w:r w:rsidRPr="00D13437">
        <w:rPr>
          <w:rStyle w:val="StyleUnderline"/>
        </w:rPr>
        <w:t xml:space="preserve"> potential </w:t>
      </w:r>
      <w:r w:rsidRPr="00957816">
        <w:rPr>
          <w:rStyle w:val="Emphasis"/>
          <w:highlight w:val="cyan"/>
        </w:rPr>
        <w:t>divisions</w:t>
      </w:r>
      <w:r w:rsidRPr="00D13437">
        <w:rPr>
          <w:rStyle w:val="StyleUnderline"/>
        </w:rPr>
        <w:t xml:space="preserve"> within the Alliance, combining </w:t>
      </w:r>
      <w:r w:rsidRPr="00D13437">
        <w:rPr>
          <w:rStyle w:val="Emphasis"/>
        </w:rPr>
        <w:t>selective diplomacy</w:t>
      </w:r>
      <w:r w:rsidRPr="00D13437">
        <w:rPr>
          <w:rStyle w:val="StyleUnderline"/>
        </w:rPr>
        <w:t xml:space="preserve"> and </w:t>
      </w:r>
      <w:r w:rsidRPr="00D13437">
        <w:rPr>
          <w:rStyle w:val="Emphasis"/>
        </w:rPr>
        <w:t>activation</w:t>
      </w:r>
      <w:r w:rsidRPr="00D13437">
        <w:rPr>
          <w:rStyle w:val="StyleUnderline"/>
        </w:rPr>
        <w:t xml:space="preserve"> of its intelligence assets in</w:t>
      </w:r>
      <w:r w:rsidRPr="00091D32">
        <w:rPr>
          <w:sz w:val="16"/>
        </w:rPr>
        <w:t xml:space="preserve"> some </w:t>
      </w:r>
      <w:r w:rsidRPr="00D13437">
        <w:rPr>
          <w:rStyle w:val="StyleUnderline"/>
        </w:rPr>
        <w:t xml:space="preserve">NATO states </w:t>
      </w:r>
      <w:r w:rsidRPr="00091D32">
        <w:rPr>
          <w:sz w:val="16"/>
        </w:rPr>
        <w:t xml:space="preserve">with a degree of selectivity in terms of targets of </w:t>
      </w:r>
      <w:proofErr w:type="gramStart"/>
      <w:r w:rsidRPr="00091D32">
        <w:rPr>
          <w:sz w:val="16"/>
        </w:rPr>
        <w:t>particular attacks</w:t>
      </w:r>
      <w:proofErr w:type="gramEnd"/>
      <w:r w:rsidRPr="00091D32">
        <w:rPr>
          <w:sz w:val="16"/>
        </w:rPr>
        <w:t>.</w:t>
      </w:r>
    </w:p>
    <w:p w14:paraId="51967D45" w14:textId="77777777" w:rsidR="004B119F" w:rsidRPr="00091D32" w:rsidRDefault="004B119F" w:rsidP="004B119F">
      <w:pPr>
        <w:rPr>
          <w:sz w:val="16"/>
        </w:rPr>
      </w:pPr>
      <w:r w:rsidRPr="00957816">
        <w:rPr>
          <w:rStyle w:val="Emphasis"/>
          <w:highlight w:val="cyan"/>
        </w:rPr>
        <w:t>Any</w:t>
      </w:r>
      <w:r w:rsidRPr="00D13437">
        <w:rPr>
          <w:rStyle w:val="StyleUnderline"/>
        </w:rPr>
        <w:t xml:space="preserve"> NATO-Russia </w:t>
      </w:r>
      <w:r w:rsidRPr="00957816">
        <w:rPr>
          <w:rStyle w:val="StyleUnderline"/>
          <w:highlight w:val="cyan"/>
        </w:rPr>
        <w:t>conflict would</w:t>
      </w:r>
      <w:r w:rsidRPr="00D13437">
        <w:rPr>
          <w:rStyle w:val="StyleUnderline"/>
        </w:rPr>
        <w:t xml:space="preserve"> </w:t>
      </w:r>
      <w:r w:rsidRPr="00D13437">
        <w:rPr>
          <w:rStyle w:val="Emphasis"/>
        </w:rPr>
        <w:t>inevitably</w:t>
      </w:r>
      <w:r w:rsidRPr="00D13437">
        <w:rPr>
          <w:rStyle w:val="StyleUnderline"/>
        </w:rPr>
        <w:t xml:space="preserve"> </w:t>
      </w:r>
      <w:r w:rsidRPr="00957816">
        <w:rPr>
          <w:rStyle w:val="StyleUnderline"/>
          <w:highlight w:val="cyan"/>
        </w:rPr>
        <w:t xml:space="preserve">have a </w:t>
      </w:r>
      <w:r w:rsidRPr="00957816">
        <w:rPr>
          <w:rStyle w:val="Emphasis"/>
          <w:highlight w:val="cyan"/>
        </w:rPr>
        <w:t>nuc</w:t>
      </w:r>
      <w:r w:rsidRPr="00D13437">
        <w:rPr>
          <w:rStyle w:val="Emphasis"/>
        </w:rPr>
        <w:t xml:space="preserve">lear </w:t>
      </w:r>
      <w:r w:rsidRPr="00957816">
        <w:rPr>
          <w:rStyle w:val="Emphasis"/>
          <w:highlight w:val="cyan"/>
        </w:rPr>
        <w:t>dimension</w:t>
      </w:r>
      <w:r w:rsidRPr="00D13437">
        <w:rPr>
          <w:rStyle w:val="StyleUnderline"/>
        </w:rPr>
        <w:t xml:space="preserve">. The role of </w:t>
      </w:r>
      <w:r w:rsidRPr="00D13437">
        <w:rPr>
          <w:rStyle w:val="Emphasis"/>
        </w:rPr>
        <w:t>nuclear weapons</w:t>
      </w:r>
      <w:r w:rsidRPr="00D13437">
        <w:rPr>
          <w:rStyle w:val="StyleUnderline"/>
        </w:rPr>
        <w:t xml:space="preserve"> as a tool </w:t>
      </w:r>
      <w:r w:rsidRPr="00957816">
        <w:rPr>
          <w:rStyle w:val="StyleUnderline"/>
          <w:highlight w:val="cyan"/>
        </w:rPr>
        <w:t xml:space="preserve">for </w:t>
      </w:r>
      <w:r w:rsidRPr="00957816">
        <w:rPr>
          <w:rStyle w:val="Emphasis"/>
          <w:highlight w:val="cyan"/>
        </w:rPr>
        <w:t>escalation control</w:t>
      </w:r>
      <w:r w:rsidRPr="00D13437">
        <w:rPr>
          <w:rStyle w:val="StyleUnderline"/>
        </w:rPr>
        <w:t xml:space="preserve"> for Russia has been</w:t>
      </w:r>
      <w:r w:rsidRPr="00091D32">
        <w:rPr>
          <w:sz w:val="16"/>
        </w:rPr>
        <w:t xml:space="preserve"> thoroughly </w:t>
      </w:r>
      <w:r w:rsidRPr="00D13437">
        <w:rPr>
          <w:rStyle w:val="StyleUnderline"/>
        </w:rPr>
        <w:t xml:space="preserve">debated by </w:t>
      </w:r>
      <w:r w:rsidRPr="003203ED">
        <w:rPr>
          <w:rStyle w:val="StyleUnderline"/>
        </w:rPr>
        <w:t>experts, but when</w:t>
      </w:r>
      <w:r w:rsidRPr="00091D32">
        <w:rPr>
          <w:sz w:val="16"/>
        </w:rPr>
        <w:t xml:space="preserve"> and how </w:t>
      </w:r>
      <w:r w:rsidRPr="003203ED">
        <w:rPr>
          <w:rStyle w:val="StyleUnderline"/>
        </w:rPr>
        <w:t>Russia might use</w:t>
      </w:r>
      <w:r w:rsidRPr="00091D32">
        <w:rPr>
          <w:sz w:val="16"/>
        </w:rPr>
        <w:t xml:space="preserve"> (and not merely showcase or activate) </w:t>
      </w:r>
      <w:r w:rsidRPr="003203ED">
        <w:rPr>
          <w:rStyle w:val="StyleUnderline"/>
        </w:rPr>
        <w:t xml:space="preserve">nuclear weapons in a conflict remains an </w:t>
      </w:r>
      <w:r w:rsidRPr="003203ED">
        <w:rPr>
          <w:rStyle w:val="Emphasis"/>
        </w:rPr>
        <w:t>open question</w:t>
      </w:r>
      <w:r w:rsidRPr="003203ED">
        <w:rPr>
          <w:rStyle w:val="StyleUnderline"/>
        </w:rPr>
        <w:t>. Beyond</w:t>
      </w:r>
      <w:r w:rsidRPr="00091D32">
        <w:rPr>
          <w:sz w:val="16"/>
        </w:rPr>
        <w:t xml:space="preserve"> catch phrases such as </w:t>
      </w:r>
      <w:r w:rsidRPr="003203ED">
        <w:rPr>
          <w:rStyle w:val="StyleUnderline"/>
        </w:rPr>
        <w:t>“</w:t>
      </w:r>
      <w:r w:rsidRPr="003203ED">
        <w:rPr>
          <w:rStyle w:val="Emphasis"/>
        </w:rPr>
        <w:t>escalate to de-escalate</w:t>
      </w:r>
      <w:r w:rsidRPr="003203ED">
        <w:rPr>
          <w:rStyle w:val="StyleUnderline"/>
        </w:rPr>
        <w:t>”</w:t>
      </w:r>
      <w:r w:rsidRPr="00091D32">
        <w:rPr>
          <w:sz w:val="16"/>
        </w:rPr>
        <w:t xml:space="preserve"> or “escalate to win” </w:t>
      </w:r>
      <w:r w:rsidRPr="00957816">
        <w:rPr>
          <w:rStyle w:val="StyleUnderline"/>
          <w:highlight w:val="cyan"/>
        </w:rPr>
        <w:t>there are a</w:t>
      </w:r>
      <w:r w:rsidRPr="003203ED">
        <w:rPr>
          <w:rStyle w:val="StyleUnderline"/>
        </w:rPr>
        <w:t xml:space="preserve"> </w:t>
      </w:r>
      <w:r w:rsidRPr="003203ED">
        <w:rPr>
          <w:rStyle w:val="Emphasis"/>
        </w:rPr>
        <w:t xml:space="preserve">wider </w:t>
      </w:r>
      <w:r w:rsidRPr="00957816">
        <w:rPr>
          <w:rStyle w:val="Emphasis"/>
          <w:highlight w:val="cyan"/>
        </w:rPr>
        <w:t>range</w:t>
      </w:r>
      <w:r w:rsidRPr="00957816">
        <w:rPr>
          <w:rStyle w:val="StyleUnderline"/>
          <w:highlight w:val="cyan"/>
        </w:rPr>
        <w:t xml:space="preserve"> of options for Russian</w:t>
      </w:r>
      <w:r w:rsidRPr="003203ED">
        <w:rPr>
          <w:rStyle w:val="StyleUnderline"/>
        </w:rPr>
        <w:t xml:space="preserve"> </w:t>
      </w:r>
      <w:r w:rsidRPr="003203ED">
        <w:rPr>
          <w:rStyle w:val="Emphasis"/>
        </w:rPr>
        <w:t xml:space="preserve">nuclear weapon </w:t>
      </w:r>
      <w:r w:rsidRPr="00957816">
        <w:rPr>
          <w:rStyle w:val="Emphasis"/>
          <w:highlight w:val="cyan"/>
        </w:rPr>
        <w:t>use</w:t>
      </w:r>
      <w:r w:rsidRPr="00091D32">
        <w:rPr>
          <w:sz w:val="16"/>
        </w:rPr>
        <w:t xml:space="preserve">. For example, </w:t>
      </w:r>
      <w:r w:rsidRPr="00957816">
        <w:rPr>
          <w:rStyle w:val="StyleUnderline"/>
          <w:highlight w:val="cyan"/>
        </w:rPr>
        <w:t xml:space="preserve">a single </w:t>
      </w:r>
      <w:r w:rsidRPr="00957816">
        <w:rPr>
          <w:rStyle w:val="Emphasis"/>
          <w:highlight w:val="cyan"/>
        </w:rPr>
        <w:t>nuclear</w:t>
      </w:r>
      <w:r w:rsidRPr="003203ED">
        <w:rPr>
          <w:rStyle w:val="Emphasis"/>
        </w:rPr>
        <w:t xml:space="preserve"> warning </w:t>
      </w:r>
      <w:r w:rsidRPr="00957816">
        <w:rPr>
          <w:rStyle w:val="Emphasis"/>
          <w:highlight w:val="cyan"/>
        </w:rPr>
        <w:t>shot</w:t>
      </w:r>
      <w:r w:rsidRPr="00957816">
        <w:rPr>
          <w:rStyle w:val="StyleUnderline"/>
          <w:highlight w:val="cyan"/>
        </w:rPr>
        <w:t xml:space="preserve"> could be lethal</w:t>
      </w:r>
      <w:r w:rsidRPr="003203ED">
        <w:rPr>
          <w:rStyle w:val="StyleUnderline"/>
        </w:rPr>
        <w:t xml:space="preserve"> or non-lethal. It could be directed against a</w:t>
      </w:r>
      <w:r w:rsidRPr="00091D32">
        <w:rPr>
          <w:sz w:val="16"/>
        </w:rPr>
        <w:t xml:space="preserve"> purely </w:t>
      </w:r>
      <w:r w:rsidRPr="003203ED">
        <w:rPr>
          <w:rStyle w:val="StyleUnderline"/>
        </w:rPr>
        <w:t>military target or a</w:t>
      </w:r>
      <w:r w:rsidRPr="00091D32">
        <w:rPr>
          <w:sz w:val="16"/>
        </w:rPr>
        <w:t xml:space="preserve"> military-</w:t>
      </w:r>
      <w:r w:rsidRPr="003203ED">
        <w:rPr>
          <w:rStyle w:val="StyleUnderline"/>
        </w:rPr>
        <w:t xml:space="preserve">civilian one. </w:t>
      </w:r>
      <w:r w:rsidRPr="00957816">
        <w:rPr>
          <w:rStyle w:val="StyleUnderline"/>
          <w:highlight w:val="cyan"/>
        </w:rPr>
        <w:t>Detonation could be</w:t>
      </w:r>
      <w:r w:rsidRPr="003203ED">
        <w:rPr>
          <w:rStyle w:val="StyleUnderline"/>
        </w:rPr>
        <w:t xml:space="preserve"> configured for an </w:t>
      </w:r>
      <w:r w:rsidRPr="00957816">
        <w:rPr>
          <w:rStyle w:val="Emphasis"/>
          <w:highlight w:val="cyan"/>
        </w:rPr>
        <w:t>EMP effect</w:t>
      </w:r>
      <w:r w:rsidRPr="00962EA4">
        <w:rPr>
          <w:rStyle w:val="StyleUnderline"/>
        </w:rPr>
        <w:t>. A “</w:t>
      </w:r>
      <w:r w:rsidRPr="00962EA4">
        <w:rPr>
          <w:rStyle w:val="Emphasis"/>
        </w:rPr>
        <w:t>false flag</w:t>
      </w:r>
      <w:r w:rsidRPr="00962EA4">
        <w:rPr>
          <w:rStyle w:val="StyleUnderline"/>
        </w:rPr>
        <w:t>” attack is</w:t>
      </w:r>
      <w:r w:rsidRPr="00962EA4">
        <w:rPr>
          <w:sz w:val="16"/>
        </w:rPr>
        <w:t xml:space="preserve"> also </w:t>
      </w:r>
      <w:r w:rsidRPr="00962EA4">
        <w:rPr>
          <w:rStyle w:val="StyleUnderline"/>
        </w:rPr>
        <w:t>conceivable. These options</w:t>
      </w:r>
      <w:r w:rsidRPr="00962EA4">
        <w:rPr>
          <w:sz w:val="16"/>
        </w:rPr>
        <w:t xml:space="preserve"> might be used to </w:t>
      </w:r>
      <w:r w:rsidRPr="00962EA4">
        <w:rPr>
          <w:rStyle w:val="Emphasis"/>
        </w:rPr>
        <w:t>signal escalation</w:t>
      </w:r>
      <w:r w:rsidRPr="00962EA4">
        <w:rPr>
          <w:rStyle w:val="StyleUnderline"/>
        </w:rPr>
        <w:t xml:space="preserve"> and could </w:t>
      </w:r>
      <w:r w:rsidRPr="00962EA4">
        <w:rPr>
          <w:rStyle w:val="Emphasis"/>
        </w:rPr>
        <w:t>significantly complicate</w:t>
      </w:r>
      <w:r w:rsidRPr="00962EA4">
        <w:rPr>
          <w:rStyle w:val="StyleUnderline"/>
        </w:rPr>
        <w:t xml:space="preserve"> NATO’s responses</w:t>
      </w:r>
      <w:r w:rsidRPr="00962EA4">
        <w:rPr>
          <w:sz w:val="16"/>
        </w:rPr>
        <w:t>.</w:t>
      </w:r>
    </w:p>
    <w:p w14:paraId="1550A586" w14:textId="77777777" w:rsidR="004B119F" w:rsidRPr="00091D32" w:rsidRDefault="004B119F" w:rsidP="004B119F">
      <w:pPr>
        <w:rPr>
          <w:sz w:val="16"/>
        </w:rPr>
      </w:pPr>
      <w:r w:rsidRPr="00091D32">
        <w:rPr>
          <w:sz w:val="16"/>
        </w:rPr>
        <w:t xml:space="preserve">Neither NATO nor its member states have developed a similar theory of victory. Public NATO documents stipulate the general goals for the Alliance: defend against any armed attack </w:t>
      </w:r>
      <w:proofErr w:type="gramStart"/>
      <w:r w:rsidRPr="00091D32">
        <w:rPr>
          <w:sz w:val="16"/>
        </w:rPr>
        <w:t>and,</w:t>
      </w:r>
      <w:proofErr w:type="gramEnd"/>
      <w:r w:rsidRPr="00091D32">
        <w:rPr>
          <w:sz w:val="16"/>
        </w:rPr>
        <w:t xml:space="preserve"> as needed, restore the full sovereignty and territorial integrity of member states. </w:t>
      </w:r>
      <w:r w:rsidRPr="0058073A">
        <w:rPr>
          <w:rStyle w:val="StyleUnderline"/>
        </w:rPr>
        <w:t xml:space="preserve">It is less clear how far the Alliance would be </w:t>
      </w:r>
      <w:r w:rsidRPr="0058073A">
        <w:rPr>
          <w:rStyle w:val="Emphasis"/>
        </w:rPr>
        <w:t>willing to escalate</w:t>
      </w:r>
      <w:r w:rsidRPr="0058073A">
        <w:rPr>
          <w:rStyle w:val="StyleUnderline"/>
        </w:rPr>
        <w:t xml:space="preserve"> the conflict</w:t>
      </w:r>
      <w:r w:rsidRPr="00091D32">
        <w:rPr>
          <w:sz w:val="16"/>
        </w:rPr>
        <w:t xml:space="preserve"> to achieve these goals, </w:t>
      </w:r>
      <w:r w:rsidRPr="0058073A">
        <w:rPr>
          <w:rStyle w:val="StyleUnderline"/>
        </w:rPr>
        <w:t>and what mechanisms</w:t>
      </w:r>
      <w:r w:rsidRPr="00091D32">
        <w:rPr>
          <w:sz w:val="16"/>
        </w:rPr>
        <w:t xml:space="preserve"> and means </w:t>
      </w:r>
      <w:r w:rsidRPr="0058073A">
        <w:rPr>
          <w:rStyle w:val="StyleUnderline"/>
        </w:rPr>
        <w:t>it would use while trying to maintain</w:t>
      </w:r>
      <w:r w:rsidRPr="00091D32">
        <w:rPr>
          <w:sz w:val="16"/>
        </w:rPr>
        <w:t xml:space="preserve"> some degree of </w:t>
      </w:r>
      <w:r w:rsidRPr="0058073A">
        <w:rPr>
          <w:rStyle w:val="StyleUnderline"/>
        </w:rPr>
        <w:t>control</w:t>
      </w:r>
      <w:r w:rsidRPr="00091D32">
        <w:rPr>
          <w:sz w:val="16"/>
        </w:rPr>
        <w:t xml:space="preserve"> over the conflict.</w:t>
      </w:r>
    </w:p>
    <w:p w14:paraId="51EAB6E8" w14:textId="77777777" w:rsidR="004B119F" w:rsidRPr="00962EA4" w:rsidRDefault="004B119F" w:rsidP="004B119F">
      <w:pPr>
        <w:rPr>
          <w:sz w:val="16"/>
        </w:rPr>
      </w:pPr>
      <w:r w:rsidRPr="0058073A">
        <w:rPr>
          <w:rStyle w:val="StyleUnderline"/>
        </w:rPr>
        <w:t>The goals</w:t>
      </w:r>
      <w:r w:rsidRPr="00091D32">
        <w:rPr>
          <w:sz w:val="16"/>
        </w:rPr>
        <w:t xml:space="preserve"> and methods </w:t>
      </w:r>
      <w:r w:rsidRPr="0058073A">
        <w:rPr>
          <w:rStyle w:val="StyleUnderline"/>
        </w:rPr>
        <w:t xml:space="preserve">of </w:t>
      </w:r>
      <w:r w:rsidRPr="00962EA4">
        <w:rPr>
          <w:rStyle w:val="StyleUnderline"/>
        </w:rPr>
        <w:t>waging a conflict with Russia would</w:t>
      </w:r>
      <w:r w:rsidRPr="00962EA4">
        <w:rPr>
          <w:sz w:val="16"/>
        </w:rPr>
        <w:t xml:space="preserve"> probably </w:t>
      </w:r>
      <w:r w:rsidRPr="00962EA4">
        <w:rPr>
          <w:rStyle w:val="StyleUnderline"/>
        </w:rPr>
        <w:t xml:space="preserve">have to be limited </w:t>
      </w:r>
      <w:proofErr w:type="gramStart"/>
      <w:r w:rsidRPr="00962EA4">
        <w:rPr>
          <w:rStyle w:val="StyleUnderline"/>
        </w:rPr>
        <w:t>in order to</w:t>
      </w:r>
      <w:proofErr w:type="gramEnd"/>
      <w:r w:rsidRPr="00962EA4">
        <w:rPr>
          <w:rStyle w:val="StyleUnderline"/>
        </w:rPr>
        <w:t xml:space="preserve"> avoid a </w:t>
      </w:r>
      <w:r w:rsidRPr="00962EA4">
        <w:rPr>
          <w:rStyle w:val="Emphasis"/>
        </w:rPr>
        <w:t>massive nuclear exchange</w:t>
      </w:r>
      <w:r w:rsidRPr="00962EA4">
        <w:rPr>
          <w:rStyle w:val="StyleUnderline"/>
        </w:rPr>
        <w:t>. Such limitations</w:t>
      </w:r>
      <w:r w:rsidRPr="00962EA4">
        <w:rPr>
          <w:sz w:val="16"/>
        </w:rPr>
        <w:t xml:space="preserve"> would also involve restrictions on striking back against targets on Russian territory. But </w:t>
      </w:r>
      <w:proofErr w:type="gramStart"/>
      <w:r w:rsidRPr="00962EA4">
        <w:rPr>
          <w:sz w:val="16"/>
        </w:rPr>
        <w:t>too</w:t>
      </w:r>
      <w:proofErr w:type="gramEnd"/>
      <w:r w:rsidRPr="00962EA4">
        <w:rPr>
          <w:sz w:val="16"/>
        </w:rPr>
        <w:t xml:space="preserve"> narrow an approach </w:t>
      </w:r>
      <w:r w:rsidRPr="00962EA4">
        <w:rPr>
          <w:rStyle w:val="StyleUnderline"/>
        </w:rPr>
        <w:t xml:space="preserve">could put </w:t>
      </w:r>
      <w:r w:rsidRPr="00962EA4">
        <w:rPr>
          <w:rStyle w:val="Emphasis"/>
        </w:rPr>
        <w:t>too much restraint</w:t>
      </w:r>
      <w:r w:rsidRPr="00962EA4">
        <w:rPr>
          <w:rStyle w:val="StyleUnderline"/>
        </w:rPr>
        <w:t xml:space="preserve"> on NATO’s operations: the Russian </w:t>
      </w:r>
      <w:r w:rsidRPr="00962EA4">
        <w:rPr>
          <w:rStyle w:val="Emphasis"/>
        </w:rPr>
        <w:t>regime’s stability</w:t>
      </w:r>
      <w:r w:rsidRPr="00962EA4">
        <w:rPr>
          <w:rStyle w:val="StyleUnderline"/>
        </w:rPr>
        <w:t xml:space="preserve"> may</w:t>
      </w:r>
      <w:r w:rsidRPr="00962EA4">
        <w:rPr>
          <w:sz w:val="16"/>
        </w:rPr>
        <w:t xml:space="preserve"> ultimately </w:t>
      </w:r>
      <w:r w:rsidRPr="00962EA4">
        <w:rPr>
          <w:rStyle w:val="StyleUnderline"/>
        </w:rPr>
        <w:t>need to be threatened</w:t>
      </w:r>
      <w:r w:rsidRPr="00962EA4">
        <w:rPr>
          <w:sz w:val="16"/>
        </w:rPr>
        <w:t xml:space="preserve"> in order </w:t>
      </w:r>
      <w:r w:rsidRPr="00962EA4">
        <w:rPr>
          <w:rStyle w:val="StyleUnderline"/>
        </w:rPr>
        <w:t xml:space="preserve">to </w:t>
      </w:r>
      <w:r w:rsidRPr="00962EA4">
        <w:rPr>
          <w:rStyle w:val="Emphasis"/>
        </w:rPr>
        <w:t>force the leadership</w:t>
      </w:r>
      <w:r w:rsidRPr="00962EA4">
        <w:rPr>
          <w:rStyle w:val="StyleUnderline"/>
        </w:rPr>
        <w:t xml:space="preserve"> into </w:t>
      </w:r>
      <w:r w:rsidRPr="00962EA4">
        <w:rPr>
          <w:rStyle w:val="Emphasis"/>
        </w:rPr>
        <w:t>terminating</w:t>
      </w:r>
      <w:r w:rsidRPr="00962EA4">
        <w:rPr>
          <w:rStyle w:val="StyleUnderline"/>
        </w:rPr>
        <w:t xml:space="preserve"> the conflict</w:t>
      </w:r>
      <w:r w:rsidRPr="00962EA4">
        <w:rPr>
          <w:sz w:val="16"/>
        </w:rPr>
        <w: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w:t>
      </w:r>
    </w:p>
    <w:p w14:paraId="3477C915" w14:textId="77777777" w:rsidR="004B119F" w:rsidRPr="00091D32" w:rsidRDefault="004B119F" w:rsidP="004B119F">
      <w:pPr>
        <w:rPr>
          <w:sz w:val="16"/>
        </w:rPr>
      </w:pPr>
      <w:r w:rsidRPr="00962EA4">
        <w:rPr>
          <w:sz w:val="16"/>
        </w:rPr>
        <w:t>With regards to the nuclear dimension in NATO escalation plans, given the stakes involved, this element would most likely be handled by the three nuclear-weapon members of the Alliance, with the US taking the lead. The existence of three independent centres of nuclear</w:t>
      </w:r>
      <w:r w:rsidRPr="00091D32">
        <w:rPr>
          <w:sz w:val="16"/>
        </w:rPr>
        <w:t xml:space="preserve"> decision-making could be exploited to complicate Russian planning and introduce uncertainty into the Russian strategic calculus, but some degree of </w:t>
      </w:r>
      <w:r w:rsidRPr="00091D32">
        <w:rPr>
          <w:sz w:val="16"/>
        </w:rPr>
        <w:lastRenderedPageBreak/>
        <w:t xml:space="preserve">“P3” dialogue and coordination would be beneficial. This coordination would not necessarily focus on nuclear targeting, but rather on designing coordinated operations to demonstrate resolve in order to keep the conflict below the nuclear </w:t>
      </w:r>
      <w:proofErr w:type="gramStart"/>
      <w:r w:rsidRPr="00091D32">
        <w:rPr>
          <w:sz w:val="16"/>
        </w:rPr>
        <w:t>threshold, or</w:t>
      </w:r>
      <w:proofErr w:type="gramEnd"/>
      <w:r w:rsidRPr="00091D32">
        <w:rPr>
          <w:sz w:val="16"/>
        </w:rPr>
        <w:t xml:space="preserve"> bring it back under the threshold after first use.</w:t>
      </w:r>
    </w:p>
    <w:p w14:paraId="726A0C8F" w14:textId="77777777" w:rsidR="004B119F" w:rsidRPr="00091D32" w:rsidRDefault="004B119F" w:rsidP="004B119F">
      <w:pPr>
        <w:rPr>
          <w:sz w:val="16"/>
        </w:rPr>
      </w:pPr>
      <w:r w:rsidRPr="00957816">
        <w:rPr>
          <w:rStyle w:val="StyleUnderline"/>
          <w:highlight w:val="cyan"/>
        </w:rPr>
        <w:t>Relying on</w:t>
      </w:r>
      <w:r w:rsidRPr="0058073A">
        <w:rPr>
          <w:rStyle w:val="StyleUnderline"/>
        </w:rPr>
        <w:t xml:space="preserve"> concepts of </w:t>
      </w:r>
      <w:r w:rsidRPr="00957816">
        <w:rPr>
          <w:rStyle w:val="Emphasis"/>
          <w:highlight w:val="cyan"/>
        </w:rPr>
        <w:t>escalation control</w:t>
      </w:r>
      <w:r w:rsidRPr="00091D32">
        <w:rPr>
          <w:sz w:val="16"/>
        </w:rPr>
        <w:t xml:space="preserve"> and on lessons </w:t>
      </w:r>
      <w:r w:rsidRPr="0058073A">
        <w:rPr>
          <w:rStyle w:val="StyleUnderline"/>
        </w:rPr>
        <w:t>from the Cold War</w:t>
      </w:r>
      <w:r w:rsidRPr="00091D32">
        <w:rPr>
          <w:sz w:val="16"/>
        </w:rPr>
        <w:t xml:space="preserve"> confrontation </w:t>
      </w:r>
      <w:r w:rsidRPr="00957816">
        <w:rPr>
          <w:rStyle w:val="StyleUnderline"/>
          <w:highlight w:val="cyan"/>
        </w:rPr>
        <w:t xml:space="preserve">might be </w:t>
      </w:r>
      <w:r w:rsidRPr="00957816">
        <w:rPr>
          <w:rStyle w:val="Emphasis"/>
          <w:highlight w:val="cyan"/>
        </w:rPr>
        <w:t>misleading</w:t>
      </w:r>
      <w:r w:rsidRPr="0058073A">
        <w:rPr>
          <w:rStyle w:val="StyleUnderline"/>
        </w:rPr>
        <w:t xml:space="preserve">. The circumstances in which a </w:t>
      </w:r>
      <w:r w:rsidRPr="00957816">
        <w:rPr>
          <w:rStyle w:val="Emphasis"/>
          <w:highlight w:val="cyan"/>
        </w:rPr>
        <w:t>Russia-NATO conflict</w:t>
      </w:r>
      <w:r w:rsidRPr="00957816">
        <w:rPr>
          <w:rStyle w:val="StyleUnderline"/>
          <w:highlight w:val="cyan"/>
        </w:rPr>
        <w:t xml:space="preserve"> would</w:t>
      </w:r>
      <w:r w:rsidRPr="0058073A">
        <w:rPr>
          <w:rStyle w:val="StyleUnderline"/>
        </w:rPr>
        <w:t xml:space="preserve"> </w:t>
      </w:r>
      <w:r w:rsidRPr="00091D32">
        <w:rPr>
          <w:rStyle w:val="StyleUnderline"/>
        </w:rPr>
        <w:t>play out</w:t>
      </w:r>
      <w:r w:rsidRPr="0058073A">
        <w:rPr>
          <w:rStyle w:val="StyleUnderline"/>
        </w:rPr>
        <w:t xml:space="preserve"> would </w:t>
      </w:r>
      <w:r w:rsidRPr="00957816">
        <w:rPr>
          <w:rStyle w:val="StyleUnderline"/>
          <w:highlight w:val="cyan"/>
        </w:rPr>
        <w:t>be</w:t>
      </w:r>
      <w:r w:rsidRPr="0058073A">
        <w:rPr>
          <w:rStyle w:val="StyleUnderline"/>
        </w:rPr>
        <w:t xml:space="preserve"> </w:t>
      </w:r>
      <w:r w:rsidRPr="0058073A">
        <w:rPr>
          <w:rStyle w:val="Emphasis"/>
        </w:rPr>
        <w:t>radically different</w:t>
      </w:r>
      <w:r w:rsidRPr="0058073A">
        <w:rPr>
          <w:rStyle w:val="StyleUnderline"/>
        </w:rPr>
        <w:t xml:space="preserve"> from the 20th century</w:t>
      </w:r>
      <w:r w:rsidRPr="00091D32">
        <w:rPr>
          <w:sz w:val="16"/>
        </w:rPr>
        <w:t xml:space="preserve"> screenplay. Moreover, </w:t>
      </w:r>
      <w:r w:rsidRPr="0058073A">
        <w:rPr>
          <w:rStyle w:val="StyleUnderline"/>
        </w:rPr>
        <w:t xml:space="preserve">instead of </w:t>
      </w:r>
      <w:r w:rsidRPr="0058073A">
        <w:rPr>
          <w:rStyle w:val="Emphasis"/>
        </w:rPr>
        <w:t>gradual</w:t>
      </w:r>
      <w:r w:rsidRPr="00091D32">
        <w:rPr>
          <w:sz w:val="16"/>
        </w:rPr>
        <w:t xml:space="preserve"> (linear) </w:t>
      </w:r>
      <w:r w:rsidRPr="0058073A">
        <w:rPr>
          <w:rStyle w:val="StyleUnderline"/>
        </w:rPr>
        <w:t xml:space="preserve">escalation or </w:t>
      </w:r>
      <w:r w:rsidRPr="0058073A">
        <w:rPr>
          <w:rStyle w:val="Emphasis"/>
        </w:rPr>
        <w:t>salami tactics</w:t>
      </w:r>
      <w:r w:rsidRPr="0058073A">
        <w:rPr>
          <w:rStyle w:val="StyleUnderline"/>
        </w:rPr>
        <w:t xml:space="preserve"> escalation, it is possible to imagine</w:t>
      </w:r>
      <w:r w:rsidRPr="00091D32">
        <w:rPr>
          <w:sz w:val="16"/>
        </w:rPr>
        <w:t xml:space="preserve"> surprizing </w:t>
      </w:r>
      <w:r w:rsidRPr="00957816">
        <w:rPr>
          <w:rStyle w:val="StyleUnderline"/>
          <w:highlight w:val="cyan"/>
        </w:rPr>
        <w:t>“</w:t>
      </w:r>
      <w:proofErr w:type="gramStart"/>
      <w:r w:rsidRPr="00957816">
        <w:rPr>
          <w:rStyle w:val="Emphasis"/>
          <w:highlight w:val="cyan"/>
        </w:rPr>
        <w:t>leap frog</w:t>
      </w:r>
      <w:proofErr w:type="gramEnd"/>
      <w:r w:rsidRPr="00957816">
        <w:rPr>
          <w:rStyle w:val="StyleUnderline"/>
          <w:highlight w:val="cyan"/>
        </w:rPr>
        <w:t>” escalation</w:t>
      </w:r>
      <w:r w:rsidRPr="00091D32">
        <w:rPr>
          <w:sz w:val="16"/>
        </w:rPr>
        <w:t xml:space="preserve">, possibly </w:t>
      </w:r>
      <w:r w:rsidRPr="0058073A">
        <w:rPr>
          <w:rStyle w:val="StyleUnderline"/>
        </w:rPr>
        <w:t>connected</w:t>
      </w:r>
      <w:r w:rsidRPr="00091D32">
        <w:rPr>
          <w:sz w:val="16"/>
        </w:rPr>
        <w:t xml:space="preserve"> with actions </w:t>
      </w:r>
      <w:r w:rsidRPr="0058073A">
        <w:rPr>
          <w:rStyle w:val="StyleUnderline"/>
        </w:rPr>
        <w:t xml:space="preserve">in </w:t>
      </w:r>
      <w:r w:rsidRPr="0058073A">
        <w:rPr>
          <w:rStyle w:val="Emphasis"/>
        </w:rPr>
        <w:t>different domains</w:t>
      </w:r>
      <w:r w:rsidRPr="00091D32">
        <w:rPr>
          <w:sz w:val="16"/>
        </w:rPr>
        <w:t xml:space="preserve"> (e.g. a cyberattack against critical infrastructure). Flexibility, good intelligence and inventiveness in responding to such developments would be crucial.</w:t>
      </w:r>
    </w:p>
    <w:p w14:paraId="6970B34C" w14:textId="77777777" w:rsidR="004B119F" w:rsidRPr="00091D32" w:rsidRDefault="004B119F" w:rsidP="004B119F">
      <w:pPr>
        <w:rPr>
          <w:sz w:val="16"/>
        </w:rPr>
      </w:pPr>
      <w:r w:rsidRPr="00091D32">
        <w:rPr>
          <w:sz w:val="16"/>
        </w:rPr>
        <w:t>Conflict termination</w:t>
      </w:r>
    </w:p>
    <w:p w14:paraId="239B5370" w14:textId="77777777" w:rsidR="004B119F" w:rsidRPr="005578CF" w:rsidRDefault="004B119F" w:rsidP="004B119F">
      <w:pPr>
        <w:rPr>
          <w:sz w:val="16"/>
        </w:rPr>
      </w:pPr>
      <w:r w:rsidRPr="0058073A">
        <w:rPr>
          <w:rStyle w:val="StyleUnderline"/>
        </w:rPr>
        <w:t xml:space="preserve">Russian and NATO assumptions regarding conflict termination </w:t>
      </w:r>
      <w:r w:rsidRPr="00962EA4">
        <w:rPr>
          <w:rStyle w:val="StyleUnderline"/>
        </w:rPr>
        <w:t>would</w:t>
      </w:r>
      <w:r w:rsidRPr="00962EA4">
        <w:rPr>
          <w:sz w:val="16"/>
        </w:rPr>
        <w:t xml:space="preserve"> most likely </w:t>
      </w:r>
      <w:r w:rsidRPr="00962EA4">
        <w:rPr>
          <w:rStyle w:val="Emphasis"/>
        </w:rPr>
        <w:t>not survive</w:t>
      </w:r>
      <w:r w:rsidRPr="00962EA4">
        <w:rPr>
          <w:rStyle w:val="StyleUnderline"/>
        </w:rPr>
        <w:t xml:space="preserve"> the </w:t>
      </w:r>
      <w:r w:rsidRPr="00962EA4">
        <w:rPr>
          <w:rStyle w:val="Emphasis"/>
        </w:rPr>
        <w:t>first hours</w:t>
      </w:r>
      <w:r w:rsidRPr="00962EA4">
        <w:rPr>
          <w:rStyle w:val="StyleUnderline"/>
        </w:rPr>
        <w:t xml:space="preserve"> of</w:t>
      </w:r>
      <w:r w:rsidRPr="00962EA4">
        <w:rPr>
          <w:sz w:val="16"/>
        </w:rPr>
        <w:t xml:space="preserve"> an </w:t>
      </w:r>
      <w:r w:rsidRPr="00962EA4">
        <w:rPr>
          <w:rStyle w:val="StyleUnderline"/>
        </w:rPr>
        <w:t xml:space="preserve">actual conflict. Both sides </w:t>
      </w:r>
      <w:proofErr w:type="gramStart"/>
      <w:r w:rsidRPr="00962EA4">
        <w:rPr>
          <w:rStyle w:val="StyleUnderline"/>
        </w:rPr>
        <w:t xml:space="preserve">are capable of </w:t>
      </w:r>
      <w:r w:rsidRPr="00962EA4">
        <w:rPr>
          <w:rStyle w:val="Emphasis"/>
        </w:rPr>
        <w:t>underestimating</w:t>
      </w:r>
      <w:proofErr w:type="gramEnd"/>
      <w:r w:rsidRPr="00962EA4">
        <w:rPr>
          <w:rStyle w:val="StyleUnderline"/>
        </w:rPr>
        <w:t xml:space="preserve"> the </w:t>
      </w:r>
      <w:r w:rsidRPr="00962EA4">
        <w:rPr>
          <w:rStyle w:val="Emphasis"/>
        </w:rPr>
        <w:t>resolve</w:t>
      </w:r>
      <w:r w:rsidRPr="00962EA4">
        <w:rPr>
          <w:rStyle w:val="StyleUnderline"/>
        </w:rPr>
        <w:t xml:space="preserve"> of the other side to pre</w:t>
      </w:r>
      <w:r w:rsidRPr="0058073A">
        <w:rPr>
          <w:rStyle w:val="StyleUnderline"/>
        </w:rPr>
        <w:t>vail</w:t>
      </w:r>
      <w:r w:rsidRPr="00091D32">
        <w:rPr>
          <w:sz w:val="16"/>
        </w:rPr>
        <w:t xml:space="preserve"> in a conflict </w:t>
      </w:r>
      <w:r w:rsidRPr="0058073A">
        <w:rPr>
          <w:rStyle w:val="StyleUnderline"/>
        </w:rPr>
        <w:t xml:space="preserve">and the other side’s </w:t>
      </w:r>
      <w:r w:rsidRPr="0058073A">
        <w:rPr>
          <w:rStyle w:val="Emphasis"/>
        </w:rPr>
        <w:t>willingness</w:t>
      </w:r>
      <w:r w:rsidRPr="0058073A">
        <w:rPr>
          <w:rStyle w:val="StyleUnderline"/>
        </w:rPr>
        <w:t xml:space="preserve"> to</w:t>
      </w:r>
      <w:r w:rsidRPr="00091D32">
        <w:rPr>
          <w:sz w:val="16"/>
        </w:rPr>
        <w:t xml:space="preserve"> commit the necessary resources and </w:t>
      </w:r>
      <w:r w:rsidRPr="0058073A">
        <w:rPr>
          <w:rStyle w:val="StyleUnderline"/>
        </w:rPr>
        <w:t>endure the costs, especially once both</w:t>
      </w:r>
      <w:r w:rsidRPr="00091D32">
        <w:rPr>
          <w:sz w:val="16"/>
        </w:rPr>
        <w:t xml:space="preserve"> sides </w:t>
      </w:r>
      <w:r w:rsidRPr="0058073A">
        <w:rPr>
          <w:rStyle w:val="StyleUnderline"/>
        </w:rPr>
        <w:t>start committing</w:t>
      </w:r>
      <w:r w:rsidRPr="00091D32">
        <w:rPr>
          <w:sz w:val="16"/>
        </w:rPr>
        <w:t xml:space="preserve"> their </w:t>
      </w:r>
      <w:r w:rsidRPr="0058073A">
        <w:rPr>
          <w:rStyle w:val="StyleUnderline"/>
        </w:rPr>
        <w:t>political capital</w:t>
      </w:r>
      <w:r w:rsidRPr="00091D32">
        <w:rPr>
          <w:sz w:val="16"/>
        </w:rPr>
        <w:t xml:space="preserve"> and resources and the casualties accumulate.</w:t>
      </w:r>
    </w:p>
    <w:p w14:paraId="18DCA796" w14:textId="77777777" w:rsidR="004B119F" w:rsidRDefault="004B119F" w:rsidP="004B119F">
      <w:pPr>
        <w:pStyle w:val="Heading3"/>
      </w:pPr>
      <w:r>
        <w:lastRenderedPageBreak/>
        <w:t>Capabilities + Capacity Solve</w:t>
      </w:r>
    </w:p>
    <w:p w14:paraId="6415EC4C" w14:textId="77777777" w:rsidR="004B119F" w:rsidRDefault="004B119F" w:rsidP="004B119F">
      <w:pPr>
        <w:rPr>
          <w:rStyle w:val="Style13ptBold"/>
        </w:rPr>
      </w:pPr>
      <w:r>
        <w:rPr>
          <w:rStyle w:val="Style13ptBold"/>
        </w:rPr>
        <w:t>The aff’s mechanisms of capabilities and capacity are crucial to resolve threats</w:t>
      </w:r>
    </w:p>
    <w:p w14:paraId="38171266" w14:textId="77777777" w:rsidR="004B119F" w:rsidRPr="00153FE1" w:rsidRDefault="004B119F" w:rsidP="004B119F">
      <w:pPr>
        <w:rPr>
          <w:sz w:val="26"/>
        </w:rPr>
      </w:pPr>
      <w:r w:rsidRPr="00CD0324">
        <w:rPr>
          <w:rStyle w:val="Style13ptBold"/>
        </w:rPr>
        <w:t xml:space="preserve">Tingstad 23 </w:t>
      </w:r>
      <w:r w:rsidRPr="00CD0324">
        <w:rPr>
          <w:rStyle w:val="Style13ptBold"/>
          <w:b w:val="0"/>
          <w:bCs w:val="0"/>
        </w:rPr>
        <w:t xml:space="preserve">[Abbie, visiting professor of Arctic research at the Center for Arctic Study and Policy, U.S. Coast Guard Academy, Scott Savitz, Senior Engineer and Professor of Policy Analysis, RAND School of Public Policy, “Enhancing Security in a Changing Environment,” Testimony submitted to the U.S. House Committee on Homeland Security, </w:t>
      </w:r>
      <w:hyperlink r:id="rId25" w:history="1">
        <w:r w:rsidRPr="00CD0324">
          <w:rPr>
            <w:rStyle w:val="Style13ptBold"/>
            <w:b w:val="0"/>
            <w:bCs w:val="0"/>
          </w:rPr>
          <w:t>https://www.rand.org/pubs/testimonies/CTA3097-1.html</w:t>
        </w:r>
      </w:hyperlink>
      <w:r w:rsidRPr="00CD0324">
        <w:rPr>
          <w:rStyle w:val="Style13ptBold"/>
          <w:b w:val="0"/>
          <w:bCs w:val="0"/>
        </w:rPr>
        <w:t>, ALB]</w:t>
      </w:r>
    </w:p>
    <w:p w14:paraId="6829B762" w14:textId="77777777" w:rsidR="004B119F" w:rsidRPr="007A0FD0" w:rsidRDefault="004B119F" w:rsidP="004B119F">
      <w:pPr>
        <w:rPr>
          <w:sz w:val="16"/>
        </w:rPr>
      </w:pPr>
      <w:r w:rsidRPr="007A0FD0">
        <w:rPr>
          <w:sz w:val="16"/>
        </w:rPr>
        <w:t xml:space="preserve">The second risk is related to </w:t>
      </w:r>
      <w:r w:rsidRPr="00153FE1">
        <w:rPr>
          <w:rStyle w:val="StyleUnderline"/>
        </w:rPr>
        <w:t>the United States’ limited ability to fulfill responsibilities in the Arctic</w:t>
      </w:r>
      <w:r w:rsidRPr="007A0FD0">
        <w:rPr>
          <w:sz w:val="16"/>
        </w:rPr>
        <w:t xml:space="preserve">. </w:t>
      </w:r>
      <w:r w:rsidRPr="00153FE1">
        <w:rPr>
          <w:rStyle w:val="StyleUnderline"/>
        </w:rPr>
        <w:t>Due to limited and primarily seasonal presence in Arctic areas of Alaska</w:t>
      </w:r>
      <w:r w:rsidRPr="007A0FD0">
        <w:rPr>
          <w:sz w:val="16"/>
        </w:rPr>
        <w:t xml:space="preserve">, </w:t>
      </w:r>
      <w:r w:rsidRPr="00153FE1">
        <w:rPr>
          <w:rStyle w:val="Emphasis"/>
        </w:rPr>
        <w:t>the USCG and other U.S. federal entities lack the typical infrastructure, capabilities, and capacity found in other areas of the</w:t>
      </w:r>
      <w:r w:rsidRPr="007A0FD0">
        <w:rPr>
          <w:sz w:val="16"/>
        </w:rPr>
        <w:t xml:space="preserve"> </w:t>
      </w:r>
      <w:r w:rsidRPr="00153FE1">
        <w:rPr>
          <w:rStyle w:val="Emphasis"/>
        </w:rPr>
        <w:t>U</w:t>
      </w:r>
      <w:r w:rsidRPr="007A0FD0">
        <w:rPr>
          <w:sz w:val="16"/>
        </w:rPr>
        <w:t xml:space="preserve">nited </w:t>
      </w:r>
      <w:r w:rsidRPr="00153FE1">
        <w:rPr>
          <w:rStyle w:val="Emphasis"/>
        </w:rPr>
        <w:t>S</w:t>
      </w:r>
      <w:r w:rsidRPr="007A0FD0">
        <w:rPr>
          <w:sz w:val="16"/>
        </w:rPr>
        <w:t xml:space="preserve">tates </w:t>
      </w:r>
      <w:r w:rsidRPr="00153FE1">
        <w:rPr>
          <w:rStyle w:val="StyleUnderline"/>
        </w:rPr>
        <w:t>that permit the regular and extensive execution of such missions as search and rescue, law enforcement, environmental response, and disaster response</w:t>
      </w:r>
      <w:r w:rsidRPr="007A0FD0">
        <w:rPr>
          <w:sz w:val="16"/>
        </w:rPr>
        <w:t xml:space="preserve">. From an international perspective, the United States and other Arctic countries have signed key agreements, including the Agreement on Cooperation on Aeronautical and Maritime Search and Rescue in the Arctic (2011),7 the Agreement on Cooperation on Marine Oil Pollution Preparedness and Response in the Arctic (2013),8 and the Agreement on Enhancing International Arctic Scientific Cooperation (2017).Yet </w:t>
      </w:r>
      <w:r w:rsidRPr="00153FE1">
        <w:rPr>
          <w:rStyle w:val="StyleUnderline"/>
        </w:rPr>
        <w:t>it is not clear whether the U</w:t>
      </w:r>
      <w:r w:rsidRPr="007A0FD0">
        <w:rPr>
          <w:sz w:val="16"/>
        </w:rPr>
        <w:t xml:space="preserve">nited </w:t>
      </w:r>
      <w:r w:rsidRPr="00153FE1">
        <w:rPr>
          <w:rStyle w:val="StyleUnderline"/>
        </w:rPr>
        <w:t>S</w:t>
      </w:r>
      <w:r w:rsidRPr="007A0FD0">
        <w:rPr>
          <w:sz w:val="16"/>
        </w:rPr>
        <w:t xml:space="preserve">tates </w:t>
      </w:r>
      <w:r w:rsidRPr="00153FE1">
        <w:rPr>
          <w:rStyle w:val="StyleUnderline"/>
        </w:rPr>
        <w:t>and the other Arctic signatory countries have the</w:t>
      </w:r>
      <w:r w:rsidRPr="007A0FD0">
        <w:rPr>
          <w:sz w:val="16"/>
        </w:rPr>
        <w:t xml:space="preserve"> </w:t>
      </w:r>
      <w:r w:rsidRPr="00153FE1">
        <w:rPr>
          <w:rStyle w:val="Emphasis"/>
        </w:rPr>
        <w:t>capabilities and capacities</w:t>
      </w:r>
      <w:r w:rsidRPr="007A0FD0">
        <w:rPr>
          <w:sz w:val="16"/>
        </w:rPr>
        <w:t xml:space="preserve"> </w:t>
      </w:r>
      <w:r w:rsidRPr="00153FE1">
        <w:rPr>
          <w:rStyle w:val="StyleUnderline"/>
        </w:rPr>
        <w:t>to fulfill</w:t>
      </w:r>
      <w:r w:rsidRPr="007A0FD0">
        <w:rPr>
          <w:sz w:val="16"/>
        </w:rPr>
        <w:t xml:space="preserve"> the </w:t>
      </w:r>
      <w:r w:rsidRPr="00153FE1">
        <w:rPr>
          <w:rStyle w:val="StyleUnderline"/>
        </w:rPr>
        <w:t xml:space="preserve">responsibilities </w:t>
      </w:r>
      <w:r w:rsidRPr="007A0FD0">
        <w:rPr>
          <w:sz w:val="16"/>
        </w:rPr>
        <w:t xml:space="preserve">and needs that are outlined in these agreements under varying scenarios. However, </w:t>
      </w:r>
      <w:r w:rsidRPr="00153FE1">
        <w:rPr>
          <w:rStyle w:val="StyleUnderline"/>
        </w:rPr>
        <w:t>many of the other Arctic countries, including Russia, yield more-extensive Arctic-based and -focused capabilities, such as in icebreaking and transportation logistics, for response compared with the U</w:t>
      </w:r>
      <w:r w:rsidRPr="007A0FD0">
        <w:rPr>
          <w:sz w:val="16"/>
        </w:rPr>
        <w:t xml:space="preserve">nited </w:t>
      </w:r>
      <w:r w:rsidRPr="00153FE1">
        <w:rPr>
          <w:rStyle w:val="StyleUnderline"/>
        </w:rPr>
        <w:t>S</w:t>
      </w:r>
      <w:r w:rsidRPr="007A0FD0">
        <w:rPr>
          <w:sz w:val="16"/>
        </w:rPr>
        <w:t xml:space="preserve">tates. </w:t>
      </w:r>
    </w:p>
    <w:p w14:paraId="236D0CC2" w14:textId="77777777" w:rsidR="004B119F" w:rsidRPr="007A0FD0" w:rsidRDefault="004B119F" w:rsidP="004B119F">
      <w:pPr>
        <w:rPr>
          <w:sz w:val="16"/>
        </w:rPr>
      </w:pPr>
      <w:r w:rsidRPr="00153FE1">
        <w:rPr>
          <w:rStyle w:val="StyleUnderline"/>
        </w:rPr>
        <w:t>From a U.S. perspective, this disparity in capabilities is an important risk to heed</w:t>
      </w:r>
      <w:r w:rsidRPr="007A0FD0">
        <w:rPr>
          <w:sz w:val="16"/>
        </w:rPr>
        <w:t xml:space="preserve"> because there is a substantial difference between conducting SAR missions immediately off the coast of a location such as the North Slope Borough in Alaska, where local responders may be able to quickly carry out an active response, and in an area such as eastern Greenland, where the Ocean Explorer ran aground in September 2023. During this incident—in which there were fortunately no casualties—it took multiple days for a vessel navigating relatively nearby to pull the cruise ship free.</w:t>
      </w:r>
    </w:p>
    <w:p w14:paraId="298F465F" w14:textId="77777777" w:rsidR="004B119F" w:rsidRPr="007A0FD0" w:rsidRDefault="004B119F" w:rsidP="004B119F">
      <w:pPr>
        <w:rPr>
          <w:sz w:val="16"/>
        </w:rPr>
      </w:pPr>
      <w:r w:rsidRPr="007A0FD0">
        <w:rPr>
          <w:sz w:val="16"/>
        </w:rPr>
        <w:t>Additional consideration must also be given to the ability of the United States and other Arctic countries to enforce existing agreements. A recent milestone in Arctic governance was the development of the International Code for Ships Operating in Polar Waters (Polar Code),10 through the auspices of the International Maritime Organization (IMO) and which entered into force in 2017. This code lays out important guidelines and needs for ships operating in specified areas at high northern and southern latitudes. Still, in September 2023, Russia permitted oil tankers without the required hull engineering to transit the NSR for the first time. It has not been immediately clear what, if anything, can be done about such code violations in the near term.</w:t>
      </w:r>
    </w:p>
    <w:p w14:paraId="788B6075" w14:textId="77777777" w:rsidR="004B119F" w:rsidRPr="007A0FD0" w:rsidRDefault="004B119F" w:rsidP="004B119F">
      <w:pPr>
        <w:rPr>
          <w:sz w:val="16"/>
        </w:rPr>
      </w:pPr>
      <w:r w:rsidRPr="007A0FD0">
        <w:rPr>
          <w:sz w:val="16"/>
        </w:rPr>
        <w:t xml:space="preserve">A third risk is that the lack of the United States’ and other Arctic states’ ability to respond to various possible contingencies in the Arctic can result in loss of life, property, economic potential, and environmental integrity. These tragedies can occur anywhere in the world, but </w:t>
      </w:r>
      <w:r w:rsidRPr="00153FE1">
        <w:rPr>
          <w:rStyle w:val="StyleUnderline"/>
        </w:rPr>
        <w:t>the Arctic is one region where U.S. readiness to prevent, mitigate, and respond to life-threatening incidents and other types of threats is very low due to a combination of limited U.S. capacity and capabilities in areas relevant to Arctic emergencies, vast distances, and a harsh environment.</w:t>
      </w:r>
      <w:r w:rsidRPr="007A0FD0">
        <w:rPr>
          <w:sz w:val="16"/>
        </w:rPr>
        <w:t xml:space="preserve"> Historically </w:t>
      </w:r>
      <w:r w:rsidRPr="007A0FD0">
        <w:rPr>
          <w:rStyle w:val="StyleUnderline"/>
        </w:rPr>
        <w:t>low levels of human activity and presence in the region have limited the occurrence of such consequences</w:t>
      </w:r>
      <w:r w:rsidRPr="007A0FD0">
        <w:rPr>
          <w:sz w:val="16"/>
        </w:rPr>
        <w:t xml:space="preserve">. Yet, there is much concern surrounding the potential for increased risks to human life (e.g., through increasing cruise ship traffic, slow response to storm damage), the environment (e.g., via fuel spills), and infrastructure (e.g., through storm damage). For instance, in 2022, Typhoon Merbok severely destroyed infrastructure and had impacts on many displaced families and livelihoods in western coastal Alaska, serving as a sobering reminder of the power that one storm can have. </w:t>
      </w:r>
    </w:p>
    <w:p w14:paraId="16006051" w14:textId="77777777" w:rsidR="004B119F" w:rsidRDefault="004B119F" w:rsidP="004B119F">
      <w:pPr>
        <w:rPr>
          <w:sz w:val="16"/>
        </w:rPr>
      </w:pPr>
      <w:r w:rsidRPr="007A0FD0">
        <w:rPr>
          <w:rStyle w:val="StyleUnderline"/>
        </w:rPr>
        <w:t xml:space="preserve">The fourth risk focuses on partnering as a way of reducing a country’s risk, especially in a region such as the Arctic where all Arctic states have </w:t>
      </w:r>
      <w:proofErr w:type="gramStart"/>
      <w:r w:rsidRPr="007A0FD0">
        <w:rPr>
          <w:rStyle w:val="StyleUnderline"/>
        </w:rPr>
        <w:t>fairly limited</w:t>
      </w:r>
      <w:proofErr w:type="gramEnd"/>
      <w:r w:rsidRPr="007A0FD0">
        <w:rPr>
          <w:rStyle w:val="StyleUnderline"/>
        </w:rPr>
        <w:t xml:space="preserve"> infrastructure and capabilities</w:t>
      </w:r>
      <w:r w:rsidRPr="007A0FD0">
        <w:rPr>
          <w:sz w:val="16"/>
        </w:rPr>
        <w:t xml:space="preserve">. However, </w:t>
      </w:r>
      <w:r w:rsidRPr="007A0FD0">
        <w:rPr>
          <w:rStyle w:val="Emphasis"/>
        </w:rPr>
        <w:t>without having adequate access and presence, as well as sufficient capabilities</w:t>
      </w:r>
      <w:r w:rsidRPr="007A0FD0">
        <w:rPr>
          <w:sz w:val="16"/>
        </w:rPr>
        <w:t xml:space="preserve">, to bring to the table, </w:t>
      </w:r>
      <w:r w:rsidRPr="007A0FD0">
        <w:rPr>
          <w:rStyle w:val="StyleUnderline"/>
        </w:rPr>
        <w:t>the U</w:t>
      </w:r>
      <w:r w:rsidRPr="007A0FD0">
        <w:rPr>
          <w:sz w:val="16"/>
        </w:rPr>
        <w:t xml:space="preserve">nited </w:t>
      </w:r>
      <w:r w:rsidRPr="007A0FD0">
        <w:rPr>
          <w:rStyle w:val="StyleUnderline"/>
        </w:rPr>
        <w:t>S</w:t>
      </w:r>
      <w:r w:rsidRPr="007A0FD0">
        <w:rPr>
          <w:sz w:val="16"/>
        </w:rPr>
        <w:t xml:space="preserve">tates </w:t>
      </w:r>
      <w:r w:rsidRPr="007A0FD0">
        <w:rPr>
          <w:rStyle w:val="StyleUnderline"/>
        </w:rPr>
        <w:t xml:space="preserve">will be able to participate only in a limited fashion in exercises relevant to contingency preparedness, readiness, and response. The United States has tremendous capabilities across air, ground, maritime, </w:t>
      </w:r>
      <w:r w:rsidRPr="007A0FD0">
        <w:rPr>
          <w:rStyle w:val="StyleUnderline"/>
        </w:rPr>
        <w:lastRenderedPageBreak/>
        <w:t>space, and other areas</w:t>
      </w:r>
      <w:r w:rsidRPr="007A0FD0">
        <w:rPr>
          <w:sz w:val="16"/>
        </w:rPr>
        <w:t xml:space="preserve">, some of which </w:t>
      </w:r>
      <w:proofErr w:type="gramStart"/>
      <w:r w:rsidRPr="007A0FD0">
        <w:rPr>
          <w:sz w:val="16"/>
        </w:rPr>
        <w:t>are located in</w:t>
      </w:r>
      <w:proofErr w:type="gramEnd"/>
      <w:r w:rsidRPr="007A0FD0">
        <w:rPr>
          <w:sz w:val="16"/>
        </w:rPr>
        <w:t xml:space="preserve"> Alaska or in other U.S. states, such as Washington, Maine, and New York, which are geographically proximal to the Arctic. </w:t>
      </w:r>
      <w:proofErr w:type="gramStart"/>
      <w:r w:rsidRPr="007A0FD0">
        <w:rPr>
          <w:rStyle w:val="StyleUnderline"/>
        </w:rPr>
        <w:t>The vast majority of</w:t>
      </w:r>
      <w:proofErr w:type="gramEnd"/>
      <w:r w:rsidRPr="007A0FD0">
        <w:rPr>
          <w:rStyle w:val="StyleUnderline"/>
        </w:rPr>
        <w:t xml:space="preserve"> these assets, though not all, are primarily dedicated to such strategic needs as deterrence and global power projection</w:t>
      </w:r>
      <w:r w:rsidRPr="007A0FD0">
        <w:rPr>
          <w:sz w:val="16"/>
        </w:rPr>
        <w:t xml:space="preserve">. </w:t>
      </w:r>
      <w:r w:rsidRPr="007A0FD0">
        <w:rPr>
          <w:rStyle w:val="StyleUnderline"/>
        </w:rPr>
        <w:t>The U</w:t>
      </w:r>
      <w:r w:rsidRPr="007A0FD0">
        <w:rPr>
          <w:sz w:val="16"/>
        </w:rPr>
        <w:t xml:space="preserve">nited </w:t>
      </w:r>
      <w:r w:rsidRPr="007A0FD0">
        <w:rPr>
          <w:rStyle w:val="StyleUnderline"/>
        </w:rPr>
        <w:t>S</w:t>
      </w:r>
      <w:r w:rsidRPr="007A0FD0">
        <w:rPr>
          <w:sz w:val="16"/>
        </w:rPr>
        <w:t xml:space="preserve">tates </w:t>
      </w:r>
      <w:r w:rsidRPr="007A0FD0">
        <w:rPr>
          <w:rStyle w:val="Emphasis"/>
        </w:rPr>
        <w:t xml:space="preserve">must also be able to offer more Arctic-specific or at least Arctic-relevant capabilities </w:t>
      </w:r>
      <w:proofErr w:type="gramStart"/>
      <w:r w:rsidRPr="007A0FD0">
        <w:rPr>
          <w:rStyle w:val="Emphasis"/>
        </w:rPr>
        <w:t>in order to</w:t>
      </w:r>
      <w:proofErr w:type="gramEnd"/>
      <w:r w:rsidRPr="007A0FD0">
        <w:rPr>
          <w:rStyle w:val="Emphasis"/>
        </w:rPr>
        <w:t xml:space="preserve"> best position itself</w:t>
      </w:r>
      <w:r w:rsidRPr="007A0FD0">
        <w:rPr>
          <w:sz w:val="16"/>
        </w:rPr>
        <w:t xml:space="preserve"> to take advantage of what other Arctic partners have to offer. For example, any theoretical plans to formally network fuel and connect logistics points across North American high northern latitudes to enable contingency response would necessitate the inclusion of locations in Alaska and perhaps Maine and New York to provide the best value domestically and for potential partners, such as Canada, Greenland, and Denmark. </w:t>
      </w:r>
    </w:p>
    <w:p w14:paraId="625BBCA1" w14:textId="433D6358" w:rsidR="004B119F" w:rsidRDefault="00701DBE" w:rsidP="004B119F">
      <w:pPr>
        <w:pStyle w:val="Heading2"/>
      </w:pPr>
      <w:r>
        <w:lastRenderedPageBreak/>
        <w:t>Missile Defeat</w:t>
      </w:r>
      <w:r w:rsidR="004B119F">
        <w:t xml:space="preserve"> Adv Ext’s </w:t>
      </w:r>
    </w:p>
    <w:p w14:paraId="74605469" w14:textId="77777777" w:rsidR="004B119F" w:rsidRDefault="004B119F" w:rsidP="004B119F">
      <w:pPr>
        <w:pStyle w:val="Heading3"/>
      </w:pPr>
      <w:r>
        <w:lastRenderedPageBreak/>
        <w:t>A2 Missile Defense Bad/Missile Defense K2 Deterrence</w:t>
      </w:r>
    </w:p>
    <w:p w14:paraId="4331080A" w14:textId="77777777" w:rsidR="004B119F" w:rsidRPr="003E23ED" w:rsidRDefault="004B119F" w:rsidP="004B119F">
      <w:pPr>
        <w:pStyle w:val="Heading4"/>
      </w:pPr>
      <w:r w:rsidRPr="003E23ED">
        <w:t>Arctic missile defense is key to deterrence – current power tussle proves</w:t>
      </w:r>
    </w:p>
    <w:p w14:paraId="4B0E4A17" w14:textId="77777777" w:rsidR="004B119F" w:rsidRPr="003E23ED" w:rsidRDefault="004B119F" w:rsidP="004B119F">
      <w:pPr>
        <w:rPr>
          <w:b/>
          <w:bCs/>
          <w:sz w:val="26"/>
        </w:rPr>
      </w:pPr>
      <w:r w:rsidRPr="001F4ED4">
        <w:rPr>
          <w:rStyle w:val="Style13ptBold"/>
        </w:rPr>
        <w:t xml:space="preserve">Ghoshal 23 </w:t>
      </w:r>
      <w:r w:rsidRPr="001F4ED4">
        <w:rPr>
          <w:rStyle w:val="Style13ptBold"/>
          <w:b w:val="0"/>
          <w:bCs w:val="0"/>
        </w:rPr>
        <w:t xml:space="preserve">[Debalina, consultant in nuclear, missile, and missile defense related issues; her articles have appeared in the Federation of American Scientists, Comparative Strategy, and The Diplomat, Non Resident Research Fellow, Council on International Policy, “A Look at Defense Competition in the Arctic Region,” </w:t>
      </w:r>
      <w:hyperlink r:id="rId26" w:history="1">
        <w:r w:rsidRPr="001F4ED4">
          <w:rPr>
            <w:rStyle w:val="Style13ptBold"/>
            <w:b w:val="0"/>
            <w:bCs w:val="0"/>
          </w:rPr>
          <w:t>https://defense.info/re-thinking-strategy/2023/12/a-look-at-defense-competition-in-the-arctic-region/</w:t>
        </w:r>
      </w:hyperlink>
      <w:r w:rsidRPr="001F4ED4">
        <w:rPr>
          <w:rStyle w:val="Style13ptBold"/>
          <w:b w:val="0"/>
          <w:bCs w:val="0"/>
        </w:rPr>
        <w:t>, ALB]</w:t>
      </w:r>
    </w:p>
    <w:p w14:paraId="7E3D21C1" w14:textId="77777777" w:rsidR="004B119F" w:rsidRPr="003E23ED" w:rsidRDefault="004B119F" w:rsidP="004B119F">
      <w:pPr>
        <w:rPr>
          <w:rStyle w:val="StyleUnderline"/>
        </w:rPr>
      </w:pPr>
      <w:r w:rsidRPr="003E23ED">
        <w:rPr>
          <w:rStyle w:val="StyleUnderline"/>
        </w:rPr>
        <w:t>Repercussions</w:t>
      </w:r>
    </w:p>
    <w:p w14:paraId="0A44DB4F" w14:textId="77777777" w:rsidR="004B119F" w:rsidRPr="003E23ED" w:rsidRDefault="004B119F" w:rsidP="004B119F">
      <w:pPr>
        <w:rPr>
          <w:sz w:val="16"/>
        </w:rPr>
      </w:pPr>
      <w:r w:rsidRPr="003E23ED">
        <w:rPr>
          <w:rStyle w:val="StyleUnderline"/>
        </w:rPr>
        <w:t>The Arctic region has become a hotbed for power tussle</w:t>
      </w:r>
      <w:r w:rsidRPr="003E23ED">
        <w:rPr>
          <w:sz w:val="16"/>
        </w:rPr>
        <w:t xml:space="preserve">. </w:t>
      </w:r>
      <w:r w:rsidRPr="003E23ED">
        <w:rPr>
          <w:rStyle w:val="StyleUnderline"/>
        </w:rPr>
        <w:t>Increased military presence of great powers further complicates the strategic stability and balance in the region</w:t>
      </w:r>
      <w:r w:rsidRPr="003E23ED">
        <w:rPr>
          <w:sz w:val="16"/>
        </w:rPr>
        <w:t xml:space="preserve">. In addition, </w:t>
      </w:r>
      <w:r w:rsidRPr="003E23ED">
        <w:rPr>
          <w:rStyle w:val="StyleUnderline"/>
        </w:rPr>
        <w:t>the Ukrainian War has led Arctic states to become more apprehensive and seek for defensive means for strengthening secu</w:t>
      </w:r>
      <w:r w:rsidRPr="003E23ED">
        <w:rPr>
          <w:sz w:val="16"/>
        </w:rPr>
        <w:t xml:space="preserve">rity. </w:t>
      </w:r>
      <w:r w:rsidRPr="003E23ED">
        <w:rPr>
          <w:rStyle w:val="Emphasis"/>
        </w:rPr>
        <w:t xml:space="preserve">This means that air and missile defense development would continue </w:t>
      </w:r>
      <w:proofErr w:type="gramStart"/>
      <w:r w:rsidRPr="003E23ED">
        <w:rPr>
          <w:rStyle w:val="Emphasis"/>
        </w:rPr>
        <w:t>in order to</w:t>
      </w:r>
      <w:proofErr w:type="gramEnd"/>
      <w:r w:rsidRPr="003E23ED">
        <w:rPr>
          <w:rStyle w:val="Emphasis"/>
        </w:rPr>
        <w:t xml:space="preserve"> assure deterrence </w:t>
      </w:r>
      <w:r w:rsidRPr="003E23ED">
        <w:rPr>
          <w:sz w:val="16"/>
        </w:rPr>
        <w:t>and security to states.</w:t>
      </w:r>
    </w:p>
    <w:p w14:paraId="0E9E1249" w14:textId="77777777" w:rsidR="004B119F" w:rsidRPr="003E23ED" w:rsidRDefault="004B119F" w:rsidP="004B119F">
      <w:pPr>
        <w:rPr>
          <w:sz w:val="16"/>
        </w:rPr>
      </w:pPr>
      <w:r w:rsidRPr="003E23ED">
        <w:rPr>
          <w:rStyle w:val="StyleUnderline"/>
        </w:rPr>
        <w:t xml:space="preserve">Interoperability of air and missile defense components and assets would become major focus for Arctic states </w:t>
      </w:r>
      <w:proofErr w:type="gramStart"/>
      <w:r w:rsidRPr="003E23ED">
        <w:rPr>
          <w:rStyle w:val="StyleUnderline"/>
        </w:rPr>
        <w:t>in order to</w:t>
      </w:r>
      <w:proofErr w:type="gramEnd"/>
      <w:r w:rsidRPr="003E23ED">
        <w:rPr>
          <w:rStyle w:val="StyleUnderline"/>
        </w:rPr>
        <w:t xml:space="preserve"> make their defense more credible</w:t>
      </w:r>
      <w:r w:rsidRPr="003E23ED">
        <w:rPr>
          <w:sz w:val="16"/>
        </w:rPr>
        <w:t xml:space="preserve">. However, each country in the region would be focused their independent defense by denial capability too </w:t>
      </w:r>
      <w:proofErr w:type="gramStart"/>
      <w:r w:rsidRPr="003E23ED">
        <w:rPr>
          <w:sz w:val="16"/>
        </w:rPr>
        <w:t>so as to</w:t>
      </w:r>
      <w:proofErr w:type="gramEnd"/>
      <w:r w:rsidRPr="003E23ED">
        <w:rPr>
          <w:sz w:val="16"/>
        </w:rPr>
        <w:t xml:space="preserve"> operate under a sovereign defense command and mechanism.</w:t>
      </w:r>
    </w:p>
    <w:p w14:paraId="613030EA" w14:textId="77777777" w:rsidR="004B119F" w:rsidRDefault="004B119F" w:rsidP="004B119F">
      <w:pPr>
        <w:rPr>
          <w:sz w:val="16"/>
        </w:rPr>
      </w:pPr>
      <w:r w:rsidRPr="003E23ED">
        <w:rPr>
          <w:rStyle w:val="StyleUnderline"/>
        </w:rPr>
        <w:t>Global powers vying for power in the region would continue to focus on sophistication of their defensive capabilities for strengthened deterrence in the region.</w:t>
      </w:r>
      <w:r>
        <w:rPr>
          <w:rStyle w:val="StyleUnderline"/>
        </w:rPr>
        <w:t xml:space="preserve"> </w:t>
      </w:r>
      <w:r w:rsidRPr="003E23ED">
        <w:rPr>
          <w:rStyle w:val="StyleUnderline"/>
        </w:rPr>
        <w:t>Great power competition in the region is leading to complex and yet most powerful chains to air and missile defense networking</w:t>
      </w:r>
      <w:r w:rsidRPr="003E23ED">
        <w:rPr>
          <w:sz w:val="16"/>
        </w:rPr>
        <w:t>. As offense gets stronger in the region, defense would become more advanced and lethal against offense systems.</w:t>
      </w:r>
    </w:p>
    <w:p w14:paraId="10D17C45" w14:textId="77777777" w:rsidR="004B119F" w:rsidRDefault="004B119F" w:rsidP="004B119F">
      <w:pPr>
        <w:rPr>
          <w:sz w:val="16"/>
        </w:rPr>
      </w:pPr>
    </w:p>
    <w:p w14:paraId="4F990ED3" w14:textId="77777777" w:rsidR="004B119F" w:rsidRDefault="004B119F" w:rsidP="004B119F">
      <w:pPr>
        <w:rPr>
          <w:rStyle w:val="Style13ptBold"/>
        </w:rPr>
      </w:pPr>
      <w:r>
        <w:rPr>
          <w:rStyle w:val="Style13ptBold"/>
        </w:rPr>
        <w:t>Ballistic missile defense is key to deterrence and defending the homeland – prefer our comparative ev</w:t>
      </w:r>
    </w:p>
    <w:p w14:paraId="3DDA917D" w14:textId="77777777" w:rsidR="004B119F" w:rsidRPr="00395D8C" w:rsidRDefault="004B119F" w:rsidP="004B119F">
      <w:pPr>
        <w:rPr>
          <w:b/>
          <w:bCs/>
          <w:sz w:val="26"/>
        </w:rPr>
      </w:pPr>
      <w:r w:rsidRPr="00506352">
        <w:rPr>
          <w:rStyle w:val="Style13ptBold"/>
        </w:rPr>
        <w:t xml:space="preserve">Peters 25 </w:t>
      </w:r>
      <w:r w:rsidRPr="00506352">
        <w:rPr>
          <w:rStyle w:val="Style13ptBold"/>
          <w:b w:val="0"/>
          <w:bCs w:val="0"/>
        </w:rPr>
        <w:t xml:space="preserve">[Robert, Senior Research Fellow for Strategic Deterrence at Heritage, “A Missile Defense Review for the United States,” </w:t>
      </w:r>
      <w:hyperlink r:id="rId27" w:history="1">
        <w:r w:rsidRPr="00506352">
          <w:rPr>
            <w:rStyle w:val="Style13ptBold"/>
            <w:b w:val="0"/>
            <w:bCs w:val="0"/>
          </w:rPr>
          <w:t>https://www.heritage.org/defense/report/missile-defense-review-the-united-states</w:t>
        </w:r>
      </w:hyperlink>
      <w:r w:rsidRPr="00506352">
        <w:rPr>
          <w:rStyle w:val="Style13ptBold"/>
          <w:b w:val="0"/>
          <w:bCs w:val="0"/>
        </w:rPr>
        <w:t>, ALB</w:t>
      </w:r>
      <w:r w:rsidRPr="00506352">
        <w:rPr>
          <w:rStyle w:val="Style13ptBold"/>
        </w:rPr>
        <w:t>]</w:t>
      </w:r>
    </w:p>
    <w:p w14:paraId="050C4447" w14:textId="77777777" w:rsidR="004B119F" w:rsidRDefault="004B119F" w:rsidP="004B119F">
      <w:pPr>
        <w:rPr>
          <w:sz w:val="16"/>
        </w:rPr>
      </w:pPr>
      <w:r>
        <w:rPr>
          <w:sz w:val="16"/>
        </w:rPr>
        <w:t>The Role of Missile Defense in America’s Strategic Posture</w:t>
      </w:r>
    </w:p>
    <w:p w14:paraId="42A3FF6E" w14:textId="77777777" w:rsidR="004B119F" w:rsidRPr="00395D8C" w:rsidRDefault="004B119F" w:rsidP="004B119F">
      <w:pPr>
        <w:rPr>
          <w:sz w:val="14"/>
        </w:rPr>
      </w:pPr>
      <w:r w:rsidRPr="00395D8C">
        <w:rPr>
          <w:rStyle w:val="StyleUnderline"/>
        </w:rPr>
        <w:t xml:space="preserve">The United States maintains credible nuclear capabilities and highly lethal, battle-proven conventional capabilities that give its adversaries pause, deter aggression, assure its allies, and defeat threats should deterrence fail. A credible, integrated, and multilayered missile defense architecture is a strategic imperative on par with maintaining a credible and diverse nuclear arsenal, </w:t>
      </w:r>
      <w:r w:rsidRPr="00395D8C">
        <w:rPr>
          <w:sz w:val="14"/>
        </w:rPr>
        <w:t>particularly in an era when America’s adversaries are developing, deploying, and employing ever-more capable and lethal missile threats.</w:t>
      </w:r>
    </w:p>
    <w:p w14:paraId="288AFC2C" w14:textId="77777777" w:rsidR="004B119F" w:rsidRPr="00395D8C" w:rsidRDefault="004B119F" w:rsidP="004B119F">
      <w:pPr>
        <w:rPr>
          <w:rStyle w:val="StyleUnderline"/>
        </w:rPr>
      </w:pPr>
      <w:r w:rsidRPr="00395D8C">
        <w:rPr>
          <w:rStyle w:val="StyleUnderline"/>
        </w:rPr>
        <w:t xml:space="preserve">Indeed, adversaries may grow more desperate over a prolonged conventional conflict with a superpower like the United States, leading them to take riskier strategies like conventional or even nuclear strikes on the U.S. homeland and its critical infrastructure. To counter this threat, the United States should deploy IAMD systems that can deter and defeat such coercive attacks over a protracted conflict and be prepared to defeat multiple salvos conducted over extended periods of time. Indeed, it is likely to strain credibility to have defenses that can defeat a single salvo of attack. A credible missile </w:t>
      </w:r>
      <w:r w:rsidRPr="00395D8C">
        <w:rPr>
          <w:rStyle w:val="StyleUnderline"/>
        </w:rPr>
        <w:lastRenderedPageBreak/>
        <w:t>defense architecture must be able to defeat (or seem to be able to defeat) multiple waves of attacks during a protracted conflict.</w:t>
      </w:r>
    </w:p>
    <w:p w14:paraId="76F8FC52" w14:textId="77777777" w:rsidR="004B119F" w:rsidRPr="00395D8C" w:rsidRDefault="004B119F" w:rsidP="004B119F">
      <w:pPr>
        <w:rPr>
          <w:sz w:val="14"/>
        </w:rPr>
      </w:pPr>
      <w:r w:rsidRPr="00395D8C">
        <w:rPr>
          <w:rStyle w:val="StyleUnderline"/>
        </w:rPr>
        <w:t>There are three possible ways in which the United States can respond to its adversaries’ long-range missile threats</w:t>
      </w:r>
      <w:r w:rsidRPr="00395D8C">
        <w:rPr>
          <w:sz w:val="14"/>
        </w:rPr>
        <w:t>—be they lower-escalation pathway strikes, repeated salvos on the American homeland during a protracted conflict, or even larger-scale strategic attacks—to its allies and the American homeland. Washington can (</w:t>
      </w:r>
      <w:r w:rsidRPr="00395D8C">
        <w:rPr>
          <w:rStyle w:val="StyleUnderline"/>
        </w:rPr>
        <w:t>1) acquiesce</w:t>
      </w:r>
      <w:r w:rsidRPr="00395D8C">
        <w:rPr>
          <w:sz w:val="14"/>
        </w:rPr>
        <w:t xml:space="preserve"> to the wishes of U.S. adversaries and accept a fragmented NATO, reduced American global influence, and limits to its ability to project power; (2) </w:t>
      </w:r>
      <w:r w:rsidRPr="00395D8C">
        <w:rPr>
          <w:rStyle w:val="StyleUnderline"/>
        </w:rPr>
        <w:t>rely solely on the threat of punishment</w:t>
      </w:r>
      <w:r w:rsidRPr="00395D8C">
        <w:rPr>
          <w:sz w:val="14"/>
        </w:rPr>
        <w:t xml:space="preserve"> to deter a growing list of ever-more capable adversaries from striking civilian population centers; or </w:t>
      </w:r>
      <w:r w:rsidRPr="00395D8C">
        <w:rPr>
          <w:rStyle w:val="StyleUnderline"/>
        </w:rPr>
        <w:t>(3) build effective missile defenses to deny U.S. adversaries the ability to coerce</w:t>
      </w:r>
      <w:r w:rsidRPr="00395D8C">
        <w:rPr>
          <w:sz w:val="14"/>
        </w:rPr>
        <w:t xml:space="preserve"> the United States or its allies.</w:t>
      </w:r>
    </w:p>
    <w:p w14:paraId="48F4DBE9" w14:textId="77777777" w:rsidR="004B119F" w:rsidRPr="00395D8C" w:rsidRDefault="004B119F" w:rsidP="004B119F">
      <w:pPr>
        <w:rPr>
          <w:sz w:val="14"/>
        </w:rPr>
      </w:pPr>
      <w:r w:rsidRPr="00395D8C">
        <w:rPr>
          <w:sz w:val="14"/>
        </w:rPr>
        <w:t>Given the emerging threats and the apparent desire for America’s adversaries to field an arsenal of ICBMs, long-range cruise missiles, hypersonic capabilities, and FOBS—many of which are optimized to overwhelm or evade U.S. missile defenses—</w:t>
      </w:r>
      <w:r w:rsidRPr="00395D8C">
        <w:rPr>
          <w:rStyle w:val="StyleUnderline"/>
        </w:rPr>
        <w:t>the United States must, can, and will build an integrated, multilayered missile defense architecture that can deter and defeat coercive strikes</w:t>
      </w:r>
      <w:r w:rsidRPr="00395D8C">
        <w:rPr>
          <w:sz w:val="14"/>
        </w:rPr>
        <w:t xml:space="preserve"> on the homeland while also providing a regional defense of key capabilities overseas.</w:t>
      </w:r>
    </w:p>
    <w:p w14:paraId="74A558E0" w14:textId="77777777" w:rsidR="004B119F" w:rsidRPr="00395D8C" w:rsidRDefault="004B119F" w:rsidP="004B119F">
      <w:pPr>
        <w:rPr>
          <w:rStyle w:val="StyleUnderline"/>
        </w:rPr>
      </w:pPr>
      <w:r w:rsidRPr="00395D8C">
        <w:rPr>
          <w:sz w:val="14"/>
        </w:rPr>
        <w:t xml:space="preserve">Indeed, an integrated missile defense architecture that incorporates existing homeland missile defenses, to include existing GBIs and regional missile defenses in the Indo–Pacific, Europe, and the Middle East, and builds additional capacity and capabilities in several key areas is required given the expanding threats. </w:t>
      </w:r>
      <w:r w:rsidRPr="00395D8C">
        <w:rPr>
          <w:rStyle w:val="StyleUnderline"/>
        </w:rPr>
        <w:t xml:space="preserve">Such a missile defense architecture must perform </w:t>
      </w:r>
      <w:proofErr w:type="gramStart"/>
      <w:r w:rsidRPr="00395D8C">
        <w:rPr>
          <w:rStyle w:val="StyleUnderline"/>
        </w:rPr>
        <w:t>a number of</w:t>
      </w:r>
      <w:proofErr w:type="gramEnd"/>
      <w:r w:rsidRPr="00395D8C">
        <w:rPr>
          <w:rStyle w:val="StyleUnderline"/>
        </w:rPr>
        <w:t xml:space="preserve"> functions, including:</w:t>
      </w:r>
    </w:p>
    <w:p w14:paraId="064F8469" w14:textId="77777777" w:rsidR="004B119F" w:rsidRPr="00395D8C" w:rsidRDefault="004B119F" w:rsidP="004B119F">
      <w:pPr>
        <w:rPr>
          <w:rStyle w:val="StyleUnderline"/>
        </w:rPr>
      </w:pPr>
      <w:r w:rsidRPr="00395D8C">
        <w:rPr>
          <w:rStyle w:val="StyleUnderline"/>
        </w:rPr>
        <w:t>Defending the homeland. The United States must ensure that its population centers and critical locations are protected and preserved.</w:t>
      </w:r>
    </w:p>
    <w:p w14:paraId="33976D83" w14:textId="77777777" w:rsidR="004B119F" w:rsidRPr="00395D8C" w:rsidRDefault="004B119F" w:rsidP="004B119F">
      <w:pPr>
        <w:rPr>
          <w:rStyle w:val="StyleUnderline"/>
        </w:rPr>
      </w:pPr>
      <w:r w:rsidRPr="00395D8C">
        <w:rPr>
          <w:rStyle w:val="StyleUnderline"/>
        </w:rPr>
        <w:t>Defending key overseas nodes. Such nodes could be key bases, logistical sites, or allied population centers.</w:t>
      </w:r>
    </w:p>
    <w:p w14:paraId="53510B5D" w14:textId="77777777" w:rsidR="004B119F" w:rsidRPr="00395D8C" w:rsidRDefault="004B119F" w:rsidP="004B119F">
      <w:pPr>
        <w:rPr>
          <w:rStyle w:val="StyleUnderline"/>
        </w:rPr>
      </w:pPr>
      <w:r w:rsidRPr="00395D8C">
        <w:rPr>
          <w:rStyle w:val="StyleUnderline"/>
        </w:rPr>
        <w:t>Defending the U.S. and its allies against a variety of inbound threats. Typically, the United States has focused its missile defense on intercepting ballistic missiles and cruise missiles overseas, and ballistic missiles at home. Given the evolving nature of the threat, the United States should field the capabilities necessary to defeat all nature of inbound threats, to include long-range cruise missiles, hypersonic threats, and those delivered from orbit.</w:t>
      </w:r>
    </w:p>
    <w:p w14:paraId="672DC147" w14:textId="77777777" w:rsidR="004B119F" w:rsidRPr="00395D8C" w:rsidRDefault="004B119F" w:rsidP="004B119F">
      <w:pPr>
        <w:rPr>
          <w:rStyle w:val="StyleUnderline"/>
        </w:rPr>
      </w:pPr>
      <w:r w:rsidRPr="00395D8C">
        <w:rPr>
          <w:rStyle w:val="StyleUnderline"/>
        </w:rPr>
        <w:t>Defending the U.S. and its allies against a variety of actors. No longer should the United States optimize its missile defenses against rogue actors, such as Iran or North Korea, but it will also field capabilities that can destroy threats coming from other, more advanced adversaries, such as China and Russia.</w:t>
      </w:r>
    </w:p>
    <w:p w14:paraId="615CC078" w14:textId="77777777" w:rsidR="004B119F" w:rsidRPr="00395D8C" w:rsidRDefault="004B119F" w:rsidP="004B119F">
      <w:pPr>
        <w:rPr>
          <w:sz w:val="14"/>
        </w:rPr>
      </w:pPr>
      <w:r w:rsidRPr="00395D8C">
        <w:rPr>
          <w:sz w:val="14"/>
        </w:rPr>
        <w:t xml:space="preserve">An expanded and improved U.S. homeland and regional missile defense architecture would support </w:t>
      </w:r>
      <w:proofErr w:type="gramStart"/>
      <w:r w:rsidRPr="00395D8C">
        <w:rPr>
          <w:sz w:val="14"/>
        </w:rPr>
        <w:t>a number of</w:t>
      </w:r>
      <w:proofErr w:type="gramEnd"/>
      <w:r w:rsidRPr="00395D8C">
        <w:rPr>
          <w:sz w:val="14"/>
        </w:rPr>
        <w:t xml:space="preserve"> U.S. defense objectives, including:</w:t>
      </w:r>
    </w:p>
    <w:p w14:paraId="3E50A937" w14:textId="77777777" w:rsidR="004B119F" w:rsidRPr="00395D8C" w:rsidRDefault="004B119F" w:rsidP="004B119F">
      <w:pPr>
        <w:rPr>
          <w:sz w:val="14"/>
        </w:rPr>
      </w:pPr>
      <w:r w:rsidRPr="00395D8C">
        <w:rPr>
          <w:rStyle w:val="Emphasis"/>
        </w:rPr>
        <w:t>Deterring attack. Deterrence by denial, which is the ability to prevent an attacker from achieving his operational objectives, can be a powerful tool. An effective missile defense architecture that could credibly intercept a variety of long-range threats from a variety of actors could deter U.S. adversaries from launching an attack in the first place because they do not believe that such an attack would achieve their objectives—and instead, leave them vulnerable to significant reprisals from the United States</w:t>
      </w:r>
      <w:r w:rsidRPr="00395D8C">
        <w:rPr>
          <w:sz w:val="14"/>
        </w:rPr>
        <w:t>.</w:t>
      </w:r>
    </w:p>
    <w:p w14:paraId="377872DB" w14:textId="77777777" w:rsidR="004B119F" w:rsidRPr="00395D8C" w:rsidRDefault="004B119F" w:rsidP="004B119F">
      <w:pPr>
        <w:rPr>
          <w:sz w:val="14"/>
        </w:rPr>
      </w:pPr>
      <w:r w:rsidRPr="00395D8C">
        <w:rPr>
          <w:sz w:val="14"/>
        </w:rPr>
        <w:t>Limiting damage should deterrence fail. Even if a missile defense architecture is not perfect it could significantly limit the extent of damage through a partial success rate. That is, if an adversary seeks to destroy six critical targets, even a partially effective missile defense could ensure that some quantity of those targets survive an attack.</w:t>
      </w:r>
    </w:p>
    <w:p w14:paraId="22DB072A" w14:textId="77777777" w:rsidR="004B119F" w:rsidRPr="00395D8C" w:rsidRDefault="004B119F" w:rsidP="004B119F">
      <w:pPr>
        <w:rPr>
          <w:sz w:val="14"/>
        </w:rPr>
      </w:pPr>
      <w:r w:rsidRPr="00395D8C">
        <w:rPr>
          <w:sz w:val="14"/>
        </w:rPr>
        <w:t>Assuring allies. Regional allies, particularly those located close to U.S. adversaries and who would therefore be on the front line should a conflict erupt, often seek assurance that the United States will support them during times of crisis or conflict. In many cases, their need for assurance drives their calculations about whether they need an independent nuclear arsenal. In many ways, the more insecure they feel, the more likely they are to pursue an independent nuclear weapons program, which it has been U.S. policy to oppose since 1963. Forward deploying nuclear weapons is one way to assure allies and convince them not to pursue their own nuclear weapons programs. Integrated missile defenses are another important tool.</w:t>
      </w:r>
    </w:p>
    <w:p w14:paraId="47AE944C" w14:textId="77777777" w:rsidR="004B119F" w:rsidRPr="00395D8C" w:rsidRDefault="004B119F" w:rsidP="004B119F">
      <w:pPr>
        <w:rPr>
          <w:sz w:val="14"/>
        </w:rPr>
      </w:pPr>
      <w:r w:rsidRPr="00395D8C">
        <w:rPr>
          <w:sz w:val="14"/>
        </w:rPr>
        <w:lastRenderedPageBreak/>
        <w:t>Finally, it is America’s policy that no nation should be allowed to put nuclear weapons in orbit for the purposes of targeting sites on Earth. Therefore, the United States reserves the right to destroy, pre-emptively, any adversary orbital platform that carries nuclear weapons, and may do so using any tool best suited to the purposes—whether that tool is based terrestrially or in orbit.</w:t>
      </w:r>
    </w:p>
    <w:p w14:paraId="0F7C10BD" w14:textId="77777777" w:rsidR="004B119F" w:rsidRDefault="004B119F" w:rsidP="004B119F">
      <w:pPr>
        <w:pStyle w:val="Heading4"/>
      </w:pPr>
      <w:r>
        <w:t xml:space="preserve">Missile defense deters </w:t>
      </w:r>
      <w:proofErr w:type="gramStart"/>
      <w:r>
        <w:t>lower level</w:t>
      </w:r>
      <w:proofErr w:type="gramEnd"/>
      <w:r>
        <w:t xml:space="preserve"> attacks that escalate</w:t>
      </w:r>
    </w:p>
    <w:p w14:paraId="259AD012" w14:textId="77777777" w:rsidR="004B119F" w:rsidRPr="00155E3D" w:rsidRDefault="004B119F" w:rsidP="004B119F">
      <w:pPr>
        <w:rPr>
          <w:b/>
          <w:bCs/>
          <w:sz w:val="26"/>
        </w:rPr>
      </w:pPr>
      <w:r w:rsidRPr="00506352">
        <w:rPr>
          <w:rStyle w:val="Style13ptBold"/>
        </w:rPr>
        <w:t xml:space="preserve">Peters 25 </w:t>
      </w:r>
      <w:r w:rsidRPr="00506352">
        <w:rPr>
          <w:rStyle w:val="Style13ptBold"/>
          <w:b w:val="0"/>
          <w:bCs w:val="0"/>
        </w:rPr>
        <w:t xml:space="preserve">[Robert, Senior Research Fellow for Strategic Deterrence at Heritage, “A Missile Defense Review for the United States,” </w:t>
      </w:r>
      <w:hyperlink r:id="rId28" w:history="1">
        <w:r w:rsidRPr="00506352">
          <w:rPr>
            <w:rStyle w:val="Style13ptBold"/>
            <w:b w:val="0"/>
            <w:bCs w:val="0"/>
          </w:rPr>
          <w:t>https://www.heritage.org/defense/report/missile-defense-review-the-united-states</w:t>
        </w:r>
      </w:hyperlink>
      <w:r w:rsidRPr="00506352">
        <w:rPr>
          <w:rStyle w:val="Style13ptBold"/>
          <w:b w:val="0"/>
          <w:bCs w:val="0"/>
        </w:rPr>
        <w:t>, ALB</w:t>
      </w:r>
      <w:r w:rsidRPr="00506352">
        <w:rPr>
          <w:rStyle w:val="Style13ptBold"/>
        </w:rPr>
        <w:t>]</w:t>
      </w:r>
    </w:p>
    <w:p w14:paraId="3F2CF8DD" w14:textId="77777777" w:rsidR="004B119F" w:rsidRDefault="004B119F" w:rsidP="004B119F">
      <w:pPr>
        <w:rPr>
          <w:sz w:val="16"/>
        </w:rPr>
      </w:pPr>
      <w:r>
        <w:rPr>
          <w:sz w:val="16"/>
        </w:rPr>
        <w:t>The Lower Escalation Pathway Temptation</w:t>
      </w:r>
    </w:p>
    <w:p w14:paraId="3B540436" w14:textId="77777777" w:rsidR="004B119F" w:rsidRDefault="004B119F" w:rsidP="004B119F">
      <w:pPr>
        <w:rPr>
          <w:sz w:val="16"/>
        </w:rPr>
      </w:pPr>
      <w:r>
        <w:rPr>
          <w:sz w:val="16"/>
        </w:rPr>
        <w:t>China, Iran, North Korea, and Russia are challenging American interests and seeking to constrain American influence and freedom of action around the world. Russia is attempting to use nuclear weapons to coerce the West due to its support for Ukraine and has hinted at pursuing a low-escalation pathway attack on NATO states in pursuit of such a goal. Other actors may also pursue a lower-escalation pathway attack, as their missile forces expand and diversify.</w:t>
      </w:r>
    </w:p>
    <w:p w14:paraId="213261DD" w14:textId="77777777" w:rsidR="004B119F" w:rsidRPr="00155E3D" w:rsidRDefault="004B119F" w:rsidP="004B119F">
      <w:pPr>
        <w:rPr>
          <w:rStyle w:val="StyleUnderline"/>
        </w:rPr>
      </w:pPr>
      <w:r w:rsidRPr="00155E3D">
        <w:rPr>
          <w:rStyle w:val="StyleUnderline"/>
        </w:rPr>
        <w:t xml:space="preserve">In a lower-escalation pathway, an enemy would attack an American homeland site, potentially including military assets, with a limited number of conventional or low-yield nuclear weapons, limiting civilian casualties, </w:t>
      </w:r>
      <w:proofErr w:type="gramStart"/>
      <w:r w:rsidRPr="00155E3D">
        <w:rPr>
          <w:rStyle w:val="StyleUnderline"/>
        </w:rPr>
        <w:t>in an attempt to</w:t>
      </w:r>
      <w:proofErr w:type="gramEnd"/>
      <w:r w:rsidRPr="00155E3D">
        <w:rPr>
          <w:rStyle w:val="StyleUnderline"/>
        </w:rPr>
        <w:t xml:space="preserve"> change the behavior of the United States.</w:t>
      </w:r>
    </w:p>
    <w:p w14:paraId="24E11163" w14:textId="77777777" w:rsidR="004B119F" w:rsidRDefault="004B119F" w:rsidP="004B119F">
      <w:pPr>
        <w:rPr>
          <w:sz w:val="16"/>
        </w:rPr>
      </w:pPr>
      <w:r>
        <w:rPr>
          <w:sz w:val="16"/>
        </w:rPr>
        <w:t>In a low-escalation pathway attack, China or Russia may try to escalate its way out of a conventional conflict it is losing against the United States by conducting a series of limited conventional or nuclear strikes at key targets in the U.S. homeland. These coercive strikes would be intended to demonstrate enough resolve and result in significant damage to convince U.S. political leaders to give in to adversary demands but limited enough in scope and scale (meaning not catastrophic) to not prompt an overwhelming U.S. response.</w:t>
      </w:r>
    </w:p>
    <w:p w14:paraId="6964BBFC" w14:textId="77777777" w:rsidR="004B119F" w:rsidRDefault="004B119F" w:rsidP="004B119F">
      <w:pPr>
        <w:rPr>
          <w:sz w:val="16"/>
        </w:rPr>
      </w:pPr>
      <w:r>
        <w:rPr>
          <w:sz w:val="16"/>
        </w:rPr>
        <w:t>This lower-escalatory pathway of forcing a nation to negotiate has not been tested, but the logic is sound, and there is some indication that America’s adversaries are considering such a strike. China is building a nuclear arsenal that in the coming years could enable it to carry out such a strike, and Russia openly discusses the prospects of limited nuclear strikes against targets in the West.</w:t>
      </w:r>
    </w:p>
    <w:p w14:paraId="588C9527" w14:textId="77777777" w:rsidR="004B119F" w:rsidRDefault="004B119F" w:rsidP="004B119F">
      <w:pPr>
        <w:rPr>
          <w:sz w:val="16"/>
        </w:rPr>
      </w:pPr>
      <w:r w:rsidRPr="00155E3D">
        <w:rPr>
          <w:rStyle w:val="StyleUnderline"/>
        </w:rPr>
        <w:t>The United States’ existing approach to missile defense, as enacted through the Missile Defense Agency, is not comprehensive</w:t>
      </w:r>
      <w:r>
        <w:rPr>
          <w:sz w:val="16"/>
        </w:rPr>
        <w:t>. It cannot address lower-escalation coercive attacks from China or Russia or compete with China’s pacing challenge due to the limited nature of the existing missile defense posture or capacity. According to the DOD’s 2023 annual report, Military and Security Developments Involving the People’s Republic of China:</w:t>
      </w:r>
    </w:p>
    <w:p w14:paraId="2442D482" w14:textId="77777777" w:rsidR="004B119F" w:rsidRDefault="004B119F" w:rsidP="004B119F">
      <w:pPr>
        <w:rPr>
          <w:sz w:val="16"/>
        </w:rPr>
      </w:pPr>
      <w:r>
        <w:rPr>
          <w:sz w:val="16"/>
        </w:rPr>
        <w:t>In 2020, the DoD estimated China’s operational nuclear warhead stockpile was in the low-200s and expected to at least double by 2030. However, Beijing has accelerated its nuclear expansion, and DoD estimates China’s stockpile had more than 500 operational nuclear warheads as of May 2023. By 2030, DoD estimates that the PRC will have over 1,000 operational nuclear warheads, most of which will be fielded on systems capable of ranging the CONUS [Continental United States].</w:t>
      </w:r>
    </w:p>
    <w:p w14:paraId="32DF42D0" w14:textId="77777777" w:rsidR="004B119F" w:rsidRPr="00155E3D" w:rsidRDefault="004B119F" w:rsidP="004B119F">
      <w:pPr>
        <w:rPr>
          <w:rStyle w:val="StyleUnderline"/>
        </w:rPr>
      </w:pPr>
      <w:r w:rsidRPr="00155E3D">
        <w:rPr>
          <w:rStyle w:val="StyleUnderline"/>
        </w:rPr>
        <w:t>The U</w:t>
      </w:r>
      <w:r>
        <w:rPr>
          <w:sz w:val="16"/>
        </w:rPr>
        <w:t xml:space="preserve">nited </w:t>
      </w:r>
      <w:r w:rsidRPr="00155E3D">
        <w:rPr>
          <w:rStyle w:val="StyleUnderline"/>
        </w:rPr>
        <w:t>S</w:t>
      </w:r>
      <w:r>
        <w:rPr>
          <w:sz w:val="16"/>
        </w:rPr>
        <w:t xml:space="preserve">tates </w:t>
      </w:r>
      <w:r w:rsidRPr="00155E3D">
        <w:rPr>
          <w:rStyle w:val="StyleUnderline"/>
        </w:rPr>
        <w:t>requires a comprehensive set of missile defense layers to counter an adversary’s lower-escalation temptation</w:t>
      </w:r>
      <w:r>
        <w:rPr>
          <w:sz w:val="16"/>
        </w:rPr>
        <w:t xml:space="preserve">. </w:t>
      </w:r>
      <w:r w:rsidRPr="00155E3D">
        <w:rPr>
          <w:rStyle w:val="StyleUnderline"/>
        </w:rPr>
        <w:t>A set of comprehensive missile defense layers that can destroy at least a hundred adversary nuclear-armed missiles—be they from China, North Korea, or Russia—would incentivize these adversaries’ leaders to abandon plans for “easy coercion” or “cheap shot” attempts with a few missiles to coerce or intimidate American political leaders</w:t>
      </w:r>
      <w:r>
        <w:rPr>
          <w:sz w:val="16"/>
        </w:rPr>
        <w:t xml:space="preserve">. </w:t>
      </w:r>
      <w:r w:rsidRPr="00155E3D">
        <w:rPr>
          <w:rStyle w:val="StyleUnderline"/>
        </w:rPr>
        <w:t>Forcing adversary leaders to consider the lower likelihood of success</w:t>
      </w:r>
      <w:r>
        <w:rPr>
          <w:sz w:val="16"/>
        </w:rPr>
        <w:t xml:space="preserve"> for attacks below 100 missiles, in addition to the potential for provoking an unacceptably damaging U.S. response, </w:t>
      </w:r>
      <w:r w:rsidRPr="00155E3D">
        <w:rPr>
          <w:rStyle w:val="StyleUnderline"/>
        </w:rPr>
        <w:t>will help to improve deterrence and raise the threshold for missile-based strikes against the U.S. homeland. Making escalation more difficult and riskier to achieve lowers the risk that adversaries will see value in escalation.</w:t>
      </w:r>
    </w:p>
    <w:p w14:paraId="3A12F942" w14:textId="77777777" w:rsidR="004B119F" w:rsidRDefault="004B119F" w:rsidP="004B119F">
      <w:pPr>
        <w:rPr>
          <w:sz w:val="16"/>
        </w:rPr>
      </w:pPr>
      <w:r>
        <w:rPr>
          <w:sz w:val="16"/>
        </w:rPr>
        <w:t xml:space="preserve">While </w:t>
      </w:r>
      <w:r w:rsidRPr="00155E3D">
        <w:rPr>
          <w:rStyle w:val="StyleUnderline"/>
        </w:rPr>
        <w:t>adversaries</w:t>
      </w:r>
      <w:r>
        <w:rPr>
          <w:sz w:val="16"/>
        </w:rPr>
        <w:t xml:space="preserve"> might be tempted to execute a lower-escalation pathway strike (say, firing only a dozen nuclear-armed missiles at the American homeland) as a high-risk but potentially high-reward strategy to end a conflict on terms acceptable to them, they </w:t>
      </w:r>
      <w:r w:rsidRPr="00155E3D">
        <w:rPr>
          <w:rStyle w:val="StyleUnderline"/>
        </w:rPr>
        <w:t>would be far more cautious about firing more than a hundred nuclear-armed missiles at the United States</w:t>
      </w:r>
      <w:r>
        <w:rPr>
          <w:sz w:val="16"/>
        </w:rPr>
        <w:t>. Such a strike would almost certainly trigger the kind of massive nuclear retaliation by the United States that they would otherwise try to avoid, in addition to the uncertainty of success for the initial attack.</w:t>
      </w:r>
    </w:p>
    <w:p w14:paraId="04F12EB3" w14:textId="77777777" w:rsidR="004B119F" w:rsidRDefault="004B119F" w:rsidP="004B119F">
      <w:pPr>
        <w:rPr>
          <w:sz w:val="16"/>
        </w:rPr>
      </w:pPr>
      <w:r>
        <w:rPr>
          <w:sz w:val="16"/>
        </w:rPr>
        <w:lastRenderedPageBreak/>
        <w:t xml:space="preserve">In this way, </w:t>
      </w:r>
      <w:r w:rsidRPr="00155E3D">
        <w:rPr>
          <w:rStyle w:val="Emphasis"/>
        </w:rPr>
        <w:t xml:space="preserve">a credible and effective multilayered missile defense architecture could deter America’s adversaries from pursuing an otherwise attractive lower-escalation pathway </w:t>
      </w:r>
      <w:proofErr w:type="gramStart"/>
      <w:r w:rsidRPr="00155E3D">
        <w:rPr>
          <w:rStyle w:val="Emphasis"/>
        </w:rPr>
        <w:t>in the near future</w:t>
      </w:r>
      <w:proofErr w:type="gramEnd"/>
      <w:r>
        <w:rPr>
          <w:sz w:val="16"/>
        </w:rPr>
        <w:t xml:space="preserve">. Indeed, the existing Ground-Based Interceptor (GBI) architecture first fielded in 2004—designed to defend against limited attacks from North Korea—may no longer be sufficient to defend against even a rogue state attack, given the expansion and maturation of North Korea’s missile program. To put another way, </w:t>
      </w:r>
      <w:r w:rsidRPr="00155E3D">
        <w:rPr>
          <w:rStyle w:val="StyleUnderline"/>
        </w:rPr>
        <w:t>effective and credible missile defenses are not a “future like to have”—they are a “near term must have</w:t>
      </w:r>
      <w:r>
        <w:rPr>
          <w:sz w:val="16"/>
        </w:rPr>
        <w:t>.”</w:t>
      </w:r>
    </w:p>
    <w:p w14:paraId="339934B6" w14:textId="77777777" w:rsidR="004B119F" w:rsidRPr="000856CB" w:rsidRDefault="004B119F" w:rsidP="004B119F">
      <w:pPr>
        <w:pStyle w:val="Heading3"/>
      </w:pPr>
      <w:r>
        <w:lastRenderedPageBreak/>
        <w:t>A2 Asymmetric (Missile Defense Good/Bad]</w:t>
      </w:r>
    </w:p>
    <w:p w14:paraId="1787FFFD" w14:textId="77777777" w:rsidR="004B119F" w:rsidRDefault="004B119F" w:rsidP="004B119F">
      <w:pPr>
        <w:pStyle w:val="Heading4"/>
      </w:pPr>
      <w:r>
        <w:t>The thesis of the DA is false – China and Russia missile defense is already asymmetric to the United States</w:t>
      </w:r>
    </w:p>
    <w:p w14:paraId="57744687" w14:textId="77777777" w:rsidR="004B119F" w:rsidRPr="000856CB" w:rsidRDefault="004B119F" w:rsidP="004B119F">
      <w:pPr>
        <w:rPr>
          <w:rStyle w:val="Style13ptBold"/>
          <w:b w:val="0"/>
          <w:bCs w:val="0"/>
        </w:rPr>
      </w:pPr>
      <w:r w:rsidRPr="000856CB">
        <w:rPr>
          <w:rStyle w:val="Style13ptBold"/>
        </w:rPr>
        <w:t xml:space="preserve">Soofer 25 </w:t>
      </w:r>
      <w:r w:rsidRPr="000856CB">
        <w:rPr>
          <w:rStyle w:val="Style13ptBold"/>
          <w:b w:val="0"/>
          <w:bCs w:val="0"/>
        </w:rPr>
        <w:t xml:space="preserve">[Robert, senior fellow in the Forward Defense practice of the Atlantic Council’s Scowcroft Center for Strategy and Security, where he leads its Nuclear Strategy Project. He is also an adjunct professor at Georgetown University’s Center for Security Studies, teaching courses in nuclear strategy, missile defense, and arms control. Soofer was deputy assistant secretary of defense for nuclear and missile defense policy from April 2017 to January 2021. In this capacity, he was codirector of the Nuclear Posture Review and Missile Defense Review and led their implementation. “First, we will defend the homeland: The case for homeland missile defense,” Atlantic Council, </w:t>
      </w:r>
      <w:hyperlink r:id="rId29" w:history="1">
        <w:r w:rsidRPr="000856CB">
          <w:rPr>
            <w:rStyle w:val="Style13ptBold"/>
            <w:b w:val="0"/>
            <w:bCs w:val="0"/>
          </w:rPr>
          <w:t>https://www.atlanticcouncil.org/in-depth-research-reports/report/first-we-will-defend-the-homeland-the-case-for-homeland-missile-defense/</w:t>
        </w:r>
      </w:hyperlink>
      <w:r w:rsidRPr="000856CB">
        <w:rPr>
          <w:rStyle w:val="Style13ptBold"/>
          <w:b w:val="0"/>
          <w:bCs w:val="0"/>
        </w:rPr>
        <w:t>, ALB</w:t>
      </w:r>
      <w:r>
        <w:rPr>
          <w:rStyle w:val="Style13ptBold"/>
          <w:b w:val="0"/>
          <w:bCs w:val="0"/>
        </w:rPr>
        <w:t>]</w:t>
      </w:r>
    </w:p>
    <w:p w14:paraId="22C29D09" w14:textId="77777777" w:rsidR="004B119F" w:rsidRPr="000856CB" w:rsidRDefault="004B119F" w:rsidP="004B119F">
      <w:pPr>
        <w:rPr>
          <w:sz w:val="16"/>
        </w:rPr>
      </w:pPr>
      <w:r w:rsidRPr="000856CB">
        <w:rPr>
          <w:sz w:val="16"/>
        </w:rPr>
        <w:t>Threats and challenges</w:t>
      </w:r>
    </w:p>
    <w:p w14:paraId="1F0F1CA4" w14:textId="77777777" w:rsidR="004B119F" w:rsidRPr="000856CB" w:rsidRDefault="004B119F" w:rsidP="004B119F">
      <w:pPr>
        <w:rPr>
          <w:sz w:val="16"/>
        </w:rPr>
      </w:pPr>
      <w:r w:rsidRPr="000856CB">
        <w:rPr>
          <w:sz w:val="16"/>
        </w:rPr>
        <w:t xml:space="preserve">First, the expansion of North Korea’s intercontinental ballistic missile (ICBM) arsenal will likely drive an increase in the number of deployed US Ground-Based Interceptors (GBIs) as the United States tries to stay ahead of the threat. The Biden administration’s intent to increase the number of GBIs by twenty starting in 2028 will </w:t>
      </w:r>
      <w:r w:rsidRPr="00932CD5">
        <w:rPr>
          <w:rStyle w:val="StyleUnderline"/>
        </w:rPr>
        <w:t>spark a debate about whether US homeland missile defenses could upset strategic stability with Russia and China as these countries grow concerned about rising levels of US homeland missile protection, albeit intended against North Korea. Some analysts judge that the United States can rely on nuclear deterrence against North Korea, arguing that staying ahead of the North Korean threat is unaffordable—</w:t>
      </w:r>
      <w:r w:rsidRPr="00932CD5">
        <w:rPr>
          <w:rStyle w:val="Emphasis"/>
        </w:rPr>
        <w:t>and will upset strategic stability with Russia and China</w:t>
      </w:r>
      <w:r w:rsidRPr="000856CB">
        <w:rPr>
          <w:sz w:val="16"/>
        </w:rPr>
        <w:t xml:space="preserve">.3 </w:t>
      </w:r>
      <w:r w:rsidRPr="00932CD5">
        <w:rPr>
          <w:rStyle w:val="StyleUnderline"/>
        </w:rPr>
        <w:t>Other analysts find that reducing US vulnerability to rogue nation missile threats is essential for a US grand strategy reliant on allies</w:t>
      </w:r>
      <w:r w:rsidRPr="000856CB">
        <w:rPr>
          <w:sz w:val="16"/>
        </w:rPr>
        <w:t xml:space="preserve">.4 Allies might perceive a United States unwilling to protect itself against North Korea as unwilling to take risks on their behalf. </w:t>
      </w:r>
    </w:p>
    <w:p w14:paraId="21CA862A" w14:textId="77777777" w:rsidR="004B119F" w:rsidRPr="000856CB" w:rsidRDefault="004B119F" w:rsidP="004B119F">
      <w:pPr>
        <w:rPr>
          <w:sz w:val="16"/>
        </w:rPr>
      </w:pPr>
      <w:r w:rsidRPr="000856CB">
        <w:rPr>
          <w:sz w:val="16"/>
        </w:rPr>
        <w:t xml:space="preserve">Second, </w:t>
      </w:r>
      <w:r w:rsidRPr="00932CD5">
        <w:rPr>
          <w:rStyle w:val="StyleUnderline"/>
        </w:rPr>
        <w:t>the United States must now simultaneously deter two nuclear-armed great powers—Russia and China</w:t>
      </w:r>
      <w:r w:rsidRPr="000856CB">
        <w:rPr>
          <w:sz w:val="16"/>
        </w:rPr>
        <w:t>. A feature of this problem is a Russian and Chinese nuclear doctrine (supported by forces) that allows for the limited use of nuclear and conventional weapons to coerce the United States. According to some US experts, “Moscow and Beijing appear now to calculate that their respective threats to escalate to limited nuclear war will be sufficient to paralyze direct US opposition to their regional expansionism.”5 These forces may include dual-use capabilities to attack US nuclear forces, command and control, and national leadership. The 2022 Nuclear Posture Review (NPR) recognizes this problem, stating that the United States must prepare to deter large-scale and limited nuclear use from its nuclear-armed adversaries, especially in light of the increasing reliance on the coercive threat of limited nuclear use in these states’ strategies.6 Likewise, the congressionally mandated Strategic Posture Commission, a bipartisan twelve-appointee group,7 recommended in its October 2023 report that the “United States should develop and field homeland IAMD [integrated air and missile defense] capabilities that can deter and defeat coercive attacks by Russia and China.”8</w:t>
      </w:r>
    </w:p>
    <w:p w14:paraId="7189B0C7" w14:textId="77777777" w:rsidR="004B119F" w:rsidRPr="00932CD5" w:rsidRDefault="004B119F" w:rsidP="004B119F">
      <w:pPr>
        <w:rPr>
          <w:rStyle w:val="Emphasis"/>
        </w:rPr>
      </w:pPr>
      <w:r w:rsidRPr="00932CD5">
        <w:rPr>
          <w:rStyle w:val="StyleUnderline"/>
        </w:rPr>
        <w:t>Another facet of the two-nuclear-great-power problem is the potential vulnerability of US nuclear forces to a combined or nearly sequential Chinese and Russian disarming nuclear first strike</w:t>
      </w:r>
      <w:r w:rsidRPr="000856CB">
        <w:rPr>
          <w:sz w:val="16"/>
        </w:rPr>
        <w:t xml:space="preserve">.9 </w:t>
      </w:r>
      <w:r w:rsidRPr="00932CD5">
        <w:rPr>
          <w:rStyle w:val="StyleUnderline"/>
        </w:rPr>
        <w:t>As China expands its nuclear forces, defense strategists must consider whether US nuclear forces suffice to deter two great powers, perhaps at the same time, under any conditions. The US ability to retaliate with nuclear weapons under any circumstances is essential</w:t>
      </w:r>
      <w:r w:rsidRPr="000856CB">
        <w:rPr>
          <w:sz w:val="16"/>
        </w:rPr>
        <w:t xml:space="preserve">. </w:t>
      </w:r>
      <w:r w:rsidRPr="00932CD5">
        <w:rPr>
          <w:rStyle w:val="Emphasis"/>
        </w:rPr>
        <w:t>Layered, preferential missile defenses for US nuclear forces; national leadership; and nuclear command, control, and communications (NC3) would enhance US nuclear survivability. Such defenses</w:t>
      </w:r>
      <w:r w:rsidRPr="000856CB">
        <w:rPr>
          <w:sz w:val="16"/>
        </w:rPr>
        <w:t xml:space="preserve">, which would not provide significant protection for the population, could enhance deterrence by complicating </w:t>
      </w:r>
      <w:r w:rsidRPr="00932CD5">
        <w:rPr>
          <w:rStyle w:val="StyleUnderline"/>
        </w:rPr>
        <w:t>Russian and Chinese first-strike plans.</w:t>
      </w:r>
      <w:r w:rsidRPr="000856CB">
        <w:rPr>
          <w:sz w:val="16"/>
        </w:rPr>
        <w:t xml:space="preserve">10 </w:t>
      </w:r>
      <w:r w:rsidRPr="00932CD5">
        <w:rPr>
          <w:rStyle w:val="Emphasis"/>
        </w:rPr>
        <w:t xml:space="preserve">Even short of a combined disarming strike, missile defense of the nuclear triad could increase the endurance of US nuclear forces in a </w:t>
      </w:r>
      <w:r w:rsidRPr="00932CD5">
        <w:rPr>
          <w:rStyle w:val="Emphasis"/>
        </w:rPr>
        <w:lastRenderedPageBreak/>
        <w:t xml:space="preserve">limited nuclear exchange from one power, preserving sufficient nuclear forces to dissuade an opportunistic aggressor armed with nuclear weapons. </w:t>
      </w:r>
    </w:p>
    <w:p w14:paraId="4A4FB2FC" w14:textId="77777777" w:rsidR="004B119F" w:rsidRDefault="004B119F" w:rsidP="004B119F">
      <w:pPr>
        <w:rPr>
          <w:rStyle w:val="Emphasis"/>
        </w:rPr>
      </w:pPr>
      <w:r w:rsidRPr="000856CB">
        <w:rPr>
          <w:sz w:val="16"/>
        </w:rPr>
        <w:t xml:space="preserve">Finally, </w:t>
      </w:r>
      <w:r w:rsidRPr="00932CD5">
        <w:rPr>
          <w:rStyle w:val="StyleUnderline"/>
        </w:rPr>
        <w:t>any assessment of expanding US homeland missile defense should consider Russia’s and China’s capabilities in this area. Russia and China claim a role for missile defense in their security strategies</w:t>
      </w:r>
      <w:r w:rsidRPr="000856CB">
        <w:rPr>
          <w:sz w:val="16"/>
        </w:rPr>
        <w:t xml:space="preserve">. </w:t>
      </w:r>
      <w:r w:rsidRPr="00932CD5">
        <w:rPr>
          <w:rStyle w:val="StyleUnderline"/>
        </w:rPr>
        <w:t>Both are building defenses against cruise and ballistic missiles (including ICBM defenses). For example, Russian homeland missile defenses include sixty-eight nuclear-armed interceptors protecting the Moscow region and likely some portion of Russia’s ICBM force</w:t>
      </w:r>
      <w:r w:rsidRPr="000856CB">
        <w:rPr>
          <w:sz w:val="16"/>
        </w:rPr>
        <w:t xml:space="preserve">. </w:t>
      </w:r>
      <w:r w:rsidRPr="00932CD5">
        <w:rPr>
          <w:rStyle w:val="StyleUnderline"/>
        </w:rPr>
        <w:t>Russia’s missile defenses are undergoing modernization with new interceptors. According to the US Department of Defense (DOD), China is pursuing a ballistic missile defense architecture with endo- and exo-atmospheric components, including a midcourse element “that may have capabilities against IRBMs [intermediate-range ballistic missiles] and possibly ICBMs”;</w:t>
      </w:r>
      <w:r w:rsidRPr="000856CB">
        <w:rPr>
          <w:sz w:val="16"/>
        </w:rPr>
        <w:t xml:space="preserve"> further, the “PLA’s cruise missile defense capability is more robust than that of its ballistic missile defenses.”11 </w:t>
      </w:r>
      <w:r w:rsidRPr="00932CD5">
        <w:rPr>
          <w:rStyle w:val="Emphasis"/>
        </w:rPr>
        <w:t xml:space="preserve">Defense against US ICBMs and cruise missiles could provide Russia and China an asymmetric advantage that could impact the military balance in certain situations and complicate US limited options. </w:t>
      </w:r>
    </w:p>
    <w:p w14:paraId="6E924E94" w14:textId="77777777" w:rsidR="004B119F" w:rsidRDefault="004B119F" w:rsidP="004B119F">
      <w:pPr>
        <w:pStyle w:val="Heading3"/>
      </w:pPr>
      <w:r w:rsidRPr="000856CB">
        <w:lastRenderedPageBreak/>
        <w:t>A2 Arms Race</w:t>
      </w:r>
      <w:r>
        <w:t xml:space="preserve"> (Missile Defense Good/Bad)</w:t>
      </w:r>
    </w:p>
    <w:p w14:paraId="7DDD6638" w14:textId="77777777" w:rsidR="004B119F" w:rsidRPr="00395D8C" w:rsidRDefault="004B119F" w:rsidP="004B119F">
      <w:pPr>
        <w:pStyle w:val="Heading4"/>
      </w:pPr>
      <w:r>
        <w:t>No arms race from missile defense</w:t>
      </w:r>
    </w:p>
    <w:p w14:paraId="31A76642" w14:textId="77777777" w:rsidR="004B119F" w:rsidRPr="000541A2" w:rsidRDefault="004B119F" w:rsidP="004B119F">
      <w:pPr>
        <w:rPr>
          <w:sz w:val="26"/>
        </w:rPr>
      </w:pPr>
      <w:r w:rsidRPr="000856CB">
        <w:rPr>
          <w:rStyle w:val="Style13ptBold"/>
        </w:rPr>
        <w:t xml:space="preserve">Soofer 25 </w:t>
      </w:r>
      <w:r w:rsidRPr="000856CB">
        <w:rPr>
          <w:rStyle w:val="Style13ptBold"/>
          <w:b w:val="0"/>
          <w:bCs w:val="0"/>
        </w:rPr>
        <w:t xml:space="preserve">[Robert, senior fellow in the Forward Defense practice of the Atlantic Council’s Scowcroft Center for Strategy and Security, where he leads its Nuclear Strategy Project. He is also an adjunct professor at Georgetown University’s Center for Security Studies, teaching courses in nuclear strategy, missile defense, and arms control. Soofer was deputy assistant secretary of defense for nuclear and missile defense policy from April 2017 to January 2021. In this capacity, he was codirector of the Nuclear Posture Review and Missile Defense Review and led their implementation. “First, we will defend the homeland: The case for homeland missile defense,” Atlantic Council, </w:t>
      </w:r>
      <w:hyperlink r:id="rId30" w:history="1">
        <w:r w:rsidRPr="000856CB">
          <w:rPr>
            <w:rStyle w:val="Style13ptBold"/>
            <w:b w:val="0"/>
            <w:bCs w:val="0"/>
          </w:rPr>
          <w:t>https://www.atlanticcouncil.org/in-depth-research-reports/report/first-we-will-defend-the-homeland-the-case-for-homeland-missile-defense/</w:t>
        </w:r>
      </w:hyperlink>
      <w:r w:rsidRPr="000856CB">
        <w:rPr>
          <w:rStyle w:val="Style13ptBold"/>
          <w:b w:val="0"/>
          <w:bCs w:val="0"/>
        </w:rPr>
        <w:t>, ALB</w:t>
      </w:r>
      <w:r>
        <w:rPr>
          <w:rStyle w:val="Style13ptBold"/>
          <w:b w:val="0"/>
          <w:bCs w:val="0"/>
        </w:rPr>
        <w:t>]</w:t>
      </w:r>
    </w:p>
    <w:p w14:paraId="7E0ACBD0" w14:textId="77777777" w:rsidR="004B119F" w:rsidRPr="000541A2" w:rsidRDefault="004B119F" w:rsidP="004B119F">
      <w:pPr>
        <w:rPr>
          <w:rStyle w:val="StyleUnderline"/>
        </w:rPr>
      </w:pPr>
      <w:r w:rsidRPr="000541A2">
        <w:rPr>
          <w:rStyle w:val="StyleUnderline"/>
        </w:rPr>
        <w:t>Addressing Russian and Chinese concerns</w:t>
      </w:r>
    </w:p>
    <w:p w14:paraId="7F39E298" w14:textId="77777777" w:rsidR="004B119F" w:rsidRPr="000541A2" w:rsidRDefault="004B119F" w:rsidP="004B119F">
      <w:pPr>
        <w:rPr>
          <w:sz w:val="16"/>
        </w:rPr>
      </w:pPr>
      <w:r w:rsidRPr="000541A2">
        <w:rPr>
          <w:rStyle w:val="StyleUnderline"/>
        </w:rPr>
        <w:t>Russia and China will react negatively to any expansion of US homeland missile defenses, even if intended only to address the North Korean missile threat</w:t>
      </w:r>
      <w:r w:rsidRPr="000541A2">
        <w:rPr>
          <w:sz w:val="16"/>
        </w:rPr>
        <w:t xml:space="preserve">. The extent of that reaction is unknowable, despite past rhetoric. If history is any guide, </w:t>
      </w:r>
      <w:r w:rsidRPr="000541A2">
        <w:rPr>
          <w:rStyle w:val="StyleUnderline"/>
        </w:rPr>
        <w:t>an arms race is not the guaranteed result. Russia could have expanded its nuclear forces when the United States withdrew from the Anti-Ballistic Missile (ABM) Treaty in 2002, yet Moscow chose not to do so</w:t>
      </w:r>
      <w:r w:rsidRPr="000541A2">
        <w:rPr>
          <w:sz w:val="16"/>
        </w:rPr>
        <w:t xml:space="preserve">. Instead, the United States and Russia reduced their respective deployed strategic nuclear forces by some two-thirds. </w:t>
      </w:r>
      <w:r w:rsidRPr="000541A2">
        <w:rPr>
          <w:rStyle w:val="StyleUnderline"/>
        </w:rPr>
        <w:t>Some have argued that Russia’s new novel nuclear systems and China’s new ICBM silos are meant to hedge against future US missile defenses. Yet, other experienced US researchers reason that political, rather than strategic, imperatives explain these actions</w:t>
      </w:r>
      <w:r w:rsidRPr="000541A2">
        <w:rPr>
          <w:sz w:val="16"/>
        </w:rPr>
        <w:t xml:space="preserve">.18 </w:t>
      </w:r>
    </w:p>
    <w:p w14:paraId="6AB6E11E" w14:textId="77777777" w:rsidR="004B119F" w:rsidRPr="00846C94" w:rsidRDefault="004B119F" w:rsidP="004B119F">
      <w:pPr>
        <w:rPr>
          <w:rStyle w:val="Emphasis"/>
          <w:iCs w:val="0"/>
          <w:sz w:val="16"/>
          <w:u w:val="none"/>
        </w:rPr>
      </w:pPr>
      <w:r w:rsidRPr="000541A2">
        <w:rPr>
          <w:rStyle w:val="StyleUnderline"/>
        </w:rPr>
        <w:t>Russia’s and China’s vocal objections to US missile defenses often reflect strategic posturing rather than genuine security threats</w:t>
      </w:r>
      <w:r w:rsidRPr="000541A2">
        <w:rPr>
          <w:sz w:val="16"/>
        </w:rPr>
        <w:t xml:space="preserve">. Both nations have invested heavily in their missile defense systems and possess substantial offensive capabilities, suggesting </w:t>
      </w:r>
      <w:r w:rsidRPr="000541A2">
        <w:rPr>
          <w:rStyle w:val="StyleUnderline"/>
        </w:rPr>
        <w:t>their concerns are more about maintaining geopolitical influence than reacting to a direct threat.</w:t>
      </w:r>
      <w:r w:rsidRPr="000541A2">
        <w:rPr>
          <w:sz w:val="16"/>
        </w:rPr>
        <w:t xml:space="preserve"> </w:t>
      </w:r>
      <w:r w:rsidRPr="000541A2">
        <w:rPr>
          <w:rStyle w:val="StyleUnderline"/>
        </w:rPr>
        <w:t>Rather than grow their nuclear forces, Russia and China could choose to expand their existing homeland defense coverage to a level comparable to future US deployments, putting these states on an equal footing with the United States while avoiding an offensive arms race</w:t>
      </w:r>
      <w:r w:rsidRPr="000541A2">
        <w:rPr>
          <w:sz w:val="16"/>
        </w:rPr>
        <w:t xml:space="preserve">. Regardless, the United States could consider sharing its intentions and missile defense plans in a more formal way with Russia and China. </w:t>
      </w:r>
    </w:p>
    <w:p w14:paraId="04E73E81" w14:textId="77777777" w:rsidR="004B119F" w:rsidRPr="001F4ED4" w:rsidRDefault="004B119F" w:rsidP="004B119F">
      <w:pPr>
        <w:pStyle w:val="Heading3"/>
      </w:pPr>
      <w:r w:rsidRPr="001F4ED4">
        <w:lastRenderedPageBreak/>
        <w:t>North Korea</w:t>
      </w:r>
      <w:r>
        <w:t xml:space="preserve"> Internal Link</w:t>
      </w:r>
      <w:r w:rsidRPr="001F4ED4">
        <w:t xml:space="preserve"> Ext’n</w:t>
      </w:r>
    </w:p>
    <w:p w14:paraId="36557EFB" w14:textId="77777777" w:rsidR="004B119F" w:rsidRPr="001F4ED4" w:rsidRDefault="004B119F" w:rsidP="004B119F">
      <w:pPr>
        <w:pStyle w:val="Heading4"/>
      </w:pPr>
      <w:r>
        <w:t>Early warning is specifically key to North Korea</w:t>
      </w:r>
    </w:p>
    <w:p w14:paraId="08F52BCB" w14:textId="77777777" w:rsidR="004B119F" w:rsidRPr="001F4ED4" w:rsidRDefault="004B119F" w:rsidP="004B119F">
      <w:pPr>
        <w:rPr>
          <w:b/>
          <w:bCs/>
          <w:sz w:val="26"/>
        </w:rPr>
      </w:pPr>
      <w:r w:rsidRPr="001F4ED4">
        <w:rPr>
          <w:rStyle w:val="Style13ptBold"/>
        </w:rPr>
        <w:t xml:space="preserve">Ghoshal 23 </w:t>
      </w:r>
      <w:r w:rsidRPr="001F4ED4">
        <w:rPr>
          <w:rStyle w:val="Style13ptBold"/>
          <w:b w:val="0"/>
          <w:bCs w:val="0"/>
        </w:rPr>
        <w:t xml:space="preserve">[Debalina, consultant in nuclear, missile, and missile defense related issues; her articles have appeared in the Federation of American Scientists, Comparative Strategy, and The Diplomat, Non Resident Research Fellow, Council on International Policy, “A Look at Defense Competition in the Arctic Region,” </w:t>
      </w:r>
      <w:hyperlink r:id="rId31" w:history="1">
        <w:r w:rsidRPr="001F4ED4">
          <w:rPr>
            <w:rStyle w:val="Style13ptBold"/>
            <w:b w:val="0"/>
            <w:bCs w:val="0"/>
          </w:rPr>
          <w:t>https://defense.info/re-thinking-strategy/2023/12/a-look-at-defense-competition-in-the-arctic-region/</w:t>
        </w:r>
      </w:hyperlink>
      <w:r w:rsidRPr="001F4ED4">
        <w:rPr>
          <w:rStyle w:val="Style13ptBold"/>
          <w:b w:val="0"/>
          <w:bCs w:val="0"/>
        </w:rPr>
        <w:t>, ALB]</w:t>
      </w:r>
    </w:p>
    <w:p w14:paraId="409DBE99" w14:textId="77777777" w:rsidR="004B119F" w:rsidRPr="001F4ED4" w:rsidRDefault="004B119F" w:rsidP="004B119F">
      <w:pPr>
        <w:rPr>
          <w:sz w:val="16"/>
        </w:rPr>
      </w:pPr>
      <w:r w:rsidRPr="001F4ED4">
        <w:rPr>
          <w:rStyle w:val="StyleUnderline"/>
        </w:rPr>
        <w:t>For the U</w:t>
      </w:r>
      <w:r w:rsidRPr="001F4ED4">
        <w:rPr>
          <w:sz w:val="16"/>
        </w:rPr>
        <w:t xml:space="preserve">nited States, </w:t>
      </w:r>
      <w:r w:rsidRPr="001F4ED4">
        <w:rPr>
          <w:rStyle w:val="StyleUnderline"/>
        </w:rPr>
        <w:t>the Arctic remains strategically relevant for homeland missile defense capabilities</w:t>
      </w:r>
      <w:r w:rsidRPr="001F4ED4">
        <w:rPr>
          <w:sz w:val="16"/>
        </w:rPr>
        <w:t xml:space="preserve">. </w:t>
      </w:r>
      <w:r w:rsidRPr="001F4ED4">
        <w:rPr>
          <w:rStyle w:val="StyleUnderline"/>
        </w:rPr>
        <w:t>It hosts a greater part of the U.S. missile defense architecture meant for homeland defense</w:t>
      </w:r>
      <w:r w:rsidRPr="001F4ED4">
        <w:rPr>
          <w:sz w:val="16"/>
        </w:rPr>
        <w:t xml:space="preserve">. </w:t>
      </w:r>
      <w:r w:rsidRPr="001F4ED4">
        <w:rPr>
          <w:rStyle w:val="StyleUnderline"/>
        </w:rPr>
        <w:t>Alaska, the region that makes the United States an Arctic country, is referred to as</w:t>
      </w:r>
      <w:r w:rsidRPr="001F4ED4">
        <w:rPr>
          <w:sz w:val="16"/>
        </w:rPr>
        <w:t xml:space="preserve"> “</w:t>
      </w:r>
      <w:r w:rsidRPr="001F4ED4">
        <w:rPr>
          <w:rStyle w:val="Emphasis"/>
        </w:rPr>
        <w:t>the most strategic place on earth</w:t>
      </w:r>
      <w:proofErr w:type="gramStart"/>
      <w:r w:rsidRPr="001F4ED4">
        <w:rPr>
          <w:rStyle w:val="Emphasis"/>
        </w:rPr>
        <w:t>.”</w:t>
      </w:r>
      <w:r w:rsidRPr="001F4ED4">
        <w:rPr>
          <w:sz w:val="16"/>
        </w:rPr>
        <w:t>[</w:t>
      </w:r>
      <w:proofErr w:type="gramEnd"/>
      <w:r w:rsidRPr="001F4ED4">
        <w:rPr>
          <w:sz w:val="16"/>
        </w:rPr>
        <w:t>19] In 2021, the United States completed construction of Long Range Discrimination Radar (LRDR) that would help track and defend against long range ICBMs and hypersonic weapons [20] forming the backbone of US layered missile defense to protect its homeland.[21]</w:t>
      </w:r>
    </w:p>
    <w:p w14:paraId="7EA5C1BB" w14:textId="77777777" w:rsidR="004B119F" w:rsidRPr="001F4ED4" w:rsidRDefault="004B119F" w:rsidP="004B119F">
      <w:pPr>
        <w:rPr>
          <w:sz w:val="16"/>
        </w:rPr>
      </w:pPr>
      <w:r w:rsidRPr="001F4ED4">
        <w:rPr>
          <w:sz w:val="16"/>
        </w:rPr>
        <w:t>In addition, the United States is also working on Next Generation Interceptors (NGI) to replace the existing Ground Based Interceptors (GBIs) which had myriad limitations. The interceptor would need to counter enemy missiles as well as counter measures fitted on missiles as well as counter high speed missile systems.</w:t>
      </w:r>
    </w:p>
    <w:p w14:paraId="38060E15" w14:textId="77777777" w:rsidR="004B119F" w:rsidRDefault="004B119F" w:rsidP="004B119F">
      <w:pPr>
        <w:rPr>
          <w:sz w:val="16"/>
        </w:rPr>
      </w:pPr>
      <w:r w:rsidRPr="001F4ED4">
        <w:rPr>
          <w:sz w:val="16"/>
        </w:rPr>
        <w:t xml:space="preserve">Hence, LRDR could complement the NGIs. </w:t>
      </w:r>
      <w:r w:rsidRPr="001F4ED4">
        <w:rPr>
          <w:rStyle w:val="Emphasis"/>
        </w:rPr>
        <w:t>There are also recommendations to retain the GBIs also in Alaska owing to the North Korean missile threats as the GBIs are undergoing Life Extension Program</w:t>
      </w:r>
      <w:r w:rsidRPr="001F4ED4">
        <w:rPr>
          <w:sz w:val="16"/>
        </w:rPr>
        <w:t xml:space="preserve"> (LEP). [22] </w:t>
      </w:r>
      <w:r w:rsidRPr="001F4ED4">
        <w:rPr>
          <w:rStyle w:val="StyleUnderline"/>
        </w:rPr>
        <w:t>In the near future, the U</w:t>
      </w:r>
      <w:r w:rsidRPr="001F4ED4">
        <w:rPr>
          <w:sz w:val="16"/>
        </w:rPr>
        <w:t xml:space="preserve">nited </w:t>
      </w:r>
      <w:r w:rsidRPr="001F4ED4">
        <w:rPr>
          <w:rStyle w:val="StyleUnderline"/>
        </w:rPr>
        <w:t>S</w:t>
      </w:r>
      <w:r w:rsidRPr="001F4ED4">
        <w:rPr>
          <w:sz w:val="16"/>
        </w:rPr>
        <w:t xml:space="preserve">tates </w:t>
      </w:r>
      <w:r w:rsidRPr="001F4ED4">
        <w:rPr>
          <w:rStyle w:val="StyleUnderline"/>
        </w:rPr>
        <w:t>could</w:t>
      </w:r>
      <w:r w:rsidRPr="001F4ED4">
        <w:rPr>
          <w:sz w:val="16"/>
        </w:rPr>
        <w:t xml:space="preserve"> also consider deploying the Aegis Ashore system with advanced interceptors in the Arctic along with existing GBIs till the NGIs becomes a success story.</w:t>
      </w:r>
    </w:p>
    <w:p w14:paraId="5B570BE0" w14:textId="77777777" w:rsidR="004B119F" w:rsidRDefault="004B119F" w:rsidP="004B119F">
      <w:pPr>
        <w:pStyle w:val="Heading4"/>
      </w:pPr>
      <w:r>
        <w:t>MD is key to deterrence and prevents North Korean attacks</w:t>
      </w:r>
    </w:p>
    <w:p w14:paraId="356F7ED2" w14:textId="77777777" w:rsidR="004B119F" w:rsidRPr="00395D8C" w:rsidRDefault="004B119F" w:rsidP="004B119F">
      <w:pPr>
        <w:rPr>
          <w:rStyle w:val="Style13ptBold"/>
          <w:b w:val="0"/>
          <w:bCs w:val="0"/>
        </w:rPr>
      </w:pPr>
      <w:r w:rsidRPr="00395D8C">
        <w:rPr>
          <w:rStyle w:val="Style13ptBold"/>
        </w:rPr>
        <w:t xml:space="preserve">Moulton and Mahon 21 </w:t>
      </w:r>
      <w:r w:rsidRPr="00395D8C">
        <w:rPr>
          <w:rStyle w:val="Style13ptBold"/>
          <w:b w:val="0"/>
          <w:bCs w:val="0"/>
        </w:rPr>
        <w:t xml:space="preserve">[Retired U.S. Air Force Maj. Gen. Punch Moulton served as the director for operations at U.S. European Command. He currently leads the Missile Defense Agency’s biannual missile defense war game. He is also the vice president for defense support and cyber strategies at Stellar Solutions. Retired U.S. Army Maj. Gen. Francis Mahon served as the director for strategy, policy and plans at North American Aerospace Defense Command and U.S. Northern Command. He also worked as the director for testing at the Missile Defense Agency. He is currently an independent aerospace defense contractor and an advisor for Stellar Solutions, “Robust,credible, and layered missile defense is the foundation of deterrence,” Defense News, </w:t>
      </w:r>
      <w:hyperlink r:id="rId32" w:history="1">
        <w:r w:rsidRPr="00395D8C">
          <w:rPr>
            <w:rStyle w:val="Style13ptBold"/>
            <w:b w:val="0"/>
            <w:bCs w:val="0"/>
          </w:rPr>
          <w:t>https://www.defensenews.com/opinion/commentary/2021/06/16/robust-credible-and-layered-missile-defense-is-the-foundation-of-deterrence/</w:t>
        </w:r>
      </w:hyperlink>
      <w:r w:rsidRPr="00395D8C">
        <w:rPr>
          <w:rStyle w:val="Style13ptBold"/>
          <w:b w:val="0"/>
          <w:bCs w:val="0"/>
        </w:rPr>
        <w:t>, ALB]</w:t>
      </w:r>
    </w:p>
    <w:p w14:paraId="11610E17" w14:textId="77777777" w:rsidR="004B119F" w:rsidRDefault="004B119F" w:rsidP="004B119F">
      <w:pPr>
        <w:rPr>
          <w:sz w:val="16"/>
        </w:rPr>
      </w:pPr>
      <w:r>
        <w:rPr>
          <w:sz w:val="16"/>
        </w:rPr>
        <w:t>In 2005, an anticipated missile threat to the homeland prompted the expeditious fielding of a missile defense capability to defend the United States. Today, that threat is real, expanding, and most likely nuclear. Our defense needs to also be real and effective for today and into the future.</w:t>
      </w:r>
    </w:p>
    <w:p w14:paraId="53664CFD" w14:textId="77777777" w:rsidR="004B119F" w:rsidRDefault="004B119F" w:rsidP="004B119F">
      <w:pPr>
        <w:rPr>
          <w:sz w:val="16"/>
        </w:rPr>
      </w:pPr>
      <w:r>
        <w:rPr>
          <w:sz w:val="16"/>
        </w:rPr>
        <w:t xml:space="preserve">A recent report by the think tank Rand estimates North Korea has 50 nuclear weapons in its arsenal and, by 2027, will have </w:t>
      </w:r>
      <w:proofErr w:type="gramStart"/>
      <w:r>
        <w:rPr>
          <w:sz w:val="16"/>
        </w:rPr>
        <w:t>in excess of</w:t>
      </w:r>
      <w:proofErr w:type="gramEnd"/>
      <w:r>
        <w:rPr>
          <w:sz w:val="16"/>
        </w:rPr>
        <w:t xml:space="preserve"> 200 and several dozen intercontinental ballistic missiles to complement its several hundred theater ballistic missiles. The director of national intelligence’s 2021 Annual Threat Assessment clearly states: “North Korea will be a [weapons of mass destruction] threat for the foreseeable future, [and] the country is actively engaged in ballistic missile research and development.”</w:t>
      </w:r>
    </w:p>
    <w:p w14:paraId="16A46E70" w14:textId="77777777" w:rsidR="004B119F" w:rsidRDefault="004B119F" w:rsidP="004B119F">
      <w:pPr>
        <w:rPr>
          <w:sz w:val="16"/>
        </w:rPr>
      </w:pPr>
      <w:r>
        <w:rPr>
          <w:sz w:val="16"/>
        </w:rPr>
        <w:t xml:space="preserve">While we must not cast diplomacy aside, </w:t>
      </w:r>
      <w:r w:rsidRPr="00395D8C">
        <w:rPr>
          <w:rStyle w:val="StyleUnderline"/>
        </w:rPr>
        <w:t xml:space="preserve">we should recognize deterrence is an essential element in any strategy for dealing with the North Korean nuclear missile threat. Deterrence matters, and Adm. Charles Richard, commander of U.S. Strategic Command, framed the point well when he said: “A robust and credible </w:t>
      </w:r>
      <w:r w:rsidRPr="00395D8C">
        <w:rPr>
          <w:rStyle w:val="StyleUnderline"/>
        </w:rPr>
        <w:lastRenderedPageBreak/>
        <w:t>layered missile defense system paired with our conventional and nuclear force capabilities provide the ability to deter strategic attacks, deny benefits, and impose costs against any potential adversary.”</w:t>
      </w:r>
    </w:p>
    <w:p w14:paraId="3D2D8113" w14:textId="77777777" w:rsidR="004B119F" w:rsidRDefault="004B119F" w:rsidP="004B119F">
      <w:pPr>
        <w:rPr>
          <w:sz w:val="16"/>
        </w:rPr>
      </w:pPr>
      <w:r w:rsidRPr="00395D8C">
        <w:rPr>
          <w:rStyle w:val="StyleUnderline"/>
        </w:rPr>
        <w:t>Deterrence discourages an adversary by instilling doubt and anxiety in their decision calculus. Our Ballistic Missile Defense System “denies benefit” by planting that seed of doubt in North Korea’s decision calculus; the doubt that an attack on the United States will succeed</w:t>
      </w:r>
      <w:r>
        <w:rPr>
          <w:sz w:val="16"/>
        </w:rPr>
        <w:t>.</w:t>
      </w:r>
    </w:p>
    <w:p w14:paraId="15BD8D32" w14:textId="77777777" w:rsidR="004B119F" w:rsidRDefault="004B119F" w:rsidP="004B119F">
      <w:pPr>
        <w:rPr>
          <w:sz w:val="16"/>
        </w:rPr>
      </w:pPr>
    </w:p>
    <w:p w14:paraId="23DE8218" w14:textId="77777777" w:rsidR="004B119F" w:rsidRDefault="004B119F" w:rsidP="004B119F">
      <w:pPr>
        <w:pStyle w:val="Heading3"/>
      </w:pPr>
      <w:r>
        <w:lastRenderedPageBreak/>
        <w:t>Missile Defense Effective</w:t>
      </w:r>
    </w:p>
    <w:p w14:paraId="2A319EC6" w14:textId="77777777" w:rsidR="004B119F" w:rsidRDefault="004B119F" w:rsidP="004B119F">
      <w:pPr>
        <w:pStyle w:val="Heading4"/>
      </w:pPr>
      <w:r>
        <w:t>Missile defense will work – deterrence and opponent capabilities prove</w:t>
      </w:r>
    </w:p>
    <w:p w14:paraId="4CA4D36B" w14:textId="77777777" w:rsidR="004B119F" w:rsidRPr="0076493A" w:rsidRDefault="004B119F" w:rsidP="004B119F">
      <w:pPr>
        <w:rPr>
          <w:rStyle w:val="Style13ptBold"/>
          <w:b w:val="0"/>
          <w:bCs w:val="0"/>
        </w:rPr>
      </w:pPr>
      <w:r>
        <w:rPr>
          <w:rStyle w:val="Style13ptBold"/>
        </w:rPr>
        <w:t xml:space="preserve">DeBiaso 22 </w:t>
      </w:r>
      <w:r w:rsidRPr="0076493A">
        <w:rPr>
          <w:rStyle w:val="Style13ptBold"/>
          <w:b w:val="0"/>
          <w:bCs w:val="0"/>
        </w:rPr>
        <w:t xml:space="preserve">[Peppi, former director of the DOD Office of Missile Defense Policy and a nonresident senior associate at the Center for Strategic and International Studies, “Why the US still must invest in homeland missile defense,” Defense News, </w:t>
      </w:r>
      <w:hyperlink r:id="rId33" w:history="1">
        <w:r w:rsidRPr="0076493A">
          <w:rPr>
            <w:rStyle w:val="Style13ptBold"/>
            <w:b w:val="0"/>
            <w:bCs w:val="0"/>
          </w:rPr>
          <w:t>https://www.defensenews.com/opinion/commentary/2022/09/20/why-the-us-still-must-invest-in-homeland-missile-defense/</w:t>
        </w:r>
      </w:hyperlink>
      <w:r w:rsidRPr="0076493A">
        <w:rPr>
          <w:rStyle w:val="Style13ptBold"/>
          <w:b w:val="0"/>
          <w:bCs w:val="0"/>
        </w:rPr>
        <w:t>, ALB]</w:t>
      </w:r>
      <w:r>
        <w:rPr>
          <w:rStyle w:val="Style13ptBold"/>
          <w:b w:val="0"/>
          <w:bCs w:val="0"/>
        </w:rPr>
        <w:t xml:space="preserve"> </w:t>
      </w:r>
    </w:p>
    <w:p w14:paraId="6A4F8044" w14:textId="77777777" w:rsidR="004B119F" w:rsidRPr="0076493A" w:rsidRDefault="004B119F" w:rsidP="004B119F">
      <w:pPr>
        <w:rPr>
          <w:sz w:val="16"/>
        </w:rPr>
      </w:pPr>
      <w:r w:rsidRPr="00A443F0">
        <w:rPr>
          <w:rStyle w:val="StyleUnderline"/>
        </w:rPr>
        <w:t>North Korea’s test of an unprecedented number of ballistic missiles in 2022</w:t>
      </w:r>
      <w:r w:rsidRPr="0076493A">
        <w:rPr>
          <w:sz w:val="16"/>
        </w:rPr>
        <w:t xml:space="preserve">, including several types of intercontinental ballistic missiles, </w:t>
      </w:r>
      <w:r w:rsidRPr="00A443F0">
        <w:rPr>
          <w:rStyle w:val="StyleUnderline"/>
        </w:rPr>
        <w:t>is the latest reminder the U</w:t>
      </w:r>
      <w:r w:rsidRPr="0076493A">
        <w:rPr>
          <w:sz w:val="16"/>
        </w:rPr>
        <w:t xml:space="preserve">nited </w:t>
      </w:r>
      <w:r w:rsidRPr="00A443F0">
        <w:rPr>
          <w:rStyle w:val="StyleUnderline"/>
        </w:rPr>
        <w:t>S</w:t>
      </w:r>
      <w:r w:rsidRPr="0076493A">
        <w:rPr>
          <w:sz w:val="16"/>
        </w:rPr>
        <w:t xml:space="preserve">tates </w:t>
      </w:r>
      <w:r w:rsidRPr="00A443F0">
        <w:rPr>
          <w:rStyle w:val="StyleUnderline"/>
        </w:rPr>
        <w:t>faces an increasingly perilous security environment</w:t>
      </w:r>
      <w:r w:rsidRPr="0076493A">
        <w:rPr>
          <w:sz w:val="16"/>
        </w:rPr>
        <w:t>.</w:t>
      </w:r>
    </w:p>
    <w:p w14:paraId="06F8AD17" w14:textId="77777777" w:rsidR="004B119F" w:rsidRPr="00A443F0" w:rsidRDefault="004B119F" w:rsidP="004B119F">
      <w:pPr>
        <w:rPr>
          <w:rStyle w:val="Emphasis"/>
        </w:rPr>
      </w:pPr>
      <w:r w:rsidRPr="00A443F0">
        <w:rPr>
          <w:rStyle w:val="StyleUnderline"/>
        </w:rPr>
        <w:t>U.S. adversaries continue integrating offensive missiles into their strategies</w:t>
      </w:r>
      <w:r w:rsidRPr="0076493A">
        <w:rPr>
          <w:sz w:val="16"/>
        </w:rPr>
        <w:t xml:space="preserve"> to support coercion, intimidation and aggressive military behavior. </w:t>
      </w:r>
      <w:r w:rsidRPr="00A443F0">
        <w:rPr>
          <w:rStyle w:val="StyleUnderline"/>
        </w:rPr>
        <w:t>While it might be tempting for the U</w:t>
      </w:r>
      <w:r w:rsidRPr="0076493A">
        <w:rPr>
          <w:sz w:val="16"/>
        </w:rPr>
        <w:t xml:space="preserve">nited </w:t>
      </w:r>
      <w:r w:rsidRPr="00A443F0">
        <w:rPr>
          <w:rStyle w:val="StyleUnderline"/>
        </w:rPr>
        <w:t>S</w:t>
      </w:r>
      <w:r w:rsidRPr="0076493A">
        <w:rPr>
          <w:sz w:val="16"/>
        </w:rPr>
        <w:t xml:space="preserve">tates </w:t>
      </w:r>
      <w:r w:rsidRPr="00A443F0">
        <w:rPr>
          <w:rStyle w:val="StyleUnderline"/>
        </w:rPr>
        <w:t>to throw up its hands and allocate missile defense resources elsewhere</w:t>
      </w:r>
      <w:r w:rsidRPr="0076493A">
        <w:rPr>
          <w:sz w:val="16"/>
        </w:rPr>
        <w:t xml:space="preserve"> in this increasingly unpredictable missile threat environment, </w:t>
      </w:r>
      <w:r w:rsidRPr="00A443F0">
        <w:rPr>
          <w:rStyle w:val="Emphasis"/>
        </w:rPr>
        <w:t>the U.S. should instead continue to strengthen its capabilities for effective homeland defense.</w:t>
      </w:r>
    </w:p>
    <w:p w14:paraId="0D14EC8D" w14:textId="77777777" w:rsidR="004B119F" w:rsidRPr="0076493A" w:rsidRDefault="004B119F" w:rsidP="004B119F">
      <w:pPr>
        <w:rPr>
          <w:sz w:val="16"/>
        </w:rPr>
      </w:pPr>
      <w:r w:rsidRPr="0076493A">
        <w:rPr>
          <w:sz w:val="16"/>
        </w:rPr>
        <w:t xml:space="preserve">Today, the nation is defended against a limited ICBM attack on the homeland posed by the missile arsenals of “rogue states” such as North Korea and Iran (who is also continuing its pursuit of longer-range missiles and a nuclear capability). </w:t>
      </w:r>
      <w:r w:rsidRPr="0076493A">
        <w:rPr>
          <w:rStyle w:val="StyleUnderline"/>
        </w:rPr>
        <w:t>In response to North Korean and Iranian efforts, the United States is considering how to improve its missile defenses to deter possibly larger and more sophisticated missile attacks and, if deterrence fails, to reliably protect the homeland against missile attacks</w:t>
      </w:r>
      <w:r w:rsidRPr="0076493A">
        <w:rPr>
          <w:sz w:val="16"/>
        </w:rPr>
        <w:t>.</w:t>
      </w:r>
    </w:p>
    <w:p w14:paraId="76C3A29A" w14:textId="77777777" w:rsidR="004B119F" w:rsidRPr="0076493A" w:rsidRDefault="004B119F" w:rsidP="004B119F">
      <w:pPr>
        <w:rPr>
          <w:sz w:val="16"/>
        </w:rPr>
      </w:pPr>
      <w:r w:rsidRPr="0076493A">
        <w:rPr>
          <w:sz w:val="16"/>
        </w:rPr>
        <w:t xml:space="preserve">At the same time, </w:t>
      </w:r>
      <w:r w:rsidRPr="0076493A">
        <w:rPr>
          <w:rStyle w:val="StyleUnderline"/>
        </w:rPr>
        <w:t>these developments have raised concerns an increase in the scale or complexity of the North Korean missile threat may eventually overwhelm the ability of the Ground-based Midcourse Defense system</w:t>
      </w:r>
      <w:r w:rsidRPr="0076493A">
        <w:rPr>
          <w:sz w:val="16"/>
        </w:rPr>
        <w:t xml:space="preserve"> </w:t>
      </w:r>
      <w:r w:rsidRPr="0076493A">
        <w:rPr>
          <w:rStyle w:val="StyleUnderline"/>
        </w:rPr>
        <w:t xml:space="preserve">to defend against most or </w:t>
      </w:r>
      <w:proofErr w:type="gramStart"/>
      <w:r w:rsidRPr="0076493A">
        <w:rPr>
          <w:rStyle w:val="StyleUnderline"/>
        </w:rPr>
        <w:t>all of</w:t>
      </w:r>
      <w:proofErr w:type="gramEnd"/>
      <w:r w:rsidRPr="0076493A">
        <w:rPr>
          <w:rStyle w:val="StyleUnderline"/>
        </w:rPr>
        <w:t xml:space="preserve"> these threats. This possibility calls into question the broader strategic value of improving, or even maintaining, the nation’s missile defenses</w:t>
      </w:r>
      <w:r w:rsidRPr="0076493A">
        <w:rPr>
          <w:sz w:val="16"/>
        </w:rPr>
        <w:t>.</w:t>
      </w:r>
    </w:p>
    <w:p w14:paraId="4A41F5CA" w14:textId="77777777" w:rsidR="004B119F" w:rsidRPr="0076493A" w:rsidRDefault="004B119F" w:rsidP="004B119F">
      <w:pPr>
        <w:rPr>
          <w:rStyle w:val="StyleUnderline"/>
        </w:rPr>
      </w:pPr>
      <w:r w:rsidRPr="0076493A">
        <w:rPr>
          <w:rStyle w:val="Emphasis"/>
        </w:rPr>
        <w:t>An argument in favor of scaling back missile defense development too readily discounts the role defenses play in U.S. deterrence and defense policy</w:t>
      </w:r>
      <w:r w:rsidRPr="0076493A">
        <w:rPr>
          <w:sz w:val="16"/>
        </w:rPr>
        <w:t xml:space="preserve"> — even in the context of an expanding missile threat. Moreover, </w:t>
      </w:r>
      <w:r w:rsidRPr="0076493A">
        <w:rPr>
          <w:rStyle w:val="StyleUnderline"/>
        </w:rPr>
        <w:t>it leads to an erroneous “all or nothing” approach to defending the United States against significant dangers.</w:t>
      </w:r>
    </w:p>
    <w:p w14:paraId="5F7F2C5C" w14:textId="77777777" w:rsidR="004B119F" w:rsidRPr="0076493A" w:rsidRDefault="004B119F" w:rsidP="004B119F">
      <w:pPr>
        <w:rPr>
          <w:sz w:val="16"/>
        </w:rPr>
      </w:pPr>
      <w:r w:rsidRPr="0076493A">
        <w:rPr>
          <w:sz w:val="16"/>
        </w:rPr>
        <w:t>At least four crucial considerations help make the case for sustaining and strengthening the homeland missile defense posture.</w:t>
      </w:r>
    </w:p>
    <w:p w14:paraId="2CD5A76E" w14:textId="77777777" w:rsidR="004B119F" w:rsidRPr="0076493A" w:rsidRDefault="004B119F" w:rsidP="004B119F">
      <w:pPr>
        <w:rPr>
          <w:sz w:val="16"/>
        </w:rPr>
      </w:pPr>
      <w:r w:rsidRPr="0076493A">
        <w:rPr>
          <w:rStyle w:val="StyleUnderline"/>
        </w:rPr>
        <w:t>The first is uncertainty around how the threat will evolve over the next decade</w:t>
      </w:r>
      <w:r w:rsidRPr="0076493A">
        <w:rPr>
          <w:sz w:val="16"/>
        </w:rPr>
        <w:t xml:space="preserve">. While North Korea is committed to its ICBM program, the projected size of its arsenal and timing </w:t>
      </w:r>
      <w:proofErr w:type="gramStart"/>
      <w:r w:rsidRPr="0076493A">
        <w:rPr>
          <w:sz w:val="16"/>
        </w:rPr>
        <w:t>remain</w:t>
      </w:r>
      <w:proofErr w:type="gramEnd"/>
      <w:r w:rsidRPr="0076493A">
        <w:rPr>
          <w:sz w:val="16"/>
        </w:rPr>
        <w:t xml:space="preserve"> uncertain.</w:t>
      </w:r>
    </w:p>
    <w:p w14:paraId="1B84F0EB" w14:textId="77777777" w:rsidR="004B119F" w:rsidRPr="0076493A" w:rsidRDefault="004B119F" w:rsidP="004B119F">
      <w:pPr>
        <w:rPr>
          <w:sz w:val="16"/>
        </w:rPr>
      </w:pPr>
      <w:r w:rsidRPr="0076493A">
        <w:rPr>
          <w:sz w:val="16"/>
        </w:rPr>
        <w:t>North Korea has encountered technical and developmental setbacks in its ICBM program that not only affect the pace of this threat, but also raise questions about the operational reliability of such complex weapon systems — at least for the foreseeable future.</w:t>
      </w:r>
    </w:p>
    <w:p w14:paraId="561B2590" w14:textId="77777777" w:rsidR="004B119F" w:rsidRPr="0076493A" w:rsidRDefault="004B119F" w:rsidP="004B119F">
      <w:pPr>
        <w:rPr>
          <w:sz w:val="16"/>
        </w:rPr>
      </w:pPr>
      <w:r w:rsidRPr="0076493A">
        <w:rPr>
          <w:sz w:val="16"/>
        </w:rPr>
        <w:t xml:space="preserve">Second, </w:t>
      </w:r>
      <w:r w:rsidRPr="0076493A">
        <w:rPr>
          <w:rStyle w:val="Emphasis"/>
        </w:rPr>
        <w:t xml:space="preserve">defenses do not have to be large or perfect to inject complexity and doubt into the adversary’s pre-war planning and execution of missile strikes. Even limited defenses </w:t>
      </w:r>
      <w:proofErr w:type="gramStart"/>
      <w:r w:rsidRPr="0076493A">
        <w:rPr>
          <w:rStyle w:val="Emphasis"/>
        </w:rPr>
        <w:t>are capable of weakening</w:t>
      </w:r>
      <w:proofErr w:type="gramEnd"/>
      <w:r w:rsidRPr="0076493A">
        <w:rPr>
          <w:rStyle w:val="Emphasis"/>
        </w:rPr>
        <w:t xml:space="preserve"> an opponent’s confidence in its ability to achieve its military objectives</w:t>
      </w:r>
      <w:r w:rsidRPr="0076493A">
        <w:rPr>
          <w:sz w:val="16"/>
        </w:rPr>
        <w:t>.</w:t>
      </w:r>
    </w:p>
    <w:p w14:paraId="6A7CD602" w14:textId="77777777" w:rsidR="004B119F" w:rsidRDefault="004B119F" w:rsidP="004B119F">
      <w:pPr>
        <w:pStyle w:val="Heading4"/>
      </w:pPr>
      <w:r>
        <w:t xml:space="preserve">New missile defense will work </w:t>
      </w:r>
    </w:p>
    <w:p w14:paraId="522AFC9E" w14:textId="77777777" w:rsidR="004B119F" w:rsidRPr="0076493A" w:rsidRDefault="004B119F" w:rsidP="004B119F">
      <w:pPr>
        <w:rPr>
          <w:sz w:val="26"/>
        </w:rPr>
      </w:pPr>
      <w:r>
        <w:rPr>
          <w:rStyle w:val="Style13ptBold"/>
        </w:rPr>
        <w:t xml:space="preserve">DeBiaso 22 </w:t>
      </w:r>
      <w:r w:rsidRPr="0076493A">
        <w:rPr>
          <w:rStyle w:val="Style13ptBold"/>
          <w:b w:val="0"/>
          <w:bCs w:val="0"/>
        </w:rPr>
        <w:t xml:space="preserve">[Peppi, former director of the DOD Office of Missile Defense Policy and a nonresident senior associate at the Center for Strategic and International Studies, “Why the US </w:t>
      </w:r>
      <w:r w:rsidRPr="0076493A">
        <w:rPr>
          <w:rStyle w:val="Style13ptBold"/>
          <w:b w:val="0"/>
          <w:bCs w:val="0"/>
        </w:rPr>
        <w:lastRenderedPageBreak/>
        <w:t xml:space="preserve">still must invest in homeland missile defense,” Defense News, </w:t>
      </w:r>
      <w:hyperlink r:id="rId34" w:history="1">
        <w:r w:rsidRPr="0076493A">
          <w:rPr>
            <w:rStyle w:val="Style13ptBold"/>
            <w:b w:val="0"/>
            <w:bCs w:val="0"/>
          </w:rPr>
          <w:t>https://www.defensenews.com/opinion/commentary/2022/09/20/why-the-us-still-must-invest-in-homeland-missile-defense/</w:t>
        </w:r>
      </w:hyperlink>
      <w:r w:rsidRPr="0076493A">
        <w:rPr>
          <w:rStyle w:val="Style13ptBold"/>
          <w:b w:val="0"/>
          <w:bCs w:val="0"/>
        </w:rPr>
        <w:t>, ALB]</w:t>
      </w:r>
      <w:r>
        <w:rPr>
          <w:rStyle w:val="Style13ptBold"/>
          <w:b w:val="0"/>
          <w:bCs w:val="0"/>
        </w:rPr>
        <w:t xml:space="preserve"> </w:t>
      </w:r>
    </w:p>
    <w:p w14:paraId="562A16D5" w14:textId="77777777" w:rsidR="004B119F" w:rsidRPr="0076493A" w:rsidRDefault="004B119F" w:rsidP="004B119F">
      <w:pPr>
        <w:rPr>
          <w:sz w:val="16"/>
        </w:rPr>
      </w:pPr>
      <w:r w:rsidRPr="0076493A">
        <w:rPr>
          <w:sz w:val="16"/>
        </w:rPr>
        <w:t xml:space="preserve">Third, </w:t>
      </w:r>
      <w:r w:rsidRPr="0076493A">
        <w:rPr>
          <w:rStyle w:val="StyleUnderline"/>
        </w:rPr>
        <w:t>even in the face of possible advances in rogue state long-range missiles, missile defenses provide significant value to blunt blackmail or coercion where the adversary seeks to test American political will</w:t>
      </w:r>
      <w:r w:rsidRPr="0076493A">
        <w:rPr>
          <w:sz w:val="16"/>
        </w:rPr>
        <w:t xml:space="preserve"> — especially by threatening limited strikes. In these circumstances, defenses would confront the aggressor with the prospect its attack would be futile, while risking a devastating U.S. counterattack.</w:t>
      </w:r>
    </w:p>
    <w:p w14:paraId="27BAD6A0" w14:textId="77777777" w:rsidR="004B119F" w:rsidRPr="0076493A" w:rsidRDefault="004B119F" w:rsidP="004B119F">
      <w:pPr>
        <w:rPr>
          <w:rStyle w:val="StyleUnderline"/>
        </w:rPr>
      </w:pPr>
      <w:r w:rsidRPr="0076493A">
        <w:rPr>
          <w:sz w:val="16"/>
        </w:rPr>
        <w:t xml:space="preserve">Fourth, </w:t>
      </w:r>
      <w:r w:rsidRPr="0076493A">
        <w:rPr>
          <w:rStyle w:val="StyleUnderline"/>
        </w:rPr>
        <w:t>it is dangerously imprudent to rule out the possibility deterrence might fail. Crises have unpredictable dynamics fraught with misperception and miscalculation. There will also be situations in which deterrence may be simply irrelevant</w:t>
      </w:r>
      <w:r w:rsidRPr="0076493A">
        <w:rPr>
          <w:sz w:val="16"/>
        </w:rPr>
        <w:t xml:space="preserve">, particularly in those instances where an adversary’s ruler believes he has nothing to lose in launching his ICBMs. </w:t>
      </w:r>
      <w:r w:rsidRPr="0076493A">
        <w:rPr>
          <w:rStyle w:val="StyleUnderline"/>
        </w:rPr>
        <w:t>Under these conditions, defenses remain vital to reducing the scale of destruction in the United States.</w:t>
      </w:r>
    </w:p>
    <w:p w14:paraId="45C88B85" w14:textId="77777777" w:rsidR="004B119F" w:rsidRPr="0076493A" w:rsidRDefault="004B119F" w:rsidP="004B119F">
      <w:pPr>
        <w:rPr>
          <w:sz w:val="16"/>
        </w:rPr>
      </w:pPr>
      <w:r w:rsidRPr="0076493A">
        <w:rPr>
          <w:sz w:val="16"/>
        </w:rPr>
        <w:t xml:space="preserve">The Department of Defense’s 2023 budget request takes </w:t>
      </w:r>
      <w:proofErr w:type="gramStart"/>
      <w:r w:rsidRPr="0076493A">
        <w:rPr>
          <w:sz w:val="16"/>
        </w:rPr>
        <w:t>a number of</w:t>
      </w:r>
      <w:proofErr w:type="gramEnd"/>
      <w:r w:rsidRPr="0076493A">
        <w:rPr>
          <w:sz w:val="16"/>
        </w:rPr>
        <w:t xml:space="preserve"> steps to align the homeland missile defense posture with increasingly challenging missile threats. It maintains the bipartisan focus on sustaining and enhancing the current GMD system while funding modernization efforts to ensure it can effectively counter larger and more sophisticated rogue state ICBM threats.</w:t>
      </w:r>
    </w:p>
    <w:p w14:paraId="399D4D86" w14:textId="77777777" w:rsidR="004B119F" w:rsidRPr="0076493A" w:rsidRDefault="004B119F" w:rsidP="004B119F">
      <w:pPr>
        <w:rPr>
          <w:sz w:val="16"/>
        </w:rPr>
      </w:pPr>
      <w:r w:rsidRPr="0076493A">
        <w:rPr>
          <w:sz w:val="16"/>
        </w:rPr>
        <w:t>This includes developing a new Next Generation Interceptor expected to add 20 defensive interceptors and potentially replace the 44 existing GBIs by the end of the decade. The budget also funds a network of space- and land-based sensors crucial to tracking and targeting more advanced ballistic and hypersonic missile threats.</w:t>
      </w:r>
    </w:p>
    <w:p w14:paraId="62B3F035" w14:textId="77777777" w:rsidR="004B119F" w:rsidRPr="0076493A" w:rsidRDefault="004B119F" w:rsidP="004B119F">
      <w:pPr>
        <w:rPr>
          <w:sz w:val="16"/>
        </w:rPr>
      </w:pPr>
      <w:r w:rsidRPr="0076493A">
        <w:rPr>
          <w:sz w:val="16"/>
        </w:rPr>
        <w:t xml:space="preserve">Collectively, </w:t>
      </w:r>
      <w:r w:rsidRPr="0076493A">
        <w:rPr>
          <w:rStyle w:val="StyleUnderline"/>
        </w:rPr>
        <w:t>these efforts to build a second-generation homeland defense system begin laying a foundation to address more capable North Korean and Iranian missile threats.</w:t>
      </w:r>
      <w:r w:rsidRPr="0076493A">
        <w:rPr>
          <w:sz w:val="16"/>
        </w:rPr>
        <w:t xml:space="preserve"> However, it is essential for the Biden administration and Congress to not only sustain current modernization efforts but also define a clear strategy for the next generation of missile defense concepts, technologies and capabilities.</w:t>
      </w:r>
    </w:p>
    <w:p w14:paraId="2C131BFD" w14:textId="77777777" w:rsidR="004B119F" w:rsidRPr="0076493A" w:rsidRDefault="004B119F" w:rsidP="004B119F">
      <w:pPr>
        <w:rPr>
          <w:sz w:val="16"/>
        </w:rPr>
      </w:pPr>
      <w:r w:rsidRPr="0076493A">
        <w:rPr>
          <w:rStyle w:val="StyleUnderline"/>
        </w:rPr>
        <w:t>Directed-energy weapons, like high-powered microwave systems and kinetic interceptors deployed on airborne platforms for boost phase engagement, hold considerable promise for more effective intercept capability at lower cost</w:t>
      </w:r>
      <w:r w:rsidRPr="0076493A">
        <w:rPr>
          <w:sz w:val="16"/>
        </w:rPr>
        <w:t>. Progress in the commercial satellite sector over the last decade has produced more capable, smaller and cheaper platforms and offers innovative opportunities for advanced military space-based sensors to defend against more complex missile threats.</w:t>
      </w:r>
    </w:p>
    <w:p w14:paraId="7425809D" w14:textId="77777777" w:rsidR="004B119F" w:rsidRDefault="004B119F" w:rsidP="004B119F">
      <w:pPr>
        <w:rPr>
          <w:rStyle w:val="StyleUnderline"/>
        </w:rPr>
      </w:pPr>
      <w:r w:rsidRPr="0076493A">
        <w:rPr>
          <w:rStyle w:val="Emphasis"/>
        </w:rPr>
        <w:t>While the United States may not be able to eliminate all rogue state ICBM risks over time, that does not mean it should turn away from missile defense</w:t>
      </w:r>
      <w:r w:rsidRPr="0076493A">
        <w:rPr>
          <w:sz w:val="16"/>
        </w:rPr>
        <w:t xml:space="preserve">. </w:t>
      </w:r>
      <w:r w:rsidRPr="0076493A">
        <w:rPr>
          <w:rStyle w:val="StyleUnderline"/>
        </w:rPr>
        <w:t>The United States can reduce these risks by investing in emerging and disruptive technologies to improve the capabilities of effective missile defenses while continuing to offer significant deterrence and, should deterrence fail, a way to limit damage.</w:t>
      </w:r>
    </w:p>
    <w:p w14:paraId="5DC400B8" w14:textId="77777777" w:rsidR="004B119F" w:rsidRDefault="004B119F" w:rsidP="004B119F">
      <w:pPr>
        <w:pStyle w:val="Heading4"/>
      </w:pPr>
      <w:r w:rsidRPr="000856CB">
        <w:t>The point is to create doubt from adversaries – we don’t have to win total effectiveness</w:t>
      </w:r>
    </w:p>
    <w:p w14:paraId="435C6C15" w14:textId="77777777" w:rsidR="004B119F" w:rsidRPr="000856CB" w:rsidRDefault="004B119F" w:rsidP="004B119F">
      <w:pPr>
        <w:rPr>
          <w:sz w:val="26"/>
        </w:rPr>
      </w:pPr>
      <w:r w:rsidRPr="000856CB">
        <w:rPr>
          <w:rStyle w:val="Style13ptBold"/>
        </w:rPr>
        <w:t xml:space="preserve">Soofer 25 </w:t>
      </w:r>
      <w:r w:rsidRPr="000856CB">
        <w:rPr>
          <w:rStyle w:val="Style13ptBold"/>
          <w:b w:val="0"/>
          <w:bCs w:val="0"/>
        </w:rPr>
        <w:t xml:space="preserve">[Robert, senior fellow in the Forward Defense practice of the Atlantic Council’s Scowcroft Center for Strategy and Security, where he leads its Nuclear Strategy Project. He is also an adjunct professor at Georgetown University’s Center for Security Studies, teaching courses in nuclear strategy, missile defense, and arms control. Soofer was deputy assistant secretary of defense for nuclear and missile defense policy from April 2017 to January 2021. In this capacity, he was codirector of the Nuclear Posture Review and Missile Defense Review and led their implementation. “First, we will defend the homeland: The case for homeland missile defense,” Atlantic Council, </w:t>
      </w:r>
      <w:hyperlink r:id="rId35" w:history="1">
        <w:r w:rsidRPr="000856CB">
          <w:rPr>
            <w:rStyle w:val="Style13ptBold"/>
            <w:b w:val="0"/>
            <w:bCs w:val="0"/>
          </w:rPr>
          <w:t>https://www.atlanticcouncil.org/in-depth-research-</w:t>
        </w:r>
        <w:r w:rsidRPr="000856CB">
          <w:rPr>
            <w:rStyle w:val="Style13ptBold"/>
            <w:b w:val="0"/>
            <w:bCs w:val="0"/>
          </w:rPr>
          <w:lastRenderedPageBreak/>
          <w:t>reports/report/first-we-will-defend-the-homeland-the-case-for-homeland-missile-defense/</w:t>
        </w:r>
      </w:hyperlink>
      <w:r w:rsidRPr="000856CB">
        <w:rPr>
          <w:rStyle w:val="Style13ptBold"/>
          <w:b w:val="0"/>
          <w:bCs w:val="0"/>
        </w:rPr>
        <w:t>, ALB</w:t>
      </w:r>
      <w:r>
        <w:rPr>
          <w:rStyle w:val="Style13ptBold"/>
          <w:b w:val="0"/>
          <w:bCs w:val="0"/>
        </w:rPr>
        <w:t>]</w:t>
      </w:r>
    </w:p>
    <w:p w14:paraId="4BAB4848" w14:textId="77777777" w:rsidR="004B119F" w:rsidRDefault="004B119F" w:rsidP="004B119F">
      <w:pPr>
        <w:rPr>
          <w:sz w:val="16"/>
        </w:rPr>
      </w:pPr>
      <w:r w:rsidRPr="000856CB">
        <w:rPr>
          <w:sz w:val="16"/>
        </w:rPr>
        <w:t xml:space="preserve">Fifth, </w:t>
      </w:r>
      <w:r w:rsidRPr="000856CB">
        <w:rPr>
          <w:rStyle w:val="Emphasis"/>
        </w:rPr>
        <w:t>the objective or purpose of US homeland missile defense is not to create an impenetrable missile shield for the American public, but rather to frustrate adversary strategies that rely on threatening missile attacks against the United States</w:t>
      </w:r>
      <w:r w:rsidRPr="000856CB">
        <w:rPr>
          <w:sz w:val="16"/>
        </w:rPr>
        <w:t xml:space="preserve">. </w:t>
      </w:r>
      <w:r w:rsidRPr="000856CB">
        <w:rPr>
          <w:rStyle w:val="StyleUnderline"/>
        </w:rPr>
        <w:t>Missile defense systems are meant to supplement the deterrence value provided by US nuclear forces and the prospect of an overwhelming conventional response to attacks against the homeland—not to replace deterrence by the threat of punishment</w:t>
      </w:r>
      <w:r w:rsidRPr="000856CB">
        <w:rPr>
          <w:sz w:val="16"/>
        </w:rPr>
        <w:t xml:space="preserve">. </w:t>
      </w:r>
      <w:r w:rsidRPr="000856CB">
        <w:rPr>
          <w:rStyle w:val="StyleUnderline"/>
        </w:rPr>
        <w:t>The objective</w:t>
      </w:r>
      <w:r w:rsidRPr="000856CB">
        <w:rPr>
          <w:sz w:val="16"/>
        </w:rPr>
        <w:t xml:space="preserve"> of the missile defense system </w:t>
      </w:r>
      <w:r w:rsidRPr="000856CB">
        <w:rPr>
          <w:rStyle w:val="StyleUnderline"/>
        </w:rPr>
        <w:t>is to create enough doubt in the adversary’s mind about the prospect of a successful attack that the adversary concludes such an attack is not worth the risk</w:t>
      </w:r>
      <w:r w:rsidRPr="000856CB">
        <w:rPr>
          <w:sz w:val="16"/>
        </w:rPr>
        <w:t xml:space="preserve">—especially alongside fears of enormous consequences. In other words, such an attack would be futile and fatal. </w:t>
      </w:r>
    </w:p>
    <w:p w14:paraId="0500C628" w14:textId="77777777" w:rsidR="004B119F" w:rsidRDefault="004B119F" w:rsidP="004B119F">
      <w:pPr>
        <w:pStyle w:val="Heading4"/>
      </w:pPr>
      <w:r>
        <w:t>No leak proof detection needed and now is key</w:t>
      </w:r>
    </w:p>
    <w:p w14:paraId="09BE9166" w14:textId="77777777" w:rsidR="004B119F" w:rsidRPr="000856CB" w:rsidRDefault="004B119F" w:rsidP="004B119F">
      <w:pPr>
        <w:rPr>
          <w:sz w:val="26"/>
        </w:rPr>
      </w:pPr>
      <w:r w:rsidRPr="000856CB">
        <w:rPr>
          <w:rStyle w:val="Style13ptBold"/>
        </w:rPr>
        <w:t xml:space="preserve">Soofer 25 </w:t>
      </w:r>
      <w:r w:rsidRPr="000856CB">
        <w:rPr>
          <w:rStyle w:val="Style13ptBold"/>
          <w:b w:val="0"/>
          <w:bCs w:val="0"/>
        </w:rPr>
        <w:t xml:space="preserve">[Robert, senior fellow in the Forward Defense practice of the Atlantic Council’s Scowcroft Center for Strategy and Security, where he leads its Nuclear Strategy Project. He is also an adjunct professor at Georgetown University’s Center for Security Studies, teaching courses in nuclear strategy, missile defense, and arms control. Soofer was deputy assistant secretary of defense for nuclear and missile defense policy from April 2017 to January 2021. In this capacity, he was codirector of the Nuclear Posture Review and Missile Defense Review and led their implementation. “First, we will defend the homeland: The case for homeland missile defense,” Atlantic Council, </w:t>
      </w:r>
      <w:hyperlink r:id="rId36" w:history="1">
        <w:r w:rsidRPr="000856CB">
          <w:rPr>
            <w:rStyle w:val="Style13ptBold"/>
            <w:b w:val="0"/>
            <w:bCs w:val="0"/>
          </w:rPr>
          <w:t>https://www.atlanticcouncil.org/in-depth-research-reports/report/first-we-will-defend-the-homeland-the-case-for-homeland-missile-defense/</w:t>
        </w:r>
      </w:hyperlink>
      <w:r w:rsidRPr="000856CB">
        <w:rPr>
          <w:rStyle w:val="Style13ptBold"/>
          <w:b w:val="0"/>
          <w:bCs w:val="0"/>
        </w:rPr>
        <w:t>, ALB</w:t>
      </w:r>
      <w:r>
        <w:rPr>
          <w:rStyle w:val="Style13ptBold"/>
          <w:b w:val="0"/>
          <w:bCs w:val="0"/>
        </w:rPr>
        <w:t>]</w:t>
      </w:r>
    </w:p>
    <w:p w14:paraId="6EDCB79D" w14:textId="77777777" w:rsidR="004B119F" w:rsidRPr="000856CB" w:rsidRDefault="004B119F" w:rsidP="004B119F">
      <w:pPr>
        <w:rPr>
          <w:sz w:val="16"/>
        </w:rPr>
      </w:pPr>
      <w:r w:rsidRPr="000856CB">
        <w:rPr>
          <w:sz w:val="16"/>
        </w:rPr>
        <w:t xml:space="preserve">To summarize, </w:t>
      </w:r>
      <w:r w:rsidRPr="000856CB">
        <w:rPr>
          <w:rStyle w:val="StyleUnderline"/>
        </w:rPr>
        <w:t>the missile threat to the homeland is real and growing and, if left unaddressed, could seriously undermine US grand strategy</w:t>
      </w:r>
      <w:r w:rsidRPr="000856CB">
        <w:rPr>
          <w:sz w:val="16"/>
        </w:rPr>
        <w:t xml:space="preserve"> and the very basis of national defense strategy. </w:t>
      </w:r>
      <w:r w:rsidRPr="000856CB">
        <w:rPr>
          <w:rStyle w:val="StyleUnderline"/>
        </w:rPr>
        <w:t xml:space="preserve">Since the objective of missile defense is to </w:t>
      </w:r>
      <w:r w:rsidRPr="000856CB">
        <w:rPr>
          <w:sz w:val="16"/>
        </w:rPr>
        <w:t xml:space="preserve">supplement and </w:t>
      </w:r>
      <w:r w:rsidRPr="000856CB">
        <w:rPr>
          <w:rStyle w:val="StyleUnderline"/>
        </w:rPr>
        <w:t>enhance deterrence by complicating attacker plans</w:t>
      </w:r>
      <w:r w:rsidRPr="000856CB">
        <w:rPr>
          <w:sz w:val="16"/>
        </w:rPr>
        <w:t>—</w:t>
      </w:r>
      <w:r w:rsidRPr="000856CB">
        <w:rPr>
          <w:rStyle w:val="StyleUnderline"/>
        </w:rPr>
        <w:t>rather than comprehensive population protection—the defensive architecture does not need to be leak-proof</w:t>
      </w:r>
      <w:r w:rsidRPr="000856CB">
        <w:rPr>
          <w:sz w:val="16"/>
        </w:rPr>
        <w:t>. Rather</w:t>
      </w:r>
      <w:r w:rsidRPr="000856CB">
        <w:rPr>
          <w:rStyle w:val="StyleUnderline"/>
        </w:rPr>
        <w:t>, a layered architecture</w:t>
      </w:r>
      <w:r w:rsidRPr="000856CB">
        <w:rPr>
          <w:sz w:val="16"/>
        </w:rPr>
        <w:t xml:space="preserve"> with certain key attributes, based on existing and future technology, </w:t>
      </w:r>
      <w:r w:rsidRPr="000856CB">
        <w:rPr>
          <w:rStyle w:val="StyleUnderline"/>
        </w:rPr>
        <w:t>can</w:t>
      </w:r>
      <w:r w:rsidRPr="000856CB">
        <w:rPr>
          <w:sz w:val="16"/>
        </w:rPr>
        <w:t xml:space="preserve"> provide an affordable defense to </w:t>
      </w:r>
      <w:r w:rsidRPr="000856CB">
        <w:rPr>
          <w:rStyle w:val="StyleUnderline"/>
        </w:rPr>
        <w:t>restore the basis for US defense strategy while reassuring allies</w:t>
      </w:r>
      <w:r w:rsidRPr="000856CB">
        <w:rPr>
          <w:sz w:val="16"/>
        </w:rPr>
        <w:t xml:space="preserve">. </w:t>
      </w:r>
    </w:p>
    <w:p w14:paraId="247CFFC4" w14:textId="77777777" w:rsidR="004B119F" w:rsidRDefault="004B119F" w:rsidP="004B119F">
      <w:pPr>
        <w:pStyle w:val="Heading3"/>
      </w:pPr>
      <w:r w:rsidRPr="00103A58">
        <w:lastRenderedPageBreak/>
        <w:t>North Korea Impact</w:t>
      </w:r>
      <w:r>
        <w:t xml:space="preserve"> Extensions</w:t>
      </w:r>
    </w:p>
    <w:p w14:paraId="6A6CD43F" w14:textId="77777777" w:rsidR="004B119F" w:rsidRPr="00CD10A8" w:rsidRDefault="004B119F" w:rsidP="004B119F">
      <w:pPr>
        <w:pStyle w:val="Heading4"/>
      </w:pPr>
      <w:bookmarkStart w:id="1" w:name="_Hlk198292886"/>
      <w:r w:rsidRPr="00CD10A8">
        <w:t xml:space="preserve">Korea outweighs </w:t>
      </w:r>
      <w:r>
        <w:t xml:space="preserve">on probability </w:t>
      </w:r>
      <w:r>
        <w:rPr>
          <w:u w:val="single"/>
        </w:rPr>
        <w:t>and</w:t>
      </w:r>
      <w:r w:rsidRPr="00216B09">
        <w:t xml:space="preserve"> </w:t>
      </w:r>
      <w:r>
        <w:t xml:space="preserve">timeframe. Prefer </w:t>
      </w:r>
      <w:r>
        <w:rPr>
          <w:u w:val="single"/>
        </w:rPr>
        <w:t>expert impact calc</w:t>
      </w:r>
      <w:r w:rsidRPr="00216B09">
        <w:t>.</w:t>
      </w:r>
    </w:p>
    <w:p w14:paraId="6C17711E" w14:textId="77777777" w:rsidR="004B119F" w:rsidRPr="00CD10A8" w:rsidRDefault="004B119F" w:rsidP="004B119F">
      <w:r>
        <w:rPr>
          <w:rStyle w:val="Style13ptBold"/>
        </w:rPr>
        <w:t xml:space="preserve">Cho ‘24 </w:t>
      </w:r>
      <w:r w:rsidRPr="00CD10A8">
        <w:t>[</w:t>
      </w:r>
      <w:r>
        <w:t>Sung Min Cho, Professor, Daniel K. Inouye Asia-Pacific Center for Security Studies, “Session 2: China and Taiwan: Strengthening U.S.-ROK-Japan Trilateral Cooperation”, 2/12/2024, https://csis-website-prod.s3.amazonaws.com/s3fs-public/2024-03/240320_Cha_Trilateral_Booklet.pdf?VersionId=44h_UIDIBuZheVITGl8G4zKUlBHNolYT]</w:t>
      </w:r>
    </w:p>
    <w:p w14:paraId="5A5B6BE1" w14:textId="77777777" w:rsidR="004B119F" w:rsidRPr="00CD10A8" w:rsidRDefault="004B119F" w:rsidP="004B119F">
      <w:pPr>
        <w:rPr>
          <w:rStyle w:val="StyleUnderline"/>
        </w:rPr>
      </w:pPr>
      <w:r w:rsidRPr="00DA2911">
        <w:rPr>
          <w:sz w:val="16"/>
        </w:rPr>
        <w:t xml:space="preserve">Next, let me discuss why </w:t>
      </w:r>
      <w:r w:rsidRPr="00CD10A8">
        <w:rPr>
          <w:rStyle w:val="StyleUnderline"/>
        </w:rPr>
        <w:t xml:space="preserve">South Korea – </w:t>
      </w:r>
      <w:r w:rsidRPr="00957816">
        <w:rPr>
          <w:rStyle w:val="StyleUnderline"/>
          <w:highlight w:val="cyan"/>
        </w:rPr>
        <w:t xml:space="preserve">Korean Peninsula has </w:t>
      </w:r>
      <w:r w:rsidRPr="00957816">
        <w:rPr>
          <w:rStyle w:val="Emphasis"/>
          <w:highlight w:val="cyan"/>
        </w:rPr>
        <w:t>more favorable conditions for crisis</w:t>
      </w:r>
      <w:r w:rsidRPr="00957816">
        <w:rPr>
          <w:sz w:val="16"/>
          <w:highlight w:val="cyan"/>
        </w:rPr>
        <w:t xml:space="preserve"> </w:t>
      </w:r>
      <w:r w:rsidRPr="00957816">
        <w:rPr>
          <w:rStyle w:val="StyleUnderline"/>
          <w:highlight w:val="cyan"/>
        </w:rPr>
        <w:t>than</w:t>
      </w:r>
      <w:r w:rsidRPr="00DA2911">
        <w:rPr>
          <w:sz w:val="16"/>
        </w:rPr>
        <w:t xml:space="preserve"> </w:t>
      </w:r>
      <w:r w:rsidRPr="00957816">
        <w:rPr>
          <w:rStyle w:val="Emphasis"/>
          <w:highlight w:val="cyan"/>
        </w:rPr>
        <w:t>Taiwan</w:t>
      </w:r>
      <w:r w:rsidRPr="00CD10A8">
        <w:rPr>
          <w:rStyle w:val="Emphasis"/>
        </w:rPr>
        <w:t xml:space="preserve"> Strait</w:t>
      </w:r>
      <w:r w:rsidRPr="00DA2911">
        <w:rPr>
          <w:sz w:val="16"/>
        </w:rPr>
        <w:t xml:space="preserve">. First, </w:t>
      </w:r>
      <w:r w:rsidRPr="00957816">
        <w:rPr>
          <w:rStyle w:val="Emphasis"/>
          <w:highlight w:val="cyan"/>
        </w:rPr>
        <w:t>geography</w:t>
      </w:r>
      <w:r w:rsidRPr="00DA2911">
        <w:rPr>
          <w:sz w:val="16"/>
        </w:rPr>
        <w:t xml:space="preserve">. </w:t>
      </w:r>
      <w:proofErr w:type="gramStart"/>
      <w:r w:rsidRPr="00DA2911">
        <w:rPr>
          <w:sz w:val="16"/>
        </w:rPr>
        <w:t>So</w:t>
      </w:r>
      <w:proofErr w:type="gramEnd"/>
      <w:r w:rsidRPr="00DA2911">
        <w:rPr>
          <w:sz w:val="16"/>
        </w:rPr>
        <w:t xml:space="preserve"> </w:t>
      </w:r>
      <w:r w:rsidRPr="00957816">
        <w:rPr>
          <w:rStyle w:val="StyleUnderline"/>
          <w:highlight w:val="cyan"/>
        </w:rPr>
        <w:t>Taiwan enjoys</w:t>
      </w:r>
      <w:r w:rsidRPr="00CD10A8">
        <w:rPr>
          <w:rStyle w:val="StyleUnderline"/>
        </w:rPr>
        <w:t xml:space="preserve"> the </w:t>
      </w:r>
      <w:r w:rsidRPr="00957816">
        <w:rPr>
          <w:rStyle w:val="Emphasis"/>
          <w:highlight w:val="cyan"/>
        </w:rPr>
        <w:t>stopping power of the water</w:t>
      </w:r>
      <w:r w:rsidRPr="00CD10A8">
        <w:rPr>
          <w:rStyle w:val="StyleUnderline"/>
        </w:rPr>
        <w:t xml:space="preserve"> for the PLA to invade Taiwan. It </w:t>
      </w:r>
      <w:proofErr w:type="gramStart"/>
      <w:r w:rsidRPr="00CD10A8">
        <w:rPr>
          <w:rStyle w:val="StyleUnderline"/>
        </w:rPr>
        <w:t>has to</w:t>
      </w:r>
      <w:proofErr w:type="gramEnd"/>
      <w:r w:rsidRPr="00CD10A8">
        <w:rPr>
          <w:rStyle w:val="StyleUnderline"/>
        </w:rPr>
        <w:t xml:space="preserve"> cross the sea of the Taiwan Strait, and </w:t>
      </w:r>
      <w:r w:rsidRPr="00957816">
        <w:rPr>
          <w:rStyle w:val="StyleUnderline"/>
          <w:highlight w:val="cyan"/>
        </w:rPr>
        <w:t xml:space="preserve">amphibious attack requires </w:t>
      </w:r>
      <w:r w:rsidRPr="00957816">
        <w:rPr>
          <w:rStyle w:val="Emphasis"/>
          <w:highlight w:val="cyan"/>
        </w:rPr>
        <w:t>time for mobilization</w:t>
      </w:r>
      <w:r w:rsidRPr="00DA2911">
        <w:rPr>
          <w:sz w:val="16"/>
        </w:rPr>
        <w:t xml:space="preserve">. Plus, </w:t>
      </w:r>
      <w:r w:rsidRPr="00957816">
        <w:rPr>
          <w:rStyle w:val="StyleUnderline"/>
          <w:highlight w:val="cyan"/>
        </w:rPr>
        <w:t>PLA</w:t>
      </w:r>
      <w:r w:rsidRPr="00CD10A8">
        <w:rPr>
          <w:rStyle w:val="StyleUnderline"/>
        </w:rPr>
        <w:t xml:space="preserve">’s preparation for the amphibious invasion will – at such a scale, </w:t>
      </w:r>
      <w:r w:rsidRPr="00957816">
        <w:rPr>
          <w:rStyle w:val="Emphasis"/>
          <w:highlight w:val="cyan"/>
        </w:rPr>
        <w:t>cannot proceed without being noticed</w:t>
      </w:r>
      <w:r w:rsidRPr="00CD10A8">
        <w:rPr>
          <w:rStyle w:val="StyleUnderline"/>
        </w:rPr>
        <w:t xml:space="preserve"> by the U.S. intelligence community.</w:t>
      </w:r>
    </w:p>
    <w:p w14:paraId="00468ACE" w14:textId="77777777" w:rsidR="004B119F" w:rsidRPr="00DA2911" w:rsidRDefault="004B119F" w:rsidP="004B119F">
      <w:pPr>
        <w:rPr>
          <w:sz w:val="16"/>
        </w:rPr>
      </w:pPr>
      <w:r w:rsidRPr="00DA2911">
        <w:rPr>
          <w:sz w:val="16"/>
        </w:rPr>
        <w:t>In contrast</w:t>
      </w:r>
      <w:r w:rsidRPr="00CD10A8">
        <w:rPr>
          <w:rStyle w:val="StyleUnderline"/>
        </w:rPr>
        <w:t xml:space="preserve">, </w:t>
      </w:r>
      <w:r w:rsidRPr="00957816">
        <w:rPr>
          <w:rStyle w:val="StyleUnderline"/>
          <w:highlight w:val="cyan"/>
        </w:rPr>
        <w:t>North</w:t>
      </w:r>
      <w:r w:rsidRPr="00CD10A8">
        <w:rPr>
          <w:rStyle w:val="StyleUnderline"/>
        </w:rPr>
        <w:t xml:space="preserve"> Korea </w:t>
      </w:r>
      <w:r w:rsidRPr="00957816">
        <w:rPr>
          <w:rStyle w:val="StyleUnderline"/>
          <w:highlight w:val="cyan"/>
        </w:rPr>
        <w:t>and South Korea</w:t>
      </w:r>
      <w:r w:rsidRPr="00CD10A8">
        <w:rPr>
          <w:rStyle w:val="StyleUnderline"/>
        </w:rPr>
        <w:t xml:space="preserve">, they </w:t>
      </w:r>
      <w:r w:rsidRPr="00957816">
        <w:rPr>
          <w:rStyle w:val="StyleUnderline"/>
          <w:highlight w:val="cyan"/>
        </w:rPr>
        <w:t>share</w:t>
      </w:r>
      <w:r w:rsidRPr="00CD10A8">
        <w:rPr>
          <w:rStyle w:val="StyleUnderline"/>
        </w:rPr>
        <w:t xml:space="preserve"> about </w:t>
      </w:r>
      <w:proofErr w:type="gramStart"/>
      <w:r w:rsidRPr="00957816">
        <w:rPr>
          <w:rStyle w:val="Emphasis"/>
          <w:highlight w:val="cyan"/>
        </w:rPr>
        <w:t>160 mile-long</w:t>
      </w:r>
      <w:proofErr w:type="gramEnd"/>
      <w:r w:rsidRPr="00957816">
        <w:rPr>
          <w:rStyle w:val="Emphasis"/>
          <w:highlight w:val="cyan"/>
        </w:rPr>
        <w:t xml:space="preserve"> border on land</w:t>
      </w:r>
      <w:r w:rsidRPr="00CD10A8">
        <w:rPr>
          <w:rStyle w:val="StyleUnderline"/>
        </w:rPr>
        <w:t xml:space="preserve">, and they also have </w:t>
      </w:r>
      <w:r w:rsidRPr="00957816">
        <w:rPr>
          <w:rStyle w:val="StyleUnderline"/>
          <w:highlight w:val="cyan"/>
        </w:rPr>
        <w:t xml:space="preserve">a </w:t>
      </w:r>
      <w:r w:rsidRPr="00957816">
        <w:rPr>
          <w:rStyle w:val="Emphasis"/>
          <w:highlight w:val="cyan"/>
        </w:rPr>
        <w:t>record of naval conflict</w:t>
      </w:r>
      <w:r w:rsidRPr="00CD10A8">
        <w:rPr>
          <w:rStyle w:val="StyleUnderline"/>
        </w:rPr>
        <w:t xml:space="preserve"> near the Northern Limit Line in the west sea. So military conflict is easier to break out on the land, or near the overlapped sea borders on the Korean Peninsula, rather than across the sea of the Taiwan Strait.</w:t>
      </w:r>
    </w:p>
    <w:p w14:paraId="2D47C22D" w14:textId="77777777" w:rsidR="004B119F" w:rsidRPr="00CD10A8" w:rsidRDefault="004B119F" w:rsidP="004B119F">
      <w:pPr>
        <w:rPr>
          <w:rStyle w:val="StyleUnderline"/>
        </w:rPr>
      </w:pPr>
      <w:r w:rsidRPr="00DA2911">
        <w:rPr>
          <w:sz w:val="16"/>
        </w:rPr>
        <w:t xml:space="preserve">The second condition is </w:t>
      </w:r>
      <w:r w:rsidRPr="00CD10A8">
        <w:rPr>
          <w:rStyle w:val="StyleUnderline"/>
        </w:rPr>
        <w:t xml:space="preserve">the </w:t>
      </w:r>
      <w:r w:rsidRPr="00957816">
        <w:rPr>
          <w:rStyle w:val="StyleUnderline"/>
          <w:highlight w:val="cyan"/>
        </w:rPr>
        <w:t>Korean Peninsula</w:t>
      </w:r>
      <w:r w:rsidRPr="00CD10A8">
        <w:rPr>
          <w:rStyle w:val="StyleUnderline"/>
        </w:rPr>
        <w:t xml:space="preserve"> is </w:t>
      </w:r>
      <w:r w:rsidRPr="00957816">
        <w:rPr>
          <w:rStyle w:val="Emphasis"/>
          <w:highlight w:val="cyan"/>
        </w:rPr>
        <w:t>more likely to have a conflict</w:t>
      </w:r>
      <w:r w:rsidRPr="00957816">
        <w:rPr>
          <w:rStyle w:val="StyleUnderline"/>
          <w:highlight w:val="cyan"/>
        </w:rPr>
        <w:t xml:space="preserve"> because of</w:t>
      </w:r>
      <w:r w:rsidRPr="00CD10A8">
        <w:rPr>
          <w:rStyle w:val="StyleUnderline"/>
        </w:rPr>
        <w:t xml:space="preserve"> the </w:t>
      </w:r>
      <w:r w:rsidRPr="00957816">
        <w:rPr>
          <w:rStyle w:val="Emphasis"/>
          <w:highlight w:val="cyan"/>
        </w:rPr>
        <w:t>frequency of military exercise</w:t>
      </w:r>
      <w:r w:rsidRPr="00DA2911">
        <w:rPr>
          <w:sz w:val="16"/>
        </w:rPr>
        <w:t xml:space="preserve">. </w:t>
      </w:r>
      <w:proofErr w:type="gramStart"/>
      <w:r w:rsidRPr="00DA2911">
        <w:rPr>
          <w:sz w:val="16"/>
        </w:rPr>
        <w:t>So</w:t>
      </w:r>
      <w:proofErr w:type="gramEnd"/>
      <w:r w:rsidRPr="00DA2911">
        <w:rPr>
          <w:sz w:val="16"/>
        </w:rPr>
        <w:t xml:space="preserve"> the record shows that </w:t>
      </w:r>
      <w:r w:rsidRPr="00CD10A8">
        <w:rPr>
          <w:rStyle w:val="StyleUnderline"/>
        </w:rPr>
        <w:t xml:space="preserve">both </w:t>
      </w:r>
      <w:r w:rsidRPr="00957816">
        <w:rPr>
          <w:rStyle w:val="StyleUnderline"/>
          <w:highlight w:val="cyan"/>
        </w:rPr>
        <w:t>China and North Korea</w:t>
      </w:r>
      <w:r w:rsidRPr="00CD10A8">
        <w:rPr>
          <w:rStyle w:val="StyleUnderline"/>
        </w:rPr>
        <w:t xml:space="preserve">, they tend to </w:t>
      </w:r>
      <w:r w:rsidRPr="00957816">
        <w:rPr>
          <w:rStyle w:val="Emphasis"/>
          <w:highlight w:val="cyan"/>
        </w:rPr>
        <w:t>increase</w:t>
      </w:r>
      <w:r w:rsidRPr="00CD10A8">
        <w:rPr>
          <w:rStyle w:val="Emphasis"/>
        </w:rPr>
        <w:t xml:space="preserve"> military </w:t>
      </w:r>
      <w:r w:rsidRPr="00957816">
        <w:rPr>
          <w:rStyle w:val="Emphasis"/>
          <w:highlight w:val="cyan"/>
        </w:rPr>
        <w:t>provocation</w:t>
      </w:r>
      <w:r w:rsidRPr="00CD10A8">
        <w:rPr>
          <w:rStyle w:val="StyleUnderline"/>
        </w:rPr>
        <w:t xml:space="preserve"> whenever South Korea or Taiwan conduct military exercise</w:t>
      </w:r>
      <w:r w:rsidRPr="00DA2911">
        <w:rPr>
          <w:sz w:val="16"/>
        </w:rPr>
        <w:t xml:space="preserve">. </w:t>
      </w:r>
      <w:r w:rsidRPr="00957816">
        <w:rPr>
          <w:rStyle w:val="Emphasis"/>
          <w:highlight w:val="cyan"/>
        </w:rPr>
        <w:t>South Korea implements two</w:t>
      </w:r>
      <w:r w:rsidRPr="00CD10A8">
        <w:rPr>
          <w:rStyle w:val="Emphasis"/>
        </w:rPr>
        <w:t xml:space="preserve"> times</w:t>
      </w:r>
      <w:r w:rsidRPr="00DA2911">
        <w:rPr>
          <w:sz w:val="16"/>
        </w:rPr>
        <w:t xml:space="preserve">, </w:t>
      </w:r>
      <w:r w:rsidRPr="00CD10A8">
        <w:rPr>
          <w:rStyle w:val="StyleUnderline"/>
        </w:rPr>
        <w:t xml:space="preserve">two combined </w:t>
      </w:r>
      <w:r w:rsidRPr="00957816">
        <w:rPr>
          <w:rStyle w:val="StyleUnderline"/>
          <w:highlight w:val="cyan"/>
        </w:rPr>
        <w:t>exercises with U.S. forces</w:t>
      </w:r>
      <w:r w:rsidRPr="00CD10A8">
        <w:rPr>
          <w:rStyle w:val="StyleUnderline"/>
        </w:rPr>
        <w:t xml:space="preserve"> a year, </w:t>
      </w:r>
      <w:r w:rsidRPr="00957816">
        <w:rPr>
          <w:rStyle w:val="StyleUnderline"/>
          <w:highlight w:val="cyan"/>
        </w:rPr>
        <w:t xml:space="preserve">and </w:t>
      </w:r>
      <w:r w:rsidRPr="00957816">
        <w:rPr>
          <w:rStyle w:val="Emphasis"/>
          <w:highlight w:val="cyan"/>
        </w:rPr>
        <w:t>three national</w:t>
      </w:r>
      <w:r w:rsidRPr="00CD10A8">
        <w:rPr>
          <w:rStyle w:val="Emphasis"/>
        </w:rPr>
        <w:t xml:space="preserve">-level joint </w:t>
      </w:r>
      <w:r w:rsidRPr="00957816">
        <w:rPr>
          <w:rStyle w:val="Emphasis"/>
          <w:highlight w:val="cyan"/>
        </w:rPr>
        <w:t>exercises</w:t>
      </w:r>
      <w:r w:rsidRPr="00CD10A8">
        <w:rPr>
          <w:rStyle w:val="StyleUnderline"/>
        </w:rPr>
        <w:t xml:space="preserve">, whereas </w:t>
      </w:r>
      <w:r w:rsidRPr="00957816">
        <w:rPr>
          <w:rStyle w:val="StyleUnderline"/>
          <w:highlight w:val="cyan"/>
        </w:rPr>
        <w:t xml:space="preserve">Taiwan implements only </w:t>
      </w:r>
      <w:r w:rsidRPr="00957816">
        <w:rPr>
          <w:rStyle w:val="Emphasis"/>
          <w:highlight w:val="cyan"/>
        </w:rPr>
        <w:t>one</w:t>
      </w:r>
      <w:r w:rsidRPr="00CD10A8">
        <w:rPr>
          <w:rStyle w:val="Emphasis"/>
        </w:rPr>
        <w:t xml:space="preserve"> joint exercise</w:t>
      </w:r>
      <w:r w:rsidRPr="00CD10A8">
        <w:rPr>
          <w:rStyle w:val="StyleUnderline"/>
        </w:rPr>
        <w:t xml:space="preserve"> at the national level, Han Kuang, per year. </w:t>
      </w:r>
      <w:proofErr w:type="gramStart"/>
      <w:r w:rsidRPr="00CD10A8">
        <w:rPr>
          <w:rStyle w:val="StyleUnderline"/>
        </w:rPr>
        <w:t>So</w:t>
      </w:r>
      <w:proofErr w:type="gramEnd"/>
      <w:r w:rsidRPr="00CD10A8">
        <w:rPr>
          <w:rStyle w:val="StyleUnderline"/>
        </w:rPr>
        <w:t xml:space="preserve"> this implies that </w:t>
      </w:r>
      <w:r w:rsidRPr="00957816">
        <w:rPr>
          <w:rStyle w:val="Emphasis"/>
          <w:highlight w:val="cyan"/>
        </w:rPr>
        <w:t>North Korea has five times more opportunities to justify</w:t>
      </w:r>
      <w:r w:rsidRPr="00CD10A8">
        <w:rPr>
          <w:rStyle w:val="Emphasis"/>
        </w:rPr>
        <w:t xml:space="preserve"> their </w:t>
      </w:r>
      <w:r w:rsidRPr="00957816">
        <w:rPr>
          <w:rStyle w:val="Emphasis"/>
          <w:highlight w:val="cyan"/>
        </w:rPr>
        <w:t>aggression</w:t>
      </w:r>
      <w:r w:rsidRPr="00CD10A8">
        <w:rPr>
          <w:rStyle w:val="StyleUnderline"/>
        </w:rPr>
        <w:t>, using South Korea’s military exercises.</w:t>
      </w:r>
    </w:p>
    <w:p w14:paraId="34F0FAD0" w14:textId="77777777" w:rsidR="004B119F" w:rsidRPr="00CD10A8" w:rsidRDefault="004B119F" w:rsidP="004B119F">
      <w:pPr>
        <w:rPr>
          <w:rStyle w:val="StyleUnderline"/>
        </w:rPr>
      </w:pPr>
      <w:r w:rsidRPr="00DA2911">
        <w:rPr>
          <w:sz w:val="16"/>
        </w:rPr>
        <w:t xml:space="preserve">Lastly, </w:t>
      </w:r>
      <w:r w:rsidRPr="00CD10A8">
        <w:rPr>
          <w:rStyle w:val="StyleUnderline"/>
        </w:rPr>
        <w:t xml:space="preserve">conflict on </w:t>
      </w:r>
      <w:r w:rsidRPr="00957816">
        <w:rPr>
          <w:rStyle w:val="StyleUnderline"/>
          <w:highlight w:val="cyan"/>
        </w:rPr>
        <w:t>the Korean Peninsula</w:t>
      </w:r>
      <w:r w:rsidRPr="00CD10A8">
        <w:rPr>
          <w:rStyle w:val="StyleUnderline"/>
        </w:rPr>
        <w:t xml:space="preserve"> can </w:t>
      </w:r>
      <w:r w:rsidRPr="00957816">
        <w:rPr>
          <w:rStyle w:val="Emphasis"/>
          <w:highlight w:val="cyan"/>
        </w:rPr>
        <w:t>escalate</w:t>
      </w:r>
      <w:r w:rsidRPr="00CD10A8">
        <w:rPr>
          <w:rStyle w:val="Emphasis"/>
        </w:rPr>
        <w:t xml:space="preserve"> much </w:t>
      </w:r>
      <w:r w:rsidRPr="00957816">
        <w:rPr>
          <w:rStyle w:val="Emphasis"/>
          <w:highlight w:val="cyan"/>
        </w:rPr>
        <w:t>faster</w:t>
      </w:r>
      <w:r w:rsidRPr="00CD10A8">
        <w:rPr>
          <w:rStyle w:val="StyleUnderline"/>
        </w:rPr>
        <w:t xml:space="preserve"> than Taiwan Strait </w:t>
      </w:r>
      <w:r w:rsidRPr="00957816">
        <w:rPr>
          <w:rStyle w:val="StyleUnderline"/>
          <w:highlight w:val="cyan"/>
        </w:rPr>
        <w:t xml:space="preserve">because of </w:t>
      </w:r>
      <w:r w:rsidRPr="00957816">
        <w:rPr>
          <w:rStyle w:val="Emphasis"/>
          <w:highlight w:val="cyan"/>
        </w:rPr>
        <w:t>South Korea’s</w:t>
      </w:r>
      <w:r w:rsidRPr="00CD10A8">
        <w:rPr>
          <w:rStyle w:val="StyleUnderline"/>
        </w:rPr>
        <w:t xml:space="preserve"> military</w:t>
      </w:r>
      <w:r w:rsidRPr="00DA2911">
        <w:rPr>
          <w:sz w:val="16"/>
        </w:rPr>
        <w:t xml:space="preserve"> – </w:t>
      </w:r>
      <w:r w:rsidRPr="00957816">
        <w:rPr>
          <w:rStyle w:val="Emphasis"/>
          <w:highlight w:val="cyan"/>
        </w:rPr>
        <w:t>offensive military doctrine</w:t>
      </w:r>
      <w:r w:rsidRPr="00DA2911">
        <w:rPr>
          <w:sz w:val="16"/>
        </w:rPr>
        <w:t xml:space="preserve">. So, since 2012, </w:t>
      </w:r>
      <w:r w:rsidRPr="00CD10A8">
        <w:rPr>
          <w:rStyle w:val="StyleUnderline"/>
        </w:rPr>
        <w:t xml:space="preserve">South Korea has developed this strategy called </w:t>
      </w:r>
      <w:r w:rsidRPr="00957816">
        <w:rPr>
          <w:rStyle w:val="StyleUnderline"/>
          <w:highlight w:val="cyan"/>
        </w:rPr>
        <w:t xml:space="preserve">the </w:t>
      </w:r>
      <w:r w:rsidRPr="00957816">
        <w:rPr>
          <w:rStyle w:val="Emphasis"/>
          <w:highlight w:val="cyan"/>
        </w:rPr>
        <w:t>Three Axis System</w:t>
      </w:r>
      <w:r w:rsidRPr="00DA2911">
        <w:rPr>
          <w:sz w:val="16"/>
        </w:rPr>
        <w:t xml:space="preserve">. </w:t>
      </w:r>
      <w:proofErr w:type="gramStart"/>
      <w:r w:rsidRPr="00DA2911">
        <w:rPr>
          <w:sz w:val="16"/>
        </w:rPr>
        <w:t>So</w:t>
      </w:r>
      <w:proofErr w:type="gramEnd"/>
      <w:r w:rsidRPr="00DA2911">
        <w:rPr>
          <w:sz w:val="16"/>
        </w:rPr>
        <w:t xml:space="preserve"> it consists of three parts. First is </w:t>
      </w:r>
      <w:r w:rsidRPr="00CD10A8">
        <w:rPr>
          <w:rStyle w:val="StyleUnderline"/>
        </w:rPr>
        <w:t xml:space="preserve">a kill-chain platform, which is </w:t>
      </w:r>
      <w:r w:rsidRPr="00957816">
        <w:rPr>
          <w:rStyle w:val="StyleUnderline"/>
          <w:highlight w:val="cyan"/>
        </w:rPr>
        <w:t xml:space="preserve">a </w:t>
      </w:r>
      <w:r w:rsidRPr="00957816">
        <w:rPr>
          <w:rStyle w:val="Emphasis"/>
          <w:highlight w:val="cyan"/>
        </w:rPr>
        <w:t>preemptive strike against</w:t>
      </w:r>
      <w:r w:rsidRPr="00CD10A8">
        <w:rPr>
          <w:rStyle w:val="StyleUnderline"/>
        </w:rPr>
        <w:t xml:space="preserve"> North Korea’s </w:t>
      </w:r>
      <w:r w:rsidRPr="00957816">
        <w:rPr>
          <w:rStyle w:val="Emphasis"/>
          <w:highlight w:val="cyan"/>
        </w:rPr>
        <w:t>nuclear</w:t>
      </w:r>
      <w:r w:rsidRPr="00CD10A8">
        <w:rPr>
          <w:rStyle w:val="StyleUnderline"/>
        </w:rPr>
        <w:t xml:space="preserve"> and missile </w:t>
      </w:r>
      <w:r w:rsidRPr="00957816">
        <w:rPr>
          <w:rStyle w:val="Emphasis"/>
          <w:highlight w:val="cyan"/>
        </w:rPr>
        <w:t>facilities</w:t>
      </w:r>
      <w:r w:rsidRPr="00CD10A8">
        <w:rPr>
          <w:rStyle w:val="StyleUnderline"/>
        </w:rPr>
        <w:t xml:space="preserve">. The second is an </w:t>
      </w:r>
      <w:r w:rsidRPr="00957816">
        <w:rPr>
          <w:rStyle w:val="Emphasis"/>
          <w:highlight w:val="cyan"/>
        </w:rPr>
        <w:t>air- and missile-defense</w:t>
      </w:r>
      <w:r w:rsidRPr="00CD10A8">
        <w:rPr>
          <w:rStyle w:val="StyleUnderline"/>
        </w:rPr>
        <w:t xml:space="preserve"> system, and third is what they call Korea Massive </w:t>
      </w:r>
      <w:r w:rsidRPr="00CD10A8">
        <w:rPr>
          <w:rStyle w:val="Emphasis"/>
        </w:rPr>
        <w:t xml:space="preserve">Punishment and </w:t>
      </w:r>
      <w:r w:rsidRPr="00957816">
        <w:rPr>
          <w:rStyle w:val="Emphasis"/>
          <w:highlight w:val="cyan"/>
        </w:rPr>
        <w:t>Retal</w:t>
      </w:r>
      <w:r w:rsidRPr="00CD10A8">
        <w:rPr>
          <w:rStyle w:val="Emphasis"/>
        </w:rPr>
        <w:t xml:space="preserve">iation </w:t>
      </w:r>
      <w:r w:rsidRPr="00957816">
        <w:rPr>
          <w:rStyle w:val="Emphasis"/>
          <w:highlight w:val="cyan"/>
        </w:rPr>
        <w:t>Plan</w:t>
      </w:r>
      <w:r w:rsidRPr="00CD10A8">
        <w:rPr>
          <w:rStyle w:val="StyleUnderline"/>
        </w:rPr>
        <w:t>, such as precision missile attack or infiltration of special operational forces for leadership decapitation. All this part – all these strategies are recorded openly at the South Korea white defense paper.</w:t>
      </w:r>
    </w:p>
    <w:p w14:paraId="1BD2C3D9" w14:textId="77777777" w:rsidR="004B119F" w:rsidRPr="00DA2911" w:rsidRDefault="004B119F" w:rsidP="004B119F">
      <w:pPr>
        <w:rPr>
          <w:sz w:val="16"/>
        </w:rPr>
      </w:pPr>
      <w:r w:rsidRPr="00DA2911">
        <w:rPr>
          <w:sz w:val="16"/>
        </w:rPr>
        <w:t xml:space="preserve">In comparison, </w:t>
      </w:r>
      <w:r w:rsidRPr="00957816">
        <w:rPr>
          <w:rStyle w:val="StyleUnderline"/>
          <w:highlight w:val="cyan"/>
        </w:rPr>
        <w:t>Taiwan’s</w:t>
      </w:r>
      <w:r w:rsidRPr="00CD10A8">
        <w:rPr>
          <w:rStyle w:val="StyleUnderline"/>
        </w:rPr>
        <w:t xml:space="preserve"> military </w:t>
      </w:r>
      <w:r w:rsidRPr="00957816">
        <w:rPr>
          <w:rStyle w:val="StyleUnderline"/>
          <w:highlight w:val="cyan"/>
        </w:rPr>
        <w:t xml:space="preserve">strategy is </w:t>
      </w:r>
      <w:r w:rsidRPr="00957816">
        <w:rPr>
          <w:rStyle w:val="Emphasis"/>
          <w:highlight w:val="cyan"/>
        </w:rPr>
        <w:t>defensive</w:t>
      </w:r>
      <w:r w:rsidRPr="00CD10A8">
        <w:rPr>
          <w:rStyle w:val="StyleUnderline"/>
        </w:rPr>
        <w:t xml:space="preserve"> in nature</w:t>
      </w:r>
      <w:r w:rsidRPr="00DA2911">
        <w:rPr>
          <w:sz w:val="16"/>
        </w:rPr>
        <w:t xml:space="preserve">. Taiwan’s defense white paper explains that </w:t>
      </w:r>
      <w:r w:rsidRPr="00CD10A8">
        <w:rPr>
          <w:rStyle w:val="StyleUnderline"/>
        </w:rPr>
        <w:t>Taiwan will focus on attack the enemy at the most vulnerable, Strait-crossing phase</w:t>
      </w:r>
      <w:r w:rsidRPr="00DA2911">
        <w:rPr>
          <w:sz w:val="16"/>
        </w:rPr>
        <w:t xml:space="preserve">. </w:t>
      </w:r>
      <w:proofErr w:type="gramStart"/>
      <w:r w:rsidRPr="00DA2911">
        <w:rPr>
          <w:sz w:val="16"/>
        </w:rPr>
        <w:t>So</w:t>
      </w:r>
      <w:proofErr w:type="gramEnd"/>
      <w:r w:rsidRPr="00DA2911">
        <w:rPr>
          <w:sz w:val="16"/>
        </w:rPr>
        <w:t xml:space="preserve"> they understand </w:t>
      </w:r>
      <w:r w:rsidRPr="00CD10A8">
        <w:rPr>
          <w:rStyle w:val="StyleUnderline"/>
        </w:rPr>
        <w:t>the geographical advantage of the Taiwan Strait</w:t>
      </w:r>
      <w:r w:rsidRPr="00DA2911">
        <w:rPr>
          <w:sz w:val="16"/>
        </w:rPr>
        <w:t xml:space="preserve">. </w:t>
      </w:r>
      <w:r w:rsidRPr="00CD10A8">
        <w:rPr>
          <w:rStyle w:val="StyleUnderline"/>
        </w:rPr>
        <w:t xml:space="preserve">Taiwan’s strategy </w:t>
      </w:r>
      <w:r w:rsidRPr="00957816">
        <w:rPr>
          <w:rStyle w:val="StyleUnderline"/>
          <w:highlight w:val="cyan"/>
        </w:rPr>
        <w:t>does not include</w:t>
      </w:r>
      <w:r w:rsidRPr="00CD10A8">
        <w:rPr>
          <w:rStyle w:val="StyleUnderline"/>
        </w:rPr>
        <w:t xml:space="preserve"> </w:t>
      </w:r>
      <w:r w:rsidRPr="00CD10A8">
        <w:rPr>
          <w:rStyle w:val="Emphasis"/>
        </w:rPr>
        <w:t xml:space="preserve">preemptive or </w:t>
      </w:r>
      <w:r w:rsidRPr="00957816">
        <w:rPr>
          <w:rStyle w:val="Emphasis"/>
          <w:highlight w:val="cyan"/>
        </w:rPr>
        <w:t>retal</w:t>
      </w:r>
      <w:r w:rsidRPr="00CD10A8">
        <w:rPr>
          <w:rStyle w:val="Emphasis"/>
        </w:rPr>
        <w:t xml:space="preserve">iatory </w:t>
      </w:r>
      <w:r w:rsidRPr="00957816">
        <w:rPr>
          <w:rStyle w:val="Emphasis"/>
          <w:highlight w:val="cyan"/>
        </w:rPr>
        <w:t>strike</w:t>
      </w:r>
      <w:r w:rsidRPr="00957816">
        <w:rPr>
          <w:rStyle w:val="StyleUnderline"/>
          <w:highlight w:val="cyan"/>
        </w:rPr>
        <w:t xml:space="preserve"> against PLA</w:t>
      </w:r>
      <w:r w:rsidRPr="00CD10A8">
        <w:rPr>
          <w:rStyle w:val="StyleUnderline"/>
        </w:rPr>
        <w:t xml:space="preserve"> military bases on the mainland, </w:t>
      </w:r>
      <w:r w:rsidRPr="00957816">
        <w:rPr>
          <w:rStyle w:val="StyleUnderline"/>
          <w:highlight w:val="cyan"/>
        </w:rPr>
        <w:t xml:space="preserve">or </w:t>
      </w:r>
      <w:r w:rsidRPr="00957816">
        <w:rPr>
          <w:rStyle w:val="Emphasis"/>
          <w:highlight w:val="cyan"/>
        </w:rPr>
        <w:t>decapitation operations</w:t>
      </w:r>
      <w:r w:rsidRPr="00CD10A8">
        <w:rPr>
          <w:rStyle w:val="StyleUnderline"/>
        </w:rPr>
        <w:t xml:space="preserve"> in Beijing</w:t>
      </w:r>
      <w:r w:rsidRPr="00DA2911">
        <w:rPr>
          <w:sz w:val="16"/>
        </w:rPr>
        <w:t xml:space="preserve">. But </w:t>
      </w:r>
      <w:r w:rsidRPr="00CD10A8">
        <w:rPr>
          <w:rStyle w:val="Emphasis"/>
        </w:rPr>
        <w:t>South Korea does have that,</w:t>
      </w:r>
      <w:r w:rsidRPr="00DA2911">
        <w:rPr>
          <w:sz w:val="16"/>
        </w:rPr>
        <w:t xml:space="preserve"> and they openly say that.</w:t>
      </w:r>
    </w:p>
    <w:p w14:paraId="7FB01DD7" w14:textId="77777777" w:rsidR="004B119F" w:rsidRPr="00DA2911" w:rsidRDefault="004B119F" w:rsidP="004B119F">
      <w:pPr>
        <w:rPr>
          <w:sz w:val="16"/>
        </w:rPr>
      </w:pPr>
      <w:r w:rsidRPr="00DA2911">
        <w:rPr>
          <w:sz w:val="16"/>
        </w:rPr>
        <w:t>So, to summarize, all these elements – Korean Peninsula’s geography, the heightened state of everyday confrontation, and South Korea’s offensive doctrine – suggests that even if Kim Jongun does not have any intention to start a major crisis, a limited – even a limited offense on the Korean territory can quickly escalate into a bigger crisis than Kim Jong-un himself may intend in the first place.</w:t>
      </w:r>
    </w:p>
    <w:p w14:paraId="2275C249" w14:textId="77777777" w:rsidR="004B119F" w:rsidRPr="00DA2911" w:rsidRDefault="004B119F" w:rsidP="004B119F">
      <w:pPr>
        <w:rPr>
          <w:sz w:val="16"/>
        </w:rPr>
      </w:pPr>
      <w:r w:rsidRPr="00DA2911">
        <w:rPr>
          <w:sz w:val="16"/>
        </w:rPr>
        <w:t xml:space="preserve">So </w:t>
      </w:r>
      <w:r w:rsidRPr="00957816">
        <w:rPr>
          <w:rStyle w:val="StyleUnderline"/>
          <w:highlight w:val="cyan"/>
        </w:rPr>
        <w:t>accidental clash</w:t>
      </w:r>
      <w:r w:rsidRPr="00CD10A8">
        <w:rPr>
          <w:rStyle w:val="StyleUnderline"/>
        </w:rPr>
        <w:t xml:space="preserve"> is </w:t>
      </w:r>
      <w:r w:rsidRPr="00957816">
        <w:rPr>
          <w:rStyle w:val="Emphasis"/>
          <w:highlight w:val="cyan"/>
        </w:rPr>
        <w:t>more likely to happen</w:t>
      </w:r>
      <w:r w:rsidRPr="00957816">
        <w:rPr>
          <w:rStyle w:val="StyleUnderline"/>
          <w:highlight w:val="cyan"/>
        </w:rPr>
        <w:t xml:space="preserve"> on the Korean Peninsula</w:t>
      </w:r>
      <w:r w:rsidRPr="00DA2911">
        <w:rPr>
          <w:sz w:val="16"/>
        </w:rPr>
        <w:t xml:space="preserve"> </w:t>
      </w:r>
      <w:r w:rsidRPr="00CD10A8">
        <w:rPr>
          <w:rStyle w:val="StyleUnderline"/>
        </w:rPr>
        <w:t>than</w:t>
      </w:r>
      <w:r w:rsidRPr="00DA2911">
        <w:rPr>
          <w:sz w:val="16"/>
        </w:rPr>
        <w:t xml:space="preserve"> – </w:t>
      </w:r>
      <w:r w:rsidRPr="00957816">
        <w:rPr>
          <w:rStyle w:val="Emphasis"/>
          <w:highlight w:val="cyan"/>
        </w:rPr>
        <w:t>and escalate much faster</w:t>
      </w:r>
      <w:r w:rsidRPr="00957816">
        <w:rPr>
          <w:sz w:val="16"/>
          <w:highlight w:val="cyan"/>
        </w:rPr>
        <w:t xml:space="preserve"> </w:t>
      </w:r>
      <w:r w:rsidRPr="00957816">
        <w:rPr>
          <w:rStyle w:val="StyleUnderline"/>
          <w:highlight w:val="cyan"/>
        </w:rPr>
        <w:t>than Taiwan</w:t>
      </w:r>
      <w:r w:rsidRPr="00CD10A8">
        <w:rPr>
          <w:rStyle w:val="StyleUnderline"/>
        </w:rPr>
        <w:t xml:space="preserve"> Strait</w:t>
      </w:r>
      <w:r w:rsidRPr="00DA2911">
        <w:rPr>
          <w:sz w:val="16"/>
        </w:rPr>
        <w:t xml:space="preserve">. Of course, I do not mean to underestimate China’s threat posed to Taiwan. However, China’s military challenges in </w:t>
      </w:r>
      <w:r w:rsidRPr="00DA2911">
        <w:rPr>
          <w:sz w:val="16"/>
        </w:rPr>
        <w:lastRenderedPageBreak/>
        <w:t xml:space="preserve">the Taiwan Strait are uncertain, but within predictable range, whereas </w:t>
      </w:r>
      <w:r w:rsidRPr="00CD10A8">
        <w:rPr>
          <w:rStyle w:val="StyleUnderline"/>
        </w:rPr>
        <w:t>North Korea’s military provocation and their chain reactions are certainly unpredictable</w:t>
      </w:r>
      <w:r w:rsidRPr="00DA2911">
        <w:rPr>
          <w:sz w:val="16"/>
        </w:rPr>
        <w:t>.</w:t>
      </w:r>
    </w:p>
    <w:bookmarkEnd w:id="1"/>
    <w:p w14:paraId="1AAB23B1" w14:textId="77777777" w:rsidR="004B119F" w:rsidRDefault="004B119F" w:rsidP="004B119F">
      <w:pPr>
        <w:pStyle w:val="Heading4"/>
      </w:pPr>
      <w:r w:rsidRPr="00527B9D">
        <w:rPr>
          <w:u w:val="single"/>
        </w:rPr>
        <w:t>Independently</w:t>
      </w:r>
      <w:r>
        <w:t xml:space="preserve">, interception of North Korean missile launches triggers </w:t>
      </w:r>
      <w:r w:rsidRPr="00527B9D">
        <w:rPr>
          <w:u w:val="single"/>
        </w:rPr>
        <w:t>US-Russia war</w:t>
      </w:r>
      <w:r>
        <w:t>.</w:t>
      </w:r>
    </w:p>
    <w:p w14:paraId="3285077B" w14:textId="77777777" w:rsidR="004B119F" w:rsidRPr="00CC4127" w:rsidRDefault="004B119F" w:rsidP="004B119F">
      <w:pPr>
        <w:rPr>
          <w:rStyle w:val="Style13ptBold"/>
        </w:rPr>
      </w:pPr>
      <w:r>
        <w:rPr>
          <w:rStyle w:val="Style13ptBold"/>
        </w:rPr>
        <w:t xml:space="preserve">Lewis ‘17 </w:t>
      </w:r>
      <w:r w:rsidRPr="00CC4127">
        <w:t>[Jeffrey Lewis is the founding publisher of the Arms Control Wonk blog and a scholar that the James Martin Center for Nonproliferation Studies at the Middlebury Institute of International Studies at Monterey. Jul. 10, 2017. “How a North Korean Missile Could Accidentally Trigger a U.S.-Russia Nuclear War” https://www.thedailybeast.com/how-a-north-korean-missile-could-accidentally-trigger-a-us-russia-nuclear-war?ref=scroll]</w:t>
      </w:r>
    </w:p>
    <w:p w14:paraId="347CCCC8" w14:textId="77777777" w:rsidR="004B119F" w:rsidRPr="00DA2911" w:rsidRDefault="004B119F" w:rsidP="004B119F">
      <w:pPr>
        <w:rPr>
          <w:sz w:val="16"/>
        </w:rPr>
      </w:pPr>
      <w:r w:rsidRPr="00CC4127">
        <w:rPr>
          <w:u w:val="single"/>
        </w:rPr>
        <w:t xml:space="preserve">You </w:t>
      </w:r>
      <w:r w:rsidRPr="00DA2911">
        <w:rPr>
          <w:sz w:val="16"/>
        </w:rPr>
        <w:t xml:space="preserve">might have </w:t>
      </w:r>
      <w:r w:rsidRPr="00CC4127">
        <w:rPr>
          <w:u w:val="single"/>
        </w:rPr>
        <w:t>heard</w:t>
      </w:r>
      <w:r w:rsidRPr="00DA2911">
        <w:rPr>
          <w:sz w:val="16"/>
        </w:rPr>
        <w:t xml:space="preserve"> that </w:t>
      </w:r>
      <w:r w:rsidRPr="00CC4127">
        <w:rPr>
          <w:u w:val="single"/>
        </w:rPr>
        <w:t>No</w:t>
      </w:r>
      <w:r w:rsidRPr="00DA2911">
        <w:rPr>
          <w:sz w:val="16"/>
        </w:rPr>
        <w:t xml:space="preserve">rth </w:t>
      </w:r>
      <w:r w:rsidRPr="00CC4127">
        <w:rPr>
          <w:u w:val="single"/>
        </w:rPr>
        <w:t>Ko</w:t>
      </w:r>
      <w:r w:rsidRPr="00DA2911">
        <w:rPr>
          <w:sz w:val="16"/>
        </w:rPr>
        <w:t xml:space="preserve">rea </w:t>
      </w:r>
      <w:r w:rsidRPr="00CC4127">
        <w:rPr>
          <w:u w:val="single"/>
        </w:rPr>
        <w:t>launched an i</w:t>
      </w:r>
      <w:r w:rsidRPr="00DA2911">
        <w:rPr>
          <w:sz w:val="16"/>
        </w:rPr>
        <w:t>nter</w:t>
      </w:r>
      <w:r w:rsidRPr="00CC4127">
        <w:rPr>
          <w:u w:val="single"/>
        </w:rPr>
        <w:t>c</w:t>
      </w:r>
      <w:r w:rsidRPr="00DA2911">
        <w:rPr>
          <w:sz w:val="16"/>
        </w:rPr>
        <w:t xml:space="preserve">ontinental </w:t>
      </w:r>
      <w:r w:rsidRPr="00CC4127">
        <w:rPr>
          <w:u w:val="single"/>
        </w:rPr>
        <w:t>b</w:t>
      </w:r>
      <w:r w:rsidRPr="00DA2911">
        <w:rPr>
          <w:sz w:val="16"/>
        </w:rPr>
        <w:t xml:space="preserve">allistic </w:t>
      </w:r>
      <w:r w:rsidRPr="00CC4127">
        <w:rPr>
          <w:u w:val="single"/>
        </w:rPr>
        <w:t>m</w:t>
      </w:r>
      <w:r w:rsidRPr="00DA2911">
        <w:rPr>
          <w:sz w:val="16"/>
        </w:rPr>
        <w:t xml:space="preserve">issile this week. Well, </w:t>
      </w:r>
      <w:r w:rsidRPr="00CC4127">
        <w:rPr>
          <w:u w:val="single"/>
        </w:rPr>
        <w:t>not in Russia!</w:t>
      </w:r>
      <w:r w:rsidRPr="00DA2911">
        <w:rPr>
          <w:sz w:val="16"/>
        </w:rPr>
        <w:t xml:space="preserve"> </w:t>
      </w:r>
      <w:r w:rsidRPr="00CC4127">
        <w:rPr>
          <w:u w:val="single"/>
        </w:rPr>
        <w:t xml:space="preserve">The </w:t>
      </w:r>
      <w:r w:rsidRPr="00957816">
        <w:rPr>
          <w:highlight w:val="cyan"/>
          <w:u w:val="single"/>
        </w:rPr>
        <w:t>Russian</w:t>
      </w:r>
      <w:r w:rsidRPr="00CC4127">
        <w:rPr>
          <w:u w:val="single"/>
        </w:rPr>
        <w:t xml:space="preserve"> government</w:t>
      </w:r>
      <w:r w:rsidRPr="00DA2911">
        <w:rPr>
          <w:sz w:val="16"/>
        </w:rPr>
        <w:t xml:space="preserve"> is </w:t>
      </w:r>
      <w:r w:rsidRPr="00CC4127">
        <w:rPr>
          <w:u w:val="single"/>
        </w:rPr>
        <w:t xml:space="preserve">stubbornly </w:t>
      </w:r>
      <w:r w:rsidRPr="00957816">
        <w:rPr>
          <w:highlight w:val="cyan"/>
          <w:u w:val="single"/>
        </w:rPr>
        <w:t>insisting</w:t>
      </w:r>
      <w:r w:rsidRPr="00DA2911">
        <w:rPr>
          <w:sz w:val="16"/>
        </w:rPr>
        <w:t xml:space="preserve"> that </w:t>
      </w:r>
      <w:r w:rsidRPr="00CC4127">
        <w:rPr>
          <w:u w:val="single"/>
        </w:rPr>
        <w:t xml:space="preserve">the </w:t>
      </w:r>
      <w:r w:rsidRPr="00957816">
        <w:rPr>
          <w:highlight w:val="cyan"/>
          <w:u w:val="single"/>
        </w:rPr>
        <w:t>missile</w:t>
      </w:r>
      <w:r w:rsidRPr="00CC4127">
        <w:rPr>
          <w:u w:val="single"/>
        </w:rPr>
        <w:t xml:space="preserve"> </w:t>
      </w:r>
      <w:r w:rsidRPr="00F04C78">
        <w:rPr>
          <w:u w:val="single"/>
        </w:rPr>
        <w:t>launched</w:t>
      </w:r>
      <w:r w:rsidRPr="00DA2911">
        <w:rPr>
          <w:sz w:val="16"/>
        </w:rPr>
        <w:t xml:space="preserve"> </w:t>
      </w:r>
      <w:r w:rsidRPr="00F04C78">
        <w:rPr>
          <w:u w:val="single"/>
        </w:rPr>
        <w:t>by No</w:t>
      </w:r>
      <w:r w:rsidRPr="00CC4127">
        <w:rPr>
          <w:u w:val="single"/>
        </w:rPr>
        <w:t>rth Korea</w:t>
      </w:r>
      <w:r w:rsidRPr="00DA2911">
        <w:rPr>
          <w:sz w:val="16"/>
        </w:rPr>
        <w:t xml:space="preserve"> on Tuesday morning </w:t>
      </w:r>
      <w:r w:rsidRPr="00957816">
        <w:rPr>
          <w:highlight w:val="cyan"/>
          <w:u w:val="single"/>
        </w:rPr>
        <w:t>was</w:t>
      </w:r>
      <w:r w:rsidRPr="00DA2911">
        <w:rPr>
          <w:sz w:val="16"/>
        </w:rPr>
        <w:t xml:space="preserve"> merely </w:t>
      </w:r>
      <w:r w:rsidRPr="00CC4127">
        <w:rPr>
          <w:u w:val="single"/>
        </w:rPr>
        <w:t xml:space="preserve">a </w:t>
      </w:r>
      <w:r w:rsidRPr="00957816">
        <w:rPr>
          <w:highlight w:val="cyan"/>
          <w:u w:val="single"/>
        </w:rPr>
        <w:t>medium-range</w:t>
      </w:r>
      <w:r w:rsidRPr="00CC4127">
        <w:rPr>
          <w:u w:val="single"/>
        </w:rPr>
        <w:t xml:space="preserve"> ballistic missile</w:t>
      </w:r>
      <w:r w:rsidRPr="00DA2911">
        <w:rPr>
          <w:sz w:val="16"/>
        </w:rPr>
        <w:t>, capable of traveling no more than a thousand kilometers or so. That’s what the Russian mission to the United Nations Security Council said on Thursday, anyway.</w:t>
      </w:r>
    </w:p>
    <w:p w14:paraId="32C8D8FE" w14:textId="77777777" w:rsidR="004B119F" w:rsidRPr="00DA2911" w:rsidRDefault="004B119F" w:rsidP="004B119F">
      <w:pPr>
        <w:rPr>
          <w:sz w:val="16"/>
        </w:rPr>
      </w:pPr>
      <w:r w:rsidRPr="00DA2911">
        <w:rPr>
          <w:sz w:val="16"/>
        </w:rPr>
        <w:t xml:space="preserve">All of this raises a disquieting thought: </w:t>
      </w:r>
      <w:r w:rsidRPr="00CC4127">
        <w:rPr>
          <w:u w:val="single"/>
        </w:rPr>
        <w:t>Did the Russians miss the launch?</w:t>
      </w:r>
      <w:r w:rsidRPr="00DA2911">
        <w:rPr>
          <w:sz w:val="16"/>
        </w:rPr>
        <w:t xml:space="preserve"> Maybe the Russians are just being stubborn, but is it possible that </w:t>
      </w:r>
      <w:r w:rsidRPr="00957816">
        <w:rPr>
          <w:b/>
          <w:bCs/>
          <w:highlight w:val="cyan"/>
          <w:u w:val="single"/>
        </w:rPr>
        <w:t>Russian</w:t>
      </w:r>
      <w:r w:rsidRPr="00CC4127">
        <w:rPr>
          <w:b/>
          <w:bCs/>
          <w:u w:val="single"/>
        </w:rPr>
        <w:t xml:space="preserve"> </w:t>
      </w:r>
      <w:r w:rsidRPr="00957816">
        <w:rPr>
          <w:b/>
          <w:bCs/>
          <w:highlight w:val="cyan"/>
          <w:u w:val="single"/>
        </w:rPr>
        <w:t>radars</w:t>
      </w:r>
      <w:r w:rsidRPr="00CC4127">
        <w:rPr>
          <w:b/>
          <w:bCs/>
          <w:u w:val="single"/>
        </w:rPr>
        <w:t xml:space="preserve"> and warning satellites are </w:t>
      </w:r>
      <w:r w:rsidRPr="00957816">
        <w:rPr>
          <w:b/>
          <w:bCs/>
          <w:highlight w:val="cyan"/>
          <w:u w:val="single"/>
        </w:rPr>
        <w:t>so lousy,</w:t>
      </w:r>
      <w:r w:rsidRPr="00CC4127">
        <w:rPr>
          <w:b/>
          <w:bCs/>
          <w:u w:val="single"/>
        </w:rPr>
        <w:t xml:space="preserve"> they</w:t>
      </w:r>
      <w:r w:rsidRPr="00DA2911">
        <w:rPr>
          <w:sz w:val="16"/>
        </w:rPr>
        <w:t xml:space="preserve"> </w:t>
      </w:r>
      <w:r w:rsidRPr="00CC4127">
        <w:rPr>
          <w:b/>
          <w:bCs/>
          <w:u w:val="single"/>
        </w:rPr>
        <w:t xml:space="preserve">might </w:t>
      </w:r>
      <w:r w:rsidRPr="00957816">
        <w:rPr>
          <w:b/>
          <w:bCs/>
          <w:highlight w:val="cyan"/>
          <w:u w:val="single"/>
        </w:rPr>
        <w:t>not see</w:t>
      </w:r>
      <w:r w:rsidRPr="00CC4127">
        <w:rPr>
          <w:b/>
          <w:bCs/>
          <w:u w:val="single"/>
        </w:rPr>
        <w:t xml:space="preserve"> a </w:t>
      </w:r>
      <w:r w:rsidRPr="00957816">
        <w:rPr>
          <w:b/>
          <w:bCs/>
          <w:highlight w:val="cyan"/>
          <w:u w:val="single"/>
        </w:rPr>
        <w:t>No</w:t>
      </w:r>
      <w:r w:rsidRPr="00DA2911">
        <w:rPr>
          <w:sz w:val="16"/>
        </w:rPr>
        <w:t xml:space="preserve">rth </w:t>
      </w:r>
      <w:r w:rsidRPr="00957816">
        <w:rPr>
          <w:b/>
          <w:bCs/>
          <w:highlight w:val="cyan"/>
          <w:u w:val="single"/>
        </w:rPr>
        <w:t>Ko</w:t>
      </w:r>
      <w:r w:rsidRPr="00DA2911">
        <w:rPr>
          <w:sz w:val="16"/>
        </w:rPr>
        <w:t xml:space="preserve">rean </w:t>
      </w:r>
      <w:r w:rsidRPr="00957816">
        <w:rPr>
          <w:b/>
          <w:bCs/>
          <w:highlight w:val="cyan"/>
          <w:u w:val="single"/>
        </w:rPr>
        <w:t>ICBM</w:t>
      </w:r>
      <w:r w:rsidRPr="00CC4127">
        <w:rPr>
          <w:b/>
          <w:bCs/>
          <w:u w:val="single"/>
        </w:rPr>
        <w:t xml:space="preserve"> climbing to seven times</w:t>
      </w:r>
      <w:r w:rsidRPr="00DA2911">
        <w:rPr>
          <w:sz w:val="16"/>
        </w:rPr>
        <w:t xml:space="preserve"> the altitude of </w:t>
      </w:r>
      <w:r w:rsidRPr="00CC4127">
        <w:rPr>
          <w:b/>
          <w:bCs/>
          <w:u w:val="single"/>
        </w:rPr>
        <w:t>the International Space Station</w:t>
      </w:r>
      <w:r w:rsidRPr="00DA2911">
        <w:rPr>
          <w:sz w:val="16"/>
        </w:rPr>
        <w:t xml:space="preserve">? And could </w:t>
      </w:r>
      <w:r w:rsidRPr="00CC4127">
        <w:rPr>
          <w:u w:val="single"/>
        </w:rPr>
        <w:t xml:space="preserve">that </w:t>
      </w:r>
      <w:r w:rsidRPr="00957816">
        <w:rPr>
          <w:highlight w:val="cyan"/>
          <w:u w:val="single"/>
        </w:rPr>
        <w:t>tech</w:t>
      </w:r>
      <w:r w:rsidRPr="00CC4127">
        <w:rPr>
          <w:u w:val="single"/>
        </w:rPr>
        <w:t xml:space="preserve">nology </w:t>
      </w:r>
      <w:r w:rsidRPr="00957816">
        <w:rPr>
          <w:highlight w:val="cyan"/>
          <w:u w:val="single"/>
        </w:rPr>
        <w:t>gap</w:t>
      </w:r>
      <w:r w:rsidRPr="00957816">
        <w:rPr>
          <w:sz w:val="16"/>
          <w:highlight w:val="cyan"/>
        </w:rPr>
        <w:t xml:space="preserve"> </w:t>
      </w:r>
      <w:r w:rsidRPr="00957816">
        <w:rPr>
          <w:highlight w:val="cyan"/>
          <w:u w:val="single"/>
        </w:rPr>
        <w:t>start</w:t>
      </w:r>
      <w:r w:rsidRPr="00CC4127">
        <w:rPr>
          <w:u w:val="single"/>
        </w:rPr>
        <w:t xml:space="preserve"> an </w:t>
      </w:r>
      <w:r w:rsidRPr="00957816">
        <w:rPr>
          <w:highlight w:val="cyan"/>
          <w:u w:val="single"/>
        </w:rPr>
        <w:t>accidental</w:t>
      </w:r>
      <w:r w:rsidRPr="00CC4127">
        <w:rPr>
          <w:u w:val="single"/>
        </w:rPr>
        <w:t xml:space="preserve"> nuclear </w:t>
      </w:r>
      <w:r w:rsidRPr="00957816">
        <w:rPr>
          <w:highlight w:val="cyan"/>
          <w:u w:val="single"/>
        </w:rPr>
        <w:t>war</w:t>
      </w:r>
      <w:r w:rsidRPr="00957816">
        <w:rPr>
          <w:sz w:val="16"/>
          <w:highlight w:val="cyan"/>
        </w:rPr>
        <w:t xml:space="preserve"> </w:t>
      </w:r>
      <w:r w:rsidRPr="00957816">
        <w:rPr>
          <w:highlight w:val="cyan"/>
          <w:u w:val="single"/>
        </w:rPr>
        <w:t>between</w:t>
      </w:r>
      <w:r w:rsidRPr="00CC4127">
        <w:rPr>
          <w:u w:val="single"/>
        </w:rPr>
        <w:t xml:space="preserve"> the </w:t>
      </w:r>
      <w:r w:rsidRPr="00957816">
        <w:rPr>
          <w:highlight w:val="cyan"/>
          <w:u w:val="single"/>
        </w:rPr>
        <w:t>U</w:t>
      </w:r>
      <w:r w:rsidRPr="00CC4127">
        <w:rPr>
          <w:u w:val="single"/>
        </w:rPr>
        <w:t xml:space="preserve">nited </w:t>
      </w:r>
      <w:r w:rsidRPr="00957816">
        <w:rPr>
          <w:highlight w:val="cyan"/>
          <w:u w:val="single"/>
        </w:rPr>
        <w:t>S</w:t>
      </w:r>
      <w:r w:rsidRPr="00CC4127">
        <w:rPr>
          <w:u w:val="single"/>
        </w:rPr>
        <w:t xml:space="preserve">tates </w:t>
      </w:r>
      <w:r w:rsidRPr="00957816">
        <w:rPr>
          <w:highlight w:val="cyan"/>
          <w:u w:val="single"/>
        </w:rPr>
        <w:t>and Russia</w:t>
      </w:r>
      <w:r w:rsidRPr="00DA2911">
        <w:rPr>
          <w:sz w:val="16"/>
        </w:rPr>
        <w:t>?</w:t>
      </w:r>
    </w:p>
    <w:p w14:paraId="5E3954EC" w14:textId="77777777" w:rsidR="004B119F" w:rsidRPr="00CC4127" w:rsidRDefault="004B119F" w:rsidP="004B119F">
      <w:pPr>
        <w:rPr>
          <w:b/>
          <w:bCs/>
          <w:u w:val="single"/>
        </w:rPr>
      </w:pPr>
      <w:r w:rsidRPr="00DA2911">
        <w:rPr>
          <w:sz w:val="16"/>
        </w:rPr>
        <w:t xml:space="preserve">Consider this. </w:t>
      </w:r>
      <w:r w:rsidRPr="00957816">
        <w:rPr>
          <w:highlight w:val="cyan"/>
          <w:u w:val="single"/>
        </w:rPr>
        <w:t>If No</w:t>
      </w:r>
      <w:r w:rsidRPr="00DA2911">
        <w:rPr>
          <w:sz w:val="16"/>
        </w:rPr>
        <w:t xml:space="preserve">rth </w:t>
      </w:r>
      <w:r w:rsidRPr="00957816">
        <w:rPr>
          <w:highlight w:val="cyan"/>
          <w:u w:val="single"/>
        </w:rPr>
        <w:t>Ko</w:t>
      </w:r>
      <w:r w:rsidRPr="00DA2911">
        <w:rPr>
          <w:sz w:val="16"/>
        </w:rPr>
        <w:t xml:space="preserve">rea </w:t>
      </w:r>
      <w:r w:rsidRPr="00957816">
        <w:rPr>
          <w:highlight w:val="cyan"/>
          <w:u w:val="single"/>
        </w:rPr>
        <w:t>fired</w:t>
      </w:r>
      <w:r w:rsidRPr="00CC4127">
        <w:rPr>
          <w:u w:val="single"/>
        </w:rPr>
        <w:t xml:space="preserve"> an </w:t>
      </w:r>
      <w:r w:rsidRPr="00957816">
        <w:rPr>
          <w:highlight w:val="cyan"/>
          <w:u w:val="single"/>
        </w:rPr>
        <w:t>ICBM</w:t>
      </w:r>
      <w:r w:rsidRPr="00DA2911">
        <w:rPr>
          <w:sz w:val="16"/>
        </w:rPr>
        <w:t xml:space="preserve"> at </w:t>
      </w:r>
      <w:r w:rsidRPr="00CC4127">
        <w:rPr>
          <w:u w:val="single"/>
        </w:rPr>
        <w:t xml:space="preserve">the </w:t>
      </w:r>
      <w:r w:rsidRPr="00957816">
        <w:rPr>
          <w:highlight w:val="cyan"/>
          <w:u w:val="single"/>
        </w:rPr>
        <w:t>U</w:t>
      </w:r>
      <w:r w:rsidRPr="00DA2911">
        <w:rPr>
          <w:sz w:val="16"/>
        </w:rPr>
        <w:t xml:space="preserve">nited </w:t>
      </w:r>
      <w:r w:rsidRPr="00957816">
        <w:rPr>
          <w:highlight w:val="cyan"/>
          <w:u w:val="single"/>
        </w:rPr>
        <w:t>S</w:t>
      </w:r>
      <w:r w:rsidRPr="00DA2911">
        <w:rPr>
          <w:sz w:val="16"/>
        </w:rPr>
        <w:t xml:space="preserve">tates, the American military </w:t>
      </w:r>
      <w:r w:rsidRPr="00957816">
        <w:rPr>
          <w:highlight w:val="cyan"/>
          <w:u w:val="single"/>
        </w:rPr>
        <w:t>would</w:t>
      </w:r>
      <w:r w:rsidRPr="00DA2911">
        <w:rPr>
          <w:sz w:val="16"/>
        </w:rPr>
        <w:t xml:space="preserve"> attempt to </w:t>
      </w:r>
      <w:r w:rsidRPr="00957816">
        <w:rPr>
          <w:highlight w:val="cyan"/>
          <w:u w:val="single"/>
        </w:rPr>
        <w:t>shoot</w:t>
      </w:r>
      <w:r w:rsidRPr="00CC4127">
        <w:rPr>
          <w:u w:val="single"/>
        </w:rPr>
        <w:t xml:space="preserve"> the </w:t>
      </w:r>
      <w:r w:rsidRPr="00957816">
        <w:rPr>
          <w:highlight w:val="cyan"/>
          <w:u w:val="single"/>
        </w:rPr>
        <w:t>missile</w:t>
      </w:r>
      <w:r w:rsidRPr="00CC4127">
        <w:rPr>
          <w:u w:val="single"/>
        </w:rPr>
        <w:t xml:space="preserve"> </w:t>
      </w:r>
      <w:r w:rsidRPr="00957816">
        <w:rPr>
          <w:highlight w:val="cyan"/>
          <w:u w:val="single"/>
        </w:rPr>
        <w:t>down</w:t>
      </w:r>
      <w:r w:rsidRPr="00957816">
        <w:rPr>
          <w:sz w:val="16"/>
          <w:highlight w:val="cyan"/>
        </w:rPr>
        <w:t xml:space="preserve"> </w:t>
      </w:r>
      <w:r w:rsidRPr="00957816">
        <w:rPr>
          <w:highlight w:val="cyan"/>
          <w:u w:val="single"/>
        </w:rPr>
        <w:t>using</w:t>
      </w:r>
      <w:r w:rsidRPr="00DA2911">
        <w:rPr>
          <w:sz w:val="16"/>
        </w:rPr>
        <w:t xml:space="preserve"> the 36 </w:t>
      </w:r>
      <w:r w:rsidRPr="00CC4127">
        <w:rPr>
          <w:u w:val="single"/>
        </w:rPr>
        <w:t xml:space="preserve">ground-based </w:t>
      </w:r>
      <w:r w:rsidRPr="00957816">
        <w:rPr>
          <w:highlight w:val="cyan"/>
          <w:u w:val="single"/>
        </w:rPr>
        <w:t>interceptors</w:t>
      </w:r>
      <w:r w:rsidRPr="00DA2911">
        <w:rPr>
          <w:sz w:val="16"/>
        </w:rPr>
        <w:t xml:space="preserve"> </w:t>
      </w:r>
      <w:r w:rsidRPr="00CC4127">
        <w:rPr>
          <w:u w:val="single"/>
        </w:rPr>
        <w:t>located</w:t>
      </w:r>
      <w:r w:rsidRPr="00DA2911">
        <w:rPr>
          <w:sz w:val="16"/>
        </w:rPr>
        <w:t xml:space="preserve"> </w:t>
      </w:r>
      <w:r w:rsidRPr="00CC4127">
        <w:rPr>
          <w:u w:val="single"/>
        </w:rPr>
        <w:t>at Fort Greely</w:t>
      </w:r>
      <w:r w:rsidRPr="00DA2911">
        <w:rPr>
          <w:sz w:val="16"/>
        </w:rPr>
        <w:t xml:space="preserve">, roughly 100 miles southeast of Fairbanks, Alaska. </w:t>
      </w:r>
      <w:r w:rsidRPr="00CC4127">
        <w:rPr>
          <w:u w:val="single"/>
        </w:rPr>
        <w:t>The plan would</w:t>
      </w:r>
      <w:r w:rsidRPr="00DA2911">
        <w:rPr>
          <w:sz w:val="16"/>
        </w:rPr>
        <w:t xml:space="preserve"> be to </w:t>
      </w:r>
      <w:r w:rsidRPr="00CC4127">
        <w:rPr>
          <w:u w:val="single"/>
        </w:rPr>
        <w:t>fire several</w:t>
      </w:r>
      <w:r w:rsidRPr="00DA2911">
        <w:rPr>
          <w:sz w:val="16"/>
        </w:rPr>
        <w:t>—four or five—</w:t>
      </w:r>
      <w:r w:rsidRPr="00CC4127">
        <w:rPr>
          <w:u w:val="single"/>
        </w:rPr>
        <w:t>interceptors at each incoming North Korean missile.</w:t>
      </w:r>
      <w:r w:rsidRPr="00DA2911">
        <w:rPr>
          <w:sz w:val="16"/>
        </w:rPr>
        <w:t xml:space="preserve"> </w:t>
      </w:r>
      <w:r w:rsidRPr="00F04C78">
        <w:rPr>
          <w:u w:val="single"/>
        </w:rPr>
        <w:t>If we get</w:t>
      </w:r>
      <w:r w:rsidRPr="00CC4127">
        <w:rPr>
          <w:u w:val="single"/>
        </w:rPr>
        <w:t xml:space="preserve"> </w:t>
      </w:r>
      <w:r w:rsidRPr="00F04C78">
        <w:rPr>
          <w:u w:val="single"/>
        </w:rPr>
        <w:t>lucky,</w:t>
      </w:r>
      <w:r w:rsidRPr="00DA2911">
        <w:rPr>
          <w:sz w:val="16"/>
        </w:rPr>
        <w:t xml:space="preserve"> </w:t>
      </w:r>
      <w:r w:rsidRPr="00F04C78">
        <w:rPr>
          <w:u w:val="single"/>
        </w:rPr>
        <w:t>one</w:t>
      </w:r>
      <w:r w:rsidRPr="00DA2911">
        <w:rPr>
          <w:sz w:val="16"/>
        </w:rPr>
        <w:t xml:space="preserve"> of </w:t>
      </w:r>
      <w:r w:rsidRPr="00CC4127">
        <w:rPr>
          <w:u w:val="single"/>
        </w:rPr>
        <w:t xml:space="preserve">those interceptors </w:t>
      </w:r>
      <w:r w:rsidRPr="00F04C78">
        <w:rPr>
          <w:u w:val="single"/>
        </w:rPr>
        <w:t>strikes</w:t>
      </w:r>
      <w:r w:rsidRPr="00DA2911">
        <w:rPr>
          <w:sz w:val="16"/>
        </w:rPr>
        <w:t xml:space="preserve"> the missile and destroys it. Here is a stray thought, though: </w:t>
      </w:r>
      <w:r w:rsidRPr="00CC4127">
        <w:rPr>
          <w:b/>
          <w:bCs/>
          <w:u w:val="single"/>
        </w:rPr>
        <w:t>What happens to the others?</w:t>
      </w:r>
    </w:p>
    <w:p w14:paraId="587BDAF8" w14:textId="77777777" w:rsidR="004B119F" w:rsidRPr="00CC4127" w:rsidRDefault="004B119F" w:rsidP="004B119F">
      <w:pPr>
        <w:rPr>
          <w:u w:val="single"/>
        </w:rPr>
      </w:pPr>
      <w:r w:rsidRPr="00CC4127">
        <w:rPr>
          <w:u w:val="single"/>
        </w:rPr>
        <w:t>U.S. missile defenses use kinetic energy</w:t>
      </w:r>
      <w:r w:rsidRPr="00DA2911">
        <w:rPr>
          <w:sz w:val="16"/>
        </w:rPr>
        <w:t xml:space="preserve">, not explosives, </w:t>
      </w:r>
      <w:r w:rsidRPr="00CC4127">
        <w:rPr>
          <w:u w:val="single"/>
        </w:rPr>
        <w:t>to destroy enemy missiles</w:t>
      </w:r>
      <w:r w:rsidRPr="00DA2911">
        <w:rPr>
          <w:sz w:val="16"/>
        </w:rPr>
        <w:t xml:space="preserve">—the “kill vehicle” simply slams into the target. The </w:t>
      </w:r>
      <w:r w:rsidRPr="00CC4127">
        <w:rPr>
          <w:u w:val="single"/>
        </w:rPr>
        <w:t>kill vehicle carries no explosives</w:t>
      </w:r>
      <w:r w:rsidRPr="00DA2911">
        <w:rPr>
          <w:sz w:val="16"/>
        </w:rPr>
        <w:t xml:space="preserve">, which </w:t>
      </w:r>
      <w:r w:rsidRPr="00CC4127">
        <w:rPr>
          <w:u w:val="single"/>
        </w:rPr>
        <w:t xml:space="preserve">means the </w:t>
      </w:r>
      <w:r w:rsidRPr="00957816">
        <w:rPr>
          <w:highlight w:val="cyan"/>
          <w:u w:val="single"/>
        </w:rPr>
        <w:t>kill vehicles</w:t>
      </w:r>
      <w:r w:rsidRPr="00CC4127">
        <w:rPr>
          <w:u w:val="single"/>
        </w:rPr>
        <w:t xml:space="preserve"> </w:t>
      </w:r>
      <w:r w:rsidRPr="00957816">
        <w:rPr>
          <w:highlight w:val="cyan"/>
          <w:u w:val="single"/>
        </w:rPr>
        <w:t>that</w:t>
      </w:r>
      <w:r w:rsidRPr="00957816">
        <w:rPr>
          <w:sz w:val="16"/>
          <w:highlight w:val="cyan"/>
        </w:rPr>
        <w:t xml:space="preserve"> </w:t>
      </w:r>
      <w:r w:rsidRPr="00957816">
        <w:rPr>
          <w:highlight w:val="cyan"/>
          <w:u w:val="single"/>
        </w:rPr>
        <w:t>don’t hit the target</w:t>
      </w:r>
      <w:r w:rsidRPr="00CC4127">
        <w:rPr>
          <w:u w:val="single"/>
        </w:rPr>
        <w:t xml:space="preserve"> </w:t>
      </w:r>
      <w:r w:rsidRPr="00DA2911">
        <w:rPr>
          <w:sz w:val="16"/>
        </w:rPr>
        <w:t xml:space="preserve">simply </w:t>
      </w:r>
      <w:proofErr w:type="gramStart"/>
      <w:r w:rsidRPr="00DA2911">
        <w:rPr>
          <w:sz w:val="16"/>
        </w:rPr>
        <w:t>continue on</w:t>
      </w:r>
      <w:proofErr w:type="gramEnd"/>
      <w:r w:rsidRPr="00DA2911">
        <w:rPr>
          <w:sz w:val="16"/>
        </w:rPr>
        <w:t xml:space="preserve"> their merry way, </w:t>
      </w:r>
      <w:r w:rsidRPr="00F04C78">
        <w:rPr>
          <w:u w:val="single"/>
        </w:rPr>
        <w:t>re-entering</w:t>
      </w:r>
      <w:r w:rsidRPr="00CC4127">
        <w:rPr>
          <w:u w:val="single"/>
        </w:rPr>
        <w:t xml:space="preserve"> the atmosphere</w:t>
      </w:r>
      <w:r w:rsidRPr="00DA2911">
        <w:rPr>
          <w:sz w:val="16"/>
        </w:rPr>
        <w:t xml:space="preserve"> and, for the most part, burning up. </w:t>
      </w:r>
      <w:r w:rsidRPr="00CC4127">
        <w:rPr>
          <w:u w:val="single"/>
        </w:rPr>
        <w:t>For scenarios in which the Alaska</w:t>
      </w:r>
      <w:r w:rsidRPr="00DA2911">
        <w:rPr>
          <w:sz w:val="16"/>
        </w:rPr>
        <w:t xml:space="preserve"> site </w:t>
      </w:r>
      <w:r w:rsidRPr="00CC4127">
        <w:rPr>
          <w:u w:val="single"/>
        </w:rPr>
        <w:t>shoots at a North Korean missile</w:t>
      </w:r>
      <w:r w:rsidRPr="00DA2911">
        <w:rPr>
          <w:sz w:val="16"/>
        </w:rPr>
        <w:t xml:space="preserve">, </w:t>
      </w:r>
      <w:r w:rsidRPr="00CC4127">
        <w:rPr>
          <w:u w:val="single"/>
        </w:rPr>
        <w:t>the kill vehicles</w:t>
      </w:r>
      <w:r w:rsidRPr="00DA2911">
        <w:rPr>
          <w:sz w:val="16"/>
        </w:rPr>
        <w:t xml:space="preserve"> </w:t>
      </w:r>
      <w:r w:rsidRPr="00CC4127">
        <w:rPr>
          <w:u w:val="single"/>
        </w:rPr>
        <w:t xml:space="preserve">should </w:t>
      </w:r>
      <w:r w:rsidRPr="00DA2911">
        <w:rPr>
          <w:sz w:val="16"/>
        </w:rPr>
        <w:t xml:space="preserve">mostly </w:t>
      </w:r>
      <w:r w:rsidRPr="00957816">
        <w:rPr>
          <w:highlight w:val="cyan"/>
          <w:u w:val="single"/>
        </w:rPr>
        <w:t>re-enter</w:t>
      </w:r>
      <w:r w:rsidRPr="00CC4127">
        <w:rPr>
          <w:u w:val="single"/>
        </w:rPr>
        <w:t xml:space="preserve"> </w:t>
      </w:r>
      <w:r w:rsidRPr="00DA2911">
        <w:rPr>
          <w:sz w:val="16"/>
        </w:rPr>
        <w:t xml:space="preserve">the atmosphere </w:t>
      </w:r>
      <w:r w:rsidRPr="00957816">
        <w:rPr>
          <w:highlight w:val="cyan"/>
          <w:u w:val="single"/>
        </w:rPr>
        <w:t>over</w:t>
      </w:r>
      <w:r w:rsidRPr="00CC4127">
        <w:rPr>
          <w:u w:val="single"/>
        </w:rPr>
        <w:t xml:space="preserve"> </w:t>
      </w:r>
      <w:r w:rsidRPr="00957816">
        <w:rPr>
          <w:highlight w:val="cyan"/>
          <w:u w:val="single"/>
        </w:rPr>
        <w:t>Russia.</w:t>
      </w:r>
    </w:p>
    <w:p w14:paraId="228C31E4" w14:textId="77777777" w:rsidR="004B119F" w:rsidRPr="00DA2911" w:rsidRDefault="004B119F" w:rsidP="004B119F">
      <w:pPr>
        <w:rPr>
          <w:sz w:val="16"/>
        </w:rPr>
      </w:pPr>
      <w:r w:rsidRPr="00DA2911">
        <w:rPr>
          <w:sz w:val="16"/>
        </w:rPr>
        <w:t xml:space="preserve">You might feel a twinge of unease, thinking about </w:t>
      </w:r>
      <w:proofErr w:type="gramStart"/>
      <w:r w:rsidRPr="00CC4127">
        <w:rPr>
          <w:b/>
          <w:bCs/>
          <w:u w:val="single"/>
        </w:rPr>
        <w:t>a large number of</w:t>
      </w:r>
      <w:proofErr w:type="gramEnd"/>
      <w:r w:rsidRPr="00CC4127">
        <w:rPr>
          <w:b/>
          <w:bCs/>
          <w:u w:val="single"/>
        </w:rPr>
        <w:t xml:space="preserve"> </w:t>
      </w:r>
      <w:r w:rsidRPr="00957816">
        <w:rPr>
          <w:b/>
          <w:bCs/>
          <w:highlight w:val="cyan"/>
          <w:u w:val="single"/>
        </w:rPr>
        <w:t>U.S. missiles</w:t>
      </w:r>
      <w:r w:rsidRPr="00DA2911">
        <w:rPr>
          <w:sz w:val="16"/>
        </w:rPr>
        <w:t xml:space="preserve"> </w:t>
      </w:r>
      <w:r w:rsidRPr="00CC4127">
        <w:rPr>
          <w:b/>
          <w:bCs/>
          <w:u w:val="single"/>
        </w:rPr>
        <w:t xml:space="preserve">streaking into Mother Russia, </w:t>
      </w:r>
      <w:r w:rsidRPr="00957816">
        <w:rPr>
          <w:b/>
          <w:bCs/>
          <w:highlight w:val="cyan"/>
          <w:u w:val="single"/>
        </w:rPr>
        <w:t>light</w:t>
      </w:r>
      <w:r w:rsidRPr="00F04C78">
        <w:rPr>
          <w:b/>
          <w:bCs/>
          <w:u w:val="single"/>
        </w:rPr>
        <w:t>ing</w:t>
      </w:r>
      <w:r w:rsidRPr="00957816">
        <w:rPr>
          <w:b/>
          <w:bCs/>
          <w:highlight w:val="cyan"/>
          <w:u w:val="single"/>
        </w:rPr>
        <w:t xml:space="preserve"> up</w:t>
      </w:r>
      <w:r w:rsidRPr="00CC4127">
        <w:rPr>
          <w:b/>
          <w:bCs/>
          <w:u w:val="single"/>
        </w:rPr>
        <w:t xml:space="preserve"> </w:t>
      </w:r>
      <w:r w:rsidRPr="00957816">
        <w:rPr>
          <w:b/>
          <w:bCs/>
          <w:highlight w:val="cyan"/>
          <w:u w:val="single"/>
        </w:rPr>
        <w:t>Moscow’s</w:t>
      </w:r>
      <w:r w:rsidRPr="00CC4127">
        <w:rPr>
          <w:b/>
          <w:bCs/>
          <w:u w:val="single"/>
        </w:rPr>
        <w:t xml:space="preserve"> </w:t>
      </w:r>
      <w:r w:rsidRPr="00957816">
        <w:rPr>
          <w:b/>
          <w:bCs/>
          <w:highlight w:val="cyan"/>
          <w:u w:val="single"/>
        </w:rPr>
        <w:t>early warning</w:t>
      </w:r>
      <w:r w:rsidRPr="00CC4127">
        <w:rPr>
          <w:b/>
          <w:bCs/>
          <w:u w:val="single"/>
        </w:rPr>
        <w:t xml:space="preserve"> system</w:t>
      </w:r>
      <w:r w:rsidRPr="00DA2911">
        <w:rPr>
          <w:sz w:val="16"/>
        </w:rPr>
        <w:t xml:space="preserve"> before burning up. The Russians would know we aren’t attacking them, right? I mean, they wouldn’t do something crazy like get out the Cheget, their version of the nuclear football used to launch a nuclear retaliation, would they?</w:t>
      </w:r>
    </w:p>
    <w:p w14:paraId="7762AA7A" w14:textId="77777777" w:rsidR="004B119F" w:rsidRPr="00CC4127" w:rsidRDefault="004B119F" w:rsidP="004B119F">
      <w:pPr>
        <w:rPr>
          <w:b/>
          <w:bCs/>
          <w:u w:val="single"/>
        </w:rPr>
      </w:pPr>
      <w:r w:rsidRPr="00DA2911">
        <w:rPr>
          <w:sz w:val="16"/>
        </w:rPr>
        <w:t xml:space="preserve">Well, they might. </w:t>
      </w:r>
      <w:proofErr w:type="gramStart"/>
      <w:r w:rsidRPr="00DA2911">
        <w:rPr>
          <w:sz w:val="16"/>
        </w:rPr>
        <w:t>First of all</w:t>
      </w:r>
      <w:proofErr w:type="gramEnd"/>
      <w:r w:rsidRPr="00DA2911">
        <w:rPr>
          <w:sz w:val="16"/>
        </w:rPr>
        <w:t xml:space="preserve">, </w:t>
      </w:r>
      <w:r w:rsidRPr="00CC4127">
        <w:rPr>
          <w:u w:val="single"/>
        </w:rPr>
        <w:t xml:space="preserve">they </w:t>
      </w:r>
      <w:r w:rsidRPr="00957816">
        <w:rPr>
          <w:highlight w:val="cyan"/>
          <w:u w:val="single"/>
        </w:rPr>
        <w:t>might</w:t>
      </w:r>
      <w:r w:rsidRPr="00957816">
        <w:rPr>
          <w:sz w:val="16"/>
          <w:highlight w:val="cyan"/>
        </w:rPr>
        <w:t xml:space="preserve"> </w:t>
      </w:r>
      <w:r w:rsidRPr="00957816">
        <w:rPr>
          <w:highlight w:val="cyan"/>
          <w:u w:val="single"/>
        </w:rPr>
        <w:t>not see</w:t>
      </w:r>
      <w:r w:rsidRPr="00CC4127">
        <w:rPr>
          <w:u w:val="single"/>
        </w:rPr>
        <w:t xml:space="preserve"> the</w:t>
      </w:r>
      <w:r w:rsidRPr="00DA2911">
        <w:rPr>
          <w:sz w:val="16"/>
        </w:rPr>
        <w:t xml:space="preserve"> </w:t>
      </w:r>
      <w:r w:rsidRPr="00957816">
        <w:rPr>
          <w:highlight w:val="cyan"/>
          <w:u w:val="single"/>
        </w:rPr>
        <w:t>No</w:t>
      </w:r>
      <w:r w:rsidRPr="00CC4127">
        <w:rPr>
          <w:u w:val="single"/>
        </w:rPr>
        <w:t>rth</w:t>
      </w:r>
      <w:r w:rsidRPr="00DA2911">
        <w:rPr>
          <w:sz w:val="16"/>
        </w:rPr>
        <w:t xml:space="preserve"> </w:t>
      </w:r>
      <w:r w:rsidRPr="00957816">
        <w:rPr>
          <w:highlight w:val="cyan"/>
          <w:u w:val="single"/>
        </w:rPr>
        <w:t>Ko</w:t>
      </w:r>
      <w:r w:rsidRPr="00CC4127">
        <w:rPr>
          <w:u w:val="single"/>
        </w:rPr>
        <w:t xml:space="preserve">rean </w:t>
      </w:r>
      <w:r w:rsidRPr="00957816">
        <w:rPr>
          <w:highlight w:val="cyan"/>
          <w:u w:val="single"/>
        </w:rPr>
        <w:t>launch</w:t>
      </w:r>
      <w:r w:rsidRPr="00DA2911">
        <w:rPr>
          <w:sz w:val="16"/>
        </w:rPr>
        <w:t xml:space="preserve"> in the first place. </w:t>
      </w:r>
      <w:r w:rsidRPr="00CC4127">
        <w:rPr>
          <w:b/>
          <w:bCs/>
          <w:u w:val="single"/>
        </w:rPr>
        <w:t>In 2009, the Russians missed a North Korean space launch</w:t>
      </w:r>
      <w:r w:rsidRPr="00DA2911">
        <w:rPr>
          <w:sz w:val="16"/>
        </w:rPr>
        <w:t xml:space="preserve">. </w:t>
      </w:r>
      <w:r w:rsidRPr="00CC4127">
        <w:rPr>
          <w:u w:val="single"/>
        </w:rPr>
        <w:t>Russia’s early warning network fell on hard times</w:t>
      </w:r>
      <w:r w:rsidRPr="00DA2911">
        <w:rPr>
          <w:sz w:val="16"/>
        </w:rPr>
        <w:t xml:space="preserve"> after the collapse of the Soviet Union and was </w:t>
      </w:r>
      <w:proofErr w:type="gramStart"/>
      <w:r w:rsidRPr="00DA2911">
        <w:rPr>
          <w:sz w:val="16"/>
        </w:rPr>
        <w:t>pretty spotty</w:t>
      </w:r>
      <w:proofErr w:type="gramEnd"/>
      <w:r w:rsidRPr="00DA2911">
        <w:rPr>
          <w:sz w:val="16"/>
        </w:rPr>
        <w:t xml:space="preserve"> back then. After the 2009 fiasco, Russia built a new radar that was supposed to provide better coverage of North Korea. But if that radar is working so well, how come </w:t>
      </w:r>
      <w:r w:rsidRPr="00CC4127">
        <w:rPr>
          <w:b/>
          <w:bCs/>
          <w:u w:val="single"/>
        </w:rPr>
        <w:t>Russia thinks the Hwasong-14 is a medium-range missile?</w:t>
      </w:r>
    </w:p>
    <w:p w14:paraId="1F33026F" w14:textId="77777777" w:rsidR="004B119F" w:rsidRPr="00DA2911" w:rsidRDefault="004B119F" w:rsidP="004B119F">
      <w:pPr>
        <w:rPr>
          <w:sz w:val="16"/>
        </w:rPr>
      </w:pPr>
      <w:r w:rsidRPr="00DA2911">
        <w:rPr>
          <w:sz w:val="16"/>
        </w:rPr>
        <w:t xml:space="preserve">Moreover, </w:t>
      </w:r>
      <w:r w:rsidRPr="00CC4127">
        <w:rPr>
          <w:u w:val="single"/>
        </w:rPr>
        <w:t xml:space="preserve">we </w:t>
      </w:r>
      <w:r w:rsidRPr="00F04C78">
        <w:rPr>
          <w:u w:val="single"/>
        </w:rPr>
        <w:t>can’t assume</w:t>
      </w:r>
      <w:r w:rsidRPr="00CC4127">
        <w:rPr>
          <w:u w:val="single"/>
        </w:rPr>
        <w:t xml:space="preserve"> </w:t>
      </w:r>
      <w:r w:rsidRPr="00DA2911">
        <w:rPr>
          <w:sz w:val="16"/>
        </w:rPr>
        <w:t xml:space="preserve">that </w:t>
      </w:r>
      <w:r w:rsidRPr="00F04C78">
        <w:rPr>
          <w:u w:val="single"/>
        </w:rPr>
        <w:t>Russia would</w:t>
      </w:r>
      <w:r w:rsidRPr="00CC4127">
        <w:rPr>
          <w:u w:val="single"/>
        </w:rPr>
        <w:t xml:space="preserve"> realize</w:t>
      </w:r>
      <w:r w:rsidRPr="00DA2911">
        <w:rPr>
          <w:sz w:val="16"/>
        </w:rPr>
        <w:t xml:space="preserve"> </w:t>
      </w:r>
      <w:r w:rsidRPr="00CC4127">
        <w:rPr>
          <w:u w:val="single"/>
        </w:rPr>
        <w:t>the launch from Alaska was</w:t>
      </w:r>
      <w:r w:rsidRPr="00DA2911">
        <w:rPr>
          <w:sz w:val="16"/>
        </w:rPr>
        <w:t xml:space="preserve"> </w:t>
      </w:r>
      <w:r w:rsidRPr="00CC4127">
        <w:rPr>
          <w:u w:val="single"/>
        </w:rPr>
        <w:t xml:space="preserve">a </w:t>
      </w:r>
      <w:r w:rsidRPr="00957816">
        <w:rPr>
          <w:highlight w:val="cyan"/>
          <w:u w:val="single"/>
        </w:rPr>
        <w:t>missile defense</w:t>
      </w:r>
      <w:r w:rsidRPr="00CC4127">
        <w:rPr>
          <w:u w:val="single"/>
        </w:rPr>
        <w:t xml:space="preserve"> </w:t>
      </w:r>
      <w:r w:rsidRPr="00957816">
        <w:rPr>
          <w:highlight w:val="cyan"/>
          <w:u w:val="single"/>
        </w:rPr>
        <w:t>interceptor</w:t>
      </w:r>
      <w:r w:rsidRPr="00CC4127">
        <w:rPr>
          <w:u w:val="single"/>
        </w:rPr>
        <w:t xml:space="preserve"> rather than an </w:t>
      </w:r>
      <w:r w:rsidRPr="00957816">
        <w:rPr>
          <w:highlight w:val="cyan"/>
          <w:u w:val="single"/>
        </w:rPr>
        <w:t>ICBM</w:t>
      </w:r>
      <w:r w:rsidRPr="00DA2911">
        <w:rPr>
          <w:sz w:val="16"/>
        </w:rPr>
        <w:t xml:space="preserve">. From Russia, </w:t>
      </w:r>
      <w:r w:rsidRPr="00CC4127">
        <w:rPr>
          <w:u w:val="single"/>
        </w:rPr>
        <w:t xml:space="preserve">the </w:t>
      </w:r>
      <w:r w:rsidRPr="00957816">
        <w:rPr>
          <w:highlight w:val="cyan"/>
          <w:u w:val="single"/>
        </w:rPr>
        <w:t>trajectories</w:t>
      </w:r>
      <w:r w:rsidRPr="00CC4127">
        <w:rPr>
          <w:u w:val="single"/>
        </w:rPr>
        <w:t xml:space="preserve"> </w:t>
      </w:r>
      <w:r w:rsidRPr="00DA2911">
        <w:rPr>
          <w:sz w:val="16"/>
        </w:rPr>
        <w:t xml:space="preserve">might </w:t>
      </w:r>
      <w:r w:rsidRPr="00957816">
        <w:rPr>
          <w:highlight w:val="cyan"/>
          <w:u w:val="single"/>
        </w:rPr>
        <w:t>appear</w:t>
      </w:r>
      <w:r w:rsidRPr="00CC4127">
        <w:rPr>
          <w:u w:val="single"/>
        </w:rPr>
        <w:t xml:space="preserve"> quite </w:t>
      </w:r>
      <w:r w:rsidRPr="00957816">
        <w:rPr>
          <w:highlight w:val="cyan"/>
          <w:u w:val="single"/>
        </w:rPr>
        <w:t>similar</w:t>
      </w:r>
      <w:r w:rsidRPr="00957816">
        <w:rPr>
          <w:sz w:val="16"/>
          <w:highlight w:val="cyan"/>
        </w:rPr>
        <w:t>,</w:t>
      </w:r>
      <w:r w:rsidRPr="00DA2911">
        <w:rPr>
          <w:sz w:val="16"/>
        </w:rPr>
        <w:t xml:space="preserve"> </w:t>
      </w:r>
      <w:r w:rsidRPr="00CC4127">
        <w:rPr>
          <w:b/>
          <w:bCs/>
          <w:u w:val="single"/>
        </w:rPr>
        <w:t>especially if the radar operator was under</w:t>
      </w:r>
      <w:r w:rsidRPr="00DA2911">
        <w:rPr>
          <w:sz w:val="16"/>
        </w:rPr>
        <w:t xml:space="preserve"> a great deal of </w:t>
      </w:r>
      <w:r w:rsidRPr="00CC4127">
        <w:rPr>
          <w:b/>
          <w:bCs/>
          <w:u w:val="single"/>
        </w:rPr>
        <w:t>stress</w:t>
      </w:r>
      <w:r w:rsidRPr="00DA2911">
        <w:rPr>
          <w:sz w:val="16"/>
        </w:rPr>
        <w:t xml:space="preserve"> or pressure. </w:t>
      </w:r>
      <w:r w:rsidRPr="00CC4127">
        <w:rPr>
          <w:u w:val="single"/>
        </w:rPr>
        <w:t>In 1995</w:t>
      </w:r>
      <w:r w:rsidRPr="00DA2911">
        <w:rPr>
          <w:sz w:val="16"/>
        </w:rPr>
        <w:t xml:space="preserve">, for instance, </w:t>
      </w:r>
      <w:r w:rsidRPr="00CC4127">
        <w:rPr>
          <w:u w:val="single"/>
        </w:rPr>
        <w:t>the Russian military mistook</w:t>
      </w:r>
      <w:r w:rsidRPr="00DA2911">
        <w:rPr>
          <w:sz w:val="16"/>
        </w:rPr>
        <w:t xml:space="preserve"> </w:t>
      </w:r>
      <w:r w:rsidRPr="00CC4127">
        <w:rPr>
          <w:u w:val="single"/>
        </w:rPr>
        <w:t>the launch of a sounding rocket</w:t>
      </w:r>
      <w:r w:rsidRPr="00DA2911">
        <w:rPr>
          <w:sz w:val="16"/>
        </w:rPr>
        <w:t xml:space="preserve"> </w:t>
      </w:r>
      <w:r w:rsidRPr="00CC4127">
        <w:rPr>
          <w:u w:val="single"/>
        </w:rPr>
        <w:t>from Norway for a launch of a nuclear-armed Trident</w:t>
      </w:r>
      <w:r w:rsidRPr="00DA2911">
        <w:rPr>
          <w:sz w:val="16"/>
        </w:rPr>
        <w:t xml:space="preserve"> </w:t>
      </w:r>
      <w:r w:rsidRPr="00CC4127">
        <w:rPr>
          <w:u w:val="single"/>
        </w:rPr>
        <w:t>missile</w:t>
      </w:r>
      <w:r w:rsidRPr="00DA2911">
        <w:rPr>
          <w:sz w:val="16"/>
        </w:rPr>
        <w:t xml:space="preserve"> from the sea and alerted Boris Yeltsin. The Norwegian rocket was actually flying away from </w:t>
      </w:r>
      <w:proofErr w:type="gramStart"/>
      <w:r w:rsidRPr="00DA2911">
        <w:rPr>
          <w:sz w:val="16"/>
        </w:rPr>
        <w:t>the Russia</w:t>
      </w:r>
      <w:proofErr w:type="gramEnd"/>
      <w:r w:rsidRPr="00DA2911">
        <w:rPr>
          <w:sz w:val="16"/>
        </w:rPr>
        <w:t>, but it took several very tense minutes for the Russian warning system to figure that out.</w:t>
      </w:r>
    </w:p>
    <w:p w14:paraId="02F11666" w14:textId="77777777" w:rsidR="004B119F" w:rsidRPr="00DA2911" w:rsidRDefault="004B119F" w:rsidP="004B119F">
      <w:pPr>
        <w:rPr>
          <w:sz w:val="16"/>
        </w:rPr>
      </w:pPr>
      <w:r w:rsidRPr="00DA2911">
        <w:rPr>
          <w:sz w:val="16"/>
        </w:rPr>
        <w:t xml:space="preserve">It doesn’t matter how </w:t>
      </w:r>
      <w:r w:rsidRPr="00CC4127">
        <w:rPr>
          <w:u w:val="single"/>
        </w:rPr>
        <w:t>Russia’s early warning system</w:t>
      </w:r>
      <w:r w:rsidRPr="00DA2911">
        <w:rPr>
          <w:sz w:val="16"/>
        </w:rPr>
        <w:t xml:space="preserve"> ought to work on paper, the reality of the Russian system in practice </w:t>
      </w:r>
      <w:r w:rsidRPr="00CC4127">
        <w:rPr>
          <w:u w:val="single"/>
        </w:rPr>
        <w:t>has been a lot less impressive</w:t>
      </w:r>
      <w:r w:rsidRPr="00DA2911">
        <w:rPr>
          <w:sz w:val="16"/>
        </w:rPr>
        <w:t>.</w:t>
      </w:r>
    </w:p>
    <w:p w14:paraId="75F4F1C3" w14:textId="77777777" w:rsidR="004B119F" w:rsidRPr="00DA2911" w:rsidRDefault="004B119F" w:rsidP="004B119F">
      <w:pPr>
        <w:rPr>
          <w:sz w:val="16"/>
        </w:rPr>
      </w:pPr>
      <w:r w:rsidRPr="00F04C78">
        <w:rPr>
          <w:u w:val="single"/>
        </w:rPr>
        <w:lastRenderedPageBreak/>
        <w:t>Nor can the U</w:t>
      </w:r>
      <w:r w:rsidRPr="00DA2911">
        <w:rPr>
          <w:sz w:val="16"/>
        </w:rPr>
        <w:t xml:space="preserve">nited </w:t>
      </w:r>
      <w:r w:rsidRPr="00CC4127">
        <w:rPr>
          <w:u w:val="single"/>
        </w:rPr>
        <w:t>S</w:t>
      </w:r>
      <w:r w:rsidRPr="00DA2911">
        <w:rPr>
          <w:sz w:val="16"/>
        </w:rPr>
        <w:t xml:space="preserve">tates simply </w:t>
      </w:r>
      <w:r w:rsidRPr="00CC4127">
        <w:rPr>
          <w:u w:val="single"/>
        </w:rPr>
        <w:t>call up the Russians.</w:t>
      </w:r>
      <w:r w:rsidRPr="00DA2911">
        <w:rPr>
          <w:sz w:val="16"/>
        </w:rPr>
        <w:t xml:space="preserve"> </w:t>
      </w:r>
      <w:r w:rsidRPr="00CC4127">
        <w:rPr>
          <w:u w:val="single"/>
        </w:rPr>
        <w:t xml:space="preserve">The </w:t>
      </w:r>
      <w:r w:rsidRPr="00957816">
        <w:rPr>
          <w:highlight w:val="cyan"/>
          <w:u w:val="single"/>
        </w:rPr>
        <w:t>timeline for</w:t>
      </w:r>
      <w:r w:rsidRPr="00CC4127">
        <w:rPr>
          <w:u w:val="single"/>
        </w:rPr>
        <w:t xml:space="preserve"> a </w:t>
      </w:r>
      <w:r w:rsidRPr="00957816">
        <w:rPr>
          <w:highlight w:val="cyan"/>
          <w:u w:val="single"/>
        </w:rPr>
        <w:t>missile defense</w:t>
      </w:r>
      <w:r w:rsidRPr="00CC4127">
        <w:rPr>
          <w:u w:val="single"/>
        </w:rPr>
        <w:t xml:space="preserve"> intercept </w:t>
      </w:r>
      <w:r w:rsidRPr="00957816">
        <w:rPr>
          <w:highlight w:val="cyan"/>
          <w:u w:val="single"/>
        </w:rPr>
        <w:t>is</w:t>
      </w:r>
      <w:r w:rsidRPr="00CC4127">
        <w:rPr>
          <w:u w:val="single"/>
        </w:rPr>
        <w:t xml:space="preserve"> so </w:t>
      </w:r>
      <w:r w:rsidRPr="00957816">
        <w:rPr>
          <w:highlight w:val="cyan"/>
          <w:u w:val="single"/>
        </w:rPr>
        <w:t>tight</w:t>
      </w:r>
      <w:r w:rsidRPr="00CC4127">
        <w:rPr>
          <w:u w:val="single"/>
        </w:rPr>
        <w:t>—just a few minutes</w:t>
      </w:r>
      <w:r w:rsidRPr="00DA2911">
        <w:rPr>
          <w:sz w:val="16"/>
        </w:rPr>
        <w:t xml:space="preserve">—that the president probably won’t even know about an intercept until after it happens. After the 1995 incident, the United States and Russia agreed to try to solve these kinds of problems by establishing a “Joint Data Exchange Center” to make sure that both sides had the same early warning data—like, “Hey, look, it’s a North Korean ICBM. We’re going to shoot that.” But Russia slowly strangled the JDEC </w:t>
      </w:r>
      <w:proofErr w:type="gramStart"/>
      <w:r w:rsidRPr="00DA2911">
        <w:rPr>
          <w:sz w:val="16"/>
        </w:rPr>
        <w:t>idea</w:t>
      </w:r>
      <w:proofErr w:type="gramEnd"/>
      <w:r w:rsidRPr="00DA2911">
        <w:rPr>
          <w:sz w:val="16"/>
        </w:rPr>
        <w:t xml:space="preserve"> and it never went anywhere. A reporter described the abandoned site in 2001 as “windows boarded up or cracked, its walls marked with graffiti” and serving “mostly as a clandestine hangout for young beer drinkers.”</w:t>
      </w:r>
    </w:p>
    <w:p w14:paraId="50EBB436" w14:textId="77777777" w:rsidR="004B119F" w:rsidRPr="00DA2911" w:rsidRDefault="004B119F" w:rsidP="004B119F">
      <w:pPr>
        <w:rPr>
          <w:sz w:val="16"/>
        </w:rPr>
      </w:pPr>
      <w:r w:rsidRPr="00DA2911">
        <w:rPr>
          <w:sz w:val="16"/>
        </w:rPr>
        <w:t>A small number of us pushed the Obama administration to make another effort to revive JDEC. I recall sitting in a meeting at the Pentagon where I asked a senior official how he planned to overcome the obstacles that had stalled JDEC during the Bush administration. He assured me they had the situation under control. They were going to establish a joint data “fusion” center with Russia. This might shock you, but simply changing the name didn’t help.</w:t>
      </w:r>
    </w:p>
    <w:p w14:paraId="7D6D5B72" w14:textId="77777777" w:rsidR="004B119F" w:rsidRPr="00DA2911" w:rsidRDefault="004B119F" w:rsidP="004B119F">
      <w:pPr>
        <w:rPr>
          <w:sz w:val="16"/>
        </w:rPr>
      </w:pPr>
      <w:r w:rsidRPr="00DA2911">
        <w:rPr>
          <w:sz w:val="16"/>
        </w:rPr>
        <w:t xml:space="preserve">Then there is the disturbing possibility that </w:t>
      </w:r>
      <w:r w:rsidRPr="00F04C78">
        <w:rPr>
          <w:b/>
          <w:bCs/>
          <w:u w:val="single"/>
        </w:rPr>
        <w:t>even if</w:t>
      </w:r>
      <w:r w:rsidRPr="00CC4127">
        <w:rPr>
          <w:b/>
          <w:bCs/>
          <w:u w:val="single"/>
        </w:rPr>
        <w:t xml:space="preserve"> Russia realized the launch was coming from Fort Greely, </w:t>
      </w:r>
      <w:r w:rsidRPr="00957816">
        <w:rPr>
          <w:b/>
          <w:bCs/>
          <w:highlight w:val="cyan"/>
          <w:u w:val="single"/>
        </w:rPr>
        <w:t>Putin</w:t>
      </w:r>
      <w:r w:rsidRPr="00CC4127">
        <w:rPr>
          <w:b/>
          <w:bCs/>
          <w:u w:val="single"/>
        </w:rPr>
        <w:t xml:space="preserve"> </w:t>
      </w:r>
      <w:r w:rsidRPr="00957816">
        <w:rPr>
          <w:b/>
          <w:bCs/>
          <w:highlight w:val="cyan"/>
          <w:u w:val="single"/>
        </w:rPr>
        <w:t>might</w:t>
      </w:r>
      <w:r w:rsidRPr="00CC4127">
        <w:rPr>
          <w:b/>
          <w:bCs/>
          <w:u w:val="single"/>
        </w:rPr>
        <w:t xml:space="preserve"> still </w:t>
      </w:r>
      <w:r w:rsidRPr="00957816">
        <w:rPr>
          <w:b/>
          <w:bCs/>
          <w:highlight w:val="cyan"/>
          <w:u w:val="single"/>
        </w:rPr>
        <w:t>think it was</w:t>
      </w:r>
      <w:r w:rsidRPr="00CC4127">
        <w:rPr>
          <w:b/>
          <w:bCs/>
          <w:u w:val="single"/>
        </w:rPr>
        <w:t xml:space="preserve"> </w:t>
      </w:r>
      <w:r w:rsidRPr="00957816">
        <w:rPr>
          <w:b/>
          <w:bCs/>
          <w:highlight w:val="cyan"/>
          <w:u w:val="single"/>
        </w:rPr>
        <w:t>a sneak attack.</w:t>
      </w:r>
      <w:r w:rsidRPr="00DA2911">
        <w:rPr>
          <w:sz w:val="16"/>
        </w:rPr>
        <w:t xml:space="preserve"> When he was secretary of defense, Robert Gates stated that the </w:t>
      </w:r>
      <w:r w:rsidRPr="00CC4127">
        <w:rPr>
          <w:u w:val="single"/>
        </w:rPr>
        <w:t>Russians were convinced</w:t>
      </w:r>
      <w:r w:rsidRPr="00DA2911">
        <w:rPr>
          <w:sz w:val="16"/>
        </w:rPr>
        <w:t xml:space="preserve"> that </w:t>
      </w:r>
      <w:r w:rsidRPr="00CC4127">
        <w:rPr>
          <w:u w:val="single"/>
        </w:rPr>
        <w:t>the U.S. planned to secretly install nuclear-armed missiles</w:t>
      </w:r>
      <w:r w:rsidRPr="00DA2911">
        <w:rPr>
          <w:sz w:val="16"/>
        </w:rPr>
        <w:t xml:space="preserve"> </w:t>
      </w:r>
      <w:r w:rsidRPr="00CC4127">
        <w:rPr>
          <w:u w:val="single"/>
        </w:rPr>
        <w:t>in missile defense silos</w:t>
      </w:r>
      <w:r w:rsidRPr="00DA2911">
        <w:rPr>
          <w:sz w:val="16"/>
        </w:rPr>
        <w:t>, a remark that a senior Obama official later told me he was shocked to hear in an unclassified setting.</w:t>
      </w:r>
    </w:p>
    <w:p w14:paraId="675A30D4" w14:textId="77777777" w:rsidR="004B119F" w:rsidRPr="00DA2911" w:rsidRDefault="004B119F" w:rsidP="004B119F"/>
    <w:p w14:paraId="0A101E25" w14:textId="77777777" w:rsidR="004B119F" w:rsidRPr="00DA70AA" w:rsidRDefault="004B119F" w:rsidP="004B119F">
      <w:pPr>
        <w:pStyle w:val="Heading4"/>
        <w:rPr>
          <w:u w:val="single"/>
        </w:rPr>
      </w:pPr>
      <w:r>
        <w:t xml:space="preserve">Russia-North Korea coop makes a missile attack </w:t>
      </w:r>
      <w:r>
        <w:rPr>
          <w:u w:val="single"/>
        </w:rPr>
        <w:t>more likely</w:t>
      </w:r>
    </w:p>
    <w:p w14:paraId="27611EDA" w14:textId="77777777" w:rsidR="004B119F" w:rsidRPr="00DA70AA" w:rsidRDefault="004B119F" w:rsidP="004B119F">
      <w:pPr>
        <w:rPr>
          <w:sz w:val="26"/>
        </w:rPr>
      </w:pPr>
      <w:r>
        <w:rPr>
          <w:rStyle w:val="Style13ptBold"/>
        </w:rPr>
        <w:t xml:space="preserve">Inside the Air Force 25 </w:t>
      </w:r>
      <w:r>
        <w:rPr>
          <w:rStyle w:val="Style13ptBold"/>
          <w:b w:val="0"/>
          <w:bCs w:val="0"/>
        </w:rPr>
        <w:t>[“Deepened China-Russia Cooperation Increases Threats to U.S. Homeland,” pg. Lexis, ALB]</w:t>
      </w:r>
    </w:p>
    <w:p w14:paraId="53E94784" w14:textId="77777777" w:rsidR="004B119F" w:rsidRPr="00DA70AA" w:rsidRDefault="004B119F" w:rsidP="004B119F">
      <w:pPr>
        <w:rPr>
          <w:sz w:val="16"/>
        </w:rPr>
      </w:pPr>
      <w:r w:rsidRPr="00DA70AA">
        <w:rPr>
          <w:sz w:val="16"/>
        </w:rPr>
        <w:t xml:space="preserve">Meanwhile, </w:t>
      </w:r>
      <w:r w:rsidRPr="00954136">
        <w:rPr>
          <w:rStyle w:val="StyleUnderline"/>
        </w:rPr>
        <w:t>North Korea has</w:t>
      </w:r>
      <w:r w:rsidRPr="00DA70AA">
        <w:rPr>
          <w:sz w:val="16"/>
        </w:rPr>
        <w:t xml:space="preserve"> also</w:t>
      </w:r>
      <w:r w:rsidRPr="00954136">
        <w:rPr>
          <w:rStyle w:val="StyleUnderline"/>
        </w:rPr>
        <w:t xml:space="preserve"> demonstrated</w:t>
      </w:r>
      <w:r w:rsidRPr="00DA70AA">
        <w:rPr>
          <w:sz w:val="16"/>
        </w:rPr>
        <w:t xml:space="preserve"> its</w:t>
      </w:r>
      <w:r w:rsidRPr="00DA70AA">
        <w:rPr>
          <w:rStyle w:val="StyleUnderline"/>
          <w:sz w:val="16"/>
          <w:u w:val="none"/>
        </w:rPr>
        <w:t xml:space="preserve"> </w:t>
      </w:r>
      <w:r w:rsidRPr="00954136">
        <w:rPr>
          <w:rStyle w:val="StyleUnderline"/>
        </w:rPr>
        <w:t xml:space="preserve">willingness to support Russia's war in Ukraine, with Pyongyang </w:t>
      </w:r>
      <w:r w:rsidRPr="00DA70AA">
        <w:rPr>
          <w:sz w:val="16"/>
        </w:rPr>
        <w:t xml:space="preserve">reportedly </w:t>
      </w:r>
      <w:r w:rsidRPr="00954136">
        <w:rPr>
          <w:rStyle w:val="StyleUnderline"/>
        </w:rPr>
        <w:t xml:space="preserve">supplying military personnel and munitions to Moscow. </w:t>
      </w:r>
      <w:r w:rsidRPr="00DA70AA">
        <w:rPr>
          <w:sz w:val="16"/>
        </w:rPr>
        <w:t>Guillot cautioned</w:t>
      </w:r>
      <w:r w:rsidRPr="00954136">
        <w:rPr>
          <w:rStyle w:val="StyleUnderline"/>
        </w:rPr>
        <w:t xml:space="preserve"> this </w:t>
      </w:r>
      <w:r w:rsidRPr="00DA70AA">
        <w:rPr>
          <w:sz w:val="16"/>
        </w:rPr>
        <w:t xml:space="preserve">growing </w:t>
      </w:r>
      <w:r w:rsidRPr="00954136">
        <w:rPr>
          <w:rStyle w:val="StyleUnderline"/>
        </w:rPr>
        <w:t>partnership raises concerns about potential technology transfers that could accelerate North Korea's weapons development</w:t>
      </w:r>
      <w:r w:rsidRPr="00DA70AA">
        <w:rPr>
          <w:sz w:val="16"/>
        </w:rPr>
        <w:t xml:space="preserve"> -- </w:t>
      </w:r>
      <w:r w:rsidRPr="00954136">
        <w:rPr>
          <w:rStyle w:val="StyleUnderline"/>
        </w:rPr>
        <w:t>particularly its strategic missile and cyber capabilities</w:t>
      </w:r>
      <w:r w:rsidRPr="00DA70AA">
        <w:rPr>
          <w:sz w:val="16"/>
        </w:rPr>
        <w:t>.</w:t>
      </w:r>
    </w:p>
    <w:p w14:paraId="3769873E" w14:textId="77777777" w:rsidR="004B119F" w:rsidRPr="00DA70AA" w:rsidRDefault="004B119F" w:rsidP="004B119F"/>
    <w:p w14:paraId="66762BC4" w14:textId="77777777" w:rsidR="004B119F" w:rsidRPr="00970BBE" w:rsidRDefault="004B119F" w:rsidP="004B119F">
      <w:pPr>
        <w:pStyle w:val="Heading3"/>
      </w:pPr>
      <w:r>
        <w:lastRenderedPageBreak/>
        <w:t>Iran Impact Extensions</w:t>
      </w:r>
    </w:p>
    <w:p w14:paraId="5E79DAAA" w14:textId="77777777" w:rsidR="004B119F" w:rsidRDefault="004B119F" w:rsidP="004B119F">
      <w:pPr>
        <w:pStyle w:val="Heading4"/>
      </w:pPr>
      <w:bookmarkStart w:id="2" w:name="_Hlk198292507"/>
      <w:r>
        <w:t>Iran war escalates---</w:t>
      </w:r>
      <w:r>
        <w:rPr>
          <w:u w:val="single"/>
        </w:rPr>
        <w:t>extinction</w:t>
      </w:r>
      <w:r>
        <w:t>.</w:t>
      </w:r>
    </w:p>
    <w:p w14:paraId="03C68B25" w14:textId="77777777" w:rsidR="004B119F" w:rsidRDefault="004B119F" w:rsidP="004B119F">
      <w:r>
        <w:rPr>
          <w:b/>
          <w:sz w:val="26"/>
          <w:szCs w:val="26"/>
        </w:rPr>
        <w:t xml:space="preserve">Beres 17 </w:t>
      </w:r>
      <w:r>
        <w:t>– Louis René Beres, Emeritus professor of international law at Purdue University. 2-10-2017. "The Fast Track to Armageddon." US News &amp; World Report. https://www.usnews.com/opinion/world-report/articles/2017-02-10/donald-trump-iran-and-the-fast-track-to-nuclear-war-in-the-middle-east // LR</w:t>
      </w:r>
    </w:p>
    <w:p w14:paraId="72D4C6AE" w14:textId="77777777" w:rsidR="004B119F" w:rsidRDefault="004B119F" w:rsidP="004B119F">
      <w:pPr>
        <w:rPr>
          <w:u w:val="single"/>
        </w:rPr>
      </w:pPr>
      <w:r>
        <w:rPr>
          <w:sz w:val="16"/>
          <w:szCs w:val="16"/>
        </w:rPr>
        <w:t xml:space="preserve">When all pertinent factors are </w:t>
      </w:r>
      <w:proofErr w:type="gramStart"/>
      <w:r>
        <w:rPr>
          <w:sz w:val="16"/>
          <w:szCs w:val="16"/>
        </w:rPr>
        <w:t>taken into account</w:t>
      </w:r>
      <w:proofErr w:type="gramEnd"/>
      <w:r>
        <w:rPr>
          <w:sz w:val="16"/>
          <w:szCs w:val="16"/>
        </w:rPr>
        <w:t xml:space="preserve">, U.S. President Donald </w:t>
      </w:r>
      <w:r>
        <w:rPr>
          <w:u w:val="single"/>
        </w:rPr>
        <w:t xml:space="preserve">Trump could sometime undertake more-or-less </w:t>
      </w:r>
      <w:r>
        <w:rPr>
          <w:rFonts w:eastAsia="Calibri"/>
          <w:b/>
          <w:u w:val="single"/>
        </w:rPr>
        <w:t>selective</w:t>
      </w:r>
      <w:r>
        <w:rPr>
          <w:u w:val="single"/>
        </w:rPr>
        <w:t xml:space="preserve"> military action against </w:t>
      </w:r>
      <w:r w:rsidRPr="00957816">
        <w:rPr>
          <w:highlight w:val="cyan"/>
          <w:u w:val="single"/>
        </w:rPr>
        <w:t>Iran</w:t>
      </w:r>
      <w:r>
        <w:rPr>
          <w:sz w:val="16"/>
          <w:szCs w:val="16"/>
        </w:rPr>
        <w:t xml:space="preserve">. </w:t>
      </w:r>
      <w:r>
        <w:rPr>
          <w:u w:val="single"/>
        </w:rPr>
        <w:t>In response, the Islamic Republic</w:t>
      </w:r>
      <w:r>
        <w:rPr>
          <w:sz w:val="16"/>
          <w:szCs w:val="16"/>
        </w:rPr>
        <w:t xml:space="preserve"> – then having </w:t>
      </w:r>
      <w:proofErr w:type="gramStart"/>
      <w:r>
        <w:rPr>
          <w:sz w:val="16"/>
          <w:szCs w:val="16"/>
        </w:rPr>
        <w:t>absolutely no</w:t>
      </w:r>
      <w:proofErr w:type="gramEnd"/>
      <w:r>
        <w:rPr>
          <w:sz w:val="16"/>
          <w:szCs w:val="16"/>
        </w:rPr>
        <w:t xml:space="preserve"> meaningful option to launching at least certain forms of armed reprisal – </w:t>
      </w:r>
      <w:r>
        <w:rPr>
          <w:u w:val="single"/>
        </w:rPr>
        <w:t>would</w:t>
      </w:r>
      <w:r>
        <w:rPr>
          <w:sz w:val="16"/>
          <w:szCs w:val="16"/>
        </w:rPr>
        <w:t xml:space="preserve"> </w:t>
      </w:r>
      <w:r w:rsidRPr="00957816">
        <w:rPr>
          <w:rFonts w:eastAsia="Calibri"/>
          <w:b/>
          <w:highlight w:val="cyan"/>
          <w:u w:val="single"/>
        </w:rPr>
        <w:t>target American</w:t>
      </w:r>
      <w:r>
        <w:rPr>
          <w:rFonts w:eastAsia="Calibri"/>
          <w:b/>
          <w:u w:val="single"/>
        </w:rPr>
        <w:t xml:space="preserve"> military </w:t>
      </w:r>
      <w:r w:rsidRPr="00957816">
        <w:rPr>
          <w:rFonts w:eastAsia="Calibri"/>
          <w:b/>
          <w:highlight w:val="cyan"/>
          <w:u w:val="single"/>
        </w:rPr>
        <w:t>forces</w:t>
      </w:r>
      <w:r>
        <w:rPr>
          <w:rFonts w:eastAsia="Calibri"/>
          <w:b/>
          <w:u w:val="single"/>
        </w:rPr>
        <w:t xml:space="preserve"> in the region</w:t>
      </w:r>
      <w:r>
        <w:rPr>
          <w:sz w:val="16"/>
          <w:szCs w:val="16"/>
        </w:rPr>
        <w:t xml:space="preserve"> and/or carefully chosen Israeli targets. Whatever its precise configuration of selected targets, Tehran's retaliatory blow would be expressly designed so as not to elicit an unacceptably massive (possibly even nuclear) </w:t>
      </w:r>
      <w:proofErr w:type="gramStart"/>
      <w:r>
        <w:rPr>
          <w:sz w:val="16"/>
          <w:szCs w:val="16"/>
        </w:rPr>
        <w:t>counter-retaliation</w:t>
      </w:r>
      <w:proofErr w:type="gramEnd"/>
      <w:r>
        <w:rPr>
          <w:sz w:val="16"/>
          <w:szCs w:val="16"/>
        </w:rPr>
        <w:t xml:space="preserve">. With </w:t>
      </w:r>
      <w:proofErr w:type="gramStart"/>
      <w:r>
        <w:rPr>
          <w:sz w:val="16"/>
          <w:szCs w:val="16"/>
        </w:rPr>
        <w:t>particular regard</w:t>
      </w:r>
      <w:proofErr w:type="gramEnd"/>
      <w:r>
        <w:rPr>
          <w:sz w:val="16"/>
          <w:szCs w:val="16"/>
        </w:rPr>
        <w:t xml:space="preserve"> to Israel, moreover, this sort of retaliation would plausibly include, inter alia, a substantial reliance upon Iran's own surrogate militia forces in Hezbollah. All such bewildering </w:t>
      </w:r>
      <w:r>
        <w:rPr>
          <w:u w:val="single"/>
        </w:rPr>
        <w:t>calculations</w:t>
      </w:r>
      <w:r>
        <w:rPr>
          <w:sz w:val="16"/>
          <w:szCs w:val="16"/>
        </w:rPr>
        <w:t xml:space="preserve">, of course, </w:t>
      </w:r>
      <w:r>
        <w:rPr>
          <w:u w:val="single"/>
        </w:rPr>
        <w:t xml:space="preserve">must assume </w:t>
      </w:r>
      <w:r>
        <w:rPr>
          <w:rFonts w:eastAsia="Calibri"/>
          <w:b/>
          <w:u w:val="single"/>
        </w:rPr>
        <w:t>perfect rationality</w:t>
      </w:r>
      <w:r>
        <w:rPr>
          <w:sz w:val="16"/>
          <w:szCs w:val="16"/>
        </w:rPr>
        <w:t xml:space="preserve"> on all sides. </w:t>
      </w:r>
      <w:r>
        <w:rPr>
          <w:u w:val="single"/>
        </w:rPr>
        <w:t>If</w:t>
      </w:r>
      <w:r>
        <w:rPr>
          <w:sz w:val="16"/>
          <w:szCs w:val="16"/>
        </w:rPr>
        <w:t xml:space="preserve">, for example, </w:t>
      </w:r>
      <w:r>
        <w:rPr>
          <w:u w:val="single"/>
        </w:rPr>
        <w:t xml:space="preserve">the new American president should </w:t>
      </w:r>
      <w:r>
        <w:rPr>
          <w:rFonts w:eastAsia="Calibri"/>
          <w:b/>
          <w:u w:val="single"/>
        </w:rPr>
        <w:t>cast all caution to the winds</w:t>
      </w:r>
      <w:r>
        <w:rPr>
          <w:sz w:val="16"/>
          <w:szCs w:val="16"/>
        </w:rPr>
        <w:t xml:space="preserve"> </w:t>
      </w:r>
      <w:r>
        <w:rPr>
          <w:u w:val="single"/>
        </w:rPr>
        <w:t>with his own first strike</w:t>
      </w:r>
      <w:r>
        <w:rPr>
          <w:sz w:val="16"/>
          <w:szCs w:val="16"/>
        </w:rPr>
        <w:t xml:space="preserve"> (a strike that would be defended by Washington, in law, as an allegedly legitimate expression of international law-enforcement, or "anticipatory self-defense"), </w:t>
      </w:r>
      <w:r>
        <w:rPr>
          <w:u w:val="single"/>
        </w:rPr>
        <w:t xml:space="preserve">the Iranian response, whether </w:t>
      </w:r>
      <w:r>
        <w:rPr>
          <w:rFonts w:eastAsia="Calibri"/>
          <w:b/>
          <w:u w:val="single"/>
        </w:rPr>
        <w:t>rational or irrational</w:t>
      </w:r>
      <w:r>
        <w:rPr>
          <w:sz w:val="16"/>
          <w:szCs w:val="16"/>
        </w:rPr>
        <w:t xml:space="preserve">, </w:t>
      </w:r>
      <w:r>
        <w:rPr>
          <w:u w:val="single"/>
        </w:rPr>
        <w:t xml:space="preserve">could expectedly be "proportionate" – that is, </w:t>
      </w:r>
      <w:r>
        <w:rPr>
          <w:rFonts w:eastAsia="Calibri"/>
          <w:b/>
          <w:u w:val="single"/>
        </w:rPr>
        <w:t>comparably massive</w:t>
      </w:r>
      <w:r>
        <w:rPr>
          <w:sz w:val="16"/>
          <w:szCs w:val="16"/>
        </w:rPr>
        <w:t xml:space="preserve">. </w:t>
      </w:r>
      <w:r>
        <w:rPr>
          <w:u w:val="single"/>
        </w:rPr>
        <w:t xml:space="preserve">In that prospectively escalatory case, any </w:t>
      </w:r>
      <w:r>
        <w:rPr>
          <w:rFonts w:eastAsia="Calibri"/>
          <w:b/>
          <w:u w:val="single"/>
        </w:rPr>
        <w:t xml:space="preserve">contemplated </w:t>
      </w:r>
      <w:r w:rsidRPr="00957816">
        <w:rPr>
          <w:rFonts w:eastAsia="Calibri"/>
          <w:b/>
          <w:highlight w:val="cyan"/>
          <w:u w:val="single"/>
        </w:rPr>
        <w:t>introduction of nuc</w:t>
      </w:r>
      <w:r>
        <w:rPr>
          <w:u w:val="single"/>
        </w:rPr>
        <w:t>lear weapon</w:t>
      </w:r>
      <w:r w:rsidRPr="00957816">
        <w:rPr>
          <w:rFonts w:eastAsia="Calibri"/>
          <w:b/>
          <w:highlight w:val="cyan"/>
          <w:u w:val="single"/>
        </w:rPr>
        <w:t>s into the</w:t>
      </w:r>
      <w:r>
        <w:rPr>
          <w:rFonts w:eastAsia="Calibri"/>
          <w:b/>
          <w:u w:val="single"/>
        </w:rPr>
        <w:t xml:space="preserve"> ensuing </w:t>
      </w:r>
      <w:r w:rsidRPr="00957816">
        <w:rPr>
          <w:rFonts w:eastAsia="Calibri"/>
          <w:b/>
          <w:highlight w:val="cyan"/>
          <w:u w:val="single"/>
        </w:rPr>
        <w:t>conflagration</w:t>
      </w:r>
      <w:r w:rsidRPr="00957816">
        <w:rPr>
          <w:sz w:val="16"/>
          <w:szCs w:val="16"/>
          <w:highlight w:val="cyan"/>
        </w:rPr>
        <w:t xml:space="preserve"> </w:t>
      </w:r>
      <w:r w:rsidRPr="00957816">
        <w:rPr>
          <w:highlight w:val="cyan"/>
          <w:u w:val="single"/>
        </w:rPr>
        <w:t>might not</w:t>
      </w:r>
      <w:r>
        <w:rPr>
          <w:u w:val="single"/>
        </w:rPr>
        <w:t xml:space="preserve"> necessarily </w:t>
      </w:r>
      <w:r w:rsidRPr="00957816">
        <w:rPr>
          <w:highlight w:val="cyan"/>
          <w:u w:val="single"/>
        </w:rPr>
        <w:t>be dismissed</w:t>
      </w:r>
      <w:r>
        <w:rPr>
          <w:u w:val="single"/>
        </w:rPr>
        <w:t xml:space="preserve"> out of hand.</w:t>
      </w:r>
      <w:r>
        <w:rPr>
          <w:sz w:val="16"/>
          <w:szCs w:val="16"/>
        </w:rPr>
        <w:t xml:space="preserve"> At that point, moreover, </w:t>
      </w:r>
      <w:r>
        <w:rPr>
          <w:u w:val="single"/>
        </w:rPr>
        <w:t xml:space="preserve">any such introduction would have to originate from </w:t>
      </w:r>
      <w:r w:rsidRPr="00957816">
        <w:rPr>
          <w:highlight w:val="cyan"/>
          <w:u w:val="single"/>
        </w:rPr>
        <w:t>the American</w:t>
      </w:r>
      <w:r>
        <w:rPr>
          <w:u w:val="single"/>
        </w:rPr>
        <w:t xml:space="preserve"> and/</w:t>
      </w:r>
      <w:r w:rsidRPr="00957816">
        <w:rPr>
          <w:highlight w:val="cyan"/>
          <w:u w:val="single"/>
        </w:rPr>
        <w:t>or Israeli side</w:t>
      </w:r>
      <w:r>
        <w:rPr>
          <w:u w:val="single"/>
        </w:rPr>
        <w:t>.</w:t>
      </w:r>
      <w:r>
        <w:rPr>
          <w:sz w:val="16"/>
          <w:szCs w:val="16"/>
        </w:rPr>
        <w:t xml:space="preserve"> This indisputable inference is "true by definition," "simply" because Iran would not yet have become an operationally nuclear power. In such circumstances, </w:t>
      </w:r>
      <w:r>
        <w:rPr>
          <w:u w:val="single"/>
        </w:rPr>
        <w:t>Trump</w:t>
      </w:r>
      <w:r>
        <w:rPr>
          <w:sz w:val="16"/>
          <w:szCs w:val="16"/>
        </w:rPr>
        <w:t xml:space="preserve">, especially in view of his favored argumentum ad baculum stance in virtually all matters, </w:t>
      </w:r>
      <w:r w:rsidRPr="00957816">
        <w:rPr>
          <w:highlight w:val="cyan"/>
          <w:u w:val="single"/>
        </w:rPr>
        <w:t>might decide</w:t>
      </w:r>
      <w:r>
        <w:rPr>
          <w:u w:val="single"/>
        </w:rPr>
        <w:t xml:space="preserve"> up</w:t>
      </w:r>
      <w:r w:rsidRPr="00957816">
        <w:rPr>
          <w:highlight w:val="cyan"/>
          <w:u w:val="single"/>
        </w:rPr>
        <w:t xml:space="preserve">on a so-called </w:t>
      </w:r>
      <w:r w:rsidRPr="00957816">
        <w:rPr>
          <w:rFonts w:eastAsia="Calibri"/>
          <w:b/>
          <w:highlight w:val="cyan"/>
          <w:u w:val="single"/>
        </w:rPr>
        <w:t>"mad dog" strategy</w:t>
      </w:r>
      <w:r>
        <w:rPr>
          <w:u w:val="single"/>
        </w:rPr>
        <w:t xml:space="preserve"> vis-a-vis Iran</w:t>
      </w:r>
      <w:r>
        <w:rPr>
          <w:sz w:val="16"/>
          <w:szCs w:val="16"/>
        </w:rPr>
        <w:t xml:space="preserve">. Here, </w:t>
      </w:r>
      <w:r>
        <w:rPr>
          <w:u w:val="single"/>
        </w:rPr>
        <w:t xml:space="preserve">the American president would display a last-resort dependence upon a strategy </w:t>
      </w:r>
      <w:r w:rsidRPr="00957816">
        <w:rPr>
          <w:highlight w:val="cyan"/>
          <w:u w:val="single"/>
        </w:rPr>
        <w:t xml:space="preserve">of </w:t>
      </w:r>
      <w:r w:rsidRPr="00957816">
        <w:rPr>
          <w:rFonts w:eastAsia="Calibri"/>
          <w:b/>
          <w:highlight w:val="cyan"/>
          <w:u w:val="single"/>
        </w:rPr>
        <w:t>pretended irrationality</w:t>
      </w:r>
      <w:r>
        <w:rPr>
          <w:sz w:val="16"/>
          <w:szCs w:val="16"/>
        </w:rPr>
        <w:t xml:space="preserve">, or what I have called in my own latest books and monographs, the "rationality of pretended irrationality." Significantly, </w:t>
      </w:r>
      <w:r>
        <w:rPr>
          <w:u w:val="single"/>
        </w:rPr>
        <w:t>any such residual reliance, while intuitively sensible and apparently compelling, could</w:t>
      </w:r>
      <w:r>
        <w:rPr>
          <w:sz w:val="16"/>
          <w:szCs w:val="16"/>
        </w:rPr>
        <w:t xml:space="preserve"> still </w:t>
      </w:r>
      <w:r>
        <w:rPr>
          <w:rFonts w:eastAsia="Calibri"/>
          <w:b/>
          <w:u w:val="single"/>
        </w:rPr>
        <w:t>backfire</w:t>
      </w:r>
      <w:r>
        <w:rPr>
          <w:sz w:val="16"/>
          <w:szCs w:val="16"/>
        </w:rPr>
        <w:t xml:space="preserve">, thereby </w:t>
      </w:r>
      <w:proofErr w:type="gramStart"/>
      <w:r w:rsidRPr="00957816">
        <w:rPr>
          <w:highlight w:val="cyan"/>
          <w:u w:val="single"/>
        </w:rPr>
        <w:t>opening up</w:t>
      </w:r>
      <w:proofErr w:type="gramEnd"/>
      <w:r>
        <w:rPr>
          <w:u w:val="single"/>
        </w:rPr>
        <w:t xml:space="preserve"> an </w:t>
      </w:r>
      <w:r>
        <w:rPr>
          <w:rFonts w:eastAsia="Calibri"/>
          <w:b/>
          <w:u w:val="single"/>
        </w:rPr>
        <w:t>"Armageddon path"</w:t>
      </w:r>
      <w:r>
        <w:rPr>
          <w:sz w:val="16"/>
          <w:szCs w:val="16"/>
        </w:rPr>
        <w:t xml:space="preserve"> </w:t>
      </w:r>
      <w:r>
        <w:rPr>
          <w:u w:val="single"/>
        </w:rPr>
        <w:t xml:space="preserve">to a now </w:t>
      </w:r>
      <w:r w:rsidRPr="00957816">
        <w:rPr>
          <w:rFonts w:eastAsia="Calibri"/>
          <w:b/>
          <w:highlight w:val="cyan"/>
          <w:u w:val="single"/>
        </w:rPr>
        <w:t>unstoppable escalation.</w:t>
      </w:r>
      <w:r>
        <w:rPr>
          <w:rFonts w:eastAsia="Calibri"/>
          <w:b/>
          <w:u w:val="single"/>
        </w:rPr>
        <w:t xml:space="preserve"> </w:t>
      </w:r>
      <w:r>
        <w:rPr>
          <w:sz w:val="16"/>
          <w:szCs w:val="16"/>
        </w:rPr>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w:t>
      </w:r>
      <w:r w:rsidRPr="00957816">
        <w:rPr>
          <w:highlight w:val="cyan"/>
          <w:u w:val="single"/>
        </w:rPr>
        <w:t xml:space="preserve">the Iranian </w:t>
      </w:r>
      <w:r w:rsidRPr="00957816">
        <w:rPr>
          <w:rFonts w:eastAsia="Calibri"/>
          <w:b/>
          <w:highlight w:val="cyan"/>
          <w:u w:val="single"/>
        </w:rPr>
        <w:t>response</w:t>
      </w:r>
      <w:r w:rsidRPr="00957816">
        <w:rPr>
          <w:highlight w:val="cyan"/>
          <w:u w:val="single"/>
        </w:rPr>
        <w:t xml:space="preserve"> could then be</w:t>
      </w:r>
      <w:r>
        <w:rPr>
          <w:u w:val="single"/>
        </w:rPr>
        <w:t xml:space="preserve"> </w:t>
      </w:r>
      <w:r>
        <w:rPr>
          <w:rFonts w:eastAsia="Calibri"/>
          <w:b/>
          <w:u w:val="single"/>
        </w:rPr>
        <w:t xml:space="preserve">"roaring missiles," </w:t>
      </w:r>
      <w:r>
        <w:rPr>
          <w:u w:val="single"/>
        </w:rPr>
        <w:t xml:space="preserve">or an </w:t>
      </w:r>
      <w:r w:rsidRPr="00957816">
        <w:rPr>
          <w:rFonts w:eastAsia="Calibri"/>
          <w:b/>
          <w:highlight w:val="cyan"/>
          <w:u w:val="single"/>
        </w:rPr>
        <w:t>all-out retal</w:t>
      </w:r>
      <w:r>
        <w:rPr>
          <w:u w:val="single"/>
        </w:rPr>
        <w:t>iation.</w:t>
      </w:r>
      <w:r>
        <w:rPr>
          <w:sz w:val="16"/>
          <w:szCs w:val="16"/>
        </w:rPr>
        <w:t xml:space="preserve"> This presumably unanticipated response, while non-nuclear, could be directed at some </w:t>
      </w:r>
      <w:proofErr w:type="gramStart"/>
      <w:r>
        <w:rPr>
          <w:sz w:val="16"/>
          <w:szCs w:val="16"/>
        </w:rPr>
        <w:t>as yet</w:t>
      </w:r>
      <w:proofErr w:type="gramEnd"/>
      <w:r>
        <w:rPr>
          <w:sz w:val="16"/>
          <w:szCs w:val="16"/>
        </w:rPr>
        <w:t xml:space="preserve">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w:t>
      </w:r>
      <w:r>
        <w:rPr>
          <w:u w:val="single"/>
        </w:rPr>
        <w:t xml:space="preserve">any reciprocal Iranian attack directed against Israel would plausibly target that country's </w:t>
      </w:r>
      <w:r>
        <w:rPr>
          <w:rFonts w:eastAsia="Calibri"/>
          <w:b/>
          <w:u w:val="single"/>
        </w:rPr>
        <w:t>military assets</w:t>
      </w:r>
      <w:r>
        <w:rPr>
          <w:sz w:val="16"/>
          <w:szCs w:val="16"/>
        </w:rPr>
        <w:t xml:space="preserve"> </w:t>
      </w:r>
      <w:r>
        <w:rPr>
          <w:u w:val="single"/>
        </w:rPr>
        <w:t xml:space="preserve">and could also include a significant number of </w:t>
      </w:r>
      <w:r>
        <w:rPr>
          <w:rFonts w:eastAsia="Calibri"/>
          <w:b/>
          <w:u w:val="single"/>
        </w:rPr>
        <w:t xml:space="preserve">"soft" civilian populations </w:t>
      </w:r>
      <w:r>
        <w:rPr>
          <w:sz w:val="16"/>
          <w:szCs w:val="16"/>
        </w:rPr>
        <w:t xml:space="preserve">and corollary infrastructures. Even if it is being played only by rational adversaries, the advancing strategic "game" would demand that each contestant relentlessly strive for "escalation dominance." Ominously, it is </w:t>
      </w:r>
      <w:r>
        <w:rPr>
          <w:u w:val="single"/>
        </w:rPr>
        <w:t>in the thoroughly unpracticed internal dynamics of any such rivalry</w:t>
      </w:r>
      <w:r>
        <w:rPr>
          <w:sz w:val="16"/>
          <w:szCs w:val="16"/>
        </w:rPr>
        <w:t xml:space="preserve"> that the serious prospect of </w:t>
      </w:r>
      <w:r w:rsidRPr="00957816">
        <w:rPr>
          <w:highlight w:val="cyan"/>
          <w:u w:val="single"/>
        </w:rPr>
        <w:t>a genuine</w:t>
      </w:r>
      <w:r>
        <w:rPr>
          <w:u w:val="single"/>
        </w:rPr>
        <w:t xml:space="preserve">ly </w:t>
      </w:r>
      <w:r w:rsidRPr="00957816">
        <w:rPr>
          <w:rFonts w:eastAsia="Calibri"/>
          <w:b/>
          <w:highlight w:val="cyan"/>
          <w:u w:val="single"/>
        </w:rPr>
        <w:t>"Armageddon" scenario</w:t>
      </w:r>
      <w:r>
        <w:rPr>
          <w:sz w:val="16"/>
          <w:szCs w:val="16"/>
        </w:rPr>
        <w:t xml:space="preserve"> </w:t>
      </w:r>
      <w:r>
        <w:rPr>
          <w:u w:val="single"/>
        </w:rPr>
        <w:t>could</w:t>
      </w:r>
      <w:r>
        <w:rPr>
          <w:sz w:val="16"/>
          <w:szCs w:val="16"/>
        </w:rPr>
        <w:t xml:space="preserve"> sometime </w:t>
      </w:r>
      <w:r>
        <w:rPr>
          <w:u w:val="single"/>
        </w:rPr>
        <w:t xml:space="preserve">be realized. This </w:t>
      </w:r>
      <w:r>
        <w:rPr>
          <w:sz w:val="16"/>
          <w:szCs w:val="16"/>
        </w:rPr>
        <w:t xml:space="preserve">intolerable </w:t>
      </w:r>
      <w:r>
        <w:rPr>
          <w:u w:val="single"/>
        </w:rPr>
        <w:t>outcome could be produced</w:t>
      </w:r>
      <w:r>
        <w:rPr>
          <w:sz w:val="16"/>
          <w:szCs w:val="16"/>
        </w:rPr>
        <w:t xml:space="preserve"> either </w:t>
      </w:r>
      <w:r>
        <w:rPr>
          <w:u w:val="single"/>
        </w:rPr>
        <w:t>in unexpected increments</w:t>
      </w:r>
      <w:r>
        <w:rPr>
          <w:sz w:val="16"/>
          <w:szCs w:val="16"/>
        </w:rPr>
        <w:t xml:space="preserve"> of escalation by any or </w:t>
      </w:r>
      <w:proofErr w:type="gramStart"/>
      <w:r>
        <w:rPr>
          <w:sz w:val="16"/>
          <w:szCs w:val="16"/>
        </w:rPr>
        <w:t>all of</w:t>
      </w:r>
      <w:proofErr w:type="gramEnd"/>
      <w:r>
        <w:rPr>
          <w:sz w:val="16"/>
          <w:szCs w:val="16"/>
        </w:rPr>
        <w:t xml:space="preserve"> the three dominant national players, </w:t>
      </w:r>
      <w:r>
        <w:rPr>
          <w:u w:val="single"/>
        </w:rPr>
        <w:t>or</w:t>
      </w:r>
      <w:r>
        <w:rPr>
          <w:sz w:val="16"/>
          <w:szCs w:val="16"/>
        </w:rPr>
        <w:t xml:space="preserve"> instead, </w:t>
      </w:r>
      <w:r>
        <w:rPr>
          <w:u w:val="single"/>
        </w:rPr>
        <w:t>by any sudden quantum leap in destructiveness</w:t>
      </w:r>
      <w:r>
        <w:rPr>
          <w:sz w:val="16"/>
          <w:szCs w:val="16"/>
        </w:rPr>
        <w:t xml:space="preserve"> undertaken by Iran, Israel and/or the United States. The only thing that is wholly predictable in usefully deciphering such complex dynamics is that they are all unpredictable. For example, even under the best or optimum assumptions of enemy rationality, </w:t>
      </w:r>
      <w:r>
        <w:rPr>
          <w:u w:val="single"/>
        </w:rPr>
        <w:t xml:space="preserve">all pertinent decision-makers would have to concern themselves </w:t>
      </w:r>
      <w:r w:rsidRPr="00957816">
        <w:rPr>
          <w:highlight w:val="cyan"/>
          <w:u w:val="single"/>
        </w:rPr>
        <w:t xml:space="preserve">with </w:t>
      </w:r>
      <w:r w:rsidRPr="00957816">
        <w:rPr>
          <w:rFonts w:eastAsia="Calibri"/>
          <w:b/>
          <w:highlight w:val="cyan"/>
          <w:u w:val="single"/>
        </w:rPr>
        <w:t>miscalculation</w:t>
      </w:r>
      <w:r>
        <w:rPr>
          <w:u w:val="single"/>
        </w:rPr>
        <w:t xml:space="preserve">s, </w:t>
      </w:r>
      <w:r w:rsidRPr="00957816">
        <w:rPr>
          <w:rFonts w:eastAsia="Calibri"/>
          <w:b/>
          <w:highlight w:val="cyan"/>
          <w:u w:val="single"/>
        </w:rPr>
        <w:t>error</w:t>
      </w:r>
      <w:r>
        <w:rPr>
          <w:u w:val="single"/>
        </w:rPr>
        <w:t>s</w:t>
      </w:r>
      <w:r>
        <w:rPr>
          <w:sz w:val="16"/>
          <w:szCs w:val="16"/>
        </w:rPr>
        <w:t xml:space="preserve"> in information, </w:t>
      </w:r>
      <w:r w:rsidRPr="00957816">
        <w:rPr>
          <w:rFonts w:eastAsia="Calibri"/>
          <w:b/>
          <w:highlight w:val="cyan"/>
          <w:u w:val="single"/>
        </w:rPr>
        <w:t>unauthorized uses</w:t>
      </w:r>
      <w:r>
        <w:rPr>
          <w:sz w:val="16"/>
          <w:szCs w:val="16"/>
        </w:rPr>
        <w:t xml:space="preserve"> </w:t>
      </w:r>
      <w:r>
        <w:rPr>
          <w:u w:val="single"/>
        </w:rPr>
        <w:t>of strategic weapons</w:t>
      </w:r>
      <w:r>
        <w:rPr>
          <w:sz w:val="16"/>
          <w:szCs w:val="16"/>
        </w:rPr>
        <w:t xml:space="preserve">, mechanical or computer </w:t>
      </w:r>
      <w:r w:rsidRPr="00957816">
        <w:rPr>
          <w:rFonts w:eastAsia="Calibri"/>
          <w:b/>
          <w:highlight w:val="cyan"/>
          <w:u w:val="single"/>
        </w:rPr>
        <w:t>malfunctions</w:t>
      </w:r>
      <w:r>
        <w:rPr>
          <w:sz w:val="16"/>
          <w:szCs w:val="16"/>
        </w:rPr>
        <w:t xml:space="preserve">, </w:t>
      </w:r>
      <w:r>
        <w:rPr>
          <w:u w:val="single"/>
        </w:rPr>
        <w:t xml:space="preserve">poorly recognized instances of </w:t>
      </w:r>
      <w:r>
        <w:rPr>
          <w:rFonts w:eastAsia="Calibri"/>
          <w:b/>
          <w:u w:val="single"/>
        </w:rPr>
        <w:t>cyberdefense</w:t>
      </w:r>
      <w:r>
        <w:rPr>
          <w:sz w:val="16"/>
          <w:szCs w:val="16"/>
        </w:rPr>
        <w:t xml:space="preserve">, </w:t>
      </w:r>
      <w:r w:rsidRPr="00957816">
        <w:rPr>
          <w:rFonts w:eastAsia="Calibri"/>
          <w:b/>
          <w:highlight w:val="cyan"/>
          <w:u w:val="single"/>
        </w:rPr>
        <w:t>cyber-war</w:t>
      </w:r>
      <w:r w:rsidRPr="00957816">
        <w:rPr>
          <w:sz w:val="16"/>
          <w:szCs w:val="16"/>
          <w:highlight w:val="cyan"/>
        </w:rPr>
        <w:t xml:space="preserve"> </w:t>
      </w:r>
      <w:r w:rsidRPr="00957816">
        <w:rPr>
          <w:highlight w:val="cyan"/>
          <w:u w:val="single"/>
        </w:rPr>
        <w:t>and</w:t>
      </w:r>
      <w:r>
        <w:rPr>
          <w:sz w:val="16"/>
          <w:szCs w:val="16"/>
        </w:rPr>
        <w:t xml:space="preserve"> even adversarial </w:t>
      </w:r>
      <w:r w:rsidRPr="00957816">
        <w:rPr>
          <w:rFonts w:eastAsia="Calibri"/>
          <w:b/>
          <w:highlight w:val="cyan"/>
          <w:u w:val="single"/>
        </w:rPr>
        <w:t>coups</w:t>
      </w:r>
      <w:r>
        <w:rPr>
          <w:rFonts w:eastAsia="Calibri"/>
          <w:b/>
          <w:u w:val="single"/>
        </w:rPr>
        <w:t xml:space="preserve"> d'etats</w:t>
      </w:r>
      <w:r>
        <w:rPr>
          <w:sz w:val="16"/>
          <w:szCs w:val="16"/>
        </w:rPr>
        <w:t xml:space="preserve">. In the final analysis, informed citizens and participants in these hideously complicated games of strategy will need to recall that </w:t>
      </w:r>
      <w:r w:rsidRPr="00957816">
        <w:rPr>
          <w:highlight w:val="cyan"/>
          <w:u w:val="single"/>
        </w:rPr>
        <w:t>it is</w:t>
      </w:r>
      <w:r>
        <w:rPr>
          <w:u w:val="single"/>
        </w:rPr>
        <w:t xml:space="preserve"> mathematically </w:t>
      </w:r>
      <w:r w:rsidRPr="00957816">
        <w:rPr>
          <w:highlight w:val="cyan"/>
          <w:u w:val="single"/>
        </w:rPr>
        <w:t>meaningless to assign</w:t>
      </w:r>
      <w:r>
        <w:rPr>
          <w:u w:val="single"/>
        </w:rPr>
        <w:t xml:space="preserve"> any </w:t>
      </w:r>
      <w:r w:rsidRPr="00957816">
        <w:rPr>
          <w:rFonts w:eastAsia="Calibri"/>
          <w:b/>
          <w:highlight w:val="cyan"/>
          <w:u w:val="single"/>
        </w:rPr>
        <w:t>comforting probabilities</w:t>
      </w:r>
      <w:r w:rsidRPr="00957816">
        <w:rPr>
          <w:highlight w:val="cyan"/>
          <w:u w:val="single"/>
        </w:rPr>
        <w:t xml:space="preserve"> to</w:t>
      </w:r>
      <w:r>
        <w:rPr>
          <w:u w:val="single"/>
        </w:rPr>
        <w:t xml:space="preserve"> unique events</w:t>
      </w:r>
      <w:r>
        <w:rPr>
          <w:sz w:val="16"/>
          <w:szCs w:val="16"/>
        </w:rPr>
        <w:t xml:space="preserve">. Because </w:t>
      </w:r>
      <w:r>
        <w:rPr>
          <w:u w:val="single"/>
        </w:rPr>
        <w:t xml:space="preserve">an authentic nuclear war would represent </w:t>
      </w:r>
      <w:r>
        <w:rPr>
          <w:sz w:val="16"/>
          <w:szCs w:val="16"/>
        </w:rPr>
        <w:t xml:space="preserve">precisely such </w:t>
      </w:r>
      <w:r w:rsidRPr="00957816">
        <w:rPr>
          <w:highlight w:val="cyan"/>
          <w:u w:val="single"/>
        </w:rPr>
        <w:t>an event</w:t>
      </w:r>
      <w:r>
        <w:rPr>
          <w:sz w:val="16"/>
          <w:szCs w:val="16"/>
        </w:rPr>
        <w:t xml:space="preserve">, one </w:t>
      </w:r>
      <w:r w:rsidRPr="00957816">
        <w:rPr>
          <w:highlight w:val="cyan"/>
          <w:u w:val="single"/>
        </w:rPr>
        <w:lastRenderedPageBreak/>
        <w:t xml:space="preserve">with </w:t>
      </w:r>
      <w:r w:rsidRPr="00957816">
        <w:rPr>
          <w:rFonts w:eastAsia="Calibri"/>
          <w:b/>
          <w:highlight w:val="cyan"/>
          <w:u w:val="single"/>
        </w:rPr>
        <w:t>utterly unforeseen intersections</w:t>
      </w:r>
      <w:r>
        <w:rPr>
          <w:sz w:val="16"/>
          <w:szCs w:val="16"/>
        </w:rPr>
        <w:t xml:space="preserve">, interactions and "synergies," </w:t>
      </w:r>
      <w:r>
        <w:rPr>
          <w:u w:val="single"/>
        </w:rPr>
        <w:t xml:space="preserve">we can never predict with any reassuring degree of precision whether such a conflict would </w:t>
      </w:r>
      <w:proofErr w:type="gramStart"/>
      <w:r>
        <w:rPr>
          <w:u w:val="single"/>
        </w:rPr>
        <w:t>actually be</w:t>
      </w:r>
      <w:proofErr w:type="gramEnd"/>
      <w:r>
        <w:rPr>
          <w:u w:val="single"/>
        </w:rPr>
        <w:t xml:space="preserve"> more or less probable</w:t>
      </w:r>
      <w:r>
        <w:rPr>
          <w:sz w:val="16"/>
          <w:szCs w:val="16"/>
        </w:rPr>
        <w:t xml:space="preserve">. Indeed, </w:t>
      </w:r>
      <w:r>
        <w:rPr>
          <w:u w:val="single"/>
        </w:rPr>
        <w:t>should Trump ever proceed to strike Iran on the erroneously nonspecific assumption</w:t>
      </w:r>
      <w:r>
        <w:rPr>
          <w:sz w:val="16"/>
          <w:szCs w:val="16"/>
        </w:rPr>
        <w:t xml:space="preserve">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 Where it would be minimized or disregarded altogether by Trump, </w:t>
      </w:r>
      <w:r w:rsidRPr="00957816">
        <w:rPr>
          <w:highlight w:val="cyan"/>
          <w:u w:val="single"/>
        </w:rPr>
        <w:t>this</w:t>
      </w:r>
      <w:r>
        <w:rPr>
          <w:sz w:val="16"/>
          <w:szCs w:val="16"/>
        </w:rPr>
        <w:t xml:space="preserve"> difference </w:t>
      </w:r>
      <w:r w:rsidRPr="00957816">
        <w:rPr>
          <w:highlight w:val="cyan"/>
          <w:u w:val="single"/>
        </w:rPr>
        <w:t xml:space="preserve">could </w:t>
      </w:r>
      <w:r w:rsidRPr="00957816">
        <w:rPr>
          <w:rFonts w:eastAsia="Calibri"/>
          <w:b/>
          <w:highlight w:val="cyan"/>
          <w:u w:val="single"/>
        </w:rPr>
        <w:t>propel the unsteady Middle East toward</w:t>
      </w:r>
      <w:r>
        <w:rPr>
          <w:rFonts w:eastAsia="Calibri"/>
          <w:b/>
          <w:u w:val="single"/>
        </w:rPr>
        <w:t xml:space="preserve"> an </w:t>
      </w:r>
      <w:r w:rsidRPr="00957816">
        <w:rPr>
          <w:rFonts w:eastAsia="Calibri"/>
          <w:b/>
          <w:highlight w:val="cyan"/>
          <w:u w:val="single"/>
        </w:rPr>
        <w:t>irreversible Armageddon</w:t>
      </w:r>
      <w:r>
        <w:rPr>
          <w:u w:val="single"/>
        </w:rPr>
        <w:t>.</w:t>
      </w:r>
    </w:p>
    <w:bookmarkEnd w:id="2"/>
    <w:p w14:paraId="67D702E9" w14:textId="77777777" w:rsidR="004B119F" w:rsidRDefault="004B119F" w:rsidP="004B119F">
      <w:pPr>
        <w:pStyle w:val="Heading4"/>
      </w:pPr>
      <w:r>
        <w:t xml:space="preserve">US-Iran war goes nuclear and causes draw-in---extinction. </w:t>
      </w:r>
    </w:p>
    <w:p w14:paraId="3E978EAB" w14:textId="77777777" w:rsidR="004B119F" w:rsidRPr="00044C01" w:rsidRDefault="004B119F" w:rsidP="004B119F">
      <w:pPr>
        <w:rPr>
          <w:sz w:val="18"/>
          <w:szCs w:val="18"/>
        </w:rPr>
      </w:pPr>
      <w:r w:rsidRPr="00044C01">
        <w:rPr>
          <w:sz w:val="18"/>
          <w:szCs w:val="18"/>
        </w:rPr>
        <w:t xml:space="preserve">John </w:t>
      </w:r>
      <w:r w:rsidRPr="00044C01">
        <w:rPr>
          <w:rStyle w:val="Style13ptBold"/>
        </w:rPr>
        <w:t>Avery 13</w:t>
      </w:r>
      <w:r w:rsidRPr="00044C01">
        <w:rPr>
          <w:sz w:val="18"/>
          <w:szCs w:val="18"/>
        </w:rPr>
        <w:t xml:space="preserve">. Lektor Emeritus, Associate Professor, at the Department of Chemistry, University of Copenhagen. B.Sc. in theoretical physics from MIT and an M.Sc. from the University of Chicago. Contact Person in Denmark for Pugwash Conferences on Science and World Affairs. Nobel Peace Prize winner in peace activism. Member of the Danish Peace Commission of 1998. Technical Advisor, World Health Organization, Regional Office for Europe (1988- 1997). Chairman of the Danish Peace Academy. 11-6-2013. “An Attack on Iran Could Escalate into Global Nuclear War.” Countercurrents. </w:t>
      </w:r>
      <w:hyperlink r:id="rId37" w:history="1">
        <w:r w:rsidRPr="00044C01">
          <w:rPr>
            <w:rStyle w:val="Hyperlink"/>
            <w:sz w:val="18"/>
            <w:szCs w:val="18"/>
          </w:rPr>
          <w:t>https://www.countercurrents.org/avery061113.htm</w:t>
        </w:r>
      </w:hyperlink>
      <w:r w:rsidRPr="00044C01">
        <w:rPr>
          <w:sz w:val="18"/>
          <w:szCs w:val="18"/>
        </w:rPr>
        <w:t>/.</w:t>
      </w:r>
    </w:p>
    <w:p w14:paraId="574910C9" w14:textId="77777777" w:rsidR="004B119F" w:rsidRDefault="004B119F" w:rsidP="004B119F">
      <w:pPr>
        <w:rPr>
          <w:sz w:val="12"/>
        </w:rPr>
      </w:pPr>
      <w:r w:rsidRPr="004639D1">
        <w:rPr>
          <w:sz w:val="12"/>
        </w:rPr>
        <w:t xml:space="preserve">Despite the willingness of Iran's new President, Hassan Rouhani to make all reasonable concessions to </w:t>
      </w:r>
      <w:r w:rsidRPr="00957816">
        <w:rPr>
          <w:rStyle w:val="StyleUnderline"/>
          <w:highlight w:val="cyan"/>
        </w:rPr>
        <w:t>US</w:t>
      </w:r>
      <w:r w:rsidRPr="004639D1">
        <w:rPr>
          <w:sz w:val="12"/>
        </w:rPr>
        <w:t xml:space="preserve"> demands, </w:t>
      </w:r>
      <w:r w:rsidRPr="00B7689B">
        <w:rPr>
          <w:sz w:val="12"/>
          <w:szCs w:val="12"/>
        </w:rPr>
        <w:t>Israeli</w:t>
      </w:r>
      <w:r w:rsidRPr="004639D1">
        <w:rPr>
          <w:sz w:val="12"/>
        </w:rPr>
        <w:t xml:space="preserve"> pressure groups in Washington continue to demand </w:t>
      </w:r>
      <w:r w:rsidRPr="005E65EE">
        <w:rPr>
          <w:rStyle w:val="StyleUnderline"/>
        </w:rPr>
        <w:t xml:space="preserve">an </w:t>
      </w:r>
      <w:r w:rsidRPr="00957816">
        <w:rPr>
          <w:rStyle w:val="StyleUnderline"/>
          <w:highlight w:val="cyan"/>
        </w:rPr>
        <w:t>attack on Iran</w:t>
      </w:r>
      <w:r w:rsidRPr="004639D1">
        <w:rPr>
          <w:sz w:val="12"/>
        </w:rPr>
        <w:t xml:space="preserve">. But such an attack </w:t>
      </w:r>
      <w:r w:rsidRPr="005E65EE">
        <w:rPr>
          <w:rStyle w:val="StyleUnderline"/>
        </w:rPr>
        <w:t xml:space="preserve">might </w:t>
      </w:r>
      <w:r w:rsidRPr="00957816">
        <w:rPr>
          <w:rStyle w:val="StyleUnderline"/>
          <w:highlight w:val="cyan"/>
        </w:rPr>
        <w:t>escalate into a global nuclear war</w:t>
      </w:r>
      <w:r w:rsidRPr="004639D1">
        <w:rPr>
          <w:sz w:val="12"/>
        </w:rPr>
        <w:t xml:space="preserve">, with catastrophic consequences. As we approach the 100th anniversary World War I, we should remember that this colossal disaster escalated uncontrollably from what was intended to be a minor conflict. </w:t>
      </w:r>
      <w:r w:rsidRPr="00D46AF9">
        <w:rPr>
          <w:rStyle w:val="StyleUnderline"/>
        </w:rPr>
        <w:t>There is a danger that an attack on Iran would escalate into a large-scale war in the Middle</w:t>
      </w:r>
      <w:r w:rsidRPr="001F4AEF">
        <w:rPr>
          <w:rStyle w:val="StyleUnderline"/>
        </w:rPr>
        <w:t xml:space="preserve"> East, entirely destabilizing a region that is already deep in problems. The unstable government of </w:t>
      </w:r>
      <w:r w:rsidRPr="00957816">
        <w:rPr>
          <w:rStyle w:val="StyleUnderline"/>
          <w:highlight w:val="cyan"/>
        </w:rPr>
        <w:t>Pakistan might be overthrown</w:t>
      </w:r>
      <w:r w:rsidRPr="005E65EE">
        <w:rPr>
          <w:rStyle w:val="StyleUnderline"/>
        </w:rPr>
        <w:t>, and the revolutionary Pakistani government might enter the war on the side of Iran</w:t>
      </w:r>
      <w:r w:rsidRPr="004639D1">
        <w:rPr>
          <w:sz w:val="12"/>
        </w:rPr>
        <w:t xml:space="preserve">, thus </w:t>
      </w:r>
      <w:r w:rsidRPr="00957816">
        <w:rPr>
          <w:rStyle w:val="StyleUnderline"/>
          <w:highlight w:val="cyan"/>
        </w:rPr>
        <w:t>introducing nuclear weapons</w:t>
      </w:r>
      <w:r w:rsidRPr="005E65EE">
        <w:rPr>
          <w:rStyle w:val="StyleUnderline"/>
        </w:rPr>
        <w:t xml:space="preserve"> into the conflict. </w:t>
      </w:r>
      <w:r w:rsidRPr="00957816">
        <w:rPr>
          <w:rStyle w:val="StyleUnderline"/>
          <w:highlight w:val="cyan"/>
        </w:rPr>
        <w:t>Russia and China</w:t>
      </w:r>
      <w:r w:rsidRPr="004639D1">
        <w:rPr>
          <w:sz w:val="12"/>
        </w:rPr>
        <w:t xml:space="preserve">, firm allies of Iran, </w:t>
      </w:r>
      <w:r w:rsidRPr="005E65EE">
        <w:rPr>
          <w:rStyle w:val="StyleUnderline"/>
        </w:rPr>
        <w:t xml:space="preserve">might also be </w:t>
      </w:r>
      <w:r w:rsidRPr="00957816">
        <w:rPr>
          <w:rStyle w:val="StyleUnderline"/>
          <w:highlight w:val="cyan"/>
        </w:rPr>
        <w:t>drawn in</w:t>
      </w:r>
      <w:r w:rsidRPr="004639D1">
        <w:rPr>
          <w:sz w:val="12"/>
        </w:rPr>
        <w:t xml:space="preserve">to a general war in the Middle East. Since much of the world's oil comes from the region, </w:t>
      </w:r>
      <w:r w:rsidRPr="005E65EE">
        <w:rPr>
          <w:rStyle w:val="StyleUnderline"/>
        </w:rPr>
        <w:t>such a war would</w:t>
      </w:r>
      <w:r w:rsidRPr="004639D1">
        <w:rPr>
          <w:sz w:val="12"/>
        </w:rPr>
        <w:t xml:space="preserve"> certainly </w:t>
      </w:r>
      <w:r w:rsidRPr="005E65EE">
        <w:rPr>
          <w:rStyle w:val="StyleUnderline"/>
        </w:rPr>
        <w:t>cause the price of oil to reach unheard-of heights, with catastrophic effects on the global economy</w:t>
      </w:r>
      <w:r w:rsidRPr="004639D1">
        <w:rPr>
          <w:sz w:val="12"/>
        </w:rPr>
        <w:t xml:space="preserve">. In the dangerous situation that could potentially result from an attack on Iran, there is a risk that </w:t>
      </w:r>
      <w:r w:rsidRPr="00957816">
        <w:rPr>
          <w:rStyle w:val="StyleUnderline"/>
          <w:highlight w:val="cyan"/>
        </w:rPr>
        <w:t>nuclear weapons would be used</w:t>
      </w:r>
      <w:r w:rsidRPr="004639D1">
        <w:rPr>
          <w:sz w:val="12"/>
        </w:rPr>
        <w:t xml:space="preserve">, either </w:t>
      </w:r>
      <w:r w:rsidRPr="00957816">
        <w:rPr>
          <w:rStyle w:val="StyleUnderline"/>
          <w:highlight w:val="cyan"/>
        </w:rPr>
        <w:t>intentionally, or by</w:t>
      </w:r>
      <w:r w:rsidRPr="005E65EE">
        <w:rPr>
          <w:rStyle w:val="StyleUnderline"/>
        </w:rPr>
        <w:t xml:space="preserve"> accident or </w:t>
      </w:r>
      <w:r w:rsidRPr="00957816">
        <w:rPr>
          <w:rStyle w:val="StyleUnderline"/>
          <w:highlight w:val="cyan"/>
        </w:rPr>
        <w:t>miscalc</w:t>
      </w:r>
      <w:r w:rsidRPr="005E65EE">
        <w:rPr>
          <w:rStyle w:val="StyleUnderline"/>
        </w:rPr>
        <w:t>ulation</w:t>
      </w:r>
      <w:r w:rsidRPr="004639D1">
        <w:rPr>
          <w:sz w:val="12"/>
        </w:rPr>
        <w:t xml:space="preserve">. Recent research has shown that </w:t>
      </w:r>
      <w:r w:rsidRPr="005E65EE">
        <w:rPr>
          <w:rStyle w:val="StyleUnderline"/>
        </w:rPr>
        <w:t>besides making large areas of the world uninhabitable</w:t>
      </w:r>
      <w:r w:rsidRPr="004639D1">
        <w:rPr>
          <w:sz w:val="12"/>
        </w:rPr>
        <w:t xml:space="preserve"> through long-lasting radioactive contamination, </w:t>
      </w:r>
      <w:r w:rsidRPr="005E65EE">
        <w:rPr>
          <w:rStyle w:val="StyleUnderline"/>
        </w:rPr>
        <w:t xml:space="preserve">a </w:t>
      </w:r>
      <w:r w:rsidRPr="00957816">
        <w:rPr>
          <w:rStyle w:val="StyleUnderline"/>
          <w:highlight w:val="cyan"/>
        </w:rPr>
        <w:t>nuclear war would damage</w:t>
      </w:r>
      <w:r w:rsidRPr="005E65EE">
        <w:rPr>
          <w:rStyle w:val="StyleUnderline"/>
        </w:rPr>
        <w:t xml:space="preserve"> global </w:t>
      </w:r>
      <w:r w:rsidRPr="00957816">
        <w:rPr>
          <w:rStyle w:val="StyleUnderline"/>
          <w:highlight w:val="cyan"/>
        </w:rPr>
        <w:t>agriculture</w:t>
      </w:r>
      <w:r w:rsidRPr="005E65EE">
        <w:rPr>
          <w:rStyle w:val="StyleUnderline"/>
        </w:rPr>
        <w:t xml:space="preserve"> to such </w:t>
      </w:r>
      <w:proofErr w:type="gramStart"/>
      <w:r w:rsidRPr="005E65EE">
        <w:rPr>
          <w:rStyle w:val="StyleUnderline"/>
        </w:rPr>
        <w:t>a</w:t>
      </w:r>
      <w:proofErr w:type="gramEnd"/>
      <w:r w:rsidRPr="005E65EE">
        <w:rPr>
          <w:rStyle w:val="StyleUnderline"/>
        </w:rPr>
        <w:t xml:space="preserve"> extent that a global famine</w:t>
      </w:r>
      <w:r w:rsidRPr="004639D1">
        <w:rPr>
          <w:sz w:val="12"/>
        </w:rPr>
        <w:t xml:space="preserve"> of previously unknown proportions </w:t>
      </w:r>
      <w:r w:rsidRPr="005E65EE">
        <w:rPr>
          <w:rStyle w:val="StyleUnderline"/>
        </w:rPr>
        <w:t>would result</w:t>
      </w:r>
      <w:r w:rsidRPr="004639D1">
        <w:rPr>
          <w:sz w:val="12"/>
        </w:rPr>
        <w:t xml:space="preserve">. Thus, </w:t>
      </w:r>
      <w:r w:rsidRPr="005E65EE">
        <w:rPr>
          <w:rStyle w:val="StyleUnderline"/>
        </w:rPr>
        <w:t xml:space="preserve">nuclear war is </w:t>
      </w:r>
      <w:r w:rsidRPr="00957816">
        <w:rPr>
          <w:rStyle w:val="StyleUnderline"/>
          <w:highlight w:val="cyan"/>
        </w:rPr>
        <w:t>the ultimate ecological catastrophe</w:t>
      </w:r>
      <w:r w:rsidRPr="005E65EE">
        <w:rPr>
          <w:rStyle w:val="StyleUnderline"/>
        </w:rPr>
        <w:t xml:space="preserve">. It could </w:t>
      </w:r>
      <w:r w:rsidRPr="00957816">
        <w:rPr>
          <w:rStyle w:val="StyleUnderline"/>
          <w:highlight w:val="cyan"/>
        </w:rPr>
        <w:t>destroy human civilization and</w:t>
      </w:r>
      <w:r w:rsidRPr="005E65EE">
        <w:rPr>
          <w:rStyle w:val="StyleUnderline"/>
        </w:rPr>
        <w:t xml:space="preserve"> much of </w:t>
      </w:r>
      <w:r w:rsidRPr="00957816">
        <w:rPr>
          <w:rStyle w:val="StyleUnderline"/>
          <w:highlight w:val="cyan"/>
        </w:rPr>
        <w:t>the biosphere</w:t>
      </w:r>
      <w:r w:rsidRPr="005E65EE">
        <w:rPr>
          <w:rStyle w:val="StyleUnderline"/>
        </w:rPr>
        <w:t>.</w:t>
      </w:r>
      <w:r w:rsidRPr="004639D1">
        <w:rPr>
          <w:sz w:val="12"/>
        </w:rPr>
        <w:t xml:space="preserve"> To risk such a war would be an unforgivable offense against the lives and future of all the peoples of the world, US citizens included.</w:t>
      </w:r>
    </w:p>
    <w:p w14:paraId="573B9229" w14:textId="77777777" w:rsidR="004B119F" w:rsidRDefault="004B119F" w:rsidP="004B119F">
      <w:pPr>
        <w:pStyle w:val="Heading2"/>
      </w:pPr>
      <w:r>
        <w:lastRenderedPageBreak/>
        <w:t>China Add On</w:t>
      </w:r>
    </w:p>
    <w:p w14:paraId="23631686" w14:textId="77777777" w:rsidR="004B119F" w:rsidRDefault="004B119F" w:rsidP="004B119F">
      <w:pPr>
        <w:pStyle w:val="Heading3"/>
      </w:pPr>
      <w:r>
        <w:lastRenderedPageBreak/>
        <w:t>2AC China Add On</w:t>
      </w:r>
    </w:p>
    <w:p w14:paraId="2B63CE2D" w14:textId="77777777" w:rsidR="004B119F" w:rsidRDefault="004B119F" w:rsidP="004B119F">
      <w:pPr>
        <w:rPr>
          <w:rFonts w:eastAsiaTheme="majorEastAsia" w:cstheme="majorBidi"/>
          <w:b/>
          <w:iCs/>
          <w:sz w:val="26"/>
        </w:rPr>
      </w:pPr>
      <w:r w:rsidRPr="00954136">
        <w:rPr>
          <w:rFonts w:eastAsiaTheme="majorEastAsia" w:cstheme="majorBidi"/>
          <w:b/>
          <w:iCs/>
          <w:sz w:val="26"/>
        </w:rPr>
        <w:t xml:space="preserve">China conflict will happen </w:t>
      </w:r>
      <w:proofErr w:type="gramStart"/>
      <w:r w:rsidRPr="00954136">
        <w:rPr>
          <w:rFonts w:eastAsiaTheme="majorEastAsia" w:cstheme="majorBidi"/>
          <w:b/>
          <w:iCs/>
          <w:sz w:val="26"/>
        </w:rPr>
        <w:t>now</w:t>
      </w:r>
      <w:proofErr w:type="gramEnd"/>
      <w:r w:rsidRPr="00954136">
        <w:rPr>
          <w:rFonts w:eastAsiaTheme="majorEastAsia" w:cstheme="majorBidi"/>
          <w:b/>
          <w:iCs/>
          <w:sz w:val="26"/>
        </w:rPr>
        <w:t xml:space="preserve"> </w:t>
      </w:r>
      <w:r>
        <w:rPr>
          <w:rFonts w:eastAsiaTheme="majorEastAsia" w:cstheme="majorBidi"/>
          <w:b/>
          <w:iCs/>
          <w:sz w:val="26"/>
        </w:rPr>
        <w:t xml:space="preserve">and it will escalate globally </w:t>
      </w:r>
      <w:r w:rsidRPr="00954136">
        <w:rPr>
          <w:rFonts w:eastAsiaTheme="majorEastAsia" w:cstheme="majorBidi"/>
          <w:b/>
          <w:iCs/>
          <w:sz w:val="26"/>
        </w:rPr>
        <w:t>via the Arctic – early warning systems are crucial.</w:t>
      </w:r>
    </w:p>
    <w:p w14:paraId="2EE9505E" w14:textId="77777777" w:rsidR="004B119F" w:rsidRPr="00DA70AA" w:rsidRDefault="004B119F" w:rsidP="004B119F">
      <w:pPr>
        <w:rPr>
          <w:rStyle w:val="Style13ptBold"/>
          <w:b w:val="0"/>
          <w:bCs w:val="0"/>
        </w:rPr>
      </w:pPr>
      <w:r>
        <w:rPr>
          <w:rStyle w:val="Style13ptBold"/>
        </w:rPr>
        <w:t xml:space="preserve">Inside the Air Force 25 </w:t>
      </w:r>
      <w:r>
        <w:rPr>
          <w:rStyle w:val="Style13ptBold"/>
          <w:b w:val="0"/>
          <w:bCs w:val="0"/>
        </w:rPr>
        <w:t>[“Deepened China-Russia Cooperation Increases Threats to U.S. Homeland,” pg. Lexis, ALB]</w:t>
      </w:r>
    </w:p>
    <w:p w14:paraId="47BCEC95" w14:textId="77777777" w:rsidR="004B119F" w:rsidRPr="00DA70AA" w:rsidRDefault="004B119F" w:rsidP="004B119F">
      <w:pPr>
        <w:rPr>
          <w:sz w:val="14"/>
        </w:rPr>
      </w:pPr>
      <w:r w:rsidRPr="00954136">
        <w:rPr>
          <w:rStyle w:val="Emphasis"/>
        </w:rPr>
        <w:t>The likelihood of direct military conflict between the U.S. and its top adversaries is growing, fueled by deepening strategic cooperation between China, Russia, North Korea and Iran</w:t>
      </w:r>
      <w:r w:rsidRPr="00DA70AA">
        <w:rPr>
          <w:sz w:val="14"/>
        </w:rPr>
        <w:t>, according to the head of North American Aerospace Defense Command (NORAD) and U.S. Northern Command (NORTHCOM).</w:t>
      </w:r>
    </w:p>
    <w:p w14:paraId="35CCE014" w14:textId="77777777" w:rsidR="004B119F" w:rsidRPr="00DA70AA" w:rsidRDefault="004B119F" w:rsidP="004B119F">
      <w:pPr>
        <w:rPr>
          <w:sz w:val="14"/>
        </w:rPr>
      </w:pPr>
      <w:r w:rsidRPr="00954136">
        <w:rPr>
          <w:rStyle w:val="StyleUnderline"/>
        </w:rPr>
        <w:t>Air Force Gen. Gregory Guillot warned that these adversaries are expanding their military capabilities and strengthening ties in ways that directly threaten the U.S. homeland in Feb. 13 written testimony prepared for the Senate Armed Services Committee</w:t>
      </w:r>
      <w:r w:rsidRPr="00DA70AA">
        <w:rPr>
          <w:sz w:val="14"/>
        </w:rPr>
        <w:t xml:space="preserve">. </w:t>
      </w:r>
      <w:r w:rsidRPr="00954136">
        <w:rPr>
          <w:rStyle w:val="StyleUnderline"/>
        </w:rPr>
        <w:t xml:space="preserve">He described a broad coordinated effort among America's adversaries </w:t>
      </w:r>
      <w:r w:rsidRPr="00954136">
        <w:rPr>
          <w:rStyle w:val="Emphasis"/>
        </w:rPr>
        <w:t>that could escalate a regional conflict into a global one.</w:t>
      </w:r>
    </w:p>
    <w:p w14:paraId="0FBD31D7" w14:textId="77777777" w:rsidR="004B119F" w:rsidRPr="00DA70AA" w:rsidRDefault="004B119F" w:rsidP="004B119F">
      <w:pPr>
        <w:rPr>
          <w:sz w:val="14"/>
        </w:rPr>
      </w:pPr>
      <w:r w:rsidRPr="00DA70AA">
        <w:rPr>
          <w:sz w:val="14"/>
        </w:rPr>
        <w:t>"</w:t>
      </w:r>
      <w:r w:rsidRPr="00954136">
        <w:rPr>
          <w:rStyle w:val="Emphasis"/>
        </w:rPr>
        <w:t>The likelihood of direct conflict between the United States and one of its four principal adversaries is increasing</w:t>
      </w:r>
      <w:r w:rsidRPr="00DA70AA">
        <w:rPr>
          <w:sz w:val="14"/>
        </w:rPr>
        <w:t xml:space="preserve">," Guillot testified. </w:t>
      </w:r>
    </w:p>
    <w:p w14:paraId="682DBF06" w14:textId="77777777" w:rsidR="004B119F" w:rsidRPr="00DA70AA" w:rsidRDefault="004B119F" w:rsidP="004B119F">
      <w:pPr>
        <w:rPr>
          <w:sz w:val="14"/>
        </w:rPr>
      </w:pPr>
      <w:r w:rsidRPr="00DA70AA">
        <w:rPr>
          <w:sz w:val="14"/>
        </w:rPr>
        <w:t>"</w:t>
      </w:r>
      <w:r w:rsidRPr="00954136">
        <w:rPr>
          <w:rStyle w:val="StyleUnderline"/>
        </w:rPr>
        <w:t>Strategic cooperation among these adversaries has grown substantially since the beginning of the Ukraine war, increasing the risk that war with one adversary could quickly expand into war with an enemy coalition</w:t>
      </w:r>
      <w:r w:rsidRPr="00DA70AA">
        <w:rPr>
          <w:sz w:val="14"/>
        </w:rPr>
        <w:t>."</w:t>
      </w:r>
    </w:p>
    <w:p w14:paraId="3E0632AE" w14:textId="77777777" w:rsidR="004B119F" w:rsidRPr="00DA70AA" w:rsidRDefault="004B119F" w:rsidP="004B119F">
      <w:pPr>
        <w:rPr>
          <w:sz w:val="14"/>
        </w:rPr>
      </w:pPr>
      <w:r w:rsidRPr="00954136">
        <w:rPr>
          <w:rStyle w:val="StyleUnderline"/>
        </w:rPr>
        <w:t>The testimony underscores how U.S. defense officials are recalibrating their threat assessments to account for not just China's growing military power but</w:t>
      </w:r>
      <w:r w:rsidRPr="00DA70AA">
        <w:rPr>
          <w:sz w:val="14"/>
        </w:rPr>
        <w:t xml:space="preserve"> </w:t>
      </w:r>
      <w:r w:rsidRPr="00954136">
        <w:rPr>
          <w:rStyle w:val="Emphasis"/>
        </w:rPr>
        <w:t>also the potential for coordinated operations with Russia and North Korea.</w:t>
      </w:r>
      <w:r w:rsidRPr="00DA70AA">
        <w:rPr>
          <w:sz w:val="14"/>
        </w:rPr>
        <w:t xml:space="preserve"> The shift marks a significant evolution in strategic concerns as adversaries that have historically acted independently are now leveraging each other's military assets and expertise to challenge the U.S. and its allies.</w:t>
      </w:r>
    </w:p>
    <w:p w14:paraId="0ED30D76" w14:textId="77777777" w:rsidR="004B119F" w:rsidRPr="00DA70AA" w:rsidRDefault="004B119F" w:rsidP="004B119F">
      <w:pPr>
        <w:rPr>
          <w:sz w:val="14"/>
        </w:rPr>
      </w:pPr>
      <w:r w:rsidRPr="00954136">
        <w:rPr>
          <w:rStyle w:val="StyleUnderline"/>
        </w:rPr>
        <w:t xml:space="preserve">One of the major developments highlighted by Guillot is the </w:t>
      </w:r>
      <w:r w:rsidRPr="00BF0C6C">
        <w:rPr>
          <w:rStyle w:val="Emphasis"/>
        </w:rPr>
        <w:t>closer military collaboration between China and Russia</w:t>
      </w:r>
      <w:r w:rsidRPr="00954136">
        <w:rPr>
          <w:rStyle w:val="StyleUnderline"/>
        </w:rPr>
        <w:t>. In the summer of 2024, he said China deployed bomber aircraft to a Russian Arctic airbase for the first time and conducted a joint bomber patrol over the Bering Sea alongside Russian heavy bombers</w:t>
      </w:r>
      <w:r w:rsidRPr="00DA70AA">
        <w:rPr>
          <w:sz w:val="14"/>
        </w:rPr>
        <w:t>.</w:t>
      </w:r>
    </w:p>
    <w:p w14:paraId="51B82FF3" w14:textId="77777777" w:rsidR="004B119F" w:rsidRPr="00954136" w:rsidRDefault="004B119F" w:rsidP="004B119F">
      <w:pPr>
        <w:rPr>
          <w:iCs/>
          <w:u w:val="single"/>
          <w:bdr w:val="single" w:sz="8" w:space="0" w:color="auto"/>
        </w:rPr>
      </w:pPr>
      <w:r w:rsidRPr="00954136">
        <w:rPr>
          <w:rStyle w:val="Emphasis"/>
        </w:rPr>
        <w:t>"Such 'access transfer' accelerates and extends China's ability to threaten North America in the air domain and raises the specter of coordinated military operations in the event of a strategic conflict," Guillot testified.</w:t>
      </w:r>
    </w:p>
    <w:p w14:paraId="22144D14" w14:textId="77777777" w:rsidR="004B119F" w:rsidRPr="00DA70AA" w:rsidRDefault="004B119F" w:rsidP="004B119F">
      <w:pPr>
        <w:rPr>
          <w:sz w:val="14"/>
        </w:rPr>
      </w:pPr>
      <w:r w:rsidRPr="00954136">
        <w:rPr>
          <w:rStyle w:val="StyleUnderline"/>
        </w:rPr>
        <w:t>The move represents a shift in China's military posture</w:t>
      </w:r>
      <w:r w:rsidRPr="00DA70AA">
        <w:rPr>
          <w:sz w:val="14"/>
        </w:rPr>
        <w:t xml:space="preserve">, he said. </w:t>
      </w:r>
      <w:r w:rsidRPr="00954136">
        <w:rPr>
          <w:rStyle w:val="Emphasis"/>
        </w:rPr>
        <w:t>While Beijing has historically focused its military modernization on regional conflicts, its expanded presence in the Arctic and North Pacific suggests a broader strategic intent</w:t>
      </w:r>
      <w:r w:rsidRPr="00DA70AA">
        <w:rPr>
          <w:sz w:val="14"/>
        </w:rPr>
        <w:t xml:space="preserve">. </w:t>
      </w:r>
      <w:r w:rsidRPr="00954136">
        <w:rPr>
          <w:rStyle w:val="Emphasis"/>
        </w:rPr>
        <w:t>If China gains routine access to Russian airbases and naval ports in the Arctic, it could significantly shorten the time required to launch strikes against North American targets</w:t>
      </w:r>
      <w:r w:rsidRPr="00DA70AA">
        <w:rPr>
          <w:sz w:val="14"/>
        </w:rPr>
        <w:t>, according to the four-star general.</w:t>
      </w:r>
    </w:p>
    <w:p w14:paraId="7FDDBCE5" w14:textId="77777777" w:rsidR="004B119F" w:rsidRDefault="004B119F" w:rsidP="004B119F">
      <w:pPr>
        <w:rPr>
          <w:rStyle w:val="StyleUnderline"/>
        </w:rPr>
      </w:pPr>
      <w:r w:rsidRPr="00DA70AA">
        <w:rPr>
          <w:sz w:val="14"/>
        </w:rPr>
        <w:t xml:space="preserve">While the Pentagon has long tracked China's nuclear modernization, </w:t>
      </w:r>
      <w:r w:rsidRPr="00DA70AA">
        <w:rPr>
          <w:rStyle w:val="StyleUnderline"/>
        </w:rPr>
        <w:t>Guillot's testimony pointed to an increasing threat from conventional Chinese weapon systems that can strike U.S. territory</w:t>
      </w:r>
      <w:r w:rsidRPr="00DA70AA">
        <w:rPr>
          <w:sz w:val="14"/>
        </w:rPr>
        <w:t xml:space="preserve">. Over the past year, </w:t>
      </w:r>
      <w:r w:rsidRPr="00DA70AA">
        <w:rPr>
          <w:rStyle w:val="StyleUnderline"/>
        </w:rPr>
        <w:t>China has:</w:t>
      </w:r>
      <w:r w:rsidRPr="00DA70AA">
        <w:rPr>
          <w:sz w:val="14"/>
        </w:rPr>
        <w:t xml:space="preserve"> * </w:t>
      </w:r>
      <w:r w:rsidRPr="00DA70AA">
        <w:rPr>
          <w:rStyle w:val="StyleUnderline"/>
        </w:rPr>
        <w:t>Deployed warships to the Bering Sea</w:t>
      </w:r>
      <w:r w:rsidRPr="00DA70AA">
        <w:rPr>
          <w:sz w:val="14"/>
        </w:rPr>
        <w:t xml:space="preserve"> for the fourth consecutive year, </w:t>
      </w:r>
      <w:r w:rsidRPr="00DA70AA">
        <w:rPr>
          <w:rStyle w:val="StyleUnderline"/>
        </w:rPr>
        <w:t>operating within cruise missile range of critical infrastructure in Alaska</w:t>
      </w:r>
      <w:r w:rsidRPr="00DA70AA">
        <w:rPr>
          <w:sz w:val="14"/>
        </w:rPr>
        <w:t xml:space="preserve">. * Expanded its fleet of Shang III-class nuclear-powered guided-missile submarines (SSGNs) which in the coming years could provide Beijing a clandestine land-attack capability against the U.S. West Coast. * Integrated air-refuellable H-6N bombers into joint Sino-Russian bomber patrols extending China's ability to conduct long-range strikes without needing forward bases. * </w:t>
      </w:r>
      <w:r w:rsidRPr="00DA70AA">
        <w:rPr>
          <w:rStyle w:val="StyleUnderline"/>
        </w:rPr>
        <w:t xml:space="preserve">Developed conventionally armed </w:t>
      </w:r>
      <w:r w:rsidRPr="00DA70AA">
        <w:rPr>
          <w:rStyle w:val="StyleUnderline"/>
        </w:rPr>
        <w:lastRenderedPageBreak/>
        <w:t>intercontinental ballistic missiles (ICBMs) which could allow China to strike U.S. territory without crossing the nuclear threshold.</w:t>
      </w:r>
    </w:p>
    <w:p w14:paraId="78A4AC14" w14:textId="77777777" w:rsidR="004B119F" w:rsidRDefault="004B119F" w:rsidP="004B119F">
      <w:pPr>
        <w:rPr>
          <w:rStyle w:val="StyleUnderline"/>
        </w:rPr>
      </w:pPr>
    </w:p>
    <w:p w14:paraId="606A6417" w14:textId="77777777" w:rsidR="004B119F" w:rsidRDefault="004B119F" w:rsidP="004B119F">
      <w:pPr>
        <w:pStyle w:val="Heading4"/>
      </w:pPr>
      <w:r w:rsidRPr="00F60295">
        <w:t>U.S. China war causes draw-in and escalates quickly to nuclear war</w:t>
      </w:r>
    </w:p>
    <w:p w14:paraId="6C8EA4B0" w14:textId="77777777" w:rsidR="004B119F" w:rsidRPr="00F60295" w:rsidRDefault="004B119F" w:rsidP="004B119F">
      <w:pPr>
        <w:rPr>
          <w:rStyle w:val="Style13ptBold"/>
          <w:b w:val="0"/>
          <w:bCs w:val="0"/>
        </w:rPr>
      </w:pPr>
      <w:r>
        <w:rPr>
          <w:rStyle w:val="Style13ptBold"/>
        </w:rPr>
        <w:t xml:space="preserve">Ottenberg 24 </w:t>
      </w:r>
      <w:r>
        <w:rPr>
          <w:rStyle w:val="Style13ptBold"/>
          <w:b w:val="0"/>
          <w:bCs w:val="0"/>
        </w:rPr>
        <w:t>[Eve, “War with China Will Negate Peace with Russia,” Counter Punch, pg. Ebsco, ALB]</w:t>
      </w:r>
    </w:p>
    <w:p w14:paraId="3750E814" w14:textId="77777777" w:rsidR="004B119F" w:rsidRPr="00F60295" w:rsidRDefault="004B119F" w:rsidP="004B119F">
      <w:pPr>
        <w:rPr>
          <w:sz w:val="16"/>
        </w:rPr>
      </w:pPr>
      <w:r w:rsidRPr="00F60295">
        <w:rPr>
          <w:sz w:val="16"/>
        </w:rPr>
        <w:t xml:space="preserve">It's somewhat reassuring that Donald Trump vows to make peace between Russia and Ukraine pronto, upon becoming president. But </w:t>
      </w:r>
      <w:r w:rsidRPr="00F60295">
        <w:rPr>
          <w:rStyle w:val="StyleUnderline"/>
        </w:rPr>
        <w:t>it will all be absolutely for naught if Washington then pivots to war with Beijing</w:t>
      </w:r>
      <w:r w:rsidRPr="00F60295">
        <w:rPr>
          <w:sz w:val="16"/>
        </w:rPr>
        <w:t xml:space="preserve">, </w:t>
      </w:r>
      <w:r w:rsidRPr="00F60295">
        <w:rPr>
          <w:rStyle w:val="Emphasis"/>
        </w:rPr>
        <w:t>a war that will quickly become nuclear</w:t>
      </w:r>
      <w:r w:rsidRPr="00F60295">
        <w:rPr>
          <w:sz w:val="16"/>
        </w:rPr>
        <w:t xml:space="preserve">. </w:t>
      </w:r>
      <w:r w:rsidRPr="00F60295">
        <w:rPr>
          <w:rStyle w:val="StyleUnderline"/>
        </w:rPr>
        <w:t>And not just because of an Atomic Apocalypse</w:t>
      </w:r>
      <w:r w:rsidRPr="00F60295">
        <w:rPr>
          <w:sz w:val="16"/>
        </w:rPr>
        <w:t xml:space="preserve"> - </w:t>
      </w:r>
      <w:r w:rsidRPr="00F60295">
        <w:rPr>
          <w:rStyle w:val="StyleUnderline"/>
        </w:rPr>
        <w:t>if Trump thinks Russian troops won't flood to China's aid, he is sorely mistaken. That's because Moscow and Beijing have a de facto mutual aid military pact</w:t>
      </w:r>
      <w:r w:rsidRPr="00F60295">
        <w:rPr>
          <w:sz w:val="16"/>
        </w:rPr>
        <w:t xml:space="preserve">. Or is it de jure? To judge from the presence as recently as July 19 of Chinese soldiers in Belarus, where over the course of a week they executed military maneuvers with Belorussian troops on the Polish border, the answer may very well be that the current Washington regime's imbecilic bellicosity toward both superpowers led Moscow and Beijing to sign an ACTUAL mutual defense pact. So yes, </w:t>
      </w:r>
      <w:r w:rsidRPr="00F60295">
        <w:rPr>
          <w:rStyle w:val="StyleUnderline"/>
        </w:rPr>
        <w:t>Russian soldiers will very likely assist Chinese ones in the event of a U.S. war</w:t>
      </w:r>
      <w:r w:rsidRPr="00F60295">
        <w:rPr>
          <w:sz w:val="16"/>
        </w:rPr>
        <w:t xml:space="preserve"> in East Asia. And those Russians are some of the most battle-hardened troops on the planet.</w:t>
      </w:r>
    </w:p>
    <w:p w14:paraId="35E40FB9" w14:textId="77777777" w:rsidR="004B119F" w:rsidRPr="00F60295" w:rsidRDefault="004B119F" w:rsidP="004B119F">
      <w:pPr>
        <w:rPr>
          <w:sz w:val="16"/>
        </w:rPr>
      </w:pPr>
      <w:r w:rsidRPr="00F60295">
        <w:rPr>
          <w:rStyle w:val="StyleUnderline"/>
        </w:rPr>
        <w:t>The lousy idea of war with the five-thousand-year-old civilization, cherished by the American right, stinks for a multitude of reasons</w:t>
      </w:r>
      <w:r w:rsidRPr="00F60295">
        <w:rPr>
          <w:sz w:val="16"/>
        </w:rPr>
        <w:t xml:space="preserve">. Following the bleak, hypothetical scenario that pentagon </w:t>
      </w:r>
      <w:proofErr w:type="gramStart"/>
      <w:r w:rsidRPr="00F60295">
        <w:rPr>
          <w:sz w:val="16"/>
        </w:rPr>
        <w:t>and also</w:t>
      </w:r>
      <w:proofErr w:type="gramEnd"/>
      <w:r w:rsidRPr="00F60295">
        <w:rPr>
          <w:sz w:val="16"/>
        </w:rPr>
        <w:t xml:space="preserve"> China expert David Goldman tweeted June 18, a Chinese blockade of Taiwan would end the island's gas supplies in three weeks, leaving it without power. Then "the U.S. blockades Chinese trade via the Strait of MalaccaChina blockades South Korea and Japan (which import virtually all energy)." Unlike those nations, China produces 80 percent of its energy, and Russia can replace half its food imports by rail.</w:t>
      </w:r>
    </w:p>
    <w:p w14:paraId="093BF87D" w14:textId="77777777" w:rsidR="004B119F" w:rsidRPr="00F60295" w:rsidRDefault="004B119F" w:rsidP="004B119F">
      <w:pPr>
        <w:rPr>
          <w:sz w:val="16"/>
        </w:rPr>
      </w:pPr>
      <w:r w:rsidRPr="00F60295">
        <w:rPr>
          <w:sz w:val="16"/>
        </w:rPr>
        <w:t>"</w:t>
      </w:r>
      <w:r w:rsidRPr="00F60295">
        <w:rPr>
          <w:rStyle w:val="StyleUnderline"/>
        </w:rPr>
        <w:t>Japan and South Korea shut down. China tightens its belt but keeps functioning: World stock markets crash, etc</w:t>
      </w:r>
      <w:r w:rsidRPr="00F60295">
        <w:rPr>
          <w:sz w:val="16"/>
        </w:rPr>
        <w:t></w:t>
      </w:r>
      <w:r w:rsidRPr="00F60295">
        <w:rPr>
          <w:rStyle w:val="StyleUnderline"/>
        </w:rPr>
        <w:t>China can conduct its blockade using nothing but missile launchers on the mainland."</w:t>
      </w:r>
      <w:r w:rsidRPr="00F60295">
        <w:rPr>
          <w:sz w:val="16"/>
        </w:rPr>
        <w:t xml:space="preserve"> </w:t>
      </w:r>
      <w:r w:rsidRPr="00F60295">
        <w:rPr>
          <w:rStyle w:val="StyleUnderline"/>
        </w:rPr>
        <w:t xml:space="preserve">Since there's no way to disable these, "1) The U.S. sends F-18s to hit mainland targets and China destroys the Okinawa and Guam airbases. 2) The U.S. sends carriers to attack China, and China sinks them. 3) The U.S. fires missiles </w:t>
      </w:r>
      <w:proofErr w:type="gramStart"/>
      <w:r w:rsidRPr="00F60295">
        <w:rPr>
          <w:rStyle w:val="StyleUnderline"/>
        </w:rPr>
        <w:t>at</w:t>
      </w:r>
      <w:proofErr w:type="gramEnd"/>
      <w:r w:rsidRPr="00F60295">
        <w:rPr>
          <w:rStyle w:val="StyleUnderline"/>
        </w:rPr>
        <w:t xml:space="preserve"> China from the Philippines, and Chinese missiles obliterate the Philippines. 4) We go straight to a nuclear exchange. Meanwhile the world economy shrinks by 20 percent to 30 percent."</w:t>
      </w:r>
    </w:p>
    <w:p w14:paraId="5CB88370" w14:textId="77777777" w:rsidR="004B119F" w:rsidRPr="00F60295" w:rsidRDefault="004B119F" w:rsidP="004B119F">
      <w:pPr>
        <w:rPr>
          <w:sz w:val="16"/>
        </w:rPr>
      </w:pPr>
      <w:r w:rsidRPr="00F60295">
        <w:rPr>
          <w:rStyle w:val="StyleUnderline"/>
        </w:rPr>
        <w:t xml:space="preserve">That sound bad enough for </w:t>
      </w:r>
      <w:proofErr w:type="gramStart"/>
      <w:r w:rsidRPr="00F60295">
        <w:rPr>
          <w:rStyle w:val="StyleUnderline"/>
        </w:rPr>
        <w:t>you?</w:t>
      </w:r>
      <w:proofErr w:type="gramEnd"/>
      <w:r w:rsidRPr="00F60295">
        <w:rPr>
          <w:rStyle w:val="StyleUnderline"/>
        </w:rPr>
        <w:t xml:space="preserve"> Apparently not to rabid GOP congressional China hawks</w:t>
      </w:r>
      <w:r w:rsidRPr="00F60295">
        <w:rPr>
          <w:sz w:val="16"/>
        </w:rPr>
        <w:t xml:space="preserve"> and the likes of Elbridge Colby, whom Trump is considering for a cabinet position. </w:t>
      </w:r>
      <w:r w:rsidRPr="00F60295">
        <w:rPr>
          <w:rStyle w:val="StyleUnderline"/>
        </w:rPr>
        <w:t xml:space="preserve">These warmongers </w:t>
      </w:r>
      <w:proofErr w:type="gramStart"/>
      <w:r w:rsidRPr="00F60295">
        <w:rPr>
          <w:rStyle w:val="StyleUnderline"/>
        </w:rPr>
        <w:t>actually flirt</w:t>
      </w:r>
      <w:proofErr w:type="gramEnd"/>
      <w:r w:rsidRPr="00F60295">
        <w:rPr>
          <w:rStyle w:val="StyleUnderline"/>
        </w:rPr>
        <w:t xml:space="preserve"> with policies that will cause this catastrophe, and catastrophe it is, because </w:t>
      </w:r>
      <w:r w:rsidRPr="00F60295">
        <w:rPr>
          <w:rStyle w:val="Emphasis"/>
        </w:rPr>
        <w:t>what Goldman omits is that Moscow and Tehran would likely rush to aid their ally China and pile on - and with Russia in the fight, it becomes incandescently nuclear, with cities in the U.S., Russia, Europe and China incinerated</w:t>
      </w:r>
      <w:r w:rsidRPr="00F60295">
        <w:rPr>
          <w:sz w:val="16"/>
        </w:rPr>
        <w:t>.</w:t>
      </w:r>
    </w:p>
    <w:p w14:paraId="2D974A16" w14:textId="77777777" w:rsidR="004B119F" w:rsidRPr="00F60295" w:rsidRDefault="004B119F" w:rsidP="004B119F">
      <w:pPr>
        <w:rPr>
          <w:sz w:val="16"/>
        </w:rPr>
      </w:pPr>
      <w:r w:rsidRPr="00F60295">
        <w:rPr>
          <w:sz w:val="16"/>
        </w:rPr>
        <w:t xml:space="preserve">Though fanatics like erstwhile GOP representative Mike "Sinophobic Rampage" Gallagher have left the House, plenty of maniacs remain, who appear to think war with China is "winnable" and hunky dory, and they're bolstered by Dr. Strangeloves in the pentagon. </w:t>
      </w:r>
      <w:r w:rsidRPr="00F60295">
        <w:rPr>
          <w:rStyle w:val="StyleUnderline"/>
        </w:rPr>
        <w:t>This is a real danger. Could Trump contain it? Unlikely. Could Joe Biden? Not to judge from the dismal trajectory of Biden's pet Ukraine proxy war, a trajectory on which western escalation has followed escalation like night follows day. And with a Trump white house, the prospect darkens considerably with the likes of Colby waiting - with all his ferocious anti-China lunacy - in the wings</w:t>
      </w:r>
      <w:r w:rsidRPr="00F60295">
        <w:rPr>
          <w:sz w:val="16"/>
        </w:rPr>
        <w:t>.</w:t>
      </w:r>
    </w:p>
    <w:p w14:paraId="20020523" w14:textId="77777777" w:rsidR="004B119F" w:rsidRPr="00F60295" w:rsidRDefault="004B119F" w:rsidP="004B119F">
      <w:pPr>
        <w:rPr>
          <w:sz w:val="16"/>
        </w:rPr>
      </w:pPr>
      <w:r w:rsidRPr="00F60295">
        <w:rPr>
          <w:sz w:val="16"/>
        </w:rPr>
        <w:t xml:space="preserve">Meanwhile rhetoric and actions heat up. On June 21, Beijing sanctioned Lockheed Martin over another Taiwan arms sale. Congress is all for these provocative sales to the island, in case you didn't know, and China has made its anger known. "The sanctions will target Lockheed Martin ceo James Teclit, chief operating officer Frank St. John, chief financial officer Jesse Malefe, and others," RT reported June 21, including subsidiaries such as "Lockheed Martin Missile Systems Integration Laboratory, Lockheed Martin Advanced Technologies Laboratory and Lockheed Martin Ventures." For those morons who poo-poohed these moves, please remember that China is an economic behemoth, and an </w:t>
      </w:r>
      <w:r w:rsidRPr="00F60295">
        <w:rPr>
          <w:sz w:val="16"/>
        </w:rPr>
        <w:lastRenderedPageBreak/>
        <w:t>industrial giant that controls many of the supply chains on which our insanely over-priced defense industry depends. These arms sales to Taiwan are, besides dangerous, profoundly stupid.</w:t>
      </w:r>
    </w:p>
    <w:p w14:paraId="088BCCB6" w14:textId="77777777" w:rsidR="004B119F" w:rsidRPr="00F60295" w:rsidRDefault="004B119F" w:rsidP="004B119F">
      <w:pPr>
        <w:rPr>
          <w:sz w:val="16"/>
        </w:rPr>
      </w:pPr>
      <w:r w:rsidRPr="00F60295">
        <w:rPr>
          <w:sz w:val="16"/>
        </w:rPr>
        <w:t>The sale that caused the latest sanctions is worth $360 million and includes hundreds of armed drones and missiles. It follows China's May sanctions "on 12 American defense contractors, including subsidiaries of Lockheed Martin and Raytheon, as well as ten executives." This was Beijing's counterattack to Washington arming Taiwan. Lots of tit for tat here. Remember, "the U.S. Treasury had previously slapped restrictive measures on more than a dozen Chinese entities for allegedly supplying military-related goods to Russia." Incidentally, American weapons sales to Taiwan scored another grotesque casualty, as Beijing ended nuclear non-proliferation talks with Washington July 17. Why? Because of U.S. arms inundating Taiwan</w:t>
      </w:r>
    </w:p>
    <w:p w14:paraId="7639100C" w14:textId="77777777" w:rsidR="004B119F" w:rsidRPr="00F60295" w:rsidRDefault="004B119F" w:rsidP="004B119F">
      <w:pPr>
        <w:rPr>
          <w:sz w:val="16"/>
        </w:rPr>
      </w:pPr>
      <w:r w:rsidRPr="00F60295">
        <w:rPr>
          <w:sz w:val="16"/>
        </w:rPr>
        <w:t xml:space="preserve">But here and there hope glimmers on a dark horizon, though only faintly and at a great distance. Back on October 15, Goldman published an opinion piece in Newsweek, headlined, "China Isn't Going </w:t>
      </w:r>
      <w:proofErr w:type="gramStart"/>
      <w:r w:rsidRPr="00F60295">
        <w:rPr>
          <w:sz w:val="16"/>
        </w:rPr>
        <w:t>To</w:t>
      </w:r>
      <w:proofErr w:type="gramEnd"/>
      <w:r w:rsidRPr="00F60295">
        <w:rPr>
          <w:sz w:val="16"/>
        </w:rPr>
        <w:t xml:space="preserve"> War Because It Doesn't Have To," in which he argued that the prospect of combat between Beijing and the west over Taiwan is "a scam, a goof, a Muppet show, whose point is to cover up the incompetence and corruption which led the Pentagon to spend trillions on obsolete weapons. We lost the South China sea years agoand we know it. We just can't admit it."</w:t>
      </w:r>
    </w:p>
    <w:p w14:paraId="06298377" w14:textId="77777777" w:rsidR="004B119F" w:rsidRPr="00F60295" w:rsidRDefault="004B119F" w:rsidP="004B119F">
      <w:pPr>
        <w:rPr>
          <w:sz w:val="16"/>
        </w:rPr>
      </w:pPr>
      <w:r w:rsidRPr="00F60295">
        <w:rPr>
          <w:rStyle w:val="StyleUnderline"/>
        </w:rPr>
        <w:t>Goldman notes that the U.S. defense department recognized since at least 2012 "that Chinese surface-to-surface (STS) missiles can destroy U.S. aircraft carriers, or any other military asset that isn't submerged</w:t>
      </w:r>
      <w:r w:rsidRPr="00F60295">
        <w:rPr>
          <w:sz w:val="16"/>
        </w:rPr>
        <w:t>." According to Goldman, there will be no war between Beijing and Washington, and China will simply wait to absorb Taiwan peacefully, as was always the plan. Also, complicating Washington's insane pow wows over war with China is Taiwan's reluctance to shoulder the military burden, despite Beltway cajoling, and its alarm that acceding to China-hawk fanaticism could crater the island's economy and population, leaving it like Ukraine, i.e. destroyed. Kiev is a byword among nations. No one in their right mind wants to end up like Ukraine.</w:t>
      </w:r>
    </w:p>
    <w:p w14:paraId="01A51D50" w14:textId="77777777" w:rsidR="004B119F" w:rsidRPr="00F60295" w:rsidRDefault="004B119F" w:rsidP="004B119F">
      <w:pPr>
        <w:rPr>
          <w:sz w:val="16"/>
        </w:rPr>
      </w:pPr>
      <w:r w:rsidRPr="00F60295">
        <w:rPr>
          <w:sz w:val="16"/>
        </w:rPr>
        <w:t xml:space="preserve">This is welcome news, but it doesn't make the more recent saber-rattling any less unnerving. On July 15, RT reported that another round of </w:t>
      </w:r>
      <w:proofErr w:type="gramStart"/>
      <w:r w:rsidRPr="00F60295">
        <w:rPr>
          <w:sz w:val="16"/>
        </w:rPr>
        <w:t>Russian-Chinese</w:t>
      </w:r>
      <w:proofErr w:type="gramEnd"/>
      <w:r w:rsidRPr="00F60295">
        <w:rPr>
          <w:sz w:val="16"/>
        </w:rPr>
        <w:t xml:space="preserve"> joint naval maneuvers kicked off in the Pacific, near the city of Zhanjiang. Beijing's defense ministry announced that "the fourth joint maritime patrol in the western and northern Pacific Ocean did not target a third party and had nothing to do with the current international and regional situation."</w:t>
      </w:r>
    </w:p>
    <w:p w14:paraId="36623891" w14:textId="77777777" w:rsidR="004B119F" w:rsidRPr="00F60295" w:rsidRDefault="004B119F" w:rsidP="004B119F">
      <w:pPr>
        <w:rPr>
          <w:sz w:val="16"/>
        </w:rPr>
      </w:pPr>
      <w:r w:rsidRPr="00F60295">
        <w:rPr>
          <w:rStyle w:val="StyleUnderline"/>
        </w:rPr>
        <w:t>There have also been joint naval maneuvers with Russia, China and Iran over the past year. And don't forget the Kremlin's shiny new defense pact with North Korea. Suffice it to say that in three short years, team Biden succeeded in creating a Eurasian Gargantua, united in its opposition to western aggression. There is no turning back the clock. This eastern alliance is here to stay. And as military experts like Will Schryver have observed, the U.S. and NATO would fare poorly against it</w:t>
      </w:r>
      <w:r w:rsidRPr="00F60295">
        <w:rPr>
          <w:sz w:val="16"/>
        </w:rPr>
        <w:t>.</w:t>
      </w:r>
    </w:p>
    <w:p w14:paraId="7120D67C" w14:textId="77777777" w:rsidR="004B119F" w:rsidRPr="00846C94" w:rsidRDefault="004B119F" w:rsidP="004B119F">
      <w:pPr>
        <w:rPr>
          <w:u w:val="single"/>
        </w:rPr>
      </w:pPr>
      <w:r w:rsidRPr="00F60295">
        <w:rPr>
          <w:sz w:val="16"/>
        </w:rPr>
        <w:t xml:space="preserve">Why? Well, for starters, </w:t>
      </w:r>
      <w:r w:rsidRPr="00F60295">
        <w:rPr>
          <w:rStyle w:val="StyleUnderline"/>
        </w:rPr>
        <w:t xml:space="preserve">Russia and China are industrial giants who avoided the hubristic mistake of privatizing their defense industries and who have beefed their weapons production up to </w:t>
      </w:r>
      <w:proofErr w:type="gramStart"/>
      <w:r w:rsidRPr="00F60295">
        <w:rPr>
          <w:rStyle w:val="StyleUnderline"/>
        </w:rPr>
        <w:t>altitudes</w:t>
      </w:r>
      <w:proofErr w:type="gramEnd"/>
      <w:r w:rsidRPr="00F60295">
        <w:rPr>
          <w:rStyle w:val="StyleUnderline"/>
        </w:rPr>
        <w:t xml:space="preserve"> the west simply can't reach. Washington and NATO could not long withstand this new alliance, and that's </w:t>
      </w:r>
      <w:r w:rsidRPr="00F60295">
        <w:rPr>
          <w:rStyle w:val="Emphasis"/>
        </w:rPr>
        <w:t>before things go nuclear</w:t>
      </w:r>
      <w:r w:rsidRPr="00F60295">
        <w:rPr>
          <w:rStyle w:val="StyleUnderline"/>
        </w:rPr>
        <w:t>.</w:t>
      </w:r>
      <w:r w:rsidRPr="00F60295">
        <w:rPr>
          <w:sz w:val="16"/>
        </w:rPr>
        <w:t xml:space="preserve"> </w:t>
      </w:r>
      <w:r w:rsidRPr="00F60295">
        <w:rPr>
          <w:rStyle w:val="Emphasis"/>
        </w:rPr>
        <w:t>Then, once it does, it's curtains for the west, and the east.</w:t>
      </w:r>
      <w:r w:rsidRPr="00F60295">
        <w:rPr>
          <w:sz w:val="16"/>
        </w:rPr>
        <w:t xml:space="preserve"> </w:t>
      </w:r>
      <w:r w:rsidRPr="00F60295">
        <w:rPr>
          <w:rStyle w:val="StyleUnderline"/>
        </w:rPr>
        <w:t>Moscow has more nukes that Washington, as well as technology the west lacks, like hypersonic missiles. China and Iran now have 'em too. And that's before you even consider the problem of air defense</w:t>
      </w:r>
      <w:r w:rsidRPr="00F60295">
        <w:rPr>
          <w:sz w:val="16"/>
        </w:rPr>
        <w:t xml:space="preserve">. </w:t>
      </w:r>
      <w:r w:rsidRPr="00F60295">
        <w:rPr>
          <w:rStyle w:val="StyleUnderline"/>
        </w:rPr>
        <w:t xml:space="preserve">The continental United States doesn't have it. </w:t>
      </w:r>
      <w:r w:rsidRPr="00F60295">
        <w:rPr>
          <w:sz w:val="16"/>
        </w:rPr>
        <w:t xml:space="preserve">(Russia has the best in the world.) </w:t>
      </w:r>
      <w:proofErr w:type="gramStart"/>
      <w:r w:rsidRPr="00F60295">
        <w:rPr>
          <w:rStyle w:val="StyleUnderline"/>
        </w:rPr>
        <w:t>So</w:t>
      </w:r>
      <w:proofErr w:type="gramEnd"/>
      <w:r w:rsidRPr="00F60295">
        <w:rPr>
          <w:rStyle w:val="StyleUnderline"/>
        </w:rPr>
        <w:t xml:space="preserve"> we're defenseless when it comes to missile attacks and under-equipped, and the geniuses in the white house forged us a frighteningly powerful enemy. Good going, American war party. You really shot the west in the head with your latest idiocies. Peace talks anyone?</w:t>
      </w:r>
    </w:p>
    <w:p w14:paraId="13D1471D" w14:textId="77777777" w:rsidR="004B119F" w:rsidRDefault="004B119F" w:rsidP="004B119F">
      <w:pPr>
        <w:pStyle w:val="Heading3"/>
      </w:pPr>
      <w:r>
        <w:lastRenderedPageBreak/>
        <w:t>China Impact Extensions</w:t>
      </w:r>
    </w:p>
    <w:p w14:paraId="5EA1E4F2" w14:textId="77777777" w:rsidR="004B119F" w:rsidRDefault="004B119F" w:rsidP="004B119F">
      <w:pPr>
        <w:rPr>
          <w:sz w:val="14"/>
        </w:rPr>
      </w:pPr>
    </w:p>
    <w:p w14:paraId="03D907B6" w14:textId="77777777" w:rsidR="004B119F" w:rsidRDefault="004B119F" w:rsidP="004B119F">
      <w:pPr>
        <w:pStyle w:val="Heading4"/>
      </w:pPr>
      <w:r>
        <w:t>The crisis escalates into full blown war</w:t>
      </w:r>
    </w:p>
    <w:p w14:paraId="380984E5" w14:textId="77777777" w:rsidR="004B119F" w:rsidRPr="00777505" w:rsidRDefault="004B119F" w:rsidP="004B119F">
      <w:pPr>
        <w:rPr>
          <w:rStyle w:val="Style13ptBold"/>
        </w:rPr>
      </w:pPr>
      <w:r w:rsidRPr="00777505">
        <w:rPr>
          <w:rStyle w:val="Style13ptBold"/>
        </w:rPr>
        <w:t xml:space="preserve">Zhao 25 </w:t>
      </w:r>
      <w:r w:rsidRPr="00777505">
        <w:rPr>
          <w:rStyle w:val="Style13ptBold"/>
          <w:b w:val="0"/>
          <w:bCs w:val="0"/>
        </w:rPr>
        <w:t xml:space="preserve">[Tong, Senior Fellow at the Carnegie Endowment for International Peace, “Will China Escalate? Despite Short-Term Stability, the Risk of Military Crisis is Rising,” Foreign Affairs, </w:t>
      </w:r>
      <w:hyperlink r:id="rId38" w:history="1">
        <w:r w:rsidRPr="00777505">
          <w:rPr>
            <w:rStyle w:val="Style13ptBold"/>
            <w:b w:val="0"/>
            <w:bCs w:val="0"/>
          </w:rPr>
          <w:t>https://www.foreignaffairs.com/united-states/will-china-escalate?check_logged_in=1&amp;utm_medium=promo_email&amp;utm_source=lo_flows&amp;utm_campaign=article_link&amp;utm_term=article_email&amp;utm_content=20250515</w:t>
        </w:r>
      </w:hyperlink>
      <w:r w:rsidRPr="00777505">
        <w:rPr>
          <w:rStyle w:val="Style13ptBold"/>
          <w:b w:val="0"/>
          <w:bCs w:val="0"/>
        </w:rPr>
        <w:t>, ALB]</w:t>
      </w:r>
    </w:p>
    <w:p w14:paraId="603C0C5F" w14:textId="77777777" w:rsidR="004B119F" w:rsidRDefault="004B119F" w:rsidP="004B119F">
      <w:pPr>
        <w:rPr>
          <w:sz w:val="14"/>
        </w:rPr>
      </w:pPr>
      <w:r w:rsidRPr="003936A3">
        <w:rPr>
          <w:rStyle w:val="StyleUnderline"/>
        </w:rPr>
        <w:t>In 2021, at the contentious first meeting between senior Chinese foreign policy officials and their counterparts in the Biden administration, Beijing’s top diplomat, Yang Jiechi, declared that the United States could no longer “speak with China from a position of strength</w:t>
      </w:r>
      <w:r>
        <w:rPr>
          <w:sz w:val="14"/>
        </w:rPr>
        <w:t xml:space="preserve">.” The statement, which seemed to unsettle U.S. Secretary of State Antony Blinken and U.S. National Security Adviser Jake Sullivan, has proved instructive for understanding China’s strategic outlook. In the four years since, </w:t>
      </w:r>
      <w:r w:rsidRPr="003936A3">
        <w:rPr>
          <w:rStyle w:val="StyleUnderline"/>
        </w:rPr>
        <w:t>Beijing has operated under the assumption that a profound shift in the balance of power between the two countries is underway. Chinese strategists perceive their country’s decades-long “strategic weakness” in its competition with the United States as coming to an end,</w:t>
      </w:r>
      <w:r>
        <w:rPr>
          <w:sz w:val="14"/>
        </w:rPr>
        <w:t xml:space="preserve"> driven by steady advances in China’s industrial, technological, and military capabilities and an increase in its international influence. This progress has ushered in what Beijing views as a “strategic stalemate” with the United States, in which both nations now wield comparable power.</w:t>
      </w:r>
    </w:p>
    <w:p w14:paraId="7AB387C7" w14:textId="77777777" w:rsidR="004B119F" w:rsidRDefault="004B119F" w:rsidP="004B119F">
      <w:pPr>
        <w:rPr>
          <w:sz w:val="14"/>
        </w:rPr>
      </w:pPr>
      <w:r>
        <w:rPr>
          <w:sz w:val="14"/>
        </w:rPr>
        <w:t xml:space="preserve">The reelection of U.S. President Donald Trump did little to shake Beijing’s optimism that it can navigate continued threats from the United States, secure a lasting equilibrium, and vie for global supremacy. And Trump’s early second-term actions have strengthened Beijing’s conviction that the United States is accelerating its own decline, bringing a new era of parity ever closer. The perception that China likely does not face an existential threat from the United States has had a stabilizing effect on policy in Beijing, which has responded to Trump’s escalation of trade tensions in April with patience, anticipating that Trump will eventually lower U.S. tariffs </w:t>
      </w:r>
      <w:proofErr w:type="gramStart"/>
      <w:r>
        <w:rPr>
          <w:sz w:val="14"/>
        </w:rPr>
        <w:t>in an attempt to</w:t>
      </w:r>
      <w:proofErr w:type="gramEnd"/>
      <w:r>
        <w:rPr>
          <w:sz w:val="14"/>
        </w:rPr>
        <w:t xml:space="preserve"> reach an agreement.</w:t>
      </w:r>
    </w:p>
    <w:p w14:paraId="546CD361" w14:textId="77777777" w:rsidR="004B119F" w:rsidRPr="003936A3" w:rsidRDefault="004B119F" w:rsidP="004B119F">
      <w:pPr>
        <w:rPr>
          <w:u w:val="single"/>
        </w:rPr>
      </w:pPr>
      <w:r>
        <w:rPr>
          <w:sz w:val="14"/>
        </w:rPr>
        <w:t xml:space="preserve">But despite the low immediate risk of conflict between the United States and China, </w:t>
      </w:r>
      <w:r w:rsidRPr="003936A3">
        <w:rPr>
          <w:rStyle w:val="StyleUnderline"/>
        </w:rPr>
        <w:t>the current stalemate may not prove durable</w:t>
      </w:r>
      <w:r>
        <w:rPr>
          <w:sz w:val="14"/>
        </w:rPr>
        <w:t xml:space="preserve">. </w:t>
      </w:r>
      <w:r w:rsidRPr="003936A3">
        <w:rPr>
          <w:rStyle w:val="Emphasis"/>
        </w:rPr>
        <w:t>Over the next four years, the risk of a military crisis will likely rise as the two countries increasingly test each other’s resolve</w:t>
      </w:r>
      <w:r>
        <w:rPr>
          <w:sz w:val="14"/>
        </w:rPr>
        <w:t xml:space="preserve">. By the time Trump’s current term nears its conclusion, China will have had ample opportunity to reevaluate the United States’ domestic political environment, its commitment to Taiwan, the global economy’s dependence on the island’s semiconductor industry, and the trajectory of China’s own economic development and military modernization. </w:t>
      </w:r>
      <w:r w:rsidRPr="003936A3">
        <w:rPr>
          <w:rStyle w:val="Emphasis"/>
        </w:rPr>
        <w:t>The risk of a U.S.-Chinese military crisis could sharply escalate</w:t>
      </w:r>
      <w:r>
        <w:rPr>
          <w:sz w:val="14"/>
        </w:rPr>
        <w:t xml:space="preserve"> if Beijing further closes the capability gap with Washington and perceives international indifference to Taiwan’s status, grows frustrated with nonmilitary efforts to unite Taiwan with China, and foresees more pro-Taiwan leadership in Washington and Taipei. </w:t>
      </w:r>
      <w:r w:rsidRPr="003936A3">
        <w:rPr>
          <w:rStyle w:val="StyleUnderline"/>
        </w:rPr>
        <w:t>What appears today as strategic stalemate could rapidly transform into something more volatile—and dangerous—for both countries.</w:t>
      </w:r>
    </w:p>
    <w:p w14:paraId="6DF61444" w14:textId="77777777" w:rsidR="004B119F" w:rsidRDefault="004B119F" w:rsidP="004B119F">
      <w:pPr>
        <w:rPr>
          <w:sz w:val="14"/>
        </w:rPr>
      </w:pPr>
      <w:r>
        <w:rPr>
          <w:sz w:val="14"/>
        </w:rPr>
        <w:t>BEAT THE DEALER</w:t>
      </w:r>
    </w:p>
    <w:p w14:paraId="1474615A" w14:textId="77777777" w:rsidR="004B119F" w:rsidRDefault="004B119F" w:rsidP="004B119F">
      <w:pPr>
        <w:rPr>
          <w:sz w:val="14"/>
        </w:rPr>
      </w:pPr>
      <w:r>
        <w:rPr>
          <w:sz w:val="14"/>
        </w:rPr>
        <w:t>Beijing has been willing to bide its time as Trump unilaterally weakens the United States’ standing in the world. Despite the Trump administration’s aggressive tariffs on China, many Chinese strategists have downplayed the frequently voiced international concern that the trade war raises the risk of military conflict. In their eyes, heightened trade tensions are simply the first phase of Trump’s signature negotiating tactic: squeeze hard, then back down and cut a deal. China, it appears, is content to let Trump’s trademark strategy run its course, expecting it to falter as the United States faces severe economic and diplomatic consequences.</w:t>
      </w:r>
    </w:p>
    <w:p w14:paraId="4FC77BDB" w14:textId="77777777" w:rsidR="004B119F" w:rsidRDefault="004B119F" w:rsidP="004B119F">
      <w:pPr>
        <w:rPr>
          <w:sz w:val="14"/>
        </w:rPr>
      </w:pPr>
      <w:r>
        <w:rPr>
          <w:sz w:val="14"/>
        </w:rPr>
        <w:t xml:space="preserve">Beijing has shown similarly little inclination to initiate near-term military conflict, even over issues of core national interest such as Taiwan. </w:t>
      </w:r>
      <w:r w:rsidRPr="003936A3">
        <w:rPr>
          <w:rStyle w:val="StyleUnderline"/>
        </w:rPr>
        <w:t>This restraint, however, has been underwritten by a military buildup, spanning conventional and nuclear forces</w:t>
      </w:r>
      <w:r>
        <w:rPr>
          <w:sz w:val="14"/>
        </w:rPr>
        <w:t>, that Chinese officials see as critical to shifting the balance of power with the United States. Trump’s fixation on “holding the cards” in international disputes only reinforces Beijing’s conviction that hard power rules. And Beijing believes it is in position to gain the upper hand.</w:t>
      </w:r>
    </w:p>
    <w:p w14:paraId="32E7694F" w14:textId="77777777" w:rsidR="004B119F" w:rsidRDefault="004B119F" w:rsidP="004B119F">
      <w:pPr>
        <w:rPr>
          <w:sz w:val="14"/>
        </w:rPr>
      </w:pPr>
      <w:r>
        <w:rPr>
          <w:sz w:val="14"/>
        </w:rPr>
        <w:t xml:space="preserve">Despite Trump’s stated interest in arms control talks with China and Russia, officials in Beijing see the White House’s erratic, disjointed decision-making as an impediment to any potential grand bargain. They feel less inclined to pursue cooperative security measures and are prioritizing the development of China’s own military capabilities. As the United States’ global authority fades rapidly, international pressure on China to join arms control talks will diminish. Moreover, </w:t>
      </w:r>
      <w:r w:rsidRPr="003936A3">
        <w:rPr>
          <w:rStyle w:val="StyleUnderline"/>
        </w:rPr>
        <w:t>Beijing sees the U.S. defense industrial base as faltering, hampered by an increasingly disordered governance system</w:t>
      </w:r>
      <w:r>
        <w:rPr>
          <w:sz w:val="14"/>
        </w:rPr>
        <w:t>. Trump’s posturing, including his commitment to maintaining the world’s most powerful military and his proposal to build a “Golden Dome” missile defense system, no longer rattles Beijing as it once did. As the United States diverts resources toward fanciful efforts to defend its homeland against China’s comparatively low-cost attack capabilities, Beijing effectively strains U.S. resources at little cost to itself.</w:t>
      </w:r>
    </w:p>
    <w:p w14:paraId="72BFD2FD" w14:textId="77777777" w:rsidR="004B119F" w:rsidRDefault="004B119F" w:rsidP="004B119F">
      <w:pPr>
        <w:rPr>
          <w:sz w:val="14"/>
        </w:rPr>
      </w:pPr>
      <w:r w:rsidRPr="003936A3">
        <w:rPr>
          <w:rStyle w:val="StyleUnderline"/>
        </w:rPr>
        <w:lastRenderedPageBreak/>
        <w:t>China’s military buildup and its assessment of the United States’ stagnation has also emboldened Beijing to act more assertively to shape the behavior of smaller countries in the region. As Washington’s capacity and credibility erode</w:t>
      </w:r>
      <w:r>
        <w:rPr>
          <w:sz w:val="14"/>
        </w:rPr>
        <w:t>, China is openly courting U.S. allies such as Australia, Japan, and South Korea while drawing firmer redlines around its core interests. Its seemingly contradictory surges in economic and diplomatic outreach and its military muscle flexing, evident in high-profile drills near Australia and Japan in February, are, in China’s view, actions characteristic of the great power it believes it has become.</w:t>
      </w:r>
    </w:p>
    <w:p w14:paraId="440E2534" w14:textId="77777777" w:rsidR="004B119F" w:rsidRDefault="004B119F" w:rsidP="004B119F">
      <w:pPr>
        <w:rPr>
          <w:sz w:val="14"/>
        </w:rPr>
      </w:pPr>
      <w:r>
        <w:rPr>
          <w:sz w:val="14"/>
        </w:rPr>
        <w:t>PLAYING FOR THE STRAIT</w:t>
      </w:r>
    </w:p>
    <w:p w14:paraId="6DB607F1" w14:textId="77777777" w:rsidR="004B119F" w:rsidRDefault="004B119F" w:rsidP="004B119F">
      <w:pPr>
        <w:rPr>
          <w:sz w:val="14"/>
        </w:rPr>
      </w:pPr>
      <w:r>
        <w:rPr>
          <w:sz w:val="14"/>
        </w:rPr>
        <w:t>Chief among those interests is Taiwan. Despite rising political and military tensions across the strait since Taiwanese President Lai Ching-te took office in 2024, China’s Taiwan Work Conference in February and the convening of the Chinese Communist Party’s “Two Sessions” conferences in March revealed more continuity than change in Beijing’s near-term Taiwan strategy, which combines patience with the methodical, systematic expansion of control over cross-strait relations. This indicates no significant elevation in the threat of an attack in the near term.</w:t>
      </w:r>
    </w:p>
    <w:p w14:paraId="7B5B9066" w14:textId="77777777" w:rsidR="004B119F" w:rsidRDefault="004B119F" w:rsidP="004B119F">
      <w:pPr>
        <w:rPr>
          <w:sz w:val="14"/>
        </w:rPr>
      </w:pPr>
      <w:r>
        <w:rPr>
          <w:sz w:val="14"/>
        </w:rPr>
        <w:t>Although the Chinese Communist Party’s recent meetings have not suggested that a Chinese military move against the island is imminent, the risk of a conflict in the medium term is growing. In recent years, Beijing’s strategy has evolved from primarily preventing Taiwanese independence to actively pursuing unification, culminating in the CCP’s 2021 plan, “Overall Strategy for Resolving the Taiwan Question in the New Era.” Details are limited, but the new approach seems to emphasize the boosting of China’s influence within Taiwanese society, nudging Taiwanese to see unification as their least bad option. According to authorities in Taiwan, Beijing has been collaborating with Taiwanese civil-society organizations, political parties, and influencers to undercut Taipei’s narratives, handing out Chinese ID cards to Taiwanese citizens, and even securing loyalty pledges from Taiwanese military officers. China may see such measures as legitimate, whereas Taiwan’s countermeasures, such as Lai’s 17-point plan to combat such infiltration, appear to Beijing as acts of pro-independence defiance that have required China to intensify its air and sea incursions and carry out bigger, bolder military drills. Beijing, which has largely turned its back on Lai’s administration, has little hope that a pro-Chinese leader will win Taiwan’s 2028 presidential election, increasing the likelihood of escalation with Taipei. Ultimately, even nonmilitary unification measures regarded by Beijing as peaceful carry a risk of military escalation to all-out conflict, one that could draw in the United States.</w:t>
      </w:r>
    </w:p>
    <w:p w14:paraId="02BF8FF8" w14:textId="77777777" w:rsidR="004B119F" w:rsidRDefault="004B119F" w:rsidP="004B119F">
      <w:pPr>
        <w:rPr>
          <w:sz w:val="14"/>
        </w:rPr>
      </w:pPr>
      <w:r>
        <w:rPr>
          <w:sz w:val="14"/>
        </w:rPr>
        <w:t>T. His reluctance to engage in conflicts with a great power, lack of interest in defending other democracies, and shaky commitment to Taiwan loom lar</w:t>
      </w:r>
      <w:r w:rsidRPr="003936A3">
        <w:rPr>
          <w:rStyle w:val="StyleUnderline"/>
        </w:rPr>
        <w:t xml:space="preserve">rump’s lack of clear foreign policy priorities </w:t>
      </w:r>
      <w:proofErr w:type="gramStart"/>
      <w:r w:rsidRPr="003936A3">
        <w:rPr>
          <w:rStyle w:val="StyleUnderline"/>
        </w:rPr>
        <w:t>amplifies</w:t>
      </w:r>
      <w:proofErr w:type="gramEnd"/>
      <w:r w:rsidRPr="003936A3">
        <w:rPr>
          <w:rStyle w:val="StyleUnderline"/>
        </w:rPr>
        <w:t xml:space="preserve"> this risk</w:t>
      </w:r>
      <w:r>
        <w:rPr>
          <w:sz w:val="14"/>
        </w:rPr>
        <w:t>ge to Chinese officials. Many in Beijing suspect that if any U.S. president might quietly tolerate China’s coercive takeover of Taiwan, it would be Trump. China’s early April military exercises in the strait served in part as a probe of his resolve. The Trump administration’s verbal condemnations in response did not impress Beijing, with Chinese analysts highlighting the relatively muted nature of the U.S. response.</w:t>
      </w:r>
    </w:p>
    <w:p w14:paraId="0A02DAC3" w14:textId="77777777" w:rsidR="004B119F" w:rsidRDefault="004B119F" w:rsidP="004B119F">
      <w:pPr>
        <w:rPr>
          <w:sz w:val="14"/>
        </w:rPr>
      </w:pPr>
      <w:r w:rsidRPr="003936A3">
        <w:rPr>
          <w:rStyle w:val="StyleUnderline"/>
        </w:rPr>
        <w:t>Other restraining forces are also rapidly weakening. As the United States engages in naked coercion of allies and adversaries alike, smaller states in the region and beyond face new dilemmas. They have fewer incentives to antagonize China, especially as it positions itself as a comparatively more predictable and less disruptive global power that consistently outpaces the United States in economic and military growth</w:t>
      </w:r>
      <w:r>
        <w:rPr>
          <w:sz w:val="14"/>
        </w:rPr>
        <w:t>. As the U.S.-led Western bloc fragments, the international will and capacity to pressure China toward restraint in Taiwan may wane in a more multipolar world.</w:t>
      </w:r>
    </w:p>
    <w:p w14:paraId="2A8F3120" w14:textId="77777777" w:rsidR="004B119F" w:rsidRDefault="004B119F" w:rsidP="004B119F">
      <w:pPr>
        <w:rPr>
          <w:sz w:val="14"/>
        </w:rPr>
      </w:pPr>
      <w:r>
        <w:rPr>
          <w:sz w:val="14"/>
        </w:rPr>
        <w:t>AUDIENCE CAPTURE?</w:t>
      </w:r>
    </w:p>
    <w:p w14:paraId="525C71A1" w14:textId="77777777" w:rsidR="004B119F" w:rsidRDefault="004B119F" w:rsidP="004B119F">
      <w:pPr>
        <w:rPr>
          <w:sz w:val="14"/>
        </w:rPr>
      </w:pPr>
      <w:r w:rsidRPr="003936A3">
        <w:rPr>
          <w:rStyle w:val="StyleUnderline"/>
        </w:rPr>
        <w:t>For its part, the Trump administration is beefing up the United States’ military deterrent against China amid growing concerns about Beijing’s aggressive actions in Asia. But internal fissures have impeded the effort</w:t>
      </w:r>
      <w:r>
        <w:rPr>
          <w:sz w:val="14"/>
        </w:rPr>
        <w:t>. Erratic, disruptive overhauls in the Pentagon and broader bureaucracy, driven by administration loyalists eager to carry out the president’s agenda, have made Beijing doubt the United States’ ability to bolster its military capabilities. Senior Defense Department officials aren’t fully aligned on the importance of Taiwan to U.S. strategy. Elbridge Colby, the Pentagon’s policy chief, for example, has said that “Americans could survive without it” and is pushing instead to thwart China’s broader regional dominance. Trump’s own wavering commitment to Taiwan further risks rendering any military preparations hollow. His recent dismissal of National Security Council senior officials insufficiently committed to his “America first” foreign policy sounded a warning shot to like-minded peers across the administration.</w:t>
      </w:r>
    </w:p>
    <w:p w14:paraId="3F80165A" w14:textId="77777777" w:rsidR="004B119F" w:rsidRDefault="004B119F" w:rsidP="004B119F">
      <w:pPr>
        <w:rPr>
          <w:sz w:val="14"/>
        </w:rPr>
      </w:pPr>
      <w:r>
        <w:rPr>
          <w:sz w:val="14"/>
        </w:rPr>
        <w:t>Meanwhile, the ratcheting up of tensions sparked by the trade war has strengthened national cohesion within China. Even the country’s most liberal-leaning strategists, previously less critical of U.S. policy, now label Washington the aggressor and advocate for tougher measures to counter U.S. economic and foreign policy pressure. To many, Chinese President Xi Jinping’s forecast of “great changes unseen in a century” appears prescient. This growing internal consensus, however, makes Beijing less likely to engage in the critical self-reflection necessary to dispassionately evaluate its own strategic planning—and more likely to intensify its military buildup and pursuit of unification.</w:t>
      </w:r>
    </w:p>
    <w:p w14:paraId="2FE64939" w14:textId="77777777" w:rsidR="004B119F" w:rsidRDefault="004B119F" w:rsidP="004B119F">
      <w:pPr>
        <w:rPr>
          <w:sz w:val="14"/>
        </w:rPr>
      </w:pPr>
      <w:r>
        <w:rPr>
          <w:sz w:val="14"/>
        </w:rPr>
        <w:t>Likewise, Trump’s demand for loyalty and his expansive use of executive power to enforce compliance and conformity across the government have eroded the administration’s ability to self-evaluate. And without dissenting voices within the administration, the United States cannot plan and develop effective military deterrence and responsibly manage future military crises.</w:t>
      </w:r>
    </w:p>
    <w:p w14:paraId="3093D0F9" w14:textId="77777777" w:rsidR="004B119F" w:rsidRDefault="004B119F" w:rsidP="004B119F">
      <w:pPr>
        <w:rPr>
          <w:sz w:val="14"/>
        </w:rPr>
      </w:pPr>
      <w:r>
        <w:rPr>
          <w:sz w:val="14"/>
        </w:rPr>
        <w:t xml:space="preserve">Ultimately, these internal dynamics—more than long-standing trade and foreign policy disputes—pose the greatest threat of turning strategic stalemate into acute crisis. </w:t>
      </w:r>
      <w:r w:rsidRPr="003936A3">
        <w:rPr>
          <w:rStyle w:val="Emphasis"/>
        </w:rPr>
        <w:t xml:space="preserve">To reduce the risks of catastrophic conflict, strategists in Beijing and Washington should look inward </w:t>
      </w:r>
      <w:r>
        <w:rPr>
          <w:sz w:val="14"/>
        </w:rPr>
        <w:t>and scrutinize their own leadership before the uneasy stalemate can no longer hold.</w:t>
      </w:r>
    </w:p>
    <w:p w14:paraId="31C49BF4" w14:textId="77777777" w:rsidR="004B119F" w:rsidRDefault="004B119F" w:rsidP="004B119F">
      <w:pPr>
        <w:pStyle w:val="Heading4"/>
        <w:rPr>
          <w:lang w:eastAsia="zh-CN"/>
        </w:rPr>
      </w:pPr>
      <w:r>
        <w:rPr>
          <w:lang w:eastAsia="zh-CN"/>
        </w:rPr>
        <w:lastRenderedPageBreak/>
        <w:t>War with China will draw in other regions—it’s an existential threat</w:t>
      </w:r>
    </w:p>
    <w:p w14:paraId="5E9F9BA8" w14:textId="77777777" w:rsidR="004B119F" w:rsidRDefault="004B119F" w:rsidP="004B119F">
      <w:pPr>
        <w:rPr>
          <w:lang w:eastAsia="zh-CN"/>
        </w:rPr>
      </w:pPr>
      <w:r w:rsidRPr="00961EEE">
        <w:rPr>
          <w:rStyle w:val="Style13ptBold"/>
        </w:rPr>
        <w:t>Kerg 24</w:t>
      </w:r>
      <w:r>
        <w:rPr>
          <w:lang w:eastAsia="zh-CN"/>
        </w:rPr>
        <w:t xml:space="preserve"> [Brian-</w:t>
      </w:r>
      <w:r w:rsidRPr="00961EEE">
        <w:t xml:space="preserve"> </w:t>
      </w:r>
      <w:r w:rsidRPr="00961EEE">
        <w:rPr>
          <w:lang w:eastAsia="zh-CN"/>
        </w:rPr>
        <w:t>Lieutenant Colonel Brian Kerg is a nonresident fellow in the Indo-Pacific Security Initiative at the Atlantic Council’s Scowcroft Center for Strategy and Security</w:t>
      </w:r>
      <w:r>
        <w:rPr>
          <w:lang w:eastAsia="zh-CN"/>
        </w:rPr>
        <w:t xml:space="preserve">, </w:t>
      </w:r>
      <w:r w:rsidRPr="00961EEE">
        <w:rPr>
          <w:lang w:eastAsia="zh-CN"/>
        </w:rPr>
        <w:t>3-19-2024, "There will be no ‘short, sharp’ war. A fight between the US and China would likely go on for years.", Atlantic Council, https://www.atlanticcouncil.org/blogs/new-atlanticist/there-will-be-no-short-sharp-war-a-fight-between-the-us-and-china-would-likely-go-on-for-years/</w:t>
      </w:r>
      <w:r>
        <w:rPr>
          <w:lang w:eastAsia="zh-CN"/>
        </w:rPr>
        <w:t>]bg</w:t>
      </w:r>
    </w:p>
    <w:p w14:paraId="2C2368D4" w14:textId="77777777" w:rsidR="004B119F" w:rsidRDefault="004B119F" w:rsidP="004B119F">
      <w:pPr>
        <w:rPr>
          <w:sz w:val="16"/>
          <w:lang w:eastAsia="zh-CN"/>
        </w:rPr>
      </w:pPr>
      <w:r w:rsidRPr="004375EA">
        <w:rPr>
          <w:sz w:val="16"/>
          <w:lang w:eastAsia="zh-CN"/>
        </w:rPr>
        <w:t xml:space="preserve">But </w:t>
      </w:r>
      <w:r w:rsidRPr="00957816">
        <w:rPr>
          <w:rStyle w:val="Emphasis"/>
          <w:highlight w:val="cyan"/>
          <w:lang w:eastAsia="zh-CN"/>
        </w:rPr>
        <w:t>wars between great powers are rarely short and sharp</w:t>
      </w:r>
      <w:r w:rsidRPr="004375EA">
        <w:rPr>
          <w:sz w:val="16"/>
          <w:lang w:eastAsia="zh-CN"/>
        </w:rPr>
        <w:t xml:space="preserve">. </w:t>
      </w:r>
      <w:r w:rsidRPr="00957816">
        <w:rPr>
          <w:rStyle w:val="StyleUnderline"/>
          <w:highlight w:val="cyan"/>
          <w:lang w:eastAsia="zh-CN"/>
        </w:rPr>
        <w:t>They are</w:t>
      </w:r>
      <w:r w:rsidRPr="004375EA">
        <w:rPr>
          <w:sz w:val="16"/>
          <w:lang w:eastAsia="zh-CN"/>
        </w:rPr>
        <w:t xml:space="preserve"> more often </w:t>
      </w:r>
      <w:r w:rsidRPr="00957816">
        <w:rPr>
          <w:rStyle w:val="StyleUnderline"/>
          <w:highlight w:val="cyan"/>
          <w:lang w:eastAsia="zh-CN"/>
        </w:rPr>
        <w:t>long, grueling slogs of attrition</w:t>
      </w:r>
      <w:r w:rsidRPr="004375EA">
        <w:rPr>
          <w:sz w:val="16"/>
          <w:lang w:eastAsia="zh-CN"/>
        </w:rPr>
        <w:t xml:space="preserve"> </w:t>
      </w:r>
      <w:r w:rsidRPr="00957816">
        <w:rPr>
          <w:rStyle w:val="StyleUnderline"/>
          <w:highlight w:val="cyan"/>
          <w:lang w:eastAsia="zh-CN"/>
        </w:rPr>
        <w:t>that</w:t>
      </w:r>
      <w:r w:rsidRPr="004375EA">
        <w:rPr>
          <w:sz w:val="16"/>
          <w:lang w:eastAsia="zh-CN"/>
        </w:rPr>
        <w:t xml:space="preserve"> tend to </w:t>
      </w:r>
      <w:r w:rsidRPr="00957816">
        <w:rPr>
          <w:rStyle w:val="StyleUnderline"/>
          <w:highlight w:val="cyan"/>
          <w:lang w:eastAsia="zh-CN"/>
        </w:rPr>
        <w:t>expand horizontally, ensnaring other regions</w:t>
      </w:r>
      <w:r w:rsidRPr="004375EA">
        <w:rPr>
          <w:sz w:val="16"/>
          <w:lang w:eastAsia="zh-CN"/>
        </w:rPr>
        <w:t xml:space="preserve"> in their wake. Of course, it is possible that </w:t>
      </w:r>
      <w:r w:rsidRPr="00957816">
        <w:rPr>
          <w:rStyle w:val="StyleUnderline"/>
          <w:highlight w:val="cyan"/>
          <w:lang w:eastAsia="zh-CN"/>
        </w:rPr>
        <w:t xml:space="preserve">a US-China conflict </w:t>
      </w:r>
      <w:r w:rsidRPr="00717D8B">
        <w:rPr>
          <w:sz w:val="16"/>
        </w:rPr>
        <w:t>over Taiwan could be an exception</w:t>
      </w:r>
      <w:r w:rsidRPr="004375EA">
        <w:rPr>
          <w:sz w:val="16"/>
          <w:lang w:eastAsia="zh-CN"/>
        </w:rPr>
        <w:t xml:space="preserve">, that it could be brief and limited instead of protracted and wide-spread, </w:t>
      </w:r>
      <w:r w:rsidRPr="00957816">
        <w:rPr>
          <w:rStyle w:val="StyleUnderline"/>
          <w:highlight w:val="cyan"/>
          <w:lang w:eastAsia="zh-CN"/>
        </w:rPr>
        <w:t>but it’s irresponsible to assume such an outcome given history</w:t>
      </w:r>
      <w:r w:rsidRPr="004375EA">
        <w:rPr>
          <w:sz w:val="16"/>
          <w:lang w:eastAsia="zh-CN"/>
        </w:rPr>
        <w:t xml:space="preserve">. For the French and the British, the American Revolutionary War was but a single theater of war in what was then the latest episode of an enduring conflict that spanned the globe. </w:t>
      </w:r>
      <w:r w:rsidRPr="004375EA">
        <w:rPr>
          <w:rStyle w:val="StyleUnderline"/>
          <w:lang w:eastAsia="zh-CN"/>
        </w:rPr>
        <w:t>At the outset of World War I, popular opinion in Britain</w:t>
      </w:r>
      <w:r w:rsidRPr="004375EA">
        <w:rPr>
          <w:sz w:val="16"/>
          <w:lang w:eastAsia="zh-CN"/>
        </w:rPr>
        <w:t xml:space="preserve">, among other belligerents, </w:t>
      </w:r>
      <w:r w:rsidRPr="004375EA">
        <w:rPr>
          <w:rStyle w:val="StyleUnderline"/>
          <w:lang w:eastAsia="zh-CN"/>
        </w:rPr>
        <w:t>held that the war would be “over by Christmas</w:t>
      </w:r>
      <w:r w:rsidRPr="004375EA">
        <w:rPr>
          <w:sz w:val="16"/>
          <w:lang w:eastAsia="zh-CN"/>
        </w:rPr>
        <w:t xml:space="preserve">,” only for that nation and the world to endure four long years of slaughter. </w:t>
      </w:r>
      <w:r w:rsidRPr="004375EA">
        <w:rPr>
          <w:rStyle w:val="StyleUnderline"/>
          <w:lang w:eastAsia="zh-CN"/>
        </w:rPr>
        <w:t>Imperial Japan launched its surprise attack on Pearl Harbor</w:t>
      </w:r>
      <w:r w:rsidRPr="004375EA">
        <w:rPr>
          <w:sz w:val="16"/>
          <w:lang w:eastAsia="zh-CN"/>
        </w:rPr>
        <w:t xml:space="preserve"> </w:t>
      </w:r>
      <w:r w:rsidRPr="004375EA">
        <w:rPr>
          <w:rStyle w:val="StyleUnderline"/>
          <w:lang w:eastAsia="zh-CN"/>
        </w:rPr>
        <w:t>based on the assessment that it would convince the United States to cede to Japan its interests in the Pacific. Instead, Japan found itself fighting for years</w:t>
      </w:r>
      <w:r w:rsidRPr="004375EA">
        <w:rPr>
          <w:sz w:val="16"/>
          <w:lang w:eastAsia="zh-CN"/>
        </w:rPr>
        <w:t xml:space="preserve"> on the strategic defensive, </w:t>
      </w:r>
      <w:r w:rsidRPr="004375EA">
        <w:rPr>
          <w:rStyle w:val="StyleUnderline"/>
          <w:lang w:eastAsia="zh-CN"/>
        </w:rPr>
        <w:t>until the atomic bombing</w:t>
      </w:r>
      <w:r w:rsidRPr="004375EA">
        <w:rPr>
          <w:sz w:val="16"/>
          <w:lang w:eastAsia="zh-CN"/>
        </w:rPr>
        <w:t xml:space="preserve"> of Hiroshima and Nagasaki </w:t>
      </w:r>
      <w:r w:rsidRPr="004375EA">
        <w:rPr>
          <w:rStyle w:val="StyleUnderline"/>
          <w:lang w:eastAsia="zh-CN"/>
        </w:rPr>
        <w:t>forced Japan’s unconditional surrender.</w:t>
      </w:r>
      <w:r>
        <w:rPr>
          <w:rStyle w:val="StyleUnderline"/>
          <w:lang w:eastAsia="zh-CN"/>
        </w:rPr>
        <w:t xml:space="preserve"> </w:t>
      </w:r>
      <w:r w:rsidRPr="004375EA">
        <w:rPr>
          <w:sz w:val="16"/>
          <w:lang w:eastAsia="zh-CN"/>
        </w:rPr>
        <w:t xml:space="preserve">Examples abound, but the </w:t>
      </w:r>
      <w:r w:rsidRPr="00521C55">
        <w:rPr>
          <w:rStyle w:val="StyleUnderline"/>
        </w:rPr>
        <w:t>historical record repeats this simple but critical theme: Great powers rarely settle military conflicts with other great powers in a neat, tidy fashion</w:t>
      </w:r>
      <w:r w:rsidRPr="004375EA">
        <w:rPr>
          <w:sz w:val="16"/>
          <w:lang w:eastAsia="zh-CN"/>
        </w:rPr>
        <w:t xml:space="preserve">. Yet despite career requirements to attend professional schools where military history is at the heart of the curriculum, military planners continue to chase the unicorns of decisive battles and short wars. Cathal Nolan documents this phenomenon, and reveals its hollowness, in his masterful The Allure of Battle. But if one were to write </w:t>
      </w:r>
      <w:r w:rsidRPr="00521C55">
        <w:rPr>
          <w:rStyle w:val="StyleUnderline"/>
          <w:lang w:eastAsia="zh-CN"/>
        </w:rPr>
        <w:t>the novel that more precisely illustrates</w:t>
      </w:r>
      <w:r w:rsidRPr="004375EA">
        <w:rPr>
          <w:sz w:val="16"/>
          <w:lang w:eastAsia="zh-CN"/>
        </w:rPr>
        <w:t xml:space="preserve"> </w:t>
      </w:r>
      <w:r w:rsidRPr="00521C55">
        <w:rPr>
          <w:rStyle w:val="StyleUnderline"/>
          <w:lang w:eastAsia="zh-CN"/>
        </w:rPr>
        <w:t>the</w:t>
      </w:r>
      <w:r w:rsidRPr="004375EA">
        <w:rPr>
          <w:sz w:val="16"/>
          <w:lang w:eastAsia="zh-CN"/>
        </w:rPr>
        <w:t xml:space="preserve"> long, </w:t>
      </w:r>
      <w:r w:rsidRPr="00521C55">
        <w:rPr>
          <w:rStyle w:val="StyleUnderline"/>
          <w:lang w:eastAsia="zh-CN"/>
        </w:rPr>
        <w:t>global grind that a war between the United States and China would entail</w:t>
      </w:r>
      <w:r w:rsidRPr="004375EA">
        <w:rPr>
          <w:sz w:val="16"/>
          <w:lang w:eastAsia="zh-CN"/>
        </w:rPr>
        <w:t xml:space="preserve">, it might appear something like this: The opening pages showcase the trends of modern war games and novels, where </w:t>
      </w:r>
      <w:r w:rsidRPr="00521C55">
        <w:rPr>
          <w:rStyle w:val="StyleUnderline"/>
          <w:lang w:eastAsia="zh-CN"/>
        </w:rPr>
        <w:t>naval combatants, fifth-generation aircraft, missile forces, and non-kinetic effects wreak havoc in the war’s opening days</w:t>
      </w:r>
      <w:r w:rsidRPr="004375EA">
        <w:rPr>
          <w:sz w:val="16"/>
          <w:lang w:eastAsia="zh-CN"/>
        </w:rPr>
        <w:t xml:space="preserve">, crippling the air and naval power of the belligerents. </w:t>
      </w:r>
      <w:r w:rsidRPr="00957816">
        <w:rPr>
          <w:rStyle w:val="StyleUnderline"/>
          <w:highlight w:val="cyan"/>
          <w:lang w:eastAsia="zh-CN"/>
        </w:rPr>
        <w:t>Thousands upon thousands are killed in this first stage of the conflict.</w:t>
      </w:r>
      <w:r w:rsidRPr="004375EA">
        <w:rPr>
          <w:sz w:val="16"/>
          <w:lang w:eastAsia="zh-CN"/>
        </w:rPr>
        <w:t xml:space="preserve"> But </w:t>
      </w:r>
      <w:r w:rsidRPr="00957816">
        <w:rPr>
          <w:rStyle w:val="Emphasis"/>
          <w:highlight w:val="cyan"/>
          <w:lang w:eastAsia="zh-CN"/>
        </w:rPr>
        <w:t>the war expands horizontally</w:t>
      </w:r>
      <w:r w:rsidRPr="00957816">
        <w:rPr>
          <w:rStyle w:val="StyleUnderline"/>
          <w:highlight w:val="cyan"/>
          <w:lang w:eastAsia="zh-CN"/>
        </w:rPr>
        <w:t>, with China, Russia, and North Korea aligned against the United States,</w:t>
      </w:r>
      <w:r w:rsidRPr="004375EA">
        <w:rPr>
          <w:sz w:val="16"/>
          <w:lang w:eastAsia="zh-CN"/>
        </w:rPr>
        <w:t xml:space="preserve"> Taiwan, </w:t>
      </w:r>
      <w:r w:rsidRPr="00957816">
        <w:rPr>
          <w:rStyle w:val="StyleUnderline"/>
          <w:highlight w:val="cyan"/>
          <w:lang w:eastAsia="zh-CN"/>
        </w:rPr>
        <w:t>Japan, the Philippines, Australia, South Korea</w:t>
      </w:r>
      <w:r w:rsidRPr="004375EA">
        <w:rPr>
          <w:sz w:val="16"/>
          <w:lang w:eastAsia="zh-CN"/>
        </w:rPr>
        <w:t xml:space="preserve">, and others. </w:t>
      </w:r>
      <w:r w:rsidRPr="00957816">
        <w:rPr>
          <w:rStyle w:val="StyleUnderline"/>
          <w:highlight w:val="cyan"/>
          <w:lang w:eastAsia="zh-CN"/>
        </w:rPr>
        <w:t>Fighting occurs in multiple theaters</w:t>
      </w:r>
      <w:r w:rsidRPr="004375EA">
        <w:rPr>
          <w:sz w:val="16"/>
          <w:lang w:eastAsia="zh-CN"/>
        </w:rPr>
        <w:t xml:space="preserve"> within United States Indo-Pacific Command and beyond, </w:t>
      </w:r>
      <w:r w:rsidRPr="00957816">
        <w:rPr>
          <w:rStyle w:val="StyleUnderline"/>
          <w:highlight w:val="cyan"/>
          <w:lang w:eastAsia="zh-CN"/>
        </w:rPr>
        <w:t xml:space="preserve">including </w:t>
      </w:r>
      <w:r w:rsidRPr="00957816">
        <w:rPr>
          <w:rStyle w:val="Emphasis"/>
          <w:highlight w:val="cyan"/>
          <w:lang w:eastAsia="zh-CN"/>
        </w:rPr>
        <w:t>a massive conflagration on the Korean peninsula</w:t>
      </w:r>
      <w:r w:rsidRPr="004375EA">
        <w:rPr>
          <w:sz w:val="16"/>
          <w:lang w:eastAsia="zh-CN"/>
        </w:rPr>
        <w:t xml:space="preserve">. Soon, the ability to hurl precision munitions back and forth culminates as expenditure rapidly outpaces production capacity and as US fuel stocks in the Pacific dwindle. </w:t>
      </w:r>
      <w:r w:rsidRPr="00957816">
        <w:rPr>
          <w:rStyle w:val="StyleUnderline"/>
          <w:highlight w:val="cyan"/>
          <w:lang w:eastAsia="zh-CN"/>
        </w:rPr>
        <w:t xml:space="preserve">With pressure increasing and options decreasing, tactical </w:t>
      </w:r>
      <w:r w:rsidRPr="00957816">
        <w:rPr>
          <w:rStyle w:val="Emphasis"/>
          <w:highlight w:val="cyan"/>
          <w:lang w:eastAsia="zh-CN"/>
        </w:rPr>
        <w:t>nuclear weapons are employed</w:t>
      </w:r>
      <w:r w:rsidRPr="00957816">
        <w:rPr>
          <w:rStyle w:val="StyleUnderline"/>
          <w:highlight w:val="cyan"/>
          <w:lang w:eastAsia="zh-CN"/>
        </w:rPr>
        <w:t xml:space="preserve"> on the battlefield</w:t>
      </w:r>
      <w:r w:rsidRPr="004375EA">
        <w:rPr>
          <w:sz w:val="16"/>
          <w:lang w:eastAsia="zh-CN"/>
        </w:rPr>
        <w:t xml:space="preserve"> . . . and yet the war drives on. </w:t>
      </w:r>
      <w:proofErr w:type="gramStart"/>
      <w:r w:rsidRPr="004375EA">
        <w:rPr>
          <w:sz w:val="16"/>
          <w:lang w:eastAsia="zh-CN"/>
        </w:rPr>
        <w:t>Thus</w:t>
      </w:r>
      <w:proofErr w:type="gramEnd"/>
      <w:r w:rsidRPr="004375EA">
        <w:rPr>
          <w:sz w:val="16"/>
          <w:lang w:eastAsia="zh-CN"/>
        </w:rPr>
        <w:t xml:space="preserve"> would end the first chapter. The reader turns the page, which says: “Three years later.” And with some skillfully placed exposition, the author reveals </w:t>
      </w:r>
      <w:r w:rsidRPr="00521C55">
        <w:rPr>
          <w:rStyle w:val="StyleUnderline"/>
          <w:lang w:eastAsia="zh-CN"/>
        </w:rPr>
        <w:t>the massive changes that have occurred across society as belligerents commit to a long, bloody war</w:t>
      </w:r>
      <w:r w:rsidRPr="004375EA">
        <w:rPr>
          <w:sz w:val="16"/>
          <w:lang w:eastAsia="zh-CN"/>
        </w:rPr>
        <w:t xml:space="preserve">. </w:t>
      </w:r>
      <w:r w:rsidRPr="00957816">
        <w:rPr>
          <w:rStyle w:val="StyleUnderline"/>
          <w:highlight w:val="cyan"/>
        </w:rPr>
        <w:t>Nations have fully mobilized their economies to support</w:t>
      </w:r>
      <w:r w:rsidRPr="00521C55">
        <w:rPr>
          <w:rStyle w:val="StyleUnderline"/>
          <w:lang w:eastAsia="zh-CN"/>
        </w:rPr>
        <w:t xml:space="preserve"> what is now </w:t>
      </w:r>
      <w:r w:rsidRPr="00957816">
        <w:rPr>
          <w:rStyle w:val="Emphasis"/>
          <w:highlight w:val="cyan"/>
          <w:lang w:eastAsia="zh-CN"/>
        </w:rPr>
        <w:t>an existential war</w:t>
      </w:r>
      <w:r w:rsidRPr="004375EA">
        <w:rPr>
          <w:sz w:val="16"/>
          <w:lang w:eastAsia="zh-CN"/>
        </w:rPr>
        <w:t xml:space="preserve">. </w:t>
      </w:r>
      <w:r w:rsidRPr="00957816">
        <w:rPr>
          <w:rStyle w:val="StyleUnderline"/>
          <w:highlight w:val="cyan"/>
          <w:lang w:eastAsia="zh-CN"/>
        </w:rPr>
        <w:t>Drafts and conscription are</w:t>
      </w:r>
      <w:r w:rsidRPr="004375EA">
        <w:rPr>
          <w:sz w:val="16"/>
          <w:lang w:eastAsia="zh-CN"/>
        </w:rPr>
        <w:t xml:space="preserve"> made </w:t>
      </w:r>
      <w:r w:rsidRPr="00957816">
        <w:rPr>
          <w:rStyle w:val="StyleUnderline"/>
          <w:highlight w:val="cyan"/>
          <w:lang w:eastAsia="zh-CN"/>
        </w:rPr>
        <w:t>mandatory</w:t>
      </w:r>
      <w:r w:rsidRPr="004375EA">
        <w:rPr>
          <w:sz w:val="16"/>
          <w:lang w:eastAsia="zh-CN"/>
        </w:rPr>
        <w:t xml:space="preserve"> to fill and maintain the ranks of multiple field armies, amphibious corps, fleets, and air forces. </w:t>
      </w:r>
      <w:r w:rsidRPr="00957816">
        <w:rPr>
          <w:rStyle w:val="Emphasis"/>
          <w:highlight w:val="cyan"/>
          <w:lang w:eastAsia="zh-CN"/>
        </w:rPr>
        <w:t>The war is not limited</w:t>
      </w:r>
      <w:r w:rsidRPr="00521C55">
        <w:rPr>
          <w:rStyle w:val="StyleUnderline"/>
          <w:lang w:eastAsia="zh-CN"/>
        </w:rPr>
        <w:t xml:space="preserve"> </w:t>
      </w:r>
      <w:r w:rsidRPr="004375EA">
        <w:rPr>
          <w:sz w:val="16"/>
          <w:lang w:eastAsia="zh-CN"/>
        </w:rPr>
        <w:t xml:space="preserve">to the first island </w:t>
      </w:r>
      <w:proofErr w:type="gramStart"/>
      <w:r w:rsidRPr="004375EA">
        <w:rPr>
          <w:sz w:val="16"/>
          <w:lang w:eastAsia="zh-CN"/>
        </w:rPr>
        <w:t xml:space="preserve">chain, </w:t>
      </w:r>
      <w:r w:rsidRPr="00957816">
        <w:rPr>
          <w:rStyle w:val="Emphasis"/>
          <w:highlight w:val="cyan"/>
          <w:lang w:eastAsia="zh-CN"/>
        </w:rPr>
        <w:t>but</w:t>
      </w:r>
      <w:proofErr w:type="gramEnd"/>
      <w:r w:rsidRPr="00957816">
        <w:rPr>
          <w:rStyle w:val="Emphasis"/>
          <w:highlight w:val="cyan"/>
          <w:lang w:eastAsia="zh-CN"/>
        </w:rPr>
        <w:t xml:space="preserve"> has multiple theaters</w:t>
      </w:r>
      <w:r w:rsidRPr="004375EA">
        <w:rPr>
          <w:rStyle w:val="Emphasis"/>
          <w:lang w:eastAsia="zh-CN"/>
        </w:rPr>
        <w:t xml:space="preserve"> </w:t>
      </w:r>
      <w:r w:rsidRPr="00521C55">
        <w:rPr>
          <w:rStyle w:val="StyleUnderline"/>
          <w:lang w:eastAsia="zh-CN"/>
        </w:rPr>
        <w:t>that span the globe</w:t>
      </w:r>
      <w:r w:rsidRPr="004375EA">
        <w:rPr>
          <w:sz w:val="16"/>
          <w:lang w:eastAsia="zh-CN"/>
        </w:rPr>
        <w:t xml:space="preserve"> and escalates horizontally, with simultaneous conflicts drawing in additional belligerents. </w:t>
      </w:r>
      <w:r w:rsidRPr="00957816">
        <w:rPr>
          <w:rStyle w:val="StyleUnderline"/>
          <w:highlight w:val="cyan"/>
          <w:lang w:eastAsia="zh-CN"/>
        </w:rPr>
        <w:t>Emergency powers are universally invoked</w:t>
      </w:r>
      <w:r w:rsidRPr="00521C55">
        <w:rPr>
          <w:rStyle w:val="StyleUnderline"/>
          <w:lang w:eastAsia="zh-CN"/>
        </w:rPr>
        <w:t xml:space="preserve"> by executive branches, curtailing liberties</w:t>
      </w:r>
      <w:r w:rsidRPr="004375EA">
        <w:rPr>
          <w:sz w:val="16"/>
          <w:lang w:eastAsia="zh-CN"/>
        </w:rPr>
        <w:t xml:space="preserve"> in even the historically freest societies</w:t>
      </w:r>
      <w:r w:rsidRPr="004375EA">
        <w:rPr>
          <w:rStyle w:val="Emphasis"/>
          <w:lang w:eastAsia="zh-CN"/>
        </w:rPr>
        <w:t xml:space="preserve">. </w:t>
      </w:r>
      <w:r w:rsidRPr="00957816">
        <w:rPr>
          <w:rStyle w:val="Emphasis"/>
          <w:highlight w:val="cyan"/>
          <w:lang w:eastAsia="zh-CN"/>
        </w:rPr>
        <w:t>The threat of nuclear holocaust is ever-present</w:t>
      </w:r>
      <w:r w:rsidRPr="004375EA">
        <w:rPr>
          <w:sz w:val="16"/>
          <w:lang w:eastAsia="zh-CN"/>
        </w:rPr>
        <w:t xml:space="preserve">, and </w:t>
      </w:r>
      <w:r w:rsidRPr="00957816">
        <w:rPr>
          <w:rStyle w:val="StyleUnderline"/>
          <w:highlight w:val="cyan"/>
          <w:lang w:eastAsia="zh-CN"/>
        </w:rPr>
        <w:t>continuous fighting through tactical nuclear exchanges shatters previous conceptions of escalation management</w:t>
      </w:r>
      <w:r w:rsidRPr="004375EA">
        <w:rPr>
          <w:sz w:val="16"/>
          <w:lang w:eastAsia="zh-CN"/>
        </w:rPr>
        <w:t xml:space="preserve">. While </w:t>
      </w:r>
      <w:r w:rsidRPr="00957816">
        <w:rPr>
          <w:rStyle w:val="StyleUnderline"/>
          <w:highlight w:val="cyan"/>
          <w:lang w:eastAsia="zh-CN"/>
        </w:rPr>
        <w:t>these are logical conclusions should a US-China war occur</w:t>
      </w:r>
      <w:r w:rsidRPr="004375EA">
        <w:rPr>
          <w:sz w:val="16"/>
          <w:lang w:eastAsia="zh-CN"/>
        </w:rPr>
        <w:t xml:space="preserve">, they usually take a backseat in policy analysis, strategic thinking, and operational planning, eclipsed again and again by a hyperfocus on a limited conflict in and around Taiwan. Committing the preponderance of security studies to the first phases of a global war of attrition is short-sighted, like a chess player who studies openings but fails to study the mid-game or its closing. None of this is easy, of course. </w:t>
      </w:r>
      <w:r w:rsidRPr="00957816">
        <w:rPr>
          <w:rStyle w:val="StyleUnderline"/>
          <w:highlight w:val="cyan"/>
          <w:lang w:eastAsia="zh-CN"/>
        </w:rPr>
        <w:t>Large-scale war disrupts societies and technology in profound and</w:t>
      </w:r>
      <w:r w:rsidRPr="004375EA">
        <w:rPr>
          <w:sz w:val="16"/>
          <w:lang w:eastAsia="zh-CN"/>
        </w:rPr>
        <w:t xml:space="preserve"> often </w:t>
      </w:r>
      <w:r w:rsidRPr="00957816">
        <w:rPr>
          <w:rStyle w:val="StyleUnderline"/>
          <w:highlight w:val="cyan"/>
          <w:lang w:eastAsia="zh-CN"/>
        </w:rPr>
        <w:t>unexpected ways</w:t>
      </w:r>
      <w:r w:rsidRPr="004375EA">
        <w:rPr>
          <w:sz w:val="16"/>
          <w:lang w:eastAsia="zh-CN"/>
        </w:rPr>
        <w:t xml:space="preserve">. But because of this feature and not </w:t>
      </w:r>
      <w:proofErr w:type="gramStart"/>
      <w:r w:rsidRPr="004375EA">
        <w:rPr>
          <w:sz w:val="16"/>
          <w:lang w:eastAsia="zh-CN"/>
        </w:rPr>
        <w:t>in spite of</w:t>
      </w:r>
      <w:proofErr w:type="gramEnd"/>
      <w:r w:rsidRPr="004375EA">
        <w:rPr>
          <w:sz w:val="16"/>
          <w:lang w:eastAsia="zh-CN"/>
        </w:rPr>
        <w:t xml:space="preserve"> it, US policymakers and military leaders must rigorously study and plan for a broad range of implications of a years-long war with China.</w:t>
      </w:r>
    </w:p>
    <w:p w14:paraId="6ED6E807" w14:textId="77777777" w:rsidR="004B119F" w:rsidRDefault="004B119F" w:rsidP="004B119F">
      <w:pPr>
        <w:pStyle w:val="Heading2"/>
      </w:pPr>
      <w:r>
        <w:lastRenderedPageBreak/>
        <w:t>A2 Warming Turn</w:t>
      </w:r>
    </w:p>
    <w:p w14:paraId="45903ECB" w14:textId="77777777" w:rsidR="004B119F" w:rsidRDefault="004B119F" w:rsidP="004B119F">
      <w:pPr>
        <w:pStyle w:val="Heading3"/>
      </w:pPr>
      <w:r>
        <w:lastRenderedPageBreak/>
        <w:t>Warming Inevitable/Adaptation</w:t>
      </w:r>
    </w:p>
    <w:p w14:paraId="49C5BB1A" w14:textId="77777777" w:rsidR="004B119F" w:rsidRDefault="004B119F" w:rsidP="004B119F">
      <w:pPr>
        <w:rPr>
          <w:rStyle w:val="Style13ptBold"/>
        </w:rPr>
      </w:pPr>
      <w:r>
        <w:rPr>
          <w:rStyle w:val="Style13ptBold"/>
        </w:rPr>
        <w:t xml:space="preserve">Arctic warming is </w:t>
      </w:r>
      <w:proofErr w:type="gramStart"/>
      <w:r>
        <w:rPr>
          <w:rStyle w:val="Style13ptBold"/>
        </w:rPr>
        <w:t>inevitable</w:t>
      </w:r>
      <w:proofErr w:type="gramEnd"/>
      <w:r>
        <w:rPr>
          <w:rStyle w:val="Style13ptBold"/>
        </w:rPr>
        <w:t xml:space="preserve"> and the plan is a form of adaptation</w:t>
      </w:r>
    </w:p>
    <w:p w14:paraId="41A7A79E" w14:textId="77777777" w:rsidR="004B119F" w:rsidRPr="002C5712" w:rsidRDefault="004B119F" w:rsidP="004B119F">
      <w:pPr>
        <w:rPr>
          <w:rStyle w:val="Style13ptBold"/>
          <w:b w:val="0"/>
          <w:bCs w:val="0"/>
        </w:rPr>
      </w:pPr>
      <w:r>
        <w:rPr>
          <w:rStyle w:val="Style13ptBold"/>
        </w:rPr>
        <w:t xml:space="preserve">Anderson 24 </w:t>
      </w:r>
      <w:r w:rsidRPr="002C5712">
        <w:rPr>
          <w:rStyle w:val="Style13ptBold"/>
          <w:b w:val="0"/>
          <w:bCs w:val="0"/>
        </w:rPr>
        <w:t xml:space="preserve">[Kara, </w:t>
      </w:r>
      <w:proofErr w:type="gramStart"/>
      <w:r w:rsidRPr="002C5712">
        <w:rPr>
          <w:rStyle w:val="Style13ptBold"/>
          <w:b w:val="0"/>
          <w:bCs w:val="0"/>
        </w:rPr>
        <w:t>masters in international law</w:t>
      </w:r>
      <w:proofErr w:type="gramEnd"/>
      <w:r w:rsidRPr="002C5712">
        <w:rPr>
          <w:rStyle w:val="Style13ptBold"/>
          <w:b w:val="0"/>
          <w:bCs w:val="0"/>
        </w:rPr>
        <w:t xml:space="preserve"> from the University of Glasgow and the University of Aberdeen, works for Greenly, “Polar Amplification: Why are the Polar Regions Warming Faster?” </w:t>
      </w:r>
      <w:hyperlink r:id="rId39" w:history="1">
        <w:r w:rsidRPr="002C5712">
          <w:rPr>
            <w:rStyle w:val="Style13ptBold"/>
            <w:b w:val="0"/>
            <w:bCs w:val="0"/>
          </w:rPr>
          <w:t>https://greenly.earth/en-us/blog/ecology-news/polar-amplification-why-are-the-polar-regions-warming-faster</w:t>
        </w:r>
      </w:hyperlink>
      <w:r w:rsidRPr="002C5712">
        <w:rPr>
          <w:rStyle w:val="Style13ptBold"/>
          <w:b w:val="0"/>
          <w:bCs w:val="0"/>
        </w:rPr>
        <w:t>, ALB]</w:t>
      </w:r>
    </w:p>
    <w:p w14:paraId="57D623B3" w14:textId="77777777" w:rsidR="004B119F" w:rsidRPr="002C5712" w:rsidRDefault="004B119F" w:rsidP="004B119F">
      <w:pPr>
        <w:rPr>
          <w:sz w:val="16"/>
        </w:rPr>
      </w:pPr>
      <w:r w:rsidRPr="002C5712">
        <w:rPr>
          <w:sz w:val="16"/>
        </w:rPr>
        <w:t xml:space="preserve">While mitigation is essential, </w:t>
      </w:r>
      <w:r w:rsidRPr="002C5712">
        <w:rPr>
          <w:rStyle w:val="StyleUnderline"/>
        </w:rPr>
        <w:t>the impacts of climate change are already being</w:t>
      </w:r>
      <w:r w:rsidRPr="002C5712">
        <w:rPr>
          <w:sz w:val="16"/>
        </w:rPr>
        <w:t xml:space="preserve"> felt, </w:t>
      </w:r>
      <w:r w:rsidRPr="002C5712">
        <w:rPr>
          <w:rStyle w:val="StyleUnderline"/>
        </w:rPr>
        <w:t>particularly in the polar regions</w:t>
      </w:r>
      <w:r w:rsidRPr="002C5712">
        <w:rPr>
          <w:sz w:val="16"/>
        </w:rPr>
        <w:t xml:space="preserve"> and </w:t>
      </w:r>
      <w:r w:rsidRPr="002C5712">
        <w:rPr>
          <w:rStyle w:val="Emphasis"/>
        </w:rPr>
        <w:t>further warming is inevitable, even if we were to eliminate all GHG emissions today</w:t>
      </w:r>
      <w:r w:rsidRPr="002C5712">
        <w:rPr>
          <w:sz w:val="16"/>
        </w:rPr>
        <w:t xml:space="preserve">. </w:t>
      </w:r>
      <w:r w:rsidRPr="002C5712">
        <w:rPr>
          <w:rStyle w:val="StyleUnderline"/>
        </w:rPr>
        <w:t>This is why adaptation strategies are crucial</w:t>
      </w:r>
      <w:r w:rsidRPr="002C5712">
        <w:rPr>
          <w:sz w:val="16"/>
        </w:rPr>
        <w:t xml:space="preserve"> for helping communities and ecosystems adjust to the changes that are now unavoidable.</w:t>
      </w:r>
    </w:p>
    <w:p w14:paraId="4D2478EC" w14:textId="77777777" w:rsidR="004B119F" w:rsidRPr="002C5712" w:rsidRDefault="004B119F" w:rsidP="004B119F">
      <w:pPr>
        <w:rPr>
          <w:sz w:val="16"/>
        </w:rPr>
      </w:pPr>
      <w:r w:rsidRPr="002C5712">
        <w:rPr>
          <w:rStyle w:val="StyleUnderline"/>
        </w:rPr>
        <w:t>Key adaptation strategies include</w:t>
      </w:r>
      <w:r w:rsidRPr="002C5712">
        <w:rPr>
          <w:sz w:val="16"/>
        </w:rPr>
        <w:t>:</w:t>
      </w:r>
    </w:p>
    <w:p w14:paraId="0B3FC8FC" w14:textId="77777777" w:rsidR="004B119F" w:rsidRPr="002C5712" w:rsidRDefault="004B119F" w:rsidP="004B119F">
      <w:pPr>
        <w:rPr>
          <w:sz w:val="16"/>
        </w:rPr>
      </w:pPr>
      <w:r w:rsidRPr="002C5712">
        <w:rPr>
          <w:sz w:val="16"/>
        </w:rPr>
        <w:t>Relocating vulnerable communities: As sea levels rise and permafrost thaws, some Arctic communities may need to relocate to safer areas. This requires not only physical infrastructure but also policies that respect the rights and cultural heritage of indigenous peoples.</w:t>
      </w:r>
    </w:p>
    <w:p w14:paraId="290E1775" w14:textId="77777777" w:rsidR="004B119F" w:rsidRPr="002C5712" w:rsidRDefault="004B119F" w:rsidP="004B119F">
      <w:pPr>
        <w:rPr>
          <w:sz w:val="16"/>
        </w:rPr>
      </w:pPr>
      <w:r w:rsidRPr="002C5712">
        <w:rPr>
          <w:rStyle w:val="StyleUnderline"/>
        </w:rPr>
        <w:t>Strengthening infrastructure: Building more resilient infrastructure that can withstand the changing climate is vital. This includes reinforcing coastal defenses</w:t>
      </w:r>
      <w:r w:rsidRPr="002C5712">
        <w:rPr>
          <w:sz w:val="16"/>
        </w:rPr>
        <w:t>, developing more durable buildings in areas with melting permafrost, and upgrading transportation systems to handle the new environmental conditions.</w:t>
      </w:r>
    </w:p>
    <w:p w14:paraId="1CA6A7EA" w14:textId="77777777" w:rsidR="004B119F" w:rsidRDefault="004B119F" w:rsidP="004B119F">
      <w:pPr>
        <w:pStyle w:val="Heading3"/>
      </w:pPr>
      <w:r>
        <w:lastRenderedPageBreak/>
        <w:t>Resources Turn</w:t>
      </w:r>
    </w:p>
    <w:p w14:paraId="40848FA1" w14:textId="77777777" w:rsidR="004B119F" w:rsidRDefault="004B119F" w:rsidP="004B119F">
      <w:pPr>
        <w:pStyle w:val="Heading4"/>
        <w:rPr>
          <w:u w:val="single"/>
        </w:rPr>
      </w:pPr>
      <w:r>
        <w:t xml:space="preserve">Some warming in the Arctic unlocks the resources to solve for </w:t>
      </w:r>
      <w:r>
        <w:rPr>
          <w:u w:val="single"/>
        </w:rPr>
        <w:t>broader warming</w:t>
      </w:r>
    </w:p>
    <w:p w14:paraId="3886E23D" w14:textId="77777777" w:rsidR="004B119F" w:rsidRPr="00C10245" w:rsidRDefault="004B119F" w:rsidP="004B119F">
      <w:pPr>
        <w:rPr>
          <w:rStyle w:val="Style13ptBold"/>
        </w:rPr>
      </w:pPr>
      <w:r w:rsidRPr="00C10245">
        <w:rPr>
          <w:rStyle w:val="Style13ptBold"/>
        </w:rPr>
        <w:t xml:space="preserve">Rozpedowski 24 </w:t>
      </w:r>
      <w:r w:rsidRPr="00C10245">
        <w:rPr>
          <w:rStyle w:val="Style13ptBold"/>
          <w:b w:val="0"/>
          <w:bCs w:val="0"/>
        </w:rPr>
        <w:t xml:space="preserve">[Dr. Joanna, Senior Fellow at the Center for International Policy and an Adjunct Professor at George Mason University, Schar School of Policy and Government, “Resource Wars: How Climate Change is Fueling Militarization of the Arctic,” Real Clear Defense, </w:t>
      </w:r>
      <w:hyperlink r:id="rId40" w:history="1">
        <w:r w:rsidRPr="00C10245">
          <w:rPr>
            <w:rStyle w:val="Style13ptBold"/>
            <w:b w:val="0"/>
            <w:bCs w:val="0"/>
          </w:rPr>
          <w:t>https://www.realcleardefense.com/articles/2024/08/07/resource_wars_how_climate_change_is_fueling_militarization_of_the_arctic_1050051.html</w:t>
        </w:r>
      </w:hyperlink>
      <w:r w:rsidRPr="00C10245">
        <w:rPr>
          <w:rStyle w:val="Style13ptBold"/>
          <w:b w:val="0"/>
          <w:bCs w:val="0"/>
        </w:rPr>
        <w:t>, ALB]</w:t>
      </w:r>
    </w:p>
    <w:p w14:paraId="29A21454" w14:textId="77777777" w:rsidR="004B119F" w:rsidRDefault="004B119F" w:rsidP="004B119F">
      <w:pPr>
        <w:rPr>
          <w:sz w:val="16"/>
        </w:rPr>
      </w:pPr>
      <w:r w:rsidRPr="000957F8">
        <w:rPr>
          <w:rStyle w:val="StyleUnderline"/>
        </w:rPr>
        <w:t>Melting ice in the Arctic is unlocking a valuable natural resource base</w:t>
      </w:r>
      <w:r w:rsidRPr="000957F8">
        <w:rPr>
          <w:sz w:val="16"/>
        </w:rPr>
        <w:t xml:space="preserve">, oil and gas deposits, </w:t>
      </w:r>
      <w:r w:rsidRPr="000957F8">
        <w:rPr>
          <w:rStyle w:val="StyleUnderline"/>
        </w:rPr>
        <w:t>and minerals necessary for fueling “green” economic growth already pushing countries to jostle over territorial claims and control of the region’s shipping routes and navigation rights</w:t>
      </w:r>
      <w:r w:rsidRPr="000957F8">
        <w:rPr>
          <w:sz w:val="16"/>
        </w:rPr>
        <w:t xml:space="preserve">. The world’s insatiable hunger for the vast Arctic deposits of oil, gas, nickel, copper, lead, zinc, diamonds, gold, silver, manganese, titanium, and abundant fisheries worth trillions of dollars </w:t>
      </w:r>
      <w:proofErr w:type="gramStart"/>
      <w:r w:rsidRPr="000957F8">
        <w:rPr>
          <w:sz w:val="16"/>
        </w:rPr>
        <w:t>present</w:t>
      </w:r>
      <w:proofErr w:type="gramEnd"/>
      <w:r w:rsidRPr="000957F8">
        <w:rPr>
          <w:sz w:val="16"/>
        </w:rPr>
        <w:t xml:space="preserve"> a substantial incentive for cooperation and an even stronger propensity toward conflict.</w:t>
      </w:r>
    </w:p>
    <w:p w14:paraId="49F2B002" w14:textId="77777777" w:rsidR="004B119F" w:rsidRDefault="004B119F" w:rsidP="004B119F">
      <w:pPr>
        <w:rPr>
          <w:rStyle w:val="Style13ptBold"/>
        </w:rPr>
      </w:pPr>
      <w:r>
        <w:rPr>
          <w:rStyle w:val="Style13ptBold"/>
        </w:rPr>
        <w:t>Limited melting in the Arctic unlocks green resources</w:t>
      </w:r>
    </w:p>
    <w:p w14:paraId="7E57203A" w14:textId="77777777" w:rsidR="004B119F" w:rsidRPr="00DE5E38" w:rsidRDefault="004B119F" w:rsidP="004B119F">
      <w:pPr>
        <w:rPr>
          <w:b/>
          <w:bCs/>
          <w:sz w:val="26"/>
        </w:rPr>
      </w:pPr>
      <w:r w:rsidRPr="00C10245">
        <w:rPr>
          <w:rStyle w:val="Style13ptBold"/>
        </w:rPr>
        <w:t xml:space="preserve">Rozpedowski 24 </w:t>
      </w:r>
      <w:r w:rsidRPr="00C10245">
        <w:rPr>
          <w:rStyle w:val="Style13ptBold"/>
          <w:b w:val="0"/>
          <w:bCs w:val="0"/>
        </w:rPr>
        <w:t xml:space="preserve">[Dr. Joanna, Senior Fellow at the Center for International Policy and an Adjunct Professor at George Mason University, Schar School of Policy and Government, “Resource Wars: How Climate Change is Fueling Militarization of the Arctic,” Real Clear Defense, </w:t>
      </w:r>
      <w:hyperlink r:id="rId41" w:history="1">
        <w:r w:rsidRPr="00C10245">
          <w:rPr>
            <w:rStyle w:val="Style13ptBold"/>
            <w:b w:val="0"/>
            <w:bCs w:val="0"/>
          </w:rPr>
          <w:t>https://www.realcleardefense.com/articles/2024/08/07/resource_wars_how_climate_change_is_fueling_militarization_of_the_arctic_1050051.html</w:t>
        </w:r>
      </w:hyperlink>
      <w:r w:rsidRPr="00C10245">
        <w:rPr>
          <w:rStyle w:val="Style13ptBold"/>
          <w:b w:val="0"/>
          <w:bCs w:val="0"/>
        </w:rPr>
        <w:t>, ALB]</w:t>
      </w:r>
    </w:p>
    <w:p w14:paraId="6F7C59A9" w14:textId="77777777" w:rsidR="004B119F" w:rsidRDefault="004B119F" w:rsidP="004B119F">
      <w:pPr>
        <w:rPr>
          <w:sz w:val="16"/>
        </w:rPr>
      </w:pPr>
      <w:r>
        <w:rPr>
          <w:sz w:val="16"/>
        </w:rPr>
        <w:t>The Arctic’s Military Landscape</w:t>
      </w:r>
    </w:p>
    <w:p w14:paraId="1088ADB2" w14:textId="77777777" w:rsidR="004B119F" w:rsidRDefault="004B119F" w:rsidP="004B119F">
      <w:pPr>
        <w:rPr>
          <w:sz w:val="16"/>
        </w:rPr>
      </w:pPr>
      <w:r w:rsidRPr="00DE5E38">
        <w:rPr>
          <w:rStyle w:val="StyleUnderline"/>
        </w:rPr>
        <w:t>Melting ice in the Arctic is unlocking</w:t>
      </w:r>
      <w:r>
        <w:rPr>
          <w:sz w:val="16"/>
        </w:rPr>
        <w:t xml:space="preserve"> a valuable natural resource base, oil and gas deposits, and </w:t>
      </w:r>
      <w:r w:rsidRPr="00DE5E38">
        <w:rPr>
          <w:rStyle w:val="StyleUnderline"/>
        </w:rPr>
        <w:t>minerals necessary for fueling “green” economic growth already pushing countries to jostle over territorial claims and control of the region’s shipping routes and navigation rights</w:t>
      </w:r>
      <w:r>
        <w:rPr>
          <w:sz w:val="16"/>
        </w:rPr>
        <w:t xml:space="preserve">. The world’s insatiable hunger for the vast Arctic deposits of oil, gas, nickel, copper, lead, zinc, diamonds, gold, silver, manganese, titanium, and abundant fisheries worth trillions of dollars </w:t>
      </w:r>
      <w:proofErr w:type="gramStart"/>
      <w:r>
        <w:rPr>
          <w:sz w:val="16"/>
        </w:rPr>
        <w:t>present</w:t>
      </w:r>
      <w:proofErr w:type="gramEnd"/>
      <w:r>
        <w:rPr>
          <w:sz w:val="16"/>
        </w:rPr>
        <w:t xml:space="preserve"> a substantial incentive for cooperation and an even stronger propensity toward conflict.</w:t>
      </w:r>
    </w:p>
    <w:p w14:paraId="667C3E88" w14:textId="77777777" w:rsidR="004B119F" w:rsidRDefault="004B119F" w:rsidP="004B119F">
      <w:pPr>
        <w:pStyle w:val="Heading3"/>
      </w:pPr>
      <w:r>
        <w:lastRenderedPageBreak/>
        <w:t>Warming Defense</w:t>
      </w:r>
    </w:p>
    <w:p w14:paraId="4777E270" w14:textId="77777777" w:rsidR="004B119F" w:rsidRPr="007D56B2" w:rsidRDefault="004B119F" w:rsidP="004B119F">
      <w:pPr>
        <w:pStyle w:val="Heading4"/>
      </w:pPr>
      <w:r w:rsidRPr="007D56B2">
        <w:t xml:space="preserve">No warming impact – adaptation and wealth solve, disasters are decreasing, tipping points are wrong, US not key. Reductions </w:t>
      </w:r>
      <w:r w:rsidRPr="004A7231">
        <w:rPr>
          <w:szCs w:val="26"/>
          <w:u w:val="single"/>
        </w:rPr>
        <w:t>only</w:t>
      </w:r>
      <w:r w:rsidRPr="007D56B2">
        <w:t xml:space="preserve"> reduce </w:t>
      </w:r>
      <w:r w:rsidRPr="004A7231">
        <w:rPr>
          <w:szCs w:val="26"/>
          <w:u w:val="single"/>
        </w:rPr>
        <w:t>global greening</w:t>
      </w:r>
      <w:r w:rsidRPr="007D56B2">
        <w:t xml:space="preserve">, which is </w:t>
      </w:r>
      <w:r w:rsidRPr="004A7231">
        <w:rPr>
          <w:szCs w:val="26"/>
          <w:u w:val="single"/>
        </w:rPr>
        <w:t>net harmful</w:t>
      </w:r>
      <w:r w:rsidRPr="007D56B2">
        <w:t xml:space="preserve">. </w:t>
      </w:r>
    </w:p>
    <w:p w14:paraId="5D36C644" w14:textId="77777777" w:rsidR="004B119F" w:rsidRPr="00EB75EA" w:rsidRDefault="004B119F" w:rsidP="004B119F">
      <w:r w:rsidRPr="00EB75EA">
        <w:t xml:space="preserve">Harry </w:t>
      </w:r>
      <w:r w:rsidRPr="00EB75EA">
        <w:rPr>
          <w:rStyle w:val="Style13ptBold"/>
        </w:rPr>
        <w:t>DeAngelo &amp;</w:t>
      </w:r>
      <w:r w:rsidRPr="00EB75EA">
        <w:t xml:space="preserve"> Judith </w:t>
      </w:r>
      <w:r w:rsidRPr="00EB75EA">
        <w:rPr>
          <w:rStyle w:val="Style13ptBold"/>
        </w:rPr>
        <w:t>Curry 25</w:t>
      </w:r>
      <w:r w:rsidRPr="00EB75EA">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196107E8" w14:textId="77777777" w:rsidR="004B119F" w:rsidRPr="00EB75EA" w:rsidRDefault="004B119F" w:rsidP="004B119F">
      <w:pPr>
        <w:rPr>
          <w:sz w:val="16"/>
        </w:rPr>
      </w:pPr>
      <w:r w:rsidRPr="00EB75EA">
        <w:rPr>
          <w:rStyle w:val="StyleUnderline"/>
        </w:rPr>
        <w:t>Alarming narratives that have an</w:t>
      </w:r>
      <w:r w:rsidRPr="00EB75EA">
        <w:rPr>
          <w:sz w:val="16"/>
        </w:rPr>
        <w:t xml:space="preserve"> </w:t>
      </w:r>
      <w:r w:rsidRPr="00EB75EA">
        <w:rPr>
          <w:rStyle w:val="Emphasis"/>
        </w:rPr>
        <w:t>aura of plausibility</w:t>
      </w:r>
      <w:r w:rsidRPr="00EB75EA">
        <w:rPr>
          <w:sz w:val="16"/>
        </w:rPr>
        <w:t xml:space="preserve"> </w:t>
      </w:r>
      <w:r w:rsidRPr="00EB75EA">
        <w:rPr>
          <w:rStyle w:val="StyleUnderline"/>
        </w:rPr>
        <w:t>can be</w:t>
      </w:r>
      <w:r w:rsidRPr="00EB75EA">
        <w:rPr>
          <w:sz w:val="16"/>
        </w:rPr>
        <w:t xml:space="preserve"> highly </w:t>
      </w:r>
      <w:r w:rsidRPr="00EB75EA">
        <w:rPr>
          <w:rStyle w:val="Emphasis"/>
        </w:rPr>
        <w:t>effective</w:t>
      </w:r>
      <w:r w:rsidRPr="00EB75EA">
        <w:rPr>
          <w:sz w:val="16"/>
        </w:rPr>
        <w:t xml:space="preserve"> tools </w:t>
      </w:r>
      <w:r w:rsidRPr="00EB75EA">
        <w:rPr>
          <w:rStyle w:val="StyleUnderline"/>
        </w:rPr>
        <w:t>for shaping</w:t>
      </w:r>
      <w:r w:rsidRPr="00EB75EA">
        <w:rPr>
          <w:sz w:val="16"/>
        </w:rPr>
        <w:t xml:space="preserve"> </w:t>
      </w:r>
      <w:r w:rsidRPr="00EB75EA">
        <w:rPr>
          <w:rStyle w:val="Emphasis"/>
        </w:rPr>
        <w:t>public opinion</w:t>
      </w:r>
      <w:r w:rsidRPr="00EB75EA">
        <w:rPr>
          <w:sz w:val="16"/>
        </w:rPr>
        <w:t xml:space="preserve"> </w:t>
      </w:r>
      <w:r w:rsidRPr="00EB75EA">
        <w:rPr>
          <w:rStyle w:val="StyleUnderline"/>
        </w:rPr>
        <w:t>and</w:t>
      </w:r>
      <w:r w:rsidRPr="00EB75EA">
        <w:rPr>
          <w:sz w:val="16"/>
        </w:rPr>
        <w:t xml:space="preserve"> public </w:t>
      </w:r>
      <w:r w:rsidRPr="00EB75EA">
        <w:rPr>
          <w:rStyle w:val="Emphasis"/>
        </w:rPr>
        <w:t>policies</w:t>
      </w:r>
      <w:r w:rsidRPr="00EB75EA">
        <w:rPr>
          <w:rStyle w:val="StyleUnderline"/>
        </w:rPr>
        <w:t>. When</w:t>
      </w:r>
      <w:r w:rsidRPr="00EB75EA">
        <w:rPr>
          <w:sz w:val="16"/>
        </w:rPr>
        <w:t xml:space="preserve"> such narratives are </w:t>
      </w:r>
      <w:r w:rsidRPr="00EB75EA">
        <w:rPr>
          <w:rStyle w:val="Emphasis"/>
        </w:rPr>
        <w:t>false</w:t>
      </w:r>
      <w:r w:rsidRPr="00EB75EA">
        <w:rPr>
          <w:sz w:val="16"/>
        </w:rPr>
        <w:t xml:space="preserve"> or seriously misleading, </w:t>
      </w:r>
      <w:r w:rsidRPr="00EB75EA">
        <w:rPr>
          <w:rStyle w:val="StyleUnderline"/>
        </w:rPr>
        <w:t>they can do</w:t>
      </w:r>
      <w:r w:rsidRPr="00EB75EA">
        <w:rPr>
          <w:sz w:val="16"/>
        </w:rPr>
        <w:t xml:space="preserve"> </w:t>
      </w:r>
      <w:r w:rsidRPr="00EB75EA">
        <w:rPr>
          <w:rStyle w:val="Emphasis"/>
        </w:rPr>
        <w:t>significant damage</w:t>
      </w:r>
      <w:r w:rsidRPr="00EB75EA">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3A7903A8" w14:textId="77777777" w:rsidR="004B119F" w:rsidRPr="00EB75EA" w:rsidRDefault="004B119F" w:rsidP="004B119F">
      <w:pPr>
        <w:rPr>
          <w:sz w:val="16"/>
        </w:rPr>
      </w:pPr>
      <w:r w:rsidRPr="00EB75EA">
        <w:rPr>
          <w:sz w:val="16"/>
        </w:rPr>
        <w:t>These unintended consequences of the anti-nuclear-power narrative should make us think carefully before the U.S. goes too far down the energy path prescribed by the Apocalyptic climate narrative.</w:t>
      </w:r>
    </w:p>
    <w:p w14:paraId="4F8E1C99" w14:textId="77777777" w:rsidR="004B119F" w:rsidRPr="00EB75EA" w:rsidRDefault="004B119F" w:rsidP="004B119F">
      <w:pPr>
        <w:rPr>
          <w:sz w:val="16"/>
        </w:rPr>
      </w:pPr>
      <w:r w:rsidRPr="00EB75EA">
        <w:rPr>
          <w:rStyle w:val="StyleUnderline"/>
        </w:rPr>
        <w:t>The</w:t>
      </w:r>
      <w:r w:rsidRPr="00EB75EA">
        <w:rPr>
          <w:sz w:val="16"/>
        </w:rPr>
        <w:t xml:space="preserve"> </w:t>
      </w:r>
      <w:r w:rsidRPr="00957816">
        <w:rPr>
          <w:rStyle w:val="Emphasis"/>
          <w:highlight w:val="cyan"/>
        </w:rPr>
        <w:t>Apocalyptic climate</w:t>
      </w:r>
      <w:r w:rsidRPr="00EB75EA">
        <w:rPr>
          <w:rStyle w:val="Emphasis"/>
        </w:rPr>
        <w:t xml:space="preserve"> narrative</w:t>
      </w:r>
      <w:r w:rsidRPr="00EB75EA">
        <w:rPr>
          <w:sz w:val="16"/>
        </w:rPr>
        <w:t xml:space="preserve"> </w:t>
      </w:r>
      <w:r w:rsidRPr="00957816">
        <w:rPr>
          <w:rStyle w:val="StyleUnderline"/>
          <w:highlight w:val="cyan"/>
        </w:rPr>
        <w:t>is</w:t>
      </w:r>
      <w:r w:rsidRPr="00EB75EA">
        <w:rPr>
          <w:sz w:val="16"/>
        </w:rPr>
        <w:t xml:space="preserve"> a </w:t>
      </w:r>
      <w:r w:rsidRPr="00957816">
        <w:rPr>
          <w:rStyle w:val="Emphasis"/>
          <w:highlight w:val="cyan"/>
        </w:rPr>
        <w:t>deeply flawed</w:t>
      </w:r>
      <w:r w:rsidRPr="00EB75EA">
        <w:rPr>
          <w:sz w:val="16"/>
        </w:rPr>
        <w:t xml:space="preserve"> guide for public policies because it:</w:t>
      </w:r>
    </w:p>
    <w:p w14:paraId="19EBE7E2" w14:textId="77777777" w:rsidR="004B119F" w:rsidRPr="00EB75EA" w:rsidRDefault="004B119F" w:rsidP="004B119F">
      <w:pPr>
        <w:rPr>
          <w:sz w:val="16"/>
        </w:rPr>
      </w:pPr>
      <w:r w:rsidRPr="00EB75EA">
        <w:rPr>
          <w:sz w:val="16"/>
        </w:rPr>
        <w:t>• focuses on the risks/costs of global warming and ignores any benefits from warming and the myriad benefits to humanity from fossil-fuel use.</w:t>
      </w:r>
    </w:p>
    <w:p w14:paraId="0A2B9BD3" w14:textId="77777777" w:rsidR="004B119F" w:rsidRPr="00EB75EA" w:rsidRDefault="004B119F" w:rsidP="004B119F">
      <w:pPr>
        <w:rPr>
          <w:sz w:val="16"/>
        </w:rPr>
      </w:pPr>
      <w:r w:rsidRPr="00EB75EA">
        <w:rPr>
          <w:sz w:val="16"/>
        </w:rPr>
        <w:t>• advocates aggressive near-term suppression of fossil-fuel use without considering the huge costs that such suppression would inflict on humans.</w:t>
      </w:r>
    </w:p>
    <w:p w14:paraId="4605B582" w14:textId="77777777" w:rsidR="004B119F" w:rsidRPr="00EB75EA" w:rsidRDefault="004B119F" w:rsidP="004B119F">
      <w:pPr>
        <w:rPr>
          <w:sz w:val="16"/>
        </w:rPr>
      </w:pPr>
      <w:r w:rsidRPr="00EB75EA">
        <w:rPr>
          <w:sz w:val="16"/>
        </w:rPr>
        <w:t>• lacks a realistic sense of proportion about the risks/costs from continued global warming, which are manageable, not existential.</w:t>
      </w:r>
    </w:p>
    <w:p w14:paraId="64111D7B" w14:textId="77777777" w:rsidR="004B119F" w:rsidRPr="00EB75EA" w:rsidRDefault="004B119F" w:rsidP="004B119F">
      <w:pPr>
        <w:rPr>
          <w:sz w:val="16"/>
        </w:rPr>
      </w:pPr>
      <w:r w:rsidRPr="00EB75EA">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7FA4EF0A" w14:textId="77777777" w:rsidR="004B119F" w:rsidRPr="00EB75EA" w:rsidRDefault="004B119F" w:rsidP="004B119F">
      <w:pPr>
        <w:rPr>
          <w:sz w:val="16"/>
        </w:rPr>
      </w:pPr>
      <w:r w:rsidRPr="00EB75EA">
        <w:rPr>
          <w:sz w:val="16"/>
        </w:rPr>
        <w:t>2. Is global warming dangerous?</w:t>
      </w:r>
    </w:p>
    <w:p w14:paraId="75736065" w14:textId="77777777" w:rsidR="004B119F" w:rsidRPr="00EB75EA" w:rsidRDefault="004B119F" w:rsidP="004B119F">
      <w:pPr>
        <w:rPr>
          <w:sz w:val="16"/>
        </w:rPr>
      </w:pPr>
      <w:r w:rsidRPr="00EB75EA">
        <w:rPr>
          <w:rStyle w:val="StyleUnderline"/>
        </w:rPr>
        <w:t>Hypothesized</w:t>
      </w:r>
      <w:r w:rsidRPr="00EB75EA">
        <w:rPr>
          <w:sz w:val="16"/>
        </w:rPr>
        <w:t xml:space="preserve"> damaging </w:t>
      </w:r>
      <w:r w:rsidRPr="00EB75EA">
        <w:rPr>
          <w:rStyle w:val="Emphasis"/>
        </w:rPr>
        <w:t>consequences</w:t>
      </w:r>
      <w:r w:rsidRPr="00EB75EA">
        <w:rPr>
          <w:sz w:val="16"/>
        </w:rPr>
        <w:t xml:space="preserve"> of global warming </w:t>
      </w:r>
      <w:r w:rsidRPr="00EB75EA">
        <w:rPr>
          <w:rStyle w:val="StyleUnderline"/>
        </w:rPr>
        <w:t>include</w:t>
      </w:r>
      <w:r w:rsidRPr="00EB75EA">
        <w:rPr>
          <w:sz w:val="16"/>
        </w:rPr>
        <w:t xml:space="preserve"> (i) </w:t>
      </w:r>
      <w:r w:rsidRPr="00EB75EA">
        <w:rPr>
          <w:rStyle w:val="StyleUnderline"/>
        </w:rPr>
        <w:t xml:space="preserve">loss of </w:t>
      </w:r>
      <w:r w:rsidRPr="00EB75EA">
        <w:rPr>
          <w:rStyle w:val="Emphasis"/>
        </w:rPr>
        <w:t>life</w:t>
      </w:r>
      <w:r w:rsidRPr="00EB75EA">
        <w:rPr>
          <w:sz w:val="16"/>
        </w:rPr>
        <w:t xml:space="preserve"> from greater intensity and frequency of heat waves, hurricanes, floods, droughts, and wildfires </w:t>
      </w:r>
      <w:r w:rsidRPr="00EB75EA">
        <w:rPr>
          <w:rStyle w:val="StyleUnderline"/>
        </w:rPr>
        <w:t>and</w:t>
      </w:r>
      <w:r w:rsidRPr="00EB75EA">
        <w:rPr>
          <w:sz w:val="16"/>
        </w:rPr>
        <w:t xml:space="preserve"> (ii) </w:t>
      </w:r>
      <w:r w:rsidRPr="00EB75EA">
        <w:rPr>
          <w:rStyle w:val="Emphasis"/>
        </w:rPr>
        <w:t>economic</w:t>
      </w:r>
      <w:r w:rsidRPr="00EB75EA">
        <w:rPr>
          <w:sz w:val="16"/>
        </w:rPr>
        <w:t xml:space="preserve"> </w:t>
      </w:r>
      <w:r w:rsidRPr="00EB75EA">
        <w:rPr>
          <w:rStyle w:val="StyleUnderline"/>
        </w:rPr>
        <w:t>losses from</w:t>
      </w:r>
      <w:r w:rsidRPr="00EB75EA">
        <w:rPr>
          <w:sz w:val="16"/>
        </w:rPr>
        <w:t xml:space="preserve"> such </w:t>
      </w:r>
      <w:r w:rsidRPr="00EB75EA">
        <w:rPr>
          <w:rStyle w:val="StyleUnderline"/>
        </w:rPr>
        <w:t>extreme-weather events and from sea-level rise due to melting</w:t>
      </w:r>
      <w:r w:rsidRPr="00EB75EA">
        <w:rPr>
          <w:sz w:val="16"/>
        </w:rPr>
        <w:t xml:space="preserve"> polar </w:t>
      </w:r>
      <w:r w:rsidRPr="00EB75EA">
        <w:rPr>
          <w:rStyle w:val="Emphasis"/>
        </w:rPr>
        <w:t>ice caps</w:t>
      </w:r>
      <w:r w:rsidRPr="00EB75EA">
        <w:rPr>
          <w:rStyle w:val="StyleUnderline"/>
        </w:rPr>
        <w:t>. Assessments of the impact from</w:t>
      </w:r>
      <w:r w:rsidRPr="00EB75EA">
        <w:rPr>
          <w:sz w:val="16"/>
        </w:rPr>
        <w:t xml:space="preserve"> </w:t>
      </w:r>
      <w:r w:rsidRPr="00EB75EA">
        <w:rPr>
          <w:rStyle w:val="Emphasis"/>
        </w:rPr>
        <w:t>human-caused warming</w:t>
      </w:r>
      <w:r w:rsidRPr="00EB75EA">
        <w:rPr>
          <w:sz w:val="16"/>
        </w:rPr>
        <w:t xml:space="preserve"> </w:t>
      </w:r>
      <w:r w:rsidRPr="00EB75EA">
        <w:rPr>
          <w:rStyle w:val="StyleUnderline"/>
        </w:rPr>
        <w:t>are</w:t>
      </w:r>
      <w:r w:rsidRPr="00EB75EA">
        <w:rPr>
          <w:sz w:val="16"/>
        </w:rPr>
        <w:t xml:space="preserve"> </w:t>
      </w:r>
      <w:r w:rsidRPr="00EB75EA">
        <w:rPr>
          <w:rStyle w:val="Emphasis"/>
        </w:rPr>
        <w:t>complicated</w:t>
      </w:r>
      <w:r w:rsidRPr="00EB75EA">
        <w:rPr>
          <w:sz w:val="16"/>
        </w:rPr>
        <w:t xml:space="preserve"> </w:t>
      </w:r>
      <w:r w:rsidRPr="00EB75EA">
        <w:rPr>
          <w:rStyle w:val="StyleUnderline"/>
        </w:rPr>
        <w:t xml:space="preserve">by the difficulty of determining the extent to which </w:t>
      </w:r>
      <w:r w:rsidRPr="00957816">
        <w:rPr>
          <w:rStyle w:val="Emphasis"/>
          <w:highlight w:val="cyan"/>
        </w:rPr>
        <w:t>observed</w:t>
      </w:r>
      <w:r w:rsidRPr="00EB75EA">
        <w:rPr>
          <w:rStyle w:val="StyleUnderline"/>
        </w:rPr>
        <w:t xml:space="preserve"> temperature </w:t>
      </w:r>
      <w:r w:rsidRPr="00957816">
        <w:rPr>
          <w:rStyle w:val="StyleUnderline"/>
          <w:highlight w:val="cyan"/>
        </w:rPr>
        <w:t>increases are</w:t>
      </w:r>
      <w:r w:rsidRPr="00EB75EA">
        <w:rPr>
          <w:sz w:val="16"/>
        </w:rPr>
        <w:t xml:space="preserve"> </w:t>
      </w:r>
      <w:r w:rsidRPr="00EB75EA">
        <w:rPr>
          <w:rStyle w:val="Emphasis"/>
        </w:rPr>
        <w:t>caused</w:t>
      </w:r>
      <w:r w:rsidRPr="00EB75EA">
        <w:rPr>
          <w:sz w:val="16"/>
        </w:rPr>
        <w:t xml:space="preserve"> </w:t>
      </w:r>
      <w:r w:rsidRPr="00EB75EA">
        <w:rPr>
          <w:rStyle w:val="StyleUnderline"/>
        </w:rPr>
        <w:t>by</w:t>
      </w:r>
      <w:r w:rsidRPr="00EB75EA">
        <w:rPr>
          <w:sz w:val="16"/>
        </w:rPr>
        <w:t xml:space="preserve"> </w:t>
      </w:r>
      <w:r w:rsidRPr="00957816">
        <w:rPr>
          <w:rStyle w:val="Emphasis"/>
          <w:highlight w:val="cyan"/>
        </w:rPr>
        <w:t>natural</w:t>
      </w:r>
      <w:r w:rsidRPr="00EB75EA">
        <w:rPr>
          <w:sz w:val="16"/>
        </w:rPr>
        <w:t xml:space="preserve"> climate </w:t>
      </w:r>
      <w:r w:rsidRPr="00EB75EA">
        <w:rPr>
          <w:rStyle w:val="Emphasis"/>
        </w:rPr>
        <w:t>variability</w:t>
      </w:r>
      <w:r w:rsidRPr="00EB75EA">
        <w:rPr>
          <w:sz w:val="16"/>
        </w:rPr>
        <w:t xml:space="preserve"> – a difficulty that adds to the uncertainty in estimates of how much human-caused warming to expect over the 21st century.</w:t>
      </w:r>
    </w:p>
    <w:p w14:paraId="6645F601" w14:textId="77777777" w:rsidR="004B119F" w:rsidRPr="00EB75EA" w:rsidRDefault="004B119F" w:rsidP="004B119F">
      <w:pPr>
        <w:rPr>
          <w:sz w:val="16"/>
        </w:rPr>
      </w:pPr>
      <w:r w:rsidRPr="00EB75EA">
        <w:rPr>
          <w:sz w:val="16"/>
        </w:rPr>
        <w:t>Warming over the past 120 years</w:t>
      </w:r>
    </w:p>
    <w:p w14:paraId="24FB732F" w14:textId="77777777" w:rsidR="004B119F" w:rsidRPr="00EB75EA" w:rsidRDefault="004B119F" w:rsidP="004B119F">
      <w:pPr>
        <w:tabs>
          <w:tab w:val="left" w:pos="4050"/>
        </w:tabs>
        <w:rPr>
          <w:sz w:val="16"/>
        </w:rPr>
      </w:pPr>
      <w:r w:rsidRPr="00EB75EA">
        <w:rPr>
          <w:rStyle w:val="StyleUnderline"/>
        </w:rPr>
        <w:t>The question of whether</w:t>
      </w:r>
      <w:r w:rsidRPr="00EB75EA">
        <w:rPr>
          <w:sz w:val="16"/>
        </w:rPr>
        <w:t xml:space="preserve"> global </w:t>
      </w:r>
      <w:r w:rsidRPr="00EB75EA">
        <w:rPr>
          <w:rStyle w:val="StyleUnderline"/>
        </w:rPr>
        <w:t>warming is</w:t>
      </w:r>
      <w:r w:rsidRPr="00EB75EA">
        <w:rPr>
          <w:sz w:val="16"/>
        </w:rPr>
        <w:t xml:space="preserve"> </w:t>
      </w:r>
      <w:r w:rsidRPr="00EB75EA">
        <w:rPr>
          <w:rStyle w:val="Emphasis"/>
        </w:rPr>
        <w:t>dangerous</w:t>
      </w:r>
      <w:r w:rsidRPr="00EB75EA">
        <w:rPr>
          <w:sz w:val="16"/>
        </w:rPr>
        <w:t xml:space="preserve"> (</w:t>
      </w:r>
      <w:r w:rsidRPr="00EB75EA">
        <w:rPr>
          <w:rStyle w:val="Emphasis"/>
        </w:rPr>
        <w:t>whatever</w:t>
      </w:r>
      <w:r w:rsidRPr="00EB75EA">
        <w:rPr>
          <w:sz w:val="16"/>
        </w:rPr>
        <w:t xml:space="preserve"> </w:t>
      </w:r>
      <w:r w:rsidRPr="00EB75EA">
        <w:rPr>
          <w:rStyle w:val="StyleUnderline"/>
        </w:rPr>
        <w:t>its cause</w:t>
      </w:r>
      <w:r w:rsidRPr="00EB75EA">
        <w:rPr>
          <w:sz w:val="16"/>
        </w:rPr>
        <w:t xml:space="preserve">) </w:t>
      </w:r>
      <w:r w:rsidRPr="00EB75EA">
        <w:rPr>
          <w:rStyle w:val="StyleUnderline"/>
        </w:rPr>
        <w:t>can be addressed by examining the</w:t>
      </w:r>
      <w:r w:rsidRPr="00EB75EA">
        <w:rPr>
          <w:sz w:val="16"/>
        </w:rPr>
        <w:t xml:space="preserve"> </w:t>
      </w:r>
      <w:r w:rsidRPr="00EB75EA">
        <w:rPr>
          <w:rStyle w:val="Emphasis"/>
        </w:rPr>
        <w:t>behavior</w:t>
      </w:r>
      <w:r w:rsidRPr="00EB75EA">
        <w:rPr>
          <w:sz w:val="16"/>
        </w:rPr>
        <w:t xml:space="preserve"> </w:t>
      </w:r>
      <w:r w:rsidRPr="00EB75EA">
        <w:rPr>
          <w:rStyle w:val="StyleUnderline"/>
        </w:rPr>
        <w:t>of the climate</w:t>
      </w:r>
      <w:r w:rsidRPr="00EB75EA">
        <w:rPr>
          <w:sz w:val="16"/>
        </w:rPr>
        <w:t xml:space="preserve"> </w:t>
      </w:r>
      <w:r w:rsidRPr="00957816">
        <w:rPr>
          <w:rStyle w:val="StyleUnderline"/>
          <w:highlight w:val="cyan"/>
        </w:rPr>
        <w:t>since</w:t>
      </w:r>
      <w:r w:rsidRPr="00EB75EA">
        <w:rPr>
          <w:sz w:val="16"/>
        </w:rPr>
        <w:t xml:space="preserve"> </w:t>
      </w:r>
      <w:r w:rsidRPr="00EB75EA">
        <w:rPr>
          <w:rStyle w:val="Emphasis"/>
        </w:rPr>
        <w:t>before</w:t>
      </w:r>
      <w:r w:rsidRPr="00EB75EA">
        <w:rPr>
          <w:sz w:val="16"/>
        </w:rPr>
        <w:t xml:space="preserve"> the time </w:t>
      </w:r>
      <w:r w:rsidRPr="00EB75EA">
        <w:rPr>
          <w:rStyle w:val="Emphasis"/>
        </w:rPr>
        <w:t>human activity</w:t>
      </w:r>
      <w:r w:rsidRPr="00EB75EA">
        <w:rPr>
          <w:sz w:val="16"/>
        </w:rPr>
        <w:t xml:space="preserve"> </w:t>
      </w:r>
      <w:r w:rsidRPr="00EB75EA">
        <w:rPr>
          <w:rStyle w:val="StyleUnderline"/>
        </w:rPr>
        <w:t>generated large</w:t>
      </w:r>
      <w:r w:rsidRPr="00EB75EA">
        <w:rPr>
          <w:sz w:val="16"/>
        </w:rPr>
        <w:t xml:space="preserve"> amounts of </w:t>
      </w:r>
      <w:r w:rsidRPr="00EB75EA">
        <w:rPr>
          <w:rStyle w:val="Emphasis"/>
        </w:rPr>
        <w:t>g</w:t>
      </w:r>
      <w:r w:rsidRPr="00EB75EA">
        <w:rPr>
          <w:sz w:val="16"/>
        </w:rPr>
        <w:t>reen</w:t>
      </w:r>
      <w:r w:rsidRPr="00EB75EA">
        <w:rPr>
          <w:rStyle w:val="Emphasis"/>
        </w:rPr>
        <w:t>h</w:t>
      </w:r>
      <w:r w:rsidRPr="00EB75EA">
        <w:rPr>
          <w:sz w:val="16"/>
        </w:rPr>
        <w:t xml:space="preserve">ouse </w:t>
      </w:r>
      <w:r w:rsidRPr="00EB75EA">
        <w:rPr>
          <w:rStyle w:val="Emphasis"/>
        </w:rPr>
        <w:t>g</w:t>
      </w:r>
      <w:r w:rsidRPr="00EB75EA">
        <w:rPr>
          <w:sz w:val="16"/>
        </w:rPr>
        <w:t xml:space="preserve">as </w:t>
      </w:r>
      <w:r w:rsidRPr="00EB75EA">
        <w:rPr>
          <w:rStyle w:val="StyleUnderline"/>
        </w:rPr>
        <w:t xml:space="preserve">emissions. Human-caused global warming is typically measured with reference to </w:t>
      </w:r>
      <w:r w:rsidRPr="00957816">
        <w:rPr>
          <w:rStyle w:val="StyleUnderline"/>
          <w:highlight w:val="cyan"/>
        </w:rPr>
        <w:t>pre-industrial times</w:t>
      </w:r>
      <w:r w:rsidRPr="00EB75EA">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EB75EA">
        <w:rPr>
          <w:rStyle w:val="StyleUnderline"/>
        </w:rPr>
        <w:t xml:space="preserve">During the </w:t>
      </w:r>
      <w:r w:rsidRPr="00EB75EA">
        <w:rPr>
          <w:rStyle w:val="Emphasis"/>
        </w:rPr>
        <w:t>same period</w:t>
      </w:r>
      <w:r w:rsidRPr="00EB75EA">
        <w:rPr>
          <w:sz w:val="16"/>
        </w:rPr>
        <w:t xml:space="preserve">, average global sea level has </w:t>
      </w:r>
      <w:r w:rsidRPr="00EB75EA">
        <w:rPr>
          <w:sz w:val="16"/>
        </w:rPr>
        <w:lastRenderedPageBreak/>
        <w:t xml:space="preserve">risen 8-9 inches, and </w:t>
      </w:r>
      <w:r w:rsidRPr="00957816">
        <w:rPr>
          <w:rStyle w:val="StyleUnderline"/>
          <w:highlight w:val="cyan"/>
        </w:rPr>
        <w:t>there has been</w:t>
      </w:r>
      <w:r w:rsidRPr="00EB75EA">
        <w:rPr>
          <w:sz w:val="16"/>
        </w:rPr>
        <w:t xml:space="preserve"> little or </w:t>
      </w:r>
      <w:r w:rsidRPr="00957816">
        <w:rPr>
          <w:rStyle w:val="Emphasis"/>
          <w:highlight w:val="cyan"/>
        </w:rPr>
        <w:t>no</w:t>
      </w:r>
      <w:r w:rsidRPr="00EB75EA">
        <w:rPr>
          <w:rStyle w:val="Emphasis"/>
        </w:rPr>
        <w:t xml:space="preserve"> detectable </w:t>
      </w:r>
      <w:r w:rsidRPr="00957816">
        <w:rPr>
          <w:rStyle w:val="Emphasis"/>
          <w:highlight w:val="cyan"/>
        </w:rPr>
        <w:t>change</w:t>
      </w:r>
      <w:r w:rsidRPr="00957816">
        <w:rPr>
          <w:sz w:val="16"/>
          <w:highlight w:val="cyan"/>
        </w:rPr>
        <w:t xml:space="preserve"> </w:t>
      </w:r>
      <w:r w:rsidRPr="00957816">
        <w:rPr>
          <w:rStyle w:val="StyleUnderline"/>
          <w:highlight w:val="cyan"/>
        </w:rPr>
        <w:t>in</w:t>
      </w:r>
      <w:r w:rsidRPr="00EB75EA">
        <w:rPr>
          <w:sz w:val="16"/>
        </w:rPr>
        <w:t xml:space="preserve"> most types of </w:t>
      </w:r>
      <w:r w:rsidRPr="00957816">
        <w:rPr>
          <w:rStyle w:val="Emphasis"/>
          <w:highlight w:val="cyan"/>
        </w:rPr>
        <w:t>extreme weather</w:t>
      </w:r>
      <w:r w:rsidRPr="00EB75EA">
        <w:rPr>
          <w:sz w:val="16"/>
        </w:rPr>
        <w:t xml:space="preserve"> events when </w:t>
      </w:r>
      <w:r w:rsidRPr="00EB75EA">
        <w:rPr>
          <w:rStyle w:val="StyleUnderline"/>
        </w:rPr>
        <w:t>measured against the</w:t>
      </w:r>
      <w:r w:rsidRPr="00EB75EA">
        <w:rPr>
          <w:sz w:val="16"/>
        </w:rPr>
        <w:t xml:space="preserve"> </w:t>
      </w:r>
      <w:r w:rsidRPr="00EB75EA">
        <w:rPr>
          <w:rStyle w:val="Emphasis"/>
        </w:rPr>
        <w:t>background</w:t>
      </w:r>
      <w:r w:rsidRPr="00EB75EA">
        <w:rPr>
          <w:sz w:val="16"/>
        </w:rPr>
        <w:t xml:space="preserve"> of natural weather and climate variability.</w:t>
      </w:r>
    </w:p>
    <w:p w14:paraId="5D7E9E5A" w14:textId="77777777" w:rsidR="004B119F" w:rsidRPr="00EB75EA" w:rsidRDefault="004B119F" w:rsidP="004B119F">
      <w:pPr>
        <w:rPr>
          <w:sz w:val="16"/>
        </w:rPr>
      </w:pPr>
      <w:r w:rsidRPr="00EB75EA">
        <w:rPr>
          <w:sz w:val="16"/>
        </w:rPr>
        <w:t xml:space="preserve">Since the late 19th century, with 1.3o C of global warming, </w:t>
      </w:r>
      <w:r w:rsidRPr="00EB75EA">
        <w:rPr>
          <w:rStyle w:val="StyleUnderline"/>
        </w:rPr>
        <w:t>humanity has seen</w:t>
      </w:r>
      <w:r w:rsidRPr="00EB75EA">
        <w:rPr>
          <w:sz w:val="16"/>
        </w:rPr>
        <w:t xml:space="preserve"> </w:t>
      </w:r>
      <w:r w:rsidRPr="00EB75EA">
        <w:rPr>
          <w:rStyle w:val="Emphasis"/>
        </w:rPr>
        <w:t>unprecedented increases</w:t>
      </w:r>
      <w:r w:rsidRPr="00EB75EA">
        <w:rPr>
          <w:sz w:val="16"/>
        </w:rPr>
        <w:t xml:space="preserve"> </w:t>
      </w:r>
      <w:r w:rsidRPr="00EB75EA">
        <w:rPr>
          <w:rStyle w:val="StyleUnderline"/>
        </w:rPr>
        <w:t>in</w:t>
      </w:r>
      <w:r w:rsidRPr="00EB75EA">
        <w:rPr>
          <w:sz w:val="16"/>
        </w:rPr>
        <w:t xml:space="preserve"> </w:t>
      </w:r>
      <w:r w:rsidRPr="00EB75EA">
        <w:rPr>
          <w:rStyle w:val="Emphasis"/>
        </w:rPr>
        <w:t>prosperity</w:t>
      </w:r>
      <w:r w:rsidRPr="00EB75EA">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5D8DB916" w14:textId="77777777" w:rsidR="004B119F" w:rsidRPr="00EB75EA" w:rsidRDefault="004B119F" w:rsidP="004B119F">
      <w:pPr>
        <w:rPr>
          <w:rStyle w:val="StyleUnderline"/>
        </w:rPr>
      </w:pPr>
      <w:r w:rsidRPr="00EB75EA">
        <w:rPr>
          <w:sz w:val="16"/>
        </w:rPr>
        <w:t xml:space="preserve">Since the early 1900s, </w:t>
      </w:r>
      <w:r w:rsidRPr="00957816">
        <w:rPr>
          <w:rStyle w:val="StyleUnderline"/>
          <w:highlight w:val="cyan"/>
        </w:rPr>
        <w:t>per capita</w:t>
      </w:r>
      <w:r w:rsidRPr="00957816">
        <w:rPr>
          <w:sz w:val="16"/>
          <w:highlight w:val="cyan"/>
        </w:rPr>
        <w:t xml:space="preserve"> </w:t>
      </w:r>
      <w:r w:rsidRPr="00957816">
        <w:rPr>
          <w:rStyle w:val="Emphasis"/>
          <w:highlight w:val="cyan"/>
        </w:rPr>
        <w:t>mortality</w:t>
      </w:r>
      <w:r w:rsidRPr="00EB75EA">
        <w:rPr>
          <w:sz w:val="16"/>
        </w:rPr>
        <w:t xml:space="preserve"> </w:t>
      </w:r>
      <w:r w:rsidRPr="00EB75EA">
        <w:rPr>
          <w:rStyle w:val="StyleUnderline"/>
        </w:rPr>
        <w:t>from</w:t>
      </w:r>
      <w:r w:rsidRPr="00EB75EA">
        <w:rPr>
          <w:sz w:val="16"/>
        </w:rPr>
        <w:t xml:space="preserve"> </w:t>
      </w:r>
      <w:r w:rsidRPr="00EB75EA">
        <w:rPr>
          <w:rStyle w:val="Emphasis"/>
        </w:rPr>
        <w:t>hurricanes</w:t>
      </w:r>
      <w:r w:rsidRPr="00EB75EA">
        <w:rPr>
          <w:sz w:val="16"/>
        </w:rPr>
        <w:t xml:space="preserve">, </w:t>
      </w:r>
      <w:r w:rsidRPr="00EB75EA">
        <w:rPr>
          <w:rStyle w:val="Emphasis"/>
        </w:rPr>
        <w:t>floods</w:t>
      </w:r>
      <w:r w:rsidRPr="00EB75EA">
        <w:rPr>
          <w:sz w:val="16"/>
        </w:rPr>
        <w:t xml:space="preserve">, </w:t>
      </w:r>
      <w:r w:rsidRPr="00EB75EA">
        <w:rPr>
          <w:rStyle w:val="Emphasis"/>
        </w:rPr>
        <w:t>droughts</w:t>
      </w:r>
      <w:r w:rsidRPr="00EB75EA">
        <w:rPr>
          <w:sz w:val="16"/>
        </w:rPr>
        <w:t xml:space="preserve">, </w:t>
      </w:r>
      <w:r w:rsidRPr="00EB75EA">
        <w:rPr>
          <w:rStyle w:val="StyleUnderline"/>
        </w:rPr>
        <w:t>and</w:t>
      </w:r>
      <w:r w:rsidRPr="00EB75EA">
        <w:rPr>
          <w:sz w:val="16"/>
        </w:rPr>
        <w:t xml:space="preserve"> wild</w:t>
      </w:r>
      <w:r w:rsidRPr="00EB75EA">
        <w:rPr>
          <w:rStyle w:val="Emphasis"/>
        </w:rPr>
        <w:t>fires</w:t>
      </w:r>
      <w:r w:rsidRPr="00EB75EA">
        <w:rPr>
          <w:sz w:val="16"/>
        </w:rPr>
        <w:t xml:space="preserve"> has </w:t>
      </w:r>
      <w:r w:rsidRPr="00957816">
        <w:rPr>
          <w:rStyle w:val="Emphasis"/>
          <w:highlight w:val="cyan"/>
        </w:rPr>
        <w:t>decreased</w:t>
      </w:r>
      <w:r w:rsidRPr="00EB75EA">
        <w:rPr>
          <w:sz w:val="16"/>
        </w:rPr>
        <w:t xml:space="preserve"> </w:t>
      </w:r>
      <w:r w:rsidRPr="00EB75EA">
        <w:rPr>
          <w:rStyle w:val="StyleUnderline"/>
        </w:rPr>
        <w:t>by almost</w:t>
      </w:r>
      <w:r w:rsidRPr="00EB75EA">
        <w:rPr>
          <w:sz w:val="16"/>
        </w:rPr>
        <w:t xml:space="preserve"> </w:t>
      </w:r>
      <w:r w:rsidRPr="00957816">
        <w:rPr>
          <w:rStyle w:val="Emphasis"/>
          <w:highlight w:val="cyan"/>
        </w:rPr>
        <w:t>98%</w:t>
      </w:r>
      <w:r w:rsidRPr="00EB75EA">
        <w:rPr>
          <w:sz w:val="16"/>
        </w:rPr>
        <w:t xml:space="preserve"> (Koonin (2021, page 170)). </w:t>
      </w:r>
      <w:r w:rsidRPr="00EB75EA">
        <w:rPr>
          <w:rStyle w:val="StyleUnderline"/>
        </w:rPr>
        <w:t>These</w:t>
      </w:r>
      <w:r w:rsidRPr="00EB75EA">
        <w:rPr>
          <w:sz w:val="16"/>
        </w:rPr>
        <w:t xml:space="preserve"> favorable </w:t>
      </w:r>
      <w:r w:rsidRPr="00957816">
        <w:rPr>
          <w:rStyle w:val="Emphasis"/>
          <w:highlight w:val="cyan"/>
        </w:rPr>
        <w:t>trends</w:t>
      </w:r>
      <w:r w:rsidRPr="00EB75EA">
        <w:rPr>
          <w:sz w:val="16"/>
        </w:rPr>
        <w:t xml:space="preserve"> in weather- and climate-related mortality rates </w:t>
      </w:r>
      <w:r w:rsidRPr="00957816">
        <w:rPr>
          <w:rStyle w:val="StyleUnderline"/>
          <w:highlight w:val="cyan"/>
        </w:rPr>
        <w:t>reveal</w:t>
      </w:r>
      <w:r w:rsidRPr="00EB75EA">
        <w:rPr>
          <w:rStyle w:val="StyleUnderline"/>
        </w:rPr>
        <w:t xml:space="preserve"> that </w:t>
      </w:r>
      <w:r w:rsidRPr="00957816">
        <w:rPr>
          <w:rStyle w:val="StyleUnderline"/>
          <w:highlight w:val="cyan"/>
        </w:rPr>
        <w:t>the world is</w:t>
      </w:r>
      <w:r w:rsidRPr="00EB75EA">
        <w:rPr>
          <w:rStyle w:val="StyleUnderline"/>
        </w:rPr>
        <w:t xml:space="preserve"> now</w:t>
      </w:r>
      <w:r w:rsidRPr="00EB75EA">
        <w:rPr>
          <w:sz w:val="16"/>
        </w:rPr>
        <w:t xml:space="preserve"> </w:t>
      </w:r>
      <w:r w:rsidRPr="00EB75EA">
        <w:rPr>
          <w:rStyle w:val="Emphasis"/>
        </w:rPr>
        <w:t xml:space="preserve">much </w:t>
      </w:r>
      <w:r w:rsidRPr="00957816">
        <w:rPr>
          <w:rStyle w:val="Emphasis"/>
          <w:highlight w:val="cyan"/>
        </w:rPr>
        <w:t>better</w:t>
      </w:r>
      <w:r w:rsidRPr="00957816">
        <w:rPr>
          <w:sz w:val="16"/>
          <w:highlight w:val="cyan"/>
        </w:rPr>
        <w:t xml:space="preserve"> </w:t>
      </w:r>
      <w:r w:rsidRPr="00957816">
        <w:rPr>
          <w:rStyle w:val="StyleUnderline"/>
          <w:highlight w:val="cyan"/>
        </w:rPr>
        <w:t>at</w:t>
      </w:r>
      <w:r w:rsidRPr="00957816">
        <w:rPr>
          <w:sz w:val="16"/>
          <w:highlight w:val="cyan"/>
        </w:rPr>
        <w:t xml:space="preserve"> </w:t>
      </w:r>
      <w:r w:rsidRPr="00957816">
        <w:rPr>
          <w:rStyle w:val="Emphasis"/>
          <w:highlight w:val="cyan"/>
        </w:rPr>
        <w:t>preventing deaths</w:t>
      </w:r>
      <w:r w:rsidRPr="00957816">
        <w:rPr>
          <w:sz w:val="16"/>
          <w:highlight w:val="cyan"/>
        </w:rPr>
        <w:t xml:space="preserve"> </w:t>
      </w:r>
      <w:r w:rsidRPr="00957816">
        <w:rPr>
          <w:rStyle w:val="StyleUnderline"/>
          <w:highlight w:val="cyan"/>
        </w:rPr>
        <w:t>from</w:t>
      </w:r>
      <w:r w:rsidRPr="00EB75EA">
        <w:rPr>
          <w:sz w:val="16"/>
        </w:rPr>
        <w:t xml:space="preserve"> extreme weather and </w:t>
      </w:r>
      <w:r w:rsidRPr="00957816">
        <w:rPr>
          <w:rStyle w:val="Emphasis"/>
          <w:highlight w:val="cyan"/>
        </w:rPr>
        <w:t>climate</w:t>
      </w:r>
      <w:r w:rsidRPr="00EB75EA">
        <w:rPr>
          <w:rStyle w:val="Emphasis"/>
        </w:rPr>
        <w:t xml:space="preserve"> events</w:t>
      </w:r>
      <w:r w:rsidRPr="00EB75EA">
        <w:rPr>
          <w:sz w:val="16"/>
        </w:rPr>
        <w:t xml:space="preserve"> than it was a century ago. </w:t>
      </w:r>
      <w:r w:rsidRPr="00EB75EA">
        <w:rPr>
          <w:rStyle w:val="StyleUnderline"/>
        </w:rPr>
        <w:t>The sharp reduction in</w:t>
      </w:r>
      <w:r w:rsidRPr="00EB75EA">
        <w:rPr>
          <w:sz w:val="16"/>
        </w:rPr>
        <w:t xml:space="preserve"> </w:t>
      </w:r>
      <w:r w:rsidRPr="00EB75EA">
        <w:rPr>
          <w:rStyle w:val="Emphasis"/>
        </w:rPr>
        <w:t>death</w:t>
      </w:r>
      <w:r w:rsidRPr="00EB75EA">
        <w:rPr>
          <w:sz w:val="16"/>
        </w:rPr>
        <w:t xml:space="preserve"> rates </w:t>
      </w:r>
      <w:r w:rsidRPr="00EB75EA">
        <w:rPr>
          <w:rStyle w:val="StyleUnderline"/>
        </w:rPr>
        <w:t>has been</w:t>
      </w:r>
      <w:r w:rsidRPr="00EB75EA">
        <w:rPr>
          <w:sz w:val="16"/>
        </w:rPr>
        <w:t xml:space="preserve"> </w:t>
      </w:r>
      <w:r w:rsidRPr="00EB75EA">
        <w:rPr>
          <w:rStyle w:val="Emphasis"/>
        </w:rPr>
        <w:t>accomplished</w:t>
      </w:r>
      <w:r w:rsidRPr="00EB75EA">
        <w:rPr>
          <w:sz w:val="16"/>
        </w:rPr>
        <w:t xml:space="preserve"> </w:t>
      </w:r>
      <w:r w:rsidRPr="00957816">
        <w:rPr>
          <w:rStyle w:val="StyleUnderline"/>
          <w:highlight w:val="cyan"/>
        </w:rPr>
        <w:t>through</w:t>
      </w:r>
      <w:r w:rsidRPr="00EB75EA">
        <w:rPr>
          <w:sz w:val="16"/>
        </w:rPr>
        <w:t xml:space="preserve"> </w:t>
      </w:r>
      <w:r w:rsidRPr="00EB75EA">
        <w:rPr>
          <w:rStyle w:val="Emphasis"/>
        </w:rPr>
        <w:t xml:space="preserve">greater </w:t>
      </w:r>
      <w:r w:rsidRPr="00957816">
        <w:rPr>
          <w:rStyle w:val="Emphasis"/>
          <w:highlight w:val="cyan"/>
        </w:rPr>
        <w:t>wealth</w:t>
      </w:r>
      <w:r w:rsidRPr="00EB75EA">
        <w:rPr>
          <w:sz w:val="16"/>
        </w:rPr>
        <w:t xml:space="preserve"> (</w:t>
      </w:r>
      <w:r w:rsidRPr="00EB75EA">
        <w:rPr>
          <w:rStyle w:val="StyleUnderline"/>
        </w:rPr>
        <w:t>driven by</w:t>
      </w:r>
      <w:r w:rsidRPr="00EB75EA">
        <w:rPr>
          <w:sz w:val="16"/>
        </w:rPr>
        <w:t xml:space="preserve"> </w:t>
      </w:r>
      <w:r w:rsidRPr="00EB75EA">
        <w:rPr>
          <w:rStyle w:val="Emphasis"/>
        </w:rPr>
        <w:t>energy</w:t>
      </w:r>
      <w:r w:rsidRPr="00EB75EA">
        <w:rPr>
          <w:sz w:val="16"/>
        </w:rPr>
        <w:t xml:space="preserve"> derived </w:t>
      </w:r>
      <w:r w:rsidRPr="00957816">
        <w:rPr>
          <w:rStyle w:val="StyleUnderline"/>
          <w:highlight w:val="cyan"/>
        </w:rPr>
        <w:t>from</w:t>
      </w:r>
      <w:r w:rsidRPr="00957816">
        <w:rPr>
          <w:sz w:val="16"/>
          <w:highlight w:val="cyan"/>
        </w:rPr>
        <w:t xml:space="preserve"> </w:t>
      </w:r>
      <w:r w:rsidRPr="00957816">
        <w:rPr>
          <w:rStyle w:val="Emphasis"/>
          <w:highlight w:val="cyan"/>
        </w:rPr>
        <w:t>fossil fuels</w:t>
      </w:r>
      <w:r w:rsidRPr="00EB75EA">
        <w:rPr>
          <w:sz w:val="16"/>
        </w:rPr>
        <w:t xml:space="preserve">), </w:t>
      </w:r>
      <w:r w:rsidRPr="00EB75EA">
        <w:rPr>
          <w:rStyle w:val="StyleUnderline"/>
        </w:rPr>
        <w:t>which provides better infrastructure, superior advance-warning technologies, and greater capacity to recover from weather-related disasters.</w:t>
      </w:r>
    </w:p>
    <w:p w14:paraId="21026B64" w14:textId="77777777" w:rsidR="004B119F" w:rsidRPr="00EB75EA" w:rsidRDefault="004B119F" w:rsidP="004B119F">
      <w:pPr>
        <w:rPr>
          <w:sz w:val="16"/>
        </w:rPr>
      </w:pPr>
      <w:r w:rsidRPr="00EB75EA">
        <w:rPr>
          <w:sz w:val="16"/>
        </w:rPr>
        <w:t xml:space="preserve">Although the role of higher temperatures and atmospheric CO2 concentrations in these favorable changes in mortality rates is open to debate, two aspects of the increases are unambiguously beneficial. First, </w:t>
      </w:r>
      <w:r w:rsidRPr="00957816">
        <w:rPr>
          <w:rStyle w:val="Emphasis"/>
          <w:highlight w:val="cyan"/>
        </w:rPr>
        <w:t>sat</w:t>
      </w:r>
      <w:r w:rsidRPr="00EB75EA">
        <w:rPr>
          <w:rStyle w:val="StyleUnderline"/>
        </w:rPr>
        <w:t>ellite observation</w:t>
      </w:r>
      <w:r w:rsidRPr="00957816">
        <w:rPr>
          <w:rStyle w:val="Emphasis"/>
          <w:highlight w:val="cyan"/>
        </w:rPr>
        <w:t>s</w:t>
      </w:r>
      <w:r w:rsidRPr="00EB75EA">
        <w:rPr>
          <w:sz w:val="16"/>
        </w:rPr>
        <w:t xml:space="preserve"> since the 1980s </w:t>
      </w:r>
      <w:r w:rsidRPr="00957816">
        <w:rPr>
          <w:rStyle w:val="StyleUnderline"/>
          <w:highlight w:val="cyan"/>
        </w:rPr>
        <w:t>indicate</w:t>
      </w:r>
      <w:r w:rsidRPr="00EB75EA">
        <w:rPr>
          <w:sz w:val="16"/>
        </w:rPr>
        <w:t xml:space="preserve"> </w:t>
      </w:r>
      <w:r w:rsidRPr="00EB75EA">
        <w:rPr>
          <w:rStyle w:val="Emphasis"/>
        </w:rPr>
        <w:t xml:space="preserve">widespread </w:t>
      </w:r>
      <w:r w:rsidRPr="00957816">
        <w:rPr>
          <w:rStyle w:val="Emphasis"/>
          <w:highlight w:val="cyan"/>
        </w:rPr>
        <w:t>greening</w:t>
      </w:r>
      <w:r w:rsidRPr="00EB75EA">
        <w:rPr>
          <w:sz w:val="16"/>
        </w:rPr>
        <w:t xml:space="preserve"> </w:t>
      </w:r>
      <w:r w:rsidRPr="00EB75EA">
        <w:rPr>
          <w:rStyle w:val="StyleUnderline"/>
        </w:rPr>
        <w:t xml:space="preserve">of the planet. The satellite data show that, over the last two decades, Earth has </w:t>
      </w:r>
      <w:r w:rsidRPr="00EB75EA">
        <w:rPr>
          <w:rStyle w:val="Emphasis"/>
        </w:rPr>
        <w:t>increased</w:t>
      </w:r>
      <w:r w:rsidRPr="00EB75EA">
        <w:rPr>
          <w:sz w:val="16"/>
        </w:rPr>
        <w:t xml:space="preserve"> </w:t>
      </w:r>
      <w:r w:rsidRPr="00EB75EA">
        <w:rPr>
          <w:rStyle w:val="StyleUnderline"/>
        </w:rPr>
        <w:t>its</w:t>
      </w:r>
      <w:r w:rsidRPr="00EB75EA">
        <w:rPr>
          <w:sz w:val="16"/>
        </w:rPr>
        <w:t xml:space="preserve"> </w:t>
      </w:r>
      <w:r w:rsidRPr="00EB75EA">
        <w:rPr>
          <w:rStyle w:val="Emphasis"/>
        </w:rPr>
        <w:t>green leaf area</w:t>
      </w:r>
      <w:r w:rsidRPr="00EB75EA">
        <w:rPr>
          <w:sz w:val="16"/>
        </w:rPr>
        <w:t xml:space="preserve"> </w:t>
      </w:r>
      <w:r w:rsidRPr="00EB75EA">
        <w:rPr>
          <w:rStyle w:val="StyleUnderline"/>
        </w:rPr>
        <w:t>by approximately</w:t>
      </w:r>
      <w:r w:rsidRPr="00EB75EA">
        <w:rPr>
          <w:sz w:val="16"/>
        </w:rPr>
        <w:t xml:space="preserve"> </w:t>
      </w:r>
      <w:r w:rsidRPr="00EB75EA">
        <w:rPr>
          <w:rStyle w:val="Emphasis"/>
        </w:rPr>
        <w:t>5%</w:t>
      </w:r>
      <w:r w:rsidRPr="00EB75EA">
        <w:rPr>
          <w:sz w:val="16"/>
        </w:rPr>
        <w:t xml:space="preserve">. </w:t>
      </w:r>
      <w:r w:rsidRPr="00957816">
        <w:rPr>
          <w:rStyle w:val="StyleUnderline"/>
          <w:highlight w:val="cyan"/>
        </w:rPr>
        <w:t>This</w:t>
      </w:r>
      <w:r w:rsidRPr="00EB75EA">
        <w:rPr>
          <w:rStyle w:val="StyleUnderline"/>
        </w:rPr>
        <w:t xml:space="preserve"> greening </w:t>
      </w:r>
      <w:r w:rsidRPr="00957816">
        <w:rPr>
          <w:rStyle w:val="StyleUnderline"/>
          <w:highlight w:val="cyan"/>
        </w:rPr>
        <w:t>reflects</w:t>
      </w:r>
      <w:r w:rsidRPr="00EB75EA">
        <w:rPr>
          <w:sz w:val="16"/>
        </w:rPr>
        <w:t xml:space="preserve"> </w:t>
      </w:r>
      <w:r w:rsidRPr="00EB75EA">
        <w:rPr>
          <w:rStyle w:val="Emphasis"/>
        </w:rPr>
        <w:t xml:space="preserve">increased </w:t>
      </w:r>
      <w:r w:rsidRPr="00957816">
        <w:rPr>
          <w:rStyle w:val="Emphasis"/>
          <w:highlight w:val="cyan"/>
        </w:rPr>
        <w:t>CO2 fertilization</w:t>
      </w:r>
      <w:r w:rsidRPr="00EB75EA">
        <w:rPr>
          <w:rStyle w:val="StyleUnderline"/>
        </w:rPr>
        <w:t>, warmer</w:t>
      </w:r>
      <w:r w:rsidRPr="00EB75EA">
        <w:rPr>
          <w:sz w:val="16"/>
        </w:rPr>
        <w:t xml:space="preserve"> </w:t>
      </w:r>
      <w:r w:rsidRPr="00EB75EA">
        <w:rPr>
          <w:rStyle w:val="Emphasis"/>
        </w:rPr>
        <w:t>temperatures</w:t>
      </w:r>
      <w:r w:rsidRPr="00EB75EA">
        <w:rPr>
          <w:rStyle w:val="StyleUnderline"/>
        </w:rPr>
        <w:t>, and</w:t>
      </w:r>
      <w:r w:rsidRPr="00EB75EA">
        <w:rPr>
          <w:sz w:val="16"/>
        </w:rPr>
        <w:t xml:space="preserve"> </w:t>
      </w:r>
      <w:r w:rsidRPr="00EB75EA">
        <w:rPr>
          <w:rStyle w:val="Emphasis"/>
        </w:rPr>
        <w:t>more rainfall</w:t>
      </w:r>
      <w:r w:rsidRPr="00EB75EA">
        <w:rPr>
          <w:sz w:val="16"/>
        </w:rPr>
        <w:t xml:space="preserve"> (Chen et al. (2024)).</w:t>
      </w:r>
    </w:p>
    <w:p w14:paraId="74DEB278" w14:textId="77777777" w:rsidR="004B119F" w:rsidRPr="00EB75EA" w:rsidRDefault="004B119F" w:rsidP="004B119F">
      <w:pPr>
        <w:rPr>
          <w:rStyle w:val="StyleUnderline"/>
        </w:rPr>
      </w:pPr>
      <w:r w:rsidRPr="00EB75EA">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57816">
        <w:rPr>
          <w:rStyle w:val="StyleUnderline"/>
          <w:highlight w:val="cyan"/>
        </w:rPr>
        <w:t xml:space="preserve">rising </w:t>
      </w:r>
      <w:r w:rsidRPr="00957816">
        <w:rPr>
          <w:rStyle w:val="Emphasis"/>
          <w:highlight w:val="cyan"/>
        </w:rPr>
        <w:t>temp</w:t>
      </w:r>
      <w:r w:rsidRPr="00EB75EA">
        <w:rPr>
          <w:rStyle w:val="StyleUnderline"/>
        </w:rPr>
        <w:t>erature</w:t>
      </w:r>
      <w:r w:rsidRPr="00957816">
        <w:rPr>
          <w:rStyle w:val="Emphasis"/>
          <w:highlight w:val="cyan"/>
        </w:rPr>
        <w:t>s</w:t>
      </w:r>
      <w:r w:rsidRPr="00957816">
        <w:rPr>
          <w:rStyle w:val="StyleUnderline"/>
          <w:highlight w:val="cyan"/>
        </w:rPr>
        <w:t xml:space="preserve"> are associated with</w:t>
      </w:r>
      <w:r w:rsidRPr="00EB75EA">
        <w:rPr>
          <w:rStyle w:val="StyleUnderline"/>
        </w:rPr>
        <w:t xml:space="preserve"> a </w:t>
      </w:r>
      <w:r w:rsidRPr="00957816">
        <w:rPr>
          <w:rStyle w:val="Emphasis"/>
          <w:highlight w:val="cyan"/>
        </w:rPr>
        <w:t>net saving</w:t>
      </w:r>
      <w:r w:rsidRPr="00EB75EA">
        <w:rPr>
          <w:rStyle w:val="StyleUnderline"/>
        </w:rPr>
        <w:t xml:space="preserve"> of </w:t>
      </w:r>
      <w:r w:rsidRPr="00957816">
        <w:rPr>
          <w:rStyle w:val="Emphasis"/>
          <w:highlight w:val="cyan"/>
        </w:rPr>
        <w:t>lives</w:t>
      </w:r>
      <w:r w:rsidRPr="00EB75EA">
        <w:rPr>
          <w:rStyle w:val="StyleUnderline"/>
        </w:rPr>
        <w:t xml:space="preserve"> owing to the </w:t>
      </w:r>
      <w:r w:rsidRPr="00EB75EA">
        <w:rPr>
          <w:rStyle w:val="Emphasis"/>
        </w:rPr>
        <w:t>reduction of mortality</w:t>
      </w:r>
      <w:r w:rsidRPr="00EB75EA">
        <w:rPr>
          <w:rStyle w:val="StyleUnderline"/>
        </w:rPr>
        <w:t xml:space="preserve"> from</w:t>
      </w:r>
      <w:r w:rsidRPr="00EB75EA">
        <w:rPr>
          <w:sz w:val="16"/>
        </w:rPr>
        <w:t xml:space="preserve"> extreme </w:t>
      </w:r>
      <w:r w:rsidRPr="00EB75EA">
        <w:rPr>
          <w:rStyle w:val="Emphasis"/>
        </w:rPr>
        <w:t>cold events</w:t>
      </w:r>
      <w:r w:rsidRPr="00EB75EA">
        <w:rPr>
          <w:rStyle w:val="StyleUnderline"/>
        </w:rPr>
        <w:t xml:space="preserve">. </w:t>
      </w:r>
      <w:r w:rsidRPr="00957816">
        <w:rPr>
          <w:rStyle w:val="Emphasis"/>
          <w:highlight w:val="cyan"/>
        </w:rPr>
        <w:t>Heat</w:t>
      </w:r>
      <w:r w:rsidRPr="00EB75EA">
        <w:rPr>
          <w:rStyle w:val="StyleUnderline"/>
        </w:rPr>
        <w:t xml:space="preserve">-related </w:t>
      </w:r>
      <w:r w:rsidRPr="00957816">
        <w:rPr>
          <w:rStyle w:val="StyleUnderline"/>
          <w:highlight w:val="cyan"/>
        </w:rPr>
        <w:t>mortality is</w:t>
      </w:r>
      <w:r w:rsidRPr="00EB75EA">
        <w:rPr>
          <w:sz w:val="16"/>
        </w:rPr>
        <w:t xml:space="preserve"> also </w:t>
      </w:r>
      <w:r w:rsidRPr="00957816">
        <w:rPr>
          <w:rStyle w:val="Emphasis"/>
          <w:highlight w:val="cyan"/>
        </w:rPr>
        <w:t>declining</w:t>
      </w:r>
      <w:r w:rsidRPr="00EB75EA">
        <w:rPr>
          <w:rStyle w:val="Emphasis"/>
        </w:rPr>
        <w:t xml:space="preserve"> over time</w:t>
      </w:r>
      <w:r w:rsidRPr="00EB75EA">
        <w:rPr>
          <w:sz w:val="16"/>
        </w:rPr>
        <w:t xml:space="preserve"> (O’Neill et al. (2021)), </w:t>
      </w:r>
      <w:r w:rsidRPr="00EB75EA">
        <w:rPr>
          <w:rStyle w:val="StyleUnderline"/>
        </w:rPr>
        <w:t>owing to</w:t>
      </w:r>
      <w:r w:rsidRPr="00EB75EA">
        <w:rPr>
          <w:sz w:val="16"/>
        </w:rPr>
        <w:t xml:space="preserve"> general </w:t>
      </w:r>
      <w:r w:rsidRPr="00EB75EA">
        <w:rPr>
          <w:rStyle w:val="StyleUnderline"/>
        </w:rPr>
        <w:t>improvements in</w:t>
      </w:r>
      <w:r w:rsidRPr="00EB75EA">
        <w:rPr>
          <w:sz w:val="16"/>
        </w:rPr>
        <w:t xml:space="preserve"> </w:t>
      </w:r>
      <w:r w:rsidRPr="00EB75EA">
        <w:rPr>
          <w:rStyle w:val="Emphasis"/>
        </w:rPr>
        <w:t>health care</w:t>
      </w:r>
      <w:r w:rsidRPr="00EB75EA">
        <w:rPr>
          <w:sz w:val="16"/>
        </w:rPr>
        <w:t xml:space="preserve"> systems, </w:t>
      </w:r>
      <w:r w:rsidRPr="00EB75EA">
        <w:rPr>
          <w:rStyle w:val="StyleUnderline"/>
        </w:rPr>
        <w:t>increasing prevalence of</w:t>
      </w:r>
      <w:r w:rsidRPr="00EB75EA">
        <w:rPr>
          <w:sz w:val="16"/>
        </w:rPr>
        <w:t xml:space="preserve"> residential </w:t>
      </w:r>
      <w:r w:rsidRPr="00EB75EA">
        <w:rPr>
          <w:rStyle w:val="Emphasis"/>
        </w:rPr>
        <w:t>a</w:t>
      </w:r>
      <w:r w:rsidRPr="00EB75EA">
        <w:rPr>
          <w:sz w:val="16"/>
        </w:rPr>
        <w:t xml:space="preserve">ir </w:t>
      </w:r>
      <w:r w:rsidRPr="00EB75EA">
        <w:rPr>
          <w:rStyle w:val="Emphasis"/>
        </w:rPr>
        <w:t>c</w:t>
      </w:r>
      <w:r w:rsidRPr="00EB75EA">
        <w:rPr>
          <w:sz w:val="16"/>
        </w:rPr>
        <w:t xml:space="preserve">onditioning, and behavioral changes – </w:t>
      </w:r>
      <w:r w:rsidRPr="00EB75EA">
        <w:rPr>
          <w:rStyle w:val="StyleUnderline"/>
        </w:rPr>
        <w:t>factors that have dominated</w:t>
      </w:r>
      <w:r w:rsidRPr="00EB75EA">
        <w:rPr>
          <w:sz w:val="16"/>
        </w:rPr>
        <w:t xml:space="preserve"> </w:t>
      </w:r>
      <w:r w:rsidRPr="00EB75EA">
        <w:rPr>
          <w:rStyle w:val="Emphasis"/>
        </w:rPr>
        <w:t>any impact</w:t>
      </w:r>
      <w:r w:rsidRPr="00EB75EA">
        <w:rPr>
          <w:sz w:val="16"/>
        </w:rPr>
        <w:t xml:space="preserve"> </w:t>
      </w:r>
      <w:r w:rsidRPr="00EB75EA">
        <w:rPr>
          <w:rStyle w:val="StyleUnderline"/>
        </w:rPr>
        <w:t>of a warmer planet on the risk of heat-related death.</w:t>
      </w:r>
    </w:p>
    <w:p w14:paraId="1E7188F3" w14:textId="77777777" w:rsidR="004B119F" w:rsidRPr="00EB75EA" w:rsidRDefault="004B119F" w:rsidP="004B119F">
      <w:pPr>
        <w:rPr>
          <w:sz w:val="16"/>
        </w:rPr>
      </w:pPr>
      <w:r w:rsidRPr="00EB75EA">
        <w:rPr>
          <w:rStyle w:val="StyleUnderline"/>
        </w:rPr>
        <w:t xml:space="preserve">Although </w:t>
      </w:r>
      <w:r w:rsidRPr="00957816">
        <w:rPr>
          <w:rStyle w:val="StyleUnderline"/>
          <w:highlight w:val="cyan"/>
        </w:rPr>
        <w:t>the</w:t>
      </w:r>
      <w:r w:rsidRPr="00957816">
        <w:rPr>
          <w:sz w:val="16"/>
          <w:highlight w:val="cyan"/>
        </w:rPr>
        <w:t xml:space="preserve"> </w:t>
      </w:r>
      <w:r w:rsidRPr="00957816">
        <w:rPr>
          <w:rStyle w:val="Emphasis"/>
          <w:highlight w:val="cyan"/>
        </w:rPr>
        <w:t>dollar value</w:t>
      </w:r>
      <w:r w:rsidRPr="00957816">
        <w:rPr>
          <w:sz w:val="16"/>
          <w:highlight w:val="cyan"/>
        </w:rPr>
        <w:t xml:space="preserve"> </w:t>
      </w:r>
      <w:r w:rsidRPr="00957816">
        <w:rPr>
          <w:rStyle w:val="StyleUnderline"/>
          <w:highlight w:val="cyan"/>
        </w:rPr>
        <w:t>of damages</w:t>
      </w:r>
      <w:r w:rsidRPr="00EB75EA">
        <w:rPr>
          <w:rStyle w:val="StyleUnderline"/>
        </w:rPr>
        <w:t xml:space="preserve"> from extreme weather events </w:t>
      </w:r>
      <w:r w:rsidRPr="00957816">
        <w:rPr>
          <w:rStyle w:val="StyleUnderline"/>
          <w:highlight w:val="cyan"/>
        </w:rPr>
        <w:t>is</w:t>
      </w:r>
      <w:r w:rsidRPr="00EB75EA">
        <w:rPr>
          <w:sz w:val="16"/>
        </w:rPr>
        <w:t xml:space="preserve"> now </w:t>
      </w:r>
      <w:r w:rsidRPr="00EB75EA">
        <w:rPr>
          <w:rStyle w:val="StyleUnderline"/>
        </w:rPr>
        <w:t>greater than</w:t>
      </w:r>
      <w:r w:rsidRPr="00EB75EA">
        <w:rPr>
          <w:sz w:val="16"/>
        </w:rPr>
        <w:t xml:space="preserve"> it was many </w:t>
      </w:r>
      <w:r w:rsidRPr="00EB75EA">
        <w:rPr>
          <w:rStyle w:val="StyleUnderline"/>
        </w:rPr>
        <w:t>decades ago, this</w:t>
      </w:r>
      <w:r w:rsidRPr="00EB75EA">
        <w:rPr>
          <w:sz w:val="16"/>
        </w:rPr>
        <w:t xml:space="preserve"> increase </w:t>
      </w:r>
      <w:r w:rsidRPr="00EB75EA">
        <w:rPr>
          <w:rStyle w:val="StyleUnderline"/>
        </w:rPr>
        <w:t xml:space="preserve">is </w:t>
      </w:r>
      <w:r w:rsidRPr="00957816">
        <w:rPr>
          <w:rStyle w:val="StyleUnderline"/>
          <w:highlight w:val="cyan"/>
        </w:rPr>
        <w:t>the result of</w:t>
      </w:r>
      <w:r w:rsidRPr="00EB75EA">
        <w:rPr>
          <w:rStyle w:val="StyleUnderline"/>
        </w:rPr>
        <w:t xml:space="preserve"> increasing</w:t>
      </w:r>
      <w:r w:rsidRPr="00EB75EA">
        <w:rPr>
          <w:sz w:val="16"/>
        </w:rPr>
        <w:t xml:space="preserve"> vulnerability and </w:t>
      </w:r>
      <w:r w:rsidRPr="00957816">
        <w:rPr>
          <w:rStyle w:val="Emphasis"/>
          <w:highlight w:val="cyan"/>
        </w:rPr>
        <w:t>exposure</w:t>
      </w:r>
      <w:r w:rsidRPr="00EB75EA">
        <w:rPr>
          <w:rStyle w:val="StyleUnderline"/>
        </w:rPr>
        <w:t xml:space="preserve"> associated </w:t>
      </w:r>
      <w:r w:rsidRPr="00957816">
        <w:rPr>
          <w:rStyle w:val="StyleUnderline"/>
          <w:highlight w:val="cyan"/>
        </w:rPr>
        <w:t>with</w:t>
      </w:r>
      <w:r w:rsidRPr="00EB75EA">
        <w:rPr>
          <w:sz w:val="16"/>
        </w:rPr>
        <w:t xml:space="preserve"> </w:t>
      </w:r>
      <w:r w:rsidRPr="00EB75EA">
        <w:rPr>
          <w:rStyle w:val="Emphasis"/>
        </w:rPr>
        <w:t>greater population</w:t>
      </w:r>
      <w:r w:rsidRPr="00EB75EA">
        <w:rPr>
          <w:sz w:val="16"/>
        </w:rPr>
        <w:t xml:space="preserve"> </w:t>
      </w:r>
      <w:r w:rsidRPr="00EB75EA">
        <w:rPr>
          <w:rStyle w:val="StyleUnderline"/>
        </w:rPr>
        <w:t>and</w:t>
      </w:r>
      <w:r w:rsidRPr="00EB75EA">
        <w:rPr>
          <w:sz w:val="16"/>
        </w:rPr>
        <w:t xml:space="preserve"> concentration of </w:t>
      </w:r>
      <w:r w:rsidRPr="00957816">
        <w:rPr>
          <w:rStyle w:val="Emphasis"/>
          <w:highlight w:val="cyan"/>
        </w:rPr>
        <w:t>wealth</w:t>
      </w:r>
      <w:r w:rsidRPr="00957816">
        <w:rPr>
          <w:sz w:val="16"/>
          <w:highlight w:val="cyan"/>
        </w:rPr>
        <w:t xml:space="preserve"> </w:t>
      </w:r>
      <w:r w:rsidRPr="00957816">
        <w:rPr>
          <w:rStyle w:val="StyleUnderline"/>
          <w:highlight w:val="cyan"/>
        </w:rPr>
        <w:t>in</w:t>
      </w:r>
      <w:r w:rsidRPr="00957816">
        <w:rPr>
          <w:sz w:val="16"/>
          <w:highlight w:val="cyan"/>
        </w:rPr>
        <w:t xml:space="preserve"> </w:t>
      </w:r>
      <w:r w:rsidRPr="00957816">
        <w:rPr>
          <w:rStyle w:val="Emphasis"/>
          <w:highlight w:val="cyan"/>
        </w:rPr>
        <w:t>coastal</w:t>
      </w:r>
      <w:r w:rsidRPr="00EB75EA">
        <w:rPr>
          <w:sz w:val="16"/>
        </w:rPr>
        <w:t xml:space="preserve"> and other disaster-prone </w:t>
      </w:r>
      <w:r w:rsidRPr="00957816">
        <w:rPr>
          <w:rStyle w:val="Emphasis"/>
          <w:highlight w:val="cyan"/>
        </w:rPr>
        <w:t>regions</w:t>
      </w:r>
      <w:r w:rsidRPr="00EB75EA">
        <w:rPr>
          <w:sz w:val="16"/>
        </w:rPr>
        <w:t xml:space="preserve">. </w:t>
      </w:r>
      <w:r w:rsidRPr="00EB75EA">
        <w:rPr>
          <w:rStyle w:val="StyleUnderline"/>
        </w:rPr>
        <w:t xml:space="preserve">A recent analysis </w:t>
      </w:r>
      <w:r w:rsidRPr="00EB75EA">
        <w:rPr>
          <w:rStyle w:val="Emphasis"/>
        </w:rPr>
        <w:t xml:space="preserve">summarizing </w:t>
      </w:r>
      <w:r w:rsidRPr="00957816">
        <w:rPr>
          <w:rStyle w:val="Emphasis"/>
          <w:highlight w:val="cyan"/>
        </w:rPr>
        <w:t>many studies find</w:t>
      </w:r>
      <w:r w:rsidRPr="00EB75EA">
        <w:rPr>
          <w:rStyle w:val="StyleUnderline"/>
        </w:rPr>
        <w:t>s</w:t>
      </w:r>
      <w:r w:rsidRPr="00EB75EA">
        <w:rPr>
          <w:sz w:val="16"/>
        </w:rPr>
        <w:t xml:space="preserve"> </w:t>
      </w:r>
      <w:r w:rsidRPr="00957816">
        <w:rPr>
          <w:rStyle w:val="Emphasis"/>
          <w:highlight w:val="cyan"/>
        </w:rPr>
        <w:t>no evidence</w:t>
      </w:r>
      <w:r w:rsidRPr="00EB75EA">
        <w:rPr>
          <w:sz w:val="16"/>
        </w:rPr>
        <w:t xml:space="preserve"> </w:t>
      </w:r>
      <w:r w:rsidRPr="00EB75EA">
        <w:rPr>
          <w:rStyle w:val="StyleUnderline"/>
        </w:rPr>
        <w:t xml:space="preserve">to support claims </w:t>
      </w:r>
      <w:r w:rsidRPr="00957816">
        <w:rPr>
          <w:rStyle w:val="StyleUnderline"/>
          <w:highlight w:val="cyan"/>
        </w:rPr>
        <w:t>that</w:t>
      </w:r>
      <w:r w:rsidRPr="00EB75EA">
        <w:rPr>
          <w:rStyle w:val="StyleUnderline"/>
        </w:rPr>
        <w:t xml:space="preserve"> </w:t>
      </w:r>
      <w:r w:rsidRPr="00EB75EA">
        <w:rPr>
          <w:rStyle w:val="Emphasis"/>
        </w:rPr>
        <w:t>any part</w:t>
      </w:r>
      <w:r w:rsidRPr="00EB75EA">
        <w:rPr>
          <w:sz w:val="16"/>
        </w:rPr>
        <w:t xml:space="preserve"> </w:t>
      </w:r>
      <w:r w:rsidRPr="00EB75EA">
        <w:rPr>
          <w:rStyle w:val="StyleUnderline"/>
        </w:rPr>
        <w:t>of the overall increase in</w:t>
      </w:r>
      <w:r w:rsidRPr="00EB75EA">
        <w:rPr>
          <w:sz w:val="16"/>
        </w:rPr>
        <w:t xml:space="preserve"> global </w:t>
      </w:r>
      <w:r w:rsidRPr="00957816">
        <w:rPr>
          <w:rStyle w:val="Emphasis"/>
          <w:highlight w:val="cyan"/>
        </w:rPr>
        <w:t>econ</w:t>
      </w:r>
      <w:r w:rsidRPr="00EB75EA">
        <w:rPr>
          <w:rStyle w:val="StyleUnderline"/>
        </w:rPr>
        <w:t xml:space="preserve">omic </w:t>
      </w:r>
      <w:r w:rsidRPr="00957816">
        <w:rPr>
          <w:rStyle w:val="Emphasis"/>
          <w:highlight w:val="cyan"/>
        </w:rPr>
        <w:t>losses</w:t>
      </w:r>
      <w:r w:rsidRPr="00EB75EA">
        <w:rPr>
          <w:sz w:val="16"/>
        </w:rPr>
        <w:t xml:space="preserve"> from weather and climate disasters </w:t>
      </w:r>
      <w:r w:rsidRPr="00EB75EA">
        <w:rPr>
          <w:rStyle w:val="StyleUnderline"/>
        </w:rPr>
        <w:t xml:space="preserve">can be </w:t>
      </w:r>
      <w:r w:rsidRPr="00957816">
        <w:rPr>
          <w:rStyle w:val="Emphasis"/>
          <w:highlight w:val="cyan"/>
        </w:rPr>
        <w:t>attribute</w:t>
      </w:r>
      <w:r w:rsidRPr="00EB75EA">
        <w:rPr>
          <w:rStyle w:val="StyleUnderline"/>
        </w:rPr>
        <w:t xml:space="preserve">d </w:t>
      </w:r>
      <w:r w:rsidRPr="00957816">
        <w:rPr>
          <w:rStyle w:val="StyleUnderline"/>
          <w:highlight w:val="cyan"/>
        </w:rPr>
        <w:t>to</w:t>
      </w:r>
      <w:r w:rsidRPr="00EB75EA">
        <w:rPr>
          <w:sz w:val="16"/>
        </w:rPr>
        <w:t xml:space="preserve"> global </w:t>
      </w:r>
      <w:r w:rsidRPr="00957816">
        <w:rPr>
          <w:rStyle w:val="Emphasis"/>
          <w:highlight w:val="cyan"/>
        </w:rPr>
        <w:t>warming</w:t>
      </w:r>
      <w:r w:rsidRPr="00EB75EA">
        <w:rPr>
          <w:sz w:val="16"/>
        </w:rPr>
        <w:t xml:space="preserve"> (Pielke (2020, 2023)).</w:t>
      </w:r>
    </w:p>
    <w:p w14:paraId="049FA6BA" w14:textId="77777777" w:rsidR="004B119F" w:rsidRPr="00EB75EA" w:rsidRDefault="004B119F" w:rsidP="004B119F">
      <w:pPr>
        <w:rPr>
          <w:sz w:val="16"/>
        </w:rPr>
      </w:pPr>
      <w:r w:rsidRPr="00EB75EA">
        <w:rPr>
          <w:sz w:val="16"/>
        </w:rPr>
        <w:t>Prospective warming over the 21st century</w:t>
      </w:r>
    </w:p>
    <w:p w14:paraId="7BCBD5E1" w14:textId="77777777" w:rsidR="004B119F" w:rsidRPr="00EB75EA" w:rsidRDefault="004B119F" w:rsidP="004B119F">
      <w:pPr>
        <w:rPr>
          <w:rStyle w:val="StyleUnderline"/>
        </w:rPr>
      </w:pPr>
      <w:r w:rsidRPr="00EB75EA">
        <w:rPr>
          <w:rStyle w:val="StyleUnderline"/>
        </w:rPr>
        <w:t>What about</w:t>
      </w:r>
      <w:r w:rsidRPr="00EB75EA">
        <w:rPr>
          <w:sz w:val="16"/>
        </w:rPr>
        <w:t xml:space="preserve"> warming over </w:t>
      </w:r>
      <w:r w:rsidRPr="00EB75EA">
        <w:rPr>
          <w:rStyle w:val="StyleUnderline"/>
        </w:rPr>
        <w:t>the</w:t>
      </w:r>
      <w:r w:rsidRPr="00EB75EA">
        <w:rPr>
          <w:sz w:val="16"/>
        </w:rPr>
        <w:t xml:space="preserve"> </w:t>
      </w:r>
      <w:r w:rsidRPr="00EB75EA">
        <w:rPr>
          <w:rStyle w:val="Emphasis"/>
        </w:rPr>
        <w:t>rest</w:t>
      </w:r>
      <w:r w:rsidRPr="00EB75EA">
        <w:rPr>
          <w:sz w:val="16"/>
        </w:rPr>
        <w:t xml:space="preserve"> </w:t>
      </w:r>
      <w:r w:rsidRPr="00EB75EA">
        <w:rPr>
          <w:rStyle w:val="StyleUnderline"/>
        </w:rPr>
        <w:t>of the</w:t>
      </w:r>
      <w:r w:rsidRPr="00EB75EA">
        <w:rPr>
          <w:sz w:val="16"/>
        </w:rPr>
        <w:t xml:space="preserve"> 21st </w:t>
      </w:r>
      <w:r w:rsidRPr="00EB75EA">
        <w:rPr>
          <w:rStyle w:val="Emphasis"/>
        </w:rPr>
        <w:t>century?</w:t>
      </w:r>
      <w:r w:rsidRPr="00EB75EA">
        <w:rPr>
          <w:sz w:val="16"/>
        </w:rPr>
        <w:t xml:space="preserve"> </w:t>
      </w:r>
      <w:r w:rsidRPr="00EB75EA">
        <w:rPr>
          <w:rStyle w:val="StyleUnderline"/>
        </w:rPr>
        <w:t xml:space="preserve">Is there reason to expect </w:t>
      </w:r>
      <w:r w:rsidRPr="00EB75EA">
        <w:rPr>
          <w:rStyle w:val="Emphasis"/>
        </w:rPr>
        <w:t>dire consequences for humanity</w:t>
      </w:r>
      <w:r w:rsidRPr="00EB75EA">
        <w:rPr>
          <w:rStyle w:val="StyleUnderline"/>
        </w:rPr>
        <w:t xml:space="preserve"> going forward in time</w:t>
      </w:r>
      <w:r w:rsidRPr="00EB75EA">
        <w:rPr>
          <w:rStyle w:val="Emphasis"/>
        </w:rPr>
        <w:t>?</w:t>
      </w:r>
    </w:p>
    <w:p w14:paraId="55D90E4D" w14:textId="77777777" w:rsidR="004B119F" w:rsidRPr="00EB75EA" w:rsidRDefault="004B119F" w:rsidP="004B119F">
      <w:pPr>
        <w:rPr>
          <w:sz w:val="16"/>
        </w:rPr>
      </w:pPr>
      <w:r w:rsidRPr="00EB75EA">
        <w:rPr>
          <w:rStyle w:val="StyleUnderline"/>
        </w:rPr>
        <w:t>The Apocalyptic climate narrative and the most extreme impacts are driven by</w:t>
      </w:r>
      <w:r w:rsidRPr="00EB75EA">
        <w:rPr>
          <w:sz w:val="16"/>
        </w:rPr>
        <w:t xml:space="preserve"> </w:t>
      </w:r>
      <w:r w:rsidRPr="00EB75EA">
        <w:rPr>
          <w:rStyle w:val="Emphasis"/>
        </w:rPr>
        <w:t>extreme emissions scenarios</w:t>
      </w:r>
      <w:r w:rsidRPr="00EB75EA">
        <w:rPr>
          <w:sz w:val="16"/>
        </w:rPr>
        <w:t xml:space="preserve">, with 4-5o C of warming by 2100 (above a baseline in the late 19th century). </w:t>
      </w:r>
      <w:r w:rsidRPr="00EB75EA">
        <w:rPr>
          <w:rStyle w:val="StyleUnderline"/>
        </w:rPr>
        <w:t>However</w:t>
      </w:r>
      <w:r w:rsidRPr="00EB75EA">
        <w:rPr>
          <w:sz w:val="16"/>
        </w:rPr>
        <w:t xml:space="preserve">, since 2021, </w:t>
      </w:r>
      <w:r w:rsidRPr="00957816">
        <w:rPr>
          <w:rStyle w:val="StyleUnderline"/>
          <w:highlight w:val="cyan"/>
        </w:rPr>
        <w:t xml:space="preserve">the </w:t>
      </w:r>
      <w:r w:rsidRPr="00957816">
        <w:rPr>
          <w:rStyle w:val="Emphasis"/>
          <w:highlight w:val="cyan"/>
        </w:rPr>
        <w:t>UN</w:t>
      </w:r>
      <w:r w:rsidRPr="00EB75EA">
        <w:rPr>
          <w:rStyle w:val="StyleUnderline"/>
        </w:rPr>
        <w:t xml:space="preserve">’s climate </w:t>
      </w:r>
      <w:r w:rsidRPr="00EB75EA">
        <w:rPr>
          <w:rStyle w:val="Emphasis"/>
        </w:rPr>
        <w:t>negotiators</w:t>
      </w:r>
      <w:r w:rsidRPr="00EB75EA">
        <w:rPr>
          <w:sz w:val="16"/>
        </w:rPr>
        <w:t xml:space="preserve"> </w:t>
      </w:r>
      <w:r w:rsidRPr="00EB75EA">
        <w:rPr>
          <w:rStyle w:val="StyleUnderline"/>
        </w:rPr>
        <w:t>have</w:t>
      </w:r>
      <w:r w:rsidRPr="00EB75EA">
        <w:rPr>
          <w:sz w:val="16"/>
        </w:rPr>
        <w:t xml:space="preserve"> </w:t>
      </w:r>
      <w:r w:rsidRPr="00957816">
        <w:rPr>
          <w:rStyle w:val="Emphasis"/>
          <w:highlight w:val="cyan"/>
        </w:rPr>
        <w:t>abandoned extreme</w:t>
      </w:r>
      <w:r w:rsidRPr="00EB75EA">
        <w:rPr>
          <w:sz w:val="16"/>
        </w:rPr>
        <w:t xml:space="preserve"> emissions </w:t>
      </w:r>
      <w:r w:rsidRPr="00957816">
        <w:rPr>
          <w:rStyle w:val="Emphasis"/>
          <w:highlight w:val="cyan"/>
        </w:rPr>
        <w:t>scenarios</w:t>
      </w:r>
      <w:r w:rsidRPr="00957816">
        <w:rPr>
          <w:sz w:val="16"/>
          <w:highlight w:val="cyan"/>
        </w:rPr>
        <w:t xml:space="preserve"> </w:t>
      </w:r>
      <w:r w:rsidRPr="00957816">
        <w:rPr>
          <w:rStyle w:val="StyleUnderline"/>
          <w:highlight w:val="cyan"/>
        </w:rPr>
        <w:t>as</w:t>
      </w:r>
      <w:r w:rsidRPr="00957816">
        <w:rPr>
          <w:sz w:val="16"/>
          <w:highlight w:val="cyan"/>
        </w:rPr>
        <w:t xml:space="preserve"> </w:t>
      </w:r>
      <w:r w:rsidRPr="00957816">
        <w:rPr>
          <w:rStyle w:val="Emphasis"/>
          <w:highlight w:val="cyan"/>
        </w:rPr>
        <w:t>unrealistic</w:t>
      </w:r>
      <w:r w:rsidRPr="00EB75EA">
        <w:rPr>
          <w:sz w:val="16"/>
        </w:rPr>
        <w:t xml:space="preserve"> for two reasons. First, </w:t>
      </w:r>
      <w:r w:rsidRPr="00EB75EA">
        <w:rPr>
          <w:rStyle w:val="StyleUnderline"/>
        </w:rPr>
        <w:t>they make</w:t>
      </w:r>
      <w:r w:rsidRPr="00EB75EA">
        <w:rPr>
          <w:sz w:val="16"/>
        </w:rPr>
        <w:t xml:space="preserve"> </w:t>
      </w:r>
      <w:r w:rsidRPr="00EB75EA">
        <w:rPr>
          <w:rStyle w:val="Emphasis"/>
        </w:rPr>
        <w:t>unrealistic assumptions</w:t>
      </w:r>
      <w:r w:rsidRPr="00EB75EA">
        <w:rPr>
          <w:sz w:val="16"/>
        </w:rPr>
        <w:t xml:space="preserve">, especially </w:t>
      </w:r>
      <w:r w:rsidRPr="00EB75EA">
        <w:rPr>
          <w:rStyle w:val="StyleUnderline"/>
        </w:rPr>
        <w:t>about</w:t>
      </w:r>
      <w:r w:rsidRPr="00EB75EA">
        <w:rPr>
          <w:sz w:val="16"/>
        </w:rPr>
        <w:t xml:space="preserve"> </w:t>
      </w:r>
      <w:r w:rsidRPr="00EB75EA">
        <w:rPr>
          <w:rStyle w:val="Emphasis"/>
        </w:rPr>
        <w:t>coal</w:t>
      </w:r>
      <w:r w:rsidRPr="00EB75EA">
        <w:rPr>
          <w:sz w:val="16"/>
        </w:rPr>
        <w:t xml:space="preserve"> use. Second, </w:t>
      </w:r>
      <w:r w:rsidRPr="00957816">
        <w:rPr>
          <w:rStyle w:val="Emphasis"/>
          <w:highlight w:val="cyan"/>
        </w:rPr>
        <w:t>actual</w:t>
      </w:r>
      <w:r w:rsidRPr="00957816">
        <w:rPr>
          <w:sz w:val="16"/>
          <w:highlight w:val="cyan"/>
        </w:rPr>
        <w:t xml:space="preserve"> </w:t>
      </w:r>
      <w:r w:rsidRPr="00957816">
        <w:rPr>
          <w:rStyle w:val="StyleUnderline"/>
          <w:highlight w:val="cyan"/>
        </w:rPr>
        <w:t>emissions</w:t>
      </w:r>
      <w:r w:rsidRPr="00EB75EA">
        <w:rPr>
          <w:rStyle w:val="StyleUnderline"/>
        </w:rPr>
        <w:t xml:space="preserve"> have been </w:t>
      </w:r>
      <w:r w:rsidRPr="00957816">
        <w:rPr>
          <w:rStyle w:val="StyleUnderline"/>
          <w:highlight w:val="cyan"/>
        </w:rPr>
        <w:t>tracking</w:t>
      </w:r>
      <w:r w:rsidRPr="00EB75EA">
        <w:rPr>
          <w:sz w:val="16"/>
        </w:rPr>
        <w:t xml:space="preserve"> </w:t>
      </w:r>
      <w:r w:rsidRPr="00EB75EA">
        <w:rPr>
          <w:rStyle w:val="Emphasis"/>
        </w:rPr>
        <w:t xml:space="preserve">well </w:t>
      </w:r>
      <w:r w:rsidRPr="00957816">
        <w:rPr>
          <w:rStyle w:val="Emphasis"/>
          <w:highlight w:val="cyan"/>
        </w:rPr>
        <w:t>below</w:t>
      </w:r>
      <w:r w:rsidRPr="00EB75EA">
        <w:rPr>
          <w:sz w:val="16"/>
        </w:rPr>
        <w:t xml:space="preserve"> </w:t>
      </w:r>
      <w:r w:rsidRPr="00EB75EA">
        <w:rPr>
          <w:rStyle w:val="StyleUnderline"/>
        </w:rPr>
        <w:t>their most extreme</w:t>
      </w:r>
      <w:r w:rsidRPr="00EB75EA">
        <w:rPr>
          <w:sz w:val="16"/>
        </w:rPr>
        <w:t xml:space="preserve"> emission </w:t>
      </w:r>
      <w:r w:rsidRPr="00EB75EA">
        <w:rPr>
          <w:rStyle w:val="StyleUnderline"/>
        </w:rPr>
        <w:t>scenario, and indeed</w:t>
      </w:r>
      <w:r w:rsidRPr="00EB75EA">
        <w:rPr>
          <w:sz w:val="16"/>
        </w:rPr>
        <w:t xml:space="preserve"> slightly </w:t>
      </w:r>
      <w:r w:rsidRPr="00EB75EA">
        <w:rPr>
          <w:rStyle w:val="StyleUnderline"/>
        </w:rPr>
        <w:t>below their</w:t>
      </w:r>
      <w:r w:rsidRPr="00EB75EA">
        <w:rPr>
          <w:sz w:val="16"/>
        </w:rPr>
        <w:t xml:space="preserve"> </w:t>
      </w:r>
      <w:r w:rsidRPr="00EB75EA">
        <w:rPr>
          <w:rStyle w:val="Emphasis"/>
        </w:rPr>
        <w:t>medium</w:t>
      </w:r>
      <w:r w:rsidRPr="00EB75EA">
        <w:rPr>
          <w:sz w:val="16"/>
        </w:rPr>
        <w:t xml:space="preserve"> emissions </w:t>
      </w:r>
      <w:r w:rsidRPr="00EB75EA">
        <w:rPr>
          <w:rStyle w:val="StyleUnderline"/>
        </w:rPr>
        <w:t>scenario</w:t>
      </w:r>
      <w:r w:rsidRPr="00EB75EA">
        <w:rPr>
          <w:sz w:val="16"/>
        </w:rPr>
        <w:t xml:space="preserve">. The UN is now working with an estimated year 2100 warming of 2.5°C (UNFCCC (2022)), while the IEA Roadmap to NetZero projects 2.4°C of warming by 2100 (IEA (2023)). </w:t>
      </w:r>
      <w:r w:rsidRPr="00EB75EA">
        <w:rPr>
          <w:rStyle w:val="StyleUnderline"/>
        </w:rPr>
        <w:t>When</w:t>
      </w:r>
      <w:r w:rsidRPr="00EB75EA">
        <w:rPr>
          <w:sz w:val="16"/>
        </w:rPr>
        <w:t xml:space="preserve"> </w:t>
      </w:r>
      <w:r w:rsidRPr="00EB75EA">
        <w:rPr>
          <w:rStyle w:val="Emphasis"/>
        </w:rPr>
        <w:t>plausible scenarios</w:t>
      </w:r>
      <w:r w:rsidRPr="00EB75EA">
        <w:rPr>
          <w:sz w:val="16"/>
        </w:rPr>
        <w:t xml:space="preserve"> of natural climate variability and values of climate sensitivity on the lower end of the UN’s IPCC likely range </w:t>
      </w:r>
      <w:r w:rsidRPr="00EB75EA">
        <w:rPr>
          <w:rStyle w:val="StyleUnderline"/>
        </w:rPr>
        <w:t>are considered</w:t>
      </w:r>
      <w:r w:rsidRPr="00EB75EA">
        <w:rPr>
          <w:sz w:val="16"/>
        </w:rPr>
        <w:t xml:space="preserve">, the </w:t>
      </w:r>
      <w:r w:rsidRPr="00EB75EA">
        <w:rPr>
          <w:rStyle w:val="StyleUnderline"/>
        </w:rPr>
        <w:t>expected</w:t>
      </w:r>
      <w:r w:rsidRPr="00EB75EA">
        <w:rPr>
          <w:sz w:val="16"/>
        </w:rPr>
        <w:t xml:space="preserve"> </w:t>
      </w:r>
      <w:r w:rsidRPr="00EB75EA">
        <w:rPr>
          <w:rStyle w:val="Emphasis"/>
        </w:rPr>
        <w:t>warming</w:t>
      </w:r>
      <w:r w:rsidRPr="00EB75EA">
        <w:rPr>
          <w:sz w:val="16"/>
        </w:rPr>
        <w:t xml:space="preserve"> </w:t>
      </w:r>
      <w:r w:rsidRPr="00EB75EA">
        <w:rPr>
          <w:rStyle w:val="StyleUnderline"/>
        </w:rPr>
        <w:t>could be</w:t>
      </w:r>
      <w:r w:rsidRPr="00EB75EA">
        <w:rPr>
          <w:sz w:val="16"/>
        </w:rPr>
        <w:t xml:space="preserve"> </w:t>
      </w:r>
      <w:r w:rsidRPr="00EB75EA">
        <w:rPr>
          <w:rStyle w:val="Emphasis"/>
        </w:rPr>
        <w:t>significantly lower</w:t>
      </w:r>
      <w:r w:rsidRPr="00EB75EA">
        <w:rPr>
          <w:sz w:val="16"/>
        </w:rPr>
        <w:t xml:space="preserve"> (Lee et al. (2021)).</w:t>
      </w:r>
    </w:p>
    <w:p w14:paraId="030679AA" w14:textId="77777777" w:rsidR="004B119F" w:rsidRPr="00EB75EA" w:rsidRDefault="004B119F" w:rsidP="004B119F">
      <w:pPr>
        <w:rPr>
          <w:sz w:val="16"/>
        </w:rPr>
      </w:pPr>
      <w:r w:rsidRPr="00EB75EA">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w:t>
      </w:r>
      <w:r w:rsidRPr="00EB75EA">
        <w:rPr>
          <w:sz w:val="16"/>
        </w:rPr>
        <w:lastRenderedPageBreak/>
        <w:t xml:space="preserve">as AI to expect such advances to accelerate. Moreover, </w:t>
      </w:r>
      <w:r w:rsidRPr="00957816">
        <w:rPr>
          <w:rStyle w:val="StyleUnderline"/>
          <w:highlight w:val="cyan"/>
        </w:rPr>
        <w:t>the</w:t>
      </w:r>
      <w:r w:rsidRPr="00EB75EA">
        <w:rPr>
          <w:rStyle w:val="StyleUnderline"/>
        </w:rPr>
        <w:t xml:space="preserve"> so-called </w:t>
      </w:r>
      <w:r w:rsidRPr="00957816">
        <w:rPr>
          <w:rStyle w:val="Emphasis"/>
          <w:highlight w:val="cyan"/>
        </w:rPr>
        <w:t>threshold</w:t>
      </w:r>
      <w:r w:rsidRPr="00EB75EA">
        <w:rPr>
          <w:sz w:val="16"/>
        </w:rPr>
        <w:t xml:space="preserve"> of danger </w:t>
      </w:r>
      <w:r w:rsidRPr="00EB75EA">
        <w:rPr>
          <w:rStyle w:val="StyleUnderline"/>
        </w:rPr>
        <w:t>of</w:t>
      </w:r>
      <w:r w:rsidRPr="00EB75EA">
        <w:rPr>
          <w:sz w:val="16"/>
        </w:rPr>
        <w:t xml:space="preserve"> </w:t>
      </w:r>
      <w:r w:rsidRPr="00EB75EA">
        <w:rPr>
          <w:rStyle w:val="Emphasis"/>
        </w:rPr>
        <w:t>2</w:t>
      </w:r>
      <w:r w:rsidRPr="00EB75EA">
        <w:rPr>
          <w:sz w:val="16"/>
        </w:rPr>
        <w:t xml:space="preserve">o </w:t>
      </w:r>
      <w:r w:rsidRPr="00EB75EA">
        <w:rPr>
          <w:rStyle w:val="Emphasis"/>
        </w:rPr>
        <w:t>C</w:t>
      </w:r>
      <w:r w:rsidRPr="00EB75EA">
        <w:rPr>
          <w:sz w:val="16"/>
        </w:rPr>
        <w:t xml:space="preserve"> warming since pre-industrial times </w:t>
      </w:r>
      <w:r w:rsidRPr="00957816">
        <w:rPr>
          <w:rStyle w:val="StyleUnderline"/>
          <w:highlight w:val="cyan"/>
        </w:rPr>
        <w:t>is</w:t>
      </w:r>
      <w:r w:rsidRPr="00957816">
        <w:rPr>
          <w:sz w:val="16"/>
          <w:highlight w:val="cyan"/>
        </w:rPr>
        <w:t xml:space="preserve"> </w:t>
      </w:r>
      <w:r w:rsidRPr="00957816">
        <w:rPr>
          <w:rStyle w:val="Emphasis"/>
          <w:highlight w:val="cyan"/>
        </w:rPr>
        <w:t>not</w:t>
      </w:r>
      <w:r w:rsidRPr="00EB75EA">
        <w:rPr>
          <w:sz w:val="16"/>
        </w:rPr>
        <w:t xml:space="preserve"> </w:t>
      </w:r>
      <w:r w:rsidRPr="00EB75EA">
        <w:rPr>
          <w:rStyle w:val="StyleUnderline"/>
        </w:rPr>
        <w:t>an</w:t>
      </w:r>
      <w:r w:rsidRPr="00EB75EA">
        <w:rPr>
          <w:sz w:val="16"/>
        </w:rPr>
        <w:t xml:space="preserve"> </w:t>
      </w:r>
      <w:r w:rsidRPr="00957816">
        <w:rPr>
          <w:rStyle w:val="Emphasis"/>
          <w:highlight w:val="cyan"/>
        </w:rPr>
        <w:t>objective</w:t>
      </w:r>
      <w:r w:rsidRPr="00EB75EA">
        <w:rPr>
          <w:rStyle w:val="Emphasis"/>
        </w:rPr>
        <w:t xml:space="preserve"> threshold</w:t>
      </w:r>
      <w:r w:rsidRPr="00EB75EA">
        <w:rPr>
          <w:sz w:val="16"/>
        </w:rPr>
        <w:t xml:space="preserve"> of danger. </w:t>
      </w:r>
      <w:r w:rsidRPr="00957816">
        <w:rPr>
          <w:rStyle w:val="StyleUnderline"/>
          <w:highlight w:val="cyan"/>
        </w:rPr>
        <w:t>Rather</w:t>
      </w:r>
      <w:r w:rsidRPr="00EB75EA">
        <w:rPr>
          <w:sz w:val="16"/>
        </w:rPr>
        <w:t xml:space="preserve">, 2o C is a </w:t>
      </w:r>
      <w:r w:rsidRPr="00957816">
        <w:rPr>
          <w:rStyle w:val="Emphasis"/>
          <w:highlight w:val="cyan"/>
        </w:rPr>
        <w:t>political</w:t>
      </w:r>
      <w:r w:rsidRPr="00EB75EA">
        <w:rPr>
          <w:rStyle w:val="Emphasis"/>
        </w:rPr>
        <w:t>ly negotiated target</w:t>
      </w:r>
      <w:r w:rsidRPr="00EB75EA">
        <w:rPr>
          <w:sz w:val="16"/>
        </w:rPr>
        <w:t xml:space="preserve"> </w:t>
      </w:r>
      <w:r w:rsidRPr="00EB75EA">
        <w:rPr>
          <w:rStyle w:val="StyleUnderline"/>
        </w:rPr>
        <w:t xml:space="preserve">designed </w:t>
      </w:r>
      <w:r w:rsidRPr="00957816">
        <w:rPr>
          <w:rStyle w:val="StyleUnderline"/>
          <w:highlight w:val="cyan"/>
        </w:rPr>
        <w:t xml:space="preserve">to </w:t>
      </w:r>
      <w:r w:rsidRPr="00957816">
        <w:rPr>
          <w:rStyle w:val="Emphasis"/>
          <w:highlight w:val="cyan"/>
        </w:rPr>
        <w:t>motivate</w:t>
      </w:r>
      <w:r w:rsidRPr="00EB75EA">
        <w:rPr>
          <w:sz w:val="16"/>
        </w:rPr>
        <w:t xml:space="preserve"> broadbased </w:t>
      </w:r>
      <w:r w:rsidRPr="00957816">
        <w:rPr>
          <w:rStyle w:val="Emphasis"/>
          <w:highlight w:val="cyan"/>
        </w:rPr>
        <w:t>action</w:t>
      </w:r>
      <w:r w:rsidRPr="00EB75EA">
        <w:rPr>
          <w:sz w:val="16"/>
        </w:rPr>
        <w:t>s to reduce emissions (Curry (2023, page 9)).</w:t>
      </w:r>
    </w:p>
    <w:p w14:paraId="2A76327F" w14:textId="77777777" w:rsidR="004B119F" w:rsidRPr="00EB75EA" w:rsidRDefault="004B119F" w:rsidP="004B119F">
      <w:pPr>
        <w:rPr>
          <w:sz w:val="16"/>
        </w:rPr>
      </w:pPr>
      <w:r w:rsidRPr="00EB75EA">
        <w:rPr>
          <w:sz w:val="16"/>
        </w:rPr>
        <w:t xml:space="preserve">Importantly, </w:t>
      </w:r>
      <w:r w:rsidRPr="00957816">
        <w:rPr>
          <w:rStyle w:val="StyleUnderline"/>
          <w:highlight w:val="cyan"/>
        </w:rPr>
        <w:t>there is</w:t>
      </w:r>
      <w:r w:rsidRPr="00957816">
        <w:rPr>
          <w:sz w:val="16"/>
          <w:highlight w:val="cyan"/>
        </w:rPr>
        <w:t xml:space="preserve"> </w:t>
      </w:r>
      <w:r w:rsidRPr="00957816">
        <w:rPr>
          <w:rStyle w:val="Emphasis"/>
          <w:highlight w:val="cyan"/>
        </w:rPr>
        <w:t>no credible case</w:t>
      </w:r>
      <w:r w:rsidRPr="00957816">
        <w:rPr>
          <w:sz w:val="16"/>
          <w:highlight w:val="cyan"/>
        </w:rPr>
        <w:t xml:space="preserve"> </w:t>
      </w:r>
      <w:r w:rsidRPr="00957816">
        <w:rPr>
          <w:rStyle w:val="StyleUnderline"/>
          <w:highlight w:val="cyan"/>
        </w:rPr>
        <w:t>that</w:t>
      </w:r>
      <w:r w:rsidRPr="00957816">
        <w:rPr>
          <w:sz w:val="16"/>
          <w:highlight w:val="cyan"/>
        </w:rPr>
        <w:t xml:space="preserve"> </w:t>
      </w:r>
      <w:r w:rsidRPr="00957816">
        <w:rPr>
          <w:rStyle w:val="Emphasis"/>
          <w:highlight w:val="cyan"/>
        </w:rPr>
        <w:t>missing</w:t>
      </w:r>
      <w:r w:rsidRPr="00EB75EA">
        <w:rPr>
          <w:sz w:val="16"/>
        </w:rPr>
        <w:t xml:space="preserve"> </w:t>
      </w:r>
      <w:r w:rsidRPr="00EB75EA">
        <w:rPr>
          <w:rStyle w:val="StyleUnderline"/>
        </w:rPr>
        <w:t>the</w:t>
      </w:r>
      <w:r w:rsidRPr="00EB75EA">
        <w:rPr>
          <w:sz w:val="16"/>
        </w:rPr>
        <w:t xml:space="preserve"> 2o C </w:t>
      </w:r>
      <w:r w:rsidRPr="00EB75EA">
        <w:rPr>
          <w:rStyle w:val="StyleUnderline"/>
        </w:rPr>
        <w:t xml:space="preserve">target would </w:t>
      </w:r>
      <w:r w:rsidRPr="00957816">
        <w:rPr>
          <w:rStyle w:val="StyleUnderline"/>
          <w:highlight w:val="cyan"/>
        </w:rPr>
        <w:t>pose</w:t>
      </w:r>
      <w:r w:rsidRPr="00EB75EA">
        <w:rPr>
          <w:rStyle w:val="StyleUnderline"/>
        </w:rPr>
        <w:t xml:space="preserve"> an</w:t>
      </w:r>
      <w:r w:rsidRPr="00EB75EA">
        <w:rPr>
          <w:sz w:val="16"/>
        </w:rPr>
        <w:t xml:space="preserve"> </w:t>
      </w:r>
      <w:r w:rsidRPr="00957816">
        <w:rPr>
          <w:rStyle w:val="Emphasis"/>
          <w:highlight w:val="cyan"/>
        </w:rPr>
        <w:t>ex</w:t>
      </w:r>
      <w:r w:rsidRPr="00EB75EA">
        <w:rPr>
          <w:rStyle w:val="Emphasis"/>
        </w:rPr>
        <w:t xml:space="preserve">istential </w:t>
      </w:r>
      <w:r w:rsidRPr="00957816">
        <w:rPr>
          <w:rStyle w:val="Emphasis"/>
          <w:highlight w:val="cyan"/>
        </w:rPr>
        <w:t>risk</w:t>
      </w:r>
      <w:r w:rsidRPr="00EB75EA">
        <w:rPr>
          <w:sz w:val="16"/>
        </w:rPr>
        <w:t xml:space="preserve"> to humanity. </w:t>
      </w:r>
      <w:r w:rsidRPr="00957816">
        <w:rPr>
          <w:rStyle w:val="StyleUnderline"/>
          <w:highlight w:val="cyan"/>
        </w:rPr>
        <w:t>Humans have</w:t>
      </w:r>
      <w:r w:rsidRPr="00957816">
        <w:rPr>
          <w:sz w:val="16"/>
          <w:highlight w:val="cyan"/>
        </w:rPr>
        <w:t xml:space="preserve"> </w:t>
      </w:r>
      <w:r w:rsidRPr="00957816">
        <w:rPr>
          <w:rStyle w:val="Emphasis"/>
          <w:highlight w:val="cyan"/>
        </w:rPr>
        <w:t>adapted</w:t>
      </w:r>
      <w:r w:rsidRPr="00EB75EA">
        <w:rPr>
          <w:rStyle w:val="Emphasis"/>
        </w:rPr>
        <w:t xml:space="preserve"> to</w:t>
      </w:r>
      <w:r w:rsidRPr="00EB75EA">
        <w:rPr>
          <w:sz w:val="16"/>
        </w:rPr>
        <w:t xml:space="preserve"> </w:t>
      </w:r>
      <w:r w:rsidRPr="00EB75EA">
        <w:rPr>
          <w:rStyle w:val="StyleUnderline"/>
        </w:rPr>
        <w:t>(and</w:t>
      </w:r>
      <w:r w:rsidRPr="00EB75EA">
        <w:rPr>
          <w:sz w:val="16"/>
        </w:rPr>
        <w:t xml:space="preserve"> </w:t>
      </w:r>
      <w:r w:rsidRPr="00EB75EA">
        <w:rPr>
          <w:rStyle w:val="Emphasis"/>
        </w:rPr>
        <w:t>thrived</w:t>
      </w:r>
      <w:r w:rsidRPr="00EB75EA">
        <w:rPr>
          <w:sz w:val="16"/>
        </w:rPr>
        <w:t xml:space="preserve"> </w:t>
      </w:r>
      <w:r w:rsidRPr="00EB75EA">
        <w:rPr>
          <w:rStyle w:val="StyleUnderline"/>
        </w:rPr>
        <w:t>in)</w:t>
      </w:r>
      <w:r w:rsidRPr="00EB75EA">
        <w:rPr>
          <w:sz w:val="16"/>
        </w:rPr>
        <w:t xml:space="preserve"> climates </w:t>
      </w:r>
      <w:r w:rsidRPr="00EB75EA">
        <w:rPr>
          <w:rStyle w:val="StyleUnderline"/>
        </w:rPr>
        <w:t>extremes</w:t>
      </w:r>
      <w:r w:rsidRPr="00EB75EA">
        <w:rPr>
          <w:sz w:val="16"/>
        </w:rPr>
        <w:t xml:space="preserve"> </w:t>
      </w:r>
      <w:r w:rsidRPr="00EB75EA">
        <w:rPr>
          <w:rStyle w:val="Emphasis"/>
        </w:rPr>
        <w:t>far worse</w:t>
      </w:r>
      <w:r w:rsidRPr="00EB75EA">
        <w:rPr>
          <w:sz w:val="16"/>
        </w:rPr>
        <w:t xml:space="preserve"> </w:t>
      </w:r>
      <w:r w:rsidRPr="00EB75EA">
        <w:rPr>
          <w:rStyle w:val="StyleUnderline"/>
        </w:rPr>
        <w:t>than</w:t>
      </w:r>
      <w:r w:rsidRPr="00EB75EA">
        <w:rPr>
          <w:sz w:val="16"/>
        </w:rPr>
        <w:t xml:space="preserve"> in </w:t>
      </w:r>
      <w:r w:rsidRPr="00EB75EA">
        <w:rPr>
          <w:rStyle w:val="StyleUnderline"/>
        </w:rPr>
        <w:t xml:space="preserve">the </w:t>
      </w:r>
      <w:r w:rsidRPr="00EB75EA">
        <w:rPr>
          <w:rStyle w:val="Emphasis"/>
        </w:rPr>
        <w:t>pessimistic extreme scenario</w:t>
      </w:r>
      <w:r w:rsidRPr="00EB75EA">
        <w:rPr>
          <w:rStyle w:val="StyleUnderline"/>
        </w:rPr>
        <w:t xml:space="preserve">, </w:t>
      </w:r>
      <w:r w:rsidRPr="00957816">
        <w:rPr>
          <w:rStyle w:val="StyleUnderline"/>
          <w:highlight w:val="cyan"/>
        </w:rPr>
        <w:t>as</w:t>
      </w:r>
      <w:r w:rsidRPr="00EB75EA">
        <w:rPr>
          <w:sz w:val="16"/>
        </w:rPr>
        <w:t xml:space="preserve"> </w:t>
      </w:r>
      <w:r w:rsidRPr="00EB75EA">
        <w:rPr>
          <w:rStyle w:val="Emphasis"/>
        </w:rPr>
        <w:t xml:space="preserve">summertime residents of </w:t>
      </w:r>
      <w:r w:rsidRPr="00957816">
        <w:rPr>
          <w:rStyle w:val="Emphasis"/>
          <w:highlight w:val="cyan"/>
        </w:rPr>
        <w:t>Phoenix</w:t>
      </w:r>
      <w:r w:rsidRPr="00EB75EA">
        <w:rPr>
          <w:sz w:val="16"/>
        </w:rPr>
        <w:t xml:space="preserve"> </w:t>
      </w:r>
      <w:r w:rsidRPr="00EB75EA">
        <w:rPr>
          <w:rStyle w:val="StyleUnderline"/>
        </w:rPr>
        <w:t>and</w:t>
      </w:r>
      <w:r w:rsidRPr="00EB75EA">
        <w:rPr>
          <w:sz w:val="16"/>
        </w:rPr>
        <w:t xml:space="preserve"> </w:t>
      </w:r>
      <w:r w:rsidRPr="00EB75EA">
        <w:rPr>
          <w:rStyle w:val="Emphasis"/>
        </w:rPr>
        <w:t>wintertime residents of Minneapolis</w:t>
      </w:r>
      <w:r w:rsidRPr="00EB75EA">
        <w:rPr>
          <w:sz w:val="16"/>
        </w:rPr>
        <w:t xml:space="preserve"> </w:t>
      </w:r>
      <w:r w:rsidRPr="00957816">
        <w:rPr>
          <w:rStyle w:val="StyleUnderline"/>
          <w:highlight w:val="cyan"/>
        </w:rPr>
        <w:t>demonstrate</w:t>
      </w:r>
      <w:r w:rsidRPr="00957816">
        <w:rPr>
          <w:sz w:val="16"/>
          <w:highlight w:val="cyan"/>
        </w:rPr>
        <w:t xml:space="preserve"> </w:t>
      </w:r>
      <w:r w:rsidRPr="00957816">
        <w:rPr>
          <w:rStyle w:val="Emphasis"/>
          <w:highlight w:val="cyan"/>
        </w:rPr>
        <w:t>every year</w:t>
      </w:r>
      <w:r w:rsidRPr="00EB75EA">
        <w:rPr>
          <w:sz w:val="16"/>
        </w:rPr>
        <w:t>.</w:t>
      </w:r>
    </w:p>
    <w:p w14:paraId="137BED69" w14:textId="77777777" w:rsidR="004B119F" w:rsidRPr="00EB75EA" w:rsidRDefault="004B119F" w:rsidP="004B119F">
      <w:pPr>
        <w:rPr>
          <w:sz w:val="16"/>
        </w:rPr>
      </w:pPr>
      <w:r w:rsidRPr="00EB75EA">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EB75EA">
        <w:rPr>
          <w:sz w:val="16"/>
        </w:rPr>
        <w:t>All of</w:t>
      </w:r>
      <w:proofErr w:type="gramEnd"/>
      <w:r w:rsidRPr="00EB75EA">
        <w:rPr>
          <w:sz w:val="16"/>
        </w:rPr>
        <w:t xml:space="preserve">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144F9343" w14:textId="77777777" w:rsidR="004B119F" w:rsidRPr="00EB75EA" w:rsidRDefault="004B119F" w:rsidP="004B119F">
      <w:pPr>
        <w:rPr>
          <w:sz w:val="16"/>
        </w:rPr>
      </w:pPr>
      <w:r w:rsidRPr="00EB75EA">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BD13B12" w14:textId="77777777" w:rsidR="004B119F" w:rsidRPr="00EB75EA" w:rsidRDefault="004B119F" w:rsidP="004B119F">
      <w:pPr>
        <w:rPr>
          <w:sz w:val="16"/>
        </w:rPr>
      </w:pPr>
      <w:r w:rsidRPr="00EB75EA">
        <w:rPr>
          <w:sz w:val="16"/>
        </w:rPr>
        <w:t>Tipping points and surprises</w:t>
      </w:r>
    </w:p>
    <w:p w14:paraId="34D3F130" w14:textId="77777777" w:rsidR="004B119F" w:rsidRPr="00EB75EA" w:rsidRDefault="004B119F" w:rsidP="004B119F">
      <w:pPr>
        <w:rPr>
          <w:sz w:val="16"/>
        </w:rPr>
      </w:pPr>
      <w:r w:rsidRPr="00EB75EA">
        <w:rPr>
          <w:rStyle w:val="Emphasis"/>
        </w:rPr>
        <w:t>Uncertainty</w:t>
      </w:r>
      <w:r w:rsidRPr="00EB75EA">
        <w:rPr>
          <w:sz w:val="16"/>
        </w:rPr>
        <w:t xml:space="preserve"> about the impact on humans of continued use of fossil fuels </w:t>
      </w:r>
      <w:r w:rsidRPr="00EB75EA">
        <w:rPr>
          <w:rStyle w:val="StyleUnderline"/>
        </w:rPr>
        <w:t>is</w:t>
      </w:r>
      <w:r w:rsidRPr="00EB75EA">
        <w:rPr>
          <w:sz w:val="16"/>
        </w:rPr>
        <w:t xml:space="preserve"> </w:t>
      </w:r>
      <w:r w:rsidRPr="00EB75EA">
        <w:rPr>
          <w:rStyle w:val="Emphasis"/>
        </w:rPr>
        <w:t>dominated</w:t>
      </w:r>
      <w:r w:rsidRPr="00EB75EA">
        <w:rPr>
          <w:sz w:val="16"/>
        </w:rPr>
        <w:t xml:space="preserve"> </w:t>
      </w:r>
      <w:r w:rsidRPr="00EB75EA">
        <w:rPr>
          <w:rStyle w:val="StyleUnderline"/>
        </w:rPr>
        <w:t>by</w:t>
      </w:r>
      <w:r w:rsidRPr="00EB75EA">
        <w:rPr>
          <w:sz w:val="16"/>
        </w:rPr>
        <w:t xml:space="preserve"> the difficulties of estimating the likelihood of catastrophic outcomes from climate </w:t>
      </w:r>
      <w:r w:rsidRPr="00EB75EA">
        <w:rPr>
          <w:rStyle w:val="Emphasis"/>
        </w:rPr>
        <w:t>tipping points</w:t>
      </w:r>
      <w:r w:rsidRPr="00EB75EA">
        <w:rPr>
          <w:sz w:val="16"/>
        </w:rPr>
        <w:t xml:space="preserve"> that could cause severe and possibly irreversible damage.</w:t>
      </w:r>
    </w:p>
    <w:p w14:paraId="41D89B80" w14:textId="77777777" w:rsidR="004B119F" w:rsidRPr="00EB75EA" w:rsidRDefault="004B119F" w:rsidP="004B119F">
      <w:pPr>
        <w:rPr>
          <w:sz w:val="16"/>
        </w:rPr>
      </w:pPr>
      <w:r w:rsidRPr="00EB75EA">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DD247E8" w14:textId="77777777" w:rsidR="004B119F" w:rsidRPr="00EB75EA" w:rsidRDefault="004B119F" w:rsidP="004B119F">
      <w:pPr>
        <w:rPr>
          <w:sz w:val="16"/>
        </w:rPr>
      </w:pPr>
      <w:r w:rsidRPr="00EB75EA">
        <w:rPr>
          <w:sz w:val="16"/>
        </w:rPr>
        <w:t xml:space="preserve">The IPCC Assessment Reports have considered </w:t>
      </w:r>
      <w:proofErr w:type="gramStart"/>
      <w:r w:rsidRPr="00EB75EA">
        <w:rPr>
          <w:sz w:val="16"/>
        </w:rPr>
        <w:t>a number of</w:t>
      </w:r>
      <w:proofErr w:type="gramEnd"/>
      <w:r w:rsidRPr="00EB75EA">
        <w:rPr>
          <w:sz w:val="16"/>
        </w:rPr>
        <w:t xml:space="preserve">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771D50EA" w14:textId="77777777" w:rsidR="004B119F" w:rsidRPr="00EB75EA" w:rsidRDefault="004B119F" w:rsidP="004B119F">
      <w:pPr>
        <w:rPr>
          <w:sz w:val="16"/>
        </w:rPr>
      </w:pPr>
      <w:r w:rsidRPr="00EB75EA">
        <w:rPr>
          <w:rStyle w:val="StyleUnderline"/>
        </w:rPr>
        <w:t>The</w:t>
      </w:r>
      <w:r w:rsidRPr="00EB75EA">
        <w:rPr>
          <w:sz w:val="16"/>
        </w:rPr>
        <w:t xml:space="preserve"> </w:t>
      </w:r>
      <w:r w:rsidRPr="00957816">
        <w:rPr>
          <w:rStyle w:val="Emphasis"/>
          <w:highlight w:val="cyan"/>
        </w:rPr>
        <w:t>likelihood</w:t>
      </w:r>
      <w:r w:rsidRPr="00957816">
        <w:rPr>
          <w:sz w:val="16"/>
          <w:highlight w:val="cyan"/>
        </w:rPr>
        <w:t xml:space="preserve"> </w:t>
      </w:r>
      <w:r w:rsidRPr="00957816">
        <w:rPr>
          <w:rStyle w:val="StyleUnderline"/>
          <w:highlight w:val="cyan"/>
        </w:rPr>
        <w:t>of</w:t>
      </w:r>
      <w:r w:rsidRPr="00EB75EA">
        <w:rPr>
          <w:sz w:val="16"/>
        </w:rPr>
        <w:t xml:space="preserve"> any of the above types of </w:t>
      </w:r>
      <w:r w:rsidRPr="00EB75EA">
        <w:rPr>
          <w:rStyle w:val="StyleUnderline"/>
        </w:rPr>
        <w:t xml:space="preserve">hypothesized </w:t>
      </w:r>
      <w:r w:rsidRPr="00957816">
        <w:rPr>
          <w:rStyle w:val="Emphasis"/>
          <w:highlight w:val="cyan"/>
        </w:rPr>
        <w:t>tipping points</w:t>
      </w:r>
      <w:r w:rsidRPr="00EB75EA">
        <w:rPr>
          <w:rStyle w:val="StyleUnderline"/>
        </w:rPr>
        <w:t xml:space="preserve"> occurring in the</w:t>
      </w:r>
      <w:r w:rsidRPr="00EB75EA">
        <w:rPr>
          <w:sz w:val="16"/>
        </w:rPr>
        <w:t xml:space="preserve"> 21st </w:t>
      </w:r>
      <w:r w:rsidRPr="00EB75EA">
        <w:rPr>
          <w:rStyle w:val="Emphasis"/>
        </w:rPr>
        <w:t>century</w:t>
      </w:r>
      <w:r w:rsidRPr="00EB75EA">
        <w:rPr>
          <w:sz w:val="16"/>
        </w:rPr>
        <w:t xml:space="preserve"> </w:t>
      </w:r>
      <w:r w:rsidRPr="00EB75EA">
        <w:rPr>
          <w:rStyle w:val="StyleUnderline"/>
        </w:rPr>
        <w:t>under</w:t>
      </w:r>
      <w:r w:rsidRPr="00EB75EA">
        <w:rPr>
          <w:sz w:val="16"/>
        </w:rPr>
        <w:t xml:space="preserve"> the </w:t>
      </w:r>
      <w:r w:rsidRPr="00EB75EA">
        <w:rPr>
          <w:rStyle w:val="Emphasis"/>
        </w:rPr>
        <w:t>medium emissions</w:t>
      </w:r>
      <w:r w:rsidRPr="00EB75EA">
        <w:rPr>
          <w:sz w:val="16"/>
        </w:rPr>
        <w:t xml:space="preserve"> scenario </w:t>
      </w:r>
      <w:r w:rsidRPr="00957816">
        <w:rPr>
          <w:rStyle w:val="StyleUnderline"/>
          <w:highlight w:val="cyan"/>
        </w:rPr>
        <w:t>is</w:t>
      </w:r>
      <w:r w:rsidRPr="00EB75EA">
        <w:rPr>
          <w:sz w:val="16"/>
        </w:rPr>
        <w:t xml:space="preserve"> </w:t>
      </w:r>
      <w:r w:rsidRPr="00EB75EA">
        <w:rPr>
          <w:rStyle w:val="Emphasis"/>
        </w:rPr>
        <w:t>generally regarded</w:t>
      </w:r>
      <w:r w:rsidRPr="00EB75EA">
        <w:rPr>
          <w:sz w:val="16"/>
        </w:rPr>
        <w:t xml:space="preserve"> </w:t>
      </w:r>
      <w:r w:rsidRPr="00EB75EA">
        <w:rPr>
          <w:rStyle w:val="StyleUnderline"/>
        </w:rPr>
        <w:t>as</w:t>
      </w:r>
      <w:r w:rsidRPr="00EB75EA">
        <w:rPr>
          <w:sz w:val="16"/>
        </w:rPr>
        <w:t xml:space="preserve"> </w:t>
      </w:r>
      <w:r w:rsidRPr="00957816">
        <w:rPr>
          <w:rStyle w:val="Emphasis"/>
          <w:highlight w:val="cyan"/>
        </w:rPr>
        <w:t>low</w:t>
      </w:r>
      <w:r w:rsidRPr="00EB75EA">
        <w:rPr>
          <w:sz w:val="16"/>
        </w:rPr>
        <w:t>, although there is also low confidence in any conclusions surrounding possible tipping points owing to deep (Knightian) uncertainties in our understanding of the complex climate system.</w:t>
      </w:r>
    </w:p>
    <w:p w14:paraId="3AB625B5" w14:textId="77777777" w:rsidR="004B119F" w:rsidRPr="00EB75EA" w:rsidRDefault="004B119F" w:rsidP="004B119F">
      <w:pPr>
        <w:rPr>
          <w:sz w:val="16"/>
        </w:rPr>
      </w:pPr>
      <w:r w:rsidRPr="00EB75EA">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78D15E9A" w14:textId="77777777" w:rsidR="004B119F" w:rsidRPr="00EB75EA" w:rsidRDefault="004B119F" w:rsidP="004B119F">
      <w:pPr>
        <w:rPr>
          <w:sz w:val="16"/>
        </w:rPr>
      </w:pPr>
      <w:r w:rsidRPr="00EB75EA">
        <w:rPr>
          <w:rStyle w:val="StyleUnderline"/>
        </w:rPr>
        <w:t>It is impossible to remove</w:t>
      </w:r>
      <w:r w:rsidRPr="00EB75EA">
        <w:rPr>
          <w:sz w:val="16"/>
        </w:rPr>
        <w:t xml:space="preserve"> </w:t>
      </w:r>
      <w:r w:rsidRPr="00EB75EA">
        <w:rPr>
          <w:rStyle w:val="Emphasis"/>
        </w:rPr>
        <w:t>all</w:t>
      </w:r>
      <w:r w:rsidRPr="00EB75EA">
        <w:rPr>
          <w:sz w:val="16"/>
        </w:rPr>
        <w:t xml:space="preserve"> sources of </w:t>
      </w:r>
      <w:r w:rsidRPr="00EB75EA">
        <w:rPr>
          <w:rStyle w:val="StyleUnderline"/>
        </w:rPr>
        <w:t>climate</w:t>
      </w:r>
      <w:r w:rsidRPr="00EB75EA">
        <w:rPr>
          <w:sz w:val="16"/>
        </w:rPr>
        <w:t xml:space="preserve">-related </w:t>
      </w:r>
      <w:r w:rsidRPr="00EB75EA">
        <w:rPr>
          <w:rStyle w:val="StyleUnderline"/>
        </w:rPr>
        <w:t>risk, and it would be</w:t>
      </w:r>
      <w:r w:rsidRPr="00EB75EA">
        <w:rPr>
          <w:sz w:val="16"/>
        </w:rPr>
        <w:t xml:space="preserve"> </w:t>
      </w:r>
      <w:r w:rsidRPr="00EB75EA">
        <w:rPr>
          <w:rStyle w:val="Emphasis"/>
        </w:rPr>
        <w:t>unwise</w:t>
      </w:r>
      <w:r w:rsidRPr="00EB75EA">
        <w:rPr>
          <w:sz w:val="16"/>
        </w:rPr>
        <w:t xml:space="preserve"> </w:t>
      </w:r>
      <w:r w:rsidRPr="00EB75EA">
        <w:rPr>
          <w:rStyle w:val="StyleUnderline"/>
        </w:rPr>
        <w:t xml:space="preserve">to attempt to try </w:t>
      </w:r>
      <w:r w:rsidRPr="00957816">
        <w:rPr>
          <w:rStyle w:val="StyleUnderline"/>
          <w:highlight w:val="cyan"/>
        </w:rPr>
        <w:t>to avert</w:t>
      </w:r>
      <w:r w:rsidRPr="00957816">
        <w:rPr>
          <w:sz w:val="16"/>
          <w:highlight w:val="cyan"/>
        </w:rPr>
        <w:t xml:space="preserve"> </w:t>
      </w:r>
      <w:r w:rsidRPr="00957816">
        <w:rPr>
          <w:rStyle w:val="Emphasis"/>
          <w:highlight w:val="cyan"/>
        </w:rPr>
        <w:t>low probability</w:t>
      </w:r>
      <w:r w:rsidRPr="00EB75EA">
        <w:rPr>
          <w:sz w:val="16"/>
        </w:rPr>
        <w:t xml:space="preserve"> climate </w:t>
      </w:r>
      <w:r w:rsidRPr="00957816">
        <w:rPr>
          <w:rStyle w:val="Emphasis"/>
          <w:highlight w:val="cyan"/>
        </w:rPr>
        <w:t>catastrophes</w:t>
      </w:r>
      <w:r w:rsidRPr="00EB75EA">
        <w:rPr>
          <w:sz w:val="16"/>
        </w:rPr>
        <w:t xml:space="preserve"> </w:t>
      </w:r>
      <w:r w:rsidRPr="00EB75EA">
        <w:rPr>
          <w:rStyle w:val="StyleUnderline"/>
        </w:rPr>
        <w:t xml:space="preserve">with policy actions that </w:t>
      </w:r>
      <w:r w:rsidRPr="00957816">
        <w:rPr>
          <w:rStyle w:val="StyleUnderline"/>
          <w:highlight w:val="cyan"/>
        </w:rPr>
        <w:t>would</w:t>
      </w:r>
      <w:r w:rsidRPr="00EB75EA">
        <w:rPr>
          <w:sz w:val="16"/>
        </w:rPr>
        <w:t xml:space="preserve"> themselves surely </w:t>
      </w:r>
      <w:r w:rsidRPr="00957816">
        <w:rPr>
          <w:rStyle w:val="StyleUnderline"/>
          <w:highlight w:val="cyan"/>
        </w:rPr>
        <w:t>impose</w:t>
      </w:r>
      <w:r w:rsidRPr="00957816">
        <w:rPr>
          <w:sz w:val="16"/>
          <w:highlight w:val="cyan"/>
        </w:rPr>
        <w:t xml:space="preserve"> </w:t>
      </w:r>
      <w:r w:rsidRPr="00957816">
        <w:rPr>
          <w:rStyle w:val="Emphasis"/>
          <w:highlight w:val="cyan"/>
        </w:rPr>
        <w:t>massive</w:t>
      </w:r>
      <w:r w:rsidRPr="00EB75EA">
        <w:rPr>
          <w:rStyle w:val="Emphasis"/>
        </w:rPr>
        <w:t xml:space="preserve"> near-term </w:t>
      </w:r>
      <w:r w:rsidRPr="00957816">
        <w:rPr>
          <w:rStyle w:val="Emphasis"/>
          <w:highlight w:val="cyan"/>
        </w:rPr>
        <w:t>costs</w:t>
      </w:r>
      <w:r w:rsidRPr="00EB75EA">
        <w:rPr>
          <w:sz w:val="16"/>
        </w:rPr>
        <w:t xml:space="preserve"> </w:t>
      </w:r>
      <w:r w:rsidRPr="00EB75EA">
        <w:rPr>
          <w:rStyle w:val="StyleUnderline"/>
        </w:rPr>
        <w:t>on</w:t>
      </w:r>
      <w:r w:rsidRPr="00EB75EA">
        <w:rPr>
          <w:sz w:val="16"/>
        </w:rPr>
        <w:t xml:space="preserve"> </w:t>
      </w:r>
      <w:r w:rsidRPr="00EB75EA">
        <w:rPr>
          <w:rStyle w:val="Emphasis"/>
        </w:rPr>
        <w:t>humanity</w:t>
      </w:r>
      <w:r w:rsidRPr="00EB75EA">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13272F96" w14:textId="77777777" w:rsidR="004B119F" w:rsidRPr="00EB75EA" w:rsidRDefault="004B119F" w:rsidP="004B119F">
      <w:pPr>
        <w:rPr>
          <w:sz w:val="16"/>
        </w:rPr>
      </w:pPr>
      <w:r w:rsidRPr="00EB75EA">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615947DC" w14:textId="77777777" w:rsidR="004B119F" w:rsidRPr="00EB75EA" w:rsidRDefault="004B119F" w:rsidP="004B119F">
      <w:r w:rsidRPr="00EB75EA">
        <w:lastRenderedPageBreak/>
        <w:t>[PARAGRAPH INTEGRITY PAUSES]</w:t>
      </w:r>
    </w:p>
    <w:p w14:paraId="3926AFDE" w14:textId="77777777" w:rsidR="004B119F" w:rsidRPr="00EB75EA" w:rsidRDefault="004B119F" w:rsidP="004B119F">
      <w:pPr>
        <w:rPr>
          <w:sz w:val="10"/>
          <w:szCs w:val="10"/>
        </w:rPr>
      </w:pPr>
      <w:r w:rsidRPr="00EB75EA">
        <w:rPr>
          <w:sz w:val="10"/>
          <w:szCs w:val="10"/>
        </w:rPr>
        <w:t xml:space="preserve">3. Fossil-fuel suppression: Shooting </w:t>
      </w:r>
      <w:proofErr w:type="gramStart"/>
      <w:r w:rsidRPr="00EB75EA">
        <w:rPr>
          <w:sz w:val="10"/>
          <w:szCs w:val="10"/>
        </w:rPr>
        <w:t>ourselves</w:t>
      </w:r>
      <w:proofErr w:type="gramEnd"/>
      <w:r w:rsidRPr="00EB75EA">
        <w:rPr>
          <w:sz w:val="10"/>
          <w:szCs w:val="10"/>
        </w:rPr>
        <w:t xml:space="preserve">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w:t>
      </w:r>
      <w:proofErr w:type="gramStart"/>
      <w:r w:rsidRPr="00EB75EA">
        <w:rPr>
          <w:sz w:val="10"/>
          <w:szCs w:val="10"/>
        </w:rPr>
        <w:t>is</w:t>
      </w:r>
      <w:proofErr w:type="gramEnd"/>
      <w:r w:rsidRPr="00EB75EA">
        <w:rPr>
          <w:sz w:val="10"/>
          <w:szCs w:val="10"/>
        </w:rPr>
        <w:t xml:space="preserve">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w:t>
      </w:r>
      <w:proofErr w:type="gramStart"/>
      <w:r w:rsidRPr="00EB75EA">
        <w:rPr>
          <w:sz w:val="10"/>
          <w:szCs w:val="10"/>
        </w:rPr>
        <w:t>The</w:t>
      </w:r>
      <w:proofErr w:type="gramEnd"/>
      <w:r w:rsidRPr="00EB75EA">
        <w:rPr>
          <w:sz w:val="10"/>
          <w:szCs w:val="10"/>
        </w:rPr>
        <w:t xml:space="preserv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w:t>
      </w:r>
      <w:r w:rsidRPr="00EB75EA">
        <w:rPr>
          <w:sz w:val="10"/>
          <w:szCs w:val="10"/>
        </w:rPr>
        <w:lastRenderedPageBreak/>
        <w:t>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1C35B589" w14:textId="77777777" w:rsidR="004B119F" w:rsidRPr="00EB75EA" w:rsidRDefault="004B119F" w:rsidP="004B119F">
      <w:r w:rsidRPr="00EB75EA">
        <w:t>[PARAGRAPH INTEGRITY RESUMES]</w:t>
      </w:r>
    </w:p>
    <w:p w14:paraId="53821319" w14:textId="77777777" w:rsidR="004B119F" w:rsidRPr="00EB75EA" w:rsidRDefault="004B119F" w:rsidP="004B119F">
      <w:pPr>
        <w:rPr>
          <w:sz w:val="16"/>
        </w:rPr>
      </w:pPr>
      <w:r w:rsidRPr="00EB75EA">
        <w:rPr>
          <w:sz w:val="16"/>
        </w:rPr>
        <w:t>5. Bottom line: Sensible alternatives to net-zero policies</w:t>
      </w:r>
    </w:p>
    <w:p w14:paraId="4023871D" w14:textId="77777777" w:rsidR="004B119F" w:rsidRPr="00EB75EA" w:rsidRDefault="004B119F" w:rsidP="004B119F">
      <w:pPr>
        <w:rPr>
          <w:sz w:val="16"/>
        </w:rPr>
      </w:pPr>
      <w:r w:rsidRPr="00EB75EA">
        <w:rPr>
          <w:sz w:val="16"/>
        </w:rPr>
        <w:t xml:space="preserve">What would happen </w:t>
      </w:r>
      <w:r w:rsidRPr="00EB75EA">
        <w:rPr>
          <w:rStyle w:val="StyleUnderline"/>
        </w:rPr>
        <w:t xml:space="preserve">if the </w:t>
      </w:r>
      <w:r w:rsidRPr="00957816">
        <w:rPr>
          <w:rStyle w:val="Emphasis"/>
          <w:highlight w:val="cyan"/>
        </w:rPr>
        <w:t>U.S.</w:t>
      </w:r>
      <w:r w:rsidRPr="00EB75EA">
        <w:rPr>
          <w:rStyle w:val="StyleUnderline"/>
        </w:rPr>
        <w:t xml:space="preserve"> enforced</w:t>
      </w:r>
      <w:r w:rsidRPr="00EB75EA">
        <w:rPr>
          <w:sz w:val="16"/>
        </w:rPr>
        <w:t xml:space="preserve"> a </w:t>
      </w:r>
      <w:r w:rsidRPr="00957816">
        <w:rPr>
          <w:rStyle w:val="Emphasis"/>
          <w:highlight w:val="cyan"/>
        </w:rPr>
        <w:t>net-zero</w:t>
      </w:r>
      <w:r w:rsidRPr="00EB75EA">
        <w:rPr>
          <w:sz w:val="16"/>
        </w:rPr>
        <w:t xml:space="preserve"> emissions policy? In 2100, according to climate-model projections. </w:t>
      </w:r>
      <w:r w:rsidRPr="00EB75EA">
        <w:rPr>
          <w:rStyle w:val="StyleUnderline"/>
        </w:rPr>
        <w:t>Earth’s</w:t>
      </w:r>
      <w:r w:rsidRPr="00EB75EA">
        <w:rPr>
          <w:sz w:val="16"/>
        </w:rPr>
        <w:t xml:space="preserve"> </w:t>
      </w:r>
      <w:r w:rsidRPr="00EB75EA">
        <w:rPr>
          <w:rStyle w:val="Emphasis"/>
        </w:rPr>
        <w:t xml:space="preserve">average </w:t>
      </w:r>
      <w:r w:rsidRPr="00957816">
        <w:rPr>
          <w:rStyle w:val="Emphasis"/>
          <w:highlight w:val="cyan"/>
        </w:rPr>
        <w:t>temp</w:t>
      </w:r>
      <w:r w:rsidRPr="00EB75EA">
        <w:rPr>
          <w:rStyle w:val="StyleUnderline"/>
        </w:rPr>
        <w:t xml:space="preserve">erature </w:t>
      </w:r>
      <w:r w:rsidRPr="00957816">
        <w:rPr>
          <w:rStyle w:val="StyleUnderline"/>
          <w:highlight w:val="cyan"/>
        </w:rPr>
        <w:t>would</w:t>
      </w:r>
      <w:r w:rsidRPr="00EB75EA">
        <w:rPr>
          <w:rStyle w:val="StyleUnderline"/>
        </w:rPr>
        <w:t xml:space="preserve"> be</w:t>
      </w:r>
      <w:r w:rsidRPr="00EB75EA">
        <w:rPr>
          <w:sz w:val="16"/>
        </w:rPr>
        <w:t xml:space="preserve"> </w:t>
      </w:r>
      <w:r w:rsidRPr="00957816">
        <w:rPr>
          <w:rStyle w:val="Emphasis"/>
          <w:highlight w:val="cyan"/>
        </w:rPr>
        <w:t>lower</w:t>
      </w:r>
      <w:r w:rsidRPr="00EB75EA">
        <w:rPr>
          <w:sz w:val="16"/>
        </w:rPr>
        <w:t xml:space="preserve"> (</w:t>
      </w:r>
      <w:r w:rsidRPr="00EB75EA">
        <w:rPr>
          <w:rStyle w:val="StyleUnderline"/>
        </w:rPr>
        <w:t>than</w:t>
      </w:r>
      <w:r w:rsidRPr="00EB75EA">
        <w:rPr>
          <w:sz w:val="16"/>
        </w:rPr>
        <w:t xml:space="preserve"> it </w:t>
      </w:r>
      <w:r w:rsidRPr="00EB75EA">
        <w:rPr>
          <w:rStyle w:val="Emphasis"/>
        </w:rPr>
        <w:t>otherwise</w:t>
      </w:r>
      <w:r w:rsidRPr="00EB75EA">
        <w:rPr>
          <w:sz w:val="16"/>
        </w:rPr>
        <w:t xml:space="preserve"> would be) </w:t>
      </w:r>
      <w:r w:rsidRPr="00957816">
        <w:rPr>
          <w:rStyle w:val="StyleUnderline"/>
          <w:highlight w:val="cyan"/>
        </w:rPr>
        <w:t>by</w:t>
      </w:r>
      <w:r w:rsidRPr="00EB75EA">
        <w:rPr>
          <w:sz w:val="16"/>
        </w:rPr>
        <w:t xml:space="preserve"> </w:t>
      </w:r>
      <w:r w:rsidRPr="00EB75EA">
        <w:rPr>
          <w:rStyle w:val="Emphasis"/>
        </w:rPr>
        <w:t xml:space="preserve">less than </w:t>
      </w:r>
      <w:r w:rsidRPr="00957816">
        <w:rPr>
          <w:rStyle w:val="Emphasis"/>
          <w:highlight w:val="cyan"/>
        </w:rPr>
        <w:t>0.2°</w:t>
      </w:r>
      <w:r w:rsidRPr="00EB75EA">
        <w:rPr>
          <w:rStyle w:val="Emphasis"/>
        </w:rPr>
        <w:t>C</w:t>
      </w:r>
      <w:r w:rsidRPr="00EB75EA">
        <w:rPr>
          <w:sz w:val="16"/>
        </w:rPr>
        <w:t xml:space="preserve">, which would be </w:t>
      </w:r>
      <w:r w:rsidRPr="00EB75EA">
        <w:rPr>
          <w:rStyle w:val="Emphasis"/>
        </w:rPr>
        <w:t>undetectable statistically</w:t>
      </w:r>
      <w:r w:rsidRPr="00EB75EA">
        <w:rPr>
          <w:sz w:val="16"/>
        </w:rPr>
        <w:t xml:space="preserve"> </w:t>
      </w:r>
      <w:r w:rsidRPr="00EB75EA">
        <w:rPr>
          <w:rStyle w:val="StyleUnderline"/>
        </w:rPr>
        <w:t>given</w:t>
      </w:r>
      <w:r w:rsidRPr="00EB75EA">
        <w:rPr>
          <w:sz w:val="16"/>
        </w:rPr>
        <w:t xml:space="preserve"> </w:t>
      </w:r>
      <w:r w:rsidRPr="00EB75EA">
        <w:rPr>
          <w:rStyle w:val="Emphasis"/>
        </w:rPr>
        <w:t>normal</w:t>
      </w:r>
      <w:r w:rsidRPr="00EB75EA">
        <w:rPr>
          <w:sz w:val="16"/>
        </w:rPr>
        <w:t xml:space="preserve"> temperature </w:t>
      </w:r>
      <w:r w:rsidRPr="00EB75EA">
        <w:rPr>
          <w:rStyle w:val="Emphasis"/>
        </w:rPr>
        <w:t>variation</w:t>
      </w:r>
      <w:r w:rsidRPr="00EB75EA">
        <w:rPr>
          <w:rStyle w:val="StyleUnderline"/>
        </w:rPr>
        <w:t xml:space="preserve">. U.S. consumption and production of goods created with steel, cement, and plastics, and of food grown with ammonia-based fertilizer would immediately </w:t>
      </w:r>
      <w:r w:rsidRPr="00EB75EA">
        <w:rPr>
          <w:rStyle w:val="Emphasis"/>
        </w:rPr>
        <w:t>plummet</w:t>
      </w:r>
      <w:r w:rsidRPr="00EB75EA">
        <w:rPr>
          <w:sz w:val="16"/>
        </w:rPr>
        <w:t xml:space="preserve"> because of the essential role fossil fuels play in their creation. </w:t>
      </w:r>
      <w:r w:rsidRPr="00EB75EA">
        <w:rPr>
          <w:rStyle w:val="StyleUnderline"/>
        </w:rPr>
        <w:t>A sharp</w:t>
      </w:r>
      <w:r w:rsidRPr="00EB75EA">
        <w:rPr>
          <w:sz w:val="16"/>
        </w:rPr>
        <w:t xml:space="preserve"> </w:t>
      </w:r>
      <w:r w:rsidRPr="00EB75EA">
        <w:rPr>
          <w:rStyle w:val="Emphasis"/>
        </w:rPr>
        <w:t>decline</w:t>
      </w:r>
      <w:r w:rsidRPr="00EB75EA">
        <w:rPr>
          <w:sz w:val="16"/>
        </w:rPr>
        <w:t xml:space="preserve"> </w:t>
      </w:r>
      <w:r w:rsidRPr="00EB75EA">
        <w:rPr>
          <w:rStyle w:val="StyleUnderline"/>
        </w:rPr>
        <w:t>in</w:t>
      </w:r>
      <w:r w:rsidRPr="00EB75EA">
        <w:rPr>
          <w:sz w:val="16"/>
        </w:rPr>
        <w:t xml:space="preserve"> the </w:t>
      </w:r>
      <w:r w:rsidRPr="00EB75EA">
        <w:rPr>
          <w:rStyle w:val="Emphasis"/>
        </w:rPr>
        <w:t>quality of life</w:t>
      </w:r>
      <w:r w:rsidRPr="00EB75EA">
        <w:rPr>
          <w:sz w:val="16"/>
        </w:rPr>
        <w:t xml:space="preserve"> </w:t>
      </w:r>
      <w:r w:rsidRPr="00EB75EA">
        <w:rPr>
          <w:rStyle w:val="StyleUnderline"/>
        </w:rPr>
        <w:t>would</w:t>
      </w:r>
      <w:r w:rsidRPr="00EB75EA">
        <w:rPr>
          <w:sz w:val="16"/>
        </w:rPr>
        <w:t xml:space="preserve"> surely </w:t>
      </w:r>
      <w:r w:rsidRPr="00EB75EA">
        <w:rPr>
          <w:rStyle w:val="StyleUnderline"/>
        </w:rPr>
        <w:t>ensue</w:t>
      </w:r>
      <w:r w:rsidRPr="00EB75EA">
        <w:rPr>
          <w:sz w:val="16"/>
        </w:rPr>
        <w:t>.</w:t>
      </w:r>
    </w:p>
    <w:p w14:paraId="2E0345FE" w14:textId="77777777" w:rsidR="004B119F" w:rsidRPr="00EB75EA" w:rsidRDefault="004B119F" w:rsidP="004B119F">
      <w:pPr>
        <w:rPr>
          <w:sz w:val="16"/>
        </w:rPr>
      </w:pPr>
      <w:r w:rsidRPr="00EB75EA">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EB75EA">
        <w:rPr>
          <w:rStyle w:val="StyleUnderline"/>
        </w:rPr>
        <w:t>there is</w:t>
      </w:r>
      <w:r w:rsidRPr="00EB75EA">
        <w:rPr>
          <w:sz w:val="16"/>
        </w:rPr>
        <w:t xml:space="preserve"> </w:t>
      </w:r>
      <w:r w:rsidRPr="00EB75EA">
        <w:rPr>
          <w:rStyle w:val="Emphasis"/>
        </w:rPr>
        <w:t>no credible evidence</w:t>
      </w:r>
      <w:r w:rsidRPr="00EB75EA">
        <w:rPr>
          <w:sz w:val="16"/>
        </w:rPr>
        <w:t xml:space="preserve"> </w:t>
      </w:r>
      <w:r w:rsidRPr="00EB75EA">
        <w:rPr>
          <w:rStyle w:val="StyleUnderline"/>
        </w:rPr>
        <w:t>of an</w:t>
      </w:r>
      <w:r w:rsidRPr="00EB75EA">
        <w:rPr>
          <w:sz w:val="16"/>
        </w:rPr>
        <w:t xml:space="preserve"> </w:t>
      </w:r>
      <w:r w:rsidRPr="00EB75EA">
        <w:rPr>
          <w:rStyle w:val="Emphasis"/>
        </w:rPr>
        <w:t>existential threat</w:t>
      </w:r>
      <w:r w:rsidRPr="00EB75EA">
        <w:rPr>
          <w:sz w:val="16"/>
        </w:rPr>
        <w:t xml:space="preserve"> </w:t>
      </w:r>
      <w:r w:rsidRPr="00EB75EA">
        <w:rPr>
          <w:rStyle w:val="StyleUnderline"/>
        </w:rPr>
        <w:t>from</w:t>
      </w:r>
      <w:r w:rsidRPr="00EB75EA">
        <w:rPr>
          <w:sz w:val="16"/>
        </w:rPr>
        <w:t xml:space="preserve"> global </w:t>
      </w:r>
      <w:r w:rsidRPr="00EB75EA">
        <w:rPr>
          <w:rStyle w:val="Emphasis"/>
        </w:rPr>
        <w:t>warming</w:t>
      </w:r>
      <w:r w:rsidRPr="00EB75EA">
        <w:rPr>
          <w:sz w:val="16"/>
        </w:rPr>
        <w:t xml:space="preserve">. </w:t>
      </w:r>
      <w:r w:rsidRPr="00EB75EA">
        <w:rPr>
          <w:rStyle w:val="StyleUnderline"/>
        </w:rPr>
        <w:t>Nor</w:t>
      </w:r>
      <w:r w:rsidRPr="00EB75EA">
        <w:rPr>
          <w:sz w:val="16"/>
        </w:rPr>
        <w:t xml:space="preserve">, indeed, is there </w:t>
      </w:r>
      <w:r w:rsidRPr="00EB75EA">
        <w:rPr>
          <w:rStyle w:val="StyleUnderline"/>
        </w:rPr>
        <w:t>evidence of</w:t>
      </w:r>
      <w:r w:rsidRPr="00EB75EA">
        <w:rPr>
          <w:sz w:val="16"/>
        </w:rPr>
        <w:t xml:space="preserve"> warmingrelated </w:t>
      </w:r>
      <w:r w:rsidRPr="00EB75EA">
        <w:rPr>
          <w:rStyle w:val="Emphasis"/>
        </w:rPr>
        <w:t>costs</w:t>
      </w:r>
      <w:r w:rsidRPr="00EB75EA">
        <w:rPr>
          <w:sz w:val="16"/>
        </w:rPr>
        <w:t xml:space="preserve"> </w:t>
      </w:r>
      <w:r w:rsidRPr="00EB75EA">
        <w:rPr>
          <w:rStyle w:val="StyleUnderline"/>
        </w:rPr>
        <w:t>that cannot be addressed by humanity’s</w:t>
      </w:r>
      <w:r w:rsidRPr="00EB75EA">
        <w:rPr>
          <w:sz w:val="16"/>
        </w:rPr>
        <w:t xml:space="preserve"> </w:t>
      </w:r>
      <w:r w:rsidRPr="00EB75EA">
        <w:rPr>
          <w:rStyle w:val="Emphasis"/>
        </w:rPr>
        <w:t>resilience</w:t>
      </w:r>
      <w:r w:rsidRPr="00EB75EA">
        <w:rPr>
          <w:sz w:val="16"/>
        </w:rPr>
        <w:t xml:space="preserve"> </w:t>
      </w:r>
      <w:r w:rsidRPr="00EB75EA">
        <w:rPr>
          <w:rStyle w:val="StyleUnderline"/>
        </w:rPr>
        <w:t>and</w:t>
      </w:r>
      <w:r w:rsidRPr="00EB75EA">
        <w:rPr>
          <w:sz w:val="16"/>
        </w:rPr>
        <w:t xml:space="preserve"> </w:t>
      </w:r>
      <w:r w:rsidRPr="00EB75EA">
        <w:rPr>
          <w:rStyle w:val="StyleUnderline"/>
        </w:rPr>
        <w:t xml:space="preserve">ability to </w:t>
      </w:r>
      <w:r w:rsidRPr="00EB75EA">
        <w:rPr>
          <w:rStyle w:val="Emphasis"/>
        </w:rPr>
        <w:t>adapt</w:t>
      </w:r>
      <w:r w:rsidRPr="00EB75EA">
        <w:rPr>
          <w:sz w:val="16"/>
        </w:rPr>
        <w:t xml:space="preserve"> </w:t>
      </w:r>
      <w:r w:rsidRPr="00EB75EA">
        <w:rPr>
          <w:rStyle w:val="StyleUnderline"/>
        </w:rPr>
        <w:t>to</w:t>
      </w:r>
      <w:r w:rsidRPr="00EB75EA">
        <w:rPr>
          <w:sz w:val="16"/>
        </w:rPr>
        <w:t xml:space="preserve"> </w:t>
      </w:r>
      <w:r w:rsidRPr="00EB75EA">
        <w:rPr>
          <w:rStyle w:val="Emphasis"/>
        </w:rPr>
        <w:t>extreme</w:t>
      </w:r>
      <w:r w:rsidRPr="00EB75EA">
        <w:rPr>
          <w:sz w:val="16"/>
        </w:rPr>
        <w:t xml:space="preserve"> climate</w:t>
      </w:r>
      <w:r w:rsidRPr="00EB75EA">
        <w:rPr>
          <w:rStyle w:val="Emphasis"/>
        </w:rPr>
        <w:t>s</w:t>
      </w:r>
      <w:r w:rsidRPr="00EB75EA">
        <w:rPr>
          <w:sz w:val="16"/>
        </w:rPr>
        <w:t>.</w:t>
      </w:r>
    </w:p>
    <w:p w14:paraId="4EA0EEAC" w14:textId="77777777" w:rsidR="004B119F" w:rsidRDefault="004B119F" w:rsidP="004B119F">
      <w:pPr>
        <w:rPr>
          <w:rStyle w:val="Emphasis"/>
        </w:rPr>
      </w:pPr>
      <w:r w:rsidRPr="00EB75EA">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EB75EA">
        <w:rPr>
          <w:rStyle w:val="Emphasis"/>
        </w:rPr>
        <w:t>regardless</w:t>
      </w:r>
      <w:r w:rsidRPr="00EB75EA">
        <w:rPr>
          <w:sz w:val="16"/>
        </w:rPr>
        <w:t xml:space="preserve"> </w:t>
      </w:r>
      <w:r w:rsidRPr="00EB75EA">
        <w:rPr>
          <w:rStyle w:val="StyleUnderline"/>
        </w:rPr>
        <w:t>of</w:t>
      </w:r>
      <w:r w:rsidRPr="00EB75EA">
        <w:rPr>
          <w:sz w:val="16"/>
        </w:rPr>
        <w:t xml:space="preserve"> their </w:t>
      </w:r>
      <w:r w:rsidRPr="00EB75EA">
        <w:rPr>
          <w:rStyle w:val="Emphasis"/>
        </w:rPr>
        <w:t>personal</w:t>
      </w:r>
      <w:r w:rsidRPr="00EB75EA">
        <w:rPr>
          <w:sz w:val="16"/>
        </w:rPr>
        <w:t xml:space="preserve"> quality-of-life </w:t>
      </w:r>
      <w:r w:rsidRPr="00EB75EA">
        <w:rPr>
          <w:rStyle w:val="Emphasis"/>
        </w:rPr>
        <w:t>sacrifices</w:t>
      </w:r>
      <w:r w:rsidRPr="00EB75EA">
        <w:rPr>
          <w:sz w:val="16"/>
        </w:rPr>
        <w:t xml:space="preserve">, global </w:t>
      </w:r>
      <w:r w:rsidRPr="00EB75EA">
        <w:rPr>
          <w:rStyle w:val="StyleUnderline"/>
        </w:rPr>
        <w:t>warming is predicted to</w:t>
      </w:r>
      <w:r w:rsidRPr="00EB75EA">
        <w:rPr>
          <w:sz w:val="16"/>
        </w:rPr>
        <w:t xml:space="preserve"> </w:t>
      </w:r>
      <w:r w:rsidRPr="00EB75EA">
        <w:rPr>
          <w:rStyle w:val="Emphasis"/>
        </w:rPr>
        <w:t>continue</w:t>
      </w:r>
      <w:r w:rsidRPr="00EB75EA">
        <w:rPr>
          <w:sz w:val="16"/>
        </w:rPr>
        <w:t xml:space="preserve"> </w:t>
      </w:r>
      <w:r w:rsidRPr="00957816">
        <w:rPr>
          <w:rStyle w:val="StyleUnderline"/>
          <w:highlight w:val="cyan"/>
        </w:rPr>
        <w:t>because</w:t>
      </w:r>
      <w:r w:rsidRPr="00957816">
        <w:rPr>
          <w:sz w:val="16"/>
          <w:highlight w:val="cyan"/>
        </w:rPr>
        <w:t xml:space="preserve"> </w:t>
      </w:r>
      <w:r w:rsidRPr="00957816">
        <w:rPr>
          <w:rStyle w:val="Emphasis"/>
          <w:highlight w:val="cyan"/>
        </w:rPr>
        <w:t>China, India, Russia, Iran</w:t>
      </w:r>
      <w:r w:rsidRPr="00EB75EA">
        <w:rPr>
          <w:rStyle w:val="StyleUnderline"/>
        </w:rPr>
        <w:t>, and</w:t>
      </w:r>
      <w:r w:rsidRPr="00EB75EA">
        <w:rPr>
          <w:sz w:val="16"/>
        </w:rPr>
        <w:t xml:space="preserve"> many </w:t>
      </w:r>
      <w:r w:rsidRPr="00EB75EA">
        <w:rPr>
          <w:rStyle w:val="Emphasis"/>
        </w:rPr>
        <w:t>other countries</w:t>
      </w:r>
      <w:r w:rsidRPr="00EB75EA">
        <w:rPr>
          <w:sz w:val="16"/>
        </w:rPr>
        <w:t xml:space="preserve"> </w:t>
      </w:r>
      <w:r w:rsidRPr="00957816">
        <w:rPr>
          <w:rStyle w:val="StyleUnderline"/>
          <w:highlight w:val="cyan"/>
        </w:rPr>
        <w:t>have</w:t>
      </w:r>
      <w:r w:rsidRPr="00957816">
        <w:rPr>
          <w:sz w:val="16"/>
          <w:highlight w:val="cyan"/>
        </w:rPr>
        <w:t xml:space="preserve"> </w:t>
      </w:r>
      <w:r w:rsidRPr="00957816">
        <w:rPr>
          <w:rStyle w:val="Emphasis"/>
          <w:highlight w:val="cyan"/>
        </w:rPr>
        <w:t>strong incentives</w:t>
      </w:r>
      <w:r w:rsidRPr="00957816">
        <w:rPr>
          <w:sz w:val="16"/>
          <w:highlight w:val="cyan"/>
        </w:rPr>
        <w:t xml:space="preserve"> </w:t>
      </w:r>
      <w:r w:rsidRPr="00957816">
        <w:rPr>
          <w:rStyle w:val="StyleUnderline"/>
          <w:highlight w:val="cyan"/>
        </w:rPr>
        <w:t>to</w:t>
      </w:r>
      <w:r w:rsidRPr="00957816">
        <w:rPr>
          <w:sz w:val="16"/>
          <w:highlight w:val="cyan"/>
        </w:rPr>
        <w:t xml:space="preserve"> </w:t>
      </w:r>
      <w:r w:rsidRPr="00957816">
        <w:rPr>
          <w:rStyle w:val="Emphasis"/>
          <w:highlight w:val="cyan"/>
        </w:rPr>
        <w:t>continue</w:t>
      </w:r>
      <w:r w:rsidRPr="00EB75EA">
        <w:rPr>
          <w:sz w:val="16"/>
        </w:rPr>
        <w:t xml:space="preserve"> to use </w:t>
      </w:r>
      <w:r w:rsidRPr="00957816">
        <w:rPr>
          <w:rStyle w:val="Emphasis"/>
          <w:highlight w:val="cyan"/>
        </w:rPr>
        <w:t>fossil fuels</w:t>
      </w:r>
    </w:p>
    <w:p w14:paraId="7FFD0BCD" w14:textId="77777777" w:rsidR="004B119F" w:rsidRDefault="004B119F" w:rsidP="004B119F">
      <w:pPr>
        <w:pStyle w:val="Heading2"/>
      </w:pPr>
      <w:r>
        <w:lastRenderedPageBreak/>
        <w:t xml:space="preserve">A2 Russia DA </w:t>
      </w:r>
    </w:p>
    <w:p w14:paraId="29BAA29F" w14:textId="77777777" w:rsidR="004B119F" w:rsidRDefault="004B119F" w:rsidP="004B119F">
      <w:pPr>
        <w:pStyle w:val="Heading3"/>
      </w:pPr>
      <w:r>
        <w:lastRenderedPageBreak/>
        <w:t>Link Turn</w:t>
      </w:r>
    </w:p>
    <w:p w14:paraId="77FD7E02" w14:textId="77777777" w:rsidR="004B119F" w:rsidRPr="00816091" w:rsidRDefault="004B119F" w:rsidP="004B119F">
      <w:pPr>
        <w:pStyle w:val="Heading4"/>
      </w:pPr>
      <w:r>
        <w:t>Link turn - boosting military presence in the Arctic is key to dialogue and engagement with Russia</w:t>
      </w:r>
    </w:p>
    <w:p w14:paraId="52D8012C" w14:textId="77777777" w:rsidR="004B119F" w:rsidRPr="00CF5A80" w:rsidRDefault="004B119F" w:rsidP="004B119F">
      <w:pPr>
        <w:rPr>
          <w:sz w:val="26"/>
        </w:rPr>
      </w:pPr>
      <w:r w:rsidRPr="00CD0324">
        <w:rPr>
          <w:rStyle w:val="Style13ptBold"/>
        </w:rPr>
        <w:t xml:space="preserve">Tingstad 23 </w:t>
      </w:r>
      <w:r w:rsidRPr="00CD0324">
        <w:rPr>
          <w:rStyle w:val="Style13ptBold"/>
          <w:b w:val="0"/>
          <w:bCs w:val="0"/>
        </w:rPr>
        <w:t xml:space="preserve">[Abbie, visiting professor of Arctic research at the Center for Arctic Study and Policy, U.S. Coast Guard Academy, Scott Savitz, Senior Engineer and Professor of Policy Analysis, RAND School of Public Policy, “Enhancing Security in a Changing Environment,” Testimony submitted to the U.S. House Committee on Homeland Security, </w:t>
      </w:r>
      <w:hyperlink r:id="rId42" w:history="1">
        <w:r w:rsidRPr="00CD0324">
          <w:rPr>
            <w:rStyle w:val="Style13ptBold"/>
            <w:b w:val="0"/>
            <w:bCs w:val="0"/>
          </w:rPr>
          <w:t>https://www.rand.org/pubs/testimonies/CTA3097-1.html</w:t>
        </w:r>
      </w:hyperlink>
      <w:r w:rsidRPr="00CD0324">
        <w:rPr>
          <w:rStyle w:val="Style13ptBold"/>
          <w:b w:val="0"/>
          <w:bCs w:val="0"/>
        </w:rPr>
        <w:t>, ALB]</w:t>
      </w:r>
    </w:p>
    <w:p w14:paraId="43B1C4EF" w14:textId="77777777" w:rsidR="004B119F" w:rsidRPr="00816091" w:rsidRDefault="004B119F" w:rsidP="004B119F">
      <w:pPr>
        <w:rPr>
          <w:sz w:val="16"/>
        </w:rPr>
      </w:pPr>
      <w:r w:rsidRPr="00816091">
        <w:rPr>
          <w:sz w:val="16"/>
        </w:rPr>
        <w:t xml:space="preserve">The fifth risk concerns the impact that Russia’s full-scale war on Ukraine has on preventing the United States and its like-minded allies and partners in the region from engaging in Arctic “business as usual.” </w:t>
      </w:r>
      <w:r w:rsidRPr="00816091">
        <w:rPr>
          <w:rStyle w:val="StyleUnderline"/>
        </w:rPr>
        <w:t>The reality is that the United States shares a maritime border with Russia, and Russia will continue to be an important player in the Far North for years to come as the region’s largest country with great economic aspirations for the Arctic and a substantial military presence there</w:t>
      </w:r>
      <w:r w:rsidRPr="00816091">
        <w:rPr>
          <w:sz w:val="16"/>
        </w:rPr>
        <w:t xml:space="preserve">. Thus, </w:t>
      </w:r>
      <w:r w:rsidRPr="00816091">
        <w:rPr>
          <w:rStyle w:val="Emphasis"/>
        </w:rPr>
        <w:t>managing an Arctic relationship with Russia is a necessity</w:t>
      </w:r>
      <w:r w:rsidRPr="00816091">
        <w:rPr>
          <w:sz w:val="16"/>
        </w:rPr>
        <w:t xml:space="preserve"> </w:t>
      </w:r>
      <w:r w:rsidRPr="00816091">
        <w:rPr>
          <w:rStyle w:val="Emphasis"/>
        </w:rPr>
        <w:t>and requires that the United States improve its access to and presence in the Arctic to successfully do so</w:t>
      </w:r>
      <w:r w:rsidRPr="00816091">
        <w:rPr>
          <w:sz w:val="16"/>
        </w:rPr>
        <w:t xml:space="preserve">. </w:t>
      </w:r>
      <w:r w:rsidRPr="00816091">
        <w:rPr>
          <w:rStyle w:val="StyleUnderline"/>
        </w:rPr>
        <w:t>This will facilitate engagement when needed to conduct responsibilities and improve the U</w:t>
      </w:r>
      <w:r w:rsidRPr="00816091">
        <w:rPr>
          <w:sz w:val="16"/>
        </w:rPr>
        <w:t xml:space="preserve">nited </w:t>
      </w:r>
      <w:r w:rsidRPr="00816091">
        <w:rPr>
          <w:rStyle w:val="StyleUnderline"/>
        </w:rPr>
        <w:t>S</w:t>
      </w:r>
      <w:r w:rsidRPr="00816091">
        <w:rPr>
          <w:sz w:val="16"/>
        </w:rPr>
        <w:t xml:space="preserve">tates’ ability to balance Russia’s presence around strategic areas, such as the Bering Strait. </w:t>
      </w:r>
      <w:r w:rsidRPr="00816091">
        <w:rPr>
          <w:rStyle w:val="Emphasis"/>
        </w:rPr>
        <w:t>More regional activity runs the risk of escalating tensions or causing accidents, which further emphasizes the importance of a U.S. presence that can facilitate domain awareness and strong communications</w:t>
      </w:r>
      <w:r w:rsidRPr="00816091">
        <w:rPr>
          <w:sz w:val="16"/>
        </w:rPr>
        <w:t>.</w:t>
      </w:r>
    </w:p>
    <w:p w14:paraId="15DCD766" w14:textId="77777777" w:rsidR="004B119F" w:rsidRDefault="004B119F" w:rsidP="004B119F">
      <w:pPr>
        <w:rPr>
          <w:rStyle w:val="StyleUnderline"/>
        </w:rPr>
      </w:pPr>
      <w:r w:rsidRPr="00816091">
        <w:rPr>
          <w:rStyle w:val="StyleUnderline"/>
        </w:rPr>
        <w:t>The sixth risk concerns the potential for accidental escalation of NATO-Russia tensions</w:t>
      </w:r>
      <w:r w:rsidRPr="00816091">
        <w:rPr>
          <w:sz w:val="16"/>
        </w:rPr>
        <w:t xml:space="preserve">. </w:t>
      </w:r>
      <w:r w:rsidRPr="00816091">
        <w:rPr>
          <w:rStyle w:val="Emphasis"/>
        </w:rPr>
        <w:t>The United States’ limited access to and presence in the Arctic can also prevent the U.S. government from having the appropriate domain awareness, communications, and other capabilities necessary to prevent military accidents and escalation</w:t>
      </w:r>
      <w:r w:rsidRPr="00816091">
        <w:rPr>
          <w:sz w:val="16"/>
        </w:rPr>
        <w:t xml:space="preserve">. This escalatory potential is particularly relevant in the context of Sweden’s imminent accession to NATO, which would mean that seven of eight Arctic countries will be NATO members. </w:t>
      </w:r>
      <w:r w:rsidRPr="00816091">
        <w:rPr>
          <w:rStyle w:val="StyleUnderline"/>
        </w:rPr>
        <w:t>In this context, Russia may increasingly perceive NATO encroachment in the Arctic, which could potentially result in further increasing tensions in the region.</w:t>
      </w:r>
    </w:p>
    <w:p w14:paraId="54401DF9" w14:textId="77777777" w:rsidR="004B119F" w:rsidRDefault="004B119F" w:rsidP="004B119F">
      <w:pPr>
        <w:pStyle w:val="Heading3"/>
      </w:pPr>
      <w:r w:rsidRPr="00D269FC">
        <w:lastRenderedPageBreak/>
        <w:t>Canada Thumps</w:t>
      </w:r>
    </w:p>
    <w:p w14:paraId="3ACAC2F5" w14:textId="77777777" w:rsidR="004B119F" w:rsidRDefault="004B119F" w:rsidP="004B119F">
      <w:pPr>
        <w:pStyle w:val="Heading4"/>
      </w:pPr>
      <w:r>
        <w:t xml:space="preserve">Canada should have triggered the link </w:t>
      </w:r>
    </w:p>
    <w:p w14:paraId="0FA60141" w14:textId="77777777" w:rsidR="004B119F" w:rsidRPr="0048624E" w:rsidRDefault="004B119F" w:rsidP="004B119F">
      <w:pPr>
        <w:rPr>
          <w:rStyle w:val="Style13ptBold"/>
          <w:b w:val="0"/>
          <w:bCs w:val="0"/>
        </w:rPr>
      </w:pPr>
      <w:r>
        <w:rPr>
          <w:rStyle w:val="Style13ptBold"/>
        </w:rPr>
        <w:t xml:space="preserve">Agence France Presse 24 </w:t>
      </w:r>
      <w:r>
        <w:rPr>
          <w:rStyle w:val="Style13ptBold"/>
          <w:b w:val="0"/>
          <w:bCs w:val="0"/>
        </w:rPr>
        <w:t>[“Canada bolstering Arctic presence in face of Russia threat,” pg. Lexis, ALB]</w:t>
      </w:r>
    </w:p>
    <w:p w14:paraId="6E8AE2B1" w14:textId="77777777" w:rsidR="004B119F" w:rsidRPr="00D269FC" w:rsidRDefault="004B119F" w:rsidP="004B119F">
      <w:pPr>
        <w:rPr>
          <w:sz w:val="16"/>
        </w:rPr>
      </w:pPr>
      <w:r w:rsidRPr="00D269FC">
        <w:rPr>
          <w:rStyle w:val="StyleUnderline"/>
        </w:rPr>
        <w:t>Canada will boost its military and diplomatic presence in the Arctic to counter what it calls threats from Russia</w:t>
      </w:r>
      <w:r w:rsidRPr="00D269FC">
        <w:rPr>
          <w:sz w:val="16"/>
        </w:rPr>
        <w:t xml:space="preserve"> and others seeking a foothold in the far north, as part of a new doctrine unveiled Friday.</w:t>
      </w:r>
    </w:p>
    <w:p w14:paraId="61279676" w14:textId="77777777" w:rsidR="004B119F" w:rsidRPr="00D269FC" w:rsidRDefault="004B119F" w:rsidP="004B119F">
      <w:pPr>
        <w:rPr>
          <w:sz w:val="16"/>
        </w:rPr>
      </w:pPr>
      <w:r w:rsidRPr="00D269FC">
        <w:rPr>
          <w:rStyle w:val="StyleUnderline"/>
        </w:rPr>
        <w:t>The government envisions the deployment of new patrol ships and navy destroyers, ice breakers and submarines</w:t>
      </w:r>
      <w:r w:rsidRPr="00D269FC">
        <w:rPr>
          <w:sz w:val="16"/>
        </w:rPr>
        <w:t xml:space="preserve"> capable of operating beneath ice sheets, as well as more aircraft and drones.</w:t>
      </w:r>
    </w:p>
    <w:p w14:paraId="46C417F1" w14:textId="77777777" w:rsidR="004B119F" w:rsidRPr="00D269FC" w:rsidRDefault="004B119F" w:rsidP="004B119F">
      <w:pPr>
        <w:rPr>
          <w:sz w:val="16"/>
        </w:rPr>
      </w:pPr>
      <w:r w:rsidRPr="00D269FC">
        <w:rPr>
          <w:sz w:val="16"/>
        </w:rPr>
        <w:t>Along with the United States it is modernizing continental defences including surveillance of northern approaches with new maritime sensors and satellites.</w:t>
      </w:r>
    </w:p>
    <w:p w14:paraId="6BD741AE" w14:textId="77777777" w:rsidR="004B119F" w:rsidRPr="00D269FC" w:rsidRDefault="004B119F" w:rsidP="004B119F">
      <w:pPr>
        <w:rPr>
          <w:sz w:val="16"/>
        </w:rPr>
      </w:pPr>
      <w:r w:rsidRPr="00D269FC">
        <w:rPr>
          <w:rStyle w:val="StyleUnderline"/>
        </w:rPr>
        <w:t>The foreign policy document notes that Ottawa for years has sought to manage the Arctic cooperatively with other states and keep it free from military competition</w:t>
      </w:r>
      <w:r w:rsidRPr="00D269FC">
        <w:rPr>
          <w:sz w:val="16"/>
        </w:rPr>
        <w:t>.</w:t>
      </w:r>
    </w:p>
    <w:p w14:paraId="3BFF94D7" w14:textId="77777777" w:rsidR="004B119F" w:rsidRPr="00D269FC" w:rsidRDefault="004B119F" w:rsidP="004B119F">
      <w:pPr>
        <w:rPr>
          <w:sz w:val="16"/>
        </w:rPr>
      </w:pPr>
      <w:r w:rsidRPr="00D269FC">
        <w:rPr>
          <w:sz w:val="16"/>
        </w:rPr>
        <w:t>"</w:t>
      </w:r>
      <w:r w:rsidRPr="00D269FC">
        <w:rPr>
          <w:rStyle w:val="StyleUnderline"/>
        </w:rPr>
        <w:t>However, guardrails that prevent conflicts are increasingly under immense strain</w:t>
      </w:r>
      <w:r w:rsidRPr="00D269FC">
        <w:rPr>
          <w:sz w:val="16"/>
        </w:rPr>
        <w:t>," Foreign Minister Melanie Joly told a news conference.</w:t>
      </w:r>
    </w:p>
    <w:p w14:paraId="56FDD3D8" w14:textId="77777777" w:rsidR="004B119F" w:rsidRPr="00D269FC" w:rsidRDefault="004B119F" w:rsidP="004B119F">
      <w:pPr>
        <w:rPr>
          <w:sz w:val="16"/>
        </w:rPr>
      </w:pPr>
      <w:r w:rsidRPr="00D269FC">
        <w:rPr>
          <w:rStyle w:val="StyleUnderline"/>
        </w:rPr>
        <w:t>"The Arctic is no longer a low-tension region," she said, blaming Russian designs on the Artic and deepening geopolitical rivalries</w:t>
      </w:r>
      <w:r w:rsidRPr="00D269FC">
        <w:rPr>
          <w:sz w:val="16"/>
        </w:rPr>
        <w:t>.</w:t>
      </w:r>
    </w:p>
    <w:p w14:paraId="62B4FA35" w14:textId="77777777" w:rsidR="004B119F" w:rsidRPr="00D269FC" w:rsidRDefault="004B119F" w:rsidP="004B119F">
      <w:pPr>
        <w:rPr>
          <w:sz w:val="16"/>
        </w:rPr>
      </w:pPr>
      <w:r w:rsidRPr="00D269FC">
        <w:rPr>
          <w:rStyle w:val="StyleUnderline"/>
        </w:rPr>
        <w:t>The minister said Russia was also teaming up in the far north with China</w:t>
      </w:r>
      <w:r w:rsidRPr="00D269FC">
        <w:rPr>
          <w:sz w:val="16"/>
        </w:rPr>
        <w:t>, which is itself seeking greater influence in the governance of the region</w:t>
      </w:r>
    </w:p>
    <w:p w14:paraId="53EF9CF1" w14:textId="77777777" w:rsidR="004B119F" w:rsidRPr="00D269FC" w:rsidRDefault="004B119F" w:rsidP="004B119F">
      <w:pPr>
        <w:rPr>
          <w:sz w:val="16"/>
        </w:rPr>
      </w:pPr>
      <w:r w:rsidRPr="00D269FC">
        <w:rPr>
          <w:sz w:val="16"/>
        </w:rPr>
        <w:t xml:space="preserve">The Arctic is warming on average four times faster than the rest of the world. That is </w:t>
      </w:r>
      <w:proofErr w:type="gramStart"/>
      <w:r w:rsidRPr="00D269FC">
        <w:rPr>
          <w:sz w:val="16"/>
        </w:rPr>
        <w:t>opening up</w:t>
      </w:r>
      <w:proofErr w:type="gramEnd"/>
      <w:r w:rsidRPr="00D269FC">
        <w:rPr>
          <w:sz w:val="16"/>
        </w:rPr>
        <w:t xml:space="preserve"> new opportunities for shipping and exploration of resources like oil, gas and minerals.</w:t>
      </w:r>
    </w:p>
    <w:p w14:paraId="2A64B3A7" w14:textId="77777777" w:rsidR="004B119F" w:rsidRPr="00D269FC" w:rsidRDefault="004B119F" w:rsidP="004B119F">
      <w:pPr>
        <w:rPr>
          <w:sz w:val="16"/>
        </w:rPr>
      </w:pPr>
      <w:r w:rsidRPr="00D269FC">
        <w:rPr>
          <w:sz w:val="16"/>
        </w:rPr>
        <w:t>The growing access is heightening security challenges, Defense Minister Bill Blair warned.</w:t>
      </w:r>
    </w:p>
    <w:p w14:paraId="744CC8EF" w14:textId="77777777" w:rsidR="004B119F" w:rsidRPr="00D269FC" w:rsidRDefault="004B119F" w:rsidP="004B119F">
      <w:pPr>
        <w:rPr>
          <w:sz w:val="16"/>
        </w:rPr>
      </w:pPr>
      <w:r w:rsidRPr="00D269FC">
        <w:rPr>
          <w:rStyle w:val="StyleUnderline"/>
        </w:rPr>
        <w:t>Canada's revised doctrine, he said, calls for strengthening military capabilities to "conduct and sustain operations in the Arctic"</w:t>
      </w:r>
      <w:r w:rsidRPr="00D269FC">
        <w:rPr>
          <w:sz w:val="16"/>
        </w:rPr>
        <w:t xml:space="preserve"> where biting cold and unpredictable storms, long periods of darkness, and drifting sea ice pose severe hazards.</w:t>
      </w:r>
    </w:p>
    <w:p w14:paraId="40C56CAA" w14:textId="77777777" w:rsidR="004B119F" w:rsidRPr="00D269FC" w:rsidRDefault="004B119F" w:rsidP="004B119F">
      <w:pPr>
        <w:rPr>
          <w:sz w:val="16"/>
        </w:rPr>
      </w:pPr>
      <w:r w:rsidRPr="00D269FC">
        <w:rPr>
          <w:rStyle w:val="StyleUnderline"/>
        </w:rPr>
        <w:t>Ottawa will also seek deeper collaboration -- including more joint military drills -- with allied Nordic nations</w:t>
      </w:r>
      <w:r w:rsidRPr="00D269FC">
        <w:rPr>
          <w:sz w:val="16"/>
        </w:rPr>
        <w:t>, of which five are now also NATO members with the recent additions of Finland and Sweden.</w:t>
      </w:r>
    </w:p>
    <w:p w14:paraId="70E688B3" w14:textId="77777777" w:rsidR="004B119F" w:rsidRPr="00D269FC" w:rsidRDefault="004B119F" w:rsidP="004B119F">
      <w:pPr>
        <w:rPr>
          <w:sz w:val="16"/>
        </w:rPr>
      </w:pPr>
      <w:r w:rsidRPr="00D269FC">
        <w:rPr>
          <w:sz w:val="16"/>
        </w:rPr>
        <w:t>The report outlining Canada's shift highlighted recent increased Russian activity along the edges of North American airspace.</w:t>
      </w:r>
    </w:p>
    <w:p w14:paraId="57173E27" w14:textId="77777777" w:rsidR="004B119F" w:rsidRPr="00D269FC" w:rsidRDefault="004B119F" w:rsidP="004B119F">
      <w:pPr>
        <w:rPr>
          <w:sz w:val="16"/>
        </w:rPr>
      </w:pPr>
      <w:r w:rsidRPr="00D269FC">
        <w:rPr>
          <w:rStyle w:val="StyleUnderline"/>
        </w:rPr>
        <w:t>It also called "deeply troubling" Russian weapons testing and deployment of missile systems in the Arctic capable of striking North America and Europe</w:t>
      </w:r>
      <w:r w:rsidRPr="00D269FC">
        <w:rPr>
          <w:sz w:val="16"/>
        </w:rPr>
        <w:t>.</w:t>
      </w:r>
    </w:p>
    <w:p w14:paraId="31B83336" w14:textId="77777777" w:rsidR="004B119F" w:rsidRPr="00D269FC" w:rsidRDefault="004B119F" w:rsidP="004B119F">
      <w:pPr>
        <w:rPr>
          <w:sz w:val="16"/>
        </w:rPr>
      </w:pPr>
      <w:r w:rsidRPr="00D269FC">
        <w:rPr>
          <w:sz w:val="16"/>
        </w:rPr>
        <w:t>Canada accused China of regularly deploying in the north vessels equipped with dual-use military-research capabilities to collect data.</w:t>
      </w:r>
    </w:p>
    <w:p w14:paraId="02917EAE" w14:textId="77777777" w:rsidR="004B119F" w:rsidRPr="00D269FC" w:rsidRDefault="004B119F" w:rsidP="004B119F">
      <w:pPr>
        <w:rPr>
          <w:sz w:val="16"/>
        </w:rPr>
      </w:pPr>
      <w:r w:rsidRPr="00D269FC">
        <w:rPr>
          <w:sz w:val="16"/>
        </w:rPr>
        <w:t xml:space="preserve">In response, </w:t>
      </w:r>
      <w:r w:rsidRPr="00D269FC">
        <w:rPr>
          <w:rStyle w:val="StyleUnderline"/>
        </w:rPr>
        <w:t>Canada will now apply a national security lens to foreign research in its Arctic region,</w:t>
      </w:r>
      <w:r w:rsidRPr="00D269FC">
        <w:rPr>
          <w:sz w:val="16"/>
        </w:rPr>
        <w:t xml:space="preserve"> while Ottawa explores ways to deepen Arctic cooperation with Japan and South Korea, </w:t>
      </w:r>
      <w:proofErr w:type="gramStart"/>
      <w:r w:rsidRPr="00D269FC">
        <w:rPr>
          <w:sz w:val="16"/>
        </w:rPr>
        <w:t>similar to</w:t>
      </w:r>
      <w:proofErr w:type="gramEnd"/>
      <w:r w:rsidRPr="00D269FC">
        <w:rPr>
          <w:sz w:val="16"/>
        </w:rPr>
        <w:t xml:space="preserve"> the allies' Indo-Pacific partnership.</w:t>
      </w:r>
    </w:p>
    <w:p w14:paraId="22B58772" w14:textId="77777777" w:rsidR="004B119F" w:rsidRPr="00D269FC" w:rsidRDefault="004B119F" w:rsidP="004B119F">
      <w:pPr>
        <w:rPr>
          <w:sz w:val="16"/>
        </w:rPr>
      </w:pPr>
      <w:r w:rsidRPr="00D269FC">
        <w:rPr>
          <w:sz w:val="16"/>
        </w:rPr>
        <w:t>It will also create a new Arctic ambassador post and open consulates in Alaska and Greenland, as it seeks to settle a boundary dispute with the United States in the Beaufort Sea and finalize a deal with Denmark to split Hans Island.</w:t>
      </w:r>
    </w:p>
    <w:p w14:paraId="2919D6AB" w14:textId="77777777" w:rsidR="004B119F" w:rsidRDefault="004B119F" w:rsidP="004B119F">
      <w:pPr>
        <w:rPr>
          <w:sz w:val="16"/>
        </w:rPr>
      </w:pPr>
      <w:r w:rsidRPr="00D269FC">
        <w:rPr>
          <w:sz w:val="16"/>
        </w:rPr>
        <w:t>In 2022, Canada and Denmark agreed to effectively create the first land border between Canada and Europe on the tiny, barren, and uninhabited outcrop in the Arctic.</w:t>
      </w:r>
    </w:p>
    <w:p w14:paraId="5F4D15B7" w14:textId="77777777" w:rsidR="004B119F" w:rsidRPr="00D269FC" w:rsidRDefault="004B119F" w:rsidP="004B119F">
      <w:pPr>
        <w:pStyle w:val="Heading3"/>
      </w:pPr>
      <w:r>
        <w:lastRenderedPageBreak/>
        <w:t>Projecting Strength Solves the Impact</w:t>
      </w:r>
    </w:p>
    <w:p w14:paraId="2B470524" w14:textId="77777777" w:rsidR="004B119F" w:rsidRPr="00EA3F63" w:rsidRDefault="004B119F" w:rsidP="004B119F">
      <w:pPr>
        <w:pStyle w:val="Heading4"/>
      </w:pPr>
      <w:r>
        <w:t xml:space="preserve">If the US can project </w:t>
      </w:r>
      <w:r>
        <w:rPr>
          <w:u w:val="single"/>
        </w:rPr>
        <w:t>strength</w:t>
      </w:r>
      <w:r>
        <w:t xml:space="preserve">, it will </w:t>
      </w:r>
      <w:r>
        <w:rPr>
          <w:u w:val="single"/>
        </w:rPr>
        <w:t>deter</w:t>
      </w:r>
      <w:r>
        <w:t xml:space="preserve"> Russia from </w:t>
      </w:r>
      <w:r>
        <w:rPr>
          <w:u w:val="single"/>
        </w:rPr>
        <w:t>considering</w:t>
      </w:r>
      <w:r>
        <w:t xml:space="preserve"> expansion.</w:t>
      </w:r>
    </w:p>
    <w:p w14:paraId="5E9D12FD" w14:textId="77777777" w:rsidR="004B119F" w:rsidRPr="004976C1" w:rsidRDefault="004B119F" w:rsidP="004B119F">
      <w:r w:rsidRPr="001035A7">
        <w:rPr>
          <w:rStyle w:val="Style13ptBold"/>
        </w:rPr>
        <w:t>Giles ’2</w:t>
      </w:r>
      <w:r>
        <w:rPr>
          <w:rStyle w:val="Style13ptBold"/>
        </w:rPr>
        <w:t>3</w:t>
      </w:r>
      <w:r>
        <w:t xml:space="preserve"> [Keir; September 2021, updated March 2023; senior consulting fellow with the Russia and Eurasia Programme at Chatham House; Chatham House, “What deters Russia Enduring principles for responding to Moscow,” https://www.chathamhouse.org/sites/default/files/2021-10/21-09-23-what-deters-russia-giles.pdf] Blitz</w:t>
      </w:r>
    </w:p>
    <w:p w14:paraId="4AEE56BD" w14:textId="77777777" w:rsidR="004B119F" w:rsidRPr="005C2DB5" w:rsidRDefault="004B119F" w:rsidP="004B119F">
      <w:pPr>
        <w:rPr>
          <w:sz w:val="16"/>
        </w:rPr>
      </w:pPr>
      <w:r w:rsidRPr="005C2DB5">
        <w:rPr>
          <w:sz w:val="16"/>
        </w:rPr>
        <w:t>Enduring Russian attitudes</w:t>
      </w:r>
    </w:p>
    <w:p w14:paraId="348280E7" w14:textId="77777777" w:rsidR="004B119F" w:rsidRPr="005C2DB5" w:rsidRDefault="004B119F" w:rsidP="004B119F">
      <w:pPr>
        <w:rPr>
          <w:sz w:val="16"/>
        </w:rPr>
      </w:pPr>
      <w:r w:rsidRPr="005C2DB5">
        <w:rPr>
          <w:sz w:val="16"/>
        </w:rPr>
        <w:t xml:space="preserve">Means of exercising deterrence are as many, as varied and as complex as the different domains in which it can be exercised. One factor, however, remains relatively constant: the doctrine, preconceptions and conceptual underpinnings of the party to be deterred. In the case of Russia, this introduces a layer of relative predictability, since the </w:t>
      </w:r>
      <w:r w:rsidRPr="00957816">
        <w:rPr>
          <w:rStyle w:val="StyleUnderline"/>
          <w:highlight w:val="cyan"/>
        </w:rPr>
        <w:t>behaviours of Russia’s military</w:t>
      </w:r>
      <w:r w:rsidRPr="00371D7A">
        <w:rPr>
          <w:rStyle w:val="StyleUnderline"/>
        </w:rPr>
        <w:t xml:space="preserve"> and state leadership in </w:t>
      </w:r>
      <w:r w:rsidRPr="005C2DB5">
        <w:rPr>
          <w:rStyle w:val="Emphasis"/>
        </w:rPr>
        <w:t>response</w:t>
      </w:r>
      <w:r w:rsidRPr="00371D7A">
        <w:rPr>
          <w:rStyle w:val="StyleUnderline"/>
        </w:rPr>
        <w:t xml:space="preserve"> to external stimuli have </w:t>
      </w:r>
      <w:r w:rsidRPr="00957816">
        <w:rPr>
          <w:rStyle w:val="StyleUnderline"/>
          <w:highlight w:val="cyan"/>
        </w:rPr>
        <w:t>remained</w:t>
      </w:r>
      <w:r w:rsidRPr="00371D7A">
        <w:rPr>
          <w:rStyle w:val="StyleUnderline"/>
        </w:rPr>
        <w:t xml:space="preserve"> </w:t>
      </w:r>
      <w:r w:rsidRPr="005C2DB5">
        <w:rPr>
          <w:rStyle w:val="Emphasis"/>
        </w:rPr>
        <w:t xml:space="preserve">remarkably </w:t>
      </w:r>
      <w:r w:rsidRPr="00957816">
        <w:rPr>
          <w:rStyle w:val="Emphasis"/>
          <w:highlight w:val="cyan"/>
        </w:rPr>
        <w:t>consistent</w:t>
      </w:r>
      <w:r w:rsidRPr="00957816">
        <w:rPr>
          <w:rStyle w:val="StyleUnderline"/>
          <w:highlight w:val="cyan"/>
        </w:rPr>
        <w:t xml:space="preserve"> throughout</w:t>
      </w:r>
      <w:r w:rsidRPr="00371D7A">
        <w:rPr>
          <w:rStyle w:val="StyleUnderline"/>
        </w:rPr>
        <w:t xml:space="preserve"> social, political and technological upheaval</w:t>
      </w:r>
      <w:r w:rsidRPr="005C2DB5">
        <w:rPr>
          <w:sz w:val="16"/>
        </w:rPr>
        <w:t xml:space="preserve">, not only during the Soviet and post-Soviet period but back </w:t>
      </w:r>
      <w:r w:rsidRPr="00371D7A">
        <w:rPr>
          <w:rStyle w:val="StyleUnderline"/>
        </w:rPr>
        <w:t xml:space="preserve">through </w:t>
      </w:r>
      <w:r w:rsidRPr="00957816">
        <w:rPr>
          <w:rStyle w:val="StyleUnderline"/>
          <w:highlight w:val="cyan"/>
        </w:rPr>
        <w:t>centuries</w:t>
      </w:r>
      <w:r w:rsidRPr="00371D7A">
        <w:rPr>
          <w:rStyle w:val="StyleUnderline"/>
        </w:rPr>
        <w:t xml:space="preserve"> of Russian history</w:t>
      </w:r>
      <w:r w:rsidRPr="005C2DB5">
        <w:rPr>
          <w:sz w:val="16"/>
        </w:rPr>
        <w:t>.23 Historical parallels can be overstated, but past performance can nevertheless be a guide to future results. As noted by RUSI’s Jack Watling, ‘</w:t>
      </w:r>
      <w:r w:rsidRPr="00371D7A">
        <w:rPr>
          <w:rStyle w:val="StyleUnderline"/>
        </w:rPr>
        <w:t xml:space="preserve">Deterrence is about </w:t>
      </w:r>
      <w:r w:rsidRPr="005C2DB5">
        <w:rPr>
          <w:rStyle w:val="Emphasis"/>
        </w:rPr>
        <w:t>cognitive effects</w:t>
      </w:r>
      <w:r w:rsidRPr="005C2DB5">
        <w:rPr>
          <w:sz w:val="16"/>
        </w:rPr>
        <w:t xml:space="preserve">. Governments are not very revealing as to how they assess threats, and their public statements can be highly misleading. However, </w:t>
      </w:r>
      <w:r w:rsidRPr="00371D7A">
        <w:rPr>
          <w:rStyle w:val="StyleUnderline"/>
        </w:rPr>
        <w:t>analysing statements over time</w:t>
      </w:r>
      <w:r w:rsidRPr="005C2DB5">
        <w:rPr>
          <w:sz w:val="16"/>
        </w:rPr>
        <w:t xml:space="preserve">, and tracking how they correspond with actions, does </w:t>
      </w:r>
      <w:r w:rsidRPr="00371D7A">
        <w:rPr>
          <w:rStyle w:val="StyleUnderline"/>
        </w:rPr>
        <w:t xml:space="preserve">provide a </w:t>
      </w:r>
      <w:r w:rsidRPr="005C2DB5">
        <w:rPr>
          <w:rStyle w:val="Emphasis"/>
        </w:rPr>
        <w:t>baseline</w:t>
      </w:r>
      <w:r w:rsidRPr="00371D7A">
        <w:rPr>
          <w:rStyle w:val="StyleUnderline"/>
        </w:rPr>
        <w:t xml:space="preserve"> against which to </w:t>
      </w:r>
      <w:r w:rsidRPr="005C2DB5">
        <w:rPr>
          <w:rStyle w:val="Emphasis"/>
        </w:rPr>
        <w:t>assess</w:t>
      </w:r>
      <w:r w:rsidRPr="00371D7A">
        <w:rPr>
          <w:rStyle w:val="StyleUnderline"/>
        </w:rPr>
        <w:t xml:space="preserve"> threat perception</w:t>
      </w:r>
      <w:r w:rsidRPr="005C2DB5">
        <w:rPr>
          <w:sz w:val="16"/>
        </w:rPr>
        <w:t xml:space="preserve">.’24 In the case of Russian security thinking, the responses displayed throughout the past are so strikingly uniform that they present a weighty argument for considering that they are likely to be emulated today. This chapter therefore introduces </w:t>
      </w:r>
      <w:proofErr w:type="gramStart"/>
      <w:r w:rsidRPr="005C2DB5">
        <w:rPr>
          <w:sz w:val="16"/>
        </w:rPr>
        <w:t>a number of</w:t>
      </w:r>
      <w:proofErr w:type="gramEnd"/>
      <w:r w:rsidRPr="005C2DB5">
        <w:rPr>
          <w:sz w:val="16"/>
        </w:rPr>
        <w:t xml:space="preserve"> guiding principles of Russian state thought and action which appear persistent and dependable, and which therefore provide a basis for calibrating actions and messages intended to deter.</w:t>
      </w:r>
    </w:p>
    <w:p w14:paraId="0D97FB82" w14:textId="77777777" w:rsidR="004B119F" w:rsidRPr="005C2DB5" w:rsidRDefault="004B119F" w:rsidP="004B119F">
      <w:pPr>
        <w:rPr>
          <w:sz w:val="16"/>
        </w:rPr>
      </w:pPr>
      <w:r w:rsidRPr="005C2DB5">
        <w:rPr>
          <w:sz w:val="16"/>
        </w:rPr>
        <w:t>Expansionism</w:t>
      </w:r>
    </w:p>
    <w:p w14:paraId="1A9858AF" w14:textId="77777777" w:rsidR="004B119F" w:rsidRPr="005C2DB5" w:rsidRDefault="004B119F" w:rsidP="004B119F">
      <w:pPr>
        <w:rPr>
          <w:sz w:val="16"/>
        </w:rPr>
      </w:pPr>
      <w:r w:rsidRPr="00957816">
        <w:rPr>
          <w:rStyle w:val="StyleUnderline"/>
          <w:highlight w:val="cyan"/>
        </w:rPr>
        <w:t>Russia has</w:t>
      </w:r>
      <w:r w:rsidRPr="00371D7A">
        <w:rPr>
          <w:rStyle w:val="StyleUnderline"/>
        </w:rPr>
        <w:t xml:space="preserve"> a </w:t>
      </w:r>
      <w:r w:rsidRPr="00957816">
        <w:rPr>
          <w:rStyle w:val="Emphasis"/>
          <w:highlight w:val="cyan"/>
        </w:rPr>
        <w:t>consistent history</w:t>
      </w:r>
      <w:r w:rsidRPr="00957816">
        <w:rPr>
          <w:rStyle w:val="StyleUnderline"/>
          <w:highlight w:val="cyan"/>
        </w:rPr>
        <w:t xml:space="preserve"> of seeking stability</w:t>
      </w:r>
      <w:r w:rsidRPr="00371D7A">
        <w:rPr>
          <w:rStyle w:val="StyleUnderline"/>
        </w:rPr>
        <w:t xml:space="preserve"> and security </w:t>
      </w:r>
      <w:r w:rsidRPr="00957816">
        <w:rPr>
          <w:rStyle w:val="StyleUnderline"/>
          <w:highlight w:val="cyan"/>
        </w:rPr>
        <w:t xml:space="preserve">through </w:t>
      </w:r>
      <w:r w:rsidRPr="00957816">
        <w:rPr>
          <w:rStyle w:val="Emphasis"/>
          <w:highlight w:val="cyan"/>
        </w:rPr>
        <w:t>expanding</w:t>
      </w:r>
      <w:r w:rsidRPr="005C2DB5">
        <w:rPr>
          <w:sz w:val="16"/>
        </w:rPr>
        <w:t xml:space="preserve"> the geographical area under its occupation or control, based at least in part on a drive to reduce potential threats by pushing them further away. This desire for a cordon sanitaire under Russian control remains strong, and was an important contributing factor to Russia’s decision to seize Crimea and undertake a military campaign in eastern Ukraine in order to avert the perceived danger of Ukraine escaping the Russian sphere of dominance – a move Russia later capitalized on by transforming Crimea into a militarized outpost protecting its Black Sea approaches in a mirror image to the role of Kaliningrad on the Baltic. But in the present decade, Russian control need not be achieved by the traditional means of military occupation. It remains the case that </w:t>
      </w:r>
      <w:proofErr w:type="gramStart"/>
      <w:r w:rsidRPr="005C2DB5">
        <w:rPr>
          <w:sz w:val="16"/>
        </w:rPr>
        <w:t>in order to</w:t>
      </w:r>
      <w:proofErr w:type="gramEnd"/>
      <w:r w:rsidRPr="005C2DB5">
        <w:rPr>
          <w:sz w:val="16"/>
        </w:rPr>
        <w:t xml:space="preserve"> stop losing ground, Russia sees the utility of seizing small slices of territory in order to create frozen conflicts and political impasses (a process known as piece-keeping, in the sense of keeping small pieces of other people’s countries). But its intensive focus on asymmetric measures</w:t>
      </w:r>
      <w:proofErr w:type="gramStart"/>
      <w:r w:rsidRPr="005C2DB5">
        <w:rPr>
          <w:sz w:val="16"/>
        </w:rPr>
        <w:t>, and in particular</w:t>
      </w:r>
      <w:proofErr w:type="gramEnd"/>
      <w:r w:rsidRPr="005C2DB5">
        <w:rPr>
          <w:sz w:val="16"/>
        </w:rPr>
        <w:t xml:space="preserve"> the utility of information warfare for exerting control without the need for overt military intervention, means that the threat from Russian expansionism is far more diverse and nuanced than when it could be detected through the simple fact of Russian tanks crossing a border.25</w:t>
      </w:r>
    </w:p>
    <w:p w14:paraId="618EFCBA" w14:textId="77777777" w:rsidR="004B119F" w:rsidRPr="005C2DB5" w:rsidRDefault="004B119F" w:rsidP="004B119F">
      <w:pPr>
        <w:rPr>
          <w:sz w:val="16"/>
        </w:rPr>
      </w:pPr>
      <w:r w:rsidRPr="005C2DB5">
        <w:rPr>
          <w:sz w:val="16"/>
        </w:rPr>
        <w:t xml:space="preserve">The </w:t>
      </w:r>
      <w:r w:rsidRPr="00B75DE4">
        <w:rPr>
          <w:rStyle w:val="StyleUnderline"/>
        </w:rPr>
        <w:t xml:space="preserve">fact that </w:t>
      </w:r>
      <w:r w:rsidRPr="00957816">
        <w:rPr>
          <w:rStyle w:val="StyleUnderline"/>
          <w:highlight w:val="cyan"/>
        </w:rPr>
        <w:t>one</w:t>
      </w:r>
      <w:r w:rsidRPr="00B75DE4">
        <w:rPr>
          <w:rStyle w:val="StyleUnderline"/>
        </w:rPr>
        <w:t xml:space="preserve"> of the </w:t>
      </w:r>
      <w:r w:rsidRPr="00957816">
        <w:rPr>
          <w:rStyle w:val="Emphasis"/>
          <w:highlight w:val="cyan"/>
        </w:rPr>
        <w:t>motivation</w:t>
      </w:r>
      <w:r w:rsidRPr="005C2DB5">
        <w:rPr>
          <w:rStyle w:val="Emphasis"/>
        </w:rPr>
        <w:t>s</w:t>
      </w:r>
      <w:r w:rsidRPr="00B75DE4">
        <w:rPr>
          <w:rStyle w:val="StyleUnderline"/>
        </w:rPr>
        <w:t xml:space="preserve"> for</w:t>
      </w:r>
      <w:r w:rsidRPr="005C2DB5">
        <w:rPr>
          <w:sz w:val="16"/>
        </w:rPr>
        <w:t xml:space="preserve"> this </w:t>
      </w:r>
      <w:r w:rsidRPr="00B75DE4">
        <w:rPr>
          <w:rStyle w:val="StyleUnderline"/>
        </w:rPr>
        <w:t xml:space="preserve">expansionist urge is </w:t>
      </w:r>
      <w:r w:rsidRPr="00957816">
        <w:rPr>
          <w:rStyle w:val="StyleUnderline"/>
          <w:highlight w:val="cyan"/>
        </w:rPr>
        <w:t xml:space="preserve">to </w:t>
      </w:r>
      <w:r w:rsidRPr="00957816">
        <w:rPr>
          <w:rStyle w:val="Emphasis"/>
          <w:highlight w:val="cyan"/>
        </w:rPr>
        <w:t>reduce threats</w:t>
      </w:r>
      <w:r w:rsidRPr="00B75DE4">
        <w:rPr>
          <w:rStyle w:val="StyleUnderline"/>
        </w:rPr>
        <w:t xml:space="preserve"> to Russia</w:t>
      </w:r>
      <w:r w:rsidRPr="005C2DB5">
        <w:rPr>
          <w:sz w:val="16"/>
        </w:rPr>
        <w:t xml:space="preserve"> itself </w:t>
      </w:r>
      <w:r w:rsidRPr="00957816">
        <w:rPr>
          <w:rStyle w:val="StyleUnderline"/>
          <w:highlight w:val="cyan"/>
        </w:rPr>
        <w:t>presents</w:t>
      </w:r>
      <w:r w:rsidRPr="005C2DB5">
        <w:rPr>
          <w:sz w:val="16"/>
        </w:rPr>
        <w:t xml:space="preserve"> a </w:t>
      </w:r>
      <w:r w:rsidRPr="00B75DE4">
        <w:rPr>
          <w:rStyle w:val="StyleUnderline"/>
        </w:rPr>
        <w:t xml:space="preserve">further </w:t>
      </w:r>
      <w:r w:rsidRPr="00957816">
        <w:rPr>
          <w:rStyle w:val="Emphasis"/>
          <w:highlight w:val="cyan"/>
        </w:rPr>
        <w:t>challenge</w:t>
      </w:r>
      <w:r w:rsidRPr="00B75DE4">
        <w:rPr>
          <w:rStyle w:val="StyleUnderline"/>
        </w:rPr>
        <w:t xml:space="preserve">, in the form of </w:t>
      </w:r>
      <w:r w:rsidRPr="00745835">
        <w:rPr>
          <w:rStyle w:val="StyleUnderline"/>
        </w:rPr>
        <w:t xml:space="preserve">arguments </w:t>
      </w:r>
      <w:r w:rsidRPr="00957816">
        <w:rPr>
          <w:rStyle w:val="StyleUnderline"/>
          <w:highlight w:val="cyan"/>
        </w:rPr>
        <w:t>that</w:t>
      </w:r>
      <w:r w:rsidRPr="00B75DE4">
        <w:rPr>
          <w:rStyle w:val="StyleUnderline"/>
        </w:rPr>
        <w:t xml:space="preserve"> Russia’s </w:t>
      </w:r>
      <w:r w:rsidRPr="00745835">
        <w:rPr>
          <w:rStyle w:val="StyleUnderline"/>
        </w:rPr>
        <w:t>actions</w:t>
      </w:r>
      <w:r w:rsidRPr="00B75DE4">
        <w:rPr>
          <w:rStyle w:val="StyleUnderline"/>
        </w:rPr>
        <w:t xml:space="preserve"> </w:t>
      </w:r>
      <w:r w:rsidRPr="005C2DB5">
        <w:rPr>
          <w:rStyle w:val="Emphasis"/>
        </w:rPr>
        <w:t>must</w:t>
      </w:r>
      <w:r w:rsidRPr="005C2DB5">
        <w:rPr>
          <w:sz w:val="16"/>
        </w:rPr>
        <w:t xml:space="preserve"> consequently </w:t>
      </w:r>
      <w:r w:rsidRPr="00B75DE4">
        <w:rPr>
          <w:rStyle w:val="StyleUnderline"/>
        </w:rPr>
        <w:t>be forgiven, excused and tolerated and</w:t>
      </w:r>
      <w:r w:rsidRPr="005C2DB5">
        <w:rPr>
          <w:sz w:val="16"/>
        </w:rPr>
        <w:t xml:space="preserve"> – above all – </w:t>
      </w:r>
      <w:r w:rsidRPr="00B75DE4">
        <w:rPr>
          <w:rStyle w:val="StyleUnderline"/>
        </w:rPr>
        <w:t xml:space="preserve">that its </w:t>
      </w:r>
      <w:r w:rsidRPr="00957816">
        <w:rPr>
          <w:rStyle w:val="Emphasis"/>
          <w:highlight w:val="cyan"/>
        </w:rPr>
        <w:t>aspiration</w:t>
      </w:r>
      <w:r w:rsidRPr="00B75DE4">
        <w:rPr>
          <w:rStyle w:val="StyleUnderline"/>
        </w:rPr>
        <w:t xml:space="preserve"> to a sphere of unchallenged dominion in Europe </w:t>
      </w:r>
      <w:r w:rsidRPr="00957816">
        <w:rPr>
          <w:rStyle w:val="StyleUnderline"/>
          <w:highlight w:val="cyan"/>
        </w:rPr>
        <w:t>is</w:t>
      </w:r>
      <w:r w:rsidRPr="00B75DE4">
        <w:rPr>
          <w:rStyle w:val="StyleUnderline"/>
        </w:rPr>
        <w:t xml:space="preserve"> entirely </w:t>
      </w:r>
      <w:r w:rsidRPr="00957816">
        <w:rPr>
          <w:rStyle w:val="Emphasis"/>
          <w:highlight w:val="cyan"/>
        </w:rPr>
        <w:t>defensive</w:t>
      </w:r>
      <w:r w:rsidRPr="00B75DE4">
        <w:rPr>
          <w:rStyle w:val="StyleUnderline"/>
        </w:rPr>
        <w:t xml:space="preserve"> in </w:t>
      </w:r>
      <w:r w:rsidRPr="00745835">
        <w:rPr>
          <w:rStyle w:val="StyleUnderline"/>
        </w:rPr>
        <w:t xml:space="preserve">nature. </w:t>
      </w:r>
      <w:r w:rsidRPr="00957816">
        <w:rPr>
          <w:rStyle w:val="Emphasis"/>
          <w:highlight w:val="cyan"/>
        </w:rPr>
        <w:t>However</w:t>
      </w:r>
      <w:r w:rsidRPr="00745835">
        <w:rPr>
          <w:rStyle w:val="StyleUnderline"/>
        </w:rPr>
        <w:t xml:space="preserve">, the </w:t>
      </w:r>
      <w:r w:rsidRPr="00957816">
        <w:rPr>
          <w:rStyle w:val="StyleUnderline"/>
          <w:highlight w:val="cyan"/>
        </w:rPr>
        <w:t>drive to expand</w:t>
      </w:r>
      <w:r w:rsidRPr="00B75DE4">
        <w:rPr>
          <w:rStyle w:val="StyleUnderline"/>
        </w:rPr>
        <w:t xml:space="preserve"> control at the </w:t>
      </w:r>
      <w:r w:rsidRPr="005C2DB5">
        <w:rPr>
          <w:rStyle w:val="Emphasis"/>
        </w:rPr>
        <w:t>expense</w:t>
      </w:r>
      <w:r w:rsidRPr="00B75DE4">
        <w:rPr>
          <w:rStyle w:val="StyleUnderline"/>
        </w:rPr>
        <w:t xml:space="preserve"> of neighbouring states has </w:t>
      </w:r>
      <w:r w:rsidRPr="00957816">
        <w:rPr>
          <w:rStyle w:val="StyleUnderline"/>
          <w:highlight w:val="cyan"/>
        </w:rPr>
        <w:t>persisted even in</w:t>
      </w:r>
      <w:r w:rsidRPr="00B75DE4">
        <w:rPr>
          <w:rStyle w:val="StyleUnderline"/>
        </w:rPr>
        <w:t xml:space="preserve"> the </w:t>
      </w:r>
      <w:r w:rsidRPr="00957816">
        <w:rPr>
          <w:rStyle w:val="Emphasis"/>
          <w:highlight w:val="cyan"/>
        </w:rPr>
        <w:t>absence</w:t>
      </w:r>
      <w:r w:rsidRPr="00957816">
        <w:rPr>
          <w:rStyle w:val="StyleUnderline"/>
          <w:highlight w:val="cyan"/>
        </w:rPr>
        <w:t xml:space="preserve"> o</w:t>
      </w:r>
      <w:r w:rsidRPr="00B75DE4">
        <w:rPr>
          <w:rStyle w:val="StyleUnderline"/>
        </w:rPr>
        <w:t xml:space="preserve">f any </w:t>
      </w:r>
      <w:r w:rsidRPr="00957816">
        <w:rPr>
          <w:rStyle w:val="StyleUnderline"/>
          <w:highlight w:val="cyan"/>
        </w:rPr>
        <w:t>perceptible threat</w:t>
      </w:r>
      <w:r w:rsidRPr="00B75DE4">
        <w:rPr>
          <w:rStyle w:val="StyleUnderline"/>
        </w:rPr>
        <w:t xml:space="preserve"> to Russia</w:t>
      </w:r>
      <w:r w:rsidRPr="005C2DB5">
        <w:rPr>
          <w:sz w:val="16"/>
        </w:rPr>
        <w:t xml:space="preserve">. An assessment in 1955 concluded that </w:t>
      </w:r>
      <w:r w:rsidRPr="00B75DE4">
        <w:rPr>
          <w:rStyle w:val="StyleUnderline"/>
        </w:rPr>
        <w:t xml:space="preserve">the seizure of control over Eastern Europe </w:t>
      </w:r>
      <w:r w:rsidRPr="00957816">
        <w:rPr>
          <w:rStyle w:val="Emphasis"/>
          <w:highlight w:val="cyan"/>
        </w:rPr>
        <w:t>following</w:t>
      </w:r>
      <w:r w:rsidRPr="00B75DE4">
        <w:rPr>
          <w:rStyle w:val="StyleUnderline"/>
        </w:rPr>
        <w:t xml:space="preserve"> the </w:t>
      </w:r>
      <w:r w:rsidRPr="00957816">
        <w:rPr>
          <w:rStyle w:val="StyleUnderline"/>
          <w:highlight w:val="cyan"/>
        </w:rPr>
        <w:t>Second World War</w:t>
      </w:r>
      <w:r w:rsidRPr="00B75DE4">
        <w:rPr>
          <w:rStyle w:val="StyleUnderline"/>
        </w:rPr>
        <w:t xml:space="preserve"> was driven by </w:t>
      </w:r>
      <w:r w:rsidRPr="005C2DB5">
        <w:rPr>
          <w:rStyle w:val="Emphasis"/>
        </w:rPr>
        <w:t>persistent attitudes</w:t>
      </w:r>
      <w:r w:rsidRPr="00B75DE4">
        <w:rPr>
          <w:rStyle w:val="StyleUnderline"/>
        </w:rPr>
        <w:t>, not immediate stimuli</w:t>
      </w:r>
      <w:r w:rsidRPr="005C2DB5">
        <w:rPr>
          <w:sz w:val="16"/>
        </w:rPr>
        <w:t xml:space="preserve">: ‘The Soviet regime merely accentuated certain basic Russian cultural themes, </w:t>
      </w:r>
      <w:r w:rsidRPr="00957816">
        <w:rPr>
          <w:rStyle w:val="StyleUnderline"/>
          <w:highlight w:val="cyan"/>
        </w:rPr>
        <w:t>and</w:t>
      </w:r>
      <w:r w:rsidRPr="005C2DB5">
        <w:rPr>
          <w:sz w:val="16"/>
        </w:rPr>
        <w:t xml:space="preserve"> the Russians would have been expansionists in the post World War II period even if there had been no Soviet regime.’26 A </w:t>
      </w:r>
      <w:r w:rsidRPr="005C2DB5">
        <w:rPr>
          <w:rStyle w:val="Emphasis"/>
        </w:rPr>
        <w:t>similar conclusion</w:t>
      </w:r>
      <w:r w:rsidRPr="005C2DB5">
        <w:rPr>
          <w:rStyle w:val="StyleUnderline"/>
        </w:rPr>
        <w:t xml:space="preserve"> was reached at the end of the </w:t>
      </w:r>
      <w:r w:rsidRPr="00957816">
        <w:rPr>
          <w:rStyle w:val="Emphasis"/>
          <w:highlight w:val="cyan"/>
        </w:rPr>
        <w:t>Cold War</w:t>
      </w:r>
      <w:r w:rsidRPr="005C2DB5">
        <w:rPr>
          <w:sz w:val="16"/>
        </w:rPr>
        <w:t>: ‘As Russians today [1994] rediscover their tsarist past, they come face-to-face with an older and deeper national tradition of imperial rule over their neighbours.’2</w:t>
      </w:r>
    </w:p>
    <w:p w14:paraId="45824C87" w14:textId="77777777" w:rsidR="004B119F" w:rsidRDefault="004B119F" w:rsidP="004B119F">
      <w:pPr>
        <w:rPr>
          <w:sz w:val="16"/>
        </w:rPr>
      </w:pPr>
      <w:r w:rsidRPr="005C2DB5">
        <w:rPr>
          <w:sz w:val="16"/>
        </w:rPr>
        <w:t xml:space="preserve">There is a perpetual debate over whether the background noise of hostile actions by Russia in a wide range of domains – in cyberspace, in disinformation, in military interventions in third countries – is caused by a belief that it is defending itself against an actual and genuine threat from the </w:t>
      </w:r>
      <w:proofErr w:type="gramStart"/>
      <w:r w:rsidRPr="005C2DB5">
        <w:rPr>
          <w:sz w:val="16"/>
        </w:rPr>
        <w:t>West, or</w:t>
      </w:r>
      <w:proofErr w:type="gramEnd"/>
      <w:r w:rsidRPr="005C2DB5">
        <w:rPr>
          <w:sz w:val="16"/>
        </w:rPr>
        <w:t xml:space="preserve"> is simply an expression of its nature as an unreconstructed expansionist power. But the net result is the same. </w:t>
      </w:r>
      <w:proofErr w:type="gramStart"/>
      <w:r w:rsidRPr="005C2DB5">
        <w:rPr>
          <w:sz w:val="16"/>
        </w:rPr>
        <w:t>In order to</w:t>
      </w:r>
      <w:proofErr w:type="gramEnd"/>
      <w:r w:rsidRPr="005C2DB5">
        <w:rPr>
          <w:sz w:val="16"/>
        </w:rPr>
        <w:t xml:space="preserve"> achieve its aspirations of expanded control, Russia needs to check and roll back, not cooperate with, the US and its influence worldwide. This is an inherently destructive impulse and one that it is essential to constrain.</w:t>
      </w:r>
    </w:p>
    <w:p w14:paraId="32BEB288" w14:textId="77777777" w:rsidR="004B119F" w:rsidRPr="005C2DB5" w:rsidRDefault="004B119F" w:rsidP="004B119F">
      <w:pPr>
        <w:rPr>
          <w:sz w:val="16"/>
        </w:rPr>
      </w:pPr>
      <w:r w:rsidRPr="005C2DB5">
        <w:rPr>
          <w:sz w:val="16"/>
        </w:rPr>
        <w:lastRenderedPageBreak/>
        <w:t>Willingness to withdraw</w:t>
      </w:r>
    </w:p>
    <w:p w14:paraId="58D3DCED" w14:textId="77777777" w:rsidR="004B119F" w:rsidRPr="005C2DB5" w:rsidRDefault="004B119F" w:rsidP="004B119F">
      <w:pPr>
        <w:rPr>
          <w:sz w:val="16"/>
        </w:rPr>
      </w:pPr>
      <w:r w:rsidRPr="005C2DB5">
        <w:rPr>
          <w:sz w:val="16"/>
        </w:rPr>
        <w:t xml:space="preserve">However, </w:t>
      </w:r>
      <w:r w:rsidRPr="00957816">
        <w:rPr>
          <w:rStyle w:val="StyleUnderline"/>
          <w:highlight w:val="cyan"/>
        </w:rPr>
        <w:t>another</w:t>
      </w:r>
      <w:r w:rsidRPr="00B75DE4">
        <w:rPr>
          <w:rStyle w:val="StyleUnderline"/>
        </w:rPr>
        <w:t xml:space="preserve"> </w:t>
      </w:r>
      <w:r w:rsidRPr="005C2DB5">
        <w:rPr>
          <w:rStyle w:val="Emphasis"/>
        </w:rPr>
        <w:t xml:space="preserve">consistent </w:t>
      </w:r>
      <w:r w:rsidRPr="00957816">
        <w:rPr>
          <w:rStyle w:val="Emphasis"/>
          <w:highlight w:val="cyan"/>
        </w:rPr>
        <w:t>pattern</w:t>
      </w:r>
      <w:r w:rsidRPr="00B75DE4">
        <w:rPr>
          <w:rStyle w:val="StyleUnderline"/>
        </w:rPr>
        <w:t xml:space="preserve"> in Russian expansionist behaviour is </w:t>
      </w:r>
      <w:r w:rsidRPr="00957816">
        <w:rPr>
          <w:rStyle w:val="StyleUnderline"/>
          <w:highlight w:val="cyan"/>
        </w:rPr>
        <w:t xml:space="preserve">readiness to </w:t>
      </w:r>
      <w:r w:rsidRPr="00957816">
        <w:rPr>
          <w:rStyle w:val="Emphasis"/>
          <w:highlight w:val="cyan"/>
        </w:rPr>
        <w:t>stop</w:t>
      </w:r>
      <w:r w:rsidRPr="00B75DE4">
        <w:rPr>
          <w:rStyle w:val="StyleUnderline"/>
        </w:rPr>
        <w:t xml:space="preserve"> or indeed pull back </w:t>
      </w:r>
      <w:r w:rsidRPr="00957816">
        <w:rPr>
          <w:rStyle w:val="StyleUnderline"/>
          <w:highlight w:val="cyan"/>
        </w:rPr>
        <w:t>when</w:t>
      </w:r>
      <w:r w:rsidRPr="00B75DE4">
        <w:rPr>
          <w:rStyle w:val="StyleUnderline"/>
        </w:rPr>
        <w:t xml:space="preserve"> </w:t>
      </w:r>
      <w:r w:rsidRPr="005C2DB5">
        <w:rPr>
          <w:rStyle w:val="Emphasis"/>
        </w:rPr>
        <w:t xml:space="preserve">significant </w:t>
      </w:r>
      <w:r w:rsidRPr="00957816">
        <w:rPr>
          <w:rStyle w:val="Emphasis"/>
          <w:highlight w:val="cyan"/>
        </w:rPr>
        <w:t>resistance</w:t>
      </w:r>
      <w:r w:rsidRPr="00957816">
        <w:rPr>
          <w:rStyle w:val="StyleUnderline"/>
          <w:highlight w:val="cyan"/>
        </w:rPr>
        <w:t xml:space="preserve"> is encountered</w:t>
      </w:r>
      <w:r w:rsidRPr="005C2DB5">
        <w:rPr>
          <w:sz w:val="16"/>
        </w:rPr>
        <w:t xml:space="preserve">. A </w:t>
      </w:r>
      <w:r w:rsidRPr="00B75DE4">
        <w:rPr>
          <w:rStyle w:val="StyleUnderline"/>
        </w:rPr>
        <w:t>saying</w:t>
      </w:r>
      <w:r w:rsidRPr="005C2DB5">
        <w:rPr>
          <w:sz w:val="16"/>
        </w:rPr>
        <w:t xml:space="preserve"> commonly </w:t>
      </w:r>
      <w:r w:rsidRPr="00B75DE4">
        <w:rPr>
          <w:rStyle w:val="StyleUnderline"/>
        </w:rPr>
        <w:t>attributed to</w:t>
      </w:r>
      <w:r w:rsidRPr="005C2DB5">
        <w:rPr>
          <w:sz w:val="16"/>
        </w:rPr>
        <w:t xml:space="preserve"> Vladimir </w:t>
      </w:r>
      <w:r w:rsidRPr="00957816">
        <w:rPr>
          <w:rStyle w:val="Emphasis"/>
          <w:highlight w:val="cyan"/>
        </w:rPr>
        <w:t>Lenin</w:t>
      </w:r>
      <w:r w:rsidRPr="00957816">
        <w:rPr>
          <w:rStyle w:val="StyleUnderline"/>
          <w:highlight w:val="cyan"/>
        </w:rPr>
        <w:t xml:space="preserve"> held</w:t>
      </w:r>
      <w:r w:rsidRPr="005C2DB5">
        <w:rPr>
          <w:sz w:val="16"/>
        </w:rPr>
        <w:t xml:space="preserve"> that in order to expand its influence, Moscow should ‘</w:t>
      </w:r>
      <w:r w:rsidRPr="00B75DE4">
        <w:rPr>
          <w:rStyle w:val="StyleUnderline"/>
        </w:rPr>
        <w:t xml:space="preserve">probe with a bayonet; </w:t>
      </w:r>
      <w:r w:rsidRPr="00957816">
        <w:rPr>
          <w:rStyle w:val="StyleUnderline"/>
          <w:highlight w:val="cyan"/>
        </w:rPr>
        <w:t>when</w:t>
      </w:r>
      <w:r w:rsidRPr="00B75DE4">
        <w:rPr>
          <w:rStyle w:val="StyleUnderline"/>
        </w:rPr>
        <w:t xml:space="preserve"> you </w:t>
      </w:r>
      <w:r w:rsidRPr="00957816">
        <w:rPr>
          <w:rStyle w:val="StyleUnderline"/>
          <w:highlight w:val="cyan"/>
        </w:rPr>
        <w:t xml:space="preserve">encounter </w:t>
      </w:r>
      <w:r w:rsidRPr="00957816">
        <w:rPr>
          <w:rStyle w:val="Emphasis"/>
          <w:highlight w:val="cyan"/>
        </w:rPr>
        <w:t>mush</w:t>
      </w:r>
      <w:r w:rsidRPr="00957816">
        <w:rPr>
          <w:rStyle w:val="StyleUnderline"/>
          <w:highlight w:val="cyan"/>
        </w:rPr>
        <w:t>, push on</w:t>
      </w:r>
      <w:r w:rsidRPr="00B75DE4">
        <w:rPr>
          <w:rStyle w:val="StyleUnderline"/>
        </w:rPr>
        <w:t xml:space="preserve">; if you find </w:t>
      </w:r>
      <w:r w:rsidRPr="00957816">
        <w:rPr>
          <w:rStyle w:val="Emphasis"/>
          <w:highlight w:val="cyan"/>
        </w:rPr>
        <w:t>steel</w:t>
      </w:r>
      <w:r w:rsidRPr="00957816">
        <w:rPr>
          <w:rStyle w:val="StyleUnderline"/>
          <w:highlight w:val="cyan"/>
        </w:rPr>
        <w:t>, pull back</w:t>
      </w:r>
      <w:r w:rsidRPr="00957816">
        <w:rPr>
          <w:sz w:val="16"/>
          <w:highlight w:val="cyan"/>
        </w:rPr>
        <w:t>’</w:t>
      </w:r>
      <w:r w:rsidRPr="005C2DB5">
        <w:rPr>
          <w:sz w:val="16"/>
        </w:rPr>
        <w:t xml:space="preserve">.28 Russia’s adversaries have at times perceived this approach clearly: in the mid-19th century British prime minister Lord Palmerston noted: ‘The policy and practice of the Russian government has always been to push forwards its encroachments as fast and as far as the apathy and want of firmness of other governments would allow it to go, but always to stop and retire when it met with decided resistance.’29 Certainly </w:t>
      </w:r>
      <w:r w:rsidRPr="00957816">
        <w:rPr>
          <w:rStyle w:val="StyleUnderline"/>
          <w:highlight w:val="cyan"/>
        </w:rPr>
        <w:t>Russia</w:t>
      </w:r>
      <w:r w:rsidRPr="00B75DE4">
        <w:rPr>
          <w:rStyle w:val="StyleUnderline"/>
        </w:rPr>
        <w:t xml:space="preserve"> and its leaders and military commanders have </w:t>
      </w:r>
      <w:r w:rsidRPr="00957816">
        <w:rPr>
          <w:rStyle w:val="Emphasis"/>
          <w:highlight w:val="cyan"/>
        </w:rPr>
        <w:t>consistently</w:t>
      </w:r>
      <w:r w:rsidRPr="00957816">
        <w:rPr>
          <w:rStyle w:val="StyleUnderline"/>
          <w:highlight w:val="cyan"/>
        </w:rPr>
        <w:t xml:space="preserve"> acted</w:t>
      </w:r>
      <w:r w:rsidRPr="00B75DE4">
        <w:rPr>
          <w:rStyle w:val="StyleUnderline"/>
        </w:rPr>
        <w:t xml:space="preserve"> as though </w:t>
      </w:r>
      <w:r w:rsidRPr="005C2DB5">
        <w:rPr>
          <w:rStyle w:val="Emphasis"/>
        </w:rPr>
        <w:t>guided</w:t>
      </w:r>
      <w:r w:rsidRPr="00B75DE4">
        <w:rPr>
          <w:rStyle w:val="StyleUnderline"/>
        </w:rPr>
        <w:t xml:space="preserve"> </w:t>
      </w:r>
      <w:r w:rsidRPr="00957816">
        <w:rPr>
          <w:rStyle w:val="StyleUnderline"/>
          <w:highlight w:val="cyan"/>
        </w:rPr>
        <w:t>by this</w:t>
      </w:r>
      <w:r w:rsidRPr="00B75DE4">
        <w:rPr>
          <w:rStyle w:val="StyleUnderline"/>
        </w:rPr>
        <w:t xml:space="preserve"> principle</w:t>
      </w:r>
      <w:r w:rsidRPr="005C2DB5">
        <w:rPr>
          <w:sz w:val="16"/>
        </w:rPr>
        <w:t xml:space="preserve">. A year later a French political commentator observed that ‘it matters little to Russia to be right or wrong, or to draw back if required’,30 and this principle held good throughout the Soviet period in the next century, consistent with a ‘general rule that the Russians are cautious to a degree, are quite good at sensing danger, and, when they do miscalculate in the grand manner, think nothing of going into reverse and cutting their losses’.31 George Kennan observed that </w:t>
      </w:r>
      <w:r w:rsidRPr="00957816">
        <w:rPr>
          <w:rStyle w:val="StyleUnderline"/>
          <w:highlight w:val="cyan"/>
        </w:rPr>
        <w:t>showdowns</w:t>
      </w:r>
      <w:r w:rsidRPr="00B75DE4">
        <w:rPr>
          <w:rStyle w:val="StyleUnderline"/>
        </w:rPr>
        <w:t xml:space="preserve"> with Moscow could be </w:t>
      </w:r>
      <w:r w:rsidRPr="00957816">
        <w:rPr>
          <w:rStyle w:val="Emphasis"/>
          <w:highlight w:val="cyan"/>
        </w:rPr>
        <w:t>avoided</w:t>
      </w:r>
      <w:r w:rsidRPr="00957816">
        <w:rPr>
          <w:rStyle w:val="StyleUnderline"/>
          <w:highlight w:val="cyan"/>
        </w:rPr>
        <w:t xml:space="preserve"> through</w:t>
      </w:r>
      <w:r w:rsidRPr="00B75DE4">
        <w:rPr>
          <w:rStyle w:val="StyleUnderline"/>
        </w:rPr>
        <w:t xml:space="preserve"> sufficient </w:t>
      </w:r>
      <w:r w:rsidRPr="00957816">
        <w:rPr>
          <w:rStyle w:val="StyleUnderline"/>
          <w:highlight w:val="cyan"/>
        </w:rPr>
        <w:t xml:space="preserve">demonstrations of </w:t>
      </w:r>
      <w:r w:rsidRPr="00957816">
        <w:rPr>
          <w:rStyle w:val="Emphasis"/>
          <w:highlight w:val="cyan"/>
        </w:rPr>
        <w:t>strength</w:t>
      </w:r>
      <w:r w:rsidRPr="00B75DE4">
        <w:rPr>
          <w:rStyle w:val="StyleUnderline"/>
        </w:rPr>
        <w:t xml:space="preserve"> and resolve</w:t>
      </w:r>
      <w:r w:rsidRPr="005C2DB5">
        <w:rPr>
          <w:sz w:val="16"/>
        </w:rPr>
        <w:t>: ‘Impervious to logic of reason [</w:t>
      </w:r>
      <w:r w:rsidRPr="00BE55BA">
        <w:rPr>
          <w:rStyle w:val="StyleUnderline"/>
        </w:rPr>
        <w:t>Russia</w:t>
      </w:r>
      <w:r w:rsidRPr="005C2DB5">
        <w:rPr>
          <w:sz w:val="16"/>
        </w:rPr>
        <w:t xml:space="preserve">] is </w:t>
      </w:r>
      <w:r w:rsidRPr="005C2DB5">
        <w:rPr>
          <w:rStyle w:val="Emphasis"/>
        </w:rPr>
        <w:t>highly sensitive</w:t>
      </w:r>
      <w:r w:rsidRPr="00B75DE4">
        <w:rPr>
          <w:rStyle w:val="StyleUnderline"/>
        </w:rPr>
        <w:t xml:space="preserve"> to logic of force</w:t>
      </w:r>
      <w:r w:rsidRPr="005C2DB5">
        <w:rPr>
          <w:sz w:val="16"/>
        </w:rPr>
        <w:t xml:space="preserve">. For this </w:t>
      </w:r>
      <w:proofErr w:type="gramStart"/>
      <w:r w:rsidRPr="005C2DB5">
        <w:rPr>
          <w:sz w:val="16"/>
        </w:rPr>
        <w:t>reason</w:t>
      </w:r>
      <w:proofErr w:type="gramEnd"/>
      <w:r w:rsidRPr="005C2DB5">
        <w:rPr>
          <w:sz w:val="16"/>
        </w:rPr>
        <w:t xml:space="preserve"> </w:t>
      </w:r>
      <w:r w:rsidRPr="00B75DE4">
        <w:rPr>
          <w:rStyle w:val="StyleUnderline"/>
        </w:rPr>
        <w:t xml:space="preserve">it can </w:t>
      </w:r>
      <w:r w:rsidRPr="005C2DB5">
        <w:rPr>
          <w:rStyle w:val="Emphasis"/>
        </w:rPr>
        <w:t>easily</w:t>
      </w:r>
      <w:r w:rsidRPr="00B75DE4">
        <w:rPr>
          <w:rStyle w:val="StyleUnderline"/>
        </w:rPr>
        <w:t xml:space="preserve"> withdraw</w:t>
      </w:r>
      <w:r w:rsidRPr="005C2DB5">
        <w:rPr>
          <w:sz w:val="16"/>
        </w:rPr>
        <w:t xml:space="preserve"> – </w:t>
      </w:r>
      <w:r w:rsidRPr="00B75DE4">
        <w:rPr>
          <w:rStyle w:val="StyleUnderline"/>
        </w:rPr>
        <w:t xml:space="preserve">and </w:t>
      </w:r>
      <w:r w:rsidRPr="005C2DB5">
        <w:rPr>
          <w:rStyle w:val="Emphasis"/>
        </w:rPr>
        <w:t>usually does</w:t>
      </w:r>
      <w:r w:rsidRPr="00B75DE4">
        <w:rPr>
          <w:rStyle w:val="StyleUnderline"/>
        </w:rPr>
        <w:t xml:space="preserve"> when strong resistance is encountered</w:t>
      </w:r>
      <w:r w:rsidRPr="005C2DB5">
        <w:rPr>
          <w:sz w:val="16"/>
        </w:rPr>
        <w:t xml:space="preserve"> at any point. Thus, if the adversary has sufficient force and makes clear his readiness to use it, he rarely has to do so.’32 The example of the 2017 Syrian standoff described in Chapter 1 suggests that demonstrations of resolve and willingness to stand firm in the face of Russian demands, assertions or threats continue to be the best means of avoiding conflict; and anecdotal evidence from US and other service personnel encountering their Russian counterparts in similar situations suggests that this principle consistently holds good.</w:t>
      </w:r>
    </w:p>
    <w:p w14:paraId="52CF61EA" w14:textId="77777777" w:rsidR="004B119F" w:rsidRDefault="004B119F" w:rsidP="004B119F">
      <w:pPr>
        <w:rPr>
          <w:sz w:val="16"/>
        </w:rPr>
      </w:pPr>
      <w:r w:rsidRPr="005C2DB5">
        <w:rPr>
          <w:sz w:val="16"/>
        </w:rPr>
        <w:t xml:space="preserve">At the same </w:t>
      </w:r>
      <w:proofErr w:type="gramStart"/>
      <w:r w:rsidRPr="005C2DB5">
        <w:rPr>
          <w:sz w:val="16"/>
        </w:rPr>
        <w:t>time</w:t>
      </w:r>
      <w:proofErr w:type="gramEnd"/>
      <w:r w:rsidRPr="005C2DB5">
        <w:rPr>
          <w:sz w:val="16"/>
        </w:rPr>
        <w:t xml:space="preserve"> it should not be assumed that Moscow’s ambitions are limited to the immediate cause or focus of conflict, whether geographically or politically. Open invitations to seize control or ground will be taken, as in the armed conflict with Georgia in 2008, when the leading elements of Russian troops continued their advance towards Tbilisi after the effective end of the fighting simply because nobody had told them to stop. </w:t>
      </w:r>
      <w:r w:rsidRPr="00957816">
        <w:rPr>
          <w:rStyle w:val="StyleUnderline"/>
          <w:highlight w:val="cyan"/>
        </w:rPr>
        <w:t>If Russia achieves</w:t>
      </w:r>
      <w:r w:rsidRPr="005C2DB5">
        <w:rPr>
          <w:sz w:val="16"/>
        </w:rPr>
        <w:t xml:space="preserve"> its </w:t>
      </w:r>
      <w:r w:rsidRPr="00957816">
        <w:rPr>
          <w:rStyle w:val="StyleUnderline"/>
          <w:highlight w:val="cyan"/>
        </w:rPr>
        <w:t>objectives</w:t>
      </w:r>
      <w:r w:rsidRPr="00B75DE4">
        <w:rPr>
          <w:rStyle w:val="StyleUnderline"/>
        </w:rPr>
        <w:t xml:space="preserve"> and is</w:t>
      </w:r>
      <w:r w:rsidRPr="005C2DB5">
        <w:rPr>
          <w:sz w:val="16"/>
        </w:rPr>
        <w:t xml:space="preserve"> still </w:t>
      </w:r>
      <w:r w:rsidRPr="003F2119">
        <w:rPr>
          <w:rStyle w:val="Emphasis"/>
        </w:rPr>
        <w:t>unchecked</w:t>
      </w:r>
      <w:r w:rsidRPr="005C2DB5">
        <w:rPr>
          <w:sz w:val="16"/>
        </w:rPr>
        <w:t xml:space="preserve">, previous </w:t>
      </w:r>
      <w:r w:rsidRPr="00957816">
        <w:rPr>
          <w:rStyle w:val="StyleUnderline"/>
          <w:highlight w:val="cyan"/>
        </w:rPr>
        <w:t>patterns of</w:t>
      </w:r>
      <w:r w:rsidRPr="00BE55BA">
        <w:rPr>
          <w:rStyle w:val="StyleUnderline"/>
        </w:rPr>
        <w:t xml:space="preserve"> behaviour </w:t>
      </w:r>
      <w:r w:rsidRPr="00957816">
        <w:rPr>
          <w:rStyle w:val="Emphasis"/>
          <w:highlight w:val="cyan"/>
        </w:rPr>
        <w:t>suggest</w:t>
      </w:r>
      <w:r w:rsidRPr="00957816">
        <w:rPr>
          <w:rStyle w:val="StyleUnderline"/>
          <w:highlight w:val="cyan"/>
        </w:rPr>
        <w:t xml:space="preserve"> that it will </w:t>
      </w:r>
      <w:r w:rsidRPr="00957816">
        <w:rPr>
          <w:rStyle w:val="Emphasis"/>
          <w:highlight w:val="cyan"/>
        </w:rPr>
        <w:t>continue</w:t>
      </w:r>
      <w:r w:rsidRPr="005C2DB5">
        <w:rPr>
          <w:sz w:val="16"/>
        </w:rPr>
        <w:t xml:space="preserve">, </w:t>
      </w:r>
      <w:proofErr w:type="gramStart"/>
      <w:r w:rsidRPr="005C2DB5">
        <w:rPr>
          <w:sz w:val="16"/>
        </w:rPr>
        <w:t xml:space="preserve">in order </w:t>
      </w:r>
      <w:r w:rsidRPr="00B75DE4">
        <w:rPr>
          <w:rStyle w:val="StyleUnderline"/>
        </w:rPr>
        <w:t>to</w:t>
      </w:r>
      <w:proofErr w:type="gramEnd"/>
      <w:r w:rsidRPr="00B75DE4">
        <w:rPr>
          <w:rStyle w:val="StyleUnderline"/>
        </w:rPr>
        <w:t xml:space="preserve"> marshal </w:t>
      </w:r>
      <w:r w:rsidRPr="003F2119">
        <w:rPr>
          <w:rStyle w:val="Emphasis"/>
        </w:rPr>
        <w:t>additional means</w:t>
      </w:r>
      <w:r w:rsidRPr="00B75DE4">
        <w:rPr>
          <w:rStyle w:val="StyleUnderline"/>
        </w:rPr>
        <w:t xml:space="preserve"> for leverage at the negotiating table</w:t>
      </w:r>
      <w:r w:rsidRPr="005C2DB5">
        <w:rPr>
          <w:sz w:val="16"/>
        </w:rPr>
        <w:t>. Following another principle that holds good throughout both recent and more distant history</w:t>
      </w:r>
      <w:r w:rsidRPr="003F2119">
        <w:rPr>
          <w:sz w:val="16"/>
        </w:rPr>
        <w:t xml:space="preserve">, Russia has shown itself content to take two steps forward and one step back </w:t>
      </w:r>
      <w:proofErr w:type="gramStart"/>
      <w:r w:rsidRPr="003F2119">
        <w:rPr>
          <w:sz w:val="16"/>
        </w:rPr>
        <w:t>in order to</w:t>
      </w:r>
      <w:proofErr w:type="gramEnd"/>
      <w:r w:rsidRPr="003F2119">
        <w:rPr>
          <w:sz w:val="16"/>
        </w:rPr>
        <w:t xml:space="preserve"> advance its position. There </w:t>
      </w:r>
      <w:r w:rsidRPr="005C2DB5">
        <w:rPr>
          <w:sz w:val="16"/>
        </w:rPr>
        <w:t xml:space="preserve">is a consistent pattern, whether in territorial control or in any other aspect of international relations: </w:t>
      </w:r>
      <w:r w:rsidRPr="00BE55BA">
        <w:rPr>
          <w:rStyle w:val="StyleUnderline"/>
        </w:rPr>
        <w:t>Moscow</w:t>
      </w:r>
      <w:r w:rsidRPr="00B75DE4">
        <w:rPr>
          <w:rStyle w:val="StyleUnderline"/>
        </w:rPr>
        <w:t xml:space="preserve"> </w:t>
      </w:r>
      <w:r w:rsidRPr="003F2119">
        <w:rPr>
          <w:rStyle w:val="Emphasis"/>
        </w:rPr>
        <w:t xml:space="preserve">routinely </w:t>
      </w:r>
      <w:r w:rsidRPr="00BE55BA">
        <w:rPr>
          <w:rStyle w:val="Emphasis"/>
        </w:rPr>
        <w:t>wins</w:t>
      </w:r>
      <w:r w:rsidRPr="00BE55BA">
        <w:rPr>
          <w:rStyle w:val="StyleUnderline"/>
        </w:rPr>
        <w:t xml:space="preserve"> by demanding</w:t>
      </w:r>
      <w:r w:rsidRPr="00B75DE4">
        <w:rPr>
          <w:rStyle w:val="StyleUnderline"/>
        </w:rPr>
        <w:t xml:space="preserve"> the </w:t>
      </w:r>
      <w:r w:rsidRPr="003F2119">
        <w:rPr>
          <w:rStyle w:val="Emphasis"/>
        </w:rPr>
        <w:t>whole</w:t>
      </w:r>
      <w:r w:rsidRPr="00B75DE4">
        <w:rPr>
          <w:rStyle w:val="StyleUnderline"/>
        </w:rPr>
        <w:t xml:space="preserve"> of somebody else’s cake and then </w:t>
      </w:r>
      <w:r w:rsidRPr="003F2119">
        <w:rPr>
          <w:rStyle w:val="Emphasis"/>
        </w:rPr>
        <w:t>ingraciously</w:t>
      </w:r>
      <w:r w:rsidRPr="00B75DE4">
        <w:rPr>
          <w:rStyle w:val="StyleUnderline"/>
        </w:rPr>
        <w:t xml:space="preserve"> settling for only half</w:t>
      </w:r>
      <w:r w:rsidRPr="005C2DB5">
        <w:rPr>
          <w:sz w:val="16"/>
        </w:rPr>
        <w:t>.</w:t>
      </w:r>
    </w:p>
    <w:p w14:paraId="78EC2479" w14:textId="77777777" w:rsidR="004B119F" w:rsidRPr="005C2DB5" w:rsidRDefault="004B119F" w:rsidP="004B119F">
      <w:pPr>
        <w:rPr>
          <w:sz w:val="16"/>
        </w:rPr>
      </w:pPr>
      <w:r w:rsidRPr="005C2DB5">
        <w:rPr>
          <w:sz w:val="16"/>
        </w:rPr>
        <w:t>Respect for strength</w:t>
      </w:r>
    </w:p>
    <w:p w14:paraId="16402754" w14:textId="77777777" w:rsidR="004B119F" w:rsidRDefault="004B119F" w:rsidP="004B119F">
      <w:pPr>
        <w:rPr>
          <w:rStyle w:val="StyleUnderline"/>
        </w:rPr>
      </w:pPr>
      <w:r w:rsidRPr="005C2DB5">
        <w:rPr>
          <w:sz w:val="16"/>
        </w:rPr>
        <w:t>According to former Estonian defence minister Sven Mikser: ‘</w:t>
      </w:r>
      <w:r w:rsidRPr="00957816">
        <w:rPr>
          <w:rStyle w:val="StyleUnderline"/>
          <w:highlight w:val="cyan"/>
        </w:rPr>
        <w:t xml:space="preserve">For Putin, </w:t>
      </w:r>
      <w:r w:rsidRPr="00957816">
        <w:rPr>
          <w:rStyle w:val="Emphasis"/>
          <w:highlight w:val="cyan"/>
        </w:rPr>
        <w:t>weakness</w:t>
      </w:r>
      <w:r w:rsidRPr="00CF3CDC">
        <w:rPr>
          <w:rStyle w:val="StyleUnderline"/>
        </w:rPr>
        <w:t xml:space="preserve"> is </w:t>
      </w:r>
      <w:r w:rsidRPr="00957816">
        <w:rPr>
          <w:rStyle w:val="StyleUnderline"/>
          <w:highlight w:val="cyan"/>
        </w:rPr>
        <w:t xml:space="preserve">more provocative than </w:t>
      </w:r>
      <w:r w:rsidRPr="00957816">
        <w:rPr>
          <w:rStyle w:val="Emphasis"/>
          <w:highlight w:val="cyan"/>
        </w:rPr>
        <w:t>strength</w:t>
      </w:r>
      <w:r w:rsidRPr="005C2DB5">
        <w:rPr>
          <w:sz w:val="16"/>
        </w:rPr>
        <w:t xml:space="preserve">.’33 </w:t>
      </w:r>
      <w:r w:rsidRPr="0012704E">
        <w:rPr>
          <w:sz w:val="16"/>
        </w:rPr>
        <w:t xml:space="preserve">President </w:t>
      </w:r>
      <w:r w:rsidRPr="0012704E">
        <w:rPr>
          <w:rStyle w:val="StyleUnderline"/>
        </w:rPr>
        <w:t>Putin</w:t>
      </w:r>
      <w:r w:rsidRPr="0012704E">
        <w:rPr>
          <w:sz w:val="16"/>
        </w:rPr>
        <w:t xml:space="preserve"> has indeed </w:t>
      </w:r>
      <w:r w:rsidRPr="0012704E">
        <w:rPr>
          <w:rStyle w:val="StyleUnderline"/>
        </w:rPr>
        <w:t xml:space="preserve">expressed this view </w:t>
      </w:r>
      <w:r w:rsidRPr="0012704E">
        <w:rPr>
          <w:rStyle w:val="Emphasis"/>
        </w:rPr>
        <w:t>clearly</w:t>
      </w:r>
      <w:r w:rsidRPr="0012704E">
        <w:rPr>
          <w:rStyle w:val="StyleUnderline"/>
        </w:rPr>
        <w:t>, justifying</w:t>
      </w:r>
      <w:r w:rsidRPr="0012704E">
        <w:rPr>
          <w:sz w:val="16"/>
        </w:rPr>
        <w:t xml:space="preserve"> his country’s far-reaching and enormously </w:t>
      </w:r>
      <w:r w:rsidRPr="0012704E">
        <w:rPr>
          <w:rStyle w:val="StyleUnderline"/>
        </w:rPr>
        <w:t>expensive military</w:t>
      </w:r>
      <w:r w:rsidRPr="0012704E">
        <w:rPr>
          <w:sz w:val="16"/>
        </w:rPr>
        <w:t xml:space="preserve"> transformation and </w:t>
      </w:r>
      <w:r w:rsidRPr="0012704E">
        <w:rPr>
          <w:rStyle w:val="StyleUnderline"/>
        </w:rPr>
        <w:t>rearmament with</w:t>
      </w:r>
      <w:r w:rsidRPr="0012704E">
        <w:rPr>
          <w:sz w:val="16"/>
        </w:rPr>
        <w:t xml:space="preserve"> the </w:t>
      </w:r>
      <w:r w:rsidRPr="0012704E">
        <w:rPr>
          <w:rStyle w:val="Emphasis"/>
        </w:rPr>
        <w:t>concern</w:t>
      </w:r>
      <w:r w:rsidRPr="0012704E">
        <w:rPr>
          <w:sz w:val="16"/>
        </w:rPr>
        <w:t xml:space="preserve"> that </w:t>
      </w:r>
      <w:r w:rsidRPr="0012704E">
        <w:rPr>
          <w:rStyle w:val="StyleUnderline"/>
        </w:rPr>
        <w:t xml:space="preserve">Russia ‘must not </w:t>
      </w:r>
      <w:r w:rsidRPr="0012704E">
        <w:rPr>
          <w:rStyle w:val="Emphasis"/>
        </w:rPr>
        <w:t>tempt</w:t>
      </w:r>
      <w:r w:rsidRPr="0012704E">
        <w:rPr>
          <w:rStyle w:val="StyleUnderline"/>
        </w:rPr>
        <w:t xml:space="preserve"> anyone by our weakness’</w:t>
      </w:r>
      <w:r w:rsidRPr="0012704E">
        <w:rPr>
          <w:sz w:val="16"/>
        </w:rPr>
        <w:t>.34 In this mindset, both</w:t>
      </w:r>
      <w:r w:rsidRPr="005C2DB5">
        <w:rPr>
          <w:sz w:val="16"/>
        </w:rPr>
        <w:t xml:space="preserve"> </w:t>
      </w:r>
      <w:r w:rsidRPr="00957816">
        <w:rPr>
          <w:rStyle w:val="StyleUnderline"/>
          <w:highlight w:val="cyan"/>
        </w:rPr>
        <w:t xml:space="preserve">deficiencies in </w:t>
      </w:r>
      <w:r w:rsidRPr="00957816">
        <w:rPr>
          <w:rStyle w:val="Emphasis"/>
          <w:highlight w:val="cyan"/>
        </w:rPr>
        <w:t>conventional</w:t>
      </w:r>
      <w:r w:rsidRPr="003F2119">
        <w:rPr>
          <w:rStyle w:val="Emphasis"/>
        </w:rPr>
        <w:t xml:space="preserve"> military </w:t>
      </w:r>
      <w:r w:rsidRPr="00957816">
        <w:rPr>
          <w:rStyle w:val="Emphasis"/>
          <w:highlight w:val="cyan"/>
        </w:rPr>
        <w:t>power</w:t>
      </w:r>
      <w:r w:rsidRPr="005C2DB5">
        <w:rPr>
          <w:sz w:val="16"/>
        </w:rPr>
        <w:t xml:space="preserve"> and a visible deficit in will to resist </w:t>
      </w:r>
      <w:r w:rsidRPr="00957816">
        <w:rPr>
          <w:rStyle w:val="StyleUnderline"/>
          <w:highlight w:val="cyan"/>
        </w:rPr>
        <w:t>present</w:t>
      </w:r>
      <w:r w:rsidRPr="00CF3CDC">
        <w:rPr>
          <w:rStyle w:val="StyleUnderline"/>
        </w:rPr>
        <w:t xml:space="preserve"> a </w:t>
      </w:r>
      <w:r w:rsidRPr="003F2119">
        <w:rPr>
          <w:rStyle w:val="StyleUnderline"/>
        </w:rPr>
        <w:t>temptation</w:t>
      </w:r>
      <w:r w:rsidRPr="00CF3CDC">
        <w:rPr>
          <w:rStyle w:val="StyleUnderline"/>
        </w:rPr>
        <w:t xml:space="preserve"> and an </w:t>
      </w:r>
      <w:r w:rsidRPr="00957816">
        <w:rPr>
          <w:rStyle w:val="StyleUnderline"/>
          <w:highlight w:val="cyan"/>
        </w:rPr>
        <w:t>invitation</w:t>
      </w:r>
      <w:r w:rsidRPr="003F2119">
        <w:rPr>
          <w:sz w:val="16"/>
        </w:rPr>
        <w:t xml:space="preserve">. </w:t>
      </w:r>
      <w:r w:rsidRPr="00957816">
        <w:rPr>
          <w:rStyle w:val="Emphasis"/>
          <w:highlight w:val="cyan"/>
        </w:rPr>
        <w:t>Weakness provokes</w:t>
      </w:r>
      <w:r w:rsidRPr="003F2119">
        <w:rPr>
          <w:rStyle w:val="StyleUnderline"/>
        </w:rPr>
        <w:t xml:space="preserve">, but </w:t>
      </w:r>
      <w:r w:rsidRPr="00957816">
        <w:rPr>
          <w:rStyle w:val="Emphasis"/>
          <w:highlight w:val="cyan"/>
        </w:rPr>
        <w:t>readiness deters</w:t>
      </w:r>
      <w:r w:rsidRPr="003F2119">
        <w:rPr>
          <w:sz w:val="16"/>
        </w:rPr>
        <w:t>.</w:t>
      </w:r>
      <w:r w:rsidRPr="00CF3CDC">
        <w:rPr>
          <w:rStyle w:val="StyleUnderline"/>
        </w:rPr>
        <w:t xml:space="preserve"> </w:t>
      </w:r>
    </w:p>
    <w:p w14:paraId="215F5196" w14:textId="76F3853E" w:rsidR="004B119F" w:rsidRDefault="004B119F" w:rsidP="00B2474C">
      <w:pPr>
        <w:pStyle w:val="Heading3"/>
      </w:pPr>
      <w:r w:rsidRPr="0006446C">
        <w:lastRenderedPageBreak/>
        <w:t>A2 Russia Provoked</w:t>
      </w:r>
    </w:p>
    <w:p w14:paraId="60C9B424" w14:textId="77777777" w:rsidR="004B119F" w:rsidRDefault="004B119F" w:rsidP="004B119F">
      <w:pPr>
        <w:pStyle w:val="Heading4"/>
      </w:pPr>
      <w:r>
        <w:t xml:space="preserve">Russia </w:t>
      </w:r>
      <w:r>
        <w:rPr>
          <w:u w:val="single"/>
        </w:rPr>
        <w:t>perceives</w:t>
      </w:r>
      <w:r>
        <w:t xml:space="preserve"> assertiveness for the purpose of </w:t>
      </w:r>
      <w:r>
        <w:rPr>
          <w:u w:val="single"/>
        </w:rPr>
        <w:t>deterrence</w:t>
      </w:r>
      <w:r>
        <w:t xml:space="preserve"> as </w:t>
      </w:r>
      <w:r>
        <w:rPr>
          <w:u w:val="single"/>
        </w:rPr>
        <w:t>non-escalatory</w:t>
      </w:r>
      <w:r>
        <w:t>.</w:t>
      </w:r>
    </w:p>
    <w:p w14:paraId="3510C250" w14:textId="77777777" w:rsidR="004B119F" w:rsidRPr="004976C1" w:rsidRDefault="004B119F" w:rsidP="004B119F">
      <w:r w:rsidRPr="001035A7">
        <w:rPr>
          <w:rStyle w:val="Style13ptBold"/>
        </w:rPr>
        <w:t>Giles ’2</w:t>
      </w:r>
      <w:r>
        <w:rPr>
          <w:rStyle w:val="Style13ptBold"/>
        </w:rPr>
        <w:t>3</w:t>
      </w:r>
      <w:r>
        <w:t xml:space="preserve"> [Keir; September 2021, updated March 2023; senior consulting fellow with the Russia and Eurasia Programme at Chatham House; Chatham House, “What deters Russia Enduring principles for responding to Moscow,” https://www.chathamhouse.org/sites/default/files/2021-10/21-09-23-what-deters-russia-giles.pdf] Blitz</w:t>
      </w:r>
    </w:p>
    <w:p w14:paraId="5EFB4CDB" w14:textId="77777777" w:rsidR="004B119F" w:rsidRPr="002E0140" w:rsidRDefault="004B119F" w:rsidP="004B119F">
      <w:pPr>
        <w:rPr>
          <w:sz w:val="16"/>
        </w:rPr>
      </w:pPr>
      <w:r w:rsidRPr="002E0140">
        <w:rPr>
          <w:sz w:val="16"/>
        </w:rPr>
        <w:t>Overall conclusions</w:t>
      </w:r>
    </w:p>
    <w:p w14:paraId="69C04692" w14:textId="77777777" w:rsidR="004B119F" w:rsidRPr="002E0140" w:rsidRDefault="004B119F" w:rsidP="004B119F">
      <w:pPr>
        <w:rPr>
          <w:sz w:val="16"/>
        </w:rPr>
      </w:pPr>
      <w:r w:rsidRPr="00B6692F">
        <w:rPr>
          <w:rStyle w:val="StyleUnderline"/>
        </w:rPr>
        <w:t>Russia</w:t>
      </w:r>
      <w:r w:rsidRPr="002E0140">
        <w:rPr>
          <w:sz w:val="16"/>
        </w:rPr>
        <w:t xml:space="preserve"> can </w:t>
      </w:r>
      <w:r w:rsidRPr="00B6692F">
        <w:rPr>
          <w:rStyle w:val="StyleUnderline"/>
        </w:rPr>
        <w:t xml:space="preserve">exploit </w:t>
      </w:r>
      <w:r w:rsidRPr="00531687">
        <w:rPr>
          <w:rStyle w:val="Emphasis"/>
        </w:rPr>
        <w:t>differences</w:t>
      </w:r>
      <w:r w:rsidRPr="00B6692F">
        <w:rPr>
          <w:rStyle w:val="StyleUnderline"/>
        </w:rPr>
        <w:t xml:space="preserve"> in strategic cultures between itself and Western powers. This includes </w:t>
      </w:r>
      <w:r w:rsidRPr="00531687">
        <w:rPr>
          <w:rStyle w:val="Emphasis"/>
        </w:rPr>
        <w:t>greater willingness</w:t>
      </w:r>
      <w:r w:rsidRPr="00B6692F">
        <w:rPr>
          <w:rStyle w:val="StyleUnderline"/>
        </w:rPr>
        <w:t xml:space="preserve"> by Russia to accept risk, and to </w:t>
      </w:r>
      <w:r w:rsidRPr="00531687">
        <w:rPr>
          <w:rStyle w:val="Emphasis"/>
        </w:rPr>
        <w:t>accept</w:t>
      </w:r>
      <w:r w:rsidRPr="00B6692F">
        <w:rPr>
          <w:rStyle w:val="StyleUnderline"/>
        </w:rPr>
        <w:t xml:space="preserve"> brief or protracted conflict </w:t>
      </w:r>
      <w:proofErr w:type="gramStart"/>
      <w:r w:rsidRPr="00B6692F">
        <w:rPr>
          <w:rStyle w:val="StyleUnderline"/>
        </w:rPr>
        <w:t>as a means to</w:t>
      </w:r>
      <w:proofErr w:type="gramEnd"/>
      <w:r w:rsidRPr="00B6692F">
        <w:rPr>
          <w:rStyle w:val="StyleUnderline"/>
        </w:rPr>
        <w:t xml:space="preserve"> further </w:t>
      </w:r>
      <w:r w:rsidRPr="00531687">
        <w:rPr>
          <w:rStyle w:val="Emphasis"/>
        </w:rPr>
        <w:t>state aims</w:t>
      </w:r>
      <w:r w:rsidRPr="00B6692F">
        <w:rPr>
          <w:rStyle w:val="StyleUnderline"/>
        </w:rPr>
        <w:t>, as evidenced in</w:t>
      </w:r>
      <w:r w:rsidRPr="002E0140">
        <w:rPr>
          <w:sz w:val="16"/>
        </w:rPr>
        <w:t xml:space="preserve"> continuing operations in </w:t>
      </w:r>
      <w:r w:rsidRPr="00531687">
        <w:rPr>
          <w:rStyle w:val="Emphasis"/>
        </w:rPr>
        <w:t>Ukraine</w:t>
      </w:r>
      <w:r w:rsidRPr="00B6692F">
        <w:rPr>
          <w:rStyle w:val="StyleUnderline"/>
        </w:rPr>
        <w:t xml:space="preserve"> and Syria</w:t>
      </w:r>
      <w:r w:rsidRPr="002E0140">
        <w:rPr>
          <w:sz w:val="16"/>
        </w:rPr>
        <w:t xml:space="preserve">.173 A distinguishing feature in Russian conduct is a higher acceptance of risk and a lower threshold for the use of force, be it military or non-military. </w:t>
      </w:r>
      <w:proofErr w:type="gramStart"/>
      <w:r w:rsidRPr="002E0140">
        <w:rPr>
          <w:sz w:val="16"/>
        </w:rPr>
        <w:t>In order to</w:t>
      </w:r>
      <w:proofErr w:type="gramEnd"/>
      <w:r w:rsidRPr="002E0140">
        <w:rPr>
          <w:sz w:val="16"/>
        </w:rPr>
        <w:t xml:space="preserve"> avoid this trap, it is essential that Russia’s adversaries also display willingness to exhibit a firm response to challenges, up to and including meeting force with force and maintaining escalation dominance. A 2020 RUSI study noted:</w:t>
      </w:r>
    </w:p>
    <w:p w14:paraId="10604727" w14:textId="77777777" w:rsidR="004B119F" w:rsidRPr="002E0140" w:rsidRDefault="004B119F" w:rsidP="004B119F">
      <w:pPr>
        <w:ind w:left="720"/>
        <w:rPr>
          <w:sz w:val="16"/>
        </w:rPr>
      </w:pPr>
      <w:r w:rsidRPr="002E0140">
        <w:rPr>
          <w:sz w:val="16"/>
        </w:rPr>
        <w:t xml:space="preserve">The prospect of </w:t>
      </w:r>
      <w:proofErr w:type="gramStart"/>
      <w:r w:rsidRPr="002E0140">
        <w:rPr>
          <w:sz w:val="16"/>
        </w:rPr>
        <w:t>actually harming</w:t>
      </w:r>
      <w:proofErr w:type="gramEnd"/>
      <w:r w:rsidRPr="002E0140">
        <w:rPr>
          <w:sz w:val="16"/>
        </w:rPr>
        <w:t xml:space="preserve"> Russians and the perceived escalatory consequences have had a genuine deterrent effect on Western planners in the past. However, </w:t>
      </w:r>
      <w:r w:rsidRPr="00B6692F">
        <w:rPr>
          <w:rStyle w:val="StyleUnderline"/>
        </w:rPr>
        <w:t xml:space="preserve">a </w:t>
      </w:r>
      <w:r w:rsidRPr="00957816">
        <w:rPr>
          <w:rStyle w:val="Emphasis"/>
          <w:highlight w:val="cyan"/>
        </w:rPr>
        <w:t>distinction</w:t>
      </w:r>
      <w:r w:rsidRPr="00957816">
        <w:rPr>
          <w:rStyle w:val="StyleUnderline"/>
          <w:highlight w:val="cyan"/>
        </w:rPr>
        <w:t xml:space="preserve"> must be drawn between</w:t>
      </w:r>
      <w:r w:rsidRPr="00B6692F">
        <w:rPr>
          <w:rStyle w:val="StyleUnderline"/>
        </w:rPr>
        <w:t xml:space="preserve"> the use of </w:t>
      </w:r>
      <w:r w:rsidRPr="00531687">
        <w:rPr>
          <w:rStyle w:val="Emphasis"/>
        </w:rPr>
        <w:t xml:space="preserve">military </w:t>
      </w:r>
      <w:r w:rsidRPr="00957816">
        <w:rPr>
          <w:rStyle w:val="Emphasis"/>
          <w:highlight w:val="cyan"/>
        </w:rPr>
        <w:t>force</w:t>
      </w:r>
      <w:r w:rsidRPr="00957816">
        <w:rPr>
          <w:rStyle w:val="StyleUnderline"/>
          <w:highlight w:val="cyan"/>
        </w:rPr>
        <w:t xml:space="preserve"> against Russians and strikes against forces </w:t>
      </w:r>
      <w:r w:rsidRPr="00957816">
        <w:rPr>
          <w:rStyle w:val="Emphasis"/>
          <w:highlight w:val="cyan"/>
        </w:rPr>
        <w:t>contravening</w:t>
      </w:r>
      <w:r w:rsidRPr="00B6692F">
        <w:rPr>
          <w:rStyle w:val="StyleUnderline"/>
        </w:rPr>
        <w:t xml:space="preserve"> communicated </w:t>
      </w:r>
      <w:r w:rsidRPr="00957816">
        <w:rPr>
          <w:rStyle w:val="StyleUnderline"/>
          <w:highlight w:val="cyan"/>
        </w:rPr>
        <w:t>red lines</w:t>
      </w:r>
      <w:r w:rsidRPr="00B6692F">
        <w:rPr>
          <w:rStyle w:val="StyleUnderline"/>
        </w:rPr>
        <w:t xml:space="preserve">. Whereas the </w:t>
      </w:r>
      <w:r w:rsidRPr="00531687">
        <w:rPr>
          <w:rStyle w:val="Emphasis"/>
        </w:rPr>
        <w:t>former</w:t>
      </w:r>
      <w:r w:rsidRPr="00B6692F">
        <w:rPr>
          <w:rStyle w:val="StyleUnderline"/>
        </w:rPr>
        <w:t xml:space="preserve"> is clearly escalatory, the latter has consistently proven </w:t>
      </w:r>
      <w:r w:rsidRPr="00531687">
        <w:rPr>
          <w:rStyle w:val="Emphasis"/>
        </w:rPr>
        <w:t>not</w:t>
      </w:r>
      <w:r w:rsidRPr="00B6692F">
        <w:rPr>
          <w:rStyle w:val="StyleUnderline"/>
        </w:rPr>
        <w:t xml:space="preserve"> to be</w:t>
      </w:r>
      <w:r w:rsidRPr="002E0140">
        <w:rPr>
          <w:sz w:val="16"/>
        </w:rPr>
        <w:t xml:space="preserve">. The Soviet Union and the US avoided revealing direct confrontation, even as their pilots flew against one another in Korea and Russian air defenders knocked out US aircraft in Vietnam. Today, we observe Russia and Turkey, and Russia and Israel, playing down suggestions that Russian advisers may have been killed in drone strikes against SA-22s. </w:t>
      </w:r>
      <w:r w:rsidRPr="00B6692F">
        <w:rPr>
          <w:rStyle w:val="StyleUnderline"/>
        </w:rPr>
        <w:t>Russia</w:t>
      </w:r>
      <w:r w:rsidRPr="002E0140">
        <w:rPr>
          <w:sz w:val="16"/>
        </w:rPr>
        <w:t xml:space="preserve"> has </w:t>
      </w:r>
      <w:r w:rsidRPr="00531687">
        <w:rPr>
          <w:rStyle w:val="Emphasis"/>
        </w:rPr>
        <w:t>persistently</w:t>
      </w:r>
      <w:r w:rsidRPr="00B6692F">
        <w:rPr>
          <w:rStyle w:val="StyleUnderline"/>
        </w:rPr>
        <w:t xml:space="preserve"> probed adversary red lines, but</w:t>
      </w:r>
      <w:r w:rsidRPr="002E0140">
        <w:rPr>
          <w:sz w:val="16"/>
        </w:rPr>
        <w:t xml:space="preserve"> has </w:t>
      </w:r>
      <w:r w:rsidRPr="00531687">
        <w:rPr>
          <w:rStyle w:val="Emphasis"/>
        </w:rPr>
        <w:t>withdrawn</w:t>
      </w:r>
      <w:r w:rsidRPr="002E0140">
        <w:rPr>
          <w:sz w:val="16"/>
        </w:rPr>
        <w:t xml:space="preserve"> – </w:t>
      </w:r>
      <w:r w:rsidRPr="00B6692F">
        <w:rPr>
          <w:rStyle w:val="StyleUnderline"/>
        </w:rPr>
        <w:t>rather than escalated</w:t>
      </w:r>
      <w:r w:rsidRPr="002E0140">
        <w:rPr>
          <w:sz w:val="16"/>
        </w:rPr>
        <w:t xml:space="preserve"> – </w:t>
      </w:r>
      <w:r w:rsidRPr="00B6692F">
        <w:rPr>
          <w:rStyle w:val="StyleUnderline"/>
        </w:rPr>
        <w:t>when it</w:t>
      </w:r>
      <w:r w:rsidRPr="002E0140">
        <w:rPr>
          <w:sz w:val="16"/>
        </w:rPr>
        <w:t xml:space="preserve"> has </w:t>
      </w:r>
      <w:r w:rsidRPr="00531687">
        <w:rPr>
          <w:rStyle w:val="Emphasis"/>
        </w:rPr>
        <w:t>suffered casualties</w:t>
      </w:r>
      <w:r w:rsidRPr="002E0140">
        <w:rPr>
          <w:sz w:val="16"/>
        </w:rPr>
        <w:t xml:space="preserve">, even in significant numbers. In short, the </w:t>
      </w:r>
      <w:r w:rsidRPr="00B6692F">
        <w:rPr>
          <w:rStyle w:val="StyleUnderline"/>
        </w:rPr>
        <w:t>infliction of</w:t>
      </w:r>
      <w:r w:rsidRPr="002E0140">
        <w:rPr>
          <w:sz w:val="16"/>
        </w:rPr>
        <w:t xml:space="preserve"> ‘</w:t>
      </w:r>
      <w:r w:rsidRPr="00957816">
        <w:rPr>
          <w:rStyle w:val="Emphasis"/>
          <w:highlight w:val="cyan"/>
        </w:rPr>
        <w:t>doses of pain</w:t>
      </w:r>
      <w:r w:rsidRPr="002E0140">
        <w:rPr>
          <w:sz w:val="16"/>
        </w:rPr>
        <w:t xml:space="preserve">’ to enforce red lines </w:t>
      </w:r>
      <w:r w:rsidRPr="00B6692F">
        <w:rPr>
          <w:rStyle w:val="StyleUnderline"/>
        </w:rPr>
        <w:t xml:space="preserve">has proven to </w:t>
      </w:r>
      <w:r w:rsidRPr="00957816">
        <w:rPr>
          <w:rStyle w:val="StyleUnderline"/>
          <w:highlight w:val="cyan"/>
        </w:rPr>
        <w:t>provide</w:t>
      </w:r>
      <w:r w:rsidRPr="002E0140">
        <w:rPr>
          <w:sz w:val="16"/>
        </w:rPr>
        <w:t xml:space="preserve"> an </w:t>
      </w:r>
      <w:r w:rsidRPr="00957816">
        <w:rPr>
          <w:rStyle w:val="Emphasis"/>
          <w:highlight w:val="cyan"/>
        </w:rPr>
        <w:t>effective deterrent</w:t>
      </w:r>
      <w:r w:rsidRPr="002E0140">
        <w:rPr>
          <w:sz w:val="16"/>
        </w:rPr>
        <w:t xml:space="preserve"> by punishment. The limited application of force has had a constraining effect on Russian operations.174</w:t>
      </w:r>
    </w:p>
    <w:p w14:paraId="58965D29" w14:textId="77777777" w:rsidR="004B119F" w:rsidRPr="002E0140" w:rsidRDefault="004B119F" w:rsidP="004B119F">
      <w:pPr>
        <w:rPr>
          <w:sz w:val="16"/>
        </w:rPr>
      </w:pPr>
      <w:r w:rsidRPr="002E0140">
        <w:rPr>
          <w:sz w:val="16"/>
        </w:rPr>
        <w:t xml:space="preserve">Two of the case studies explored above – the Russia–Turkey air encounter and the Deir ez-Zor incident – support the conclusion that given Russia’s higher tolerance both of casualties and of setbacks incurred </w:t>
      </w:r>
      <w:proofErr w:type="gramStart"/>
      <w:r w:rsidRPr="002E0140">
        <w:rPr>
          <w:sz w:val="16"/>
        </w:rPr>
        <w:t>in the course of</w:t>
      </w:r>
      <w:proofErr w:type="gramEnd"/>
      <w:r w:rsidRPr="002E0140">
        <w:rPr>
          <w:sz w:val="16"/>
        </w:rPr>
        <w:t xml:space="preserve"> probing the boundaries of the possible, these incidents should be seen as a successful demonstration of red lines to Moscow. The lesson from both cases is that escalation from an unplanned clash can be managed, and firm enforcement of boundaries does not preclude a constructive relationship with Russia.</w:t>
      </w:r>
    </w:p>
    <w:p w14:paraId="1B80DE5D" w14:textId="77777777" w:rsidR="004B119F" w:rsidRDefault="004B119F" w:rsidP="004B119F">
      <w:pPr>
        <w:rPr>
          <w:sz w:val="16"/>
        </w:rPr>
      </w:pPr>
      <w:r w:rsidRPr="00B6692F">
        <w:rPr>
          <w:rStyle w:val="StyleUnderline"/>
        </w:rPr>
        <w:t xml:space="preserve">Crucially, </w:t>
      </w:r>
      <w:r w:rsidRPr="00957816">
        <w:rPr>
          <w:rStyle w:val="StyleUnderline"/>
          <w:highlight w:val="cyan"/>
        </w:rPr>
        <w:t>Russia</w:t>
      </w:r>
      <w:r w:rsidRPr="00B6692F">
        <w:rPr>
          <w:rStyle w:val="StyleUnderline"/>
        </w:rPr>
        <w:t xml:space="preserve"> does </w:t>
      </w:r>
      <w:r w:rsidRPr="00957816">
        <w:rPr>
          <w:rStyle w:val="Emphasis"/>
          <w:highlight w:val="cyan"/>
        </w:rPr>
        <w:t>not</w:t>
      </w:r>
      <w:r w:rsidRPr="002E0140">
        <w:rPr>
          <w:sz w:val="16"/>
        </w:rPr>
        <w:t xml:space="preserve"> necessarily </w:t>
      </w:r>
      <w:r w:rsidRPr="00957816">
        <w:rPr>
          <w:rStyle w:val="StyleUnderline"/>
          <w:highlight w:val="cyan"/>
        </w:rPr>
        <w:t>regard assertive action for</w:t>
      </w:r>
      <w:r w:rsidRPr="00B6692F">
        <w:rPr>
          <w:rStyle w:val="StyleUnderline"/>
        </w:rPr>
        <w:t xml:space="preserve"> the </w:t>
      </w:r>
      <w:r w:rsidRPr="00634B28">
        <w:rPr>
          <w:rStyle w:val="Emphasis"/>
        </w:rPr>
        <w:t>purpose</w:t>
      </w:r>
      <w:r w:rsidRPr="00B6692F">
        <w:rPr>
          <w:rStyle w:val="StyleUnderline"/>
        </w:rPr>
        <w:t xml:space="preserve"> of </w:t>
      </w:r>
      <w:r w:rsidRPr="00957816">
        <w:rPr>
          <w:rStyle w:val="StyleUnderline"/>
          <w:highlight w:val="cyan"/>
        </w:rPr>
        <w:t xml:space="preserve">deterrence as </w:t>
      </w:r>
      <w:r w:rsidRPr="00957816">
        <w:rPr>
          <w:rStyle w:val="Emphasis"/>
          <w:highlight w:val="cyan"/>
        </w:rPr>
        <w:t>provocative</w:t>
      </w:r>
      <w:r w:rsidRPr="002E0140">
        <w:rPr>
          <w:sz w:val="16"/>
        </w:rPr>
        <w:t xml:space="preserve">; rather, </w:t>
      </w:r>
      <w:r w:rsidRPr="00B6692F">
        <w:rPr>
          <w:rStyle w:val="StyleUnderline"/>
        </w:rPr>
        <w:t xml:space="preserve">it is </w:t>
      </w:r>
      <w:r w:rsidRPr="00957816">
        <w:rPr>
          <w:rStyle w:val="StyleUnderline"/>
          <w:highlight w:val="cyan"/>
        </w:rPr>
        <w:t>considered</w:t>
      </w:r>
      <w:r w:rsidRPr="00B6692F">
        <w:rPr>
          <w:rStyle w:val="StyleUnderline"/>
        </w:rPr>
        <w:t xml:space="preserve"> a </w:t>
      </w:r>
      <w:r w:rsidRPr="00957816">
        <w:rPr>
          <w:rStyle w:val="Emphasis"/>
          <w:highlight w:val="cyan"/>
        </w:rPr>
        <w:t>normal part</w:t>
      </w:r>
      <w:r w:rsidRPr="00957816">
        <w:rPr>
          <w:rStyle w:val="StyleUnderline"/>
          <w:highlight w:val="cyan"/>
        </w:rPr>
        <w:t xml:space="preserve"> of interaction</w:t>
      </w:r>
      <w:r w:rsidRPr="00B6692F">
        <w:rPr>
          <w:rStyle w:val="StyleUnderline"/>
        </w:rPr>
        <w:t xml:space="preserve"> between states</w:t>
      </w:r>
      <w:r w:rsidRPr="002E0140">
        <w:rPr>
          <w:sz w:val="16"/>
        </w:rPr>
        <w:t>. This takes the form of a non-verbal conversation, since as Dima Adamsky notes, ‘the deterrence equation, for the product of this cognitive milieu, is a function of one and one’s competitor interacting, and not of mere static balances, an insight from which emanates another instinct – the inclination to constantly shape the adversary’.175 Moscow is ready for this conversation to be robust: according to Daniel Flynn, ‘</w:t>
      </w:r>
      <w:r w:rsidRPr="00B6692F">
        <w:rPr>
          <w:rStyle w:val="StyleUnderline"/>
        </w:rPr>
        <w:t xml:space="preserve">since Russia is at </w:t>
      </w:r>
      <w:r w:rsidRPr="00634B28">
        <w:rPr>
          <w:rStyle w:val="Emphasis"/>
        </w:rPr>
        <w:t>war</w:t>
      </w:r>
      <w:r w:rsidRPr="00B6692F">
        <w:rPr>
          <w:rStyle w:val="StyleUnderline"/>
        </w:rPr>
        <w:t xml:space="preserve">, </w:t>
      </w:r>
      <w:r w:rsidRPr="00957816">
        <w:rPr>
          <w:rStyle w:val="StyleUnderline"/>
          <w:highlight w:val="cyan"/>
        </w:rPr>
        <w:t>for</w:t>
      </w:r>
      <w:r w:rsidRPr="00B6692F">
        <w:rPr>
          <w:rStyle w:val="StyleUnderline"/>
        </w:rPr>
        <w:t xml:space="preserve"> the </w:t>
      </w:r>
      <w:r w:rsidRPr="00957816">
        <w:rPr>
          <w:rStyle w:val="StyleUnderline"/>
          <w:highlight w:val="cyan"/>
        </w:rPr>
        <w:t>Kremlin</w:t>
      </w:r>
      <w:r w:rsidRPr="00B6692F">
        <w:rPr>
          <w:rStyle w:val="StyleUnderline"/>
        </w:rPr>
        <w:t>, there</w:t>
      </w:r>
      <w:r w:rsidRPr="002E0140">
        <w:rPr>
          <w:sz w:val="16"/>
        </w:rPr>
        <w:t xml:space="preserve"> [</w:t>
      </w:r>
      <w:r w:rsidRPr="00B6692F">
        <w:rPr>
          <w:rStyle w:val="StyleUnderline"/>
        </w:rPr>
        <w:t xml:space="preserve">are </w:t>
      </w:r>
      <w:r w:rsidRPr="00957816">
        <w:rPr>
          <w:rStyle w:val="Emphasis"/>
          <w:highlight w:val="cyan"/>
        </w:rPr>
        <w:t>no</w:t>
      </w:r>
      <w:r w:rsidRPr="002E0140">
        <w:rPr>
          <w:sz w:val="16"/>
        </w:rPr>
        <w:t xml:space="preserve">] </w:t>
      </w:r>
      <w:r w:rsidRPr="00957816">
        <w:rPr>
          <w:rStyle w:val="StyleUnderline"/>
          <w:highlight w:val="cyan"/>
        </w:rPr>
        <w:t>unacceptable</w:t>
      </w:r>
      <w:r w:rsidRPr="00B6692F">
        <w:rPr>
          <w:rStyle w:val="StyleUnderline"/>
        </w:rPr>
        <w:t xml:space="preserve"> forms of </w:t>
      </w:r>
      <w:r w:rsidRPr="00957816">
        <w:rPr>
          <w:rStyle w:val="Emphasis"/>
          <w:highlight w:val="cyan"/>
        </w:rPr>
        <w:t>deterrence</w:t>
      </w:r>
      <w:r w:rsidRPr="002E0140">
        <w:rPr>
          <w:sz w:val="16"/>
        </w:rPr>
        <w:t xml:space="preserve">, compellence, or coercion’.176 </w:t>
      </w:r>
      <w:r w:rsidRPr="00B6692F">
        <w:rPr>
          <w:rStyle w:val="StyleUnderline"/>
        </w:rPr>
        <w:t>This</w:t>
      </w:r>
      <w:r w:rsidRPr="002E0140">
        <w:rPr>
          <w:sz w:val="16"/>
        </w:rPr>
        <w:t xml:space="preserve"> also </w:t>
      </w:r>
      <w:r w:rsidRPr="00B6692F">
        <w:rPr>
          <w:rStyle w:val="StyleUnderline"/>
        </w:rPr>
        <w:t>highlights</w:t>
      </w:r>
      <w:r w:rsidRPr="002E0140">
        <w:rPr>
          <w:sz w:val="16"/>
        </w:rPr>
        <w:t xml:space="preserve"> a </w:t>
      </w:r>
      <w:r w:rsidRPr="00957816">
        <w:rPr>
          <w:rStyle w:val="Emphasis"/>
          <w:highlight w:val="cyan"/>
        </w:rPr>
        <w:t>dangerous</w:t>
      </w:r>
      <w:r w:rsidRPr="00B6692F">
        <w:rPr>
          <w:rStyle w:val="StyleUnderline"/>
        </w:rPr>
        <w:t xml:space="preserve"> false </w:t>
      </w:r>
      <w:r w:rsidRPr="00957816">
        <w:rPr>
          <w:rStyle w:val="StyleUnderline"/>
          <w:highlight w:val="cyan"/>
        </w:rPr>
        <w:t>premise</w:t>
      </w:r>
      <w:r w:rsidRPr="00634B28">
        <w:rPr>
          <w:rStyle w:val="StyleUnderline"/>
        </w:rPr>
        <w:t xml:space="preserve"> guiding</w:t>
      </w:r>
      <w:r w:rsidRPr="00634B28">
        <w:rPr>
          <w:sz w:val="16"/>
        </w:rPr>
        <w:t xml:space="preserve"> many </w:t>
      </w:r>
      <w:r w:rsidRPr="00634B28">
        <w:rPr>
          <w:rStyle w:val="Emphasis"/>
        </w:rPr>
        <w:t>West</w:t>
      </w:r>
      <w:r w:rsidRPr="00634B28">
        <w:rPr>
          <w:rStyle w:val="StyleUnderline"/>
        </w:rPr>
        <w:t>ern</w:t>
      </w:r>
      <w:r w:rsidRPr="00B6692F">
        <w:rPr>
          <w:rStyle w:val="StyleUnderline"/>
        </w:rPr>
        <w:t xml:space="preserve"> approaches to confrontation</w:t>
      </w:r>
      <w:r w:rsidRPr="002E0140">
        <w:rPr>
          <w:sz w:val="16"/>
        </w:rPr>
        <w:t xml:space="preserve"> with Russia overall: the </w:t>
      </w:r>
      <w:r w:rsidRPr="00957816">
        <w:rPr>
          <w:rStyle w:val="StyleUnderline"/>
          <w:highlight w:val="cyan"/>
        </w:rPr>
        <w:t>notion</w:t>
      </w:r>
      <w:r w:rsidRPr="00B6692F">
        <w:rPr>
          <w:rStyle w:val="StyleUnderline"/>
        </w:rPr>
        <w:t xml:space="preserve"> that </w:t>
      </w:r>
      <w:r w:rsidRPr="00957816">
        <w:rPr>
          <w:rStyle w:val="StyleUnderline"/>
          <w:highlight w:val="cyan"/>
        </w:rPr>
        <w:t>Western states</w:t>
      </w:r>
      <w:r w:rsidRPr="00B6692F">
        <w:rPr>
          <w:rStyle w:val="StyleUnderline"/>
        </w:rPr>
        <w:t xml:space="preserve"> can </w:t>
      </w:r>
      <w:r w:rsidRPr="00957816">
        <w:rPr>
          <w:rStyle w:val="Emphasis"/>
          <w:highlight w:val="cyan"/>
        </w:rPr>
        <w:t>choose</w:t>
      </w:r>
      <w:r w:rsidRPr="00957816">
        <w:rPr>
          <w:rStyle w:val="StyleUnderline"/>
          <w:highlight w:val="cyan"/>
        </w:rPr>
        <w:t xml:space="preserve"> whether they enter</w:t>
      </w:r>
      <w:r w:rsidRPr="002E0140">
        <w:rPr>
          <w:sz w:val="16"/>
        </w:rPr>
        <w:t xml:space="preserve"> a </w:t>
      </w:r>
      <w:r w:rsidRPr="00957816">
        <w:rPr>
          <w:rStyle w:val="StyleUnderline"/>
          <w:highlight w:val="cyan"/>
        </w:rPr>
        <w:t>conflict with Russia</w:t>
      </w:r>
      <w:r w:rsidRPr="002E0140">
        <w:rPr>
          <w:sz w:val="16"/>
        </w:rPr>
        <w:t xml:space="preserve"> or not. </w:t>
      </w:r>
      <w:r w:rsidRPr="00634B28">
        <w:rPr>
          <w:sz w:val="16"/>
        </w:rPr>
        <w:t xml:space="preserve">This </w:t>
      </w:r>
      <w:r w:rsidRPr="00957816">
        <w:rPr>
          <w:rStyle w:val="Emphasis"/>
          <w:highlight w:val="cyan"/>
        </w:rPr>
        <w:t>false premise</w:t>
      </w:r>
      <w:r w:rsidRPr="00634B28">
        <w:rPr>
          <w:rStyle w:val="StyleUnderline"/>
        </w:rPr>
        <w:t xml:space="preserve"> underpins every action that simultaneously seeks to </w:t>
      </w:r>
      <w:r w:rsidRPr="00634B28">
        <w:rPr>
          <w:rStyle w:val="Emphasis"/>
        </w:rPr>
        <w:t>punish</w:t>
      </w:r>
      <w:r w:rsidRPr="00634B28">
        <w:rPr>
          <w:rStyle w:val="StyleUnderline"/>
        </w:rPr>
        <w:t xml:space="preserve"> Russian hostility but also </w:t>
      </w:r>
      <w:r w:rsidRPr="00957816">
        <w:rPr>
          <w:rStyle w:val="StyleUnderline"/>
          <w:highlight w:val="cyan"/>
        </w:rPr>
        <w:t>to</w:t>
      </w:r>
      <w:r w:rsidRPr="00B6692F">
        <w:rPr>
          <w:rStyle w:val="StyleUnderline"/>
        </w:rPr>
        <w:t xml:space="preserve"> ‘</w:t>
      </w:r>
      <w:r w:rsidRPr="00957816">
        <w:rPr>
          <w:rStyle w:val="Emphasis"/>
          <w:highlight w:val="cyan"/>
        </w:rPr>
        <w:t>avoid escalation</w:t>
      </w:r>
      <w:r w:rsidRPr="00B6692F">
        <w:rPr>
          <w:rStyle w:val="StyleUnderline"/>
        </w:rPr>
        <w:t>’</w:t>
      </w:r>
      <w:r w:rsidRPr="002E0140">
        <w:rPr>
          <w:sz w:val="16"/>
        </w:rPr>
        <w:t xml:space="preserve">. This </w:t>
      </w:r>
      <w:r w:rsidRPr="00B6692F">
        <w:rPr>
          <w:rStyle w:val="StyleUnderline"/>
        </w:rPr>
        <w:t xml:space="preserve">avoidance </w:t>
      </w:r>
      <w:r w:rsidRPr="00957816">
        <w:rPr>
          <w:rStyle w:val="StyleUnderline"/>
          <w:highlight w:val="cyan"/>
        </w:rPr>
        <w:t xml:space="preserve">is </w:t>
      </w:r>
      <w:r w:rsidRPr="00957816">
        <w:rPr>
          <w:rStyle w:val="Emphasis"/>
          <w:highlight w:val="cyan"/>
        </w:rPr>
        <w:t>counter-productive</w:t>
      </w:r>
      <w:r w:rsidRPr="00B6692F">
        <w:rPr>
          <w:rStyle w:val="StyleUnderline"/>
        </w:rPr>
        <w:t xml:space="preserve">, </w:t>
      </w:r>
      <w:r w:rsidRPr="00957816">
        <w:rPr>
          <w:rStyle w:val="StyleUnderline"/>
          <w:highlight w:val="cyan"/>
        </w:rPr>
        <w:t>since</w:t>
      </w:r>
      <w:r w:rsidRPr="00B6692F">
        <w:rPr>
          <w:rStyle w:val="StyleUnderline"/>
        </w:rPr>
        <w:t xml:space="preserve"> ‘the </w:t>
      </w:r>
      <w:r w:rsidRPr="00957816">
        <w:rPr>
          <w:rStyle w:val="Emphasis"/>
          <w:highlight w:val="cyan"/>
        </w:rPr>
        <w:t>more confident</w:t>
      </w:r>
      <w:r w:rsidRPr="00B6692F">
        <w:rPr>
          <w:rStyle w:val="StyleUnderline"/>
        </w:rPr>
        <w:t xml:space="preserve"> the Russian </w:t>
      </w:r>
      <w:r w:rsidRPr="00957816">
        <w:rPr>
          <w:rStyle w:val="StyleUnderline"/>
          <w:highlight w:val="cyan"/>
        </w:rPr>
        <w:t>leadership is</w:t>
      </w:r>
      <w:r w:rsidRPr="00B6692F">
        <w:rPr>
          <w:rStyle w:val="StyleUnderline"/>
        </w:rPr>
        <w:t xml:space="preserve"> in the ability to manage escalation</w:t>
      </w:r>
      <w:r w:rsidRPr="002E0140">
        <w:rPr>
          <w:sz w:val="16"/>
        </w:rPr>
        <w:t xml:space="preserve">, and in the existence of workable war termination strategies in each possible type of war (local, regional, and large-scale), </w:t>
      </w:r>
      <w:r w:rsidRPr="00B6692F">
        <w:rPr>
          <w:rStyle w:val="StyleUnderline"/>
        </w:rPr>
        <w:t xml:space="preserve">the </w:t>
      </w:r>
      <w:r w:rsidRPr="00957816">
        <w:rPr>
          <w:rStyle w:val="StyleUnderline"/>
          <w:highlight w:val="cyan"/>
        </w:rPr>
        <w:t xml:space="preserve">more </w:t>
      </w:r>
      <w:r w:rsidRPr="00957816">
        <w:rPr>
          <w:rStyle w:val="Emphasis"/>
          <w:highlight w:val="cyan"/>
        </w:rPr>
        <w:t>likely</w:t>
      </w:r>
      <w:r w:rsidRPr="00957816">
        <w:rPr>
          <w:rStyle w:val="StyleUnderline"/>
          <w:highlight w:val="cyan"/>
        </w:rPr>
        <w:t xml:space="preserve"> they</w:t>
      </w:r>
      <w:r w:rsidRPr="00B6692F">
        <w:rPr>
          <w:rStyle w:val="StyleUnderline"/>
        </w:rPr>
        <w:t xml:space="preserve"> are to </w:t>
      </w:r>
      <w:r w:rsidRPr="00957816">
        <w:rPr>
          <w:rStyle w:val="StyleUnderline"/>
          <w:highlight w:val="cyan"/>
        </w:rPr>
        <w:t xml:space="preserve">engage in activities </w:t>
      </w:r>
      <w:r w:rsidRPr="00957816">
        <w:rPr>
          <w:rStyle w:val="Emphasis"/>
          <w:highlight w:val="cyan"/>
        </w:rPr>
        <w:t>short of war</w:t>
      </w:r>
      <w:r w:rsidRPr="00B6692F">
        <w:rPr>
          <w:rStyle w:val="StyleUnderline"/>
        </w:rPr>
        <w:t xml:space="preserve"> or competitions in risk taking</w:t>
      </w:r>
      <w:r w:rsidRPr="002E0140">
        <w:rPr>
          <w:sz w:val="16"/>
        </w:rPr>
        <w:t>’.177</w:t>
      </w:r>
    </w:p>
    <w:p w14:paraId="5DC00B2E" w14:textId="77777777" w:rsidR="00F25B28" w:rsidRDefault="00F25B28" w:rsidP="00F25B28">
      <w:pPr>
        <w:pStyle w:val="Heading2"/>
      </w:pPr>
      <w:r>
        <w:lastRenderedPageBreak/>
        <w:t>A2 Asia Pivot DA</w:t>
      </w:r>
    </w:p>
    <w:p w14:paraId="2B79BADB" w14:textId="77777777" w:rsidR="00F25B28" w:rsidRDefault="00F25B28" w:rsidP="00F25B28">
      <w:pPr>
        <w:pStyle w:val="Heading3"/>
      </w:pPr>
      <w:r>
        <w:lastRenderedPageBreak/>
        <w:t>Link Turns</w:t>
      </w:r>
    </w:p>
    <w:p w14:paraId="7802208C" w14:textId="77777777" w:rsidR="00F25B28" w:rsidRPr="0006446C" w:rsidRDefault="00F25B28" w:rsidP="00F25B28">
      <w:pPr>
        <w:pStyle w:val="Heading4"/>
      </w:pPr>
      <w:r>
        <w:t>Turn – presence in the Arctic determines outcomes in the Indo-Pacific</w:t>
      </w:r>
    </w:p>
    <w:p w14:paraId="04A79585" w14:textId="77777777" w:rsidR="00F25B28" w:rsidRPr="00E37EEE" w:rsidRDefault="00F25B28" w:rsidP="00F25B28">
      <w:pPr>
        <w:rPr>
          <w:rStyle w:val="Style13ptBold"/>
          <w:b w:val="0"/>
          <w:bCs w:val="0"/>
        </w:rPr>
      </w:pPr>
      <w:r w:rsidRPr="00E37EEE">
        <w:rPr>
          <w:rStyle w:val="Style13ptBold"/>
        </w:rPr>
        <w:t xml:space="preserve">Rierson 24 </w:t>
      </w:r>
      <w:r w:rsidRPr="00E37EEE">
        <w:rPr>
          <w:rStyle w:val="Style13ptBold"/>
          <w:b w:val="0"/>
          <w:bCs w:val="0"/>
        </w:rPr>
        <w:t xml:space="preserve">[Captain Christopher, U.S. Special Operations Command North, “North American Arctic defense could shape outcome of Indo-Pacific conflict,” </w:t>
      </w:r>
      <w:hyperlink r:id="rId43" w:history="1">
        <w:r w:rsidRPr="00E37EEE">
          <w:rPr>
            <w:rStyle w:val="Style13ptBold"/>
            <w:b w:val="0"/>
            <w:bCs w:val="0"/>
          </w:rPr>
          <w:t>https://ipdefenseforum.com/2024/12/north-american-arctic-defense-could-shape-outcome-of-indo-pacific-conflict/</w:t>
        </w:r>
      </w:hyperlink>
      <w:r w:rsidRPr="00E37EEE">
        <w:rPr>
          <w:rStyle w:val="Style13ptBold"/>
          <w:b w:val="0"/>
          <w:bCs w:val="0"/>
        </w:rPr>
        <w:t>, ALB]</w:t>
      </w:r>
    </w:p>
    <w:p w14:paraId="2C1FD022" w14:textId="77777777" w:rsidR="00F25B28" w:rsidRPr="00813D68" w:rsidRDefault="00F25B28" w:rsidP="00F25B28">
      <w:pPr>
        <w:rPr>
          <w:sz w:val="16"/>
        </w:rPr>
      </w:pPr>
      <w:r w:rsidRPr="00813D68">
        <w:rPr>
          <w:sz w:val="16"/>
        </w:rPr>
        <w:t>Capt. Christopher Rierson/U.S. Special Operations Command North</w:t>
      </w:r>
    </w:p>
    <w:p w14:paraId="5B806066" w14:textId="77777777" w:rsidR="00F25B28" w:rsidRPr="00813D68" w:rsidRDefault="00F25B28" w:rsidP="00F25B28">
      <w:pPr>
        <w:rPr>
          <w:sz w:val="16"/>
        </w:rPr>
      </w:pPr>
      <w:r w:rsidRPr="00EE2CBA">
        <w:rPr>
          <w:rStyle w:val="StyleUnderline"/>
        </w:rPr>
        <w:t>The North American Arctic</w:t>
      </w:r>
      <w:r w:rsidRPr="00813D68">
        <w:rPr>
          <w:sz w:val="16"/>
        </w:rPr>
        <w:t xml:space="preserve"> </w:t>
      </w:r>
      <w:r w:rsidRPr="00EE2CBA">
        <w:rPr>
          <w:rStyle w:val="StyleUnderline"/>
        </w:rPr>
        <w:t>is emerging as a key strategic space for the U</w:t>
      </w:r>
      <w:r w:rsidRPr="00813D68">
        <w:rPr>
          <w:sz w:val="16"/>
        </w:rPr>
        <w:t xml:space="preserve">nited </w:t>
      </w:r>
      <w:r w:rsidRPr="00EE2CBA">
        <w:rPr>
          <w:rStyle w:val="StyleUnderline"/>
        </w:rPr>
        <w:t>S</w:t>
      </w:r>
      <w:r w:rsidRPr="00813D68">
        <w:rPr>
          <w:sz w:val="16"/>
        </w:rPr>
        <w:t xml:space="preserve">tates </w:t>
      </w:r>
      <w:r w:rsidRPr="00EE2CBA">
        <w:rPr>
          <w:rStyle w:val="StyleUnderline"/>
        </w:rPr>
        <w:t>and its Allies and Partners. Protecting the focal point could determine the outcome of</w:t>
      </w:r>
      <w:r w:rsidRPr="00813D68">
        <w:rPr>
          <w:sz w:val="16"/>
        </w:rPr>
        <w:t xml:space="preserve"> any </w:t>
      </w:r>
      <w:r w:rsidRPr="00EE2CBA">
        <w:rPr>
          <w:rStyle w:val="Emphasis"/>
        </w:rPr>
        <w:t>potential conflict in the Indo-Pacific</w:t>
      </w:r>
      <w:r w:rsidRPr="00813D68">
        <w:rPr>
          <w:sz w:val="16"/>
        </w:rPr>
        <w:t>.</w:t>
      </w:r>
    </w:p>
    <w:p w14:paraId="66FEFDCC" w14:textId="77777777" w:rsidR="00F25B28" w:rsidRPr="00813D68" w:rsidRDefault="00F25B28" w:rsidP="00F25B28">
      <w:pPr>
        <w:rPr>
          <w:sz w:val="16"/>
        </w:rPr>
      </w:pPr>
      <w:r w:rsidRPr="00EE2CBA">
        <w:rPr>
          <w:rStyle w:val="StyleUnderline"/>
        </w:rPr>
        <w:t>The People’s Republic of China (PRC) and Russia seek to contain and isolate the U.S. to prevent it from projecting power abroad</w:t>
      </w:r>
      <w:r w:rsidRPr="00813D68">
        <w:rPr>
          <w:sz w:val="16"/>
        </w:rPr>
        <w:t>.</w:t>
      </w:r>
    </w:p>
    <w:p w14:paraId="5F5B65A8" w14:textId="77777777" w:rsidR="00F25B28" w:rsidRPr="00813D68" w:rsidRDefault="00F25B28" w:rsidP="00F25B28">
      <w:pPr>
        <w:rPr>
          <w:sz w:val="16"/>
        </w:rPr>
      </w:pPr>
      <w:r w:rsidRPr="007C329E">
        <w:rPr>
          <w:rStyle w:val="StyleUnderline"/>
        </w:rPr>
        <w:t>The North American Arctic is a focus for geopolitical competition</w:t>
      </w:r>
      <w:r w:rsidRPr="00813D68">
        <w:rPr>
          <w:sz w:val="16"/>
        </w:rPr>
        <w:t xml:space="preserve">, </w:t>
      </w:r>
      <w:r w:rsidRPr="007C329E">
        <w:rPr>
          <w:rStyle w:val="StyleUnderline"/>
        </w:rPr>
        <w:t>with the PRC and Russia asserting their interests in the region</w:t>
      </w:r>
      <w:r w:rsidRPr="00813D68">
        <w:rPr>
          <w:sz w:val="16"/>
        </w:rPr>
        <w:t xml:space="preserve">. </w:t>
      </w:r>
      <w:r w:rsidRPr="007C329E">
        <w:rPr>
          <w:rStyle w:val="StyleUnderline"/>
        </w:rPr>
        <w:t>The PRC, although not an Arctic nation, is investing in capabilities to exploit the region for strategic purposes</w:t>
      </w:r>
      <w:r w:rsidRPr="00813D68">
        <w:rPr>
          <w:sz w:val="16"/>
        </w:rPr>
        <w:t xml:space="preserve"> and seeks to participate in its governance and economy.</w:t>
      </w:r>
    </w:p>
    <w:p w14:paraId="5057C31C" w14:textId="77777777" w:rsidR="00F25B28" w:rsidRPr="00813D68" w:rsidRDefault="00F25B28" w:rsidP="00F25B28">
      <w:pPr>
        <w:rPr>
          <w:sz w:val="16"/>
        </w:rPr>
      </w:pPr>
      <w:r w:rsidRPr="00813D68">
        <w:rPr>
          <w:sz w:val="16"/>
        </w:rPr>
        <w:t>The Arctic focus is heightened by a steady melting of the polar ice cap, enhancing shipping access to the resource-rich and strategically critical region that once was largely ignored, hidden beneath frozen terrain. Arctic temperatures are rising as much as four times faster than the global average, studies show.</w:t>
      </w:r>
    </w:p>
    <w:p w14:paraId="51E4E449" w14:textId="77777777" w:rsidR="00F25B28" w:rsidRPr="00813D68" w:rsidRDefault="00F25B28" w:rsidP="00F25B28">
      <w:pPr>
        <w:rPr>
          <w:sz w:val="16"/>
        </w:rPr>
      </w:pPr>
      <w:r w:rsidRPr="00813D68">
        <w:rPr>
          <w:sz w:val="16"/>
        </w:rPr>
        <w:t xml:space="preserve">As part of its One Belt, One Road infrastructure scheme, </w:t>
      </w:r>
      <w:r w:rsidRPr="007C329E">
        <w:rPr>
          <w:rStyle w:val="StyleUnderline"/>
        </w:rPr>
        <w:t xml:space="preserve">the PRC is expanding naval operations </w:t>
      </w:r>
      <w:proofErr w:type="gramStart"/>
      <w:r w:rsidRPr="007C329E">
        <w:rPr>
          <w:rStyle w:val="StyleUnderline"/>
        </w:rPr>
        <w:t>in an attempt to</w:t>
      </w:r>
      <w:proofErr w:type="gramEnd"/>
      <w:r w:rsidRPr="007C329E">
        <w:rPr>
          <w:rStyle w:val="StyleUnderline"/>
        </w:rPr>
        <w:t xml:space="preserve"> secure sea lanes for a growing shipping industry, leveraging dual-use military and research vessels to increase Chinese Communist Party military engagement and Arctic domain awareness. Growing cooperation between the PRC and Russia, as evidenced by recent combined maritime and bomber patrols, could undermine Arctic stability, potentially leading to misunderstandings and miscalculations</w:t>
      </w:r>
      <w:r w:rsidRPr="00813D68">
        <w:rPr>
          <w:sz w:val="16"/>
        </w:rPr>
        <w:t>.</w:t>
      </w:r>
    </w:p>
    <w:p w14:paraId="55169990" w14:textId="77777777" w:rsidR="00F25B28" w:rsidRPr="00813D68" w:rsidRDefault="00F25B28" w:rsidP="00F25B28">
      <w:pPr>
        <w:rPr>
          <w:sz w:val="16"/>
        </w:rPr>
      </w:pPr>
      <w:r w:rsidRPr="007C329E">
        <w:rPr>
          <w:rStyle w:val="StyleUnderline"/>
        </w:rPr>
        <w:t>The North American Arctic holds critical defense infrastructure for the U.S. and its Allies and Partners</w:t>
      </w:r>
      <w:r w:rsidRPr="00813D68">
        <w:rPr>
          <w:sz w:val="16"/>
        </w:rPr>
        <w:t xml:space="preserve">, </w:t>
      </w:r>
      <w:r w:rsidRPr="007C329E">
        <w:rPr>
          <w:rStyle w:val="Emphasis"/>
        </w:rPr>
        <w:t>including long-range radars essential to domain awareness and Indo-Pacific capabilities positioned in Alaska</w:t>
      </w:r>
      <w:r w:rsidRPr="00813D68">
        <w:rPr>
          <w:sz w:val="16"/>
        </w:rPr>
        <w:t xml:space="preserve">. </w:t>
      </w:r>
      <w:r w:rsidRPr="007C329E">
        <w:rPr>
          <w:rStyle w:val="Emphasis"/>
        </w:rPr>
        <w:t>Should a regional conflict expand into the Arctic, the U.S. could face domain awareness disruption across Alaska, and disruption of power projection infrastructure that could compromise deployment of advanced capabilities to the Indo-Pacific and other theaters.</w:t>
      </w:r>
    </w:p>
    <w:p w14:paraId="5F0E095E" w14:textId="77777777" w:rsidR="00F25B28" w:rsidRPr="00813D68" w:rsidRDefault="00F25B28" w:rsidP="00F25B28">
      <w:pPr>
        <w:rPr>
          <w:sz w:val="16"/>
        </w:rPr>
      </w:pPr>
      <w:r w:rsidRPr="00813D68">
        <w:rPr>
          <w:sz w:val="16"/>
        </w:rPr>
        <w:t>Such scenarios are driving a resurgence of the U.S. Department of Defense’s (DOD) focus on the North American Arctic. As outlined in the DOD’s 2024 Arctic Strategy, U.S. Special Operations Forces (USSOF) are critical to advancing capabilities and mitigating threats to defense infrastructure.</w:t>
      </w:r>
    </w:p>
    <w:p w14:paraId="388A561B" w14:textId="77777777" w:rsidR="00F25B28" w:rsidRDefault="00F25B28" w:rsidP="00F25B28"/>
    <w:p w14:paraId="2E16266C" w14:textId="77777777" w:rsidR="00F25B28" w:rsidRPr="0006446C" w:rsidRDefault="00F25B28" w:rsidP="00F25B28">
      <w:pPr>
        <w:pStyle w:val="Heading4"/>
      </w:pPr>
      <w:r>
        <w:t xml:space="preserve">Most conclusive ev proves the aff is a </w:t>
      </w:r>
      <w:r>
        <w:rPr>
          <w:u w:val="single"/>
        </w:rPr>
        <w:t>part</w:t>
      </w:r>
      <w:r>
        <w:t xml:space="preserve"> of the Asia pivot</w:t>
      </w:r>
    </w:p>
    <w:p w14:paraId="22CCC432" w14:textId="77777777" w:rsidR="00F25B28" w:rsidRPr="00813D68" w:rsidRDefault="00F25B28" w:rsidP="00F25B28">
      <w:pPr>
        <w:rPr>
          <w:sz w:val="26"/>
        </w:rPr>
      </w:pPr>
      <w:r w:rsidRPr="00E37EEE">
        <w:rPr>
          <w:rStyle w:val="Style13ptBold"/>
        </w:rPr>
        <w:t xml:space="preserve">Rierson 24 </w:t>
      </w:r>
      <w:r w:rsidRPr="00E37EEE">
        <w:rPr>
          <w:rStyle w:val="Style13ptBold"/>
          <w:b w:val="0"/>
          <w:bCs w:val="0"/>
        </w:rPr>
        <w:t xml:space="preserve">[Captain Christopher, U.S. Special Operations Command North, “North American Arctic defense could shape outcome of Indo-Pacific conflict,” </w:t>
      </w:r>
      <w:hyperlink r:id="rId44" w:history="1">
        <w:r w:rsidRPr="00E37EEE">
          <w:rPr>
            <w:rStyle w:val="Style13ptBold"/>
            <w:b w:val="0"/>
            <w:bCs w:val="0"/>
          </w:rPr>
          <w:t>https://ipdefenseforum.com/2024/12/north-american-arctic-defense-could-shape-outcome-of-indo-pacific-conflict/</w:t>
        </w:r>
      </w:hyperlink>
      <w:r w:rsidRPr="00E37EEE">
        <w:rPr>
          <w:rStyle w:val="Style13ptBold"/>
          <w:b w:val="0"/>
          <w:bCs w:val="0"/>
        </w:rPr>
        <w:t>, ALB]</w:t>
      </w:r>
    </w:p>
    <w:p w14:paraId="248F662B" w14:textId="77777777" w:rsidR="00F25B28" w:rsidRPr="00813D68" w:rsidRDefault="00F25B28" w:rsidP="00F25B28">
      <w:pPr>
        <w:rPr>
          <w:sz w:val="16"/>
        </w:rPr>
      </w:pPr>
      <w:r w:rsidRPr="00813D68">
        <w:rPr>
          <w:sz w:val="16"/>
        </w:rPr>
        <w:lastRenderedPageBreak/>
        <w:t xml:space="preserve">U.S. Special Operations Command North (SOCNORTH) plans and executes USSOF missions in North America. </w:t>
      </w:r>
      <w:r w:rsidRPr="007C329E">
        <w:rPr>
          <w:rStyle w:val="StyleUnderline"/>
        </w:rPr>
        <w:t>SOCNORTH focuses on identifying malign activity, contesting global chokepoints, enhancing all-domain awareness and enabling integrated deterrence in cooperation with U.S. Indo-Pacific Command and other combatant and special operations commands</w:t>
      </w:r>
      <w:r w:rsidRPr="00813D68">
        <w:rPr>
          <w:sz w:val="16"/>
        </w:rPr>
        <w:t>.</w:t>
      </w:r>
    </w:p>
    <w:p w14:paraId="2C4F3559" w14:textId="77777777" w:rsidR="00F25B28" w:rsidRPr="007C329E" w:rsidRDefault="00F25B28" w:rsidP="00F25B28">
      <w:pPr>
        <w:rPr>
          <w:rStyle w:val="StyleUnderline"/>
        </w:rPr>
      </w:pPr>
      <w:r w:rsidRPr="007C329E">
        <w:rPr>
          <w:rStyle w:val="StyleUnderline"/>
        </w:rPr>
        <w:t>To address growing concerns in the Arctic, SOCNORTH recently executed two phases of Operation Polar Dagger</w:t>
      </w:r>
      <w:r w:rsidRPr="00813D68">
        <w:rPr>
          <w:sz w:val="16"/>
        </w:rPr>
        <w:t xml:space="preserve">, an operational series that demonstrates rapidly deployable, joint SOF capabilities throughout the North American Arctic. </w:t>
      </w:r>
      <w:r w:rsidRPr="007C329E">
        <w:rPr>
          <w:rStyle w:val="StyleUnderline"/>
        </w:rPr>
        <w:t>It forms the basis of options to deter, disrupt and deny adversary activity in support of U.S. Northern Command’s</w:t>
      </w:r>
      <w:r w:rsidRPr="00813D68">
        <w:rPr>
          <w:sz w:val="16"/>
        </w:rPr>
        <w:t xml:space="preserve"> (USNORTHCOM) </w:t>
      </w:r>
      <w:r w:rsidRPr="007C329E">
        <w:rPr>
          <w:rStyle w:val="StyleUnderline"/>
        </w:rPr>
        <w:t>layered defense of the U.S. homeland.</w:t>
      </w:r>
    </w:p>
    <w:p w14:paraId="75BE53DF" w14:textId="77777777" w:rsidR="00F25B28" w:rsidRPr="00813D68" w:rsidRDefault="00F25B28" w:rsidP="00F25B28">
      <w:pPr>
        <w:rPr>
          <w:sz w:val="16"/>
        </w:rPr>
      </w:pPr>
      <w:r w:rsidRPr="00813D68">
        <w:rPr>
          <w:sz w:val="16"/>
        </w:rPr>
        <w:t>More than 200 USSOF and conventional forces deployed across the North American Arctic in mid-2024 to operate in the maritime, air and land domains. The operations enhance USNORTHCOM’s deterrence posture and domain awareness, while also validating USSOF proficiency in cold weather and austere environments.</w:t>
      </w:r>
    </w:p>
    <w:p w14:paraId="21A4893A" w14:textId="77777777" w:rsidR="00F25B28" w:rsidRPr="00813D68" w:rsidRDefault="00F25B28" w:rsidP="00F25B28">
      <w:pPr>
        <w:rPr>
          <w:sz w:val="16"/>
        </w:rPr>
      </w:pPr>
      <w:r w:rsidRPr="00813D68">
        <w:rPr>
          <w:sz w:val="16"/>
        </w:rPr>
        <w:t>In 2023 and 2024, SOCNORTH and the U.S. Navy partnered to deploy the amphibious transport dock ship USS John P. Murtha and the USS John L. Canley, an expeditionary sea base vessel that supports SOF operations and other maritime missions, to the Bering Sea and the Arctic Circle to support Operation Polar Dagger. USSOF is enhancing its navigation expertise in Arctic terrain and has demonstrated the ability to thrive in the region by executing long-range movements, maritime interdiction operations, rapid infiltration/exfiltration, air-to-ground integration, critical infrastructure defense, domain awareness, and medical evacuation validation, among other engagements.</w:t>
      </w:r>
    </w:p>
    <w:p w14:paraId="4031293F" w14:textId="77777777" w:rsidR="00F25B28" w:rsidRPr="00813D68" w:rsidRDefault="00F25B28" w:rsidP="00F25B28">
      <w:pPr>
        <w:rPr>
          <w:sz w:val="16"/>
        </w:rPr>
      </w:pPr>
      <w:r w:rsidRPr="00813D68">
        <w:rPr>
          <w:rStyle w:val="Emphasis"/>
        </w:rPr>
        <w:t>As home to capabilities such as aerospace and maritime control and warning systems, as well as strategically significant maritime chokepoints, the North American Arctic is vital to homeland defense</w:t>
      </w:r>
      <w:r w:rsidRPr="00813D68">
        <w:rPr>
          <w:sz w:val="16"/>
        </w:rPr>
        <w:t xml:space="preserve">, </w:t>
      </w:r>
      <w:r w:rsidRPr="00813D68">
        <w:rPr>
          <w:rStyle w:val="StyleUnderline"/>
        </w:rPr>
        <w:t>according to the DOD’s 2024 strategy. The region also is integral to Indo-Pacific operations as the northern flank for force projection from the U.S. homeland</w:t>
      </w:r>
      <w:r w:rsidRPr="00813D68">
        <w:rPr>
          <w:sz w:val="16"/>
        </w:rPr>
        <w:t>.</w:t>
      </w:r>
    </w:p>
    <w:p w14:paraId="3908320D" w14:textId="77777777" w:rsidR="00F25B28" w:rsidRDefault="00F25B28" w:rsidP="00F25B28">
      <w:pPr>
        <w:rPr>
          <w:rStyle w:val="Emphasis"/>
        </w:rPr>
      </w:pPr>
      <w:r w:rsidRPr="00813D68">
        <w:rPr>
          <w:rStyle w:val="StyleUnderline"/>
        </w:rPr>
        <w:t>Through operations such as Polar Dagger, SOCNORTH iteratively evaluates and integrates capabilities that underpin homeland defense and enable forward operations</w:t>
      </w:r>
      <w:r w:rsidRPr="00813D68">
        <w:rPr>
          <w:sz w:val="16"/>
        </w:rPr>
        <w:t xml:space="preserve">. </w:t>
      </w:r>
      <w:r w:rsidRPr="00813D68">
        <w:rPr>
          <w:rStyle w:val="StyleUnderline"/>
        </w:rPr>
        <w:t>With highly proficient multidomain SOF and conventional forces conducting operations in the North American Arctic</w:t>
      </w:r>
      <w:r w:rsidRPr="00813D68">
        <w:rPr>
          <w:sz w:val="16"/>
        </w:rPr>
        <w:t xml:space="preserve">, </w:t>
      </w:r>
      <w:r w:rsidRPr="00813D68">
        <w:rPr>
          <w:rStyle w:val="Emphasis"/>
        </w:rPr>
        <w:t>the U.S. can deploy at-will capabilities to operate effectively in the Arctic while securing U.S. strategic interests in the Indo-Pacific</w:t>
      </w:r>
    </w:p>
    <w:p w14:paraId="1B55E6E0" w14:textId="77777777" w:rsidR="00F25B28" w:rsidRDefault="00F25B28" w:rsidP="00F25B28">
      <w:pPr>
        <w:pStyle w:val="Heading2"/>
      </w:pPr>
      <w:r>
        <w:lastRenderedPageBreak/>
        <w:t>A2 K</w:t>
      </w:r>
    </w:p>
    <w:p w14:paraId="4986CFDA" w14:textId="77777777" w:rsidR="00F25B28" w:rsidRDefault="00F25B28" w:rsidP="00F25B28">
      <w:pPr>
        <w:pStyle w:val="Heading3"/>
      </w:pPr>
      <w:r>
        <w:lastRenderedPageBreak/>
        <w:t>Russia is Revisionist</w:t>
      </w:r>
    </w:p>
    <w:p w14:paraId="53E0CC0A" w14:textId="77777777" w:rsidR="00F25B28" w:rsidRPr="00D908C0" w:rsidRDefault="00F25B28" w:rsidP="00F25B28">
      <w:pPr>
        <w:pStyle w:val="Heading4"/>
      </w:pPr>
      <w:r>
        <w:t xml:space="preserve">Putin is </w:t>
      </w:r>
      <w:r>
        <w:rPr>
          <w:u w:val="single"/>
        </w:rPr>
        <w:t>revisionist</w:t>
      </w:r>
      <w:r>
        <w:t xml:space="preserve">---absent </w:t>
      </w:r>
      <w:r w:rsidRPr="00D908C0">
        <w:rPr>
          <w:u w:val="single"/>
        </w:rPr>
        <w:t>push-back</w:t>
      </w:r>
      <w:r>
        <w:t xml:space="preserve">, he’ll seek </w:t>
      </w:r>
      <w:r>
        <w:rPr>
          <w:u w:val="single"/>
        </w:rPr>
        <w:t>expansion</w:t>
      </w:r>
      <w:r>
        <w:t xml:space="preserve"> beyond Ukraine.</w:t>
      </w:r>
    </w:p>
    <w:p w14:paraId="72008069" w14:textId="77777777" w:rsidR="00F25B28" w:rsidRPr="00EC0905" w:rsidRDefault="00F25B28" w:rsidP="00F25B28">
      <w:r w:rsidRPr="00EC0905">
        <w:rPr>
          <w:rStyle w:val="Style13ptBold"/>
        </w:rPr>
        <w:t xml:space="preserve">Kofman </w:t>
      </w:r>
      <w:r>
        <w:rPr>
          <w:rStyle w:val="Style13ptBold"/>
        </w:rPr>
        <w:t>’24</w:t>
      </w:r>
      <w:r>
        <w:t xml:space="preserve"> [Andrew and Adrea Kendall-Taylor; December 18; Senior Fellow at the Carnegie Endowment for International Peace; Senior Fellow and Director of the Transatlantic Security Program at the Center for a New American Security, former Deputy National Intelligence Officer for Russia and Eurasia at the National Intelligence Council; Foreign Affairs, “Putin’s Point of No Return,” </w:t>
      </w:r>
      <w:r w:rsidRPr="00EC0905">
        <w:t>https://www.foreignaffairs.com/russia/putins-point-no-return</w:t>
      </w:r>
      <w:r>
        <w:t>] Blitz</w:t>
      </w:r>
    </w:p>
    <w:p w14:paraId="184B21C0" w14:textId="77777777" w:rsidR="00F25B28" w:rsidRPr="00EC0905" w:rsidRDefault="00F25B28" w:rsidP="00F25B28">
      <w:pPr>
        <w:rPr>
          <w:sz w:val="16"/>
        </w:rPr>
      </w:pPr>
      <w:r w:rsidRPr="00EC0905">
        <w:rPr>
          <w:sz w:val="16"/>
        </w:rPr>
        <w:t xml:space="preserve">On August 6, 2024, Ukrainian forces launched a surprise cross-border offensive into Russia’s Kursk region—the biggest foreign incursion into Russian territory since World War II. Russian President Vladimir Putin’s response was telling. </w:t>
      </w:r>
      <w:r w:rsidRPr="00E34DA2">
        <w:rPr>
          <w:rStyle w:val="StyleUnderline"/>
        </w:rPr>
        <w:t xml:space="preserve">Days after </w:t>
      </w:r>
      <w:r w:rsidRPr="00C72405">
        <w:rPr>
          <w:rStyle w:val="Emphasis"/>
        </w:rPr>
        <w:t>Ukraine’s offensive</w:t>
      </w:r>
      <w:r w:rsidRPr="00E34DA2">
        <w:rPr>
          <w:rStyle w:val="StyleUnderline"/>
        </w:rPr>
        <w:t xml:space="preserve">, </w:t>
      </w:r>
      <w:r w:rsidRPr="00957816">
        <w:rPr>
          <w:rStyle w:val="StyleUnderline"/>
          <w:highlight w:val="cyan"/>
        </w:rPr>
        <w:t xml:space="preserve">Putin </w:t>
      </w:r>
      <w:r w:rsidRPr="00957816">
        <w:rPr>
          <w:rStyle w:val="Emphasis"/>
          <w:highlight w:val="cyan"/>
        </w:rPr>
        <w:t>railed</w:t>
      </w:r>
      <w:r w:rsidRPr="00957816">
        <w:rPr>
          <w:rStyle w:val="StyleUnderline"/>
          <w:highlight w:val="cyan"/>
        </w:rPr>
        <w:t xml:space="preserve"> against</w:t>
      </w:r>
      <w:r w:rsidRPr="00E34DA2">
        <w:rPr>
          <w:rStyle w:val="StyleUnderline"/>
        </w:rPr>
        <w:t xml:space="preserve"> the </w:t>
      </w:r>
      <w:r w:rsidRPr="00957816">
        <w:rPr>
          <w:rStyle w:val="Emphasis"/>
          <w:highlight w:val="cyan"/>
        </w:rPr>
        <w:t>U</w:t>
      </w:r>
      <w:r w:rsidRPr="00E34DA2">
        <w:rPr>
          <w:rStyle w:val="StyleUnderline"/>
        </w:rPr>
        <w:t xml:space="preserve">nited </w:t>
      </w:r>
      <w:r w:rsidRPr="00957816">
        <w:rPr>
          <w:rStyle w:val="Emphasis"/>
          <w:highlight w:val="cyan"/>
        </w:rPr>
        <w:t>S</w:t>
      </w:r>
      <w:r w:rsidRPr="00E34DA2">
        <w:rPr>
          <w:rStyle w:val="StyleUnderline"/>
        </w:rPr>
        <w:t>tates and Europe</w:t>
      </w:r>
      <w:r w:rsidRPr="00EC0905">
        <w:rPr>
          <w:sz w:val="16"/>
        </w:rPr>
        <w:t xml:space="preserve">. “The West is fighting us with the hands of the Ukrainians,” he said, </w:t>
      </w:r>
      <w:r w:rsidRPr="00957816">
        <w:rPr>
          <w:rStyle w:val="Emphasis"/>
          <w:highlight w:val="cyan"/>
        </w:rPr>
        <w:t>reiterating</w:t>
      </w:r>
      <w:r w:rsidRPr="00E34DA2">
        <w:rPr>
          <w:rStyle w:val="StyleUnderline"/>
        </w:rPr>
        <w:t xml:space="preserve"> his </w:t>
      </w:r>
      <w:r w:rsidRPr="00957816">
        <w:rPr>
          <w:rStyle w:val="StyleUnderline"/>
          <w:highlight w:val="cyan"/>
        </w:rPr>
        <w:t>view</w:t>
      </w:r>
      <w:r w:rsidRPr="00E34DA2">
        <w:rPr>
          <w:rStyle w:val="StyleUnderline"/>
        </w:rPr>
        <w:t xml:space="preserve"> that </w:t>
      </w:r>
      <w:r w:rsidRPr="00957816">
        <w:rPr>
          <w:rStyle w:val="StyleUnderline"/>
          <w:highlight w:val="cyan"/>
        </w:rPr>
        <w:t>Russia’s war</w:t>
      </w:r>
      <w:r w:rsidRPr="00E34DA2">
        <w:rPr>
          <w:rStyle w:val="StyleUnderline"/>
        </w:rPr>
        <w:t xml:space="preserve"> in Ukraine </w:t>
      </w:r>
      <w:r w:rsidRPr="00957816">
        <w:rPr>
          <w:rStyle w:val="StyleUnderline"/>
          <w:highlight w:val="cyan"/>
        </w:rPr>
        <w:t>is</w:t>
      </w:r>
      <w:r w:rsidRPr="00E34DA2">
        <w:rPr>
          <w:rStyle w:val="StyleUnderline"/>
        </w:rPr>
        <w:t xml:space="preserve"> in fact </w:t>
      </w:r>
      <w:r w:rsidRPr="00957816">
        <w:rPr>
          <w:rStyle w:val="StyleUnderline"/>
          <w:highlight w:val="cyan"/>
        </w:rPr>
        <w:t xml:space="preserve">a </w:t>
      </w:r>
      <w:r w:rsidRPr="00957816">
        <w:rPr>
          <w:rStyle w:val="Emphasis"/>
          <w:highlight w:val="cyan"/>
        </w:rPr>
        <w:t>proxy battle</w:t>
      </w:r>
      <w:r w:rsidRPr="00957816">
        <w:rPr>
          <w:rStyle w:val="StyleUnderline"/>
          <w:highlight w:val="cyan"/>
        </w:rPr>
        <w:t xml:space="preserve"> with the West</w:t>
      </w:r>
      <w:r w:rsidRPr="00EC0905">
        <w:rPr>
          <w:sz w:val="16"/>
        </w:rPr>
        <w:t>. But he initiated no immediate military counterattack. Putin was unwilling to divert substantial numbers of troops away from their operations in eastern Ukraine even to recover territory back home. Three months later, with Ukrainian forces still in Kursk, Moscow instead brought in North Korean troops to help push them out—the first time in more than a century that Russia has invited foreign troops onto its soil.</w:t>
      </w:r>
    </w:p>
    <w:p w14:paraId="155A81EB" w14:textId="77777777" w:rsidR="00F25B28" w:rsidRPr="00EC0905" w:rsidRDefault="00F25B28" w:rsidP="00F25B28">
      <w:pPr>
        <w:rPr>
          <w:sz w:val="16"/>
        </w:rPr>
      </w:pPr>
      <w:r w:rsidRPr="00E34DA2">
        <w:rPr>
          <w:rStyle w:val="StyleUnderline"/>
        </w:rPr>
        <w:t xml:space="preserve">Moscow’s actions </w:t>
      </w:r>
      <w:r w:rsidRPr="00C72405">
        <w:rPr>
          <w:rStyle w:val="Emphasis"/>
        </w:rPr>
        <w:t>underscore</w:t>
      </w:r>
      <w:r w:rsidRPr="00E34DA2">
        <w:rPr>
          <w:rStyle w:val="StyleUnderline"/>
        </w:rPr>
        <w:t xml:space="preserve"> how</w:t>
      </w:r>
      <w:r w:rsidRPr="00EC0905">
        <w:rPr>
          <w:sz w:val="16"/>
        </w:rPr>
        <w:t xml:space="preserve">, after almost three years since Russia’s full-scale invasion of its neighbor, </w:t>
      </w:r>
      <w:r w:rsidRPr="00957816">
        <w:rPr>
          <w:rStyle w:val="StyleUnderline"/>
          <w:highlight w:val="cyan"/>
        </w:rPr>
        <w:t>Putin</w:t>
      </w:r>
      <w:r w:rsidRPr="00E34DA2">
        <w:rPr>
          <w:rStyle w:val="StyleUnderline"/>
        </w:rPr>
        <w:t xml:space="preserve"> is now </w:t>
      </w:r>
      <w:r w:rsidRPr="00957816">
        <w:rPr>
          <w:rStyle w:val="Emphasis"/>
          <w:highlight w:val="cyan"/>
        </w:rPr>
        <w:t>more</w:t>
      </w:r>
      <w:r w:rsidRPr="00957816">
        <w:rPr>
          <w:rStyle w:val="StyleUnderline"/>
          <w:highlight w:val="cyan"/>
        </w:rPr>
        <w:t xml:space="preserve"> committed than ever to</w:t>
      </w:r>
      <w:r w:rsidRPr="00EC0905">
        <w:rPr>
          <w:sz w:val="16"/>
        </w:rPr>
        <w:t xml:space="preserve"> the war with Ukraine </w:t>
      </w:r>
      <w:r w:rsidRPr="00E34DA2">
        <w:rPr>
          <w:rStyle w:val="StyleUnderline"/>
        </w:rPr>
        <w:t xml:space="preserve">and his </w:t>
      </w:r>
      <w:r w:rsidRPr="00C72405">
        <w:rPr>
          <w:rStyle w:val="Emphasis"/>
        </w:rPr>
        <w:t xml:space="preserve">broader </w:t>
      </w:r>
      <w:r w:rsidRPr="00957816">
        <w:rPr>
          <w:rStyle w:val="Emphasis"/>
          <w:highlight w:val="cyan"/>
        </w:rPr>
        <w:t>confrontation</w:t>
      </w:r>
      <w:r w:rsidRPr="00E34DA2">
        <w:rPr>
          <w:rStyle w:val="StyleUnderline"/>
        </w:rPr>
        <w:t xml:space="preserve"> with the West</w:t>
      </w:r>
      <w:r w:rsidRPr="00EC0905">
        <w:rPr>
          <w:sz w:val="16"/>
        </w:rPr>
        <w:t xml:space="preserve">. Although the conflict is first and foremost an imperial pursuit to end Ukraine’s independence, </w:t>
      </w:r>
      <w:r w:rsidRPr="00E34DA2">
        <w:rPr>
          <w:rStyle w:val="StyleUnderline"/>
        </w:rPr>
        <w:t xml:space="preserve">Putin’s </w:t>
      </w:r>
      <w:r w:rsidRPr="00957816">
        <w:rPr>
          <w:rStyle w:val="Emphasis"/>
          <w:highlight w:val="cyan"/>
        </w:rPr>
        <w:t>ultimate</w:t>
      </w:r>
      <w:r w:rsidRPr="00957816">
        <w:rPr>
          <w:rStyle w:val="StyleUnderline"/>
          <w:highlight w:val="cyan"/>
        </w:rPr>
        <w:t xml:space="preserve"> objectives are to </w:t>
      </w:r>
      <w:r w:rsidRPr="00957816">
        <w:rPr>
          <w:rStyle w:val="Emphasis"/>
          <w:highlight w:val="cyan"/>
        </w:rPr>
        <w:t>relitigate</w:t>
      </w:r>
      <w:r w:rsidRPr="00E34DA2">
        <w:rPr>
          <w:rStyle w:val="StyleUnderline"/>
        </w:rPr>
        <w:t xml:space="preserve"> the post–</w:t>
      </w:r>
      <w:r w:rsidRPr="00957816">
        <w:rPr>
          <w:rStyle w:val="StyleUnderline"/>
          <w:highlight w:val="cyan"/>
        </w:rPr>
        <w:t>Cold War order</w:t>
      </w:r>
      <w:r w:rsidRPr="00E34DA2">
        <w:rPr>
          <w:rStyle w:val="StyleUnderline"/>
        </w:rPr>
        <w:t xml:space="preserve"> in Europe, </w:t>
      </w:r>
      <w:r w:rsidRPr="00957816">
        <w:rPr>
          <w:rStyle w:val="Emphasis"/>
          <w:highlight w:val="cyan"/>
        </w:rPr>
        <w:t>weaken</w:t>
      </w:r>
      <w:r w:rsidRPr="00E34DA2">
        <w:rPr>
          <w:rStyle w:val="StyleUnderline"/>
        </w:rPr>
        <w:t xml:space="preserve"> the </w:t>
      </w:r>
      <w:r w:rsidRPr="00957816">
        <w:rPr>
          <w:rStyle w:val="Emphasis"/>
          <w:highlight w:val="cyan"/>
        </w:rPr>
        <w:t>U</w:t>
      </w:r>
      <w:r w:rsidRPr="00E34DA2">
        <w:rPr>
          <w:rStyle w:val="StyleUnderline"/>
        </w:rPr>
        <w:t xml:space="preserve">nited </w:t>
      </w:r>
      <w:r w:rsidRPr="00957816">
        <w:rPr>
          <w:rStyle w:val="Emphasis"/>
          <w:highlight w:val="cyan"/>
        </w:rPr>
        <w:t>S</w:t>
      </w:r>
      <w:r w:rsidRPr="00E34DA2">
        <w:rPr>
          <w:rStyle w:val="StyleUnderline"/>
        </w:rPr>
        <w:t xml:space="preserve">tates, </w:t>
      </w:r>
      <w:r w:rsidRPr="00957816">
        <w:rPr>
          <w:rStyle w:val="StyleUnderline"/>
          <w:highlight w:val="cyan"/>
        </w:rPr>
        <w:t>and usher in</w:t>
      </w:r>
      <w:r w:rsidRPr="00E34DA2">
        <w:rPr>
          <w:rStyle w:val="StyleUnderline"/>
        </w:rPr>
        <w:t xml:space="preserve"> a </w:t>
      </w:r>
      <w:r w:rsidRPr="00957816">
        <w:rPr>
          <w:rStyle w:val="Emphasis"/>
          <w:highlight w:val="cyan"/>
        </w:rPr>
        <w:t>new</w:t>
      </w:r>
      <w:r w:rsidRPr="00957816">
        <w:rPr>
          <w:rStyle w:val="StyleUnderline"/>
          <w:highlight w:val="cyan"/>
        </w:rPr>
        <w:t xml:space="preserve"> international system</w:t>
      </w:r>
      <w:r w:rsidRPr="00EC0905">
        <w:rPr>
          <w:sz w:val="16"/>
        </w:rPr>
        <w:t xml:space="preserve"> that affords Russia the status and influence Putin believes it deserves.</w:t>
      </w:r>
    </w:p>
    <w:p w14:paraId="4C36CC91" w14:textId="77777777" w:rsidR="00F25B28" w:rsidRPr="00C82F1B" w:rsidRDefault="00F25B28" w:rsidP="00F25B28">
      <w:pPr>
        <w:rPr>
          <w:sz w:val="16"/>
        </w:rPr>
      </w:pPr>
      <w:r w:rsidRPr="00E34DA2">
        <w:rPr>
          <w:rStyle w:val="StyleUnderline"/>
        </w:rPr>
        <w:t xml:space="preserve">These goals are </w:t>
      </w:r>
      <w:r w:rsidRPr="00C72405">
        <w:rPr>
          <w:rStyle w:val="Emphasis"/>
        </w:rPr>
        <w:t>not new</w:t>
      </w:r>
      <w:r w:rsidRPr="00E34DA2">
        <w:rPr>
          <w:rStyle w:val="StyleUnderline"/>
        </w:rPr>
        <w:t xml:space="preserve">. But the </w:t>
      </w:r>
      <w:r w:rsidRPr="00957816">
        <w:rPr>
          <w:rStyle w:val="StyleUnderline"/>
          <w:highlight w:val="cyan"/>
        </w:rPr>
        <w:t>war</w:t>
      </w:r>
      <w:r w:rsidRPr="00E34DA2">
        <w:rPr>
          <w:rStyle w:val="StyleUnderline"/>
        </w:rPr>
        <w:t xml:space="preserve"> has </w:t>
      </w:r>
      <w:r w:rsidRPr="00957816">
        <w:rPr>
          <w:rStyle w:val="Emphasis"/>
          <w:highlight w:val="cyan"/>
        </w:rPr>
        <w:t>hardened</w:t>
      </w:r>
      <w:r w:rsidRPr="00C82F1B">
        <w:rPr>
          <w:rStyle w:val="StyleUnderline"/>
        </w:rPr>
        <w:t xml:space="preserve"> Putin’s </w:t>
      </w:r>
      <w:r w:rsidRPr="00957816">
        <w:rPr>
          <w:rStyle w:val="StyleUnderline"/>
          <w:highlight w:val="cyan"/>
        </w:rPr>
        <w:t>resolve</w:t>
      </w:r>
      <w:r w:rsidRPr="00C82F1B">
        <w:rPr>
          <w:rStyle w:val="StyleUnderline"/>
        </w:rPr>
        <w:t xml:space="preserve"> and </w:t>
      </w:r>
      <w:r w:rsidRPr="00957816">
        <w:rPr>
          <w:rStyle w:val="Emphasis"/>
          <w:highlight w:val="cyan"/>
        </w:rPr>
        <w:t>narrowed</w:t>
      </w:r>
      <w:r w:rsidRPr="00C82F1B">
        <w:rPr>
          <w:rStyle w:val="StyleUnderline"/>
        </w:rPr>
        <w:t xml:space="preserve"> his </w:t>
      </w:r>
      <w:r w:rsidRPr="00957816">
        <w:rPr>
          <w:rStyle w:val="StyleUnderline"/>
          <w:highlight w:val="cyan"/>
        </w:rPr>
        <w:t>options</w:t>
      </w:r>
      <w:r w:rsidRPr="00E34DA2">
        <w:rPr>
          <w:rStyle w:val="StyleUnderline"/>
        </w:rPr>
        <w:t xml:space="preserve">. There is </w:t>
      </w:r>
      <w:r w:rsidRPr="00C82F1B">
        <w:rPr>
          <w:rStyle w:val="Emphasis"/>
        </w:rPr>
        <w:t>no</w:t>
      </w:r>
      <w:r w:rsidRPr="00C82F1B">
        <w:rPr>
          <w:rStyle w:val="StyleUnderline"/>
        </w:rPr>
        <w:t xml:space="preserve"> turning back</w:t>
      </w:r>
      <w:r w:rsidRPr="00E34DA2">
        <w:rPr>
          <w:rStyle w:val="StyleUnderline"/>
        </w:rPr>
        <w:t xml:space="preserve">: </w:t>
      </w:r>
      <w:r w:rsidRPr="00C82F1B">
        <w:rPr>
          <w:rStyle w:val="StyleUnderline"/>
        </w:rPr>
        <w:t>Putin</w:t>
      </w:r>
      <w:r w:rsidRPr="00E34DA2">
        <w:rPr>
          <w:rStyle w:val="StyleUnderline"/>
        </w:rPr>
        <w:t xml:space="preserve"> has </w:t>
      </w:r>
      <w:r w:rsidRPr="00957816">
        <w:rPr>
          <w:rStyle w:val="Emphasis"/>
          <w:highlight w:val="cyan"/>
        </w:rPr>
        <w:t>already</w:t>
      </w:r>
      <w:r w:rsidRPr="00957816">
        <w:rPr>
          <w:rStyle w:val="StyleUnderline"/>
          <w:highlight w:val="cyan"/>
        </w:rPr>
        <w:t xml:space="preserve"> transformed</w:t>
      </w:r>
      <w:r w:rsidRPr="00C82F1B">
        <w:rPr>
          <w:rStyle w:val="StyleUnderline"/>
        </w:rPr>
        <w:t xml:space="preserve"> Russia’s </w:t>
      </w:r>
      <w:r w:rsidRPr="00957816">
        <w:rPr>
          <w:rStyle w:val="StyleUnderline"/>
          <w:highlight w:val="cyan"/>
        </w:rPr>
        <w:t>society</w:t>
      </w:r>
      <w:r w:rsidRPr="00E34DA2">
        <w:rPr>
          <w:rStyle w:val="StyleUnderline"/>
        </w:rPr>
        <w:t xml:space="preserve">, </w:t>
      </w:r>
      <w:r w:rsidRPr="00957816">
        <w:rPr>
          <w:rStyle w:val="StyleUnderline"/>
          <w:highlight w:val="cyan"/>
        </w:rPr>
        <w:t>economy</w:t>
      </w:r>
      <w:r w:rsidRPr="00E34DA2">
        <w:rPr>
          <w:rStyle w:val="StyleUnderline"/>
        </w:rPr>
        <w:t xml:space="preserve">, </w:t>
      </w:r>
      <w:r w:rsidRPr="00957816">
        <w:rPr>
          <w:rStyle w:val="StyleUnderline"/>
          <w:highlight w:val="cyan"/>
        </w:rPr>
        <w:t>and</w:t>
      </w:r>
      <w:r w:rsidRPr="00E34DA2">
        <w:rPr>
          <w:rStyle w:val="StyleUnderline"/>
        </w:rPr>
        <w:t xml:space="preserve"> foreign </w:t>
      </w:r>
      <w:r w:rsidRPr="00957816">
        <w:rPr>
          <w:rStyle w:val="StyleUnderline"/>
          <w:highlight w:val="cyan"/>
        </w:rPr>
        <w:t>policy</w:t>
      </w:r>
      <w:r w:rsidRPr="00E34DA2">
        <w:rPr>
          <w:rStyle w:val="StyleUnderline"/>
        </w:rPr>
        <w:t xml:space="preserve"> to </w:t>
      </w:r>
      <w:r w:rsidRPr="00C72405">
        <w:rPr>
          <w:rStyle w:val="Emphasis"/>
        </w:rPr>
        <w:t>better position</w:t>
      </w:r>
      <w:r w:rsidRPr="00E34DA2">
        <w:rPr>
          <w:rStyle w:val="StyleUnderline"/>
        </w:rPr>
        <w:t xml:space="preserve"> the Kremlin to take on the West. </w:t>
      </w:r>
      <w:r w:rsidRPr="00C82F1B">
        <w:rPr>
          <w:rStyle w:val="StyleUnderline"/>
        </w:rPr>
        <w:t xml:space="preserve">Having </w:t>
      </w:r>
      <w:r w:rsidRPr="00957816">
        <w:rPr>
          <w:rStyle w:val="Emphasis"/>
          <w:highlight w:val="cyan"/>
        </w:rPr>
        <w:t>accepted</w:t>
      </w:r>
      <w:r w:rsidRPr="00E34DA2">
        <w:rPr>
          <w:rStyle w:val="StyleUnderline"/>
        </w:rPr>
        <w:t xml:space="preserve"> the </w:t>
      </w:r>
      <w:r w:rsidRPr="00957816">
        <w:rPr>
          <w:rStyle w:val="StyleUnderline"/>
          <w:highlight w:val="cyan"/>
        </w:rPr>
        <w:t>mantle of</w:t>
      </w:r>
      <w:r w:rsidRPr="00E34DA2">
        <w:rPr>
          <w:rStyle w:val="StyleUnderline"/>
        </w:rPr>
        <w:t xml:space="preserve"> a </w:t>
      </w:r>
      <w:r w:rsidRPr="00957816">
        <w:rPr>
          <w:rStyle w:val="Emphasis"/>
          <w:highlight w:val="cyan"/>
        </w:rPr>
        <w:t>rogue</w:t>
      </w:r>
      <w:r w:rsidRPr="00C82F1B">
        <w:rPr>
          <w:rStyle w:val="Emphasis"/>
        </w:rPr>
        <w:t xml:space="preserve"> regime</w:t>
      </w:r>
      <w:r w:rsidRPr="00C82F1B">
        <w:rPr>
          <w:sz w:val="16"/>
        </w:rPr>
        <w:t>, Russia is now even less likely to see a need for constraint.</w:t>
      </w:r>
    </w:p>
    <w:p w14:paraId="6D52B95B" w14:textId="77777777" w:rsidR="00F25B28" w:rsidRPr="00EC0905" w:rsidRDefault="00F25B28" w:rsidP="00F25B28">
      <w:pPr>
        <w:rPr>
          <w:sz w:val="16"/>
        </w:rPr>
      </w:pPr>
      <w:r w:rsidRPr="00EC0905">
        <w:rPr>
          <w:sz w:val="16"/>
        </w:rPr>
        <w:t xml:space="preserve">The </w:t>
      </w:r>
      <w:r w:rsidRPr="00957816">
        <w:rPr>
          <w:rStyle w:val="StyleUnderline"/>
          <w:highlight w:val="cyan"/>
        </w:rPr>
        <w:t xml:space="preserve">stage is </w:t>
      </w:r>
      <w:r w:rsidRPr="00957816">
        <w:rPr>
          <w:rStyle w:val="Emphasis"/>
          <w:highlight w:val="cyan"/>
        </w:rPr>
        <w:t>set</w:t>
      </w:r>
      <w:r w:rsidRPr="00957816">
        <w:rPr>
          <w:rStyle w:val="StyleUnderline"/>
          <w:highlight w:val="cyan"/>
        </w:rPr>
        <w:t xml:space="preserve"> for</w:t>
      </w:r>
      <w:r w:rsidRPr="00EC0905">
        <w:rPr>
          <w:sz w:val="16"/>
        </w:rPr>
        <w:t xml:space="preserve"> the </w:t>
      </w:r>
      <w:r w:rsidRPr="00957816">
        <w:rPr>
          <w:rStyle w:val="StyleUnderline"/>
          <w:highlight w:val="cyan"/>
        </w:rPr>
        <w:t>confrontation</w:t>
      </w:r>
      <w:r w:rsidRPr="00E34DA2">
        <w:rPr>
          <w:rStyle w:val="StyleUnderline"/>
        </w:rPr>
        <w:t xml:space="preserve"> with </w:t>
      </w:r>
      <w:r w:rsidRPr="00DA70DD">
        <w:rPr>
          <w:rStyle w:val="StyleUnderline"/>
        </w:rPr>
        <w:t xml:space="preserve">Russia </w:t>
      </w:r>
      <w:r w:rsidRPr="00957816">
        <w:rPr>
          <w:rStyle w:val="StyleUnderline"/>
          <w:highlight w:val="cyan"/>
        </w:rPr>
        <w:t xml:space="preserve">to </w:t>
      </w:r>
      <w:r w:rsidRPr="00957816">
        <w:rPr>
          <w:rStyle w:val="Emphasis"/>
          <w:highlight w:val="cyan"/>
        </w:rPr>
        <w:t>intensify</w:t>
      </w:r>
      <w:r w:rsidRPr="00E34DA2">
        <w:rPr>
          <w:rStyle w:val="StyleUnderline"/>
        </w:rPr>
        <w:t>, despite</w:t>
      </w:r>
      <w:r w:rsidRPr="00EC0905">
        <w:rPr>
          <w:sz w:val="16"/>
        </w:rPr>
        <w:t xml:space="preserve"> the </w:t>
      </w:r>
      <w:r w:rsidRPr="00407E6B">
        <w:rPr>
          <w:sz w:val="16"/>
        </w:rPr>
        <w:t xml:space="preserve">incoming Trump administration’s apparent interest in normalizing relations with Moscow. The war is not going well for Ukraine, in part because the limited assistance the West has sent to Kyiv does not match the deep stake it claims to have in the conflict. </w:t>
      </w:r>
      <w:r w:rsidRPr="00EC0905">
        <w:rPr>
          <w:sz w:val="16"/>
        </w:rPr>
        <w:t xml:space="preserve">As a result, </w:t>
      </w:r>
      <w:r w:rsidRPr="00957816">
        <w:rPr>
          <w:rStyle w:val="StyleUnderline"/>
          <w:highlight w:val="cyan"/>
        </w:rPr>
        <w:t>Russia</w:t>
      </w:r>
      <w:r w:rsidRPr="00E34DA2">
        <w:rPr>
          <w:rStyle w:val="StyleUnderline"/>
        </w:rPr>
        <w:t xml:space="preserve"> is </w:t>
      </w:r>
      <w:r w:rsidRPr="00957816">
        <w:rPr>
          <w:rStyle w:val="StyleUnderline"/>
          <w:highlight w:val="cyan"/>
        </w:rPr>
        <w:t>likely to walk away</w:t>
      </w:r>
      <w:r w:rsidRPr="00E34DA2">
        <w:rPr>
          <w:rStyle w:val="StyleUnderline"/>
        </w:rPr>
        <w:t xml:space="preserve"> from the war </w:t>
      </w:r>
      <w:r w:rsidRPr="00957816">
        <w:rPr>
          <w:rStyle w:val="Emphasis"/>
          <w:highlight w:val="cyan"/>
        </w:rPr>
        <w:t>emboldened</w:t>
      </w:r>
      <w:r w:rsidRPr="00E34DA2">
        <w:rPr>
          <w:rStyle w:val="StyleUnderline"/>
        </w:rPr>
        <w:t xml:space="preserve"> and</w:t>
      </w:r>
      <w:r w:rsidRPr="00EC0905">
        <w:rPr>
          <w:sz w:val="16"/>
        </w:rPr>
        <w:t xml:space="preserve">, once it has reconstituted its military capacity, </w:t>
      </w:r>
      <w:r w:rsidRPr="00957816">
        <w:rPr>
          <w:rStyle w:val="Emphasis"/>
          <w:highlight w:val="cyan"/>
        </w:rPr>
        <w:t>spoiling</w:t>
      </w:r>
      <w:r w:rsidRPr="00957816">
        <w:rPr>
          <w:rStyle w:val="StyleUnderline"/>
          <w:highlight w:val="cyan"/>
        </w:rPr>
        <w:t xml:space="preserve"> for another fight</w:t>
      </w:r>
      <w:r w:rsidRPr="00E34DA2">
        <w:rPr>
          <w:rStyle w:val="StyleUnderline"/>
        </w:rPr>
        <w:t xml:space="preserve"> to </w:t>
      </w:r>
      <w:r w:rsidRPr="00C72405">
        <w:rPr>
          <w:rStyle w:val="Emphasis"/>
        </w:rPr>
        <w:t>revise</w:t>
      </w:r>
      <w:r w:rsidRPr="00E34DA2">
        <w:rPr>
          <w:rStyle w:val="StyleUnderline"/>
        </w:rPr>
        <w:t xml:space="preserve"> the security order in Europe</w:t>
      </w:r>
      <w:r w:rsidRPr="00EC0905">
        <w:rPr>
          <w:sz w:val="16"/>
        </w:rPr>
        <w:t xml:space="preserve">. What’s more, the Kremlin will look to pocket any concessions from the Trump administration for ending the current war, such as sanctions relief, to strengthen its hand for the next one. </w:t>
      </w:r>
      <w:r w:rsidRPr="00E34DA2">
        <w:rPr>
          <w:rStyle w:val="StyleUnderline"/>
        </w:rPr>
        <w:t xml:space="preserve">Russia is </w:t>
      </w:r>
      <w:r w:rsidRPr="00C72405">
        <w:rPr>
          <w:rStyle w:val="Emphasis"/>
        </w:rPr>
        <w:t>already</w:t>
      </w:r>
      <w:r w:rsidRPr="00E34DA2">
        <w:rPr>
          <w:rStyle w:val="StyleUnderline"/>
        </w:rPr>
        <w:t xml:space="preserve"> preparing the ground through the </w:t>
      </w:r>
      <w:r w:rsidRPr="00C72405">
        <w:rPr>
          <w:rStyle w:val="Emphasis"/>
        </w:rPr>
        <w:t>sabotage</w:t>
      </w:r>
      <w:r w:rsidRPr="00E34DA2">
        <w:rPr>
          <w:rStyle w:val="StyleUnderline"/>
        </w:rPr>
        <w:t xml:space="preserve"> and other special operations it has </w:t>
      </w:r>
      <w:r w:rsidRPr="00C72405">
        <w:rPr>
          <w:rStyle w:val="Emphasis"/>
        </w:rPr>
        <w:t>unleashed</w:t>
      </w:r>
      <w:r w:rsidRPr="00E34DA2">
        <w:rPr>
          <w:rStyle w:val="StyleUnderline"/>
        </w:rPr>
        <w:t xml:space="preserve"> across Europe</w:t>
      </w:r>
      <w:r w:rsidRPr="00DA70DD">
        <w:rPr>
          <w:sz w:val="16"/>
        </w:rPr>
        <w:t xml:space="preserve"> and through its alignment with other rogue actors</w:t>
      </w:r>
      <w:r w:rsidRPr="00EC0905">
        <w:rPr>
          <w:sz w:val="16"/>
        </w:rPr>
        <w:t xml:space="preserve">, including Iran and North Korea. European countries are only slightly more prepared to handle the Russian challenge on their own than they were three years ago. And depending on how the war in Ukraine ends, </w:t>
      </w:r>
      <w:r w:rsidRPr="00E34DA2">
        <w:rPr>
          <w:rStyle w:val="StyleUnderline"/>
        </w:rPr>
        <w:t xml:space="preserve">the </w:t>
      </w:r>
      <w:r w:rsidRPr="00957816">
        <w:rPr>
          <w:rStyle w:val="StyleUnderline"/>
          <w:highlight w:val="cyan"/>
        </w:rPr>
        <w:t xml:space="preserve">possibility of </w:t>
      </w:r>
      <w:r w:rsidRPr="00957816">
        <w:rPr>
          <w:rStyle w:val="Emphasis"/>
          <w:highlight w:val="cyan"/>
        </w:rPr>
        <w:t>another war</w:t>
      </w:r>
      <w:r w:rsidRPr="00E34DA2">
        <w:rPr>
          <w:rStyle w:val="StyleUnderline"/>
        </w:rPr>
        <w:t xml:space="preserve"> with Russia </w:t>
      </w:r>
      <w:r w:rsidRPr="00957816">
        <w:rPr>
          <w:rStyle w:val="Emphasis"/>
          <w:highlight w:val="cyan"/>
        </w:rPr>
        <w:t>looms</w:t>
      </w:r>
      <w:r w:rsidRPr="00EC0905">
        <w:rPr>
          <w:sz w:val="16"/>
        </w:rPr>
        <w:t>.</w:t>
      </w:r>
    </w:p>
    <w:p w14:paraId="199DBA5E" w14:textId="77777777" w:rsidR="00F25B28" w:rsidRPr="00DA70DD" w:rsidRDefault="00F25B28" w:rsidP="00F25B28">
      <w:pPr>
        <w:rPr>
          <w:sz w:val="16"/>
        </w:rPr>
      </w:pPr>
      <w:r w:rsidRPr="00DA70DD">
        <w:rPr>
          <w:sz w:val="16"/>
        </w:rPr>
        <w:t>The question is not whether Russia will pose a threat to the United States and its allies but how to assess the magnitude of the danger and the effort required to contain it. China will remain the United States’ primary competitor. But even with much of its attention called to Asia, Washington cannot ignore a recalcitrant and revanchist adversary in Europe, especially not one that will pose a direct military threat to NATO members.</w:t>
      </w:r>
    </w:p>
    <w:p w14:paraId="5303679D" w14:textId="77777777" w:rsidR="00F25B28" w:rsidRPr="00DA70DD" w:rsidRDefault="00F25B28" w:rsidP="00F25B28">
      <w:pPr>
        <w:rPr>
          <w:sz w:val="16"/>
        </w:rPr>
      </w:pPr>
      <w:r w:rsidRPr="00DA70DD">
        <w:rPr>
          <w:sz w:val="16"/>
        </w:rPr>
        <w:t>The Russian problem is also a global one. Putin’s willingness to invade a neighbor, assault democratic societies, and generally violate accepted norms—and his seeming ability to get away with it—paves the way for others to do the same. The Kremlin’s provision of military equipment and know-how to current and aspiring U.S. adversaries will amplify these threats, multiplying the challenges that Washington will face from China, Iran, North Korea, and any other country that Russia backs.</w:t>
      </w:r>
    </w:p>
    <w:p w14:paraId="44AAC61B" w14:textId="77777777" w:rsidR="00F25B28" w:rsidRPr="00DA70DD" w:rsidRDefault="00F25B28" w:rsidP="00F25B28">
      <w:pPr>
        <w:rPr>
          <w:sz w:val="16"/>
        </w:rPr>
      </w:pPr>
      <w:r w:rsidRPr="00DA70DD">
        <w:rPr>
          <w:sz w:val="16"/>
        </w:rPr>
        <w:t>The United States and Europe, therefore, must invest in resisting Russia now or pay a far greater cost later. The incoming Trump administration</w:t>
      </w:r>
      <w:proofErr w:type="gramStart"/>
      <w:r w:rsidRPr="00DA70DD">
        <w:rPr>
          <w:sz w:val="16"/>
        </w:rPr>
        <w:t>, in particular, does</w:t>
      </w:r>
      <w:proofErr w:type="gramEnd"/>
      <w:r w:rsidRPr="00DA70DD">
        <w:rPr>
          <w:sz w:val="16"/>
        </w:rPr>
        <w:t xml:space="preserve"> not have the luxury of shoving Russia down its list of policy priorities. If Putin sees Washington doing so, he will grow only more brazen and ambitious in his efforts to weaken the United States and its allies, both directly and through the axis of upheaval that Russia supports. To prevent that outcome, Washington and its allies must help Ukraine strengthen its position ahead of negotiations to end the current war. The United States is right to prioritize China, but </w:t>
      </w:r>
      <w:proofErr w:type="gramStart"/>
      <w:r w:rsidRPr="00DA70DD">
        <w:rPr>
          <w:sz w:val="16"/>
        </w:rPr>
        <w:t>in order to</w:t>
      </w:r>
      <w:proofErr w:type="gramEnd"/>
      <w:r w:rsidRPr="00DA70DD">
        <w:rPr>
          <w:sz w:val="16"/>
        </w:rPr>
        <w:t xml:space="preserve"> effectively compete with Beijing, it first needs to set European security on the right path. Washington must remain the primary enabler of that security for now, while making sure that Europe ramps up the </w:t>
      </w:r>
      <w:r w:rsidRPr="00DA70DD">
        <w:rPr>
          <w:sz w:val="16"/>
        </w:rPr>
        <w:lastRenderedPageBreak/>
        <w:t>investments required to better handle its own defense in the years ahead. By taking the steps necessary to counter Russia today, the United States and Europe can ensure that the threat they face tomorrow will be a manageable one.</w:t>
      </w:r>
    </w:p>
    <w:p w14:paraId="667ECC01" w14:textId="77777777" w:rsidR="00F25B28" w:rsidRPr="00EC0905" w:rsidRDefault="00F25B28" w:rsidP="00F25B28">
      <w:pPr>
        <w:rPr>
          <w:sz w:val="16"/>
        </w:rPr>
      </w:pPr>
      <w:r w:rsidRPr="00EC0905">
        <w:rPr>
          <w:sz w:val="16"/>
        </w:rPr>
        <w:t>IN TOO DEEP</w:t>
      </w:r>
    </w:p>
    <w:p w14:paraId="2965262B" w14:textId="77777777" w:rsidR="00F25B28" w:rsidRPr="00C82F1B" w:rsidRDefault="00F25B28" w:rsidP="00F25B28">
      <w:pPr>
        <w:rPr>
          <w:sz w:val="16"/>
        </w:rPr>
      </w:pPr>
      <w:r w:rsidRPr="00957816">
        <w:rPr>
          <w:rStyle w:val="StyleUnderline"/>
          <w:highlight w:val="cyan"/>
        </w:rPr>
        <w:t>Putin</w:t>
      </w:r>
      <w:r w:rsidRPr="00E34DA2">
        <w:rPr>
          <w:rStyle w:val="StyleUnderline"/>
        </w:rPr>
        <w:t xml:space="preserve"> has </w:t>
      </w:r>
      <w:r w:rsidRPr="00957816">
        <w:rPr>
          <w:rStyle w:val="Emphasis"/>
          <w:highlight w:val="cyan"/>
        </w:rPr>
        <w:t>changed</w:t>
      </w:r>
      <w:r w:rsidRPr="00957816">
        <w:rPr>
          <w:rStyle w:val="StyleUnderline"/>
          <w:highlight w:val="cyan"/>
        </w:rPr>
        <w:t xml:space="preserve"> Russia</w:t>
      </w:r>
      <w:r w:rsidRPr="00E34DA2">
        <w:rPr>
          <w:rStyle w:val="StyleUnderline"/>
        </w:rPr>
        <w:t xml:space="preserve"> in ways that will </w:t>
      </w:r>
      <w:r w:rsidRPr="00957816">
        <w:rPr>
          <w:rStyle w:val="Emphasis"/>
          <w:highlight w:val="cyan"/>
        </w:rPr>
        <w:t>ensure</w:t>
      </w:r>
      <w:r w:rsidRPr="00957816">
        <w:rPr>
          <w:rStyle w:val="StyleUnderline"/>
          <w:highlight w:val="cyan"/>
        </w:rPr>
        <w:t xml:space="preserve"> it remains</w:t>
      </w:r>
      <w:r w:rsidRPr="00E34DA2">
        <w:rPr>
          <w:rStyle w:val="StyleUnderline"/>
        </w:rPr>
        <w:t xml:space="preserve"> a </w:t>
      </w:r>
      <w:r w:rsidRPr="00957816">
        <w:rPr>
          <w:rStyle w:val="StyleUnderline"/>
          <w:highlight w:val="cyan"/>
        </w:rPr>
        <w:t>challenge to</w:t>
      </w:r>
      <w:r w:rsidRPr="00E34DA2">
        <w:rPr>
          <w:rStyle w:val="StyleUnderline"/>
        </w:rPr>
        <w:t xml:space="preserve"> the </w:t>
      </w:r>
      <w:r w:rsidRPr="00957816">
        <w:rPr>
          <w:rStyle w:val="StyleUnderline"/>
          <w:highlight w:val="cyan"/>
        </w:rPr>
        <w:t>West</w:t>
      </w:r>
      <w:r w:rsidRPr="00E34DA2">
        <w:rPr>
          <w:rStyle w:val="StyleUnderline"/>
        </w:rPr>
        <w:t xml:space="preserve"> </w:t>
      </w:r>
      <w:proofErr w:type="gramStart"/>
      <w:r w:rsidRPr="00E34DA2">
        <w:rPr>
          <w:rStyle w:val="StyleUnderline"/>
        </w:rPr>
        <w:t xml:space="preserve">as </w:t>
      </w:r>
      <w:r w:rsidRPr="00DA70DD">
        <w:rPr>
          <w:rStyle w:val="Emphasis"/>
        </w:rPr>
        <w:t>long</w:t>
      </w:r>
      <w:r w:rsidRPr="00E34DA2">
        <w:rPr>
          <w:rStyle w:val="StyleUnderline"/>
        </w:rPr>
        <w:t xml:space="preserve"> as</w:t>
      </w:r>
      <w:proofErr w:type="gramEnd"/>
      <w:r w:rsidRPr="00E34DA2">
        <w:rPr>
          <w:rStyle w:val="StyleUnderline"/>
        </w:rPr>
        <w:t xml:space="preserve"> he is in power and likely </w:t>
      </w:r>
      <w:r w:rsidRPr="00DA70DD">
        <w:rPr>
          <w:rStyle w:val="Emphasis"/>
        </w:rPr>
        <w:t>well beyond</w:t>
      </w:r>
      <w:r w:rsidRPr="00E34DA2">
        <w:rPr>
          <w:rStyle w:val="StyleUnderline"/>
        </w:rPr>
        <w:t xml:space="preserve">. </w:t>
      </w:r>
      <w:r w:rsidRPr="00957816">
        <w:rPr>
          <w:rStyle w:val="StyleUnderline"/>
          <w:highlight w:val="cyan"/>
        </w:rPr>
        <w:t>Confrontation</w:t>
      </w:r>
      <w:r w:rsidRPr="00E34DA2">
        <w:rPr>
          <w:rStyle w:val="StyleUnderline"/>
        </w:rPr>
        <w:t xml:space="preserve"> is </w:t>
      </w:r>
      <w:r w:rsidRPr="00957816">
        <w:rPr>
          <w:rStyle w:val="StyleUnderline"/>
          <w:highlight w:val="cyan"/>
        </w:rPr>
        <w:t>now</w:t>
      </w:r>
      <w:r w:rsidRPr="00E34DA2">
        <w:rPr>
          <w:rStyle w:val="StyleUnderline"/>
        </w:rPr>
        <w:t xml:space="preserve"> the </w:t>
      </w:r>
      <w:r w:rsidRPr="00957816">
        <w:rPr>
          <w:rStyle w:val="Emphasis"/>
          <w:highlight w:val="cyan"/>
        </w:rPr>
        <w:t>hallmark</w:t>
      </w:r>
      <w:r w:rsidRPr="00957816">
        <w:rPr>
          <w:rStyle w:val="StyleUnderline"/>
          <w:highlight w:val="cyan"/>
        </w:rPr>
        <w:t xml:space="preserve"> of</w:t>
      </w:r>
      <w:r w:rsidRPr="00E34DA2">
        <w:rPr>
          <w:rStyle w:val="StyleUnderline"/>
        </w:rPr>
        <w:t xml:space="preserve"> Russia’s </w:t>
      </w:r>
      <w:r w:rsidRPr="00957816">
        <w:rPr>
          <w:rStyle w:val="Emphasis"/>
          <w:highlight w:val="cyan"/>
        </w:rPr>
        <w:t>fo</w:t>
      </w:r>
      <w:r w:rsidRPr="00E34DA2">
        <w:rPr>
          <w:rStyle w:val="StyleUnderline"/>
        </w:rPr>
        <w:t xml:space="preserve">reign </w:t>
      </w:r>
      <w:r w:rsidRPr="00957816">
        <w:rPr>
          <w:rStyle w:val="Emphasis"/>
          <w:highlight w:val="cyan"/>
        </w:rPr>
        <w:t>po</w:t>
      </w:r>
      <w:r w:rsidRPr="00E34DA2">
        <w:rPr>
          <w:rStyle w:val="StyleUnderline"/>
        </w:rPr>
        <w:t xml:space="preserve">licy, </w:t>
      </w:r>
      <w:r w:rsidRPr="00C82F1B">
        <w:rPr>
          <w:sz w:val="16"/>
        </w:rPr>
        <w:t>with Putin citing his country’s “existential struggle” with the West to justify his regime and its actions. This idea of a Russian civilization in constant conflict with its Western foes strengthens the ideological foundation of his rule—a source of legitimacy he now needs to safeguard his hold on power.</w:t>
      </w:r>
    </w:p>
    <w:p w14:paraId="2876175D" w14:textId="77777777" w:rsidR="00F25B28" w:rsidRPr="00EC0905" w:rsidRDefault="00F25B28" w:rsidP="00F25B28">
      <w:pPr>
        <w:rPr>
          <w:sz w:val="16"/>
        </w:rPr>
      </w:pPr>
      <w:r w:rsidRPr="00EC0905">
        <w:rPr>
          <w:sz w:val="16"/>
        </w:rPr>
        <w:t>Putin’s increased reliance on repression has generated risks to the stability of his regime. Political science research shows that repression is effective in the sense that it increases autocrats’ longevity in office. But depending too heavily on it, as Putin has done, can raise the prospect that leaders will make destabilizing mistakes. Heavy-handed tactics compel people to mask their private views and avoid sharing anything but what the government wants to hear, which means the autocrat, too, loses access to accurate information. High levels of repression also create a rising reservoir of general dissatisfaction, so that even a small outburst of discontent can quickly spiral into trouble for the regime. To mitigate these risks and reinforce his hold on power, Putin has used his control over the information environment to convince the Russian people that their country is at war with a West that wants to break it apart.</w:t>
      </w:r>
    </w:p>
    <w:p w14:paraId="556B1929" w14:textId="77777777" w:rsidR="00F25B28" w:rsidRPr="00EC0905" w:rsidRDefault="00F25B28" w:rsidP="00F25B28">
      <w:pPr>
        <w:rPr>
          <w:sz w:val="16"/>
        </w:rPr>
      </w:pPr>
      <w:r w:rsidRPr="00E34DA2">
        <w:rPr>
          <w:rStyle w:val="StyleUnderline"/>
        </w:rPr>
        <w:t>Putin has</w:t>
      </w:r>
      <w:r w:rsidRPr="00EC0905">
        <w:rPr>
          <w:sz w:val="16"/>
        </w:rPr>
        <w:t xml:space="preserve"> also </w:t>
      </w:r>
      <w:r w:rsidRPr="00957816">
        <w:rPr>
          <w:rStyle w:val="Emphasis"/>
          <w:highlight w:val="cyan"/>
        </w:rPr>
        <w:t>reoriented</w:t>
      </w:r>
      <w:r w:rsidRPr="00E34DA2">
        <w:rPr>
          <w:rStyle w:val="StyleUnderline"/>
        </w:rPr>
        <w:t xml:space="preserve"> the </w:t>
      </w:r>
      <w:r w:rsidRPr="00957816">
        <w:rPr>
          <w:rStyle w:val="StyleUnderline"/>
          <w:highlight w:val="cyan"/>
        </w:rPr>
        <w:t>Russian economy around</w:t>
      </w:r>
      <w:r w:rsidRPr="00E34DA2">
        <w:rPr>
          <w:rStyle w:val="StyleUnderline"/>
        </w:rPr>
        <w:t xml:space="preserve"> his </w:t>
      </w:r>
      <w:r w:rsidRPr="00957816">
        <w:rPr>
          <w:rStyle w:val="Emphasis"/>
          <w:highlight w:val="cyan"/>
        </w:rPr>
        <w:t>war</w:t>
      </w:r>
      <w:r w:rsidRPr="00407E6B">
        <w:rPr>
          <w:rStyle w:val="StyleUnderline"/>
        </w:rPr>
        <w:t>.</w:t>
      </w:r>
      <w:r w:rsidRPr="00E34DA2">
        <w:rPr>
          <w:rStyle w:val="StyleUnderline"/>
        </w:rPr>
        <w:t xml:space="preserve"> Russia’s </w:t>
      </w:r>
      <w:r w:rsidRPr="00957816">
        <w:rPr>
          <w:rStyle w:val="StyleUnderline"/>
          <w:highlight w:val="cyan"/>
        </w:rPr>
        <w:t>defense spending</w:t>
      </w:r>
      <w:r w:rsidRPr="00E34DA2">
        <w:rPr>
          <w:rStyle w:val="StyleUnderline"/>
        </w:rPr>
        <w:t xml:space="preserve"> is </w:t>
      </w:r>
      <w:r w:rsidRPr="00957816">
        <w:rPr>
          <w:rStyle w:val="StyleUnderline"/>
          <w:highlight w:val="cyan"/>
        </w:rPr>
        <w:t>set to reach</w:t>
      </w:r>
      <w:r w:rsidRPr="00E34DA2">
        <w:rPr>
          <w:rStyle w:val="StyleUnderline"/>
        </w:rPr>
        <w:t xml:space="preserve"> its </w:t>
      </w:r>
      <w:r w:rsidRPr="00957816">
        <w:rPr>
          <w:rStyle w:val="Emphasis"/>
          <w:highlight w:val="cyan"/>
        </w:rPr>
        <w:t>highest point</w:t>
      </w:r>
      <w:r w:rsidRPr="00E34DA2">
        <w:rPr>
          <w:rStyle w:val="StyleUnderline"/>
        </w:rPr>
        <w:t xml:space="preserve"> since the collapse of the Soviet Union</w:t>
      </w:r>
      <w:r w:rsidRPr="00EC0905">
        <w:rPr>
          <w:sz w:val="16"/>
        </w:rPr>
        <w:t xml:space="preserve">, with $145 billion </w:t>
      </w:r>
      <w:r w:rsidRPr="00407E6B">
        <w:rPr>
          <w:sz w:val="16"/>
        </w:rPr>
        <w:t xml:space="preserve">allocated in the 2025 budget—the equivalent of 6.3 percent of GDP and more than double the $66 billion Russia budgeted for defense in 2021, the year before the invasion. And the true amount of such spending will likely be higher, possibly exceeding eight percent of GDP, once other, unofficial forms of defense-related expenditures are accounted for. (When also adjusting for considerable differences in purchasing power parity between Russia and the United States, Russia’s actual defense spending is much higher than $145 billion, exceeding $200 billion.) Russian factories </w:t>
      </w:r>
      <w:r w:rsidRPr="00EC0905">
        <w:rPr>
          <w:sz w:val="16"/>
        </w:rPr>
        <w:t>producing military equipment have added shifts to increase production; workers have moved from civilian to military sectors, where the wages are higher; and payouts for military service have skyrocketed. The war has become a wealth transfer mechanism channeling money to Russia’s poor regions, and many economic elites have moved into the defense sector to cash in on lucrative opportunities. Elites have, by now, adjusted to the system’s current configuration, enabling them not just to survive but to profit from it.</w:t>
      </w:r>
    </w:p>
    <w:p w14:paraId="08B11396" w14:textId="77777777" w:rsidR="00F25B28" w:rsidRPr="00407E6B" w:rsidRDefault="00F25B28" w:rsidP="00F25B28">
      <w:pPr>
        <w:rPr>
          <w:sz w:val="16"/>
        </w:rPr>
      </w:pPr>
      <w:r w:rsidRPr="00407E6B">
        <w:rPr>
          <w:sz w:val="16"/>
        </w:rPr>
        <w:t>Having gone through the pain of shifting the economy to a wartime footing and feeling the pressure of new vested interests, Putin is unlikely to undo these changes quickly. After the fighting in Ukraine ends, he will probably instead look to justify the continuation of the wartime economy. Such was the inclination of Soviet leader Joseph Stalin, who, after the Allied victory in World War II, soon began to speak of Moscow’s new five-year plans as necessary preparation for the next inevitable war.</w:t>
      </w:r>
    </w:p>
    <w:p w14:paraId="0C49253B" w14:textId="77777777" w:rsidR="00F25B28" w:rsidRPr="00EC0905" w:rsidRDefault="00F25B28" w:rsidP="00F25B28">
      <w:pPr>
        <w:rPr>
          <w:sz w:val="16"/>
        </w:rPr>
      </w:pPr>
      <w:r w:rsidRPr="00E34DA2">
        <w:rPr>
          <w:rStyle w:val="StyleUnderline"/>
        </w:rPr>
        <w:t xml:space="preserve">Russian foreign policy is also </w:t>
      </w:r>
      <w:r w:rsidRPr="00DA70DD">
        <w:rPr>
          <w:rStyle w:val="Emphasis"/>
        </w:rPr>
        <w:t>transforming</w:t>
      </w:r>
      <w:r w:rsidRPr="00E34DA2">
        <w:rPr>
          <w:rStyle w:val="StyleUnderline"/>
        </w:rPr>
        <w:t xml:space="preserve"> in ways that will be difficult to undo</w:t>
      </w:r>
      <w:r w:rsidRPr="00EC0905">
        <w:rPr>
          <w:sz w:val="16"/>
        </w:rPr>
        <w:t xml:space="preserve">. The </w:t>
      </w:r>
      <w:r w:rsidRPr="00407E6B">
        <w:rPr>
          <w:rStyle w:val="StyleUnderline"/>
        </w:rPr>
        <w:t>invasion</w:t>
      </w:r>
      <w:r w:rsidRPr="00E34DA2">
        <w:rPr>
          <w:rStyle w:val="StyleUnderline"/>
        </w:rPr>
        <w:t xml:space="preserve"> of </w:t>
      </w:r>
      <w:r w:rsidRPr="00957816">
        <w:rPr>
          <w:rStyle w:val="StyleUnderline"/>
          <w:highlight w:val="cyan"/>
        </w:rPr>
        <w:t>Ukraine</w:t>
      </w:r>
      <w:r w:rsidRPr="00E34DA2">
        <w:rPr>
          <w:rStyle w:val="StyleUnderline"/>
        </w:rPr>
        <w:t xml:space="preserve"> has </w:t>
      </w:r>
      <w:r w:rsidRPr="00957816">
        <w:rPr>
          <w:rStyle w:val="StyleUnderline"/>
          <w:highlight w:val="cyan"/>
        </w:rPr>
        <w:t xml:space="preserve">made it </w:t>
      </w:r>
      <w:r w:rsidRPr="00957816">
        <w:rPr>
          <w:rStyle w:val="Emphasis"/>
          <w:highlight w:val="cyan"/>
        </w:rPr>
        <w:t>impossible</w:t>
      </w:r>
      <w:r w:rsidRPr="00E34DA2">
        <w:rPr>
          <w:rStyle w:val="StyleUnderline"/>
        </w:rPr>
        <w:t xml:space="preserve"> for Russia </w:t>
      </w:r>
      <w:r w:rsidRPr="00957816">
        <w:rPr>
          <w:rStyle w:val="StyleUnderline"/>
          <w:highlight w:val="cyan"/>
        </w:rPr>
        <w:t>to build ties with</w:t>
      </w:r>
      <w:r w:rsidRPr="00E34DA2">
        <w:rPr>
          <w:rStyle w:val="StyleUnderline"/>
        </w:rPr>
        <w:t xml:space="preserve"> the </w:t>
      </w:r>
      <w:r w:rsidRPr="00957816">
        <w:rPr>
          <w:rStyle w:val="StyleUnderline"/>
          <w:highlight w:val="cyan"/>
        </w:rPr>
        <w:t>West</w:t>
      </w:r>
      <w:r w:rsidRPr="00407E6B">
        <w:rPr>
          <w:sz w:val="16"/>
        </w:rPr>
        <w:t>, and Moscow has had to look for opportunities elsewhere</w:t>
      </w:r>
      <w:r w:rsidRPr="00EC0905">
        <w:rPr>
          <w:sz w:val="16"/>
        </w:rPr>
        <w:t xml:space="preserve">. Its deepening </w:t>
      </w:r>
      <w:r w:rsidRPr="00957816">
        <w:rPr>
          <w:rStyle w:val="StyleUnderline"/>
          <w:highlight w:val="cyan"/>
        </w:rPr>
        <w:t>partnerships</w:t>
      </w:r>
      <w:r w:rsidRPr="00E34DA2">
        <w:rPr>
          <w:rStyle w:val="StyleUnderline"/>
        </w:rPr>
        <w:t xml:space="preserve"> with China, Iran, and North Korea</w:t>
      </w:r>
      <w:r w:rsidRPr="00EC0905">
        <w:rPr>
          <w:sz w:val="16"/>
        </w:rPr>
        <w:t xml:space="preserve"> may </w:t>
      </w:r>
      <w:r w:rsidRPr="00E34DA2">
        <w:rPr>
          <w:rStyle w:val="StyleUnderline"/>
        </w:rPr>
        <w:t xml:space="preserve">have been </w:t>
      </w:r>
      <w:r w:rsidRPr="00957816">
        <w:rPr>
          <w:rStyle w:val="StyleUnderline"/>
          <w:highlight w:val="cyan"/>
        </w:rPr>
        <w:t>driven</w:t>
      </w:r>
      <w:r w:rsidRPr="00EC0905">
        <w:rPr>
          <w:sz w:val="16"/>
        </w:rPr>
        <w:t xml:space="preserve"> largely </w:t>
      </w:r>
      <w:r w:rsidRPr="00957816">
        <w:rPr>
          <w:rStyle w:val="StyleUnderline"/>
          <w:highlight w:val="cyan"/>
        </w:rPr>
        <w:t xml:space="preserve">by </w:t>
      </w:r>
      <w:r w:rsidRPr="00957816">
        <w:rPr>
          <w:rStyle w:val="Emphasis"/>
          <w:highlight w:val="cyan"/>
        </w:rPr>
        <w:t>necessity</w:t>
      </w:r>
      <w:r w:rsidRPr="00E34DA2">
        <w:rPr>
          <w:rStyle w:val="StyleUnderline"/>
        </w:rPr>
        <w:t>: Russia needs</w:t>
      </w:r>
      <w:r w:rsidRPr="00EC0905">
        <w:rPr>
          <w:sz w:val="16"/>
        </w:rPr>
        <w:t xml:space="preserve"> their </w:t>
      </w:r>
      <w:r w:rsidRPr="00E34DA2">
        <w:rPr>
          <w:rStyle w:val="StyleUnderline"/>
        </w:rPr>
        <w:t xml:space="preserve">help to </w:t>
      </w:r>
      <w:r w:rsidRPr="00DA70DD">
        <w:rPr>
          <w:rStyle w:val="Emphasis"/>
        </w:rPr>
        <w:t>sustain</w:t>
      </w:r>
      <w:r w:rsidRPr="00E34DA2">
        <w:rPr>
          <w:rStyle w:val="StyleUnderline"/>
        </w:rPr>
        <w:t xml:space="preserve"> its economy and warfighting machine</w:t>
      </w:r>
      <w:r w:rsidRPr="00EC0905">
        <w:rPr>
          <w:sz w:val="16"/>
        </w:rPr>
        <w:t xml:space="preserve">. But </w:t>
      </w:r>
      <w:r w:rsidRPr="00E34DA2">
        <w:rPr>
          <w:rStyle w:val="StyleUnderline"/>
        </w:rPr>
        <w:t xml:space="preserve">Moscow also </w:t>
      </w:r>
      <w:r w:rsidRPr="00DA70DD">
        <w:rPr>
          <w:rStyle w:val="Emphasis"/>
        </w:rPr>
        <w:t>understands</w:t>
      </w:r>
      <w:r w:rsidRPr="00E34DA2">
        <w:rPr>
          <w:rStyle w:val="StyleUnderline"/>
        </w:rPr>
        <w:t xml:space="preserve"> that by working with these countries, </w:t>
      </w:r>
      <w:r w:rsidRPr="00957816">
        <w:rPr>
          <w:rStyle w:val="StyleUnderline"/>
          <w:highlight w:val="cyan"/>
        </w:rPr>
        <w:t>it is in</w:t>
      </w:r>
      <w:r w:rsidRPr="00E34DA2">
        <w:rPr>
          <w:rStyle w:val="StyleUnderline"/>
        </w:rPr>
        <w:t xml:space="preserve"> a </w:t>
      </w:r>
      <w:r w:rsidRPr="00957816">
        <w:rPr>
          <w:rStyle w:val="Emphasis"/>
          <w:highlight w:val="cyan"/>
        </w:rPr>
        <w:t>better position</w:t>
      </w:r>
      <w:r w:rsidRPr="00957816">
        <w:rPr>
          <w:rStyle w:val="StyleUnderline"/>
          <w:highlight w:val="cyan"/>
        </w:rPr>
        <w:t xml:space="preserve"> to sustain</w:t>
      </w:r>
      <w:r w:rsidRPr="00E34DA2">
        <w:rPr>
          <w:rStyle w:val="StyleUnderline"/>
        </w:rPr>
        <w:t xml:space="preserve"> a </w:t>
      </w:r>
      <w:r w:rsidRPr="00957816">
        <w:rPr>
          <w:rStyle w:val="StyleUnderline"/>
          <w:highlight w:val="cyan"/>
        </w:rPr>
        <w:t xml:space="preserve">long-term </w:t>
      </w:r>
      <w:r w:rsidRPr="00957816">
        <w:rPr>
          <w:rStyle w:val="Emphasis"/>
          <w:highlight w:val="cyan"/>
        </w:rPr>
        <w:t>competition</w:t>
      </w:r>
      <w:r w:rsidRPr="00957816">
        <w:rPr>
          <w:rStyle w:val="StyleUnderline"/>
          <w:highlight w:val="cyan"/>
        </w:rPr>
        <w:t xml:space="preserve"> with</w:t>
      </w:r>
      <w:r w:rsidRPr="00E34DA2">
        <w:rPr>
          <w:rStyle w:val="StyleUnderline"/>
        </w:rPr>
        <w:t xml:space="preserve"> the </w:t>
      </w:r>
      <w:r w:rsidRPr="00957816">
        <w:rPr>
          <w:rStyle w:val="Emphasis"/>
          <w:highlight w:val="cyan"/>
        </w:rPr>
        <w:t>U</w:t>
      </w:r>
      <w:r w:rsidRPr="00E34DA2">
        <w:rPr>
          <w:rStyle w:val="StyleUnderline"/>
        </w:rPr>
        <w:t xml:space="preserve">nited </w:t>
      </w:r>
      <w:r w:rsidRPr="00957816">
        <w:rPr>
          <w:rStyle w:val="Emphasis"/>
          <w:highlight w:val="cyan"/>
        </w:rPr>
        <w:t>S</w:t>
      </w:r>
      <w:r w:rsidRPr="00E34DA2">
        <w:rPr>
          <w:rStyle w:val="StyleUnderline"/>
        </w:rPr>
        <w:t xml:space="preserve">tates and its </w:t>
      </w:r>
      <w:r w:rsidRPr="00DA70DD">
        <w:rPr>
          <w:rStyle w:val="Emphasis"/>
        </w:rPr>
        <w:t>allies</w:t>
      </w:r>
      <w:r w:rsidRPr="00EC0905">
        <w:rPr>
          <w:sz w:val="16"/>
        </w:rPr>
        <w:t xml:space="preserve">. Not only does their support make Russia less isolated and less vulnerable to the United States’ tools of economic warfare; Russia also benefits from having cobelligerents working in tandem to weaken the West. The </w:t>
      </w:r>
      <w:r w:rsidRPr="00957816">
        <w:rPr>
          <w:rStyle w:val="StyleUnderline"/>
          <w:highlight w:val="cyan"/>
        </w:rPr>
        <w:t>Kremlin</w:t>
      </w:r>
      <w:r w:rsidRPr="00E34DA2">
        <w:rPr>
          <w:rStyle w:val="StyleUnderline"/>
        </w:rPr>
        <w:t xml:space="preserve"> has </w:t>
      </w:r>
      <w:r w:rsidRPr="00957816">
        <w:rPr>
          <w:rStyle w:val="StyleUnderline"/>
          <w:highlight w:val="cyan"/>
        </w:rPr>
        <w:t xml:space="preserve">gone </w:t>
      </w:r>
      <w:r w:rsidRPr="00957816">
        <w:rPr>
          <w:rStyle w:val="Emphasis"/>
          <w:highlight w:val="cyan"/>
        </w:rPr>
        <w:t>all in</w:t>
      </w:r>
      <w:r w:rsidRPr="00E34DA2">
        <w:rPr>
          <w:rStyle w:val="StyleUnderline"/>
        </w:rPr>
        <w:t xml:space="preserve"> on these partnerships, </w:t>
      </w:r>
      <w:r w:rsidRPr="00957816">
        <w:rPr>
          <w:rStyle w:val="StyleUnderline"/>
          <w:highlight w:val="cyan"/>
        </w:rPr>
        <w:t xml:space="preserve">having </w:t>
      </w:r>
      <w:r w:rsidRPr="00957816">
        <w:rPr>
          <w:rStyle w:val="Emphasis"/>
          <w:highlight w:val="cyan"/>
        </w:rPr>
        <w:t>abandoned</w:t>
      </w:r>
      <w:r w:rsidRPr="00957816">
        <w:rPr>
          <w:rStyle w:val="StyleUnderline"/>
          <w:highlight w:val="cyan"/>
        </w:rPr>
        <w:t xml:space="preserve"> caution</w:t>
      </w:r>
      <w:r w:rsidRPr="00E34DA2">
        <w:rPr>
          <w:rStyle w:val="StyleUnderline"/>
        </w:rPr>
        <w:t xml:space="preserve"> in cooperating with North Korea, </w:t>
      </w:r>
      <w:r w:rsidRPr="00DA70DD">
        <w:rPr>
          <w:rStyle w:val="Emphasis"/>
        </w:rPr>
        <w:t>overcome</w:t>
      </w:r>
      <w:r w:rsidRPr="00E34DA2">
        <w:rPr>
          <w:rStyle w:val="StyleUnderline"/>
        </w:rPr>
        <w:t xml:space="preserve"> its concern with overdependence on China, and </w:t>
      </w:r>
      <w:r w:rsidRPr="00DA70DD">
        <w:rPr>
          <w:rStyle w:val="Emphasis"/>
        </w:rPr>
        <w:t>elevated</w:t>
      </w:r>
      <w:r w:rsidRPr="00E34DA2">
        <w:rPr>
          <w:rStyle w:val="StyleUnderline"/>
        </w:rPr>
        <w:t xml:space="preserve"> relations with Iran beyond transactional engagement</w:t>
      </w:r>
      <w:r w:rsidRPr="00EC0905">
        <w:rPr>
          <w:sz w:val="16"/>
        </w:rPr>
        <w:t xml:space="preserve">. </w:t>
      </w:r>
      <w:proofErr w:type="gramStart"/>
      <w:r w:rsidRPr="00EC0905">
        <w:rPr>
          <w:sz w:val="16"/>
        </w:rPr>
        <w:t>All of</w:t>
      </w:r>
      <w:proofErr w:type="gramEnd"/>
      <w:r w:rsidRPr="00EC0905">
        <w:rPr>
          <w:sz w:val="16"/>
        </w:rPr>
        <w:t xml:space="preserve"> this amounts to a new strategy for Moscow, one that will not simply disappear after the fighting in Ukraine subsides or ends.</w:t>
      </w:r>
    </w:p>
    <w:p w14:paraId="6D2603B3" w14:textId="77777777" w:rsidR="00F25B28" w:rsidRPr="00EC0905" w:rsidRDefault="00F25B28" w:rsidP="00F25B28">
      <w:pPr>
        <w:rPr>
          <w:sz w:val="16"/>
        </w:rPr>
      </w:pPr>
      <w:r w:rsidRPr="00EC0905">
        <w:rPr>
          <w:sz w:val="16"/>
        </w:rPr>
        <w:t>RUSSIA RELOADS</w:t>
      </w:r>
    </w:p>
    <w:p w14:paraId="6668DDDD" w14:textId="77777777" w:rsidR="00F25B28" w:rsidRPr="00FA506E" w:rsidRDefault="00F25B28" w:rsidP="00F25B28">
      <w:pPr>
        <w:rPr>
          <w:sz w:val="16"/>
        </w:rPr>
      </w:pPr>
      <w:r w:rsidRPr="00FA506E">
        <w:rPr>
          <w:sz w:val="16"/>
        </w:rPr>
        <w:t xml:space="preserve">Russia’s military threat is not going away, either. The question of Russian military reconstitution is not an if but a when. Even if Russia cannot sustain its current wartime spending, the defense budget is likely to remain substantially above prewar levels for some time to come. The Russian military, too, is unlikely to shrink back to the relatively small army Russia fielded before the war. One lesson that Russia’s military brass took from Ukraine is that the Russian army was not “Soviet” enough in that it lacked mass and the capacity to replace losses. </w:t>
      </w:r>
      <w:proofErr w:type="gramStart"/>
      <w:r w:rsidRPr="00FA506E">
        <w:rPr>
          <w:sz w:val="16"/>
        </w:rPr>
        <w:t>In reality, the</w:t>
      </w:r>
      <w:proofErr w:type="gramEnd"/>
      <w:r w:rsidRPr="00FA506E">
        <w:rPr>
          <w:sz w:val="16"/>
        </w:rPr>
        <w:t xml:space="preserve"> Russian military was stuck in a halfway state, having acquired some advanced or modernized capabilities but also retaining some Soviet-era characteristics, including conscription and a culture of centralized command that discouraged initiative. Now, Russia is likely to maintain a large overall force with an expanded structure and greater manpower allocation, although it will still depend on mobilization in the event of war to reduce the cost of its standing army.</w:t>
      </w:r>
    </w:p>
    <w:p w14:paraId="60146098" w14:textId="77777777" w:rsidR="00F25B28" w:rsidRPr="00FA506E" w:rsidRDefault="00F25B28" w:rsidP="00F25B28">
      <w:pPr>
        <w:rPr>
          <w:sz w:val="16"/>
        </w:rPr>
      </w:pPr>
      <w:r w:rsidRPr="00FA506E">
        <w:rPr>
          <w:sz w:val="16"/>
        </w:rPr>
        <w:lastRenderedPageBreak/>
        <w:t xml:space="preserve">Reconstitution is about not just materiel but also the capacity to conduct large-scale combat operations. The Russian military has shown that it can learn as an organization; it </w:t>
      </w:r>
      <w:proofErr w:type="gramStart"/>
      <w:r w:rsidRPr="00FA506E">
        <w:rPr>
          <w:sz w:val="16"/>
        </w:rPr>
        <w:t>is capable of scaling</w:t>
      </w:r>
      <w:proofErr w:type="gramEnd"/>
      <w:r w:rsidRPr="00FA506E">
        <w:rPr>
          <w:sz w:val="16"/>
        </w:rPr>
        <w:t xml:space="preserve"> the deployment of new technology such as drones and electronic warfare systems onto the battlefield, and it will be a changed force after its experience in Ukraine. Despite its initial poor showing, the Russian military has demonstrated staying power and the ability to withstand high levels of attrition.</w:t>
      </w:r>
    </w:p>
    <w:p w14:paraId="08CA83FC" w14:textId="77777777" w:rsidR="00F25B28" w:rsidRPr="00EC0905" w:rsidRDefault="00F25B28" w:rsidP="00F25B28">
      <w:pPr>
        <w:rPr>
          <w:sz w:val="14"/>
        </w:rPr>
      </w:pPr>
      <w:r w:rsidRPr="00EC0905">
        <w:rPr>
          <w:sz w:val="14"/>
        </w:rPr>
        <w:t>Russia’s military reconstitution will face headwinds, especially from the country’s limited defense industrial capacity and skilled labor shortage. Russian industry has not been able to significantly scale the production of major platforms and weapons systems. Labor and machine tools remain major constraints because of Western sanctions and export controls. Russia has still been able to significantly increase the production of missiles, precision-guided weapons, drones, and artillery munitions, and it has set up an effective repair and refurbishment pipeline for existing equipment. But it is also drawing from aging stocks that it inherited from the Soviet Union for much of its land force equipment. Thus, as it expands its forces and replaces losses, it is depleting its resources.</w:t>
      </w:r>
    </w:p>
    <w:p w14:paraId="5C360913" w14:textId="77777777" w:rsidR="00F25B28" w:rsidRPr="00EC0905" w:rsidRDefault="00F25B28" w:rsidP="00F25B28">
      <w:pPr>
        <w:rPr>
          <w:sz w:val="14"/>
        </w:rPr>
      </w:pPr>
      <w:r w:rsidRPr="00EC0905">
        <w:rPr>
          <w:sz w:val="14"/>
        </w:rPr>
        <w:t>From now on, the Russian military will have a duality to it, with areas of strength but equally prominent weaknesses. On the one hand, it has become much better at dynamic targeting, precision strikes, the integration of drones in combat operations, and more sophisticated methods of employing long-range precision-guided weapons. Russia has adapted to—and in some cases developed effective tactics to counter—the Western capabilities it confronted in Ukraine. Over time, Russian forces reorganized logistics and command and control, coming up with ways to reduce the efficacy of Western equipment and intercept Western munitions, and they have learned to operate with the presence of Western long-range precision-guided weapons, intelligence, and targeting.</w:t>
      </w:r>
    </w:p>
    <w:p w14:paraId="20071664" w14:textId="77777777" w:rsidR="00F25B28" w:rsidRPr="00EC0905" w:rsidRDefault="00F25B28" w:rsidP="00F25B28">
      <w:pPr>
        <w:rPr>
          <w:sz w:val="14"/>
        </w:rPr>
      </w:pPr>
      <w:r w:rsidRPr="00EC0905">
        <w:rPr>
          <w:sz w:val="14"/>
        </w:rPr>
        <w:t>For NATO, this ought to set off alarms. Some analysts argue that the way Ukraine is fighting now is not the way NATO would fight in a potential future war with Russia. They contend specifically that NATO would quickly earn and maintain air superiority, changing the nature of the conflict. Although this may be true, airpower will not solve every battlefield challenge NATO might face. And most European air forces lack munitions for a sustained conventional war. The time it would take to deplete their arsenals can best be measured in weeks and in many cases days.</w:t>
      </w:r>
    </w:p>
    <w:p w14:paraId="4AF2B0CD" w14:textId="77777777" w:rsidR="00F25B28" w:rsidRPr="00EC0905" w:rsidRDefault="00F25B28" w:rsidP="00F25B28">
      <w:pPr>
        <w:rPr>
          <w:sz w:val="14"/>
        </w:rPr>
      </w:pPr>
      <w:r w:rsidRPr="00EC0905">
        <w:rPr>
          <w:sz w:val="14"/>
        </w:rPr>
        <w:t>On the other hand, a substantial percentage of the Russian ground force will likely continue to field dated Soviet equipment, and it will take years to rebuild force quality and replace the officers lost in Ukraine.T he outlook for Russia’s defense capacity will also depend on whether its economy is running flat out and the defense sector has already maximized production or if there is still room for production to increase as new and refurbished plants and facilities come online. Overall, the Russian military will remain a patchwork, with some parts more advanced and capable than they were at the start of 2022 and other parts still using equipment from the middle of the Cold War, if not earlier. But the chances of the Russian armed forces being decisively knocked out and unable to pose a major threat for a prolonged period are low.</w:t>
      </w:r>
    </w:p>
    <w:p w14:paraId="5B758455" w14:textId="77777777" w:rsidR="00F25B28" w:rsidRPr="00EC0905" w:rsidRDefault="00F25B28" w:rsidP="00F25B28">
      <w:pPr>
        <w:rPr>
          <w:sz w:val="14"/>
        </w:rPr>
      </w:pPr>
      <w:r w:rsidRPr="00EC0905">
        <w:rPr>
          <w:sz w:val="14"/>
        </w:rPr>
        <w:t>A GROWING GAP</w:t>
      </w:r>
    </w:p>
    <w:p w14:paraId="4662A53E" w14:textId="77777777" w:rsidR="00F25B28" w:rsidRPr="00EC0905" w:rsidRDefault="00F25B28" w:rsidP="00F25B28">
      <w:pPr>
        <w:rPr>
          <w:sz w:val="16"/>
        </w:rPr>
      </w:pPr>
      <w:r w:rsidRPr="00EC0905">
        <w:rPr>
          <w:sz w:val="16"/>
        </w:rPr>
        <w:t xml:space="preserve">The </w:t>
      </w:r>
      <w:r w:rsidRPr="00957816">
        <w:rPr>
          <w:rStyle w:val="StyleUnderline"/>
          <w:highlight w:val="cyan"/>
        </w:rPr>
        <w:t>risks from</w:t>
      </w:r>
      <w:r w:rsidRPr="00E34DA2">
        <w:rPr>
          <w:rStyle w:val="StyleUnderline"/>
        </w:rPr>
        <w:t xml:space="preserve"> the </w:t>
      </w:r>
      <w:r w:rsidRPr="00957816">
        <w:rPr>
          <w:rStyle w:val="Emphasis"/>
          <w:highlight w:val="cyan"/>
        </w:rPr>
        <w:t>reconstitution</w:t>
      </w:r>
      <w:r w:rsidRPr="00E34DA2">
        <w:rPr>
          <w:rStyle w:val="StyleUnderline"/>
        </w:rPr>
        <w:t xml:space="preserve"> of Russia’s military are </w:t>
      </w:r>
      <w:r w:rsidRPr="00957816">
        <w:rPr>
          <w:rStyle w:val="Emphasis"/>
          <w:highlight w:val="cyan"/>
        </w:rPr>
        <w:t>compounded</w:t>
      </w:r>
      <w:r w:rsidRPr="00957816">
        <w:rPr>
          <w:rStyle w:val="StyleUnderline"/>
          <w:highlight w:val="cyan"/>
        </w:rPr>
        <w:t xml:space="preserve"> by</w:t>
      </w:r>
      <w:r w:rsidRPr="00E34DA2">
        <w:rPr>
          <w:rStyle w:val="StyleUnderline"/>
        </w:rPr>
        <w:t xml:space="preserve"> the </w:t>
      </w:r>
      <w:r w:rsidRPr="00FA506E">
        <w:rPr>
          <w:rStyle w:val="StyleUnderline"/>
        </w:rPr>
        <w:t xml:space="preserve">West’s </w:t>
      </w:r>
      <w:r w:rsidRPr="00957816">
        <w:rPr>
          <w:rStyle w:val="Emphasis"/>
          <w:highlight w:val="cyan"/>
        </w:rPr>
        <w:t>lackluster</w:t>
      </w:r>
      <w:r w:rsidRPr="00957816">
        <w:rPr>
          <w:rStyle w:val="StyleUnderline"/>
          <w:highlight w:val="cyan"/>
        </w:rPr>
        <w:t xml:space="preserve"> response</w:t>
      </w:r>
      <w:r w:rsidRPr="00E34DA2">
        <w:rPr>
          <w:rStyle w:val="StyleUnderline"/>
        </w:rPr>
        <w:t xml:space="preserve"> to rising Russian aggression</w:t>
      </w:r>
      <w:r w:rsidRPr="00EC0905">
        <w:rPr>
          <w:sz w:val="16"/>
        </w:rPr>
        <w:t xml:space="preserve">. Europe still has a long way to go before it is prepared to handle the threat from Russia on its own. </w:t>
      </w:r>
      <w:r w:rsidRPr="00957816">
        <w:rPr>
          <w:rStyle w:val="StyleUnderline"/>
          <w:highlight w:val="cyan"/>
        </w:rPr>
        <w:t>European</w:t>
      </w:r>
      <w:r w:rsidRPr="00E34DA2">
        <w:rPr>
          <w:rStyle w:val="StyleUnderline"/>
        </w:rPr>
        <w:t xml:space="preserve"> defense </w:t>
      </w:r>
      <w:r w:rsidRPr="00957816">
        <w:rPr>
          <w:rStyle w:val="StyleUnderline"/>
          <w:highlight w:val="cyan"/>
        </w:rPr>
        <w:t>production</w:t>
      </w:r>
      <w:r w:rsidRPr="00E34DA2">
        <w:rPr>
          <w:rStyle w:val="StyleUnderline"/>
        </w:rPr>
        <w:t xml:space="preserve"> is </w:t>
      </w:r>
      <w:r w:rsidRPr="00957816">
        <w:rPr>
          <w:rStyle w:val="Emphasis"/>
          <w:highlight w:val="cyan"/>
        </w:rPr>
        <w:t>insufficient</w:t>
      </w:r>
      <w:r w:rsidRPr="00E34DA2">
        <w:rPr>
          <w:rStyle w:val="StyleUnderline"/>
        </w:rPr>
        <w:t xml:space="preserve"> to meet rearmament goals</w:t>
      </w:r>
      <w:r w:rsidRPr="00EC0905">
        <w:rPr>
          <w:sz w:val="16"/>
        </w:rPr>
        <w:t>, despite Europe’s advantages in capital, machine tools, and labor productivity</w:t>
      </w:r>
      <w:r w:rsidRPr="001B5197">
        <w:rPr>
          <w:sz w:val="16"/>
        </w:rPr>
        <w:t xml:space="preserve">. European countries have substantially depleted their stocks by transferring older equipment to Ukraine, limiting their militaries’ mobilization potential. These countries will soon face the dual pressure of funding Ukraine’s war effort and recovery while replacing their own expended war materiel. Given how limited their arsenals were to begin with, if they want to be equipped to handle Russian belligerence, they will need to build well beyond 2022 </w:t>
      </w:r>
      <w:r w:rsidRPr="00EC0905">
        <w:rPr>
          <w:sz w:val="16"/>
        </w:rPr>
        <w:t>levels—not just restore what was lost.</w:t>
      </w:r>
    </w:p>
    <w:p w14:paraId="516A18BC" w14:textId="77777777" w:rsidR="00F25B28" w:rsidRPr="00EC0905" w:rsidRDefault="00F25B28" w:rsidP="00F25B28">
      <w:pPr>
        <w:rPr>
          <w:sz w:val="16"/>
        </w:rPr>
      </w:pPr>
      <w:r w:rsidRPr="00EC0905">
        <w:rPr>
          <w:sz w:val="16"/>
        </w:rPr>
        <w:t xml:space="preserve">Current trends suggest that although European defense spending is likely to rise, the increases may not be enough to significantly expand military capability. There are exceptions, such as Poland and the Baltic states. But many countries with large budgets, such as Italy and Spain, are </w:t>
      </w:r>
      <w:proofErr w:type="gramStart"/>
      <w:r w:rsidRPr="00EC0905">
        <w:rPr>
          <w:sz w:val="16"/>
        </w:rPr>
        <w:t>lagging behind</w:t>
      </w:r>
      <w:proofErr w:type="gramEnd"/>
      <w:r w:rsidRPr="00EC0905">
        <w:rPr>
          <w:sz w:val="16"/>
        </w:rPr>
        <w:t xml:space="preserve">. Many have yet to meet the commitment made by all NATO allies to spend the equivalent of two percent of GDP on defense. Across Europe, defense production is constrained by industrial capacity, the slow pace of finalizing contracts, and competing budgetary imperatives. All these issues can be overcome with sufficient political will, but European leaders first </w:t>
      </w:r>
      <w:proofErr w:type="gramStart"/>
      <w:r w:rsidRPr="00EC0905">
        <w:rPr>
          <w:sz w:val="16"/>
        </w:rPr>
        <w:t>have to</w:t>
      </w:r>
      <w:proofErr w:type="gramEnd"/>
      <w:r w:rsidRPr="00EC0905">
        <w:rPr>
          <w:sz w:val="16"/>
        </w:rPr>
        <w:t xml:space="preserve"> be clear-eyed in their assessment of the security environment. The United States is not going to significantly expand its presence in Europe; at best, Washington’s commitment to European security will remain constant as it pushes Europe to do more, and there is a real risk that it will turn its focus elsewhere. Europe must prepare to foot more of the bill to ensure that Ukraine is </w:t>
      </w:r>
      <w:proofErr w:type="gramStart"/>
      <w:r w:rsidRPr="00EC0905">
        <w:rPr>
          <w:sz w:val="16"/>
        </w:rPr>
        <w:t>in a position</w:t>
      </w:r>
      <w:proofErr w:type="gramEnd"/>
      <w:r w:rsidRPr="00EC0905">
        <w:rPr>
          <w:sz w:val="16"/>
        </w:rPr>
        <w:t xml:space="preserve"> to defend itself and to deter future Russian aggression against both Ukraine and Europe as a whole.</w:t>
      </w:r>
    </w:p>
    <w:p w14:paraId="6E43BCA3" w14:textId="77777777" w:rsidR="00F25B28" w:rsidRPr="00EC0905" w:rsidRDefault="00F25B28" w:rsidP="00F25B28">
      <w:pPr>
        <w:rPr>
          <w:sz w:val="16"/>
        </w:rPr>
      </w:pPr>
      <w:r w:rsidRPr="00E34DA2">
        <w:rPr>
          <w:rStyle w:val="StyleUnderline"/>
        </w:rPr>
        <w:t>American leaders</w:t>
      </w:r>
      <w:r w:rsidRPr="00EC0905">
        <w:rPr>
          <w:sz w:val="16"/>
        </w:rPr>
        <w:t xml:space="preserve">, for their part, </w:t>
      </w:r>
      <w:r w:rsidRPr="00E34DA2">
        <w:rPr>
          <w:rStyle w:val="StyleUnderline"/>
        </w:rPr>
        <w:t xml:space="preserve">will have to be </w:t>
      </w:r>
      <w:r w:rsidRPr="00BA41DF">
        <w:rPr>
          <w:rStyle w:val="Emphasis"/>
        </w:rPr>
        <w:t>realistic</w:t>
      </w:r>
      <w:r w:rsidRPr="00E34DA2">
        <w:rPr>
          <w:rStyle w:val="StyleUnderline"/>
        </w:rPr>
        <w:t xml:space="preserve"> about Europe’s capabilities</w:t>
      </w:r>
      <w:r w:rsidRPr="00EC0905">
        <w:rPr>
          <w:sz w:val="16"/>
        </w:rPr>
        <w:t>. Even those countries that are now investing heavily in equipment and procurement are still having issues recruiting, retaining, and training sufficient forces. And defense spending does not easily translate into the ability to conduct large-scale combat operations</w:t>
      </w:r>
      <w:r w:rsidRPr="00E34DA2">
        <w:rPr>
          <w:rStyle w:val="StyleUnderline"/>
        </w:rPr>
        <w:t xml:space="preserve">. Modern operations are </w:t>
      </w:r>
      <w:r w:rsidRPr="00BA41DF">
        <w:rPr>
          <w:rStyle w:val="Emphasis"/>
        </w:rPr>
        <w:t>complex</w:t>
      </w:r>
      <w:r w:rsidRPr="00E34DA2">
        <w:rPr>
          <w:rStyle w:val="StyleUnderline"/>
        </w:rPr>
        <w:t xml:space="preserve">, and </w:t>
      </w:r>
      <w:r w:rsidRPr="00957816">
        <w:rPr>
          <w:rStyle w:val="StyleUnderline"/>
          <w:highlight w:val="cyan"/>
        </w:rPr>
        <w:t>Europe</w:t>
      </w:r>
      <w:r w:rsidRPr="00E34DA2">
        <w:rPr>
          <w:rStyle w:val="StyleUnderline"/>
        </w:rPr>
        <w:t xml:space="preserve">an countries generally </w:t>
      </w:r>
      <w:r w:rsidRPr="00957816">
        <w:rPr>
          <w:rStyle w:val="Emphasis"/>
          <w:highlight w:val="cyan"/>
        </w:rPr>
        <w:t>cannot</w:t>
      </w:r>
      <w:r w:rsidRPr="00957816">
        <w:rPr>
          <w:rStyle w:val="StyleUnderline"/>
          <w:highlight w:val="cyan"/>
        </w:rPr>
        <w:t xml:space="preserve"> execute</w:t>
      </w:r>
      <w:r w:rsidRPr="00E34DA2">
        <w:rPr>
          <w:rStyle w:val="StyleUnderline"/>
        </w:rPr>
        <w:t xml:space="preserve"> them </w:t>
      </w:r>
      <w:r w:rsidRPr="00957816">
        <w:rPr>
          <w:rStyle w:val="StyleUnderline"/>
          <w:highlight w:val="cyan"/>
        </w:rPr>
        <w:t>without U.S. support</w:t>
      </w:r>
      <w:r w:rsidRPr="00E34DA2">
        <w:rPr>
          <w:rStyle w:val="StyleUnderline"/>
        </w:rPr>
        <w:t xml:space="preserve">. Most </w:t>
      </w:r>
      <w:r w:rsidRPr="00FA506E">
        <w:rPr>
          <w:rStyle w:val="StyleUnderline"/>
        </w:rPr>
        <w:t xml:space="preserve">militaries on the continent have </w:t>
      </w:r>
      <w:r w:rsidRPr="00FA506E">
        <w:rPr>
          <w:rStyle w:val="Emphasis"/>
        </w:rPr>
        <w:t>coevolved</w:t>
      </w:r>
      <w:r w:rsidRPr="00FA506E">
        <w:rPr>
          <w:rStyle w:val="StyleUnderline"/>
        </w:rPr>
        <w:t xml:space="preserve"> to complement the U.S. military rather than to operate </w:t>
      </w:r>
      <w:r w:rsidRPr="00FA506E">
        <w:rPr>
          <w:rStyle w:val="Emphasis"/>
        </w:rPr>
        <w:t>independently</w:t>
      </w:r>
      <w:r w:rsidRPr="00FA506E">
        <w:rPr>
          <w:sz w:val="16"/>
        </w:rPr>
        <w:t>.</w:t>
      </w:r>
    </w:p>
    <w:p w14:paraId="37A898F9" w14:textId="77777777" w:rsidR="00F25B28" w:rsidRPr="00BA41DF" w:rsidRDefault="00F25B28" w:rsidP="00F25B28">
      <w:pPr>
        <w:rPr>
          <w:sz w:val="16"/>
        </w:rPr>
      </w:pPr>
      <w:r w:rsidRPr="00BA41DF">
        <w:rPr>
          <w:sz w:val="16"/>
        </w:rPr>
        <w:t>European militaries and NATO have made some progress matching their defense investments with the requirements of regional defense plans. But the forces active on the continent are not capable of handling a large-scale war on their own. They would find it difficult to agree on who would lead such an operation and who would provide the necessary supporting elements. European militaries would struggle to defend a fellow NATO member, or Ukraine, without U.S. help—a dependence that Washington has, to some extent, perpetuated. Thus, although the United States should continue to press its European allies to take on more of the security burden, Washington must appreciate that it will take a long time for Europe to get there.</w:t>
      </w:r>
    </w:p>
    <w:p w14:paraId="5A0167B1" w14:textId="77777777" w:rsidR="00F25B28" w:rsidRPr="00EC0905" w:rsidRDefault="00F25B28" w:rsidP="00F25B28">
      <w:pPr>
        <w:rPr>
          <w:sz w:val="16"/>
        </w:rPr>
      </w:pPr>
      <w:r w:rsidRPr="00EC0905">
        <w:rPr>
          <w:sz w:val="16"/>
        </w:rPr>
        <w:t>THE RISING RISK OF WAR</w:t>
      </w:r>
    </w:p>
    <w:p w14:paraId="02F3C5F9" w14:textId="77777777" w:rsidR="00F25B28" w:rsidRPr="00407E6B" w:rsidRDefault="00F25B28" w:rsidP="00F25B28">
      <w:pPr>
        <w:rPr>
          <w:sz w:val="16"/>
        </w:rPr>
      </w:pPr>
      <w:r w:rsidRPr="00407E6B">
        <w:rPr>
          <w:sz w:val="16"/>
        </w:rPr>
        <w:lastRenderedPageBreak/>
        <w:t xml:space="preserve">Europe and the United States are not preparing for some far-off threat. </w:t>
      </w:r>
      <w:r w:rsidRPr="00957816">
        <w:rPr>
          <w:rStyle w:val="StyleUnderline"/>
          <w:highlight w:val="cyan"/>
        </w:rPr>
        <w:t>Moscow</w:t>
      </w:r>
      <w:r w:rsidRPr="00EC0905">
        <w:rPr>
          <w:rStyle w:val="StyleUnderline"/>
        </w:rPr>
        <w:t xml:space="preserve"> is </w:t>
      </w:r>
      <w:r w:rsidRPr="00957816">
        <w:rPr>
          <w:rStyle w:val="Emphasis"/>
          <w:highlight w:val="cyan"/>
        </w:rPr>
        <w:t>already</w:t>
      </w:r>
      <w:r w:rsidRPr="00957816">
        <w:rPr>
          <w:rStyle w:val="StyleUnderline"/>
          <w:highlight w:val="cyan"/>
        </w:rPr>
        <w:t xml:space="preserve"> waging</w:t>
      </w:r>
      <w:r w:rsidRPr="00EC0905">
        <w:rPr>
          <w:rStyle w:val="StyleUnderline"/>
        </w:rPr>
        <w:t xml:space="preserve"> an </w:t>
      </w:r>
      <w:r w:rsidRPr="00957816">
        <w:rPr>
          <w:rStyle w:val="StyleUnderline"/>
          <w:highlight w:val="cyan"/>
        </w:rPr>
        <w:t>unconventional war</w:t>
      </w:r>
      <w:r w:rsidRPr="00EC0905">
        <w:rPr>
          <w:rStyle w:val="StyleUnderline"/>
        </w:rPr>
        <w:t xml:space="preserve"> against Europe. Within the past few years, suspected </w:t>
      </w:r>
      <w:r w:rsidRPr="00957816">
        <w:rPr>
          <w:rStyle w:val="StyleUnderline"/>
          <w:highlight w:val="cyan"/>
        </w:rPr>
        <w:t>Russian</w:t>
      </w:r>
      <w:r w:rsidRPr="00EC0905">
        <w:rPr>
          <w:rStyle w:val="StyleUnderline"/>
        </w:rPr>
        <w:t xml:space="preserve">-backed </w:t>
      </w:r>
      <w:r w:rsidRPr="00957816">
        <w:rPr>
          <w:rStyle w:val="StyleUnderline"/>
          <w:highlight w:val="cyan"/>
        </w:rPr>
        <w:t>actors</w:t>
      </w:r>
      <w:r w:rsidRPr="00EC0905">
        <w:rPr>
          <w:rStyle w:val="StyleUnderline"/>
        </w:rPr>
        <w:t xml:space="preserve"> have </w:t>
      </w:r>
      <w:r w:rsidRPr="00957816">
        <w:rPr>
          <w:rStyle w:val="Emphasis"/>
          <w:highlight w:val="cyan"/>
        </w:rPr>
        <w:t>set fire</w:t>
      </w:r>
      <w:r w:rsidRPr="00EC0905">
        <w:rPr>
          <w:rStyle w:val="StyleUnderline"/>
        </w:rPr>
        <w:t xml:space="preserve"> to warehouses </w:t>
      </w:r>
      <w:r w:rsidRPr="00957816">
        <w:rPr>
          <w:rStyle w:val="StyleUnderline"/>
          <w:highlight w:val="cyan"/>
        </w:rPr>
        <w:t>in Germany and</w:t>
      </w:r>
      <w:r w:rsidRPr="00EC0905">
        <w:rPr>
          <w:rStyle w:val="StyleUnderline"/>
        </w:rPr>
        <w:t xml:space="preserve"> the </w:t>
      </w:r>
      <w:r w:rsidRPr="00957816">
        <w:rPr>
          <w:rStyle w:val="Emphasis"/>
          <w:highlight w:val="cyan"/>
        </w:rPr>
        <w:t>U</w:t>
      </w:r>
      <w:r w:rsidRPr="00EC0905">
        <w:rPr>
          <w:rStyle w:val="StyleUnderline"/>
        </w:rPr>
        <w:t xml:space="preserve">nited </w:t>
      </w:r>
      <w:r w:rsidRPr="00957816">
        <w:rPr>
          <w:rStyle w:val="Emphasis"/>
          <w:highlight w:val="cyan"/>
        </w:rPr>
        <w:t>K</w:t>
      </w:r>
      <w:r w:rsidRPr="00EC0905">
        <w:rPr>
          <w:rStyle w:val="StyleUnderline"/>
        </w:rPr>
        <w:t xml:space="preserve">ingdom that were </w:t>
      </w:r>
      <w:r w:rsidRPr="00BA41DF">
        <w:rPr>
          <w:rStyle w:val="Emphasis"/>
        </w:rPr>
        <w:t>full</w:t>
      </w:r>
      <w:r w:rsidRPr="00EC0905">
        <w:rPr>
          <w:rStyle w:val="StyleUnderline"/>
        </w:rPr>
        <w:t xml:space="preserve"> of arms and ammunition for Ukraine, </w:t>
      </w:r>
      <w:r w:rsidRPr="00957816">
        <w:rPr>
          <w:rStyle w:val="StyleUnderline"/>
          <w:highlight w:val="cyan"/>
        </w:rPr>
        <w:t xml:space="preserve">tampered with </w:t>
      </w:r>
      <w:r w:rsidRPr="00957816">
        <w:rPr>
          <w:rStyle w:val="Emphasis"/>
          <w:highlight w:val="cyan"/>
        </w:rPr>
        <w:t>water</w:t>
      </w:r>
      <w:r w:rsidRPr="00BA41DF">
        <w:rPr>
          <w:rStyle w:val="Emphasis"/>
        </w:rPr>
        <w:t xml:space="preserve"> purification</w:t>
      </w:r>
      <w:r w:rsidRPr="00EC0905">
        <w:rPr>
          <w:rStyle w:val="StyleUnderline"/>
        </w:rPr>
        <w:t xml:space="preserve"> centers in Finland, </w:t>
      </w:r>
      <w:r w:rsidRPr="00957816">
        <w:rPr>
          <w:rStyle w:val="StyleUnderline"/>
          <w:highlight w:val="cyan"/>
        </w:rPr>
        <w:t xml:space="preserve">pushed </w:t>
      </w:r>
      <w:r w:rsidRPr="00957816">
        <w:rPr>
          <w:rStyle w:val="Emphasis"/>
          <w:highlight w:val="cyan"/>
        </w:rPr>
        <w:t>migrants</w:t>
      </w:r>
      <w:r w:rsidRPr="00407E6B">
        <w:rPr>
          <w:sz w:val="16"/>
        </w:rPr>
        <w:t xml:space="preserve"> from the Middle East and North Africa crossing through Belarus and Russia </w:t>
      </w:r>
      <w:r w:rsidRPr="00957816">
        <w:rPr>
          <w:rStyle w:val="StyleUnderline"/>
          <w:highlight w:val="cyan"/>
        </w:rPr>
        <w:t>to</w:t>
      </w:r>
      <w:r w:rsidRPr="00EC0905">
        <w:rPr>
          <w:rStyle w:val="StyleUnderline"/>
        </w:rPr>
        <w:t xml:space="preserve"> the borders of </w:t>
      </w:r>
      <w:r w:rsidRPr="00957816">
        <w:rPr>
          <w:rStyle w:val="Emphasis"/>
          <w:highlight w:val="cyan"/>
        </w:rPr>
        <w:t>Poland</w:t>
      </w:r>
      <w:r w:rsidRPr="00957816">
        <w:rPr>
          <w:rStyle w:val="StyleUnderline"/>
          <w:highlight w:val="cyan"/>
        </w:rPr>
        <w:t xml:space="preserve"> and </w:t>
      </w:r>
      <w:r w:rsidRPr="00957816">
        <w:rPr>
          <w:rStyle w:val="Emphasis"/>
          <w:highlight w:val="cyan"/>
        </w:rPr>
        <w:t>Finland</w:t>
      </w:r>
      <w:r w:rsidRPr="00EC0905">
        <w:rPr>
          <w:rStyle w:val="StyleUnderline"/>
        </w:rPr>
        <w:t xml:space="preserve">, </w:t>
      </w:r>
      <w:r w:rsidRPr="00957816">
        <w:rPr>
          <w:rStyle w:val="StyleUnderline"/>
          <w:highlight w:val="cyan"/>
        </w:rPr>
        <w:t xml:space="preserve">targeted </w:t>
      </w:r>
      <w:r w:rsidRPr="00957816">
        <w:rPr>
          <w:rStyle w:val="Emphasis"/>
          <w:highlight w:val="cyan"/>
        </w:rPr>
        <w:t>railway infrastructure</w:t>
      </w:r>
      <w:r w:rsidRPr="00EC0905">
        <w:rPr>
          <w:rStyle w:val="StyleUnderline"/>
        </w:rPr>
        <w:t xml:space="preserve"> in the Czech Republic and Sweden, </w:t>
      </w:r>
      <w:r w:rsidRPr="00957816">
        <w:rPr>
          <w:rStyle w:val="Emphasis"/>
          <w:highlight w:val="cyan"/>
        </w:rPr>
        <w:t>assassinated</w:t>
      </w:r>
      <w:r w:rsidRPr="00EC0905">
        <w:rPr>
          <w:rStyle w:val="StyleUnderline"/>
        </w:rPr>
        <w:t xml:space="preserve"> a Russian military </w:t>
      </w:r>
      <w:r w:rsidRPr="00957816">
        <w:rPr>
          <w:rStyle w:val="StyleUnderline"/>
          <w:highlight w:val="cyan"/>
        </w:rPr>
        <w:t>defector</w:t>
      </w:r>
      <w:r w:rsidRPr="00EC0905">
        <w:rPr>
          <w:rStyle w:val="StyleUnderline"/>
        </w:rPr>
        <w:t xml:space="preserve"> in Spain, </w:t>
      </w:r>
      <w:r w:rsidRPr="00957816">
        <w:rPr>
          <w:rStyle w:val="StyleUnderline"/>
          <w:highlight w:val="cyan"/>
        </w:rPr>
        <w:t>and</w:t>
      </w:r>
      <w:r w:rsidRPr="00407E6B">
        <w:rPr>
          <w:sz w:val="16"/>
        </w:rPr>
        <w:t xml:space="preserve"> even plotted to assassinate the German </w:t>
      </w:r>
      <w:r w:rsidRPr="00EC0905">
        <w:rPr>
          <w:rStyle w:val="StyleUnderline"/>
        </w:rPr>
        <w:t xml:space="preserve">head of a major European </w:t>
      </w:r>
      <w:r w:rsidRPr="00957816">
        <w:rPr>
          <w:rStyle w:val="StyleUnderline"/>
          <w:highlight w:val="cyan"/>
        </w:rPr>
        <w:t>arms manufacturer</w:t>
      </w:r>
      <w:r w:rsidRPr="00407E6B">
        <w:rPr>
          <w:sz w:val="16"/>
        </w:rPr>
        <w:t>. The Kremlin’s goal with these measures is to show European governments and citizens that Russia can retaliate for their support for Kyiv.</w:t>
      </w:r>
    </w:p>
    <w:p w14:paraId="5CFE9EAC" w14:textId="77777777" w:rsidR="00F25B28" w:rsidRPr="00EC0905" w:rsidRDefault="00F25B28" w:rsidP="00F25B28">
      <w:pPr>
        <w:rPr>
          <w:sz w:val="16"/>
        </w:rPr>
      </w:pPr>
      <w:r w:rsidRPr="00EC0905">
        <w:rPr>
          <w:sz w:val="16"/>
        </w:rPr>
        <w:t xml:space="preserve">Yet </w:t>
      </w:r>
      <w:r w:rsidRPr="00EC0905">
        <w:rPr>
          <w:rStyle w:val="StyleUnderline"/>
        </w:rPr>
        <w:t xml:space="preserve">once the war in Ukraine </w:t>
      </w:r>
      <w:r w:rsidRPr="00BA41DF">
        <w:rPr>
          <w:rStyle w:val="Emphasis"/>
        </w:rPr>
        <w:t>ends</w:t>
      </w:r>
      <w:r w:rsidRPr="00EC0905">
        <w:rPr>
          <w:rStyle w:val="StyleUnderline"/>
        </w:rPr>
        <w:t xml:space="preserve">, Russia’s efforts </w:t>
      </w:r>
      <w:r w:rsidRPr="00BA41DF">
        <w:rPr>
          <w:rStyle w:val="Emphasis"/>
        </w:rPr>
        <w:t>won’t subside</w:t>
      </w:r>
      <w:r w:rsidRPr="00EC0905">
        <w:rPr>
          <w:rStyle w:val="StyleUnderline"/>
        </w:rPr>
        <w:t xml:space="preserve">. </w:t>
      </w:r>
      <w:r w:rsidRPr="00957816">
        <w:rPr>
          <w:rStyle w:val="StyleUnderline"/>
          <w:highlight w:val="cyan"/>
        </w:rPr>
        <w:t>Moscow’s broader aim</w:t>
      </w:r>
      <w:r w:rsidRPr="00EC0905">
        <w:rPr>
          <w:rStyle w:val="StyleUnderline"/>
        </w:rPr>
        <w:t xml:space="preserve"> in pursuing these tactics </w:t>
      </w:r>
      <w:r w:rsidRPr="00957816">
        <w:rPr>
          <w:rStyle w:val="StyleUnderline"/>
          <w:highlight w:val="cyan"/>
        </w:rPr>
        <w:t xml:space="preserve">is to </w:t>
      </w:r>
      <w:r w:rsidRPr="00957816">
        <w:rPr>
          <w:rStyle w:val="Emphasis"/>
          <w:highlight w:val="cyan"/>
        </w:rPr>
        <w:t>degrade</w:t>
      </w:r>
      <w:r w:rsidRPr="00957816">
        <w:rPr>
          <w:rStyle w:val="StyleUnderline"/>
          <w:highlight w:val="cyan"/>
        </w:rPr>
        <w:t xml:space="preserve"> the West</w:t>
      </w:r>
      <w:r w:rsidRPr="00EC0905">
        <w:rPr>
          <w:rStyle w:val="StyleUnderline"/>
        </w:rPr>
        <w:t xml:space="preserve"> and its ability to counter Russia</w:t>
      </w:r>
      <w:r w:rsidRPr="00EC0905">
        <w:rPr>
          <w:sz w:val="16"/>
        </w:rPr>
        <w:t xml:space="preserve">. It wants to weaken Western societies, drive wedges between the United States and Europe, reduce Europe’s capacity for collective action, and convince Europeans that it’s not worth the trouble to push back against Moscow. Part of its strategy is to use nuclear intimidation, such as the </w:t>
      </w:r>
      <w:r w:rsidRPr="00EC0905">
        <w:rPr>
          <w:rStyle w:val="StyleUnderline"/>
        </w:rPr>
        <w:t xml:space="preserve">recent </w:t>
      </w:r>
      <w:r w:rsidRPr="00957816">
        <w:rPr>
          <w:rStyle w:val="StyleUnderline"/>
          <w:highlight w:val="cyan"/>
        </w:rPr>
        <w:t>changes to</w:t>
      </w:r>
      <w:r w:rsidRPr="00EC0905">
        <w:rPr>
          <w:rStyle w:val="StyleUnderline"/>
        </w:rPr>
        <w:t xml:space="preserve"> Russian </w:t>
      </w:r>
      <w:r w:rsidRPr="00957816">
        <w:rPr>
          <w:rStyle w:val="Emphasis"/>
          <w:highlight w:val="cyan"/>
        </w:rPr>
        <w:t>nuclear doctrine</w:t>
      </w:r>
      <w:r w:rsidRPr="00EC0905">
        <w:rPr>
          <w:sz w:val="16"/>
        </w:rPr>
        <w:t xml:space="preserve"> that seem to </w:t>
      </w:r>
      <w:r w:rsidRPr="00957816">
        <w:rPr>
          <w:rStyle w:val="StyleUnderline"/>
          <w:highlight w:val="cyan"/>
        </w:rPr>
        <w:t>lower</w:t>
      </w:r>
      <w:r w:rsidRPr="00EC0905">
        <w:rPr>
          <w:rStyle w:val="StyleUnderline"/>
        </w:rPr>
        <w:t xml:space="preserve"> the </w:t>
      </w:r>
      <w:r w:rsidRPr="00957816">
        <w:rPr>
          <w:rStyle w:val="StyleUnderline"/>
          <w:highlight w:val="cyan"/>
        </w:rPr>
        <w:t>threshold for</w:t>
      </w:r>
      <w:r w:rsidRPr="00EC0905">
        <w:rPr>
          <w:rStyle w:val="StyleUnderline"/>
        </w:rPr>
        <w:t xml:space="preserve"> </w:t>
      </w:r>
      <w:r w:rsidRPr="00BA41DF">
        <w:rPr>
          <w:rStyle w:val="Emphasis"/>
        </w:rPr>
        <w:t xml:space="preserve">nuclear </w:t>
      </w:r>
      <w:r w:rsidRPr="00957816">
        <w:rPr>
          <w:rStyle w:val="Emphasis"/>
          <w:highlight w:val="cyan"/>
        </w:rPr>
        <w:t>use</w:t>
      </w:r>
      <w:r w:rsidRPr="00EC0905">
        <w:rPr>
          <w:sz w:val="16"/>
        </w:rPr>
        <w:t>, to heighten Western fears of confronting Russia.</w:t>
      </w:r>
    </w:p>
    <w:p w14:paraId="2F1A15B0" w14:textId="77777777" w:rsidR="00F25B28" w:rsidRPr="00EC0905" w:rsidRDefault="00F25B28" w:rsidP="00F25B28">
      <w:pPr>
        <w:rPr>
          <w:sz w:val="16"/>
        </w:rPr>
      </w:pPr>
      <w:r w:rsidRPr="00EC0905">
        <w:rPr>
          <w:sz w:val="16"/>
        </w:rPr>
        <w:t xml:space="preserve">Russia is not </w:t>
      </w:r>
      <w:proofErr w:type="gramStart"/>
      <w:r w:rsidRPr="00EC0905">
        <w:rPr>
          <w:sz w:val="16"/>
        </w:rPr>
        <w:t>in a position</w:t>
      </w:r>
      <w:proofErr w:type="gramEnd"/>
      <w:r w:rsidRPr="00EC0905">
        <w:rPr>
          <w:sz w:val="16"/>
        </w:rPr>
        <w:t xml:space="preserve"> to challenge NATO directly. The current low-scale conflict with NATO countries is likely to persist until the Russian military rebuilds—a process that could take years. But the Kremlin will then be looking for opportunities to further undermine NATO. Moscow will still have reason for caution, not least because it considers the alliance to be a superior force, but it may be tempted if it becomes clear that the allies—the United States the most important among them—lack the resolve for collective defense. The Kremlin would be most prone to make this calculation if the United States is engaged in a major conflict with China in the Indo-Pacific, which Washington has deemed its highest national security priority. </w:t>
      </w:r>
      <w:r w:rsidRPr="00957816">
        <w:rPr>
          <w:rStyle w:val="StyleUnderline"/>
          <w:highlight w:val="cyan"/>
        </w:rPr>
        <w:t>Should</w:t>
      </w:r>
      <w:r w:rsidRPr="00EC0905">
        <w:rPr>
          <w:rStyle w:val="StyleUnderline"/>
        </w:rPr>
        <w:t xml:space="preserve"> the </w:t>
      </w:r>
      <w:r w:rsidRPr="00957816">
        <w:rPr>
          <w:rStyle w:val="StyleUnderline"/>
          <w:highlight w:val="cyan"/>
        </w:rPr>
        <w:t xml:space="preserve">Kremlin </w:t>
      </w:r>
      <w:proofErr w:type="gramStart"/>
      <w:r w:rsidRPr="00957816">
        <w:rPr>
          <w:rStyle w:val="Emphasis"/>
          <w:highlight w:val="cyan"/>
        </w:rPr>
        <w:t>calculate</w:t>
      </w:r>
      <w:proofErr w:type="gramEnd"/>
      <w:r w:rsidRPr="00EC0905">
        <w:rPr>
          <w:sz w:val="16"/>
        </w:rPr>
        <w:t xml:space="preserve"> that </w:t>
      </w:r>
      <w:r w:rsidRPr="00407E6B">
        <w:rPr>
          <w:sz w:val="16"/>
        </w:rPr>
        <w:t xml:space="preserve">Washington would not or could not come to Europe’s defense and that </w:t>
      </w:r>
      <w:r w:rsidRPr="00957816">
        <w:rPr>
          <w:rStyle w:val="StyleUnderline"/>
          <w:highlight w:val="cyan"/>
        </w:rPr>
        <w:t>Europe</w:t>
      </w:r>
      <w:r w:rsidRPr="00EC0905">
        <w:rPr>
          <w:rStyle w:val="StyleUnderline"/>
        </w:rPr>
        <w:t xml:space="preserve"> </w:t>
      </w:r>
      <w:r w:rsidRPr="00BA41DF">
        <w:rPr>
          <w:rStyle w:val="Emphasis"/>
        </w:rPr>
        <w:t>alone</w:t>
      </w:r>
      <w:r w:rsidRPr="00EC0905">
        <w:rPr>
          <w:rStyle w:val="StyleUnderline"/>
        </w:rPr>
        <w:t xml:space="preserve"> would </w:t>
      </w:r>
      <w:r w:rsidRPr="00957816">
        <w:rPr>
          <w:rStyle w:val="StyleUnderline"/>
          <w:highlight w:val="cyan"/>
        </w:rPr>
        <w:t>not</w:t>
      </w:r>
      <w:r w:rsidRPr="00EC0905">
        <w:rPr>
          <w:rStyle w:val="StyleUnderline"/>
        </w:rPr>
        <w:t xml:space="preserve"> be </w:t>
      </w:r>
      <w:r w:rsidRPr="00957816">
        <w:rPr>
          <w:rStyle w:val="StyleUnderline"/>
          <w:highlight w:val="cyan"/>
        </w:rPr>
        <w:t>capable of victory</w:t>
      </w:r>
      <w:r w:rsidRPr="00EC0905">
        <w:rPr>
          <w:rStyle w:val="StyleUnderline"/>
        </w:rPr>
        <w:t xml:space="preserve">, then </w:t>
      </w:r>
      <w:r w:rsidRPr="00957816">
        <w:rPr>
          <w:rStyle w:val="StyleUnderline"/>
          <w:highlight w:val="cyan"/>
        </w:rPr>
        <w:t>Moscow</w:t>
      </w:r>
      <w:r w:rsidRPr="00EC0905">
        <w:rPr>
          <w:rStyle w:val="StyleUnderline"/>
        </w:rPr>
        <w:t xml:space="preserve"> could </w:t>
      </w:r>
      <w:r w:rsidRPr="00957816">
        <w:rPr>
          <w:rStyle w:val="Emphasis"/>
          <w:highlight w:val="cyan"/>
        </w:rPr>
        <w:t>target</w:t>
      </w:r>
      <w:r w:rsidRPr="00EC0905">
        <w:rPr>
          <w:rStyle w:val="StyleUnderline"/>
        </w:rPr>
        <w:t xml:space="preserve"> a country on </w:t>
      </w:r>
      <w:r w:rsidRPr="00957816">
        <w:rPr>
          <w:rStyle w:val="StyleUnderline"/>
          <w:highlight w:val="cyan"/>
        </w:rPr>
        <w:t>NATO’s eastern flank</w:t>
      </w:r>
      <w:r w:rsidRPr="00EC0905">
        <w:rPr>
          <w:rStyle w:val="StyleUnderline"/>
        </w:rPr>
        <w:t xml:space="preserve">, </w:t>
      </w:r>
      <w:r w:rsidRPr="00BA41DF">
        <w:rPr>
          <w:rStyle w:val="Emphasis"/>
        </w:rPr>
        <w:t>daring</w:t>
      </w:r>
      <w:r w:rsidRPr="00EC0905">
        <w:rPr>
          <w:rStyle w:val="StyleUnderline"/>
        </w:rPr>
        <w:t xml:space="preserve"> NATO to respond</w:t>
      </w:r>
      <w:r w:rsidRPr="00EC0905">
        <w:rPr>
          <w:sz w:val="16"/>
        </w:rPr>
        <w:t>.</w:t>
      </w:r>
    </w:p>
    <w:p w14:paraId="16BECC51" w14:textId="77777777" w:rsidR="00F25B28" w:rsidRPr="00EC0905" w:rsidRDefault="00F25B28" w:rsidP="00F25B28">
      <w:pPr>
        <w:rPr>
          <w:sz w:val="16"/>
        </w:rPr>
      </w:pPr>
      <w:r w:rsidRPr="00EC0905">
        <w:rPr>
          <w:sz w:val="16"/>
        </w:rPr>
        <w:t xml:space="preserve">The </w:t>
      </w:r>
      <w:r w:rsidRPr="00E86261">
        <w:rPr>
          <w:sz w:val="16"/>
        </w:rPr>
        <w:t xml:space="preserve">picture is further complicated by the Kremlin’s propensity for both risk-taking and miscalculation. Already, Moscow has seriously misjudged its ability to rapidly defeat the Ukrainian military and to shake Western resolve. Personalist autocrats such as Putin are the type of leader most inclined to make mistakes, in part because they surround themselves with yes men and loyalists who tell the leaders what they want to hear.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w:t>
      </w:r>
      <w:r w:rsidRPr="00EC0905">
        <w:rPr>
          <w:rStyle w:val="StyleUnderline"/>
        </w:rPr>
        <w:t xml:space="preserve">The </w:t>
      </w:r>
      <w:r w:rsidRPr="00957816">
        <w:rPr>
          <w:rStyle w:val="Emphasis"/>
          <w:highlight w:val="cyan"/>
        </w:rPr>
        <w:t>imperative</w:t>
      </w:r>
      <w:r w:rsidRPr="00957816">
        <w:rPr>
          <w:rStyle w:val="StyleUnderline"/>
          <w:highlight w:val="cyan"/>
        </w:rPr>
        <w:t xml:space="preserve"> for</w:t>
      </w:r>
      <w:r w:rsidRPr="00EC0905">
        <w:rPr>
          <w:rStyle w:val="StyleUnderline"/>
        </w:rPr>
        <w:t xml:space="preserve"> the </w:t>
      </w:r>
      <w:r w:rsidRPr="00957816">
        <w:rPr>
          <w:rStyle w:val="Emphasis"/>
          <w:highlight w:val="cyan"/>
        </w:rPr>
        <w:t>U</w:t>
      </w:r>
      <w:r w:rsidRPr="00EC0905">
        <w:rPr>
          <w:rStyle w:val="StyleUnderline"/>
        </w:rPr>
        <w:t xml:space="preserve">nited </w:t>
      </w:r>
      <w:r w:rsidRPr="00957816">
        <w:rPr>
          <w:rStyle w:val="Emphasis"/>
          <w:highlight w:val="cyan"/>
        </w:rPr>
        <w:t>S</w:t>
      </w:r>
      <w:r w:rsidRPr="00EC0905">
        <w:rPr>
          <w:rStyle w:val="StyleUnderline"/>
        </w:rPr>
        <w:t>tates</w:t>
      </w:r>
      <w:r w:rsidRPr="00EC0905">
        <w:rPr>
          <w:sz w:val="16"/>
        </w:rPr>
        <w:t xml:space="preserve"> and NATO </w:t>
      </w:r>
      <w:r w:rsidRPr="00957816">
        <w:rPr>
          <w:rStyle w:val="StyleUnderline"/>
          <w:highlight w:val="cyan"/>
        </w:rPr>
        <w:t xml:space="preserve">is to make sure Moscow </w:t>
      </w:r>
      <w:r w:rsidRPr="00957816">
        <w:rPr>
          <w:rStyle w:val="Emphasis"/>
          <w:highlight w:val="cyan"/>
        </w:rPr>
        <w:t>never tries</w:t>
      </w:r>
      <w:r w:rsidRPr="00EC0905">
        <w:rPr>
          <w:sz w:val="16"/>
        </w:rPr>
        <w:t>.</w:t>
      </w:r>
    </w:p>
    <w:p w14:paraId="30B10EED" w14:textId="77777777" w:rsidR="00F25B28" w:rsidRPr="00EC0905" w:rsidRDefault="00F25B28" w:rsidP="00F25B28">
      <w:pPr>
        <w:rPr>
          <w:sz w:val="16"/>
        </w:rPr>
      </w:pPr>
      <w:r w:rsidRPr="00EC0905">
        <w:rPr>
          <w:sz w:val="16"/>
        </w:rPr>
        <w:t>AIDING AND ABETTING</w:t>
      </w:r>
    </w:p>
    <w:p w14:paraId="1396693A" w14:textId="77777777" w:rsidR="00F25B28" w:rsidRPr="00EC0905" w:rsidRDefault="00F25B28" w:rsidP="00F25B28">
      <w:pPr>
        <w:rPr>
          <w:sz w:val="16"/>
        </w:rPr>
      </w:pPr>
      <w:r w:rsidRPr="00FA506E">
        <w:rPr>
          <w:sz w:val="16"/>
        </w:rPr>
        <w:t xml:space="preserve">The confrontation with Russia will remain most intense in Europe, but the challenge from Moscow is global. </w:t>
      </w:r>
      <w:r w:rsidRPr="00FA506E">
        <w:rPr>
          <w:rStyle w:val="StyleUnderline"/>
        </w:rPr>
        <w:t xml:space="preserve">Although the </w:t>
      </w:r>
      <w:r w:rsidRPr="00FA506E">
        <w:rPr>
          <w:rStyle w:val="Emphasis"/>
        </w:rPr>
        <w:t>U</w:t>
      </w:r>
      <w:r w:rsidRPr="00FA506E">
        <w:rPr>
          <w:rStyle w:val="StyleUnderline"/>
        </w:rPr>
        <w:t xml:space="preserve">nited </w:t>
      </w:r>
      <w:r w:rsidRPr="00FA506E">
        <w:rPr>
          <w:rStyle w:val="Emphasis"/>
        </w:rPr>
        <w:t>S</w:t>
      </w:r>
      <w:r w:rsidRPr="00FA506E">
        <w:rPr>
          <w:rStyle w:val="StyleUnderline"/>
        </w:rPr>
        <w:t xml:space="preserve">tates and Europe levied </w:t>
      </w:r>
      <w:r w:rsidRPr="00FA506E">
        <w:rPr>
          <w:rStyle w:val="Emphasis"/>
        </w:rPr>
        <w:t>significant</w:t>
      </w:r>
      <w:r w:rsidRPr="00FA506E">
        <w:rPr>
          <w:rStyle w:val="StyleUnderline"/>
        </w:rPr>
        <w:t xml:space="preserve"> costs on Russia in the </w:t>
      </w:r>
      <w:r w:rsidRPr="00FA506E">
        <w:rPr>
          <w:rStyle w:val="Emphasis"/>
        </w:rPr>
        <w:t>aftermath</w:t>
      </w:r>
      <w:r w:rsidRPr="00FA506E">
        <w:rPr>
          <w:rStyle w:val="StyleUnderline"/>
        </w:rPr>
        <w:t xml:space="preserve"> of its invasion of Ukraine, Moscow has </w:t>
      </w:r>
      <w:r w:rsidRPr="00FA506E">
        <w:rPr>
          <w:rStyle w:val="Emphasis"/>
        </w:rPr>
        <w:t>circumvented</w:t>
      </w:r>
      <w:r w:rsidRPr="00FA506E">
        <w:rPr>
          <w:rStyle w:val="StyleUnderline"/>
        </w:rPr>
        <w:t xml:space="preserve"> Western sanctions and export controls and </w:t>
      </w:r>
      <w:r w:rsidRPr="00FA506E">
        <w:rPr>
          <w:rStyle w:val="Emphasis"/>
        </w:rPr>
        <w:t>defied</w:t>
      </w:r>
      <w:r w:rsidRPr="00FA506E">
        <w:rPr>
          <w:rStyle w:val="StyleUnderline"/>
        </w:rPr>
        <w:t xml:space="preserve"> predictions of international isolation</w:t>
      </w:r>
      <w:r w:rsidRPr="00FA506E">
        <w:rPr>
          <w:sz w:val="16"/>
        </w:rPr>
        <w:t>. In October, Russia hosted the annual summit of BRICS (whose first five members were Brazil, Russia, India, China, and South Africa), with dozens of world leaders in attendance, demonstrating a growing interest in the group’s role as a platform for challenging Western power and influence.</w:t>
      </w:r>
    </w:p>
    <w:p w14:paraId="0C4F825B" w14:textId="77777777" w:rsidR="00F25B28" w:rsidRPr="00FA506E" w:rsidRDefault="00F25B28" w:rsidP="00F25B28">
      <w:pPr>
        <w:rPr>
          <w:sz w:val="16"/>
        </w:rPr>
      </w:pPr>
      <w:r w:rsidRPr="00EC0905">
        <w:rPr>
          <w:rStyle w:val="StyleUnderline"/>
        </w:rPr>
        <w:t>T</w:t>
      </w:r>
      <w:r w:rsidRPr="00F96342">
        <w:rPr>
          <w:sz w:val="16"/>
        </w:rPr>
        <w:t xml:space="preserve">he more that Putin clashes with the United States and its allies and is perceived to get away with it, the more other countries will be emboldened to issue challenges of their own. </w:t>
      </w:r>
      <w:r w:rsidRPr="00407E6B">
        <w:rPr>
          <w:rStyle w:val="StyleUnderline"/>
        </w:rPr>
        <w:t>Russia’s war</w:t>
      </w:r>
      <w:r w:rsidRPr="00EC0905">
        <w:rPr>
          <w:rStyle w:val="StyleUnderline"/>
        </w:rPr>
        <w:t xml:space="preserve"> in </w:t>
      </w:r>
      <w:r w:rsidRPr="00957816">
        <w:rPr>
          <w:rStyle w:val="StyleUnderline"/>
          <w:highlight w:val="cyan"/>
        </w:rPr>
        <w:t>Ukraine</w:t>
      </w:r>
      <w:r w:rsidRPr="00EC0905">
        <w:rPr>
          <w:rStyle w:val="StyleUnderline"/>
        </w:rPr>
        <w:t xml:space="preserve"> is </w:t>
      </w:r>
      <w:r w:rsidRPr="00957816">
        <w:rPr>
          <w:rStyle w:val="StyleUnderline"/>
          <w:highlight w:val="cyan"/>
        </w:rPr>
        <w:t>exposing</w:t>
      </w:r>
      <w:r w:rsidRPr="00EC0905">
        <w:rPr>
          <w:rStyle w:val="StyleUnderline"/>
        </w:rPr>
        <w:t xml:space="preserve"> not only a </w:t>
      </w:r>
      <w:r w:rsidRPr="00957816">
        <w:rPr>
          <w:rStyle w:val="Emphasis"/>
          <w:highlight w:val="cyan"/>
        </w:rPr>
        <w:t>gap</w:t>
      </w:r>
      <w:r w:rsidRPr="00957816">
        <w:rPr>
          <w:rStyle w:val="StyleUnderline"/>
          <w:highlight w:val="cyan"/>
        </w:rPr>
        <w:t xml:space="preserve"> between</w:t>
      </w:r>
      <w:r w:rsidRPr="00EC0905">
        <w:rPr>
          <w:rStyle w:val="StyleUnderline"/>
        </w:rPr>
        <w:t xml:space="preserve"> the </w:t>
      </w:r>
      <w:r w:rsidRPr="00957816">
        <w:rPr>
          <w:rStyle w:val="StyleUnderline"/>
          <w:highlight w:val="cyan"/>
        </w:rPr>
        <w:t xml:space="preserve">West’s </w:t>
      </w:r>
      <w:r w:rsidRPr="00957816">
        <w:rPr>
          <w:rStyle w:val="Emphasis"/>
          <w:highlight w:val="cyan"/>
        </w:rPr>
        <w:t>rhetoric</w:t>
      </w:r>
      <w:r w:rsidRPr="00957816">
        <w:rPr>
          <w:rStyle w:val="StyleUnderline"/>
          <w:highlight w:val="cyan"/>
        </w:rPr>
        <w:t xml:space="preserve"> and</w:t>
      </w:r>
      <w:r w:rsidRPr="00EC0905">
        <w:rPr>
          <w:rStyle w:val="StyleUnderline"/>
        </w:rPr>
        <w:t xml:space="preserve"> its </w:t>
      </w:r>
      <w:r w:rsidRPr="00DA48E3">
        <w:rPr>
          <w:rStyle w:val="Emphasis"/>
        </w:rPr>
        <w:t xml:space="preserve">practical </w:t>
      </w:r>
      <w:r w:rsidRPr="00957816">
        <w:rPr>
          <w:rStyle w:val="Emphasis"/>
          <w:highlight w:val="cyan"/>
        </w:rPr>
        <w:t>commitment</w:t>
      </w:r>
      <w:r w:rsidRPr="00EC0905">
        <w:rPr>
          <w:rStyle w:val="StyleUnderline"/>
        </w:rPr>
        <w:t xml:space="preserve"> but </w:t>
      </w:r>
      <w:r w:rsidRPr="00957816">
        <w:rPr>
          <w:rStyle w:val="StyleUnderline"/>
          <w:highlight w:val="cyan"/>
        </w:rPr>
        <w:t>also</w:t>
      </w:r>
      <w:r w:rsidRPr="00EC0905">
        <w:rPr>
          <w:rStyle w:val="StyleUnderline"/>
        </w:rPr>
        <w:t xml:space="preserve"> the </w:t>
      </w:r>
      <w:r w:rsidRPr="00957816">
        <w:rPr>
          <w:rStyle w:val="Emphasis"/>
          <w:highlight w:val="cyan"/>
        </w:rPr>
        <w:t>limits</w:t>
      </w:r>
      <w:r w:rsidRPr="00957816">
        <w:rPr>
          <w:rStyle w:val="StyleUnderline"/>
          <w:highlight w:val="cyan"/>
        </w:rPr>
        <w:t xml:space="preserve"> of</w:t>
      </w:r>
      <w:r w:rsidRPr="00EC0905">
        <w:rPr>
          <w:rStyle w:val="StyleUnderline"/>
        </w:rPr>
        <w:t xml:space="preserve"> Western </w:t>
      </w:r>
      <w:r w:rsidRPr="00957816">
        <w:rPr>
          <w:rStyle w:val="Emphasis"/>
          <w:highlight w:val="cyan"/>
        </w:rPr>
        <w:t>military capacity</w:t>
      </w:r>
      <w:r w:rsidRPr="00EC0905">
        <w:rPr>
          <w:sz w:val="16"/>
        </w:rPr>
        <w:t xml:space="preserve">. This is not to say that a seeming Russian success in Ukraine would automatically prompt Chinese leader Xi Jinping to invade Taiwan; other factors, such as the military balance of power in the region and political imperatives in Beijing, will be more decisive in shaping Xi’s calculus. Yet China is taking </w:t>
      </w:r>
      <w:r w:rsidRPr="00FA506E">
        <w:rPr>
          <w:sz w:val="16"/>
        </w:rPr>
        <w:t>notes, as are onlookers around the world. Would-be Western adversaries are assessing the price of using force and considering what they might expect were they to launch a similar gambit. Likewise, the inadequate response to Russian sabotage in Europe might encourage other potential foes to get in the game.</w:t>
      </w:r>
    </w:p>
    <w:p w14:paraId="61489DF2" w14:textId="77777777" w:rsidR="00F25B28" w:rsidRPr="00EC0905" w:rsidRDefault="00F25B28" w:rsidP="00F25B28">
      <w:pPr>
        <w:rPr>
          <w:sz w:val="16"/>
        </w:rPr>
      </w:pPr>
      <w:r w:rsidRPr="00EC0905">
        <w:rPr>
          <w:sz w:val="16"/>
        </w:rPr>
        <w:t xml:space="preserve">Not content to simply inspire, </w:t>
      </w:r>
      <w:r w:rsidRPr="00957816">
        <w:rPr>
          <w:rStyle w:val="StyleUnderline"/>
          <w:highlight w:val="cyan"/>
        </w:rPr>
        <w:t>Moscow</w:t>
      </w:r>
      <w:r w:rsidRPr="00FA506E">
        <w:rPr>
          <w:sz w:val="16"/>
        </w:rPr>
        <w:t xml:space="preserve"> is also actively aiding opponents of the West. Russia has lent support to rogue actors across the Sahel region of Africa, dispensing materiel and diplomatic backing that </w:t>
      </w:r>
      <w:r w:rsidRPr="00957816">
        <w:rPr>
          <w:rStyle w:val="Emphasis"/>
          <w:highlight w:val="cyan"/>
        </w:rPr>
        <w:t>enabled</w:t>
      </w:r>
      <w:r w:rsidRPr="00EC0905">
        <w:rPr>
          <w:rStyle w:val="StyleUnderline"/>
        </w:rPr>
        <w:t xml:space="preserve"> military </w:t>
      </w:r>
      <w:r w:rsidRPr="00957816">
        <w:rPr>
          <w:rStyle w:val="StyleUnderline"/>
          <w:highlight w:val="cyan"/>
        </w:rPr>
        <w:t>officials to</w:t>
      </w:r>
      <w:r w:rsidRPr="00EC0905">
        <w:rPr>
          <w:rStyle w:val="StyleUnderline"/>
        </w:rPr>
        <w:t xml:space="preserve"> forcibly </w:t>
      </w:r>
      <w:r w:rsidRPr="00957816">
        <w:rPr>
          <w:rStyle w:val="StyleUnderline"/>
          <w:highlight w:val="cyan"/>
        </w:rPr>
        <w:t xml:space="preserve">seize power in </w:t>
      </w:r>
      <w:r w:rsidRPr="00957816">
        <w:rPr>
          <w:rStyle w:val="Emphasis"/>
          <w:highlight w:val="cyan"/>
        </w:rPr>
        <w:t>Mali</w:t>
      </w:r>
      <w:r w:rsidRPr="00EC0905">
        <w:rPr>
          <w:sz w:val="16"/>
        </w:rPr>
        <w:t xml:space="preserve"> in </w:t>
      </w:r>
      <w:r w:rsidRPr="00EC0905">
        <w:rPr>
          <w:sz w:val="16"/>
        </w:rPr>
        <w:lastRenderedPageBreak/>
        <w:t xml:space="preserve">2021, in </w:t>
      </w:r>
      <w:r w:rsidRPr="00957816">
        <w:rPr>
          <w:rStyle w:val="Emphasis"/>
          <w:highlight w:val="cyan"/>
        </w:rPr>
        <w:t>Burkina Faso</w:t>
      </w:r>
      <w:r w:rsidRPr="00EC0905">
        <w:rPr>
          <w:sz w:val="16"/>
        </w:rPr>
        <w:t xml:space="preserve"> in 2022, </w:t>
      </w:r>
      <w:r w:rsidRPr="00EC0905">
        <w:rPr>
          <w:rStyle w:val="StyleUnderline"/>
        </w:rPr>
        <w:t>and</w:t>
      </w:r>
      <w:r w:rsidRPr="00EC0905">
        <w:rPr>
          <w:sz w:val="16"/>
        </w:rPr>
        <w:t xml:space="preserve"> in </w:t>
      </w:r>
      <w:r w:rsidRPr="00957816">
        <w:rPr>
          <w:rStyle w:val="Emphasis"/>
          <w:highlight w:val="cyan"/>
        </w:rPr>
        <w:t>Niger</w:t>
      </w:r>
      <w:r w:rsidRPr="00EC0905">
        <w:rPr>
          <w:sz w:val="16"/>
        </w:rPr>
        <w:t xml:space="preserve"> in 2023 and subsequently curtail ties with the United States and Europe. </w:t>
      </w:r>
      <w:r w:rsidRPr="00EC0905">
        <w:rPr>
          <w:rStyle w:val="StyleUnderline"/>
        </w:rPr>
        <w:t>Russia is</w:t>
      </w:r>
      <w:r w:rsidRPr="00EC0905">
        <w:rPr>
          <w:sz w:val="16"/>
        </w:rPr>
        <w:t xml:space="preserve"> also </w:t>
      </w:r>
      <w:r w:rsidRPr="00957816">
        <w:rPr>
          <w:rStyle w:val="StyleUnderline"/>
          <w:highlight w:val="cyan"/>
        </w:rPr>
        <w:t xml:space="preserve">sending arms into </w:t>
      </w:r>
      <w:r w:rsidRPr="00957816">
        <w:rPr>
          <w:rStyle w:val="Emphasis"/>
          <w:highlight w:val="cyan"/>
        </w:rPr>
        <w:t>Sudan</w:t>
      </w:r>
      <w:r w:rsidRPr="00EC0905">
        <w:rPr>
          <w:rStyle w:val="StyleUnderline"/>
        </w:rPr>
        <w:t xml:space="preserve">, </w:t>
      </w:r>
      <w:r w:rsidRPr="00957816">
        <w:rPr>
          <w:rStyle w:val="StyleUnderline"/>
          <w:highlight w:val="cyan"/>
        </w:rPr>
        <w:t>prolonging</w:t>
      </w:r>
      <w:r w:rsidRPr="00EC0905">
        <w:rPr>
          <w:rStyle w:val="StyleUnderline"/>
        </w:rPr>
        <w:t xml:space="preserve"> the country’s </w:t>
      </w:r>
      <w:r w:rsidRPr="00957816">
        <w:rPr>
          <w:rStyle w:val="Emphasis"/>
          <w:highlight w:val="cyan"/>
        </w:rPr>
        <w:t>civil war</w:t>
      </w:r>
      <w:r w:rsidRPr="00EC0905">
        <w:rPr>
          <w:rStyle w:val="StyleUnderline"/>
        </w:rPr>
        <w:t xml:space="preserve"> and the resulting humanitarian crisis, </w:t>
      </w:r>
      <w:r w:rsidRPr="00957816">
        <w:rPr>
          <w:rStyle w:val="StyleUnderline"/>
          <w:highlight w:val="cyan"/>
        </w:rPr>
        <w:t>and</w:t>
      </w:r>
      <w:r w:rsidRPr="00EC0905">
        <w:rPr>
          <w:rStyle w:val="StyleUnderline"/>
        </w:rPr>
        <w:t xml:space="preserve"> has </w:t>
      </w:r>
      <w:r w:rsidRPr="00957816">
        <w:rPr>
          <w:rStyle w:val="StyleUnderline"/>
          <w:highlight w:val="cyan"/>
        </w:rPr>
        <w:t>lent support to</w:t>
      </w:r>
      <w:r w:rsidRPr="00EC0905">
        <w:rPr>
          <w:rStyle w:val="StyleUnderline"/>
        </w:rPr>
        <w:t xml:space="preserve"> the </w:t>
      </w:r>
      <w:r w:rsidRPr="00957816">
        <w:rPr>
          <w:rStyle w:val="Emphasis"/>
          <w:highlight w:val="cyan"/>
        </w:rPr>
        <w:t>Houthi</w:t>
      </w:r>
      <w:r w:rsidRPr="00407E6B">
        <w:rPr>
          <w:rStyle w:val="StyleUnderline"/>
        </w:rPr>
        <w:t xml:space="preserve"> militia</w:t>
      </w:r>
      <w:r w:rsidRPr="00957816">
        <w:rPr>
          <w:rStyle w:val="Emphasis"/>
          <w:highlight w:val="cyan"/>
        </w:rPr>
        <w:t>s</w:t>
      </w:r>
      <w:r w:rsidRPr="00EC0905">
        <w:rPr>
          <w:rStyle w:val="StyleUnderline"/>
        </w:rPr>
        <w:t xml:space="preserve"> in Yemen</w:t>
      </w:r>
      <w:r w:rsidRPr="00EC0905">
        <w:rPr>
          <w:sz w:val="16"/>
        </w:rPr>
        <w:t>, who have attacked vessels in the Red Sea, disrupting global trade, and have fired missiles at Israel, a close U.S. ally.</w:t>
      </w:r>
    </w:p>
    <w:p w14:paraId="39E0324B" w14:textId="77777777" w:rsidR="00F25B28" w:rsidRPr="00DA48E3" w:rsidRDefault="00F25B28" w:rsidP="00F25B28">
      <w:pPr>
        <w:rPr>
          <w:sz w:val="14"/>
        </w:rPr>
      </w:pPr>
      <w:r w:rsidRPr="00DA48E3">
        <w:rPr>
          <w:sz w:val="14"/>
        </w:rPr>
        <w:t>Although the consequences for the United States of any one of these developments may be limited, in aggregate, Russia’s actions are magnifying the challenges facing Washington. In Niger, Russian support eased the new government’s decision to force the United States to abandon a base it used to launch counterterrorism missions in the Sahel. If Russia were to ramp up its support for the Houthis and provide them with antiship missiles, the militant group would be better able to strike commercial vessels in the Red Sea and raise the threat to the U.S. and European warships defending them. Once the fighting in Ukraine ends, Russia could devote significantly more resources and attention to the Houthis and other groups or countries that threaten U.S. interests.</w:t>
      </w:r>
    </w:p>
    <w:p w14:paraId="68F637DE" w14:textId="77777777" w:rsidR="00F25B28" w:rsidRPr="00EC0905" w:rsidRDefault="00F25B28" w:rsidP="00F25B28">
      <w:pPr>
        <w:rPr>
          <w:sz w:val="14"/>
        </w:rPr>
      </w:pPr>
      <w:r w:rsidRPr="00EC0905">
        <w:rPr>
          <w:sz w:val="14"/>
        </w:rPr>
        <w:t>Some observers have held out hope that China’s concern for its economic interests will induce it to rein in Russia. But Beijing’s actions so far indicate no such effort. China did not object to Russia’s support for the Houthis, despite the risks to global shipping. Even if Beijing is wary of Russia’s deepening relations with North Korea, it is unlikely to intervene, not least because it does not want to spoil its long-standing relationship with Pyongyang. Instead, China seems content to let Russia roil the international system and take advantage of the resulting disorder to further its own rise. If there is to be any check on Russia’s destabilizing activities, then, it will have to come from the West.</w:t>
      </w:r>
    </w:p>
    <w:p w14:paraId="48CA2A92" w14:textId="77777777" w:rsidR="00F25B28" w:rsidRPr="00EC0905" w:rsidRDefault="00F25B28" w:rsidP="00F25B28">
      <w:pPr>
        <w:rPr>
          <w:sz w:val="14"/>
        </w:rPr>
      </w:pPr>
      <w:r w:rsidRPr="00EC0905">
        <w:rPr>
          <w:sz w:val="14"/>
        </w:rPr>
        <w:t>THE AXIS OF UPHEAVAL</w:t>
      </w:r>
    </w:p>
    <w:p w14:paraId="0ED00499" w14:textId="77777777" w:rsidR="00F25B28" w:rsidRPr="00EC0905" w:rsidRDefault="00F25B28" w:rsidP="00F25B28">
      <w:pPr>
        <w:rPr>
          <w:sz w:val="14"/>
        </w:rPr>
      </w:pPr>
      <w:r w:rsidRPr="00EC0905">
        <w:rPr>
          <w:sz w:val="14"/>
        </w:rPr>
        <w:t>Russia’s effort to support China, Iran, and North Korea is among the most pernicious problems posed by Moscow. Russia’s war in Ukraine has spurred a level of cooperation among those countries that few thought was possible, and the Kremlin has operated as the critical catalyst. The arrival of North Korean troops in Russia is a worrisome reminder that with highly personalized authoritarian regimes at the helm in Russia and North Korea and with the regimes in China and to a lesser extent Iran moving in this direction, cooperation can evolve rapidly and in unpredictable ways.</w:t>
      </w:r>
    </w:p>
    <w:p w14:paraId="5D4D2817" w14:textId="77777777" w:rsidR="00F25B28" w:rsidRPr="00EC0905" w:rsidRDefault="00F25B28" w:rsidP="00F25B28">
      <w:pPr>
        <w:rPr>
          <w:sz w:val="14"/>
        </w:rPr>
      </w:pPr>
      <w:r w:rsidRPr="00EC0905">
        <w:rPr>
          <w:sz w:val="14"/>
        </w:rPr>
        <w:t xml:space="preserve">A body of political science research shows that this </w:t>
      </w:r>
      <w:proofErr w:type="gramStart"/>
      <w:r w:rsidRPr="00EC0905">
        <w:rPr>
          <w:sz w:val="14"/>
        </w:rPr>
        <w:t>particular type of regime</w:t>
      </w:r>
      <w:proofErr w:type="gramEnd"/>
      <w:r w:rsidRPr="00EC0905">
        <w:rPr>
          <w:sz w:val="14"/>
        </w:rPr>
        <w:t xml:space="preserve"> tends to produce the most risky and aggressive foreign policies. Countries with personalist authoritarians at the helm are the most likely to initiate interstate conflicts, the most likely to fight wars against democracies, and the most likely to invest in nuclear weapons. Russia’s growing military and political support for China, Iran, and North Korea will only facilitate these tendencies. And Moscow, by now having shed its concern with its international reputation, is likely to become even less constrained in its willingness to aid even the most odious of regimes.</w:t>
      </w:r>
    </w:p>
    <w:p w14:paraId="7407D145" w14:textId="77777777" w:rsidR="00F25B28" w:rsidRPr="00EC0905" w:rsidRDefault="00F25B28" w:rsidP="00F25B28">
      <w:pPr>
        <w:rPr>
          <w:sz w:val="14"/>
        </w:rPr>
      </w:pPr>
      <w:r w:rsidRPr="00EC0905">
        <w:rPr>
          <w:sz w:val="14"/>
        </w:rPr>
        <w:t>Russian support for fellow members of this axis of upheaval, therefore, could bring disorder to key regions. Take the Chinese-Russian relationship. Although Moscow has supplied Beijing with arms for years—including advanced fighter aircraft, air defense systems, and antiship missiles—their defense ties have deepened at an alarming rate. In September, for example, U.S. officials announced that Russia had provided China with sophisticated technology that will make Chinese submarines quieter and more difficult to track. Such an agreement was hard to imagine just a few years ago, given the sensitive nature of the technology. With Beijing and Moscow working together, the U.S. military advantage over China could erode, making a potential conflict in the Indo-Pacific more likely if China believes it has the upper hand.</w:t>
      </w:r>
    </w:p>
    <w:p w14:paraId="6AF438E1" w14:textId="77777777" w:rsidR="00F25B28" w:rsidRPr="00EC0905" w:rsidRDefault="00F25B28" w:rsidP="00F25B28">
      <w:pPr>
        <w:rPr>
          <w:sz w:val="14"/>
        </w:rPr>
      </w:pPr>
      <w:r w:rsidRPr="00EC0905">
        <w:rPr>
          <w:sz w:val="14"/>
        </w:rPr>
        <w:t>Russia’s support for Iran is similarly troubling. Moscow has long sent tanks, helicopters, and surface-to-air missiles to Tehran, and it is now supporting the Iranian space and missile programs. Since Russia’s intervention in Syria in 2015 to shore up the rule of President Bashar al-Assad—joining Iran in that effort—Moscow and Tehran’s increased interaction has enabled them to overcome a historic distrust and build the foundations of a deeper and more durable partnership. A decade ago, Russia participated (if warily) in the international negotiations that led to the 2015 Iran nuclear deal. But today, Moscow seems far less interested in arms reduction or nonproliferation. As the wars in the Middle East degrade Iran’s proxies and expose the limits of its ability to deter Israel, Tehran’s interest in acquiring a nuclear weapon may grow—and it may turn to Russia for help. That help could be overt, with Moscow offering the expertise needed for weapon miniaturization, for example, or it could be indirect, with Russia shielding Tehran from UN action. Iran’s acquisition of a nuclear weapon, in turn, could send other countries in the region, such as Egypt or Saudi Arabia, scrambling to nuclearize, effectively ending the current era of nonproliferation in the Middle East.</w:t>
      </w:r>
    </w:p>
    <w:p w14:paraId="3636F079" w14:textId="77777777" w:rsidR="00F25B28" w:rsidRPr="00EC0905" w:rsidRDefault="00F25B28" w:rsidP="00F25B28">
      <w:pPr>
        <w:rPr>
          <w:sz w:val="14"/>
        </w:rPr>
      </w:pPr>
      <w:r w:rsidRPr="00EC0905">
        <w:rPr>
          <w:sz w:val="14"/>
        </w:rPr>
        <w:t>In the case of North Korea, Russia’s support raises the risk of instability on the Korean Peninsula. According to South Korean officials, Pyongyang has requested advanced Russian technologies to improve the accuracy of its ballistic missiles and to expand the range of its submarines in return for North Korea sending its troops, ammunition, and other military support to Russia. And it is not just advanced equipment that could make North Korea more able and, perhaps, more willing to engage in a regional conflict. North Korean troops deployed to Russia are now gaining valuable battlefield experience and insight into modern conflict. Moscow and Pyongyang also signed a treaty in November establishing a “comprehensive strategic partnership” and calling on each side to come to the other’s aid in case of an armed attack—an agreement that could potentially bring Russia into a fight between North Korea and South Korea.</w:t>
      </w:r>
    </w:p>
    <w:p w14:paraId="74B4189D" w14:textId="77777777" w:rsidR="00F25B28" w:rsidRPr="00EC0905" w:rsidRDefault="00F25B28" w:rsidP="00F25B28">
      <w:pPr>
        <w:rPr>
          <w:sz w:val="14"/>
        </w:rPr>
      </w:pPr>
      <w:r w:rsidRPr="00EC0905">
        <w:rPr>
          <w:sz w:val="14"/>
        </w:rPr>
        <w:t>It is tempting to imagine that if the United States presses Ukraine to end the war and pursues a more pragmatic relationship with Russia, Moscow’s cooperation with members of this axis could lessen. Yet this is wishful thinking. The growing ties among China, Iran, North Korea, and Russia are driven by incentives far deeper than the transactional considerations created by the war in Ukraine. If anything, concessions made to Russia to end the war would only enhance the Kremlin’s ability to help its partners weaken the United States.</w:t>
      </w:r>
    </w:p>
    <w:p w14:paraId="3C2123E4" w14:textId="77777777" w:rsidR="00F25B28" w:rsidRPr="00EC0905" w:rsidRDefault="00F25B28" w:rsidP="00F25B28">
      <w:pPr>
        <w:rPr>
          <w:sz w:val="14"/>
        </w:rPr>
      </w:pPr>
      <w:r w:rsidRPr="00EC0905">
        <w:rPr>
          <w:sz w:val="14"/>
        </w:rPr>
        <w:t>ORDER OF OPERATIONS</w:t>
      </w:r>
    </w:p>
    <w:p w14:paraId="5E6AA82F" w14:textId="77777777" w:rsidR="00F25B28" w:rsidRPr="00EC0905" w:rsidRDefault="00F25B28" w:rsidP="00F25B28">
      <w:pPr>
        <w:rPr>
          <w:sz w:val="16"/>
        </w:rPr>
      </w:pPr>
      <w:r w:rsidRPr="00EC0905">
        <w:rPr>
          <w:sz w:val="16"/>
        </w:rPr>
        <w:t xml:space="preserve">Russian ambitions may not stop at Ukraine, and </w:t>
      </w:r>
      <w:r w:rsidRPr="00957816">
        <w:rPr>
          <w:rStyle w:val="StyleUnderline"/>
          <w:highlight w:val="cyan"/>
        </w:rPr>
        <w:t>in</w:t>
      </w:r>
      <w:r w:rsidRPr="00EC0905">
        <w:rPr>
          <w:rStyle w:val="StyleUnderline"/>
        </w:rPr>
        <w:t xml:space="preserve"> the </w:t>
      </w:r>
      <w:r w:rsidRPr="00957816">
        <w:rPr>
          <w:rStyle w:val="Emphasis"/>
          <w:highlight w:val="cyan"/>
        </w:rPr>
        <w:t>absence</w:t>
      </w:r>
      <w:r w:rsidRPr="00957816">
        <w:rPr>
          <w:rStyle w:val="StyleUnderline"/>
          <w:highlight w:val="cyan"/>
        </w:rPr>
        <w:t xml:space="preserve"> of Western action</w:t>
      </w:r>
      <w:r w:rsidRPr="00EC0905">
        <w:rPr>
          <w:rStyle w:val="StyleUnderline"/>
        </w:rPr>
        <w:t xml:space="preserve"> today, the </w:t>
      </w:r>
      <w:r w:rsidRPr="00957816">
        <w:rPr>
          <w:rStyle w:val="StyleUnderline"/>
          <w:highlight w:val="cyan"/>
        </w:rPr>
        <w:t>costs of resisting</w:t>
      </w:r>
      <w:r w:rsidRPr="00EC0905">
        <w:rPr>
          <w:rStyle w:val="StyleUnderline"/>
        </w:rPr>
        <w:t xml:space="preserve"> Russian </w:t>
      </w:r>
      <w:r w:rsidRPr="00957816">
        <w:rPr>
          <w:rStyle w:val="StyleUnderline"/>
          <w:highlight w:val="cyan"/>
        </w:rPr>
        <w:t>aggression will</w:t>
      </w:r>
      <w:r w:rsidRPr="00EC0905">
        <w:rPr>
          <w:rStyle w:val="StyleUnderline"/>
        </w:rPr>
        <w:t xml:space="preserve"> </w:t>
      </w:r>
      <w:r w:rsidRPr="006B2E85">
        <w:rPr>
          <w:rStyle w:val="Emphasis"/>
        </w:rPr>
        <w:t xml:space="preserve">only </w:t>
      </w:r>
      <w:r w:rsidRPr="00957816">
        <w:rPr>
          <w:rStyle w:val="Emphasis"/>
          <w:highlight w:val="cyan"/>
        </w:rPr>
        <w:t>rise</w:t>
      </w:r>
      <w:r w:rsidRPr="00EC0905">
        <w:rPr>
          <w:rStyle w:val="StyleUnderline"/>
        </w:rPr>
        <w:t xml:space="preserve">. Russia is a declining power, but its potential to </w:t>
      </w:r>
      <w:r w:rsidRPr="006B2E85">
        <w:rPr>
          <w:rStyle w:val="Emphasis"/>
        </w:rPr>
        <w:t>stir conflict</w:t>
      </w:r>
      <w:r w:rsidRPr="00EC0905">
        <w:rPr>
          <w:rStyle w:val="StyleUnderline"/>
        </w:rPr>
        <w:t xml:space="preserve"> remains significant</w:t>
      </w:r>
      <w:r w:rsidRPr="00EC0905">
        <w:rPr>
          <w:sz w:val="16"/>
        </w:rPr>
        <w:t xml:space="preserve">. Thus, </w:t>
      </w:r>
      <w:r w:rsidRPr="00EC0905">
        <w:rPr>
          <w:rStyle w:val="StyleUnderline"/>
        </w:rPr>
        <w:t xml:space="preserve">the </w:t>
      </w:r>
      <w:r w:rsidRPr="00957816">
        <w:rPr>
          <w:rStyle w:val="Emphasis"/>
          <w:highlight w:val="cyan"/>
        </w:rPr>
        <w:t>burden</w:t>
      </w:r>
      <w:r w:rsidRPr="00957816">
        <w:rPr>
          <w:rStyle w:val="StyleUnderline"/>
          <w:highlight w:val="cyan"/>
        </w:rPr>
        <w:t xml:space="preserve"> of deterrence</w:t>
      </w:r>
      <w:r w:rsidRPr="00EC0905">
        <w:rPr>
          <w:rStyle w:val="StyleUnderline"/>
        </w:rPr>
        <w:t xml:space="preserve"> and defense against it is </w:t>
      </w:r>
      <w:r w:rsidRPr="00957816">
        <w:rPr>
          <w:rStyle w:val="StyleUnderline"/>
          <w:highlight w:val="cyan"/>
        </w:rPr>
        <w:t xml:space="preserve">not going to </w:t>
      </w:r>
      <w:r w:rsidRPr="00957816">
        <w:rPr>
          <w:rStyle w:val="Emphasis"/>
          <w:highlight w:val="cyan"/>
        </w:rPr>
        <w:t>lighten</w:t>
      </w:r>
      <w:r w:rsidRPr="00EC0905">
        <w:rPr>
          <w:rStyle w:val="StyleUnderline"/>
        </w:rPr>
        <w:t xml:space="preserve"> in the </w:t>
      </w:r>
      <w:r w:rsidRPr="00FA506E">
        <w:rPr>
          <w:sz w:val="16"/>
        </w:rPr>
        <w:t xml:space="preserve">near term. And because changes to defense spending, procurement, and force posture require significant lead times, Washington and its allies must think beyond the current war in Ukraine and start making investments now to prevent Russian opportunistic aggression </w:t>
      </w:r>
      <w:proofErr w:type="gramStart"/>
      <w:r w:rsidRPr="00FA506E">
        <w:rPr>
          <w:sz w:val="16"/>
        </w:rPr>
        <w:t>later on</w:t>
      </w:r>
      <w:proofErr w:type="gramEnd"/>
      <w:r w:rsidRPr="00FA506E">
        <w:rPr>
          <w:sz w:val="16"/>
        </w:rPr>
        <w:t>.</w:t>
      </w:r>
      <w:r w:rsidRPr="00EC0905">
        <w:rPr>
          <w:sz w:val="16"/>
        </w:rPr>
        <w:t xml:space="preserve"> Europe must channel its rising defense spending into expanding the organizational capacity and logistical support necessary to make independent action possible if the U.S. military is engaged elsewhere. Giving in to Russia’s demands will not make it any easier or cheaper to defend Europe—just look at the events of </w:t>
      </w:r>
      <w:r w:rsidRPr="00EC0905">
        <w:rPr>
          <w:sz w:val="16"/>
        </w:rPr>
        <w:lastRenderedPageBreak/>
        <w:t>the past two decades. At every turn—the war in Georgia in 2008, Russia’s first invasion of Ukraine in 2014, and its deployment of troops to Syria in 2015—Putin has grown only more willing to take risks as he comes to believe that doing so pays off.</w:t>
      </w:r>
    </w:p>
    <w:p w14:paraId="3CC3026B" w14:textId="77777777" w:rsidR="00F25B28" w:rsidRPr="00EC0905" w:rsidRDefault="00F25B28" w:rsidP="00F25B28">
      <w:pPr>
        <w:rPr>
          <w:sz w:val="14"/>
        </w:rPr>
      </w:pPr>
      <w:r w:rsidRPr="00EC0905">
        <w:rPr>
          <w:sz w:val="14"/>
        </w:rPr>
        <w:t>Washington undoubtedly has competing priorities that will shift its focus away from the Russian threat—China foremost among them. But to effectively address China, Washington must first set European security on the right path. The United States cannot simply hand off European security to a Europe that is not yet capable of managing the Russian threat. If Washington downsized its commitment to Europe prematurely, Moscow could take it as a sign of growing U.S. disinterest and use the opportunity to press ahead.</w:t>
      </w:r>
    </w:p>
    <w:p w14:paraId="20409991" w14:textId="77777777" w:rsidR="00F25B28" w:rsidRPr="00EC0905" w:rsidRDefault="00F25B28" w:rsidP="00F25B28">
      <w:pPr>
        <w:rPr>
          <w:sz w:val="14"/>
        </w:rPr>
      </w:pPr>
      <w:r w:rsidRPr="00EC0905">
        <w:rPr>
          <w:sz w:val="14"/>
        </w:rPr>
        <w:t xml:space="preserve">The prioritization of U.S. policies is important, but so is the sequencing. The Trump administration will first have to manage the war in Ukraine. Helping Ukraine achieve an end to the war on favorable terms is the clearest way to reduce the threat of aggression from Russia and the axis of upheaval that supports it. This agreement would need to be embedded in a larger strategy to contain Russia and preserve Ukrainian security. NATO should do away with the 1997 NATO-Russia Founding Act, which prohibits permanent deployments of allied forces near Russia, and station troops on NATO’s eastern flank. The alliance should also raise its members’ defense spending targets, increase its readiness, and improve its ability to deploy forces to defend threatened member states. Western countries should maintain and better enforce sanctions and export controls on Russia for at least </w:t>
      </w:r>
      <w:proofErr w:type="gramStart"/>
      <w:r w:rsidRPr="00EC0905">
        <w:rPr>
          <w:sz w:val="14"/>
        </w:rPr>
        <w:t>as long as</w:t>
      </w:r>
      <w:proofErr w:type="gramEnd"/>
      <w:r w:rsidRPr="00EC0905">
        <w:rPr>
          <w:sz w:val="14"/>
        </w:rPr>
        <w:t xml:space="preserve"> Putin remains in power. Western countries must also invest in Ukraine’s defense sector and ensure that Ukraine can sustain its own armed forces to deter Russia from invading again. Although these measures would not end the confrontation with Russia, they would blunt Moscow’s ambitions and its capacity to both stir conflict in Europe and strengthen its partners in other parts of the world.</w:t>
      </w:r>
    </w:p>
    <w:p w14:paraId="69500938" w14:textId="77777777" w:rsidR="00F25B28" w:rsidRPr="00EC0905" w:rsidRDefault="00F25B28" w:rsidP="00F25B28">
      <w:pPr>
        <w:rPr>
          <w:sz w:val="14"/>
        </w:rPr>
      </w:pPr>
      <w:r w:rsidRPr="00EC0905">
        <w:rPr>
          <w:sz w:val="14"/>
        </w:rPr>
        <w:t>The Trump administration must also preserve the United States’ role as the primary enabler of European security while working to reduce the burden of its maintenance. European states must become more capable of collective action that does not require U.S. aid. They may still rely on the United States in some circumstances, but the extent of their dependence can be significantly reduced. Over time, the United States will become freer to focus on China as it shifts more defense responsibilities to Europe. And in the meantime, it will avoid an overly hasty, chaotic pivot that would only encourage and embolden Moscow and could result in Russia eventually launching a reckless war, either against NATO or once again against Ukraine.</w:t>
      </w:r>
    </w:p>
    <w:p w14:paraId="3E7E965D" w14:textId="77777777" w:rsidR="00F25B28" w:rsidRPr="00407E6B" w:rsidRDefault="00F25B28" w:rsidP="00F25B28">
      <w:pPr>
        <w:rPr>
          <w:sz w:val="16"/>
        </w:rPr>
      </w:pPr>
      <w:r w:rsidRPr="00EC0905">
        <w:rPr>
          <w:rStyle w:val="StyleUnderline"/>
        </w:rPr>
        <w:t xml:space="preserve">There is </w:t>
      </w:r>
      <w:r w:rsidRPr="008D6455">
        <w:rPr>
          <w:rStyle w:val="Emphasis"/>
        </w:rPr>
        <w:t>no</w:t>
      </w:r>
      <w:r w:rsidRPr="00EC0905">
        <w:rPr>
          <w:rStyle w:val="StyleUnderline"/>
        </w:rPr>
        <w:t xml:space="preserve"> easy resolution to the West’s </w:t>
      </w:r>
      <w:r w:rsidRPr="008D6455">
        <w:rPr>
          <w:rStyle w:val="Emphasis"/>
        </w:rPr>
        <w:t>confrontation</w:t>
      </w:r>
      <w:r w:rsidRPr="00EC0905">
        <w:rPr>
          <w:rStyle w:val="StyleUnderline"/>
        </w:rPr>
        <w:t xml:space="preserve"> with Russia. </w:t>
      </w:r>
      <w:r w:rsidRPr="00957816">
        <w:rPr>
          <w:rStyle w:val="StyleUnderline"/>
          <w:highlight w:val="cyan"/>
        </w:rPr>
        <w:t xml:space="preserve">Russian </w:t>
      </w:r>
      <w:r w:rsidRPr="00957816">
        <w:rPr>
          <w:rStyle w:val="Emphasis"/>
          <w:highlight w:val="cyan"/>
        </w:rPr>
        <w:t>revisionism</w:t>
      </w:r>
      <w:r w:rsidRPr="00EC0905">
        <w:rPr>
          <w:rStyle w:val="StyleUnderline"/>
        </w:rPr>
        <w:t xml:space="preserve"> and aggression are </w:t>
      </w:r>
      <w:r w:rsidRPr="00957816">
        <w:rPr>
          <w:rStyle w:val="Emphasis"/>
          <w:highlight w:val="cyan"/>
        </w:rPr>
        <w:t>not</w:t>
      </w:r>
      <w:r w:rsidRPr="00957816">
        <w:rPr>
          <w:rStyle w:val="StyleUnderline"/>
          <w:highlight w:val="cyan"/>
        </w:rPr>
        <w:t xml:space="preserve"> going</w:t>
      </w:r>
      <w:r w:rsidRPr="00EC0905">
        <w:rPr>
          <w:rStyle w:val="StyleUnderline"/>
        </w:rPr>
        <w:t xml:space="preserve"> away</w:t>
      </w:r>
      <w:r w:rsidRPr="00407E6B">
        <w:rPr>
          <w:sz w:val="16"/>
        </w:rPr>
        <w:t xml:space="preserve">. Even if the current war in Ukraine is settled via an armistice, without some kind of security guarantee for Ukraine, </w:t>
      </w:r>
      <w:r w:rsidRPr="00957816">
        <w:rPr>
          <w:rStyle w:val="StyleUnderline"/>
          <w:highlight w:val="cyan"/>
        </w:rPr>
        <w:t xml:space="preserve">another war is </w:t>
      </w:r>
      <w:r w:rsidRPr="00957816">
        <w:rPr>
          <w:rStyle w:val="Emphasis"/>
          <w:highlight w:val="cyan"/>
        </w:rPr>
        <w:t>likely</w:t>
      </w:r>
      <w:r w:rsidRPr="00407E6B">
        <w:rPr>
          <w:sz w:val="16"/>
        </w:rPr>
        <w:t xml:space="preserve">. </w:t>
      </w:r>
      <w:r w:rsidRPr="00957816">
        <w:rPr>
          <w:rStyle w:val="StyleUnderline"/>
          <w:highlight w:val="cyan"/>
        </w:rPr>
        <w:t>Ignoring Russia</w:t>
      </w:r>
      <w:r w:rsidRPr="00EC0905">
        <w:rPr>
          <w:rStyle w:val="StyleUnderline"/>
        </w:rPr>
        <w:t xml:space="preserve"> or assuming that it can be </w:t>
      </w:r>
      <w:r w:rsidRPr="008D6455">
        <w:rPr>
          <w:rStyle w:val="Emphasis"/>
        </w:rPr>
        <w:t xml:space="preserve">easily </w:t>
      </w:r>
      <w:r w:rsidRPr="00407E6B">
        <w:rPr>
          <w:rStyle w:val="Emphasis"/>
        </w:rPr>
        <w:t>managed</w:t>
      </w:r>
      <w:r w:rsidRPr="00EC0905">
        <w:rPr>
          <w:sz w:val="16"/>
        </w:rPr>
        <w:t xml:space="preserve"> as the United States turns its attention to China </w:t>
      </w:r>
      <w:r w:rsidRPr="00EC0905">
        <w:rPr>
          <w:rStyle w:val="StyleUnderline"/>
        </w:rPr>
        <w:t xml:space="preserve">would only </w:t>
      </w:r>
      <w:r w:rsidRPr="00957816">
        <w:rPr>
          <w:rStyle w:val="StyleUnderline"/>
          <w:highlight w:val="cyan"/>
        </w:rPr>
        <w:t>allow</w:t>
      </w:r>
      <w:r w:rsidRPr="00EC0905">
        <w:rPr>
          <w:rStyle w:val="StyleUnderline"/>
        </w:rPr>
        <w:t xml:space="preserve"> the </w:t>
      </w:r>
      <w:r w:rsidRPr="00957816">
        <w:rPr>
          <w:rStyle w:val="StyleUnderline"/>
          <w:highlight w:val="cyan"/>
        </w:rPr>
        <w:t xml:space="preserve">threat to </w:t>
      </w:r>
      <w:r w:rsidRPr="00957816">
        <w:rPr>
          <w:rStyle w:val="Emphasis"/>
          <w:highlight w:val="cyan"/>
        </w:rPr>
        <w:t>grow</w:t>
      </w:r>
      <w:r w:rsidRPr="00407E6B">
        <w:rPr>
          <w:sz w:val="16"/>
        </w:rPr>
        <w:t>. It would be far better for the United States and its allies to take the challenge from Russia seriously today than to let another conflict become a more costly proposition tomorrow.</w:t>
      </w:r>
    </w:p>
    <w:p w14:paraId="195B52A4" w14:textId="77777777" w:rsidR="00F25B28" w:rsidRPr="0094393E" w:rsidRDefault="00F25B28" w:rsidP="00F25B28">
      <w:pPr>
        <w:pStyle w:val="Heading4"/>
      </w:pPr>
      <w:r>
        <w:t xml:space="preserve">Math </w:t>
      </w:r>
      <w:r>
        <w:rPr>
          <w:u w:val="single"/>
        </w:rPr>
        <w:t>proves</w:t>
      </w:r>
      <w:r>
        <w:t>.</w:t>
      </w:r>
    </w:p>
    <w:p w14:paraId="5F7E23C9" w14:textId="77777777" w:rsidR="00F25B28" w:rsidRPr="00D4279F" w:rsidRDefault="00F25B28" w:rsidP="00F25B28">
      <w:r w:rsidRPr="002C2290">
        <w:rPr>
          <w:rStyle w:val="Style13ptBold"/>
        </w:rPr>
        <w:t>Cuppuleri ’24</w:t>
      </w:r>
      <w:r>
        <w:t xml:space="preserve"> [Adriana; 2024; IRC Postdoctoral Fellow at SCRIPTS. She employs computational text analysis to research how autocratic regimes challenge the liberal international order, PhD., International Studies, University of Trento; SCRIPTS Working Paper, “20 Years of LIO Contestation(s). A Computational Text Analysis of Russia’s Foreign Policy Discourse (2003–2023),” no. 38] Blitz</w:t>
      </w:r>
    </w:p>
    <w:p w14:paraId="052FB76E" w14:textId="77777777" w:rsidR="00F25B28" w:rsidRPr="00844E09" w:rsidRDefault="00F25B28" w:rsidP="00F25B28">
      <w:pPr>
        <w:rPr>
          <w:sz w:val="16"/>
        </w:rPr>
      </w:pPr>
      <w:r w:rsidRPr="00844E09">
        <w:rPr>
          <w:sz w:val="16"/>
        </w:rPr>
        <w:t xml:space="preserve">5 </w:t>
      </w:r>
      <w:proofErr w:type="gramStart"/>
      <w:r w:rsidRPr="00844E09">
        <w:rPr>
          <w:sz w:val="16"/>
        </w:rPr>
        <w:t>CONCLUSION</w:t>
      </w:r>
      <w:proofErr w:type="gramEnd"/>
    </w:p>
    <w:p w14:paraId="129CAF89" w14:textId="77777777" w:rsidR="00F25B28" w:rsidRPr="00407E6B" w:rsidRDefault="00F25B28" w:rsidP="00F25B28">
      <w:pPr>
        <w:rPr>
          <w:sz w:val="16"/>
        </w:rPr>
      </w:pPr>
      <w:r w:rsidRPr="00844E09">
        <w:rPr>
          <w:sz w:val="16"/>
        </w:rPr>
        <w:t xml:space="preserve">This paper has provided an </w:t>
      </w:r>
      <w:r w:rsidRPr="00957816">
        <w:rPr>
          <w:rStyle w:val="StyleUnderline"/>
          <w:highlight w:val="cyan"/>
        </w:rPr>
        <w:t xml:space="preserve">analysis of </w:t>
      </w:r>
      <w:r w:rsidRPr="00957816">
        <w:rPr>
          <w:rStyle w:val="Emphasis"/>
          <w:highlight w:val="cyan"/>
        </w:rPr>
        <w:t>LIO contestation</w:t>
      </w:r>
      <w:r w:rsidRPr="00844E09">
        <w:rPr>
          <w:rStyle w:val="StyleUnderline"/>
        </w:rPr>
        <w:t xml:space="preserve"> strategies </w:t>
      </w:r>
      <w:r w:rsidRPr="00957816">
        <w:rPr>
          <w:rStyle w:val="StyleUnderline"/>
          <w:highlight w:val="cyan"/>
        </w:rPr>
        <w:t>in</w:t>
      </w:r>
      <w:r w:rsidRPr="00844E09">
        <w:rPr>
          <w:rStyle w:val="StyleUnderline"/>
        </w:rPr>
        <w:t xml:space="preserve"> the </w:t>
      </w:r>
      <w:r w:rsidRPr="00957816">
        <w:rPr>
          <w:rStyle w:val="StyleUnderline"/>
          <w:highlight w:val="cyan"/>
        </w:rPr>
        <w:t>language of</w:t>
      </w:r>
      <w:r w:rsidRPr="00844E09">
        <w:rPr>
          <w:rStyle w:val="StyleUnderline"/>
        </w:rPr>
        <w:t xml:space="preserve"> the </w:t>
      </w:r>
      <w:r w:rsidRPr="00957816">
        <w:rPr>
          <w:rStyle w:val="Emphasis"/>
          <w:highlight w:val="cyan"/>
        </w:rPr>
        <w:t>Kremlin</w:t>
      </w:r>
      <w:r w:rsidRPr="00844E09">
        <w:rPr>
          <w:sz w:val="16"/>
        </w:rPr>
        <w:t xml:space="preserve"> and the RMFA. I first referred to </w:t>
      </w:r>
      <w:r w:rsidRPr="0094393E">
        <w:rPr>
          <w:sz w:val="16"/>
        </w:rPr>
        <w:t>a new classification of LIO contestation strategies, which combines the posture toward the LIO with the source of the contestation. Second, to measure these strategies</w:t>
      </w:r>
      <w:r w:rsidRPr="00844E09">
        <w:rPr>
          <w:sz w:val="16"/>
        </w:rPr>
        <w:t xml:space="preserve">, I </w:t>
      </w:r>
      <w:r w:rsidRPr="00957816">
        <w:rPr>
          <w:rStyle w:val="StyleUnderline"/>
          <w:highlight w:val="cyan"/>
        </w:rPr>
        <w:t>combined</w:t>
      </w:r>
      <w:r w:rsidRPr="00844E09">
        <w:rPr>
          <w:sz w:val="16"/>
        </w:rPr>
        <w:t xml:space="preserve"> the methods </w:t>
      </w:r>
      <w:r w:rsidRPr="00844E09">
        <w:rPr>
          <w:rStyle w:val="StyleUnderline"/>
        </w:rPr>
        <w:t xml:space="preserve">of </w:t>
      </w:r>
      <w:r w:rsidRPr="00957816">
        <w:rPr>
          <w:rStyle w:val="Emphasis"/>
          <w:highlight w:val="cyan"/>
        </w:rPr>
        <w:t>word embedding</w:t>
      </w:r>
      <w:r w:rsidRPr="00957816">
        <w:rPr>
          <w:rStyle w:val="StyleUnderline"/>
          <w:highlight w:val="cyan"/>
        </w:rPr>
        <w:t xml:space="preserve"> with</w:t>
      </w:r>
      <w:r w:rsidRPr="00844E09">
        <w:rPr>
          <w:sz w:val="16"/>
        </w:rPr>
        <w:t xml:space="preserve"> a </w:t>
      </w:r>
      <w:r w:rsidRPr="00407E6B">
        <w:rPr>
          <w:sz w:val="16"/>
        </w:rPr>
        <w:t xml:space="preserve">naïve </w:t>
      </w:r>
      <w:r w:rsidRPr="00957816">
        <w:rPr>
          <w:rStyle w:val="Emphasis"/>
          <w:highlight w:val="cyan"/>
        </w:rPr>
        <w:t>time series model</w:t>
      </w:r>
      <w:r w:rsidRPr="00957816">
        <w:rPr>
          <w:rStyle w:val="StyleUnderline"/>
          <w:highlight w:val="cyan"/>
        </w:rPr>
        <w:t xml:space="preserve"> to look at</w:t>
      </w:r>
      <w:r w:rsidRPr="00844E09">
        <w:rPr>
          <w:sz w:val="16"/>
        </w:rPr>
        <w:t xml:space="preserve"> </w:t>
      </w:r>
      <w:r w:rsidRPr="0094393E">
        <w:rPr>
          <w:sz w:val="16"/>
        </w:rPr>
        <w:t>the relative changing meaning of a compound word like “world order” in a modest</w:t>
      </w:r>
      <w:r w:rsidRPr="004A67FC">
        <w:rPr>
          <w:sz w:val="16"/>
        </w:rPr>
        <w:t xml:space="preserve"> </w:t>
      </w:r>
      <w:r w:rsidRPr="00844E09">
        <w:rPr>
          <w:rStyle w:val="StyleUnderline"/>
        </w:rPr>
        <w:t xml:space="preserve">corpus of </w:t>
      </w:r>
      <w:r w:rsidRPr="00957816">
        <w:rPr>
          <w:rStyle w:val="Emphasis"/>
          <w:highlight w:val="cyan"/>
        </w:rPr>
        <w:t>political speeches</w:t>
      </w:r>
      <w:r w:rsidRPr="00844E09">
        <w:rPr>
          <w:sz w:val="16"/>
        </w:rPr>
        <w:t xml:space="preserve">. Specifically, I </w:t>
      </w:r>
      <w:r w:rsidRPr="00407E6B">
        <w:rPr>
          <w:sz w:val="16"/>
        </w:rPr>
        <w:t>cut the corpus into chronological time slices and modeled each slice separately. Finally, I analysed how these strategies have evolved over time and vary across individuals.</w:t>
      </w:r>
    </w:p>
    <w:p w14:paraId="2006D391" w14:textId="77777777" w:rsidR="00F25B28" w:rsidRPr="00844E09" w:rsidRDefault="00F25B28" w:rsidP="00F25B28">
      <w:pPr>
        <w:rPr>
          <w:sz w:val="16"/>
        </w:rPr>
      </w:pPr>
      <w:r w:rsidRPr="00844E09">
        <w:rPr>
          <w:sz w:val="16"/>
        </w:rPr>
        <w:t xml:space="preserve">This </w:t>
      </w:r>
      <w:r w:rsidRPr="00844E09">
        <w:rPr>
          <w:rStyle w:val="StyleUnderline"/>
        </w:rPr>
        <w:t>paper’s substantive contribution is,</w:t>
      </w:r>
      <w:r w:rsidRPr="00844E09">
        <w:rPr>
          <w:sz w:val="16"/>
        </w:rPr>
        <w:t xml:space="preserve"> first, </w:t>
      </w:r>
      <w:r w:rsidRPr="00844E09">
        <w:rPr>
          <w:rStyle w:val="StyleUnderline"/>
        </w:rPr>
        <w:t xml:space="preserve">showing that the </w:t>
      </w:r>
      <w:r w:rsidRPr="00957816">
        <w:rPr>
          <w:rStyle w:val="StyleUnderline"/>
          <w:highlight w:val="cyan"/>
        </w:rPr>
        <w:t xml:space="preserve">post-Cold War </w:t>
      </w:r>
      <w:r w:rsidRPr="00957816">
        <w:rPr>
          <w:rStyle w:val="Emphasis"/>
          <w:highlight w:val="cyan"/>
        </w:rPr>
        <w:t>trend</w:t>
      </w:r>
      <w:r w:rsidRPr="00957816">
        <w:rPr>
          <w:rStyle w:val="StyleUnderline"/>
          <w:highlight w:val="cyan"/>
        </w:rPr>
        <w:t xml:space="preserve"> in increasing contestations</w:t>
      </w:r>
      <w:r w:rsidRPr="00844E09">
        <w:rPr>
          <w:rStyle w:val="StyleUnderline"/>
        </w:rPr>
        <w:t xml:space="preserve"> toward the LIO </w:t>
      </w:r>
      <w:r w:rsidRPr="00957816">
        <w:rPr>
          <w:rStyle w:val="StyleUnderline"/>
          <w:highlight w:val="cyan"/>
        </w:rPr>
        <w:t>in Russian discourse</w:t>
      </w:r>
      <w:r w:rsidRPr="00844E09">
        <w:rPr>
          <w:rStyle w:val="StyleUnderline"/>
        </w:rPr>
        <w:t xml:space="preserve"> has been </w:t>
      </w:r>
      <w:r w:rsidRPr="00407E6B">
        <w:rPr>
          <w:rStyle w:val="Emphasis"/>
        </w:rPr>
        <w:t>accompanied</w:t>
      </w:r>
      <w:r w:rsidRPr="00844E09">
        <w:rPr>
          <w:rStyle w:val="StyleUnderline"/>
        </w:rPr>
        <w:t xml:space="preserve"> by increasing </w:t>
      </w:r>
      <w:r w:rsidRPr="00407E6B">
        <w:rPr>
          <w:rStyle w:val="Emphasis"/>
        </w:rPr>
        <w:t>intensity</w:t>
      </w:r>
      <w:r w:rsidRPr="00844E09">
        <w:rPr>
          <w:rStyle w:val="StyleUnderline"/>
        </w:rPr>
        <w:t xml:space="preserve"> in the expression of ideological positions. This </w:t>
      </w:r>
      <w:r w:rsidRPr="00957816">
        <w:rPr>
          <w:rStyle w:val="Emphasis"/>
          <w:highlight w:val="cyan"/>
        </w:rPr>
        <w:t>new rhetoric</w:t>
      </w:r>
      <w:r w:rsidRPr="00844E09">
        <w:rPr>
          <w:rStyle w:val="StyleUnderline"/>
        </w:rPr>
        <w:t xml:space="preserve"> about Russia and the world order is </w:t>
      </w:r>
      <w:r w:rsidRPr="00957816">
        <w:rPr>
          <w:rStyle w:val="StyleUnderline"/>
          <w:highlight w:val="cyan"/>
        </w:rPr>
        <w:t xml:space="preserve">more </w:t>
      </w:r>
      <w:r w:rsidRPr="00957816">
        <w:rPr>
          <w:rStyle w:val="Emphasis"/>
          <w:highlight w:val="cyan"/>
        </w:rPr>
        <w:t>negative</w:t>
      </w:r>
      <w:r w:rsidRPr="00957816">
        <w:rPr>
          <w:rStyle w:val="StyleUnderline"/>
          <w:highlight w:val="cyan"/>
        </w:rPr>
        <w:t xml:space="preserve"> toward Western countries</w:t>
      </w:r>
      <w:r w:rsidRPr="00844E09">
        <w:rPr>
          <w:sz w:val="16"/>
        </w:rPr>
        <w:t xml:space="preserve">. In line with this key idea, I find that </w:t>
      </w:r>
      <w:r w:rsidRPr="00957816">
        <w:rPr>
          <w:rStyle w:val="Emphasis"/>
          <w:highlight w:val="cyan"/>
        </w:rPr>
        <w:t>revisionist strategies</w:t>
      </w:r>
      <w:r w:rsidRPr="00844E09">
        <w:rPr>
          <w:sz w:val="16"/>
        </w:rPr>
        <w:t xml:space="preserve"> – </w:t>
      </w:r>
      <w:r w:rsidRPr="00844E09">
        <w:rPr>
          <w:rStyle w:val="StyleUnderline"/>
        </w:rPr>
        <w:t>Eurasianism and Security Concerns</w:t>
      </w:r>
      <w:r w:rsidRPr="00844E09">
        <w:rPr>
          <w:sz w:val="16"/>
        </w:rPr>
        <w:t xml:space="preserve"> – as well as the traditionalist strategy of Westphalianism, </w:t>
      </w:r>
      <w:r w:rsidRPr="00844E09">
        <w:rPr>
          <w:rStyle w:val="StyleUnderline"/>
        </w:rPr>
        <w:t xml:space="preserve">have been </w:t>
      </w:r>
      <w:r w:rsidRPr="00957816">
        <w:rPr>
          <w:rStyle w:val="Emphasis"/>
          <w:highlight w:val="cyan"/>
        </w:rPr>
        <w:t>increasing</w:t>
      </w:r>
      <w:r w:rsidRPr="00844E09">
        <w:rPr>
          <w:rStyle w:val="StyleUnderline"/>
        </w:rPr>
        <w:t xml:space="preserve"> over time in general, while </w:t>
      </w:r>
      <w:r w:rsidRPr="00957816">
        <w:rPr>
          <w:rStyle w:val="Emphasis"/>
          <w:highlight w:val="cyan"/>
        </w:rPr>
        <w:t>Multipolarity</w:t>
      </w:r>
      <w:r w:rsidRPr="00844E09">
        <w:rPr>
          <w:sz w:val="16"/>
        </w:rPr>
        <w:t xml:space="preserve"> – which initially stemmed from a more pragmatic attitude toward global affairs – </w:t>
      </w:r>
      <w:r w:rsidRPr="00844E09">
        <w:rPr>
          <w:rStyle w:val="StyleUnderline"/>
        </w:rPr>
        <w:t xml:space="preserve">has been </w:t>
      </w:r>
      <w:r w:rsidRPr="00957816">
        <w:rPr>
          <w:rStyle w:val="Emphasis"/>
          <w:highlight w:val="cyan"/>
        </w:rPr>
        <w:t>decreasing</w:t>
      </w:r>
      <w:r w:rsidRPr="00844E09">
        <w:rPr>
          <w:rStyle w:val="StyleUnderline"/>
        </w:rPr>
        <w:t xml:space="preserve"> in the last</w:t>
      </w:r>
      <w:r w:rsidRPr="00844E09">
        <w:rPr>
          <w:sz w:val="16"/>
        </w:rPr>
        <w:t xml:space="preserve"> presidential </w:t>
      </w:r>
      <w:r w:rsidRPr="00844E09">
        <w:rPr>
          <w:rStyle w:val="StyleUnderline"/>
        </w:rPr>
        <w:t>term of</w:t>
      </w:r>
      <w:r w:rsidRPr="00844E09">
        <w:rPr>
          <w:sz w:val="16"/>
        </w:rPr>
        <w:t xml:space="preserve"> Vladimir </w:t>
      </w:r>
      <w:r w:rsidRPr="00844E09">
        <w:rPr>
          <w:rStyle w:val="StyleUnderline"/>
        </w:rPr>
        <w:t>Putin</w:t>
      </w:r>
      <w:r w:rsidRPr="00844E09">
        <w:rPr>
          <w:sz w:val="16"/>
        </w:rPr>
        <w:t xml:space="preserve">. The steep increase in the other three positions appears to be related to the 2012 re-election of Putin and the related introduction of a conservative and civilisationalist narrative in the Kremlin. </w:t>
      </w:r>
      <w:r w:rsidRPr="00844E09">
        <w:rPr>
          <w:rStyle w:val="StyleUnderline"/>
        </w:rPr>
        <w:t xml:space="preserve">When it became </w:t>
      </w:r>
      <w:r w:rsidRPr="00407E6B">
        <w:rPr>
          <w:rStyle w:val="Emphasis"/>
        </w:rPr>
        <w:t>clear</w:t>
      </w:r>
      <w:r w:rsidRPr="00844E09">
        <w:rPr>
          <w:rStyle w:val="StyleUnderline"/>
        </w:rPr>
        <w:t xml:space="preserve"> that integrating into the Atlantic block as an equal partner</w:t>
      </w:r>
      <w:r w:rsidRPr="00844E09">
        <w:rPr>
          <w:sz w:val="16"/>
        </w:rPr>
        <w:t xml:space="preserve"> and a great European power </w:t>
      </w:r>
      <w:r w:rsidRPr="00844E09">
        <w:rPr>
          <w:rStyle w:val="StyleUnderline"/>
        </w:rPr>
        <w:t xml:space="preserve">would be </w:t>
      </w:r>
      <w:r w:rsidRPr="00407E6B">
        <w:rPr>
          <w:rStyle w:val="Emphasis"/>
        </w:rPr>
        <w:t>impossible</w:t>
      </w:r>
      <w:r w:rsidRPr="00844E09">
        <w:rPr>
          <w:rStyle w:val="StyleUnderline"/>
        </w:rPr>
        <w:t xml:space="preserve">, </w:t>
      </w:r>
      <w:r w:rsidRPr="00957816">
        <w:rPr>
          <w:rStyle w:val="StyleUnderline"/>
          <w:highlight w:val="cyan"/>
        </w:rPr>
        <w:t>Russia switched to</w:t>
      </w:r>
      <w:r w:rsidRPr="00844E09">
        <w:rPr>
          <w:sz w:val="16"/>
        </w:rPr>
        <w:t xml:space="preserve"> another mode of multipolarity or polycentricity by </w:t>
      </w:r>
      <w:r w:rsidRPr="00957816">
        <w:rPr>
          <w:rStyle w:val="Emphasis"/>
          <w:highlight w:val="cyan"/>
        </w:rPr>
        <w:t>emphasising</w:t>
      </w:r>
      <w:r w:rsidRPr="00957816">
        <w:rPr>
          <w:rStyle w:val="StyleUnderline"/>
          <w:highlight w:val="cyan"/>
        </w:rPr>
        <w:t xml:space="preserve"> Russia as</w:t>
      </w:r>
      <w:r w:rsidRPr="00844E09">
        <w:rPr>
          <w:rStyle w:val="StyleUnderline"/>
        </w:rPr>
        <w:t xml:space="preserve"> a Eurasian power and an influential </w:t>
      </w:r>
      <w:r w:rsidRPr="00957816">
        <w:rPr>
          <w:rStyle w:val="Emphasis"/>
          <w:highlight w:val="cyan"/>
        </w:rPr>
        <w:t>centre</w:t>
      </w:r>
      <w:r w:rsidRPr="00957816">
        <w:rPr>
          <w:rStyle w:val="StyleUnderline"/>
          <w:highlight w:val="cyan"/>
        </w:rPr>
        <w:t xml:space="preserve"> of the world</w:t>
      </w:r>
      <w:r w:rsidRPr="00844E09">
        <w:rPr>
          <w:sz w:val="16"/>
        </w:rPr>
        <w:t xml:space="preserve"> (a </w:t>
      </w:r>
      <w:r w:rsidRPr="00844E09">
        <w:rPr>
          <w:rStyle w:val="StyleUnderline"/>
        </w:rPr>
        <w:t xml:space="preserve">civilisation extending </w:t>
      </w:r>
      <w:r w:rsidRPr="00407E6B">
        <w:rPr>
          <w:rStyle w:val="Emphasis"/>
        </w:rPr>
        <w:t>beyond</w:t>
      </w:r>
      <w:r w:rsidRPr="00844E09">
        <w:rPr>
          <w:rStyle w:val="StyleUnderline"/>
        </w:rPr>
        <w:t xml:space="preserve"> its borders</w:t>
      </w:r>
      <w:r w:rsidRPr="00844E09">
        <w:rPr>
          <w:sz w:val="16"/>
        </w:rPr>
        <w:t xml:space="preserve">) and following plans of cooperation in the frameworks of the BRICS </w:t>
      </w:r>
      <w:r w:rsidRPr="00844E09">
        <w:rPr>
          <w:sz w:val="16"/>
        </w:rPr>
        <w:lastRenderedPageBreak/>
        <w:t xml:space="preserve">countries. At the same time, though Russia’s outlook became more negative towards Western domination of the world order, the Kremlin did not abandon its expressed positive engagement with the rest of the world by raising the voice for a multipolar (still reactionary) world order. Finally, although we cannot speak about the diffusion of a coherent conservative ideology but rather of diffuse conservative ideas, </w:t>
      </w:r>
      <w:r w:rsidRPr="00844E09">
        <w:rPr>
          <w:rStyle w:val="StyleUnderline"/>
        </w:rPr>
        <w:t xml:space="preserve">these trends show that the </w:t>
      </w:r>
      <w:r w:rsidRPr="00957816">
        <w:rPr>
          <w:rStyle w:val="Emphasis"/>
          <w:highlight w:val="cyan"/>
        </w:rPr>
        <w:t>balance</w:t>
      </w:r>
      <w:r w:rsidRPr="00957816">
        <w:rPr>
          <w:rStyle w:val="StyleUnderline"/>
          <w:highlight w:val="cyan"/>
        </w:rPr>
        <w:t xml:space="preserve"> between</w:t>
      </w:r>
      <w:r w:rsidRPr="00844E09">
        <w:rPr>
          <w:rStyle w:val="StyleUnderline"/>
        </w:rPr>
        <w:t xml:space="preserve"> Russia’s </w:t>
      </w:r>
      <w:r w:rsidRPr="00957816">
        <w:rPr>
          <w:rStyle w:val="Emphasis"/>
          <w:highlight w:val="cyan"/>
        </w:rPr>
        <w:t>pragmatic</w:t>
      </w:r>
      <w:r w:rsidRPr="00844E09">
        <w:rPr>
          <w:rStyle w:val="StyleUnderline"/>
        </w:rPr>
        <w:t xml:space="preserve"> strategic </w:t>
      </w:r>
      <w:r w:rsidRPr="00957816">
        <w:rPr>
          <w:rStyle w:val="StyleUnderline"/>
          <w:highlight w:val="cyan"/>
        </w:rPr>
        <w:t>interests and</w:t>
      </w:r>
      <w:r w:rsidRPr="00844E09">
        <w:rPr>
          <w:rStyle w:val="StyleUnderline"/>
        </w:rPr>
        <w:t xml:space="preserve"> its more </w:t>
      </w:r>
      <w:r w:rsidRPr="00957816">
        <w:rPr>
          <w:rStyle w:val="Emphasis"/>
          <w:highlight w:val="cyan"/>
        </w:rPr>
        <w:t>ideologically loaded</w:t>
      </w:r>
      <w:r w:rsidRPr="00957816">
        <w:rPr>
          <w:rStyle w:val="StyleUnderline"/>
          <w:highlight w:val="cyan"/>
        </w:rPr>
        <w:t xml:space="preserve"> constructs</w:t>
      </w:r>
      <w:r w:rsidRPr="00844E09">
        <w:rPr>
          <w:rStyle w:val="StyleUnderline"/>
        </w:rPr>
        <w:t xml:space="preserve"> now seems to have been </w:t>
      </w:r>
      <w:r w:rsidRPr="00957816">
        <w:rPr>
          <w:rStyle w:val="Emphasis"/>
          <w:highlight w:val="cyan"/>
        </w:rPr>
        <w:t>lost</w:t>
      </w:r>
      <w:r w:rsidRPr="00343DEE">
        <w:rPr>
          <w:sz w:val="16"/>
        </w:rPr>
        <w:t xml:space="preserve">: a sign of the ascent of an increasingly rigid ideology in the Kremlin </w:t>
      </w:r>
      <w:r w:rsidRPr="00844E09">
        <w:rPr>
          <w:sz w:val="16"/>
        </w:rPr>
        <w:t>(Laruelle/Grek 2022).</w:t>
      </w:r>
    </w:p>
    <w:p w14:paraId="40EF2F60" w14:textId="77777777" w:rsidR="00F25B28" w:rsidRPr="00844E09" w:rsidRDefault="00F25B28" w:rsidP="00F25B28">
      <w:pPr>
        <w:rPr>
          <w:sz w:val="16"/>
        </w:rPr>
      </w:pPr>
      <w:r w:rsidRPr="00844E09">
        <w:rPr>
          <w:sz w:val="16"/>
        </w:rPr>
        <w:t xml:space="preserve">Second, </w:t>
      </w:r>
      <w:r w:rsidRPr="00343DEE">
        <w:rPr>
          <w:sz w:val="16"/>
        </w:rPr>
        <w:t>based on previous studies regarding the attractiveness of illiberal state soft power, I</w:t>
      </w:r>
      <w:r w:rsidRPr="00844E09">
        <w:rPr>
          <w:sz w:val="16"/>
        </w:rPr>
        <w:t xml:space="preserve"> </w:t>
      </w:r>
      <w:r w:rsidRPr="00844E09">
        <w:rPr>
          <w:rStyle w:val="StyleUnderline"/>
        </w:rPr>
        <w:t xml:space="preserve">applied a </w:t>
      </w:r>
      <w:r w:rsidRPr="00957816">
        <w:rPr>
          <w:rStyle w:val="Emphasis"/>
          <w:highlight w:val="cyan"/>
        </w:rPr>
        <w:t>matrix</w:t>
      </w:r>
      <w:r w:rsidRPr="00844E09">
        <w:rPr>
          <w:rStyle w:val="StyleUnderline"/>
        </w:rPr>
        <w:t xml:space="preserve"> that </w:t>
      </w:r>
      <w:r w:rsidRPr="00957816">
        <w:rPr>
          <w:rStyle w:val="StyleUnderline"/>
          <w:highlight w:val="cyan"/>
        </w:rPr>
        <w:t xml:space="preserve">combines </w:t>
      </w:r>
      <w:r w:rsidRPr="00957816">
        <w:rPr>
          <w:rStyle w:val="Emphasis"/>
          <w:highlight w:val="cyan"/>
        </w:rPr>
        <w:t>posture</w:t>
      </w:r>
      <w:r w:rsidRPr="00844E09">
        <w:rPr>
          <w:sz w:val="16"/>
        </w:rPr>
        <w:t xml:space="preserve"> (</w:t>
      </w:r>
      <w:r w:rsidRPr="00844E09">
        <w:rPr>
          <w:rStyle w:val="StyleUnderline"/>
        </w:rPr>
        <w:t>revisionist vs traditionalist</w:t>
      </w:r>
      <w:r w:rsidRPr="00844E09">
        <w:rPr>
          <w:sz w:val="16"/>
        </w:rPr>
        <w:t xml:space="preserve">) </w:t>
      </w:r>
      <w:r w:rsidRPr="00957816">
        <w:rPr>
          <w:rStyle w:val="StyleUnderline"/>
          <w:highlight w:val="cyan"/>
        </w:rPr>
        <w:t>and source</w:t>
      </w:r>
      <w:r w:rsidRPr="00844E09">
        <w:rPr>
          <w:sz w:val="16"/>
        </w:rPr>
        <w:t xml:space="preserve"> (ideas vs interests) </w:t>
      </w:r>
      <w:r w:rsidRPr="00844E09">
        <w:rPr>
          <w:rStyle w:val="StyleUnderline"/>
        </w:rPr>
        <w:t xml:space="preserve">of LIO contestants to </w:t>
      </w:r>
      <w:r w:rsidRPr="00407E6B">
        <w:rPr>
          <w:rStyle w:val="Emphasis"/>
        </w:rPr>
        <w:t>visualise</w:t>
      </w:r>
      <w:r w:rsidRPr="00844E09">
        <w:rPr>
          <w:rStyle w:val="StyleUnderline"/>
        </w:rPr>
        <w:t xml:space="preserve"> several types of contestation strategies</w:t>
      </w:r>
      <w:r w:rsidRPr="00844E09">
        <w:rPr>
          <w:sz w:val="16"/>
        </w:rPr>
        <w:t xml:space="preserve">. As previous works have shown (Börzel/Zürn 2021; Varga/Buzogány 2021), </w:t>
      </w:r>
      <w:r w:rsidRPr="00844E09">
        <w:rPr>
          <w:rStyle w:val="StyleUnderline"/>
        </w:rPr>
        <w:t xml:space="preserve">this matrix </w:t>
      </w:r>
      <w:r w:rsidRPr="00957816">
        <w:rPr>
          <w:rStyle w:val="Emphasis"/>
          <w:highlight w:val="cyan"/>
        </w:rPr>
        <w:t>encourages</w:t>
      </w:r>
      <w:r w:rsidRPr="00844E09">
        <w:rPr>
          <w:rStyle w:val="StyleUnderline"/>
        </w:rPr>
        <w:t xml:space="preserve"> an </w:t>
      </w:r>
      <w:r w:rsidRPr="00957816">
        <w:rPr>
          <w:rStyle w:val="StyleUnderline"/>
          <w:highlight w:val="cyan"/>
        </w:rPr>
        <w:t>engagement with</w:t>
      </w:r>
      <w:r w:rsidRPr="00844E09">
        <w:rPr>
          <w:rStyle w:val="StyleUnderline"/>
        </w:rPr>
        <w:t xml:space="preserve"> the </w:t>
      </w:r>
      <w:r w:rsidRPr="00957816">
        <w:rPr>
          <w:rStyle w:val="Emphasis"/>
          <w:highlight w:val="cyan"/>
        </w:rPr>
        <w:t>multilayered nature</w:t>
      </w:r>
      <w:r w:rsidRPr="00957816">
        <w:rPr>
          <w:rStyle w:val="StyleUnderline"/>
          <w:highlight w:val="cyan"/>
        </w:rPr>
        <w:t xml:space="preserve"> of</w:t>
      </w:r>
      <w:r w:rsidRPr="00844E09">
        <w:rPr>
          <w:rStyle w:val="StyleUnderline"/>
        </w:rPr>
        <w:t xml:space="preserve"> the concept of </w:t>
      </w:r>
      <w:r w:rsidRPr="00957816">
        <w:rPr>
          <w:rStyle w:val="StyleUnderline"/>
          <w:highlight w:val="cyan"/>
        </w:rPr>
        <w:t>LIO contestation</w:t>
      </w:r>
      <w:r w:rsidRPr="00844E09">
        <w:rPr>
          <w:sz w:val="16"/>
        </w:rPr>
        <w:t xml:space="preserve"> in general and of illiberalism in particular. Moreover, the initial descriptive results set the stage for further empirical studies. Notably, </w:t>
      </w:r>
      <w:r w:rsidRPr="00957816">
        <w:rPr>
          <w:rStyle w:val="StyleUnderline"/>
          <w:highlight w:val="cyan"/>
        </w:rPr>
        <w:t xml:space="preserve">Russia </w:t>
      </w:r>
      <w:r w:rsidRPr="00957816">
        <w:rPr>
          <w:rStyle w:val="Emphasis"/>
          <w:highlight w:val="cyan"/>
        </w:rPr>
        <w:t>continues</w:t>
      </w:r>
      <w:r w:rsidRPr="00957816">
        <w:rPr>
          <w:rStyle w:val="StyleUnderline"/>
          <w:highlight w:val="cyan"/>
        </w:rPr>
        <w:t xml:space="preserve"> to identify</w:t>
      </w:r>
      <w:r w:rsidRPr="00844E09">
        <w:rPr>
          <w:rStyle w:val="StyleUnderline"/>
        </w:rPr>
        <w:t xml:space="preserve"> itself </w:t>
      </w:r>
      <w:r w:rsidRPr="00957816">
        <w:rPr>
          <w:rStyle w:val="StyleUnderline"/>
          <w:highlight w:val="cyan"/>
        </w:rPr>
        <w:t>as</w:t>
      </w:r>
      <w:r w:rsidRPr="00844E09">
        <w:rPr>
          <w:rStyle w:val="StyleUnderline"/>
        </w:rPr>
        <w:t xml:space="preserve"> a cultural </w:t>
      </w:r>
      <w:r w:rsidRPr="00957816">
        <w:rPr>
          <w:rStyle w:val="Emphasis"/>
          <w:highlight w:val="cyan"/>
        </w:rPr>
        <w:t>beacon</w:t>
      </w:r>
      <w:r w:rsidRPr="00957816">
        <w:rPr>
          <w:rStyle w:val="StyleUnderline"/>
          <w:highlight w:val="cyan"/>
        </w:rPr>
        <w:t xml:space="preserve"> for</w:t>
      </w:r>
      <w:r w:rsidRPr="00844E09">
        <w:rPr>
          <w:rStyle w:val="StyleUnderline"/>
        </w:rPr>
        <w:t xml:space="preserve"> contesting and </w:t>
      </w:r>
      <w:r w:rsidRPr="00957816">
        <w:rPr>
          <w:rStyle w:val="Emphasis"/>
          <w:highlight w:val="cyan"/>
        </w:rPr>
        <w:t>challenging</w:t>
      </w:r>
      <w:r w:rsidRPr="00957816">
        <w:rPr>
          <w:rStyle w:val="StyleUnderline"/>
          <w:highlight w:val="cyan"/>
        </w:rPr>
        <w:t xml:space="preserve"> LIO</w:t>
      </w:r>
      <w:r w:rsidRPr="00844E09">
        <w:rPr>
          <w:sz w:val="16"/>
        </w:rPr>
        <w:t>. Due to this greater confluence with conservative attitudes on the rise in the West and the Global South, Russia takes advantage of these new voices, consorts with them, and often tries to amplify them. This work could go beyond the case of Russia by applying this two-dimensional matrix to conceptualise LIO contestation strategies of other illiberal actors and their discourse. This study aims to further expand this methodology to other cases that could respond to two questions: 1) to what extent does rhetoric of different illiberal actors diverge or intersect? and 2) which, if any, rhetorical patterns help constitute an illiberal discourse? Such comparison would be helpful to understand whether there is a central core in illiberal discourse and, therefore, whether we can talk about an “illiberal international” world order.</w:t>
      </w:r>
    </w:p>
    <w:p w14:paraId="32F95D94" w14:textId="77777777" w:rsidR="00F25B28" w:rsidRDefault="00F25B28" w:rsidP="00F25B28">
      <w:pPr>
        <w:pStyle w:val="Heading3"/>
      </w:pPr>
      <w:r>
        <w:lastRenderedPageBreak/>
        <w:t>Condemning the West is Bad</w:t>
      </w:r>
    </w:p>
    <w:p w14:paraId="2387B93B" w14:textId="77777777" w:rsidR="00F25B28" w:rsidRPr="001A7E37" w:rsidRDefault="00F25B28" w:rsidP="00F25B28">
      <w:pPr>
        <w:pStyle w:val="Heading4"/>
      </w:pPr>
      <w:r>
        <w:t xml:space="preserve">Condemning ‘The West’ embraces a </w:t>
      </w:r>
      <w:r>
        <w:rPr>
          <w:u w:val="single"/>
        </w:rPr>
        <w:t>racist colonial logic</w:t>
      </w:r>
      <w:r>
        <w:t xml:space="preserve"> that assumes Eastern Europeans are ‘backwards’ and ‘not able to understand’ </w:t>
      </w:r>
      <w:r>
        <w:rPr>
          <w:u w:val="single"/>
        </w:rPr>
        <w:t>their own history</w:t>
      </w:r>
      <w:r>
        <w:t xml:space="preserve">. Instead, </w:t>
      </w:r>
      <w:r>
        <w:rPr>
          <w:u w:val="single"/>
        </w:rPr>
        <w:t>embrace</w:t>
      </w:r>
      <w:r>
        <w:t xml:space="preserve"> local knowledge and </w:t>
      </w:r>
      <w:r>
        <w:rPr>
          <w:u w:val="single"/>
        </w:rPr>
        <w:t>unequivocally reject</w:t>
      </w:r>
      <w:r>
        <w:t xml:space="preserve"> Russian chauvinism.</w:t>
      </w:r>
    </w:p>
    <w:p w14:paraId="28D9C455" w14:textId="77777777" w:rsidR="00F25B28" w:rsidRPr="001F49C1" w:rsidRDefault="00F25B28" w:rsidP="00F25B28">
      <w:r w:rsidRPr="00167038">
        <w:rPr>
          <w:rStyle w:val="Style13ptBold"/>
        </w:rPr>
        <w:t>Buyskykh ’23</w:t>
      </w:r>
      <w:r>
        <w:t xml:space="preserve"> [Julia; 2023; historian and anthropologist, co-founder of an NGO the Centre for Applied Anthropology in Kyiv, Ph.D. in History and Ethnology from Taras Shevchenko Kyiv National University, post-doc Visegrad fellowship at the Institute of Ethnology and Cultural Anthropology, University of Warsaw, research fellow in the frames of “Prisma-Ukraїna – Research Network Eastern Europe” scheme, at the Forum Transregionale Studien in Berlin, Sanctuary Fellow at the University College Cork, Ireland; Ethnologia Polona, “OLD-NEW COLONIAL TENDENCIES IN SOCIAL ANTHROPOLOGY: EMPATHY IN WARTIME,” vol. 44] Blitz</w:t>
      </w:r>
    </w:p>
    <w:p w14:paraId="454DB7B0" w14:textId="77777777" w:rsidR="00F25B28" w:rsidRPr="00060F13" w:rsidRDefault="00F25B28" w:rsidP="00F25B28">
      <w:pPr>
        <w:rPr>
          <w:sz w:val="16"/>
        </w:rPr>
      </w:pPr>
      <w:r w:rsidRPr="00060F13">
        <w:rPr>
          <w:sz w:val="16"/>
        </w:rPr>
        <w:t xml:space="preserve">Sadly, </w:t>
      </w:r>
      <w:r w:rsidRPr="000A174B">
        <w:rPr>
          <w:rStyle w:val="StyleUnderline"/>
        </w:rPr>
        <w:t xml:space="preserve">I experience the </w:t>
      </w:r>
      <w:r w:rsidRPr="00957816">
        <w:rPr>
          <w:rStyle w:val="Emphasis"/>
          <w:highlight w:val="cyan"/>
        </w:rPr>
        <w:t>continuity</w:t>
      </w:r>
      <w:r w:rsidRPr="00957816">
        <w:rPr>
          <w:rStyle w:val="StyleUnderline"/>
          <w:highlight w:val="cyan"/>
        </w:rPr>
        <w:t xml:space="preserve"> of colonial</w:t>
      </w:r>
      <w:r w:rsidRPr="000A174B">
        <w:rPr>
          <w:rStyle w:val="StyleUnderline"/>
        </w:rPr>
        <w:t xml:space="preserve"> hierarchical </w:t>
      </w:r>
      <w:r w:rsidRPr="00957816">
        <w:rPr>
          <w:rStyle w:val="StyleUnderline"/>
          <w:highlight w:val="cyan"/>
        </w:rPr>
        <w:t>thinking</w:t>
      </w:r>
      <w:r w:rsidRPr="000A174B">
        <w:rPr>
          <w:rStyle w:val="StyleUnderline"/>
        </w:rPr>
        <w:t xml:space="preserve">, </w:t>
      </w:r>
      <w:r w:rsidRPr="00957816">
        <w:rPr>
          <w:rStyle w:val="StyleUnderline"/>
          <w:highlight w:val="cyan"/>
        </w:rPr>
        <w:t>instead of</w:t>
      </w:r>
      <w:r w:rsidRPr="000A174B">
        <w:rPr>
          <w:rStyle w:val="StyleUnderline"/>
        </w:rPr>
        <w:t xml:space="preserve"> any </w:t>
      </w:r>
      <w:r w:rsidRPr="006E2982">
        <w:rPr>
          <w:rStyle w:val="Emphasis"/>
        </w:rPr>
        <w:t>real</w:t>
      </w:r>
      <w:r w:rsidRPr="000A174B">
        <w:rPr>
          <w:rStyle w:val="StyleUnderline"/>
        </w:rPr>
        <w:t xml:space="preserve"> </w:t>
      </w:r>
      <w:r w:rsidRPr="00957816">
        <w:rPr>
          <w:rStyle w:val="StyleUnderline"/>
          <w:highlight w:val="cyan"/>
        </w:rPr>
        <w:t>acknowledgments of</w:t>
      </w:r>
      <w:r w:rsidRPr="000A174B">
        <w:rPr>
          <w:rStyle w:val="StyleUnderline"/>
        </w:rPr>
        <w:t xml:space="preserve"> the insider’s </w:t>
      </w:r>
      <w:r w:rsidRPr="00957816">
        <w:rPr>
          <w:rStyle w:val="StyleUnderline"/>
          <w:highlight w:val="cyan"/>
        </w:rPr>
        <w:t>experience</w:t>
      </w:r>
      <w:r w:rsidRPr="000A174B">
        <w:rPr>
          <w:rStyle w:val="StyleUnderline"/>
        </w:rPr>
        <w:t xml:space="preserve"> and expertise</w:t>
      </w:r>
      <w:r w:rsidRPr="00060F13">
        <w:rPr>
          <w:sz w:val="16"/>
        </w:rPr>
        <w:t xml:space="preserve">. Moreover, </w:t>
      </w:r>
      <w:r w:rsidRPr="000A174B">
        <w:rPr>
          <w:rStyle w:val="StyleUnderline"/>
        </w:rPr>
        <w:t xml:space="preserve">the </w:t>
      </w:r>
      <w:r w:rsidRPr="00957816">
        <w:rPr>
          <w:rStyle w:val="StyleUnderline"/>
          <w:highlight w:val="cyan"/>
        </w:rPr>
        <w:t>Russian war</w:t>
      </w:r>
      <w:r w:rsidRPr="00060F13">
        <w:rPr>
          <w:sz w:val="16"/>
        </w:rPr>
        <w:t xml:space="preserve"> in Ukraine </w:t>
      </w:r>
      <w:r w:rsidRPr="00957816">
        <w:rPr>
          <w:rStyle w:val="Emphasis"/>
          <w:highlight w:val="cyan"/>
        </w:rPr>
        <w:t>sharpens</w:t>
      </w:r>
      <w:r w:rsidRPr="000A174B">
        <w:rPr>
          <w:rStyle w:val="StyleUnderline"/>
        </w:rPr>
        <w:t xml:space="preserve"> these </w:t>
      </w:r>
      <w:r w:rsidRPr="00957816">
        <w:rPr>
          <w:rStyle w:val="StyleUnderline"/>
          <w:highlight w:val="cyan"/>
        </w:rPr>
        <w:t>ruptures</w:t>
      </w:r>
      <w:r w:rsidRPr="00060F13">
        <w:rPr>
          <w:sz w:val="16"/>
        </w:rPr>
        <w:t xml:space="preserve">, </w:t>
      </w:r>
      <w:r w:rsidRPr="00957816">
        <w:rPr>
          <w:rStyle w:val="Emphasis"/>
          <w:highlight w:val="cyan"/>
        </w:rPr>
        <w:t>deepens</w:t>
      </w:r>
      <w:r w:rsidRPr="00060F13">
        <w:rPr>
          <w:sz w:val="16"/>
        </w:rPr>
        <w:t xml:space="preserve"> the </w:t>
      </w:r>
      <w:r w:rsidRPr="00957816">
        <w:rPr>
          <w:rStyle w:val="StyleUnderline"/>
          <w:highlight w:val="cyan"/>
        </w:rPr>
        <w:t>divisions</w:t>
      </w:r>
      <w:r w:rsidRPr="000A174B">
        <w:rPr>
          <w:rStyle w:val="StyleUnderline"/>
        </w:rPr>
        <w:t xml:space="preserve"> in academia, and </w:t>
      </w:r>
      <w:r w:rsidRPr="00957816">
        <w:rPr>
          <w:rStyle w:val="StyleUnderline"/>
          <w:highlight w:val="cyan"/>
        </w:rPr>
        <w:t>makes</w:t>
      </w:r>
      <w:r w:rsidRPr="00060F13">
        <w:rPr>
          <w:sz w:val="16"/>
        </w:rPr>
        <w:t xml:space="preserve"> the </w:t>
      </w:r>
      <w:r w:rsidRPr="00957816">
        <w:rPr>
          <w:rStyle w:val="StyleUnderline"/>
          <w:highlight w:val="cyan"/>
        </w:rPr>
        <w:t>hierarchies</w:t>
      </w:r>
      <w:r w:rsidRPr="00060F13">
        <w:rPr>
          <w:sz w:val="16"/>
        </w:rPr>
        <w:t xml:space="preserve"> in academia </w:t>
      </w:r>
      <w:r w:rsidRPr="00957816">
        <w:rPr>
          <w:rStyle w:val="Emphasis"/>
          <w:highlight w:val="cyan"/>
        </w:rPr>
        <w:t>more explicit</w:t>
      </w:r>
      <w:r w:rsidRPr="00060F13">
        <w:rPr>
          <w:sz w:val="16"/>
        </w:rPr>
        <w:t xml:space="preserve">. As Darya Tsymbaliuk, an anthropologist from Ukraine working in the UK, writes, </w:t>
      </w:r>
      <w:r w:rsidRPr="001444F4">
        <w:rPr>
          <w:sz w:val="16"/>
        </w:rPr>
        <w:t xml:space="preserve">the invasion of Ukraine causes academics “to question the epistemic authority of scholarly knowledge production, when it keeps a safe distance from the wreck of reality” </w:t>
      </w:r>
      <w:r w:rsidRPr="00060F13">
        <w:rPr>
          <w:sz w:val="16"/>
        </w:rPr>
        <w:t xml:space="preserve">(Tsymbalyuk 2022). Thus, </w:t>
      </w:r>
      <w:r w:rsidRPr="00957816">
        <w:rPr>
          <w:rStyle w:val="StyleUnderline"/>
          <w:highlight w:val="cyan"/>
        </w:rPr>
        <w:t>analysis</w:t>
      </w:r>
      <w:r w:rsidRPr="000A174B">
        <w:rPr>
          <w:rStyle w:val="StyleUnderline"/>
        </w:rPr>
        <w:t xml:space="preserve"> is </w:t>
      </w:r>
      <w:r w:rsidRPr="00957816">
        <w:rPr>
          <w:rStyle w:val="Emphasis"/>
          <w:highlight w:val="cyan"/>
        </w:rPr>
        <w:t>surrendered</w:t>
      </w:r>
      <w:r w:rsidRPr="00957816">
        <w:rPr>
          <w:rStyle w:val="StyleUnderline"/>
          <w:highlight w:val="cyan"/>
        </w:rPr>
        <w:t xml:space="preserve"> to</w:t>
      </w:r>
      <w:r w:rsidRPr="000A174B">
        <w:rPr>
          <w:rStyle w:val="StyleUnderline"/>
        </w:rPr>
        <w:t xml:space="preserve"> a </w:t>
      </w:r>
      <w:r w:rsidRPr="00957816">
        <w:rPr>
          <w:rStyle w:val="StyleUnderline"/>
          <w:highlight w:val="cyan"/>
        </w:rPr>
        <w:t>facile</w:t>
      </w:r>
      <w:r w:rsidRPr="000A174B">
        <w:rPr>
          <w:rStyle w:val="StyleUnderline"/>
        </w:rPr>
        <w:t xml:space="preserve"> “</w:t>
      </w:r>
      <w:r w:rsidRPr="00957816">
        <w:rPr>
          <w:rStyle w:val="Emphasis"/>
          <w:highlight w:val="cyan"/>
        </w:rPr>
        <w:t>westplaining</w:t>
      </w:r>
      <w:r w:rsidRPr="000A174B">
        <w:rPr>
          <w:rStyle w:val="StyleUnderline"/>
        </w:rPr>
        <w:t>”.</w:t>
      </w:r>
    </w:p>
    <w:p w14:paraId="518CA75D" w14:textId="77777777" w:rsidR="00F25B28" w:rsidRPr="00060F13" w:rsidRDefault="00F25B28" w:rsidP="00F25B28">
      <w:pPr>
        <w:rPr>
          <w:sz w:val="16"/>
        </w:rPr>
      </w:pPr>
      <w:r w:rsidRPr="00060F13">
        <w:rPr>
          <w:sz w:val="16"/>
        </w:rPr>
        <w:t>“</w:t>
      </w:r>
      <w:r w:rsidRPr="000A174B">
        <w:rPr>
          <w:rStyle w:val="StyleUnderline"/>
        </w:rPr>
        <w:t>Westplaining</w:t>
      </w:r>
      <w:r w:rsidRPr="00060F13">
        <w:rPr>
          <w:sz w:val="16"/>
        </w:rPr>
        <w:t xml:space="preserve">” seems to </w:t>
      </w:r>
      <w:r w:rsidRPr="006E2982">
        <w:rPr>
          <w:sz w:val="16"/>
        </w:rPr>
        <w:t xml:space="preserve">have replaced Said’s notion of orientalism (Kazharski 2022), particularly in reaction to commentary on Ukraine by established Western intellectuals — be they German </w:t>
      </w:r>
      <w:r w:rsidRPr="00060F13">
        <w:rPr>
          <w:sz w:val="16"/>
        </w:rPr>
        <w:t xml:space="preserve">intellectuals (Krieg in der Ukraine 2022), American realists (Walt 2022) or cultural anthropologists and historians (Harvey 2022; Kalb 2022a, 2022b; Fitzpatrick 2022) — </w:t>
      </w:r>
      <w:r w:rsidRPr="000A174B">
        <w:rPr>
          <w:rStyle w:val="StyleUnderline"/>
        </w:rPr>
        <w:t xml:space="preserve">that </w:t>
      </w:r>
      <w:r w:rsidRPr="00957816">
        <w:rPr>
          <w:rStyle w:val="StyleUnderline"/>
          <w:highlight w:val="cyan"/>
        </w:rPr>
        <w:t>reveal</w:t>
      </w:r>
      <w:r w:rsidRPr="000A174B">
        <w:rPr>
          <w:rStyle w:val="StyleUnderline"/>
        </w:rPr>
        <w:t xml:space="preserve"> a </w:t>
      </w:r>
      <w:r w:rsidRPr="00957816">
        <w:rPr>
          <w:rStyle w:val="Emphasis"/>
          <w:highlight w:val="cyan"/>
        </w:rPr>
        <w:t>patronising</w:t>
      </w:r>
      <w:r w:rsidRPr="000A174B">
        <w:rPr>
          <w:rStyle w:val="StyleUnderline"/>
        </w:rPr>
        <w:t xml:space="preserve"> and </w:t>
      </w:r>
      <w:r w:rsidRPr="006E2982">
        <w:rPr>
          <w:rStyle w:val="Emphasis"/>
        </w:rPr>
        <w:t>privileged</w:t>
      </w:r>
      <w:r w:rsidRPr="000A174B">
        <w:rPr>
          <w:rStyle w:val="StyleUnderline"/>
        </w:rPr>
        <w:t xml:space="preserve"> </w:t>
      </w:r>
      <w:r w:rsidRPr="00957816">
        <w:rPr>
          <w:rStyle w:val="StyleUnderline"/>
          <w:highlight w:val="cyan"/>
        </w:rPr>
        <w:t>position</w:t>
      </w:r>
      <w:r w:rsidRPr="000A174B">
        <w:rPr>
          <w:rStyle w:val="StyleUnderline"/>
        </w:rPr>
        <w:t xml:space="preserve"> when </w:t>
      </w:r>
      <w:r w:rsidRPr="00957816">
        <w:rPr>
          <w:rStyle w:val="StyleUnderline"/>
          <w:highlight w:val="cyan"/>
        </w:rPr>
        <w:t>express</w:t>
      </w:r>
      <w:r w:rsidRPr="000A174B">
        <w:rPr>
          <w:rStyle w:val="StyleUnderline"/>
        </w:rPr>
        <w:t xml:space="preserve">ing their opinions and </w:t>
      </w:r>
      <w:r w:rsidRPr="00957816">
        <w:rPr>
          <w:rStyle w:val="StyleUnderline"/>
          <w:highlight w:val="cyan"/>
        </w:rPr>
        <w:t>claims about</w:t>
      </w:r>
      <w:r w:rsidRPr="000A174B">
        <w:rPr>
          <w:rStyle w:val="StyleUnderline"/>
        </w:rPr>
        <w:t xml:space="preserve"> “</w:t>
      </w:r>
      <w:r w:rsidRPr="00957816">
        <w:rPr>
          <w:rStyle w:val="Emphasis"/>
          <w:highlight w:val="cyan"/>
        </w:rPr>
        <w:t>backward</w:t>
      </w:r>
      <w:r w:rsidRPr="000A174B">
        <w:rPr>
          <w:rStyle w:val="StyleUnderline"/>
        </w:rPr>
        <w:t xml:space="preserve">” </w:t>
      </w:r>
      <w:r w:rsidRPr="00957816">
        <w:rPr>
          <w:rStyle w:val="StyleUnderline"/>
          <w:highlight w:val="cyan"/>
        </w:rPr>
        <w:t>Eastern Europeans</w:t>
      </w:r>
      <w:r w:rsidRPr="000A174B">
        <w:rPr>
          <w:rStyle w:val="StyleUnderline"/>
        </w:rPr>
        <w:t xml:space="preserve"> who are </w:t>
      </w:r>
      <w:r w:rsidRPr="00957816">
        <w:rPr>
          <w:rStyle w:val="StyleUnderline"/>
          <w:highlight w:val="cyan"/>
        </w:rPr>
        <w:t>not</w:t>
      </w:r>
      <w:r w:rsidRPr="000A174B">
        <w:rPr>
          <w:rStyle w:val="StyleUnderline"/>
        </w:rPr>
        <w:t xml:space="preserve"> “</w:t>
      </w:r>
      <w:r w:rsidRPr="00957816">
        <w:rPr>
          <w:rStyle w:val="Emphasis"/>
          <w:highlight w:val="cyan"/>
        </w:rPr>
        <w:t>able</w:t>
      </w:r>
      <w:r w:rsidRPr="000A174B">
        <w:rPr>
          <w:rStyle w:val="StyleUnderline"/>
        </w:rPr>
        <w:t xml:space="preserve">” </w:t>
      </w:r>
      <w:r w:rsidRPr="00957816">
        <w:rPr>
          <w:rStyle w:val="StyleUnderline"/>
          <w:highlight w:val="cyan"/>
        </w:rPr>
        <w:t>to understand</w:t>
      </w:r>
      <w:r w:rsidRPr="000A174B">
        <w:rPr>
          <w:rStyle w:val="StyleUnderline"/>
        </w:rPr>
        <w:t xml:space="preserve"> the situation in </w:t>
      </w:r>
      <w:r w:rsidRPr="00957816">
        <w:rPr>
          <w:rStyle w:val="StyleUnderline"/>
          <w:highlight w:val="cyan"/>
        </w:rPr>
        <w:t>their countries</w:t>
      </w:r>
      <w:r w:rsidRPr="000A174B">
        <w:rPr>
          <w:rStyle w:val="StyleUnderline"/>
        </w:rPr>
        <w:t xml:space="preserve"> and </w:t>
      </w:r>
      <w:r w:rsidRPr="00957816">
        <w:rPr>
          <w:rStyle w:val="Emphasis"/>
          <w:highlight w:val="cyan"/>
        </w:rPr>
        <w:t>lack</w:t>
      </w:r>
      <w:r w:rsidRPr="00957816">
        <w:rPr>
          <w:rStyle w:val="StyleUnderline"/>
          <w:highlight w:val="cyan"/>
        </w:rPr>
        <w:t xml:space="preserve"> basic knowledge about their </w:t>
      </w:r>
      <w:r w:rsidRPr="00957816">
        <w:rPr>
          <w:rStyle w:val="Emphasis"/>
          <w:highlight w:val="cyan"/>
        </w:rPr>
        <w:t>region</w:t>
      </w:r>
      <w:r w:rsidRPr="000A174B">
        <w:rPr>
          <w:rStyle w:val="StyleUnderline"/>
        </w:rPr>
        <w:t xml:space="preserve">. It can </w:t>
      </w:r>
      <w:r w:rsidRPr="00957816">
        <w:rPr>
          <w:rStyle w:val="StyleUnderline"/>
          <w:highlight w:val="cyan"/>
        </w:rPr>
        <w:t xml:space="preserve">also mean </w:t>
      </w:r>
      <w:r w:rsidRPr="00957816">
        <w:rPr>
          <w:rStyle w:val="Emphasis"/>
          <w:highlight w:val="cyan"/>
        </w:rPr>
        <w:t>perceiving</w:t>
      </w:r>
      <w:r w:rsidRPr="000A174B">
        <w:rPr>
          <w:rStyle w:val="StyleUnderline"/>
        </w:rPr>
        <w:t xml:space="preserve"> the </w:t>
      </w:r>
      <w:r w:rsidRPr="00957816">
        <w:rPr>
          <w:rStyle w:val="StyleUnderline"/>
          <w:highlight w:val="cyan"/>
        </w:rPr>
        <w:t>world exclusively</w:t>
      </w:r>
      <w:r w:rsidRPr="000A174B">
        <w:rPr>
          <w:rStyle w:val="StyleUnderline"/>
        </w:rPr>
        <w:t xml:space="preserve"> “</w:t>
      </w:r>
      <w:r w:rsidRPr="00957816">
        <w:rPr>
          <w:rStyle w:val="Emphasis"/>
          <w:highlight w:val="cyan"/>
        </w:rPr>
        <w:t>through</w:t>
      </w:r>
      <w:r w:rsidRPr="000A174B">
        <w:rPr>
          <w:rStyle w:val="StyleUnderline"/>
        </w:rPr>
        <w:t>” and “</w:t>
      </w:r>
      <w:r w:rsidRPr="006E2982">
        <w:rPr>
          <w:rStyle w:val="Emphasis"/>
        </w:rPr>
        <w:t>by</w:t>
      </w:r>
      <w:r w:rsidRPr="000A174B">
        <w:rPr>
          <w:rStyle w:val="StyleUnderline"/>
        </w:rPr>
        <w:t xml:space="preserve">” </w:t>
      </w:r>
      <w:r w:rsidRPr="00957816">
        <w:rPr>
          <w:rStyle w:val="StyleUnderline"/>
          <w:highlight w:val="cyan"/>
        </w:rPr>
        <w:t>the West</w:t>
      </w:r>
      <w:r w:rsidRPr="000A174B">
        <w:rPr>
          <w:rStyle w:val="StyleUnderline"/>
        </w:rPr>
        <w:t xml:space="preserve">. The </w:t>
      </w:r>
      <w:r w:rsidRPr="00957816">
        <w:rPr>
          <w:rStyle w:val="StyleUnderline"/>
          <w:highlight w:val="cyan"/>
        </w:rPr>
        <w:t>latter</w:t>
      </w:r>
      <w:r w:rsidRPr="000A174B">
        <w:rPr>
          <w:rStyle w:val="StyleUnderline"/>
        </w:rPr>
        <w:t xml:space="preserve"> can be </w:t>
      </w:r>
      <w:r w:rsidRPr="00957816">
        <w:rPr>
          <w:rStyle w:val="StyleUnderline"/>
          <w:highlight w:val="cyan"/>
        </w:rPr>
        <w:t>seen</w:t>
      </w:r>
      <w:r w:rsidRPr="00060F13">
        <w:rPr>
          <w:sz w:val="16"/>
        </w:rPr>
        <w:t xml:space="preserve">, for example, </w:t>
      </w:r>
      <w:r w:rsidRPr="00957816">
        <w:rPr>
          <w:rStyle w:val="StyleUnderline"/>
          <w:highlight w:val="cyan"/>
        </w:rPr>
        <w:t>in</w:t>
      </w:r>
      <w:r w:rsidRPr="000A174B">
        <w:rPr>
          <w:rStyle w:val="StyleUnderline"/>
        </w:rPr>
        <w:t xml:space="preserve"> the </w:t>
      </w:r>
      <w:r w:rsidRPr="00957816">
        <w:rPr>
          <w:rStyle w:val="Emphasis"/>
          <w:highlight w:val="cyan"/>
        </w:rPr>
        <w:t>facile accusation</w:t>
      </w:r>
      <w:r w:rsidRPr="00957816">
        <w:rPr>
          <w:rStyle w:val="StyleUnderline"/>
          <w:highlight w:val="cyan"/>
        </w:rPr>
        <w:t xml:space="preserve"> against</w:t>
      </w:r>
      <w:r w:rsidRPr="000A174B">
        <w:rPr>
          <w:rStyle w:val="StyleUnderline"/>
        </w:rPr>
        <w:t xml:space="preserve"> the </w:t>
      </w:r>
      <w:r w:rsidRPr="00957816">
        <w:rPr>
          <w:rStyle w:val="StyleUnderline"/>
          <w:highlight w:val="cyan"/>
        </w:rPr>
        <w:t>US</w:t>
      </w:r>
      <w:r w:rsidRPr="000A174B">
        <w:rPr>
          <w:rStyle w:val="StyleUnderline"/>
        </w:rPr>
        <w:t xml:space="preserve">A and NATO </w:t>
      </w:r>
      <w:r w:rsidRPr="00957816">
        <w:rPr>
          <w:rStyle w:val="StyleUnderline"/>
          <w:highlight w:val="cyan"/>
        </w:rPr>
        <w:t xml:space="preserve">of </w:t>
      </w:r>
      <w:r w:rsidRPr="00957816">
        <w:rPr>
          <w:rStyle w:val="Emphasis"/>
          <w:highlight w:val="cyan"/>
        </w:rPr>
        <w:t>seeking</w:t>
      </w:r>
      <w:r w:rsidRPr="00957816">
        <w:rPr>
          <w:rStyle w:val="StyleUnderline"/>
          <w:highlight w:val="cyan"/>
        </w:rPr>
        <w:t xml:space="preserve"> the</w:t>
      </w:r>
      <w:r w:rsidRPr="000A174B">
        <w:rPr>
          <w:rStyle w:val="StyleUnderline"/>
        </w:rPr>
        <w:t xml:space="preserve"> Russian </w:t>
      </w:r>
      <w:r w:rsidRPr="00957816">
        <w:rPr>
          <w:rStyle w:val="StyleUnderline"/>
          <w:highlight w:val="cyan"/>
        </w:rPr>
        <w:t>invasion</w:t>
      </w:r>
      <w:r w:rsidRPr="00060F13">
        <w:rPr>
          <w:sz w:val="16"/>
        </w:rPr>
        <w:t xml:space="preserve"> (Artiukh 2022a).</w:t>
      </w:r>
    </w:p>
    <w:p w14:paraId="1BFD7F1E" w14:textId="77777777" w:rsidR="00F25B28" w:rsidRPr="00060F13" w:rsidRDefault="00F25B28" w:rsidP="00F25B28">
      <w:pPr>
        <w:rPr>
          <w:sz w:val="16"/>
        </w:rPr>
      </w:pPr>
      <w:r w:rsidRPr="00060F13">
        <w:rPr>
          <w:sz w:val="16"/>
        </w:rPr>
        <w:t>Many “</w:t>
      </w:r>
      <w:r w:rsidRPr="00957816">
        <w:rPr>
          <w:rStyle w:val="Emphasis"/>
          <w:highlight w:val="cyan"/>
        </w:rPr>
        <w:t>local</w:t>
      </w:r>
      <w:r w:rsidRPr="00060F13">
        <w:rPr>
          <w:sz w:val="16"/>
        </w:rPr>
        <w:t xml:space="preserve">” </w:t>
      </w:r>
      <w:r w:rsidRPr="00957816">
        <w:rPr>
          <w:rStyle w:val="StyleUnderline"/>
          <w:highlight w:val="cyan"/>
        </w:rPr>
        <w:t>scholars</w:t>
      </w:r>
      <w:r w:rsidRPr="001A7E37">
        <w:rPr>
          <w:rStyle w:val="StyleUnderline"/>
        </w:rPr>
        <w:t xml:space="preserve"> from</w:t>
      </w:r>
      <w:r w:rsidRPr="00060F13">
        <w:rPr>
          <w:rStyle w:val="StyleUnderline"/>
        </w:rPr>
        <w:t xml:space="preserve"> Central-Eastern Europe</w:t>
      </w:r>
      <w:r w:rsidRPr="00060F13">
        <w:rPr>
          <w:sz w:val="16"/>
        </w:rPr>
        <w:t xml:space="preserve">, as well as some of their Western colleagues, tend to </w:t>
      </w:r>
      <w:r w:rsidRPr="00957816">
        <w:rPr>
          <w:rStyle w:val="StyleUnderline"/>
          <w:highlight w:val="cyan"/>
        </w:rPr>
        <w:t>find such commentary</w:t>
      </w:r>
      <w:r w:rsidRPr="00060F13">
        <w:rPr>
          <w:rStyle w:val="StyleUnderline"/>
        </w:rPr>
        <w:t xml:space="preserve"> </w:t>
      </w:r>
      <w:r w:rsidRPr="006E2982">
        <w:rPr>
          <w:rStyle w:val="Emphasis"/>
        </w:rPr>
        <w:t>useless</w:t>
      </w:r>
      <w:r w:rsidRPr="00060F13">
        <w:rPr>
          <w:rStyle w:val="StyleUnderline"/>
        </w:rPr>
        <w:t xml:space="preserve"> and even </w:t>
      </w:r>
      <w:r w:rsidRPr="00957816">
        <w:rPr>
          <w:rStyle w:val="Emphasis"/>
          <w:highlight w:val="cyan"/>
        </w:rPr>
        <w:t>harmful</w:t>
      </w:r>
      <w:r w:rsidRPr="00060F13">
        <w:rPr>
          <w:rStyle w:val="StyleUnderline"/>
        </w:rPr>
        <w:t xml:space="preserve">, as it </w:t>
      </w:r>
      <w:r w:rsidRPr="00957816">
        <w:rPr>
          <w:rStyle w:val="StyleUnderline"/>
          <w:highlight w:val="cyan"/>
        </w:rPr>
        <w:t xml:space="preserve">introduces </w:t>
      </w:r>
      <w:r w:rsidRPr="00957816">
        <w:rPr>
          <w:rStyle w:val="Emphasis"/>
          <w:highlight w:val="cyan"/>
        </w:rPr>
        <w:t>false assumptions</w:t>
      </w:r>
      <w:r w:rsidRPr="00060F13">
        <w:rPr>
          <w:rStyle w:val="StyleUnderline"/>
        </w:rPr>
        <w:t xml:space="preserve"> and projections into </w:t>
      </w:r>
      <w:r w:rsidRPr="006E2982">
        <w:rPr>
          <w:rStyle w:val="Emphasis"/>
        </w:rPr>
        <w:t>public opinion</w:t>
      </w:r>
      <w:r w:rsidRPr="00060F13">
        <w:rPr>
          <w:rStyle w:val="StyleUnderline"/>
        </w:rPr>
        <w:t xml:space="preserve"> and media coverage</w:t>
      </w:r>
      <w:r w:rsidRPr="00060F13">
        <w:rPr>
          <w:sz w:val="16"/>
        </w:rPr>
        <w:t>. In doing so, “</w:t>
      </w:r>
      <w:r w:rsidRPr="00957816">
        <w:rPr>
          <w:rStyle w:val="StyleUnderline"/>
          <w:highlight w:val="cyan"/>
        </w:rPr>
        <w:t>westplaining</w:t>
      </w:r>
      <w:r w:rsidRPr="00060F13">
        <w:rPr>
          <w:sz w:val="16"/>
        </w:rPr>
        <w:t xml:space="preserve">” </w:t>
      </w:r>
      <w:r w:rsidRPr="00957816">
        <w:rPr>
          <w:rStyle w:val="Emphasis"/>
          <w:highlight w:val="cyan"/>
        </w:rPr>
        <w:t>strengthens</w:t>
      </w:r>
      <w:r w:rsidRPr="00060F13">
        <w:rPr>
          <w:rStyle w:val="StyleUnderline"/>
        </w:rPr>
        <w:t xml:space="preserve"> existing </w:t>
      </w:r>
      <w:r w:rsidRPr="00957816">
        <w:rPr>
          <w:rStyle w:val="StyleUnderline"/>
          <w:highlight w:val="cyan"/>
        </w:rPr>
        <w:t>boundaries</w:t>
      </w:r>
      <w:r w:rsidRPr="00060F13">
        <w:rPr>
          <w:rStyle w:val="StyleUnderline"/>
        </w:rPr>
        <w:t xml:space="preserve"> in academia and creates new ones</w:t>
      </w:r>
      <w:r w:rsidRPr="00060F13">
        <w:rPr>
          <w:sz w:val="16"/>
        </w:rPr>
        <w:t xml:space="preserve">. Taras </w:t>
      </w:r>
      <w:r w:rsidRPr="00060F13">
        <w:rPr>
          <w:rStyle w:val="StyleUnderline"/>
        </w:rPr>
        <w:t>Bilous</w:t>
      </w:r>
      <w:r w:rsidRPr="00060F13">
        <w:rPr>
          <w:sz w:val="16"/>
        </w:rPr>
        <w:t xml:space="preserve">, the editor of the left-wing Ukrainian magazine “Commons” wrote a “letter to the left in the West” shortly after the war began, on 25 February, when Kyiv was under Russian siege. In his piece, he </w:t>
      </w:r>
      <w:r w:rsidRPr="006E2982">
        <w:rPr>
          <w:rStyle w:val="Emphasis"/>
        </w:rPr>
        <w:t>criticised</w:t>
      </w:r>
      <w:r w:rsidRPr="00060F13">
        <w:rPr>
          <w:sz w:val="16"/>
        </w:rPr>
        <w:t xml:space="preserve"> the </w:t>
      </w:r>
      <w:r w:rsidRPr="00060F13">
        <w:rPr>
          <w:rStyle w:val="StyleUnderline"/>
        </w:rPr>
        <w:t xml:space="preserve">fact that </w:t>
      </w:r>
      <w:r w:rsidRPr="00957816">
        <w:rPr>
          <w:rStyle w:val="Emphasis"/>
          <w:highlight w:val="cyan"/>
        </w:rPr>
        <w:t>actual people</w:t>
      </w:r>
      <w:r w:rsidRPr="00957816">
        <w:rPr>
          <w:rStyle w:val="StyleUnderline"/>
          <w:highlight w:val="cyan"/>
        </w:rPr>
        <w:t xml:space="preserve"> in Eastern Europe</w:t>
      </w:r>
      <w:r w:rsidRPr="00060F13">
        <w:rPr>
          <w:rStyle w:val="StyleUnderline"/>
        </w:rPr>
        <w:t xml:space="preserve"> and their political ideas</w:t>
      </w:r>
      <w:r w:rsidRPr="00060F13">
        <w:rPr>
          <w:sz w:val="16"/>
        </w:rPr>
        <w:t xml:space="preserve"> — </w:t>
      </w:r>
      <w:r w:rsidRPr="00957816">
        <w:rPr>
          <w:rStyle w:val="StyleUnderline"/>
          <w:highlight w:val="cyan"/>
        </w:rPr>
        <w:t>as well as</w:t>
      </w:r>
      <w:r w:rsidRPr="00060F13">
        <w:rPr>
          <w:rStyle w:val="StyleUnderline"/>
        </w:rPr>
        <w:t xml:space="preserve"> </w:t>
      </w:r>
      <w:r w:rsidRPr="006E2982">
        <w:rPr>
          <w:rStyle w:val="Emphasis"/>
        </w:rPr>
        <w:t>aggressive</w:t>
      </w:r>
      <w:r w:rsidRPr="00060F13">
        <w:rPr>
          <w:rStyle w:val="StyleUnderline"/>
        </w:rPr>
        <w:t xml:space="preserve"> </w:t>
      </w:r>
      <w:r w:rsidRPr="00957816">
        <w:rPr>
          <w:rStyle w:val="StyleUnderline"/>
          <w:highlight w:val="cyan"/>
        </w:rPr>
        <w:t>Russian</w:t>
      </w:r>
      <w:r w:rsidRPr="00060F13">
        <w:rPr>
          <w:rStyle w:val="StyleUnderline"/>
        </w:rPr>
        <w:t xml:space="preserve"> imperial </w:t>
      </w:r>
      <w:r w:rsidRPr="00957816">
        <w:rPr>
          <w:rStyle w:val="StyleUnderline"/>
          <w:highlight w:val="cyan"/>
        </w:rPr>
        <w:t>chauvinism</w:t>
      </w:r>
      <w:r w:rsidRPr="00060F13">
        <w:rPr>
          <w:sz w:val="16"/>
        </w:rPr>
        <w:t xml:space="preserve"> — </w:t>
      </w:r>
      <w:r w:rsidRPr="00957816">
        <w:rPr>
          <w:rStyle w:val="Emphasis"/>
          <w:highlight w:val="cyan"/>
        </w:rPr>
        <w:t>do not</w:t>
      </w:r>
      <w:r w:rsidRPr="00060F13">
        <w:rPr>
          <w:rStyle w:val="StyleUnderline"/>
        </w:rPr>
        <w:t xml:space="preserve"> seem to </w:t>
      </w:r>
      <w:r w:rsidRPr="00957816">
        <w:rPr>
          <w:rStyle w:val="StyleUnderline"/>
          <w:highlight w:val="cyan"/>
        </w:rPr>
        <w:t xml:space="preserve">exist for </w:t>
      </w:r>
      <w:r w:rsidRPr="00957816">
        <w:rPr>
          <w:rStyle w:val="Emphasis"/>
          <w:highlight w:val="cyan"/>
        </w:rPr>
        <w:t>left-wing intellectuals</w:t>
      </w:r>
      <w:r w:rsidRPr="00957816">
        <w:rPr>
          <w:rStyle w:val="StyleUnderline"/>
          <w:highlight w:val="cyan"/>
        </w:rPr>
        <w:t xml:space="preserve"> in the West</w:t>
      </w:r>
      <w:r w:rsidRPr="00060F13">
        <w:rPr>
          <w:rStyle w:val="StyleUnderline"/>
        </w:rPr>
        <w:t xml:space="preserve">, who are </w:t>
      </w:r>
      <w:r w:rsidRPr="00957816">
        <w:rPr>
          <w:rStyle w:val="StyleUnderline"/>
          <w:highlight w:val="cyan"/>
        </w:rPr>
        <w:t xml:space="preserve">instead </w:t>
      </w:r>
      <w:r w:rsidRPr="00957816">
        <w:rPr>
          <w:rStyle w:val="Emphasis"/>
          <w:highlight w:val="cyan"/>
        </w:rPr>
        <w:t>obsessed</w:t>
      </w:r>
      <w:r w:rsidRPr="00957816">
        <w:rPr>
          <w:rStyle w:val="StyleUnderline"/>
          <w:highlight w:val="cyan"/>
        </w:rPr>
        <w:t xml:space="preserve"> with</w:t>
      </w:r>
      <w:r w:rsidRPr="00060F13">
        <w:rPr>
          <w:rStyle w:val="StyleUnderline"/>
        </w:rPr>
        <w:t xml:space="preserve"> “</w:t>
      </w:r>
      <w:r w:rsidRPr="00957816">
        <w:rPr>
          <w:rStyle w:val="Emphasis"/>
          <w:highlight w:val="cyan"/>
        </w:rPr>
        <w:t>NATO imperialism</w:t>
      </w:r>
      <w:r w:rsidRPr="00060F13">
        <w:rPr>
          <w:rStyle w:val="StyleUnderline"/>
        </w:rPr>
        <w:t>”.</w:t>
      </w:r>
      <w:r w:rsidRPr="00060F13">
        <w:rPr>
          <w:sz w:val="16"/>
        </w:rPr>
        <w:t xml:space="preserve"> He wrote, “</w:t>
      </w:r>
      <w:r w:rsidRPr="00060F13">
        <w:rPr>
          <w:rStyle w:val="StyleUnderline"/>
        </w:rPr>
        <w:t xml:space="preserve">a </w:t>
      </w:r>
      <w:r w:rsidRPr="00957816">
        <w:rPr>
          <w:rStyle w:val="StyleUnderline"/>
          <w:highlight w:val="cyan"/>
        </w:rPr>
        <w:t>large part of</w:t>
      </w:r>
      <w:r w:rsidRPr="00060F13">
        <w:rPr>
          <w:rStyle w:val="StyleUnderline"/>
        </w:rPr>
        <w:t xml:space="preserve"> the </w:t>
      </w:r>
      <w:r w:rsidRPr="00957816">
        <w:rPr>
          <w:rStyle w:val="Emphasis"/>
          <w:highlight w:val="cyan"/>
        </w:rPr>
        <w:t>Western Left</w:t>
      </w:r>
      <w:r w:rsidRPr="00957816">
        <w:rPr>
          <w:rStyle w:val="StyleUnderline"/>
          <w:highlight w:val="cyan"/>
        </w:rPr>
        <w:t xml:space="preserve"> should</w:t>
      </w:r>
      <w:r w:rsidRPr="00060F13">
        <w:rPr>
          <w:rStyle w:val="StyleUnderline"/>
        </w:rPr>
        <w:t xml:space="preserve"> honestly </w:t>
      </w:r>
      <w:r w:rsidRPr="00957816">
        <w:rPr>
          <w:rStyle w:val="StyleUnderline"/>
          <w:highlight w:val="cyan"/>
        </w:rPr>
        <w:t>admit</w:t>
      </w:r>
      <w:r w:rsidRPr="00060F13">
        <w:rPr>
          <w:rStyle w:val="StyleUnderline"/>
        </w:rPr>
        <w:t xml:space="preserve"> that </w:t>
      </w:r>
      <w:r w:rsidRPr="00957816">
        <w:rPr>
          <w:rStyle w:val="StyleUnderline"/>
          <w:highlight w:val="cyan"/>
        </w:rPr>
        <w:t xml:space="preserve">it </w:t>
      </w:r>
      <w:r w:rsidRPr="00957816">
        <w:rPr>
          <w:rStyle w:val="Emphasis"/>
          <w:highlight w:val="cyan"/>
        </w:rPr>
        <w:t>completely fucked up</w:t>
      </w:r>
      <w:r w:rsidRPr="00957816">
        <w:rPr>
          <w:rStyle w:val="StyleUnderline"/>
          <w:highlight w:val="cyan"/>
        </w:rPr>
        <w:t xml:space="preserve"> in</w:t>
      </w:r>
      <w:r w:rsidRPr="00060F13">
        <w:rPr>
          <w:rStyle w:val="StyleUnderline"/>
        </w:rPr>
        <w:t xml:space="preserve"> formulating </w:t>
      </w:r>
      <w:r w:rsidRPr="00957816">
        <w:rPr>
          <w:rStyle w:val="StyleUnderline"/>
          <w:highlight w:val="cyan"/>
        </w:rPr>
        <w:t>its response to</w:t>
      </w:r>
      <w:r w:rsidRPr="00060F13">
        <w:rPr>
          <w:rStyle w:val="StyleUnderline"/>
        </w:rPr>
        <w:t xml:space="preserve"> the ‘</w:t>
      </w:r>
      <w:r w:rsidRPr="00957816">
        <w:rPr>
          <w:rStyle w:val="Emphasis"/>
          <w:highlight w:val="cyan"/>
        </w:rPr>
        <w:t>Ukrainian crisis</w:t>
      </w:r>
      <w:r w:rsidRPr="00060F13">
        <w:rPr>
          <w:rStyle w:val="StyleUnderline"/>
        </w:rPr>
        <w:t>’”</w:t>
      </w:r>
      <w:r w:rsidRPr="00060F13">
        <w:rPr>
          <w:sz w:val="16"/>
        </w:rPr>
        <w:t xml:space="preserve"> (Bilous 2022). There has also been a considerable critical response from Ukrainian sociologist Oksana Dutchak (2022), anthropologists from Ukraine Volodymyr Artiukh (2022b) and Taras Fedirko (2022), both currently living in the UK, Polish journalists and publicists (Troost 2022; Smoleński, Dutkiewicz 2022) who also condemn the false logic of “westplaining” Ukraine. </w:t>
      </w:r>
    </w:p>
    <w:p w14:paraId="67025DB0" w14:textId="77777777" w:rsidR="00F25B28" w:rsidRDefault="00F25B28" w:rsidP="00F25B28">
      <w:pPr>
        <w:pStyle w:val="Heading3"/>
      </w:pPr>
      <w:r>
        <w:lastRenderedPageBreak/>
        <w:t>A2 Russophobia</w:t>
      </w:r>
    </w:p>
    <w:p w14:paraId="60D12731" w14:textId="77777777" w:rsidR="00F25B28" w:rsidRPr="00BE3087" w:rsidRDefault="00F25B28" w:rsidP="00F25B28">
      <w:pPr>
        <w:pStyle w:val="Heading4"/>
      </w:pPr>
      <w:r>
        <w:t xml:space="preserve">‘Russophobia’ </w:t>
      </w:r>
      <w:r>
        <w:rPr>
          <w:u w:val="single"/>
        </w:rPr>
        <w:t>starts</w:t>
      </w:r>
      <w:r>
        <w:t xml:space="preserve"> AND </w:t>
      </w:r>
      <w:r>
        <w:rPr>
          <w:u w:val="single"/>
        </w:rPr>
        <w:t>ends</w:t>
      </w:r>
      <w:r>
        <w:t xml:space="preserve"> at zero---Putin’s been heard </w:t>
      </w:r>
      <w:r>
        <w:rPr>
          <w:u w:val="single"/>
        </w:rPr>
        <w:t>loud and clear</w:t>
      </w:r>
      <w:r>
        <w:t xml:space="preserve">. Even </w:t>
      </w:r>
      <w:r>
        <w:rPr>
          <w:u w:val="single"/>
        </w:rPr>
        <w:t>absent</w:t>
      </w:r>
      <w:r>
        <w:t xml:space="preserve"> global war, expansion locks in </w:t>
      </w:r>
      <w:r>
        <w:rPr>
          <w:u w:val="single"/>
        </w:rPr>
        <w:t>genocide</w:t>
      </w:r>
      <w:r>
        <w:t>.</w:t>
      </w:r>
    </w:p>
    <w:p w14:paraId="52D95F1D" w14:textId="77777777" w:rsidR="00F25B28" w:rsidRPr="00AE2DDD" w:rsidRDefault="00F25B28" w:rsidP="00F25B28">
      <w:r w:rsidRPr="00167038">
        <w:rPr>
          <w:rStyle w:val="Style13ptBold"/>
        </w:rPr>
        <w:t>Buyskykh ’23</w:t>
      </w:r>
      <w:r>
        <w:t xml:space="preserve"> [Julia; 2023; historian and anthropologist, co-founder of an NGO the Centre for Applied Anthropology in Kyiv, Ph.D. in History and Ethnology from Taras Shevchenko Kyiv National University, post-doc Visegrad fellowship at the Institute of Ethnology and Cultural Anthropology, University of Warsaw, research fellow in the frames of “Prisma-Ukraїna – Research Network Eastern Europe” scheme, at the Forum Transregionale Studien in Berlin, Sanctuary Fellow at the University College Cork, Ireland; Ethnologia Polona, “OLD-NEW COLONIAL TENDENCIES IN SOCIAL ANTHROPOLOGY: EMPATHY IN WARTIME,” vol. 44] Blitz</w:t>
      </w:r>
    </w:p>
    <w:p w14:paraId="7822ACFB" w14:textId="77777777" w:rsidR="00F25B28" w:rsidRPr="00B510B6" w:rsidRDefault="00F25B28" w:rsidP="00F25B28">
      <w:pPr>
        <w:rPr>
          <w:sz w:val="16"/>
        </w:rPr>
      </w:pPr>
      <w:r w:rsidRPr="00B510B6">
        <w:rPr>
          <w:sz w:val="16"/>
        </w:rPr>
        <w:t xml:space="preserve">Writing about the Western condemnation of the Russian invasion of Ukraine, Hann </w:t>
      </w:r>
      <w:r w:rsidRPr="00957816">
        <w:rPr>
          <w:rStyle w:val="StyleUnderline"/>
          <w:highlight w:val="cyan"/>
        </w:rPr>
        <w:t>claims that</w:t>
      </w:r>
      <w:r w:rsidRPr="00B510B6">
        <w:rPr>
          <w:sz w:val="16"/>
        </w:rPr>
        <w:t>: “</w:t>
      </w:r>
      <w:r w:rsidRPr="00957816">
        <w:rPr>
          <w:rStyle w:val="StyleUnderline"/>
          <w:highlight w:val="cyan"/>
        </w:rPr>
        <w:t>there is</w:t>
      </w:r>
      <w:r w:rsidRPr="002A40C9">
        <w:rPr>
          <w:rStyle w:val="StyleUnderline"/>
        </w:rPr>
        <w:t xml:space="preserve"> little or </w:t>
      </w:r>
      <w:r w:rsidRPr="00957816">
        <w:rPr>
          <w:rStyle w:val="StyleUnderline"/>
          <w:highlight w:val="cyan"/>
        </w:rPr>
        <w:t xml:space="preserve">no attempt to </w:t>
      </w:r>
      <w:r w:rsidRPr="00957816">
        <w:rPr>
          <w:rStyle w:val="Emphasis"/>
          <w:highlight w:val="cyan"/>
        </w:rPr>
        <w:t>represent</w:t>
      </w:r>
      <w:r w:rsidRPr="005437A8">
        <w:rPr>
          <w:sz w:val="16"/>
        </w:rPr>
        <w:t>ation</w:t>
      </w:r>
      <w:r w:rsidRPr="00B510B6">
        <w:rPr>
          <w:sz w:val="16"/>
        </w:rPr>
        <w:t xml:space="preserve"> [sic] </w:t>
      </w:r>
      <w:r w:rsidRPr="002A40C9">
        <w:rPr>
          <w:rStyle w:val="StyleUnderline"/>
        </w:rPr>
        <w:t xml:space="preserve">of the </w:t>
      </w:r>
      <w:r w:rsidRPr="00957816">
        <w:rPr>
          <w:rStyle w:val="StyleUnderline"/>
          <w:highlight w:val="cyan"/>
        </w:rPr>
        <w:t>Russian perspective</w:t>
      </w:r>
      <w:r w:rsidRPr="00B510B6">
        <w:rPr>
          <w:sz w:val="16"/>
        </w:rPr>
        <w:t xml:space="preserve">” (2022). </w:t>
      </w:r>
      <w:r w:rsidRPr="00957816">
        <w:rPr>
          <w:rStyle w:val="StyleUnderline"/>
          <w:highlight w:val="cyan"/>
        </w:rPr>
        <w:t>However</w:t>
      </w:r>
      <w:r w:rsidRPr="002A40C9">
        <w:rPr>
          <w:rStyle w:val="StyleUnderline"/>
        </w:rPr>
        <w:t xml:space="preserve">, </w:t>
      </w:r>
      <w:r w:rsidRPr="00957816">
        <w:rPr>
          <w:rStyle w:val="Emphasis"/>
          <w:highlight w:val="cyan"/>
        </w:rPr>
        <w:t>what</w:t>
      </w:r>
      <w:r w:rsidRPr="002A40C9">
        <w:rPr>
          <w:rStyle w:val="StyleUnderline"/>
        </w:rPr>
        <w:t xml:space="preserve"> kind of </w:t>
      </w:r>
      <w:r w:rsidRPr="00957816">
        <w:rPr>
          <w:rStyle w:val="StyleUnderline"/>
          <w:highlight w:val="cyan"/>
        </w:rPr>
        <w:t>perspective</w:t>
      </w:r>
      <w:r w:rsidRPr="00B510B6">
        <w:rPr>
          <w:sz w:val="16"/>
        </w:rPr>
        <w:t xml:space="preserve"> he means </w:t>
      </w:r>
      <w:r w:rsidRPr="00957816">
        <w:rPr>
          <w:rStyle w:val="StyleUnderline"/>
          <w:highlight w:val="cyan"/>
        </w:rPr>
        <w:t xml:space="preserve">remains </w:t>
      </w:r>
      <w:r w:rsidRPr="00957816">
        <w:rPr>
          <w:rStyle w:val="Emphasis"/>
          <w:highlight w:val="cyan"/>
        </w:rPr>
        <w:t>unarticulated</w:t>
      </w:r>
      <w:r w:rsidRPr="00B510B6">
        <w:rPr>
          <w:sz w:val="16"/>
        </w:rPr>
        <w:t>, even by Hann himself. The “</w:t>
      </w:r>
      <w:r w:rsidRPr="00957816">
        <w:rPr>
          <w:rStyle w:val="Emphasis"/>
          <w:highlight w:val="cyan"/>
        </w:rPr>
        <w:t>Russian perspective</w:t>
      </w:r>
      <w:r w:rsidRPr="00B510B6">
        <w:rPr>
          <w:sz w:val="16"/>
        </w:rPr>
        <w:t xml:space="preserve">” </w:t>
      </w:r>
      <w:r w:rsidRPr="002A40C9">
        <w:rPr>
          <w:rStyle w:val="StyleUnderline"/>
        </w:rPr>
        <w:t>we hear from Russian sources</w:t>
      </w:r>
      <w:r w:rsidRPr="00B510B6">
        <w:rPr>
          <w:sz w:val="16"/>
        </w:rPr>
        <w:t xml:space="preserve"> and officials </w:t>
      </w:r>
      <w:r w:rsidRPr="00957816">
        <w:rPr>
          <w:rStyle w:val="StyleUnderline"/>
          <w:highlight w:val="cyan"/>
        </w:rPr>
        <w:t>is</w:t>
      </w:r>
      <w:r w:rsidRPr="005437A8">
        <w:rPr>
          <w:rStyle w:val="StyleUnderline"/>
        </w:rPr>
        <w:t xml:space="preserve"> a</w:t>
      </w:r>
      <w:r w:rsidRPr="002A40C9">
        <w:rPr>
          <w:rStyle w:val="StyleUnderline"/>
        </w:rPr>
        <w:t xml:space="preserve"> </w:t>
      </w:r>
      <w:r w:rsidRPr="00957816">
        <w:rPr>
          <w:rStyle w:val="Emphasis"/>
          <w:highlight w:val="cyan"/>
        </w:rPr>
        <w:t>mixture</w:t>
      </w:r>
      <w:r w:rsidRPr="00957816">
        <w:rPr>
          <w:rStyle w:val="StyleUnderline"/>
          <w:highlight w:val="cyan"/>
        </w:rPr>
        <w:t xml:space="preserve"> of imperialism, lies</w:t>
      </w:r>
      <w:r w:rsidRPr="002A40C9">
        <w:rPr>
          <w:rStyle w:val="StyleUnderline"/>
        </w:rPr>
        <w:t xml:space="preserve">, justified </w:t>
      </w:r>
      <w:r w:rsidRPr="00957816">
        <w:rPr>
          <w:rStyle w:val="StyleUnderline"/>
          <w:highlight w:val="cyan"/>
        </w:rPr>
        <w:t>violence</w:t>
      </w:r>
      <w:r w:rsidRPr="002A40C9">
        <w:rPr>
          <w:rStyle w:val="StyleUnderline"/>
        </w:rPr>
        <w:t xml:space="preserve">, and alternative facts in the </w:t>
      </w:r>
      <w:r w:rsidRPr="009D25E6">
        <w:rPr>
          <w:rStyle w:val="Emphasis"/>
        </w:rPr>
        <w:t>surrealist mirror</w:t>
      </w:r>
      <w:r w:rsidRPr="00B510B6">
        <w:rPr>
          <w:sz w:val="16"/>
        </w:rPr>
        <w:t xml:space="preserve">. In early April 2022, for instance, a </w:t>
      </w:r>
      <w:r w:rsidRPr="00957816">
        <w:rPr>
          <w:rStyle w:val="Emphasis"/>
          <w:highlight w:val="cyan"/>
        </w:rPr>
        <w:t>Kremlin</w:t>
      </w:r>
      <w:r w:rsidRPr="002A40C9">
        <w:rPr>
          <w:rStyle w:val="StyleUnderline"/>
        </w:rPr>
        <w:t xml:space="preserve"> media </w:t>
      </w:r>
      <w:r w:rsidRPr="00957816">
        <w:rPr>
          <w:rStyle w:val="StyleUnderline"/>
          <w:highlight w:val="cyan"/>
        </w:rPr>
        <w:t>outlet</w:t>
      </w:r>
      <w:r w:rsidRPr="00B510B6">
        <w:rPr>
          <w:sz w:val="16"/>
        </w:rPr>
        <w:t xml:space="preserve"> “RIA Novosti” </w:t>
      </w:r>
      <w:r w:rsidRPr="002A40C9">
        <w:rPr>
          <w:rStyle w:val="StyleUnderline"/>
        </w:rPr>
        <w:t>published a piece</w:t>
      </w:r>
      <w:r w:rsidRPr="00B510B6">
        <w:rPr>
          <w:sz w:val="16"/>
        </w:rPr>
        <w:t xml:space="preserve"> written by pro-Kremlin analyst Timofei Sergeitsev, entitled “What Russia should do with Ukraine”, in which one finds justification for the war by </w:t>
      </w:r>
      <w:r w:rsidRPr="00957816">
        <w:rPr>
          <w:rStyle w:val="StyleUnderline"/>
          <w:highlight w:val="cyan"/>
        </w:rPr>
        <w:t>call</w:t>
      </w:r>
      <w:r w:rsidRPr="002A40C9">
        <w:rPr>
          <w:rStyle w:val="StyleUnderline"/>
        </w:rPr>
        <w:t xml:space="preserve">ing </w:t>
      </w:r>
      <w:r w:rsidRPr="00957816">
        <w:rPr>
          <w:rStyle w:val="StyleUnderline"/>
          <w:highlight w:val="cyan"/>
        </w:rPr>
        <w:t>for</w:t>
      </w:r>
      <w:r w:rsidRPr="002A40C9">
        <w:rPr>
          <w:rStyle w:val="StyleUnderline"/>
        </w:rPr>
        <w:t xml:space="preserve"> the </w:t>
      </w:r>
      <w:r w:rsidRPr="00957816">
        <w:rPr>
          <w:rStyle w:val="Emphasis"/>
          <w:highlight w:val="cyan"/>
        </w:rPr>
        <w:t>destruction</w:t>
      </w:r>
      <w:r w:rsidRPr="00957816">
        <w:rPr>
          <w:rStyle w:val="StyleUnderline"/>
          <w:highlight w:val="cyan"/>
        </w:rPr>
        <w:t xml:space="preserve"> of</w:t>
      </w:r>
      <w:r w:rsidRPr="002A40C9">
        <w:rPr>
          <w:rStyle w:val="StyleUnderline"/>
        </w:rPr>
        <w:t xml:space="preserve"> the </w:t>
      </w:r>
      <w:r w:rsidRPr="00957816">
        <w:rPr>
          <w:rStyle w:val="StyleUnderline"/>
          <w:highlight w:val="cyan"/>
        </w:rPr>
        <w:t>Ukrainian identity, language, state and people</w:t>
      </w:r>
      <w:r w:rsidRPr="00B510B6">
        <w:rPr>
          <w:sz w:val="16"/>
        </w:rPr>
        <w:t xml:space="preserve">. Sergeitsev even claims that the word “Ukraine” is synonymous with Nazism and should not be allowed to exist, therefore the entire Ukrainian people and the country should be erased.13 </w:t>
      </w:r>
      <w:r w:rsidRPr="00B510B6">
        <w:rPr>
          <w:rStyle w:val="StyleUnderline"/>
        </w:rPr>
        <w:t xml:space="preserve">There are </w:t>
      </w:r>
      <w:r w:rsidRPr="009D25E6">
        <w:rPr>
          <w:rStyle w:val="Emphasis"/>
        </w:rPr>
        <w:t>no illusions</w:t>
      </w:r>
      <w:r w:rsidRPr="00B510B6">
        <w:rPr>
          <w:rStyle w:val="StyleUnderline"/>
        </w:rPr>
        <w:t xml:space="preserve">: </w:t>
      </w:r>
      <w:r w:rsidRPr="00957816">
        <w:rPr>
          <w:rStyle w:val="StyleUnderline"/>
          <w:highlight w:val="cyan"/>
        </w:rPr>
        <w:t xml:space="preserve">Russia </w:t>
      </w:r>
      <w:r w:rsidRPr="00957816">
        <w:rPr>
          <w:rStyle w:val="Emphasis"/>
          <w:highlight w:val="cyan"/>
        </w:rPr>
        <w:t>does</w:t>
      </w:r>
      <w:r w:rsidRPr="00957816">
        <w:rPr>
          <w:rStyle w:val="StyleUnderline"/>
          <w:highlight w:val="cyan"/>
        </w:rPr>
        <w:t xml:space="preserve"> speak</w:t>
      </w:r>
      <w:r w:rsidRPr="00B510B6">
        <w:rPr>
          <w:rStyle w:val="StyleUnderline"/>
        </w:rPr>
        <w:t>; its “</w:t>
      </w:r>
      <w:r w:rsidRPr="00957816">
        <w:rPr>
          <w:rStyle w:val="StyleUnderline"/>
          <w:highlight w:val="cyan"/>
        </w:rPr>
        <w:t>perspective</w:t>
      </w:r>
      <w:r w:rsidRPr="00B510B6">
        <w:rPr>
          <w:rStyle w:val="StyleUnderline"/>
        </w:rPr>
        <w:t xml:space="preserve">” </w:t>
      </w:r>
      <w:r w:rsidRPr="00957816">
        <w:rPr>
          <w:rStyle w:val="StyleUnderline"/>
          <w:highlight w:val="cyan"/>
        </w:rPr>
        <w:t>is</w:t>
      </w:r>
      <w:r w:rsidRPr="00B510B6">
        <w:rPr>
          <w:rStyle w:val="StyleUnderline"/>
        </w:rPr>
        <w:t xml:space="preserve"> </w:t>
      </w:r>
      <w:r w:rsidRPr="009D25E6">
        <w:rPr>
          <w:rStyle w:val="Emphasis"/>
        </w:rPr>
        <w:t xml:space="preserve">very </w:t>
      </w:r>
      <w:r w:rsidRPr="00957816">
        <w:rPr>
          <w:rStyle w:val="Emphasis"/>
          <w:highlight w:val="cyan"/>
        </w:rPr>
        <w:t>vocal</w:t>
      </w:r>
      <w:r w:rsidRPr="00B510B6">
        <w:rPr>
          <w:rStyle w:val="StyleUnderline"/>
        </w:rPr>
        <w:t xml:space="preserve">; </w:t>
      </w:r>
      <w:r w:rsidRPr="00957816">
        <w:rPr>
          <w:rStyle w:val="StyleUnderline"/>
          <w:highlight w:val="cyan"/>
        </w:rPr>
        <w:t>and</w:t>
      </w:r>
      <w:r w:rsidRPr="00B510B6">
        <w:rPr>
          <w:rStyle w:val="StyleUnderline"/>
        </w:rPr>
        <w:t xml:space="preserve"> it is </w:t>
      </w:r>
      <w:r w:rsidRPr="00957816">
        <w:rPr>
          <w:rStyle w:val="StyleUnderline"/>
          <w:highlight w:val="cyan"/>
        </w:rPr>
        <w:t>expressed in</w:t>
      </w:r>
      <w:r w:rsidRPr="00B510B6">
        <w:rPr>
          <w:rStyle w:val="StyleUnderline"/>
        </w:rPr>
        <w:t xml:space="preserve"> </w:t>
      </w:r>
      <w:r w:rsidRPr="009D25E6">
        <w:rPr>
          <w:rStyle w:val="Emphasis"/>
        </w:rPr>
        <w:t>documented</w:t>
      </w:r>
      <w:r w:rsidRPr="00B510B6">
        <w:rPr>
          <w:rStyle w:val="StyleUnderline"/>
        </w:rPr>
        <w:t xml:space="preserve"> cases of </w:t>
      </w:r>
      <w:r w:rsidRPr="00957816">
        <w:rPr>
          <w:rStyle w:val="Emphasis"/>
          <w:highlight w:val="cyan"/>
        </w:rPr>
        <w:t>bombing</w:t>
      </w:r>
      <w:r w:rsidRPr="00B510B6">
        <w:rPr>
          <w:rStyle w:val="StyleUnderline"/>
        </w:rPr>
        <w:t xml:space="preserve">, </w:t>
      </w:r>
      <w:r w:rsidRPr="00957816">
        <w:rPr>
          <w:rStyle w:val="Emphasis"/>
          <w:highlight w:val="cyan"/>
        </w:rPr>
        <w:t>shooting</w:t>
      </w:r>
      <w:r w:rsidRPr="00B510B6">
        <w:rPr>
          <w:rStyle w:val="StyleUnderline"/>
        </w:rPr>
        <w:t xml:space="preserve">, </w:t>
      </w:r>
      <w:r w:rsidRPr="00957816">
        <w:rPr>
          <w:rStyle w:val="Emphasis"/>
          <w:highlight w:val="cyan"/>
        </w:rPr>
        <w:t>rocketing</w:t>
      </w:r>
      <w:r w:rsidRPr="00B510B6">
        <w:rPr>
          <w:rStyle w:val="StyleUnderline"/>
        </w:rPr>
        <w:t xml:space="preserve">, </w:t>
      </w:r>
      <w:r w:rsidRPr="009D25E6">
        <w:rPr>
          <w:rStyle w:val="Emphasis"/>
        </w:rPr>
        <w:t>shelling</w:t>
      </w:r>
      <w:r w:rsidRPr="00B510B6">
        <w:rPr>
          <w:sz w:val="16"/>
        </w:rPr>
        <w:t xml:space="preserve">, raping and </w:t>
      </w:r>
      <w:r w:rsidRPr="00957816">
        <w:rPr>
          <w:rStyle w:val="Emphasis"/>
          <w:highlight w:val="cyan"/>
        </w:rPr>
        <w:t>killing</w:t>
      </w:r>
      <w:r w:rsidRPr="00B510B6">
        <w:rPr>
          <w:sz w:val="16"/>
        </w:rPr>
        <w:t xml:space="preserve"> civilians, </w:t>
      </w:r>
      <w:r w:rsidRPr="00957816">
        <w:rPr>
          <w:rStyle w:val="Emphasis"/>
          <w:highlight w:val="cyan"/>
        </w:rPr>
        <w:t>kidnapping</w:t>
      </w:r>
      <w:r w:rsidRPr="00B510B6">
        <w:rPr>
          <w:sz w:val="16"/>
        </w:rPr>
        <w:t xml:space="preserve"> children, stealing, </w:t>
      </w:r>
      <w:r w:rsidRPr="00957816">
        <w:rPr>
          <w:rStyle w:val="StyleUnderline"/>
          <w:highlight w:val="cyan"/>
        </w:rPr>
        <w:t>and</w:t>
      </w:r>
      <w:r w:rsidRPr="00B510B6">
        <w:rPr>
          <w:rStyle w:val="StyleUnderline"/>
        </w:rPr>
        <w:t xml:space="preserve"> causing </w:t>
      </w:r>
      <w:r w:rsidRPr="00957816">
        <w:rPr>
          <w:rStyle w:val="Emphasis"/>
          <w:highlight w:val="cyan"/>
        </w:rPr>
        <w:t>famine</w:t>
      </w:r>
      <w:r w:rsidRPr="00B510B6">
        <w:rPr>
          <w:sz w:val="16"/>
        </w:rPr>
        <w:t xml:space="preserve"> in the occupied territories of the Ukrainian South.</w:t>
      </w:r>
    </w:p>
    <w:p w14:paraId="65530408" w14:textId="77777777" w:rsidR="00F25B28" w:rsidRPr="00B510B6" w:rsidRDefault="00F25B28" w:rsidP="00F25B28">
      <w:pPr>
        <w:rPr>
          <w:sz w:val="16"/>
        </w:rPr>
      </w:pPr>
      <w:r w:rsidRPr="00B510B6">
        <w:rPr>
          <w:sz w:val="16"/>
        </w:rPr>
        <w:t xml:space="preserve">Unfortunately, </w:t>
      </w:r>
      <w:r w:rsidRPr="00B510B6">
        <w:rPr>
          <w:rStyle w:val="StyleUnderline"/>
        </w:rPr>
        <w:t>this</w:t>
      </w:r>
      <w:r w:rsidRPr="00B510B6">
        <w:rPr>
          <w:sz w:val="16"/>
        </w:rPr>
        <w:t xml:space="preserve"> “</w:t>
      </w:r>
      <w:r w:rsidRPr="00B510B6">
        <w:rPr>
          <w:rStyle w:val="StyleUnderline"/>
        </w:rPr>
        <w:t>Russian perspective</w:t>
      </w:r>
      <w:r w:rsidRPr="00B510B6">
        <w:rPr>
          <w:sz w:val="16"/>
        </w:rPr>
        <w:t xml:space="preserve">” is neither seen nor heard in Hann’s essay. It </w:t>
      </w:r>
      <w:r w:rsidRPr="00B510B6">
        <w:rPr>
          <w:rStyle w:val="StyleUnderline"/>
        </w:rPr>
        <w:t>is</w:t>
      </w:r>
      <w:r w:rsidRPr="00B510B6">
        <w:rPr>
          <w:sz w:val="16"/>
        </w:rPr>
        <w:t xml:space="preserve"> also </w:t>
      </w:r>
      <w:r w:rsidRPr="009D25E6">
        <w:rPr>
          <w:rStyle w:val="Emphasis"/>
        </w:rPr>
        <w:t>absent</w:t>
      </w:r>
      <w:r w:rsidRPr="00B510B6">
        <w:rPr>
          <w:rStyle w:val="StyleUnderline"/>
        </w:rPr>
        <w:t xml:space="preserve"> from other essays by Western intellectuals and scholars commenting on the war</w:t>
      </w:r>
      <w:r w:rsidRPr="00B510B6">
        <w:rPr>
          <w:sz w:val="16"/>
        </w:rPr>
        <w:t xml:space="preserve">, such as Sheila Fitzpatrick’s text, where she </w:t>
      </w:r>
      <w:r w:rsidRPr="00957816">
        <w:rPr>
          <w:rStyle w:val="StyleUnderline"/>
          <w:highlight w:val="cyan"/>
        </w:rPr>
        <w:t>care</w:t>
      </w:r>
      <w:r w:rsidRPr="00B510B6">
        <w:rPr>
          <w:sz w:val="16"/>
        </w:rPr>
        <w:t xml:space="preserve">s </w:t>
      </w:r>
      <w:r w:rsidRPr="00957816">
        <w:rPr>
          <w:rStyle w:val="StyleUnderline"/>
          <w:highlight w:val="cyan"/>
        </w:rPr>
        <w:t>about</w:t>
      </w:r>
      <w:r w:rsidRPr="00B510B6">
        <w:rPr>
          <w:sz w:val="16"/>
        </w:rPr>
        <w:t xml:space="preserve"> “</w:t>
      </w:r>
      <w:r w:rsidRPr="00957816">
        <w:rPr>
          <w:rStyle w:val="Emphasis"/>
          <w:highlight w:val="cyan"/>
        </w:rPr>
        <w:t>ostracizing Russia</w:t>
      </w:r>
      <w:r w:rsidRPr="00B510B6">
        <w:rPr>
          <w:sz w:val="16"/>
        </w:rPr>
        <w:t xml:space="preserve">” </w:t>
      </w:r>
      <w:r w:rsidRPr="00957816">
        <w:rPr>
          <w:rStyle w:val="StyleUnderline"/>
          <w:highlight w:val="cyan"/>
        </w:rPr>
        <w:t>and</w:t>
      </w:r>
      <w:r w:rsidRPr="00B510B6">
        <w:rPr>
          <w:sz w:val="16"/>
        </w:rPr>
        <w:t xml:space="preserve"> “</w:t>
      </w:r>
      <w:r w:rsidRPr="00957816">
        <w:rPr>
          <w:rStyle w:val="Emphasis"/>
          <w:highlight w:val="cyan"/>
        </w:rPr>
        <w:t>anti-Russian</w:t>
      </w:r>
      <w:r w:rsidRPr="00957816">
        <w:rPr>
          <w:rStyle w:val="StyleUnderline"/>
          <w:highlight w:val="cyan"/>
        </w:rPr>
        <w:t xml:space="preserve"> rhetoric</w:t>
      </w:r>
      <w:proofErr w:type="gramStart"/>
      <w:r w:rsidRPr="00B510B6">
        <w:rPr>
          <w:sz w:val="16"/>
        </w:rPr>
        <w:t xml:space="preserve">”, </w:t>
      </w:r>
      <w:r w:rsidRPr="00B510B6">
        <w:rPr>
          <w:rStyle w:val="StyleUnderline"/>
        </w:rPr>
        <w:t>but</w:t>
      </w:r>
      <w:proofErr w:type="gramEnd"/>
      <w:r w:rsidRPr="00B510B6">
        <w:rPr>
          <w:rStyle w:val="StyleUnderline"/>
        </w:rPr>
        <w:t xml:space="preserve"> </w:t>
      </w:r>
      <w:r w:rsidRPr="00957816">
        <w:rPr>
          <w:rStyle w:val="StyleUnderline"/>
          <w:highlight w:val="cyan"/>
        </w:rPr>
        <w:t xml:space="preserve">shows </w:t>
      </w:r>
      <w:r w:rsidRPr="00957816">
        <w:rPr>
          <w:rStyle w:val="Emphasis"/>
          <w:highlight w:val="cyan"/>
        </w:rPr>
        <w:t>no</w:t>
      </w:r>
      <w:r w:rsidRPr="00957816">
        <w:rPr>
          <w:rStyle w:val="StyleUnderline"/>
          <w:highlight w:val="cyan"/>
        </w:rPr>
        <w:t xml:space="preserve"> empathy towards</w:t>
      </w:r>
      <w:r w:rsidRPr="00B510B6">
        <w:rPr>
          <w:rStyle w:val="StyleUnderline"/>
        </w:rPr>
        <w:t xml:space="preserve"> the </w:t>
      </w:r>
      <w:r w:rsidRPr="00957816">
        <w:rPr>
          <w:rStyle w:val="Emphasis"/>
          <w:highlight w:val="cyan"/>
        </w:rPr>
        <w:t>Ukrainian perspective</w:t>
      </w:r>
      <w:r w:rsidRPr="00B510B6">
        <w:rPr>
          <w:sz w:val="16"/>
        </w:rPr>
        <w:t xml:space="preserve"> (Fitzpatrick 2022). A response has been written by Ukrainian historian Vitalii Mykhailovskyi, refuting such concerns (Mykhailovskyi 2022). However, despite their existence, voices and insider perspectives from Ukraine are still marginal on a global scale (see </w:t>
      </w:r>
      <w:proofErr w:type="gramStart"/>
      <w:r w:rsidRPr="00B510B6">
        <w:rPr>
          <w:sz w:val="16"/>
        </w:rPr>
        <w:t>in particular Cherepanyn</w:t>
      </w:r>
      <w:proofErr w:type="gramEnd"/>
      <w:r w:rsidRPr="00B510B6">
        <w:rPr>
          <w:sz w:val="16"/>
        </w:rPr>
        <w:t xml:space="preserve"> 2022; Dostlieva and Dostliev 2022; Gomza 2022a, 2022b; Hrytsak 2022; Kasianov 2022; Kulchytskyi 2022; Kulyk 2022; Radynskyi 2022). </w:t>
      </w:r>
    </w:p>
    <w:p w14:paraId="3CCE81A5" w14:textId="77777777" w:rsidR="00F25B28" w:rsidRPr="002C5AC1" w:rsidRDefault="00F25B28" w:rsidP="00F25B28"/>
    <w:p w14:paraId="43925CC4" w14:textId="77777777" w:rsidR="00F25B28" w:rsidRDefault="00F25B28" w:rsidP="00F25B28">
      <w:pPr>
        <w:pStyle w:val="Heading2"/>
      </w:pPr>
      <w:r>
        <w:lastRenderedPageBreak/>
        <w:t>A2 Diplomacy CP</w:t>
      </w:r>
    </w:p>
    <w:p w14:paraId="60FD966E" w14:textId="77777777" w:rsidR="00F25B28" w:rsidRPr="0057214C" w:rsidRDefault="00F25B28" w:rsidP="00F25B28">
      <w:pPr>
        <w:pStyle w:val="Heading3"/>
      </w:pPr>
      <w:r>
        <w:lastRenderedPageBreak/>
        <w:t>Solvency Deficit – Russia Won’t Cooperate</w:t>
      </w:r>
    </w:p>
    <w:p w14:paraId="7B80E1E2" w14:textId="77777777" w:rsidR="00F25B28" w:rsidRPr="0057214C" w:rsidRDefault="00F25B28" w:rsidP="00F25B28">
      <w:pPr>
        <w:pStyle w:val="Heading4"/>
      </w:pPr>
      <w:r w:rsidRPr="0057214C">
        <w:t xml:space="preserve">Negotiations fail – Russia will be disingenuous </w:t>
      </w:r>
    </w:p>
    <w:p w14:paraId="1A6698D5" w14:textId="77777777" w:rsidR="00F25B28" w:rsidRPr="0057214C" w:rsidRDefault="00F25B28" w:rsidP="00F25B28">
      <w:pPr>
        <w:rPr>
          <w:rStyle w:val="Style13ptBold"/>
          <w:b w:val="0"/>
          <w:bCs w:val="0"/>
        </w:rPr>
      </w:pPr>
      <w:r w:rsidRPr="0057214C">
        <w:rPr>
          <w:rStyle w:val="Style13ptBold"/>
        </w:rPr>
        <w:t xml:space="preserve">Dalziel </w:t>
      </w:r>
      <w:r>
        <w:rPr>
          <w:rStyle w:val="Style13ptBold"/>
        </w:rPr>
        <w:t>24</w:t>
      </w:r>
      <w:r w:rsidRPr="0057214C">
        <w:rPr>
          <w:rStyle w:val="Style13ptBold"/>
          <w:b w:val="0"/>
          <w:bCs w:val="0"/>
        </w:rPr>
        <w:t xml:space="preserve"> [Alexander, senior fellow at the Macdonald-Laurier Institute in Ottawa, “Russia’s Tough Talk on Arctic Sovereignty Must Be Taken Seriously,” </w:t>
      </w:r>
      <w:hyperlink r:id="rId45" w:history="1">
        <w:r w:rsidRPr="0057214C">
          <w:rPr>
            <w:rStyle w:val="Style13ptBold"/>
            <w:b w:val="0"/>
            <w:bCs w:val="0"/>
          </w:rPr>
          <w:t>https://www.geopoliticalmonitor.com/russias-tough-talk-on-arctic-sovereignty-must-be-taken-seriously/</w:t>
        </w:r>
      </w:hyperlink>
      <w:r w:rsidRPr="0057214C">
        <w:rPr>
          <w:rStyle w:val="Style13ptBold"/>
          <w:b w:val="0"/>
          <w:bCs w:val="0"/>
        </w:rPr>
        <w:t>, ALB]</w:t>
      </w:r>
    </w:p>
    <w:p w14:paraId="6D01F56C" w14:textId="77777777" w:rsidR="00F25B28" w:rsidRPr="0057214C" w:rsidRDefault="00F25B28" w:rsidP="00F25B28">
      <w:pPr>
        <w:rPr>
          <w:sz w:val="16"/>
        </w:rPr>
      </w:pPr>
      <w:r w:rsidRPr="0057214C">
        <w:rPr>
          <w:sz w:val="16"/>
        </w:rPr>
        <w:t xml:space="preserve">So, what about Russia? </w:t>
      </w:r>
      <w:r w:rsidRPr="0057214C">
        <w:rPr>
          <w:rStyle w:val="Emphasis"/>
        </w:rPr>
        <w:t>There is good reason to think that Russia will be less than an amicable negotiator</w:t>
      </w:r>
      <w:r w:rsidRPr="0057214C">
        <w:rPr>
          <w:sz w:val="16"/>
        </w:rPr>
        <w:t xml:space="preserve"> </w:t>
      </w:r>
      <w:r w:rsidRPr="0057214C">
        <w:rPr>
          <w:rStyle w:val="StyleUnderline"/>
        </w:rPr>
        <w:t>and not leave it to the diplomats alone</w:t>
      </w:r>
      <w:r w:rsidRPr="0057214C">
        <w:rPr>
          <w:sz w:val="16"/>
        </w:rPr>
        <w:t>.</w:t>
      </w:r>
    </w:p>
    <w:p w14:paraId="7F312C76" w14:textId="77777777" w:rsidR="00F25B28" w:rsidRPr="0057214C" w:rsidRDefault="00F25B28" w:rsidP="00F25B28">
      <w:pPr>
        <w:rPr>
          <w:sz w:val="16"/>
        </w:rPr>
      </w:pPr>
      <w:r w:rsidRPr="0057214C">
        <w:rPr>
          <w:sz w:val="16"/>
        </w:rPr>
        <w:t xml:space="preserve">Here </w:t>
      </w:r>
      <w:r w:rsidRPr="0057214C">
        <w:rPr>
          <w:rStyle w:val="StyleUnderline"/>
        </w:rPr>
        <w:t xml:space="preserve">it is important to look at what the Russian leadership is saying </w:t>
      </w:r>
      <w:r w:rsidRPr="0057214C">
        <w:rPr>
          <w:sz w:val="16"/>
        </w:rPr>
        <w:t xml:space="preserve">on the matter. Useful resources are its main strategic documents, released over the last four years. </w:t>
      </w:r>
      <w:r w:rsidRPr="0057214C">
        <w:rPr>
          <w:rStyle w:val="StyleUnderline"/>
        </w:rPr>
        <w:t>The 2023 Foreign Policy Concept, the 2023 amendments to the 2020 Arctic Strategy, the 2022 Maritime Doctrine and the 2021 National Security Strategy reveal that Russia indeed thinks that it has a lot at stake</w:t>
      </w:r>
      <w:r w:rsidRPr="0057214C">
        <w:rPr>
          <w:sz w:val="16"/>
        </w:rPr>
        <w:t>. Canada, Denmark and the United States should take these seriously and prepare accordingly.</w:t>
      </w:r>
    </w:p>
    <w:p w14:paraId="1C83B15E" w14:textId="77777777" w:rsidR="00F25B28" w:rsidRPr="0057214C" w:rsidRDefault="00F25B28" w:rsidP="00F25B28">
      <w:pPr>
        <w:rPr>
          <w:sz w:val="16"/>
        </w:rPr>
      </w:pPr>
      <w:r w:rsidRPr="0057214C">
        <w:rPr>
          <w:sz w:val="16"/>
        </w:rPr>
        <w:t xml:space="preserve">To start, </w:t>
      </w:r>
      <w:r w:rsidRPr="0057214C">
        <w:rPr>
          <w:rStyle w:val="StyleUnderline"/>
        </w:rPr>
        <w:t>these documents make clear that the Arctic Ocean and its continental shelves are an integral part of Russia’s geopolitics and prosperity. The Russian position is committed to exercising an extended jurisdiction on the Arctic Ocean’s continental shelf.</w:t>
      </w:r>
      <w:r w:rsidRPr="0057214C">
        <w:rPr>
          <w:sz w:val="16"/>
        </w:rPr>
        <w:t xml:space="preserve"> Significantly, the National Security Strategy identifies the military’s defense of the continental shelf as a priority, a “goal of state security,” which dovetails with the document’s emphasis on resource exploitation rights as a function of national security and the general priority of the Arctic region in this regard.</w:t>
      </w:r>
    </w:p>
    <w:p w14:paraId="0338186D" w14:textId="77777777" w:rsidR="00F25B28" w:rsidRPr="0057214C" w:rsidRDefault="00F25B28" w:rsidP="00F25B28">
      <w:pPr>
        <w:rPr>
          <w:sz w:val="16"/>
        </w:rPr>
      </w:pPr>
      <w:r w:rsidRPr="0057214C">
        <w:rPr>
          <w:sz w:val="16"/>
        </w:rPr>
        <w:t>The Maritime Doctrine lists the Arctic as the top priority of maritime strategy and is outspoken on Russian interests beyond its exclusive economic zone to the continental shelf and the delimitation of maritime boundaries under international law. The Foreign Policy Concept says that Russia will “step up” (Russian: активизации) the delineating of these borders in a region it identifies as the second most important after the countries of central Asia and eastern Europe, and what it calls the “near abroad.”</w:t>
      </w:r>
    </w:p>
    <w:p w14:paraId="1A0DC6B2" w14:textId="77777777" w:rsidR="00F25B28" w:rsidRPr="0057214C" w:rsidRDefault="00F25B28" w:rsidP="00F25B28">
      <w:pPr>
        <w:rPr>
          <w:sz w:val="16"/>
        </w:rPr>
      </w:pPr>
      <w:r w:rsidRPr="0057214C">
        <w:rPr>
          <w:sz w:val="16"/>
        </w:rPr>
        <w:t>These statements fit into a process of geopolitical transformation Russia is trying to undertake to turn into a coastal Eurasian power, defined as much by its northern maritime edge as its terrestrial land mass. While the Arctic has long been touted as central to Russian identity, global warming is opening sea lanes that also conveniently enable Russia’s pivot to Asia, accelerated by the precarious relations with Europe.</w:t>
      </w:r>
    </w:p>
    <w:p w14:paraId="1D8C5DE1" w14:textId="77777777" w:rsidR="00F25B28" w:rsidRPr="0057214C" w:rsidRDefault="00F25B28" w:rsidP="00F25B28">
      <w:pPr>
        <w:rPr>
          <w:sz w:val="16"/>
        </w:rPr>
      </w:pPr>
      <w:r w:rsidRPr="0057214C">
        <w:rPr>
          <w:rStyle w:val="StyleUnderline"/>
        </w:rPr>
        <w:t>This vision of Arctic coastal Russia is closely tied to its prosperity agenda</w:t>
      </w:r>
      <w:r w:rsidRPr="0057214C">
        <w:rPr>
          <w:sz w:val="16"/>
        </w:rPr>
        <w:t>. The region had already been an important part of economic planning. Now it is coming to be seen as the linchpin of future economic development. The Maritime Doctrine describes the Arctic Ocean as the only “vital” ocean to national interests, with its socio-economic development a “decisive condition” for future prosperity. Seabed resources on the continental shelf, it claims, are “predetermined” to be essential to alleviating depleted terrestrial deposits (itself a questionable claim).</w:t>
      </w:r>
    </w:p>
    <w:p w14:paraId="2CFA4899" w14:textId="77777777" w:rsidR="00F25B28" w:rsidRPr="0057214C" w:rsidRDefault="00F25B28" w:rsidP="00F25B28">
      <w:pPr>
        <w:rPr>
          <w:rStyle w:val="StyleUnderline"/>
        </w:rPr>
      </w:pPr>
      <w:r w:rsidRPr="0057214C">
        <w:rPr>
          <w:rStyle w:val="StyleUnderline"/>
        </w:rPr>
        <w:t>Into this mix the strategies assess a sharply competitive, sometimes violent international context, including in the Arctic</w:t>
      </w:r>
      <w:r w:rsidRPr="0057214C">
        <w:rPr>
          <w:sz w:val="16"/>
        </w:rPr>
        <w:t xml:space="preserve">. </w:t>
      </w:r>
      <w:r w:rsidRPr="0057214C">
        <w:rPr>
          <w:rStyle w:val="StyleUnderline"/>
        </w:rPr>
        <w:t>The strategic documents describe the other Arctic countries as exhibiting varying degrees of hostility to Russia</w:t>
      </w:r>
      <w:r w:rsidRPr="0057214C">
        <w:rPr>
          <w:sz w:val="16"/>
        </w:rPr>
        <w:t xml:space="preserve">. </w:t>
      </w:r>
      <w:proofErr w:type="gramStart"/>
      <w:r w:rsidRPr="0057214C">
        <w:rPr>
          <w:sz w:val="16"/>
        </w:rPr>
        <w:t>The Foreign Policy Concept (Section 50.2, for instance),</w:t>
      </w:r>
      <w:proofErr w:type="gramEnd"/>
      <w:r w:rsidRPr="0057214C">
        <w:rPr>
          <w:sz w:val="16"/>
        </w:rPr>
        <w:t xml:space="preserve"> </w:t>
      </w:r>
      <w:r w:rsidRPr="0057214C">
        <w:rPr>
          <w:rStyle w:val="StyleUnderline"/>
        </w:rPr>
        <w:t>accuses the other Arctic countries of “militarizing” the region — conveniently ignoring Russia’s own steady modernization of its armed forces in its north.</w:t>
      </w:r>
    </w:p>
    <w:p w14:paraId="18BFD07A" w14:textId="77777777" w:rsidR="00F25B28" w:rsidRPr="0057214C" w:rsidRDefault="00F25B28" w:rsidP="00F25B28">
      <w:pPr>
        <w:rPr>
          <w:sz w:val="16"/>
        </w:rPr>
      </w:pPr>
      <w:r w:rsidRPr="0057214C">
        <w:rPr>
          <w:rStyle w:val="StyleUnderline"/>
        </w:rPr>
        <w:t>Russia then goes on to state it will “counteract unfriendly states’ … militarization of the region.” The United States and its allies are pursuing an explicit “containment” strategy and trying to limit its access to the oceanic resources, according to the Maritime Doctrine; it goes on to say the Arctic is a place of “strategic competition</w:t>
      </w:r>
      <w:r w:rsidRPr="0057214C">
        <w:rPr>
          <w:sz w:val="16"/>
        </w:rPr>
        <w:t>.” According to the National Security Strategy, Russia’s Arctic development is being “obstructed” (a reference to sanctions on oil and gas projects). The disparaging epithet of “Anglo-Saxon” is hurled in Canada’s general direction in the Foreign Policy Concept as one of the United States’ henchmen.</w:t>
      </w:r>
    </w:p>
    <w:p w14:paraId="11ADA952" w14:textId="77777777" w:rsidR="00F25B28" w:rsidRDefault="00F25B28" w:rsidP="00F25B28">
      <w:pPr>
        <w:rPr>
          <w:sz w:val="16"/>
        </w:rPr>
      </w:pPr>
      <w:r w:rsidRPr="0057214C">
        <w:rPr>
          <w:rStyle w:val="StyleUnderline"/>
        </w:rPr>
        <w:t>The updated Russian Arctic Strategy introduces ambiguity into this overall depiction</w:t>
      </w:r>
      <w:r w:rsidRPr="0057214C">
        <w:rPr>
          <w:sz w:val="16"/>
        </w:rPr>
        <w:t xml:space="preserve">. It has retained an earlier description of the other Arctic states as “challenges” (Russian: вызовы) and did not elevate them to threats (Russian: угрозы). While it did </w:t>
      </w:r>
      <w:r w:rsidRPr="0057214C">
        <w:rPr>
          <w:sz w:val="16"/>
        </w:rPr>
        <w:lastRenderedPageBreak/>
        <w:t>deprioritize the relations with the other Arctic states from the 2020 document and replace them with bilateral, case-by-case relations with any states, the retention of the “challenge” language is almost certainly not an oversight and optimistically might be seen to represent something of an underlying offer to the Arctic community in the case of improved relations, against the hyperbolic accusations of militarization and Anglo-Saxonism in the other strategies. (A workable hypothesis here is that Russia’s long-term concerns in the Arctic include managing a potentially overreaching China, for which having Arctic partners would be decidedly beneficial for Moscow.)</w:t>
      </w:r>
    </w:p>
    <w:p w14:paraId="4E456FD4" w14:textId="77777777" w:rsidR="00F25B28" w:rsidRPr="00EC092C" w:rsidRDefault="00F25B28" w:rsidP="00F25B28">
      <w:pPr>
        <w:pStyle w:val="Heading4"/>
      </w:pPr>
      <w:bookmarkStart w:id="3" w:name="_Hlk197956557"/>
      <w:r>
        <w:t xml:space="preserve">Cooperation fails but great power competition like the aff solves – prefer our </w:t>
      </w:r>
      <w:r w:rsidRPr="00EE2CBA">
        <w:rPr>
          <w:u w:val="single"/>
        </w:rPr>
        <w:t>comparative ev</w:t>
      </w:r>
    </w:p>
    <w:p w14:paraId="58DFE4F7" w14:textId="77777777" w:rsidR="00F25B28" w:rsidRPr="009B4BFC" w:rsidRDefault="00F25B28" w:rsidP="00F25B28">
      <w:pPr>
        <w:rPr>
          <w:sz w:val="26"/>
        </w:rPr>
      </w:pPr>
      <w:r w:rsidRPr="002765A9">
        <w:rPr>
          <w:rStyle w:val="Style13ptBold"/>
        </w:rPr>
        <w:t xml:space="preserve">Basak 24 </w:t>
      </w:r>
      <w:r w:rsidRPr="002765A9">
        <w:rPr>
          <w:rStyle w:val="Style13ptBold"/>
          <w:b w:val="0"/>
          <w:bCs w:val="0"/>
        </w:rPr>
        <w:t xml:space="preserve">[Ashton, Research Fellow, International Political Economy, Georgetown School for Foreign Service, The Arctic Trilemma: The United States Must Compete for the Transpolar Sea Route, Georgetown Security Studies Review, </w:t>
      </w:r>
      <w:hyperlink r:id="rId46" w:history="1">
        <w:r w:rsidRPr="002765A9">
          <w:rPr>
            <w:rStyle w:val="Style13ptBold"/>
            <w:b w:val="0"/>
            <w:bCs w:val="0"/>
          </w:rPr>
          <w:t>https://georgetownsecuritystudiesreview.org/2024/10/05/the-arctic-trilemma-the-united-states-must-compete-for-the-transpolar-sea-route/</w:t>
        </w:r>
      </w:hyperlink>
      <w:r w:rsidRPr="002765A9">
        <w:rPr>
          <w:rStyle w:val="Style13ptBold"/>
          <w:b w:val="0"/>
          <w:bCs w:val="0"/>
        </w:rPr>
        <w:t>, ALB]</w:t>
      </w:r>
    </w:p>
    <w:p w14:paraId="205FC67A" w14:textId="77777777" w:rsidR="00F25B28" w:rsidRPr="00EE2CBA" w:rsidRDefault="00F25B28" w:rsidP="00F25B28">
      <w:pPr>
        <w:rPr>
          <w:sz w:val="16"/>
        </w:rPr>
      </w:pPr>
      <w:r w:rsidRPr="00EE2CBA">
        <w:rPr>
          <w:sz w:val="16"/>
        </w:rPr>
        <w:t xml:space="preserve">The Arctic Trilemma: The United States’ Way Forward </w:t>
      </w:r>
    </w:p>
    <w:p w14:paraId="154DFBA2" w14:textId="77777777" w:rsidR="00F25B28" w:rsidRPr="00EE2CBA" w:rsidRDefault="00F25B28" w:rsidP="00F25B28">
      <w:pPr>
        <w:rPr>
          <w:sz w:val="16"/>
        </w:rPr>
      </w:pPr>
      <w:r w:rsidRPr="009B4BFC">
        <w:rPr>
          <w:rStyle w:val="StyleUnderline"/>
        </w:rPr>
        <w:t>Given the regional and strategic complexities outlined above, what should the U.S. policy be, and why</w:t>
      </w:r>
      <w:r w:rsidRPr="00EE2CBA">
        <w:rPr>
          <w:sz w:val="16"/>
        </w:rPr>
        <w:t xml:space="preserve">? To recall, the Arctic trilemma has three legs: access to the TSR, a greater U.S. military presence in the region, and stability and cooperation vis-a-vis Russia. One may consider each side of the trilemma. First, </w:t>
      </w:r>
      <w:r w:rsidRPr="009B4BFC">
        <w:rPr>
          <w:rStyle w:val="StyleUnderline"/>
        </w:rPr>
        <w:t xml:space="preserve">if the U.S. wants free economic access to the TSR but wants to avoid a hostile economic environment by cooperating with Russian </w:t>
      </w:r>
      <w:proofErr w:type="gramStart"/>
      <w:r w:rsidRPr="009B4BFC">
        <w:rPr>
          <w:rStyle w:val="StyleUnderline"/>
        </w:rPr>
        <w:t>interests</w:t>
      </w:r>
      <w:r w:rsidRPr="00EE2CBA">
        <w:rPr>
          <w:sz w:val="16"/>
        </w:rPr>
        <w:t xml:space="preserve"> ,</w:t>
      </w:r>
      <w:proofErr w:type="gramEnd"/>
      <w:r w:rsidRPr="00EE2CBA">
        <w:rPr>
          <w:sz w:val="16"/>
        </w:rPr>
        <w:t xml:space="preserve"> it must sacrifice establishing a greater military presence in the region. </w:t>
      </w:r>
      <w:r w:rsidRPr="009B4BFC">
        <w:rPr>
          <w:rStyle w:val="StyleUnderline"/>
        </w:rPr>
        <w:t>Russia will not unconditionally cooperate and promote an uncontested peace if the U.S. military challenges their positions in the region</w:t>
      </w:r>
      <w:r w:rsidRPr="00EE2CBA">
        <w:rPr>
          <w:sz w:val="16"/>
        </w:rPr>
        <w:t xml:space="preserve">. Putin’s invasion of Ukraine provides telling evidence: </w:t>
      </w:r>
      <w:r w:rsidRPr="009B4BFC">
        <w:rPr>
          <w:rStyle w:val="StyleUnderline"/>
        </w:rPr>
        <w:t>the authoritarian has asserted that he can and will respond forcefully to perceived U.S.and NATO threats to Russian sovereignty</w:t>
      </w:r>
      <w:r w:rsidRPr="00EE2CBA">
        <w:rPr>
          <w:sz w:val="16"/>
        </w:rPr>
        <w:t xml:space="preserve">. As a result, </w:t>
      </w:r>
      <w:r w:rsidRPr="009B4BFC">
        <w:rPr>
          <w:rStyle w:val="Emphasis"/>
        </w:rPr>
        <w:t>the U.S. would have to concede to Russian oversight to ensure cooperation and economic access, a position which Washington should – and would – never accept</w:t>
      </w:r>
      <w:r w:rsidRPr="00EE2CBA">
        <w:rPr>
          <w:sz w:val="16"/>
        </w:rPr>
        <w:t xml:space="preserve">. </w:t>
      </w:r>
    </w:p>
    <w:p w14:paraId="6BBB2A00" w14:textId="77777777" w:rsidR="00F25B28" w:rsidRPr="00EE2CBA" w:rsidRDefault="00F25B28" w:rsidP="00F25B28">
      <w:pPr>
        <w:rPr>
          <w:sz w:val="16"/>
        </w:rPr>
      </w:pPr>
      <w:r w:rsidRPr="00EE2CBA">
        <w:rPr>
          <w:sz w:val="16"/>
        </w:rPr>
        <w:t>Figure 2: The Arctic Trilemma for the United States</w:t>
      </w:r>
    </w:p>
    <w:p w14:paraId="06472C07" w14:textId="77777777" w:rsidR="00F25B28" w:rsidRPr="00EE2CBA" w:rsidRDefault="00F25B28" w:rsidP="00F25B28">
      <w:pPr>
        <w:rPr>
          <w:sz w:val="16"/>
        </w:rPr>
      </w:pPr>
      <w:r w:rsidRPr="00EE2CBA">
        <w:rPr>
          <w:sz w:val="16"/>
        </w:rPr>
        <w:t xml:space="preserve">Alternatively, </w:t>
      </w:r>
      <w:r w:rsidRPr="009B4BFC">
        <w:rPr>
          <w:rStyle w:val="StyleUnderline"/>
        </w:rPr>
        <w:t xml:space="preserve">the U.S. can have primary access to the </w:t>
      </w:r>
      <w:proofErr w:type="gramStart"/>
      <w:r w:rsidRPr="009B4BFC">
        <w:rPr>
          <w:rStyle w:val="StyleUnderline"/>
        </w:rPr>
        <w:t>TSR  and</w:t>
      </w:r>
      <w:proofErr w:type="gramEnd"/>
      <w:r w:rsidRPr="009B4BFC">
        <w:rPr>
          <w:rStyle w:val="StyleUnderline"/>
        </w:rPr>
        <w:t xml:space="preserve"> advance military objectives in the region , but sacrifice cooperation with Russia and prompt Great Power Competition in the Arctic</w:t>
      </w:r>
      <w:r w:rsidRPr="00EE2CBA">
        <w:rPr>
          <w:sz w:val="16"/>
        </w:rPr>
        <w:t xml:space="preserve">. </w:t>
      </w:r>
      <w:r w:rsidRPr="00EE2CBA">
        <w:rPr>
          <w:rStyle w:val="StyleUnderline"/>
        </w:rPr>
        <w:t>The Russians already have an entrenched military presence in the Arctic and can leverage its assets to dominate the TSR if they are uncontested</w:t>
      </w:r>
      <w:r w:rsidRPr="00EE2CBA">
        <w:rPr>
          <w:sz w:val="16"/>
        </w:rPr>
        <w:t xml:space="preserve">. Thus, </w:t>
      </w:r>
      <w:r w:rsidRPr="00EE2CBA">
        <w:rPr>
          <w:rStyle w:val="StyleUnderline"/>
        </w:rPr>
        <w:t>the U</w:t>
      </w:r>
      <w:r w:rsidRPr="00EE2CBA">
        <w:rPr>
          <w:sz w:val="16"/>
        </w:rPr>
        <w:t xml:space="preserve">nited </w:t>
      </w:r>
      <w:r w:rsidRPr="00EE2CBA">
        <w:rPr>
          <w:rStyle w:val="StyleUnderline"/>
        </w:rPr>
        <w:t>S</w:t>
      </w:r>
      <w:r w:rsidRPr="00EE2CBA">
        <w:rPr>
          <w:sz w:val="16"/>
        </w:rPr>
        <w:t xml:space="preserve">tates </w:t>
      </w:r>
      <w:r w:rsidRPr="00EE2CBA">
        <w:rPr>
          <w:rStyle w:val="StyleUnderline"/>
        </w:rPr>
        <w:t>must cultivate a formidable military force in the region to ensure that U.</w:t>
      </w:r>
      <w:proofErr w:type="gramStart"/>
      <w:r w:rsidRPr="00EE2CBA">
        <w:rPr>
          <w:rStyle w:val="StyleUnderline"/>
        </w:rPr>
        <w:t>S.companies</w:t>
      </w:r>
      <w:proofErr w:type="gramEnd"/>
      <w:r w:rsidRPr="00EE2CBA">
        <w:rPr>
          <w:rStyle w:val="StyleUnderline"/>
        </w:rPr>
        <w:t xml:space="preserve"> can utilize the TSR to their maximum economic advantage</w:t>
      </w:r>
      <w:r w:rsidRPr="00EE2CBA">
        <w:rPr>
          <w:sz w:val="16"/>
        </w:rPr>
        <w:t xml:space="preserve">. Open sea lanes would have to be secured through U.S. and </w:t>
      </w:r>
      <w:proofErr w:type="gramStart"/>
      <w:r w:rsidRPr="00EE2CBA">
        <w:rPr>
          <w:sz w:val="16"/>
        </w:rPr>
        <w:t>Allied sea</w:t>
      </w:r>
      <w:proofErr w:type="gramEnd"/>
      <w:r w:rsidRPr="00EE2CBA">
        <w:rPr>
          <w:sz w:val="16"/>
        </w:rPr>
        <w:t xml:space="preserve"> control. The competition to be the economic hegemon of the TSR makes any opportunity for joint efforts toward mutual prosperity unlikely and military steadfastness a necessity.</w:t>
      </w:r>
    </w:p>
    <w:p w14:paraId="7370BCEA" w14:textId="77777777" w:rsidR="00F25B28" w:rsidRPr="00EE2CBA" w:rsidRDefault="00F25B28" w:rsidP="00F25B28">
      <w:pPr>
        <w:rPr>
          <w:sz w:val="16"/>
        </w:rPr>
      </w:pPr>
      <w:r w:rsidRPr="00EE2CBA">
        <w:rPr>
          <w:rStyle w:val="StyleUnderline"/>
        </w:rPr>
        <w:t xml:space="preserve">Lastly, the U.S. can maintain peace and project a strong military </w:t>
      </w:r>
      <w:proofErr w:type="gramStart"/>
      <w:r w:rsidRPr="00EE2CBA">
        <w:rPr>
          <w:rStyle w:val="StyleUnderline"/>
        </w:rPr>
        <w:t>footprint  but</w:t>
      </w:r>
      <w:proofErr w:type="gramEnd"/>
      <w:r w:rsidRPr="00EE2CBA">
        <w:rPr>
          <w:rStyle w:val="StyleUnderline"/>
        </w:rPr>
        <w:t xml:space="preserve"> suffer from suboptimal access to the TSR. The political climate of the Arctic would resemble a Cold War-esque gridlock due to military build-up by both nations and potentially others who wish to enter the mix. The militarization of the Arctic would sacrifice the greater economic gains both sides could have achieved through a demilitarized </w:t>
      </w:r>
      <w:proofErr w:type="gramStart"/>
      <w:r w:rsidRPr="00EE2CBA">
        <w:rPr>
          <w:rStyle w:val="StyleUnderline"/>
        </w:rPr>
        <w:t>strait</w:t>
      </w:r>
      <w:r w:rsidRPr="00EE2CBA">
        <w:rPr>
          <w:sz w:val="16"/>
        </w:rPr>
        <w:t>..</w:t>
      </w:r>
      <w:proofErr w:type="gramEnd"/>
    </w:p>
    <w:p w14:paraId="470C5BF0" w14:textId="77777777" w:rsidR="00F25B28" w:rsidRDefault="00F25B28" w:rsidP="00F25B28">
      <w:pPr>
        <w:rPr>
          <w:rStyle w:val="Emphasis"/>
        </w:rPr>
      </w:pPr>
      <w:r w:rsidRPr="00EE2CBA">
        <w:rPr>
          <w:rStyle w:val="StyleUnderline"/>
        </w:rPr>
        <w:t>Within this trilemma, the U.S. must secure access to the TSR and establish a strong military presence in the Arctic, embracing great power competition</w:t>
      </w:r>
      <w:r w:rsidRPr="00EE2CBA">
        <w:rPr>
          <w:sz w:val="16"/>
        </w:rPr>
        <w:t xml:space="preserve">. </w:t>
      </w:r>
      <w:r w:rsidRPr="00EE2CBA">
        <w:rPr>
          <w:rStyle w:val="Emphasis"/>
        </w:rPr>
        <w:t xml:space="preserve">Given Putin’s militarism and completely shattered relations with the West post-February 2022, Washington should </w:t>
      </w:r>
      <w:proofErr w:type="gramStart"/>
      <w:r w:rsidRPr="00EE2CBA">
        <w:rPr>
          <w:rStyle w:val="Emphasis"/>
        </w:rPr>
        <w:t>not  pursue</w:t>
      </w:r>
      <w:proofErr w:type="gramEnd"/>
      <w:r w:rsidRPr="00EE2CBA">
        <w:rPr>
          <w:rStyle w:val="Emphasis"/>
        </w:rPr>
        <w:t xml:space="preserve"> cooperation</w:t>
      </w:r>
      <w:r w:rsidRPr="00EE2CBA">
        <w:rPr>
          <w:sz w:val="16"/>
        </w:rPr>
        <w:t xml:space="preserve">. </w:t>
      </w:r>
      <w:r w:rsidRPr="00EE2CBA">
        <w:rPr>
          <w:rStyle w:val="StyleUnderline"/>
        </w:rPr>
        <w:t>To secure U.</w:t>
      </w:r>
      <w:proofErr w:type="gramStart"/>
      <w:r w:rsidRPr="00EE2CBA">
        <w:rPr>
          <w:rStyle w:val="StyleUnderline"/>
        </w:rPr>
        <w:t>S.economic</w:t>
      </w:r>
      <w:proofErr w:type="gramEnd"/>
      <w:r w:rsidRPr="00EE2CBA">
        <w:rPr>
          <w:rStyle w:val="StyleUnderline"/>
        </w:rPr>
        <w:t xml:space="preserve"> interests in the TSR in the 2040s is to ensure no adversary will threaten U.S. ships. Naval theorist Alfred Thayer Mahan argued that securing access to the high seas for trade and commerce is crucial for a nation. Sea lines like the TSR are the economic arteries of Great Powers. They sustain </w:t>
      </w:r>
      <w:r w:rsidRPr="00EE2CBA">
        <w:rPr>
          <w:rStyle w:val="StyleUnderline"/>
        </w:rPr>
        <w:lastRenderedPageBreak/>
        <w:t>economic life</w:t>
      </w:r>
      <w:r w:rsidRPr="00EE2CBA">
        <w:rPr>
          <w:sz w:val="16"/>
        </w:rPr>
        <w:t xml:space="preserve">. And </w:t>
      </w:r>
      <w:r w:rsidRPr="00EE2CBA">
        <w:rPr>
          <w:rStyle w:val="StyleUnderline"/>
        </w:rPr>
        <w:t>they are too important to be left under adversarial control</w:t>
      </w:r>
      <w:r w:rsidRPr="00EE2CBA">
        <w:rPr>
          <w:sz w:val="16"/>
        </w:rPr>
        <w:t xml:space="preserve">. </w:t>
      </w:r>
      <w:r w:rsidRPr="00EE2CBA">
        <w:rPr>
          <w:rStyle w:val="Emphasis"/>
        </w:rPr>
        <w:t xml:space="preserve">The U.S. must command the </w:t>
      </w:r>
      <w:proofErr w:type="gramStart"/>
      <w:r w:rsidRPr="00EE2CBA">
        <w:rPr>
          <w:rStyle w:val="Emphasis"/>
        </w:rPr>
        <w:t>Arctic sea</w:t>
      </w:r>
      <w:proofErr w:type="gramEnd"/>
      <w:r w:rsidRPr="00EE2CBA">
        <w:rPr>
          <w:rStyle w:val="Emphasis"/>
        </w:rPr>
        <w:t xml:space="preserve">, like it has commanded the Pacific and other oceans for the better part of half a century. </w:t>
      </w:r>
    </w:p>
    <w:p w14:paraId="402FD4A3" w14:textId="77777777" w:rsidR="00F25B28" w:rsidRDefault="00F25B28" w:rsidP="00F25B28">
      <w:pPr>
        <w:pStyle w:val="Heading4"/>
      </w:pPr>
      <w:r w:rsidRPr="001F1992">
        <w:t>Russia lies in multilateral Arctic forums – the counterplan backfires</w:t>
      </w:r>
    </w:p>
    <w:p w14:paraId="05FD51E0" w14:textId="77777777" w:rsidR="00F25B28" w:rsidRDefault="00F25B28" w:rsidP="00F25B28">
      <w:pPr>
        <w:rPr>
          <w:rStyle w:val="Style13ptBold"/>
          <w:b w:val="0"/>
          <w:bCs w:val="0"/>
        </w:rPr>
      </w:pPr>
      <w:r>
        <w:rPr>
          <w:rStyle w:val="Style13ptBold"/>
        </w:rPr>
        <w:t>Paukkunen and Black 24</w:t>
      </w:r>
      <w:r w:rsidRPr="001F1992">
        <w:rPr>
          <w:rStyle w:val="Style13ptBold"/>
          <w:b w:val="0"/>
          <w:bCs w:val="0"/>
        </w:rPr>
        <w:t xml:space="preserve"> [Samu, deputy director of the Finnish Institute of International Fairs and James assistant director of the Defence and Security research group at RAND Europe, “Arctic cooperation with Russia: at what price?,” International Affairs, Volume 100, Issue 6, pgs. 2637-2648, </w:t>
      </w:r>
      <w:hyperlink r:id="rId47" w:history="1">
        <w:r w:rsidRPr="001F1992">
          <w:rPr>
            <w:rStyle w:val="Style13ptBold"/>
            <w:b w:val="0"/>
            <w:bCs w:val="0"/>
          </w:rPr>
          <w:t>https://academic.oup.com/ia/article-abstract/100/6/2637/7779632?redirectedFrom=fulltext</w:t>
        </w:r>
      </w:hyperlink>
      <w:r w:rsidRPr="001F1992">
        <w:rPr>
          <w:rStyle w:val="Style13ptBold"/>
          <w:b w:val="0"/>
          <w:bCs w:val="0"/>
        </w:rPr>
        <w:t>, ALB]</w:t>
      </w:r>
    </w:p>
    <w:p w14:paraId="623ABDFD" w14:textId="77777777" w:rsidR="00F25B28" w:rsidRPr="001F1992" w:rsidRDefault="00F25B28" w:rsidP="00F25B28">
      <w:pPr>
        <w:rPr>
          <w:rStyle w:val="Style13ptBold"/>
          <w:b w:val="0"/>
          <w:bCs w:val="0"/>
        </w:rPr>
      </w:pPr>
      <w:r>
        <w:rPr>
          <w:rStyle w:val="Style13ptBold"/>
          <w:b w:val="0"/>
          <w:bCs w:val="0"/>
        </w:rPr>
        <w:t>Abstract</w:t>
      </w:r>
    </w:p>
    <w:p w14:paraId="029774EC" w14:textId="77777777" w:rsidR="00F25B28" w:rsidRDefault="00F25B28" w:rsidP="00F25B28">
      <w:r w:rsidRPr="001F1992">
        <w:rPr>
          <w:rStyle w:val="StyleUnderline"/>
        </w:rPr>
        <w:t>After February 2022</w:t>
      </w:r>
      <w:r w:rsidRPr="001F1992">
        <w:rPr>
          <w:sz w:val="16"/>
        </w:rPr>
        <w:t xml:space="preserve">, </w:t>
      </w:r>
      <w:r w:rsidRPr="001F1992">
        <w:rPr>
          <w:rStyle w:val="StyleUnderline"/>
        </w:rPr>
        <w:t>it seemed that a breakdown of</w:t>
      </w:r>
      <w:r w:rsidRPr="001F1992">
        <w:rPr>
          <w:sz w:val="16"/>
        </w:rPr>
        <w:t xml:space="preserve"> political, economic and scientific </w:t>
      </w:r>
      <w:r w:rsidRPr="001F1992">
        <w:rPr>
          <w:rStyle w:val="StyleUnderline"/>
        </w:rPr>
        <w:t>cooperation in the Arctic would be one of the many examples of collateral damage from Russia's war</w:t>
      </w:r>
      <w:r w:rsidRPr="001F1992">
        <w:rPr>
          <w:sz w:val="16"/>
        </w:rPr>
        <w:t xml:space="preserve"> of aggression </w:t>
      </w:r>
      <w:r w:rsidRPr="001F1992">
        <w:rPr>
          <w:rStyle w:val="StyleUnderline"/>
        </w:rPr>
        <w:t>in Ukraine</w:t>
      </w:r>
      <w:r w:rsidRPr="001F1992">
        <w:rPr>
          <w:sz w:val="16"/>
        </w:rPr>
        <w:t xml:space="preserve">. </w:t>
      </w:r>
      <w:r w:rsidRPr="001F1992">
        <w:rPr>
          <w:rStyle w:val="StyleUnderline"/>
        </w:rPr>
        <w:t>Two years on</w:t>
      </w:r>
      <w:r w:rsidRPr="001F1992">
        <w:rPr>
          <w:sz w:val="16"/>
        </w:rPr>
        <w:t xml:space="preserve"> from the invasion, however, </w:t>
      </w:r>
      <w:r w:rsidRPr="001F1992">
        <w:rPr>
          <w:rStyle w:val="StyleUnderline"/>
        </w:rPr>
        <w:t>the Arctic 7 (the United States, Canada and the Nordic countries) have renewed their engagement with Russia on polar issues.</w:t>
      </w:r>
      <w:r w:rsidRPr="001F1992">
        <w:rPr>
          <w:sz w:val="16"/>
        </w:rPr>
        <w:t xml:space="preserve"> </w:t>
      </w:r>
      <w:r w:rsidRPr="001F1992">
        <w:rPr>
          <w:rStyle w:val="StyleUnderline"/>
        </w:rPr>
        <w:t>The Arctic Council has emerged as the exceptional case of a regional body in which Russia and NATO nations continue to collaborate</w:t>
      </w:r>
      <w:r w:rsidRPr="001F1992">
        <w:rPr>
          <w:sz w:val="16"/>
        </w:rPr>
        <w:t xml:space="preserve">, albeit at a more limited level through the working groups.This article examines the dilemmas facing the Arctic 7 as they seek to balance a values-based policy and strong stance against Russia in solidarity with Ukraine, with a desire to ensure the continuing survival of the Arctic Council and its primacy in regional governance. </w:t>
      </w:r>
      <w:r w:rsidRPr="001F1992">
        <w:rPr>
          <w:rStyle w:val="Emphasis"/>
        </w:rPr>
        <w:t>We argue that Russia has sought to weaponize the Council—withholding vital climate data and threatening to bring China further into regional politics—as part of a wider strategy of coercive diplomacy and hybrid threats in the Arctic</w:t>
      </w:r>
      <w:r w:rsidRPr="001F1992">
        <w:rPr>
          <w:sz w:val="16"/>
        </w:rPr>
        <w:t xml:space="preserve">. </w:t>
      </w:r>
      <w:r w:rsidRPr="001F1992">
        <w:rPr>
          <w:rStyle w:val="Emphasis"/>
        </w:rPr>
        <w:t>The Arctic 7 should recognize that they ultimately stand to lose more from giving into Russian tactics than from freezing Moscow out of the Arctic Council while the war in Ukraine continues</w:t>
      </w:r>
      <w:r>
        <w:t>.</w:t>
      </w:r>
      <w:bookmarkEnd w:id="3"/>
    </w:p>
    <w:p w14:paraId="076D2554" w14:textId="77777777" w:rsidR="00F25B28" w:rsidRDefault="00F25B28" w:rsidP="00F25B28">
      <w:pPr>
        <w:pStyle w:val="Heading3"/>
      </w:pPr>
      <w:r>
        <w:lastRenderedPageBreak/>
        <w:t>Solvency Deficit – Arctic Council</w:t>
      </w:r>
    </w:p>
    <w:p w14:paraId="013DC5B6" w14:textId="77777777" w:rsidR="00F25B28" w:rsidRDefault="00F25B28" w:rsidP="00F25B28">
      <w:pPr>
        <w:pStyle w:val="Heading4"/>
      </w:pPr>
      <w:r>
        <w:t xml:space="preserve">Including military matters at the Arctic </w:t>
      </w:r>
      <w:r>
        <w:rPr>
          <w:u w:val="single"/>
        </w:rPr>
        <w:t>causes</w:t>
      </w:r>
      <w:r>
        <w:t xml:space="preserve"> conflict</w:t>
      </w:r>
    </w:p>
    <w:p w14:paraId="39D69872" w14:textId="77777777" w:rsidR="00F25B28" w:rsidRPr="005F7C83" w:rsidRDefault="00F25B28" w:rsidP="00F25B28">
      <w:pPr>
        <w:rPr>
          <w:rStyle w:val="Style13ptBold"/>
          <w:b w:val="0"/>
          <w:bCs w:val="0"/>
        </w:rPr>
      </w:pPr>
      <w:r w:rsidRPr="005F7C83">
        <w:rPr>
          <w:rStyle w:val="Style13ptBold"/>
        </w:rPr>
        <w:t xml:space="preserve">Brown 24 </w:t>
      </w:r>
      <w:r w:rsidRPr="005F7C83">
        <w:rPr>
          <w:rStyle w:val="Style13ptBold"/>
          <w:b w:val="0"/>
          <w:bCs w:val="0"/>
        </w:rPr>
        <w:t xml:space="preserve">[Allison Brown is a visiting Fulbright Research Fellow at the Centre for International and Defence Policy (CIDP). She brings with her experience from the U.S. State Department, the U.S. Senate, and other government agencies. Her research at CIDP focuses on Arctic Security and Canada/U.S. Relations, “High North, Low Tension,” Centre for International and Defence Policy at Queens University, Volume 9, Issue 4, </w:t>
      </w:r>
      <w:hyperlink r:id="rId48" w:history="1">
        <w:r w:rsidRPr="005F7C83">
          <w:rPr>
            <w:rStyle w:val="Style13ptBold"/>
            <w:b w:val="0"/>
            <w:bCs w:val="0"/>
          </w:rPr>
          <w:t>https://www.queensu.ca/cidp/high-north-low-tension</w:t>
        </w:r>
      </w:hyperlink>
      <w:r w:rsidRPr="005F7C83">
        <w:rPr>
          <w:rStyle w:val="Style13ptBold"/>
          <w:b w:val="0"/>
          <w:bCs w:val="0"/>
        </w:rPr>
        <w:t>, ALB]</w:t>
      </w:r>
    </w:p>
    <w:p w14:paraId="78A326FB" w14:textId="77777777" w:rsidR="00F25B28" w:rsidRDefault="00F25B28" w:rsidP="00F25B28">
      <w:pPr>
        <w:rPr>
          <w:sz w:val="16"/>
        </w:rPr>
      </w:pPr>
      <w:r w:rsidRPr="005F7C83">
        <w:rPr>
          <w:rStyle w:val="StyleUnderline"/>
        </w:rPr>
        <w:t xml:space="preserve">The predominant view </w:t>
      </w:r>
      <w:r w:rsidRPr="00746DDB">
        <w:rPr>
          <w:sz w:val="16"/>
        </w:rPr>
        <w:t>of practitioners</w:t>
      </w:r>
      <w:r w:rsidRPr="00746DDB">
        <w:rPr>
          <w:rStyle w:val="StyleUnderline"/>
          <w:sz w:val="16"/>
        </w:rPr>
        <w:t xml:space="preserve"> </w:t>
      </w:r>
      <w:r w:rsidRPr="005F7C83">
        <w:rPr>
          <w:rStyle w:val="StyleUnderline"/>
        </w:rPr>
        <w:t>is that including military issues in the Arctic Council’s deliberations could be</w:t>
      </w:r>
      <w:r w:rsidRPr="00746DDB">
        <w:t xml:space="preserve"> seen as </w:t>
      </w:r>
      <w:r w:rsidRPr="005F7C83">
        <w:rPr>
          <w:rStyle w:val="StyleUnderline"/>
        </w:rPr>
        <w:t>violating the forum’s inherent stated principles and could undermine its mandated focus</w:t>
      </w:r>
      <w:r w:rsidRPr="005F7C83">
        <w:rPr>
          <w:sz w:val="16"/>
        </w:rPr>
        <w:t>.[x</w:t>
      </w:r>
      <w:r w:rsidRPr="005F7C83">
        <w:rPr>
          <w:rStyle w:val="Emphasis"/>
        </w:rPr>
        <w:t>] Furthermore, the inclusion of military issues could exacerbate</w:t>
      </w:r>
      <w:r w:rsidRPr="00746DDB">
        <w:t xml:space="preserve"> existing</w:t>
      </w:r>
      <w:r w:rsidRPr="005F7C83">
        <w:rPr>
          <w:rStyle w:val="Emphasis"/>
        </w:rPr>
        <w:t xml:space="preserve"> tensions </w:t>
      </w:r>
      <w:r w:rsidRPr="00746DDB">
        <w:t>and mistrust</w:t>
      </w:r>
      <w:r w:rsidRPr="005F7C83">
        <w:rPr>
          <w:rStyle w:val="Emphasis"/>
        </w:rPr>
        <w:t xml:space="preserve"> among certain member states, especially given </w:t>
      </w:r>
      <w:r w:rsidRPr="00746DDB">
        <w:t>the ongoing</w:t>
      </w:r>
      <w:r w:rsidRPr="005F7C83">
        <w:rPr>
          <w:rStyle w:val="Emphasis"/>
        </w:rPr>
        <w:t xml:space="preserve"> geopolitical tensions between Russia and the A7 members of the Arctic Council</w:t>
      </w:r>
      <w:r w:rsidRPr="005F7C83">
        <w:rPr>
          <w:sz w:val="16"/>
        </w:rPr>
        <w:t xml:space="preserve">.[xi] </w:t>
      </w:r>
      <w:r w:rsidRPr="005F7C83">
        <w:rPr>
          <w:rStyle w:val="Emphasis"/>
        </w:rPr>
        <w:t xml:space="preserve">There are </w:t>
      </w:r>
      <w:r w:rsidRPr="00746DDB">
        <w:rPr>
          <w:sz w:val="16"/>
        </w:rPr>
        <w:t xml:space="preserve">also </w:t>
      </w:r>
      <w:r w:rsidRPr="005F7C83">
        <w:rPr>
          <w:rStyle w:val="Emphasis"/>
        </w:rPr>
        <w:t>concerns that the militarization of the Arctic Council could escalate regional tensions and contribute to a future security dilemma, where nations increase their military capabilities in response to perceived threats from others.[xii] This could potentially lead to an arms race and heighten the risk of conflicts, undermining the Arctic Council's goal of promoting peace and stability in the Arctic</w:t>
      </w:r>
      <w:r w:rsidRPr="005F7C83">
        <w:rPr>
          <w:sz w:val="16"/>
        </w:rPr>
        <w:t>.</w:t>
      </w:r>
    </w:p>
    <w:p w14:paraId="261B5A3B" w14:textId="77777777" w:rsidR="00F25B28" w:rsidRDefault="00F25B28" w:rsidP="00F25B28">
      <w:pPr>
        <w:pStyle w:val="Heading4"/>
      </w:pPr>
      <w:r>
        <w:t>Prefer most conclusive evidence</w:t>
      </w:r>
    </w:p>
    <w:p w14:paraId="02614468" w14:textId="77777777" w:rsidR="00F25B28" w:rsidRPr="00746DDB" w:rsidRDefault="00F25B28" w:rsidP="00F25B28">
      <w:r w:rsidRPr="005F7C83">
        <w:rPr>
          <w:rStyle w:val="Style13ptBold"/>
        </w:rPr>
        <w:t xml:space="preserve">Brown 24 </w:t>
      </w:r>
      <w:r w:rsidRPr="005F7C83">
        <w:rPr>
          <w:rStyle w:val="Style13ptBold"/>
          <w:b w:val="0"/>
          <w:bCs w:val="0"/>
        </w:rPr>
        <w:t xml:space="preserve">[Allison Brown is a visiting Fulbright Research Fellow at the Centre for International and Defence Policy (CIDP). She brings with her experience from the U.S. State Department, the U.S. Senate, and other government agencies. Her research at CIDP focuses on Arctic Security and Canada/U.S. Relations, “High North, Low Tension,” Centre for International and Defence Policy at Queens University, Volume 9, Issue 4, </w:t>
      </w:r>
      <w:hyperlink r:id="rId49" w:history="1">
        <w:r w:rsidRPr="005F7C83">
          <w:rPr>
            <w:rStyle w:val="Style13ptBold"/>
            <w:b w:val="0"/>
            <w:bCs w:val="0"/>
          </w:rPr>
          <w:t>https://www.queensu.ca/cidp/high-north-low-tension</w:t>
        </w:r>
      </w:hyperlink>
      <w:r w:rsidRPr="005F7C83">
        <w:rPr>
          <w:rStyle w:val="Style13ptBold"/>
          <w:b w:val="0"/>
          <w:bCs w:val="0"/>
        </w:rPr>
        <w:t>, ALB]</w:t>
      </w:r>
    </w:p>
    <w:p w14:paraId="6889FB62" w14:textId="77777777" w:rsidR="00F25B28" w:rsidRPr="00746DDB" w:rsidRDefault="00F25B28" w:rsidP="00F25B28">
      <w:pPr>
        <w:rPr>
          <w:sz w:val="16"/>
        </w:rPr>
      </w:pPr>
      <w:r w:rsidRPr="00746DDB">
        <w:rPr>
          <w:sz w:val="16"/>
        </w:rPr>
        <w:t>1. Maintain the Arctic Council's Scope on non-military issues:</w:t>
      </w:r>
    </w:p>
    <w:p w14:paraId="107DC1E3" w14:textId="77777777" w:rsidR="00F25B28" w:rsidRPr="00746DDB" w:rsidRDefault="00F25B28" w:rsidP="00F25B28">
      <w:pPr>
        <w:rPr>
          <w:sz w:val="16"/>
        </w:rPr>
      </w:pPr>
      <w:r w:rsidRPr="00746DDB">
        <w:rPr>
          <w:rStyle w:val="StyleUnderline"/>
        </w:rPr>
        <w:t xml:space="preserve">The Arctic Council </w:t>
      </w:r>
      <w:proofErr w:type="gramStart"/>
      <w:r w:rsidRPr="00746DDB">
        <w:rPr>
          <w:rStyle w:val="StyleUnderline"/>
        </w:rPr>
        <w:t>has to</w:t>
      </w:r>
      <w:proofErr w:type="gramEnd"/>
      <w:r w:rsidRPr="00746DDB">
        <w:rPr>
          <w:rStyle w:val="StyleUnderline"/>
        </w:rPr>
        <w:t xml:space="preserve"> retain its non-military focus to maintain its future and current effectiveness in response to multilateral non-military issues</w:t>
      </w:r>
      <w:r w:rsidRPr="00746DDB">
        <w:rPr>
          <w:sz w:val="16"/>
        </w:rPr>
        <w:t xml:space="preserve">. </w:t>
      </w:r>
      <w:r w:rsidRPr="00746DDB">
        <w:rPr>
          <w:rStyle w:val="StyleUnderline"/>
        </w:rPr>
        <w:t>It is critical the Arctic Council does not discuss military</w:t>
      </w:r>
      <w:r w:rsidRPr="00746DDB">
        <w:rPr>
          <w:sz w:val="16"/>
        </w:rPr>
        <w:t xml:space="preserve"> </w:t>
      </w:r>
      <w:r w:rsidRPr="00746DDB">
        <w:rPr>
          <w:rStyle w:val="StyleUnderline"/>
        </w:rPr>
        <w:t>issues as it</w:t>
      </w:r>
      <w:r w:rsidRPr="00746DDB">
        <w:rPr>
          <w:sz w:val="16"/>
        </w:rPr>
        <w:t xml:space="preserve"> </w:t>
      </w:r>
      <w:r w:rsidRPr="00746DDB">
        <w:rPr>
          <w:rStyle w:val="StyleUnderline"/>
        </w:rPr>
        <w:t>can continue to play a vital role in establishing mutual collaboration</w:t>
      </w:r>
      <w:r w:rsidRPr="00746DDB">
        <w:rPr>
          <w:sz w:val="16"/>
        </w:rPr>
        <w:t xml:space="preserve"> and debate among the states and indigenous populations </w:t>
      </w:r>
      <w:r w:rsidRPr="00746DDB">
        <w:rPr>
          <w:rStyle w:val="StyleUnderline"/>
        </w:rPr>
        <w:t>on shared concerns such as environmental protection, sustainable development, or scientific research</w:t>
      </w:r>
      <w:r w:rsidRPr="00746DDB">
        <w:rPr>
          <w:sz w:val="16"/>
        </w:rPr>
        <w:t>. The Arctic Council’s inclusion of Russia as a member-state allows the council to remain a potential diplomatic forum if there is to be a re-engagement of Russia on Arctic issues in the future.</w:t>
      </w:r>
    </w:p>
    <w:p w14:paraId="4383DF6E" w14:textId="77777777" w:rsidR="00F25B28" w:rsidRDefault="00F25B28" w:rsidP="00F25B28">
      <w:pPr>
        <w:pStyle w:val="Heading3"/>
      </w:pPr>
      <w:r>
        <w:lastRenderedPageBreak/>
        <w:t>Perm Do Both</w:t>
      </w:r>
    </w:p>
    <w:p w14:paraId="351F611E" w14:textId="77777777" w:rsidR="00F25B28" w:rsidRDefault="00F25B28" w:rsidP="00F25B28">
      <w:pPr>
        <w:pStyle w:val="Heading4"/>
      </w:pPr>
      <w:r>
        <w:t>Perm do both - Russia will circumvent just the counterplan– only having the tools the plan gives makes negotiations successful</w:t>
      </w:r>
    </w:p>
    <w:p w14:paraId="0FDD93CB" w14:textId="77777777" w:rsidR="00F25B28" w:rsidRPr="0057214C" w:rsidRDefault="00F25B28" w:rsidP="00F25B28">
      <w:pPr>
        <w:rPr>
          <w:sz w:val="26"/>
        </w:rPr>
      </w:pPr>
      <w:r w:rsidRPr="0057214C">
        <w:rPr>
          <w:rStyle w:val="Style13ptBold"/>
        </w:rPr>
        <w:t xml:space="preserve">Dalziel </w:t>
      </w:r>
      <w:r>
        <w:rPr>
          <w:rStyle w:val="Style13ptBold"/>
        </w:rPr>
        <w:t>24</w:t>
      </w:r>
      <w:r w:rsidRPr="0057214C">
        <w:rPr>
          <w:rStyle w:val="Style13ptBold"/>
          <w:b w:val="0"/>
          <w:bCs w:val="0"/>
        </w:rPr>
        <w:t xml:space="preserve"> [Alexander, senior fellow at the Macdonald-Laurier Institute in Ottawa, “Russia’s Tough Talk on Arctic Sovereignty Must Be Taken Seriously,” </w:t>
      </w:r>
      <w:hyperlink r:id="rId50" w:history="1">
        <w:r w:rsidRPr="0057214C">
          <w:rPr>
            <w:rStyle w:val="Style13ptBold"/>
            <w:b w:val="0"/>
            <w:bCs w:val="0"/>
          </w:rPr>
          <w:t>https://www.geopoliticalmonitor.com/russias-tough-talk-on-arctic-sovereignty-must-be-taken-seriously/</w:t>
        </w:r>
      </w:hyperlink>
      <w:r w:rsidRPr="0057214C">
        <w:rPr>
          <w:rStyle w:val="Style13ptBold"/>
          <w:b w:val="0"/>
          <w:bCs w:val="0"/>
        </w:rPr>
        <w:t>, ALB]</w:t>
      </w:r>
    </w:p>
    <w:p w14:paraId="427B88B2" w14:textId="77777777" w:rsidR="00F25B28" w:rsidRPr="0057214C" w:rsidRDefault="00F25B28" w:rsidP="00F25B28">
      <w:pPr>
        <w:rPr>
          <w:sz w:val="16"/>
        </w:rPr>
      </w:pPr>
      <w:r w:rsidRPr="0057214C">
        <w:rPr>
          <w:rStyle w:val="StyleUnderline"/>
        </w:rPr>
        <w:t>So, will Russia leave the resolution of any disputes over the continental shelves purely to international law</w:t>
      </w:r>
      <w:r w:rsidRPr="0057214C">
        <w:rPr>
          <w:sz w:val="16"/>
        </w:rPr>
        <w:t>? In the Foreign Policy Concept, Russia reaffirms the “special responsibility of the Arctic states” regarding the Law of the Sea, with a specific reference to maritime delimitation” and sustainable development. It clearly has not abandoned international law.</w:t>
      </w:r>
    </w:p>
    <w:p w14:paraId="1837E61D" w14:textId="77777777" w:rsidR="00F25B28" w:rsidRPr="0057214C" w:rsidRDefault="00F25B28" w:rsidP="00F25B28">
      <w:pPr>
        <w:rPr>
          <w:sz w:val="16"/>
        </w:rPr>
      </w:pPr>
      <w:r w:rsidRPr="0057214C">
        <w:rPr>
          <w:sz w:val="16"/>
        </w:rPr>
        <w:t xml:space="preserve">But </w:t>
      </w:r>
      <w:r w:rsidRPr="0057214C">
        <w:rPr>
          <w:rStyle w:val="StyleUnderline"/>
        </w:rPr>
        <w:t>Putin and his regime see international law differently from the other (liberal and democratic) Arctic states. They import into their claims about international law the array of deeply cynical assumptions about how the world works, captured in the Foreign Policy Concept’s acknowledgement of the “power factor” in current international relations; diplomacy, it contends, is of decreasing effectiveness</w:t>
      </w:r>
      <w:r w:rsidRPr="0057214C">
        <w:rPr>
          <w:sz w:val="16"/>
        </w:rPr>
        <w:t>.</w:t>
      </w:r>
    </w:p>
    <w:p w14:paraId="3383AB05" w14:textId="77777777" w:rsidR="00F25B28" w:rsidRPr="0057214C" w:rsidRDefault="00F25B28" w:rsidP="00F25B28">
      <w:pPr>
        <w:rPr>
          <w:sz w:val="16"/>
        </w:rPr>
      </w:pPr>
      <w:r w:rsidRPr="0057214C">
        <w:rPr>
          <w:sz w:val="16"/>
        </w:rPr>
        <w:t>Cynicism, though, does not exclude sincerity. For Russia, international law is an instrument. The starting point from any consideration of the question in Copenhagen, Nuuk, Ottawa and Washington must be Russia’s flagrant dismissal of international law by its invasion of Ukraine. Russia is not a country defined by its strict adherence to legality.</w:t>
      </w:r>
    </w:p>
    <w:p w14:paraId="5D44B967" w14:textId="77777777" w:rsidR="00F25B28" w:rsidRPr="0057214C" w:rsidRDefault="00F25B28" w:rsidP="00F25B28">
      <w:pPr>
        <w:rPr>
          <w:sz w:val="16"/>
        </w:rPr>
      </w:pPr>
      <w:r w:rsidRPr="0057214C">
        <w:rPr>
          <w:rStyle w:val="StyleUnderline"/>
        </w:rPr>
        <w:t>Expressing this, the subordination of international law to the national interest is a theme running through the strategic documents</w:t>
      </w:r>
      <w:r w:rsidRPr="0057214C">
        <w:rPr>
          <w:sz w:val="16"/>
        </w:rPr>
        <w:t>. The Foreign Policy Concept declares that delimiting the continental shelf will be done in accordance with international law but “unconditionally” in line with its “national interests” and “sovereign rights;” the amended 2023 Arctic strategy added new language foregrounding national interests.</w:t>
      </w:r>
    </w:p>
    <w:p w14:paraId="30899569" w14:textId="77777777" w:rsidR="00F25B28" w:rsidRPr="0057214C" w:rsidRDefault="00F25B28" w:rsidP="00F25B28">
      <w:pPr>
        <w:rPr>
          <w:sz w:val="16"/>
        </w:rPr>
      </w:pPr>
      <w:r w:rsidRPr="0057214C">
        <w:rPr>
          <w:sz w:val="16"/>
        </w:rPr>
        <w:t xml:space="preserve">In addition, </w:t>
      </w:r>
      <w:r w:rsidRPr="0057214C">
        <w:rPr>
          <w:rStyle w:val="StyleUnderline"/>
        </w:rPr>
        <w:t>doubts about the efficacy of international law pervade these documents. The Arctic Strategy and Maritime Doctrine both speak of a group of unspecified countries, presumably Arctic ones, seeking to revise international agreements along national legislative lines. These statements exhibit the leadership’s tendency to use international law instrumentality and see it as malleable to the interests of the “great powers</w:t>
      </w:r>
      <w:r w:rsidRPr="0057214C">
        <w:rPr>
          <w:sz w:val="16"/>
        </w:rPr>
        <w:t>.” They have culminated recently in talk (unlikely to be fulfilled) in Russia about leaving the Law of the Sea entirely.</w:t>
      </w:r>
    </w:p>
    <w:p w14:paraId="2935B3B0" w14:textId="77777777" w:rsidR="00F25B28" w:rsidRPr="0057214C" w:rsidRDefault="00F25B28" w:rsidP="00F25B28">
      <w:pPr>
        <w:rPr>
          <w:sz w:val="16"/>
        </w:rPr>
      </w:pPr>
      <w:r w:rsidRPr="0057214C">
        <w:rPr>
          <w:sz w:val="16"/>
        </w:rPr>
        <w:t xml:space="preserve">In short, international law is generated by centers of global power and smaller countries expressing their </w:t>
      </w:r>
      <w:proofErr w:type="gramStart"/>
      <w:r w:rsidRPr="0057214C">
        <w:rPr>
          <w:sz w:val="16"/>
        </w:rPr>
        <w:t>interests, and</w:t>
      </w:r>
      <w:proofErr w:type="gramEnd"/>
      <w:r w:rsidRPr="0057214C">
        <w:rPr>
          <w:sz w:val="16"/>
        </w:rPr>
        <w:t xml:space="preserve"> balancing them in accordance with power. What the Kremlin is offering when it talks of international law is a framework for discussing national interests, but justice here is not an equally accessible good, instead something that will be decided by the powerful. This is something for Canada and Denmark</w:t>
      </w:r>
      <w:proofErr w:type="gramStart"/>
      <w:r w:rsidRPr="0057214C">
        <w:rPr>
          <w:sz w:val="16"/>
        </w:rPr>
        <w:t>, in particular, to</w:t>
      </w:r>
      <w:proofErr w:type="gramEnd"/>
      <w:r w:rsidRPr="0057214C">
        <w:rPr>
          <w:sz w:val="16"/>
        </w:rPr>
        <w:t xml:space="preserve"> be attentive to in Arctic matters.</w:t>
      </w:r>
    </w:p>
    <w:p w14:paraId="0C3B38EA" w14:textId="77777777" w:rsidR="00F25B28" w:rsidRPr="0057214C" w:rsidRDefault="00F25B28" w:rsidP="00F25B28">
      <w:pPr>
        <w:rPr>
          <w:rStyle w:val="StyleUnderline"/>
        </w:rPr>
      </w:pPr>
      <w:proofErr w:type="gramStart"/>
      <w:r w:rsidRPr="0057214C">
        <w:rPr>
          <w:rStyle w:val="Emphasis"/>
        </w:rPr>
        <w:t>As a consequence</w:t>
      </w:r>
      <w:proofErr w:type="gramEnd"/>
      <w:r w:rsidRPr="0057214C">
        <w:rPr>
          <w:rStyle w:val="Emphasis"/>
        </w:rPr>
        <w:t>, preparedness should be made for a Russia acting superficially in line with international law but covertly seeking to advance its position</w:t>
      </w:r>
      <w:r w:rsidRPr="0057214C">
        <w:rPr>
          <w:sz w:val="16"/>
        </w:rPr>
        <w:t xml:space="preserve">. The likelihood that Russia will come to open blows over the Arctic is low, but </w:t>
      </w:r>
      <w:r w:rsidRPr="0057214C">
        <w:rPr>
          <w:rStyle w:val="StyleUnderline"/>
        </w:rPr>
        <w:t>the main threat is not open aggression.</w:t>
      </w:r>
    </w:p>
    <w:p w14:paraId="5703118B" w14:textId="77777777" w:rsidR="00F25B28" w:rsidRPr="0057214C" w:rsidRDefault="00F25B28" w:rsidP="00F25B28">
      <w:pPr>
        <w:rPr>
          <w:sz w:val="16"/>
        </w:rPr>
      </w:pPr>
      <w:r w:rsidRPr="0057214C">
        <w:rPr>
          <w:rStyle w:val="StyleUnderline"/>
        </w:rPr>
        <w:t>It is to the asymmetric “grey zone” of deniable “hybrid” tools that we should be looking</w:t>
      </w:r>
      <w:r w:rsidRPr="0057214C">
        <w:rPr>
          <w:sz w:val="16"/>
        </w:rPr>
        <w:t xml:space="preserve">. </w:t>
      </w:r>
      <w:r w:rsidRPr="0057214C">
        <w:rPr>
          <w:rStyle w:val="StyleUnderline"/>
        </w:rPr>
        <w:t>The strategic documents fully acknowledge the use of force in international affairs, below and above the threshold of open warfare</w:t>
      </w:r>
      <w:r w:rsidRPr="0057214C">
        <w:rPr>
          <w:sz w:val="16"/>
        </w:rPr>
        <w:t xml:space="preserve">. </w:t>
      </w:r>
      <w:r w:rsidRPr="0057214C">
        <w:rPr>
          <w:rStyle w:val="StyleUnderline"/>
        </w:rPr>
        <w:t xml:space="preserve">Notably, in the Foreign Policy Concept it asserts that Russia is the target of a hybrid warfare campaign conducted by the United States and its allies, and the National Security Strategy and Maritime Doctrine provide additional enabling language for asymmetric responses. Reciprocity is a premise of Russian international conduct. These statements provide a clear justification for its use of so-called hybrid or grey zone coercion to achieve policy ends. If it perceives its negotiating position has </w:t>
      </w:r>
      <w:r w:rsidRPr="0057214C">
        <w:rPr>
          <w:rStyle w:val="StyleUnderline"/>
        </w:rPr>
        <w:lastRenderedPageBreak/>
        <w:t>deteriorated, Russia will be ready to deploy a range of tools, likely to include deniable, coercive ones, below the threshold of open aggression to strengthen its bargaining position</w:t>
      </w:r>
      <w:r w:rsidRPr="0057214C">
        <w:rPr>
          <w:sz w:val="16"/>
        </w:rPr>
        <w:t>.</w:t>
      </w:r>
    </w:p>
    <w:p w14:paraId="2BC4E59A" w14:textId="77777777" w:rsidR="00F25B28" w:rsidRPr="0057214C" w:rsidRDefault="00F25B28" w:rsidP="00F25B28">
      <w:pPr>
        <w:rPr>
          <w:rStyle w:val="Emphasis"/>
        </w:rPr>
      </w:pPr>
      <w:r w:rsidRPr="0057214C">
        <w:rPr>
          <w:rStyle w:val="Emphasis"/>
        </w:rPr>
        <w:t>The strategic documents make clear that Russia is already trying to shape the negotiation space in the Arctic Ocean. If Russia’s relations with its Arctic neighbors remain on the same fraught footing that they are now — a near certainty with another six years of Putin about to start this spring — then it will agitate for maximalist outcomes in obtaining its “sovereign rights” in the Arctic Ocean.</w:t>
      </w:r>
    </w:p>
    <w:p w14:paraId="3BA91232" w14:textId="77777777" w:rsidR="00F25B28" w:rsidRPr="0057214C" w:rsidRDefault="00F25B28" w:rsidP="00F25B28">
      <w:pPr>
        <w:rPr>
          <w:sz w:val="16"/>
        </w:rPr>
      </w:pPr>
      <w:r w:rsidRPr="0057214C">
        <w:rPr>
          <w:sz w:val="16"/>
        </w:rPr>
        <w:t>Russian claims are unlikely to extend past what they have stated they want. That does not mean that the coercive “grey zone” will not be an active front in maneuvering for a Russia-optimal settlement or that Canadian and Danish or (by extension) U.S. interests are not at risk.</w:t>
      </w:r>
    </w:p>
    <w:p w14:paraId="602BEC6B" w14:textId="77777777" w:rsidR="00F25B28" w:rsidRPr="0057214C" w:rsidRDefault="00F25B28" w:rsidP="00F25B28">
      <w:pPr>
        <w:rPr>
          <w:sz w:val="16"/>
        </w:rPr>
      </w:pPr>
      <w:r w:rsidRPr="0057214C">
        <w:rPr>
          <w:rStyle w:val="StyleUnderline"/>
        </w:rPr>
        <w:t xml:space="preserve">These three countries need to think about this and start to act now. </w:t>
      </w:r>
      <w:r w:rsidRPr="0057214C">
        <w:rPr>
          <w:rStyle w:val="Emphasis"/>
        </w:rPr>
        <w:t xml:space="preserve">Acquiring the capabilities that will keep Russia honest at the negotiating table, like icebreakers, submarines, subsea sensors and patrol aircraft, </w:t>
      </w:r>
      <w:r w:rsidRPr="0057214C">
        <w:rPr>
          <w:rStyle w:val="StyleUnderline"/>
        </w:rPr>
        <w:t>and the infrastructure to support them, takes years</w:t>
      </w:r>
      <w:r w:rsidRPr="0057214C">
        <w:rPr>
          <w:sz w:val="16"/>
        </w:rPr>
        <w:t xml:space="preserve">. </w:t>
      </w:r>
      <w:r w:rsidRPr="0057214C">
        <w:rPr>
          <w:rStyle w:val="Emphasis"/>
        </w:rPr>
        <w:t>Negotiations in a decades-long time frame will be advanced by establishing a situational awareness that needs to start being built today</w:t>
      </w:r>
      <w:r w:rsidRPr="0057214C">
        <w:rPr>
          <w:sz w:val="16"/>
        </w:rPr>
        <w:t>.</w:t>
      </w:r>
    </w:p>
    <w:p w14:paraId="1019A010" w14:textId="77777777" w:rsidR="00F25B28" w:rsidRDefault="00F25B28" w:rsidP="00F25B28">
      <w:pPr>
        <w:rPr>
          <w:sz w:val="16"/>
        </w:rPr>
      </w:pPr>
      <w:r w:rsidRPr="0057214C">
        <w:rPr>
          <w:rStyle w:val="StyleUnderline"/>
        </w:rPr>
        <w:t>The timelines are long, and we can hope for a different Russia in the next decade or two. But hope, as is often quipped, is not a policy. Canadian, Danish, Greenlandic and U.S. leaders may well face in a decade’s time in the Arctic the same aggressive, uncooperative, and bad faith Russia that we face today in Ukraine. Ensuring we are prepared for hardball hybrid behavior from Russia in the Arctic is a matter for today, so we can be ready tomorrow</w:t>
      </w:r>
      <w:r w:rsidRPr="0057214C">
        <w:rPr>
          <w:sz w:val="16"/>
        </w:rPr>
        <w:t>.</w:t>
      </w:r>
    </w:p>
    <w:p w14:paraId="421E3B76" w14:textId="77777777" w:rsidR="00F25B28" w:rsidRPr="007A0FD0" w:rsidRDefault="00F25B28" w:rsidP="00F25B28">
      <w:pPr>
        <w:pStyle w:val="Heading3"/>
      </w:pPr>
      <w:r>
        <w:lastRenderedPageBreak/>
        <w:t>A2 Gosnell (Warming Net Benefit)</w:t>
      </w:r>
    </w:p>
    <w:p w14:paraId="1CDBF9CF" w14:textId="77777777" w:rsidR="00F25B28" w:rsidRDefault="00F25B28" w:rsidP="00F25B28">
      <w:pPr>
        <w:rPr>
          <w:rStyle w:val="Style13ptBold"/>
        </w:rPr>
      </w:pPr>
      <w:r>
        <w:rPr>
          <w:rStyle w:val="Style13ptBold"/>
        </w:rPr>
        <w:t xml:space="preserve">Their author non uniques their turn – no cooperation now </w:t>
      </w:r>
    </w:p>
    <w:p w14:paraId="3E0B28CE" w14:textId="77777777" w:rsidR="00F25B28" w:rsidRPr="00AA7028" w:rsidRDefault="00F25B28" w:rsidP="00F25B28">
      <w:pPr>
        <w:rPr>
          <w:sz w:val="26"/>
        </w:rPr>
      </w:pPr>
      <w:r>
        <w:rPr>
          <w:rStyle w:val="Style13ptBold"/>
        </w:rPr>
        <w:t xml:space="preserve">Gosnell 24 </w:t>
      </w:r>
      <w:r>
        <w:rPr>
          <w:rStyle w:val="Style13ptBold"/>
          <w:b w:val="0"/>
          <w:bCs w:val="0"/>
        </w:rPr>
        <w:t xml:space="preserve">[Rachael, U.S. Navy Commander and Military Professor at the Marshall Center in the Strategic Studies Department, “A Divided Arctic: Is an Ice Curtain Emerging?” </w:t>
      </w:r>
      <w:hyperlink r:id="rId51" w:history="1">
        <w:r w:rsidRPr="00F0033D">
          <w:rPr>
            <w:rStyle w:val="Hyperlink"/>
            <w:sz w:val="26"/>
          </w:rPr>
          <w:t>https://connections-qj.org/system/files/23.2.03_arctic.pdf</w:t>
        </w:r>
      </w:hyperlink>
      <w:r>
        <w:rPr>
          <w:rStyle w:val="Style13ptBold"/>
          <w:b w:val="0"/>
          <w:bCs w:val="0"/>
        </w:rPr>
        <w:t>, ALB]</w:t>
      </w:r>
    </w:p>
    <w:p w14:paraId="4D293FED" w14:textId="77777777" w:rsidR="00F25B28" w:rsidRPr="00AA7028" w:rsidRDefault="00F25B28" w:rsidP="00F25B28">
      <w:pPr>
        <w:rPr>
          <w:u w:val="single"/>
        </w:rPr>
      </w:pPr>
      <w:r w:rsidRPr="00AA7028">
        <w:rPr>
          <w:rStyle w:val="StyleUnderline"/>
        </w:rPr>
        <w:t>Russia’s 2022 invasion of Ukraine effectively cut Western financial and diplomatic ties in the Arctic region. Even long-standing cooperation through the Arctic Council came to a halt during Russia’s Chairmanship</w:t>
      </w:r>
      <w:r w:rsidRPr="00AA7028">
        <w:rPr>
          <w:sz w:val="14"/>
        </w:rPr>
        <w:t xml:space="preserve">. Nevertheless, </w:t>
      </w:r>
      <w:r w:rsidRPr="00AA7028">
        <w:rPr>
          <w:rStyle w:val="StyleUnderline"/>
        </w:rPr>
        <w:t>Russia depends heavily on developing its Arctic zone’s abundant natural resources to sustain economic growth</w:t>
      </w:r>
      <w:r w:rsidRPr="00AA7028">
        <w:rPr>
          <w:sz w:val="14"/>
        </w:rPr>
        <w:t>. With Western partnerships now out of reach, Russia has turned to China to fill the looming gap in the Arctic. Under the “no-limits” friendship declared between Chinese President Xi Jinping and Russian President Vladimir Putin, the two nations have intensified their cooperation in the region.</w:t>
      </w:r>
    </w:p>
    <w:p w14:paraId="42863FD0" w14:textId="77777777" w:rsidR="00F25B28" w:rsidRPr="0057214C" w:rsidRDefault="00F25B28" w:rsidP="00F25B28">
      <w:pPr>
        <w:rPr>
          <w:sz w:val="16"/>
        </w:rPr>
      </w:pPr>
    </w:p>
    <w:p w14:paraId="334AEACD" w14:textId="77777777" w:rsidR="00F25B28" w:rsidRPr="000957F8" w:rsidRDefault="00F25B28" w:rsidP="00F25B28"/>
    <w:p w14:paraId="5C7F5111" w14:textId="77777777" w:rsidR="00F25B28" w:rsidRPr="00813D68" w:rsidRDefault="00F25B28" w:rsidP="00F25B28">
      <w:pPr>
        <w:rPr>
          <w:rStyle w:val="Emphasis"/>
        </w:rPr>
      </w:pPr>
    </w:p>
    <w:p w14:paraId="0A74E03D" w14:textId="77777777" w:rsidR="00F25B28" w:rsidRPr="0006446C" w:rsidRDefault="00F25B28" w:rsidP="00F25B28"/>
    <w:p w14:paraId="20830769" w14:textId="77777777" w:rsidR="00F25B28" w:rsidRPr="008A4326" w:rsidRDefault="00F25B28" w:rsidP="004B119F">
      <w:pPr>
        <w:rPr>
          <w:sz w:val="16"/>
        </w:rPr>
      </w:pPr>
    </w:p>
    <w:p w14:paraId="39DF61EA" w14:textId="77777777" w:rsidR="004B119F" w:rsidRPr="0006446C" w:rsidRDefault="004B119F" w:rsidP="004B119F"/>
    <w:p w14:paraId="53EB2BD2" w14:textId="77777777" w:rsidR="004B119F" w:rsidRPr="002C5712" w:rsidRDefault="004B119F" w:rsidP="004B119F"/>
    <w:p w14:paraId="348BB621" w14:textId="77777777" w:rsidR="004B119F" w:rsidRPr="004375EA" w:rsidRDefault="004B119F" w:rsidP="004B119F">
      <w:pPr>
        <w:rPr>
          <w:sz w:val="16"/>
          <w:lang w:eastAsia="zh-CN"/>
        </w:rPr>
      </w:pPr>
    </w:p>
    <w:p w14:paraId="7579F292" w14:textId="77777777" w:rsidR="004B119F" w:rsidRDefault="004B119F" w:rsidP="004B119F">
      <w:pPr>
        <w:rPr>
          <w:sz w:val="16"/>
        </w:rPr>
      </w:pPr>
    </w:p>
    <w:p w14:paraId="52C15B97" w14:textId="77777777" w:rsidR="004B119F" w:rsidRDefault="004B119F" w:rsidP="004B119F">
      <w:pPr>
        <w:rPr>
          <w:sz w:val="16"/>
        </w:rPr>
      </w:pPr>
    </w:p>
    <w:p w14:paraId="742BB816" w14:textId="77777777" w:rsidR="004B119F" w:rsidRPr="004B119F" w:rsidRDefault="004B119F" w:rsidP="004B119F"/>
    <w:sectPr w:rsidR="004B119F" w:rsidRPr="004B11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9CE92" w14:textId="77777777" w:rsidR="00F74F21" w:rsidRDefault="00F74F21" w:rsidP="00066D2C">
      <w:r>
        <w:separator/>
      </w:r>
    </w:p>
  </w:endnote>
  <w:endnote w:type="continuationSeparator" w:id="0">
    <w:p w14:paraId="152C37CA" w14:textId="77777777" w:rsidR="00F74F21" w:rsidRDefault="00F74F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DDD49" w14:textId="77777777" w:rsidR="00F74F21" w:rsidRDefault="00F74F21" w:rsidP="00066D2C">
      <w:r>
        <w:separator/>
      </w:r>
    </w:p>
  </w:footnote>
  <w:footnote w:type="continuationSeparator" w:id="0">
    <w:p w14:paraId="1F4277CE" w14:textId="77777777" w:rsidR="00F74F21" w:rsidRDefault="00F74F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E6977"/>
    <w:multiLevelType w:val="hybridMultilevel"/>
    <w:tmpl w:val="4384A3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1273609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0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753137376"/>
    <w:docVar w:name="VerbatimVersion" w:val="6.0.0"/>
    <w:docVar w:name="WordVersion" w:val="16.0"/>
  </w:docVars>
  <w:rsids>
    <w:rsidRoot w:val="00EE2A21"/>
    <w:rsid w:val="00001C7E"/>
    <w:rsid w:val="0000487C"/>
    <w:rsid w:val="00011FEF"/>
    <w:rsid w:val="00013C8B"/>
    <w:rsid w:val="0001705B"/>
    <w:rsid w:val="00017FE5"/>
    <w:rsid w:val="00023AEF"/>
    <w:rsid w:val="000250CA"/>
    <w:rsid w:val="00032119"/>
    <w:rsid w:val="00034520"/>
    <w:rsid w:val="00035118"/>
    <w:rsid w:val="000427BD"/>
    <w:rsid w:val="00043C82"/>
    <w:rsid w:val="00050713"/>
    <w:rsid w:val="00053D0F"/>
    <w:rsid w:val="00056966"/>
    <w:rsid w:val="000615B0"/>
    <w:rsid w:val="00063921"/>
    <w:rsid w:val="000657E9"/>
    <w:rsid w:val="00066968"/>
    <w:rsid w:val="00066D2C"/>
    <w:rsid w:val="0007328F"/>
    <w:rsid w:val="00074F1E"/>
    <w:rsid w:val="0007573B"/>
    <w:rsid w:val="0007578B"/>
    <w:rsid w:val="000757CC"/>
    <w:rsid w:val="0007692C"/>
    <w:rsid w:val="00076EA7"/>
    <w:rsid w:val="00080E37"/>
    <w:rsid w:val="00080F27"/>
    <w:rsid w:val="00084DD8"/>
    <w:rsid w:val="000912B1"/>
    <w:rsid w:val="00093AB9"/>
    <w:rsid w:val="00094DF4"/>
    <w:rsid w:val="000961CD"/>
    <w:rsid w:val="000A0198"/>
    <w:rsid w:val="000A0585"/>
    <w:rsid w:val="000A218A"/>
    <w:rsid w:val="000A239C"/>
    <w:rsid w:val="000A2C10"/>
    <w:rsid w:val="000A4AE6"/>
    <w:rsid w:val="000A5EE1"/>
    <w:rsid w:val="000A7D6D"/>
    <w:rsid w:val="000B3425"/>
    <w:rsid w:val="000B5FBB"/>
    <w:rsid w:val="000B6974"/>
    <w:rsid w:val="000B6B3E"/>
    <w:rsid w:val="000C137E"/>
    <w:rsid w:val="000D0D08"/>
    <w:rsid w:val="000D1986"/>
    <w:rsid w:val="000D5E2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23E"/>
    <w:rsid w:val="00127061"/>
    <w:rsid w:val="00131B53"/>
    <w:rsid w:val="001327C1"/>
    <w:rsid w:val="001329A3"/>
    <w:rsid w:val="00134120"/>
    <w:rsid w:val="001356C8"/>
    <w:rsid w:val="00135F26"/>
    <w:rsid w:val="001378C8"/>
    <w:rsid w:val="00140A6B"/>
    <w:rsid w:val="00144AD4"/>
    <w:rsid w:val="001454CD"/>
    <w:rsid w:val="00146731"/>
    <w:rsid w:val="00146F2E"/>
    <w:rsid w:val="00150A2E"/>
    <w:rsid w:val="00152BF7"/>
    <w:rsid w:val="00153A09"/>
    <w:rsid w:val="00163574"/>
    <w:rsid w:val="001645D4"/>
    <w:rsid w:val="0016567B"/>
    <w:rsid w:val="0016568A"/>
    <w:rsid w:val="00170A72"/>
    <w:rsid w:val="00171A2A"/>
    <w:rsid w:val="001723BA"/>
    <w:rsid w:val="00175A0C"/>
    <w:rsid w:val="00180A4E"/>
    <w:rsid w:val="00181F58"/>
    <w:rsid w:val="00183574"/>
    <w:rsid w:val="00186B65"/>
    <w:rsid w:val="00190CDA"/>
    <w:rsid w:val="001924FC"/>
    <w:rsid w:val="00193394"/>
    <w:rsid w:val="00196816"/>
    <w:rsid w:val="0019779A"/>
    <w:rsid w:val="001977CD"/>
    <w:rsid w:val="0019782C"/>
    <w:rsid w:val="001A07A2"/>
    <w:rsid w:val="001A1422"/>
    <w:rsid w:val="001A3079"/>
    <w:rsid w:val="001A4883"/>
    <w:rsid w:val="001A4D9A"/>
    <w:rsid w:val="001A6960"/>
    <w:rsid w:val="001B1595"/>
    <w:rsid w:val="001B1762"/>
    <w:rsid w:val="001B18CF"/>
    <w:rsid w:val="001B2930"/>
    <w:rsid w:val="001B2C27"/>
    <w:rsid w:val="001B5D36"/>
    <w:rsid w:val="001C0A69"/>
    <w:rsid w:val="001C48D7"/>
    <w:rsid w:val="001D1994"/>
    <w:rsid w:val="001D6D5C"/>
    <w:rsid w:val="001D7A6D"/>
    <w:rsid w:val="001E4A64"/>
    <w:rsid w:val="001E61F5"/>
    <w:rsid w:val="001F0C01"/>
    <w:rsid w:val="001F1F4D"/>
    <w:rsid w:val="001F662F"/>
    <w:rsid w:val="002005AF"/>
    <w:rsid w:val="00200C1A"/>
    <w:rsid w:val="002052E3"/>
    <w:rsid w:val="00210DC2"/>
    <w:rsid w:val="002110D6"/>
    <w:rsid w:val="002152F9"/>
    <w:rsid w:val="0021530A"/>
    <w:rsid w:val="002212A9"/>
    <w:rsid w:val="002234FB"/>
    <w:rsid w:val="00225437"/>
    <w:rsid w:val="002263A1"/>
    <w:rsid w:val="00232746"/>
    <w:rsid w:val="002351E4"/>
    <w:rsid w:val="00236707"/>
    <w:rsid w:val="00237874"/>
    <w:rsid w:val="00241116"/>
    <w:rsid w:val="0024328E"/>
    <w:rsid w:val="002508CB"/>
    <w:rsid w:val="002514A7"/>
    <w:rsid w:val="00253733"/>
    <w:rsid w:val="00256AC0"/>
    <w:rsid w:val="002573AF"/>
    <w:rsid w:val="00263CC5"/>
    <w:rsid w:val="00271866"/>
    <w:rsid w:val="00276E12"/>
    <w:rsid w:val="00277BB1"/>
    <w:rsid w:val="00280020"/>
    <w:rsid w:val="00281B05"/>
    <w:rsid w:val="00282932"/>
    <w:rsid w:val="00282FFC"/>
    <w:rsid w:val="002878D0"/>
    <w:rsid w:val="00290F1B"/>
    <w:rsid w:val="00291C09"/>
    <w:rsid w:val="002A3018"/>
    <w:rsid w:val="002A32FD"/>
    <w:rsid w:val="002A4DA5"/>
    <w:rsid w:val="002A57B1"/>
    <w:rsid w:val="002A79F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8BE"/>
    <w:rsid w:val="00323E50"/>
    <w:rsid w:val="00324861"/>
    <w:rsid w:val="003264E7"/>
    <w:rsid w:val="00332BA9"/>
    <w:rsid w:val="00333098"/>
    <w:rsid w:val="00333A69"/>
    <w:rsid w:val="003341ED"/>
    <w:rsid w:val="003352D6"/>
    <w:rsid w:val="00335B5A"/>
    <w:rsid w:val="00345BF2"/>
    <w:rsid w:val="00347131"/>
    <w:rsid w:val="003479B5"/>
    <w:rsid w:val="003500B6"/>
    <w:rsid w:val="00352622"/>
    <w:rsid w:val="00355B45"/>
    <w:rsid w:val="00357F13"/>
    <w:rsid w:val="00361FA0"/>
    <w:rsid w:val="003662DB"/>
    <w:rsid w:val="00367D96"/>
    <w:rsid w:val="003706D8"/>
    <w:rsid w:val="00373B7F"/>
    <w:rsid w:val="003753F6"/>
    <w:rsid w:val="003779C8"/>
    <w:rsid w:val="00382DF7"/>
    <w:rsid w:val="0039157C"/>
    <w:rsid w:val="00392D93"/>
    <w:rsid w:val="00393EF2"/>
    <w:rsid w:val="00394F71"/>
    <w:rsid w:val="003965FE"/>
    <w:rsid w:val="00396D52"/>
    <w:rsid w:val="00397767"/>
    <w:rsid w:val="003A46B4"/>
    <w:rsid w:val="003A5CE8"/>
    <w:rsid w:val="003A698D"/>
    <w:rsid w:val="003B17B3"/>
    <w:rsid w:val="003B3767"/>
    <w:rsid w:val="003B4705"/>
    <w:rsid w:val="003B4F86"/>
    <w:rsid w:val="003B734D"/>
    <w:rsid w:val="003C177C"/>
    <w:rsid w:val="003C251E"/>
    <w:rsid w:val="003C3CCA"/>
    <w:rsid w:val="003C6CA9"/>
    <w:rsid w:val="003C7827"/>
    <w:rsid w:val="003D3B44"/>
    <w:rsid w:val="003D4150"/>
    <w:rsid w:val="003D5367"/>
    <w:rsid w:val="003E7728"/>
    <w:rsid w:val="003F3920"/>
    <w:rsid w:val="003F4D5F"/>
    <w:rsid w:val="00402DC5"/>
    <w:rsid w:val="00405AD7"/>
    <w:rsid w:val="004127EF"/>
    <w:rsid w:val="00414C92"/>
    <w:rsid w:val="00414EB4"/>
    <w:rsid w:val="00417047"/>
    <w:rsid w:val="004208C6"/>
    <w:rsid w:val="00421D5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6A"/>
    <w:rsid w:val="00447BAE"/>
    <w:rsid w:val="00450DA4"/>
    <w:rsid w:val="004578C1"/>
    <w:rsid w:val="00457EB1"/>
    <w:rsid w:val="00457F13"/>
    <w:rsid w:val="004604DA"/>
    <w:rsid w:val="00462267"/>
    <w:rsid w:val="00462B60"/>
    <w:rsid w:val="00474720"/>
    <w:rsid w:val="00480061"/>
    <w:rsid w:val="00480A40"/>
    <w:rsid w:val="004827C9"/>
    <w:rsid w:val="00486F5E"/>
    <w:rsid w:val="004875B9"/>
    <w:rsid w:val="00491C5F"/>
    <w:rsid w:val="0049341D"/>
    <w:rsid w:val="00493AA8"/>
    <w:rsid w:val="00495A65"/>
    <w:rsid w:val="004A2B4E"/>
    <w:rsid w:val="004A3A03"/>
    <w:rsid w:val="004A40AB"/>
    <w:rsid w:val="004A539A"/>
    <w:rsid w:val="004A74B8"/>
    <w:rsid w:val="004B119F"/>
    <w:rsid w:val="004B33AC"/>
    <w:rsid w:val="004B3C97"/>
    <w:rsid w:val="004B4D3B"/>
    <w:rsid w:val="004B5436"/>
    <w:rsid w:val="004C2990"/>
    <w:rsid w:val="004C3B68"/>
    <w:rsid w:val="004C4FFE"/>
    <w:rsid w:val="004C5E96"/>
    <w:rsid w:val="004C7B42"/>
    <w:rsid w:val="004D05AA"/>
    <w:rsid w:val="004D14C3"/>
    <w:rsid w:val="004D2C8F"/>
    <w:rsid w:val="004D43AE"/>
    <w:rsid w:val="004D5EAC"/>
    <w:rsid w:val="004D6EEE"/>
    <w:rsid w:val="004D73E6"/>
    <w:rsid w:val="004D7907"/>
    <w:rsid w:val="004E3D15"/>
    <w:rsid w:val="004E6CD8"/>
    <w:rsid w:val="004E6F12"/>
    <w:rsid w:val="004E746C"/>
    <w:rsid w:val="004E7533"/>
    <w:rsid w:val="004E7C87"/>
    <w:rsid w:val="004F05FA"/>
    <w:rsid w:val="004F16CA"/>
    <w:rsid w:val="004F2816"/>
    <w:rsid w:val="004F4139"/>
    <w:rsid w:val="004F682B"/>
    <w:rsid w:val="00500F93"/>
    <w:rsid w:val="005015BF"/>
    <w:rsid w:val="00503593"/>
    <w:rsid w:val="005036B1"/>
    <w:rsid w:val="005066E2"/>
    <w:rsid w:val="00511177"/>
    <w:rsid w:val="005125C9"/>
    <w:rsid w:val="00515BDD"/>
    <w:rsid w:val="00521B9F"/>
    <w:rsid w:val="005268F8"/>
    <w:rsid w:val="0053626E"/>
    <w:rsid w:val="00541F46"/>
    <w:rsid w:val="00543ADF"/>
    <w:rsid w:val="00544936"/>
    <w:rsid w:val="005449A8"/>
    <w:rsid w:val="0055242A"/>
    <w:rsid w:val="005525AE"/>
    <w:rsid w:val="005546C5"/>
    <w:rsid w:val="00554D92"/>
    <w:rsid w:val="005558FC"/>
    <w:rsid w:val="00557B59"/>
    <w:rsid w:val="00565142"/>
    <w:rsid w:val="00567D6A"/>
    <w:rsid w:val="00567D90"/>
    <w:rsid w:val="00567F85"/>
    <w:rsid w:val="00574F77"/>
    <w:rsid w:val="00575723"/>
    <w:rsid w:val="00583644"/>
    <w:rsid w:val="00585F11"/>
    <w:rsid w:val="005906F9"/>
    <w:rsid w:val="005932B4"/>
    <w:rsid w:val="005A3550"/>
    <w:rsid w:val="005A4DE4"/>
    <w:rsid w:val="005A6204"/>
    <w:rsid w:val="005A6D5A"/>
    <w:rsid w:val="005B0ACB"/>
    <w:rsid w:val="005B41CE"/>
    <w:rsid w:val="005B566C"/>
    <w:rsid w:val="005B5DC5"/>
    <w:rsid w:val="005B6286"/>
    <w:rsid w:val="005B7E44"/>
    <w:rsid w:val="005C1630"/>
    <w:rsid w:val="005C2AEB"/>
    <w:rsid w:val="005C5B70"/>
    <w:rsid w:val="005D027B"/>
    <w:rsid w:val="005D3400"/>
    <w:rsid w:val="005D3778"/>
    <w:rsid w:val="005D388F"/>
    <w:rsid w:val="005D45F4"/>
    <w:rsid w:val="005D700C"/>
    <w:rsid w:val="005E0F22"/>
    <w:rsid w:val="005E43F7"/>
    <w:rsid w:val="005E5941"/>
    <w:rsid w:val="005E78A2"/>
    <w:rsid w:val="005F2FBE"/>
    <w:rsid w:val="005F5E14"/>
    <w:rsid w:val="00603717"/>
    <w:rsid w:val="00612BD3"/>
    <w:rsid w:val="00614FA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0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41B"/>
    <w:rsid w:val="006C2072"/>
    <w:rsid w:val="006C28A0"/>
    <w:rsid w:val="006C43E7"/>
    <w:rsid w:val="006C4820"/>
    <w:rsid w:val="006C5872"/>
    <w:rsid w:val="006C60E0"/>
    <w:rsid w:val="006C676D"/>
    <w:rsid w:val="006C69E2"/>
    <w:rsid w:val="006C7825"/>
    <w:rsid w:val="006D767A"/>
    <w:rsid w:val="006E2A45"/>
    <w:rsid w:val="006E37D4"/>
    <w:rsid w:val="006E459E"/>
    <w:rsid w:val="006F3768"/>
    <w:rsid w:val="006F71DE"/>
    <w:rsid w:val="00701DBE"/>
    <w:rsid w:val="00704573"/>
    <w:rsid w:val="007072CC"/>
    <w:rsid w:val="0071254A"/>
    <w:rsid w:val="007131D2"/>
    <w:rsid w:val="00713917"/>
    <w:rsid w:val="00714AAE"/>
    <w:rsid w:val="00717AF8"/>
    <w:rsid w:val="00720F86"/>
    <w:rsid w:val="00722E77"/>
    <w:rsid w:val="007245F1"/>
    <w:rsid w:val="007247B8"/>
    <w:rsid w:val="0072731C"/>
    <w:rsid w:val="0073056C"/>
    <w:rsid w:val="0073285E"/>
    <w:rsid w:val="00735B1F"/>
    <w:rsid w:val="00737502"/>
    <w:rsid w:val="00740B3A"/>
    <w:rsid w:val="00740C8B"/>
    <w:rsid w:val="00743263"/>
    <w:rsid w:val="007454B6"/>
    <w:rsid w:val="0074789B"/>
    <w:rsid w:val="00754ABD"/>
    <w:rsid w:val="00754D3B"/>
    <w:rsid w:val="00757947"/>
    <w:rsid w:val="00760D6A"/>
    <w:rsid w:val="0076343C"/>
    <w:rsid w:val="00763662"/>
    <w:rsid w:val="00764C12"/>
    <w:rsid w:val="007750DF"/>
    <w:rsid w:val="00776573"/>
    <w:rsid w:val="00777C19"/>
    <w:rsid w:val="00782487"/>
    <w:rsid w:val="00784C8D"/>
    <w:rsid w:val="00785E47"/>
    <w:rsid w:val="007873F5"/>
    <w:rsid w:val="0078760F"/>
    <w:rsid w:val="00787FE8"/>
    <w:rsid w:val="0079136A"/>
    <w:rsid w:val="00792AD8"/>
    <w:rsid w:val="00792D84"/>
    <w:rsid w:val="00795030"/>
    <w:rsid w:val="00795A26"/>
    <w:rsid w:val="007A00CB"/>
    <w:rsid w:val="007A275F"/>
    <w:rsid w:val="007A312F"/>
    <w:rsid w:val="007A7EAB"/>
    <w:rsid w:val="007B16E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7CC"/>
    <w:rsid w:val="007F55A4"/>
    <w:rsid w:val="007F7C5E"/>
    <w:rsid w:val="008005D4"/>
    <w:rsid w:val="00800BF1"/>
    <w:rsid w:val="0080587F"/>
    <w:rsid w:val="00806B14"/>
    <w:rsid w:val="008114D4"/>
    <w:rsid w:val="0081234D"/>
    <w:rsid w:val="00812D2D"/>
    <w:rsid w:val="00817A64"/>
    <w:rsid w:val="008202F7"/>
    <w:rsid w:val="008247A4"/>
    <w:rsid w:val="00825337"/>
    <w:rsid w:val="00825D47"/>
    <w:rsid w:val="008272A6"/>
    <w:rsid w:val="0083258C"/>
    <w:rsid w:val="00833D6C"/>
    <w:rsid w:val="00836FA6"/>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29E"/>
    <w:rsid w:val="008973A2"/>
    <w:rsid w:val="008A0E76"/>
    <w:rsid w:val="008A198A"/>
    <w:rsid w:val="008A42FE"/>
    <w:rsid w:val="008A4F23"/>
    <w:rsid w:val="008A713B"/>
    <w:rsid w:val="008B4FBE"/>
    <w:rsid w:val="008B6039"/>
    <w:rsid w:val="008B6E5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A43"/>
    <w:rsid w:val="009170BE"/>
    <w:rsid w:val="00920B9A"/>
    <w:rsid w:val="009249C5"/>
    <w:rsid w:val="00925558"/>
    <w:rsid w:val="00925B25"/>
    <w:rsid w:val="009263C9"/>
    <w:rsid w:val="00930B2A"/>
    <w:rsid w:val="0093177D"/>
    <w:rsid w:val="00936F03"/>
    <w:rsid w:val="0094018B"/>
    <w:rsid w:val="009418E3"/>
    <w:rsid w:val="009435BB"/>
    <w:rsid w:val="00943B02"/>
    <w:rsid w:val="00953429"/>
    <w:rsid w:val="009539A4"/>
    <w:rsid w:val="009569E3"/>
    <w:rsid w:val="00960035"/>
    <w:rsid w:val="0096040F"/>
    <w:rsid w:val="0096145A"/>
    <w:rsid w:val="009632EF"/>
    <w:rsid w:val="00973D8A"/>
    <w:rsid w:val="009761A0"/>
    <w:rsid w:val="009804B4"/>
    <w:rsid w:val="00980709"/>
    <w:rsid w:val="0098278C"/>
    <w:rsid w:val="00984A48"/>
    <w:rsid w:val="009905BD"/>
    <w:rsid w:val="00991819"/>
    <w:rsid w:val="0099263A"/>
    <w:rsid w:val="00992BBB"/>
    <w:rsid w:val="00996B34"/>
    <w:rsid w:val="009A0FC8"/>
    <w:rsid w:val="009A2372"/>
    <w:rsid w:val="009A42F1"/>
    <w:rsid w:val="009A5571"/>
    <w:rsid w:val="009A7878"/>
    <w:rsid w:val="009B0CDC"/>
    <w:rsid w:val="009B1729"/>
    <w:rsid w:val="009B20B4"/>
    <w:rsid w:val="009B5233"/>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C19"/>
    <w:rsid w:val="00A90163"/>
    <w:rsid w:val="00AA1AC0"/>
    <w:rsid w:val="00AA1FE2"/>
    <w:rsid w:val="00AA3B66"/>
    <w:rsid w:val="00AA5803"/>
    <w:rsid w:val="00AA584F"/>
    <w:rsid w:val="00AB2843"/>
    <w:rsid w:val="00AB3118"/>
    <w:rsid w:val="00AB6975"/>
    <w:rsid w:val="00AB6F32"/>
    <w:rsid w:val="00AC46C7"/>
    <w:rsid w:val="00AC5B71"/>
    <w:rsid w:val="00AC5F18"/>
    <w:rsid w:val="00AC6ED5"/>
    <w:rsid w:val="00AE00AE"/>
    <w:rsid w:val="00AE56E1"/>
    <w:rsid w:val="00AE6C9A"/>
    <w:rsid w:val="00AF2207"/>
    <w:rsid w:val="00AF2612"/>
    <w:rsid w:val="00AF2A61"/>
    <w:rsid w:val="00AF30D9"/>
    <w:rsid w:val="00AF479A"/>
    <w:rsid w:val="00AF48EE"/>
    <w:rsid w:val="00AF63BF"/>
    <w:rsid w:val="00AF6B3B"/>
    <w:rsid w:val="00AF79DD"/>
    <w:rsid w:val="00AF7F2C"/>
    <w:rsid w:val="00AF7F46"/>
    <w:rsid w:val="00B00B85"/>
    <w:rsid w:val="00B0178C"/>
    <w:rsid w:val="00B019F0"/>
    <w:rsid w:val="00B0275F"/>
    <w:rsid w:val="00B02885"/>
    <w:rsid w:val="00B04EC7"/>
    <w:rsid w:val="00B06440"/>
    <w:rsid w:val="00B1231F"/>
    <w:rsid w:val="00B17927"/>
    <w:rsid w:val="00B2113E"/>
    <w:rsid w:val="00B2123B"/>
    <w:rsid w:val="00B2410E"/>
    <w:rsid w:val="00B2474C"/>
    <w:rsid w:val="00B2546C"/>
    <w:rsid w:val="00B2727D"/>
    <w:rsid w:val="00B301A2"/>
    <w:rsid w:val="00B31350"/>
    <w:rsid w:val="00B315A8"/>
    <w:rsid w:val="00B32C3E"/>
    <w:rsid w:val="00B41D37"/>
    <w:rsid w:val="00B45128"/>
    <w:rsid w:val="00B459FD"/>
    <w:rsid w:val="00B53DB3"/>
    <w:rsid w:val="00B66AF2"/>
    <w:rsid w:val="00B66D32"/>
    <w:rsid w:val="00B72848"/>
    <w:rsid w:val="00B74544"/>
    <w:rsid w:val="00B75DC3"/>
    <w:rsid w:val="00B77754"/>
    <w:rsid w:val="00B81054"/>
    <w:rsid w:val="00B820DB"/>
    <w:rsid w:val="00B837F0"/>
    <w:rsid w:val="00B83896"/>
    <w:rsid w:val="00B860A9"/>
    <w:rsid w:val="00B9010D"/>
    <w:rsid w:val="00B97264"/>
    <w:rsid w:val="00BA0143"/>
    <w:rsid w:val="00BA227A"/>
    <w:rsid w:val="00BA4C69"/>
    <w:rsid w:val="00BA61AF"/>
    <w:rsid w:val="00BB1630"/>
    <w:rsid w:val="00BB27A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909"/>
    <w:rsid w:val="00C33937"/>
    <w:rsid w:val="00C35A03"/>
    <w:rsid w:val="00C36A05"/>
    <w:rsid w:val="00C40BA5"/>
    <w:rsid w:val="00C4107A"/>
    <w:rsid w:val="00C432D9"/>
    <w:rsid w:val="00C44166"/>
    <w:rsid w:val="00C45B5B"/>
    <w:rsid w:val="00C46F26"/>
    <w:rsid w:val="00C51687"/>
    <w:rsid w:val="00C5289C"/>
    <w:rsid w:val="00C56008"/>
    <w:rsid w:val="00C563DD"/>
    <w:rsid w:val="00C56CBC"/>
    <w:rsid w:val="00C617B0"/>
    <w:rsid w:val="00C62D2B"/>
    <w:rsid w:val="00C6344F"/>
    <w:rsid w:val="00C659E2"/>
    <w:rsid w:val="00C664E3"/>
    <w:rsid w:val="00C669AD"/>
    <w:rsid w:val="00C72510"/>
    <w:rsid w:val="00C731CA"/>
    <w:rsid w:val="00C77A6B"/>
    <w:rsid w:val="00C816E6"/>
    <w:rsid w:val="00C82587"/>
    <w:rsid w:val="00C84097"/>
    <w:rsid w:val="00C845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DFE"/>
    <w:rsid w:val="00CC21EC"/>
    <w:rsid w:val="00CC482B"/>
    <w:rsid w:val="00CD105E"/>
    <w:rsid w:val="00CD4AE6"/>
    <w:rsid w:val="00CD5211"/>
    <w:rsid w:val="00CD57F9"/>
    <w:rsid w:val="00CD5CD1"/>
    <w:rsid w:val="00CE0BB8"/>
    <w:rsid w:val="00CE54E0"/>
    <w:rsid w:val="00CE5835"/>
    <w:rsid w:val="00CE6FA1"/>
    <w:rsid w:val="00CF1938"/>
    <w:rsid w:val="00CF24CD"/>
    <w:rsid w:val="00CF257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6AA"/>
    <w:rsid w:val="00D47713"/>
    <w:rsid w:val="00D51103"/>
    <w:rsid w:val="00D53B1C"/>
    <w:rsid w:val="00D55A7A"/>
    <w:rsid w:val="00D568D5"/>
    <w:rsid w:val="00D56B6F"/>
    <w:rsid w:val="00D57878"/>
    <w:rsid w:val="00D60AB7"/>
    <w:rsid w:val="00D6226F"/>
    <w:rsid w:val="00D70E15"/>
    <w:rsid w:val="00D714E5"/>
    <w:rsid w:val="00D75084"/>
    <w:rsid w:val="00D7546D"/>
    <w:rsid w:val="00D75C54"/>
    <w:rsid w:val="00D839C5"/>
    <w:rsid w:val="00D84043"/>
    <w:rsid w:val="00D91348"/>
    <w:rsid w:val="00D9351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B94"/>
    <w:rsid w:val="00E30C52"/>
    <w:rsid w:val="00E33666"/>
    <w:rsid w:val="00E369F9"/>
    <w:rsid w:val="00E3729D"/>
    <w:rsid w:val="00E3771A"/>
    <w:rsid w:val="00E40B45"/>
    <w:rsid w:val="00E41637"/>
    <w:rsid w:val="00E50C30"/>
    <w:rsid w:val="00E51410"/>
    <w:rsid w:val="00E515E7"/>
    <w:rsid w:val="00E5580D"/>
    <w:rsid w:val="00E56402"/>
    <w:rsid w:val="00E56CB5"/>
    <w:rsid w:val="00E56CC3"/>
    <w:rsid w:val="00E5733B"/>
    <w:rsid w:val="00E61828"/>
    <w:rsid w:val="00E65E56"/>
    <w:rsid w:val="00E664D0"/>
    <w:rsid w:val="00E66F94"/>
    <w:rsid w:val="00E670E5"/>
    <w:rsid w:val="00E6767D"/>
    <w:rsid w:val="00E70F02"/>
    <w:rsid w:val="00E7146E"/>
    <w:rsid w:val="00E717C1"/>
    <w:rsid w:val="00E71E63"/>
    <w:rsid w:val="00E76D4C"/>
    <w:rsid w:val="00E81786"/>
    <w:rsid w:val="00E85DE5"/>
    <w:rsid w:val="00E90EC0"/>
    <w:rsid w:val="00E944C1"/>
    <w:rsid w:val="00E97D8B"/>
    <w:rsid w:val="00EA5878"/>
    <w:rsid w:val="00EA5B3B"/>
    <w:rsid w:val="00EA7F55"/>
    <w:rsid w:val="00EB1CE6"/>
    <w:rsid w:val="00EB1F19"/>
    <w:rsid w:val="00EB67C4"/>
    <w:rsid w:val="00EB7375"/>
    <w:rsid w:val="00EC04FF"/>
    <w:rsid w:val="00EC06EA"/>
    <w:rsid w:val="00EC2660"/>
    <w:rsid w:val="00EC3057"/>
    <w:rsid w:val="00EC47C5"/>
    <w:rsid w:val="00ED087B"/>
    <w:rsid w:val="00ED5626"/>
    <w:rsid w:val="00ED5EB9"/>
    <w:rsid w:val="00ED6B47"/>
    <w:rsid w:val="00ED6BFE"/>
    <w:rsid w:val="00ED7FE5"/>
    <w:rsid w:val="00EE0176"/>
    <w:rsid w:val="00EE17BD"/>
    <w:rsid w:val="00EE27D8"/>
    <w:rsid w:val="00EE2A21"/>
    <w:rsid w:val="00EE32BD"/>
    <w:rsid w:val="00EE5542"/>
    <w:rsid w:val="00EE6872"/>
    <w:rsid w:val="00EF0191"/>
    <w:rsid w:val="00EF09CC"/>
    <w:rsid w:val="00EF0F91"/>
    <w:rsid w:val="00F00A14"/>
    <w:rsid w:val="00F025AC"/>
    <w:rsid w:val="00F038EA"/>
    <w:rsid w:val="00F0685D"/>
    <w:rsid w:val="00F06A5D"/>
    <w:rsid w:val="00F0700E"/>
    <w:rsid w:val="00F14A61"/>
    <w:rsid w:val="00F15D92"/>
    <w:rsid w:val="00F17B58"/>
    <w:rsid w:val="00F24B23"/>
    <w:rsid w:val="00F25A3F"/>
    <w:rsid w:val="00F25B28"/>
    <w:rsid w:val="00F27353"/>
    <w:rsid w:val="00F31B7D"/>
    <w:rsid w:val="00F32A17"/>
    <w:rsid w:val="00F348C5"/>
    <w:rsid w:val="00F349CE"/>
    <w:rsid w:val="00F34BAA"/>
    <w:rsid w:val="00F35345"/>
    <w:rsid w:val="00F355CA"/>
    <w:rsid w:val="00F355FB"/>
    <w:rsid w:val="00F40C6B"/>
    <w:rsid w:val="00F41113"/>
    <w:rsid w:val="00F44385"/>
    <w:rsid w:val="00F45C61"/>
    <w:rsid w:val="00F47A6E"/>
    <w:rsid w:val="00F51138"/>
    <w:rsid w:val="00F5306F"/>
    <w:rsid w:val="00F532A6"/>
    <w:rsid w:val="00F5622A"/>
    <w:rsid w:val="00F569D6"/>
    <w:rsid w:val="00F57FCC"/>
    <w:rsid w:val="00F616A0"/>
    <w:rsid w:val="00F61907"/>
    <w:rsid w:val="00F61AB2"/>
    <w:rsid w:val="00F62954"/>
    <w:rsid w:val="00F65464"/>
    <w:rsid w:val="00F70578"/>
    <w:rsid w:val="00F70E1C"/>
    <w:rsid w:val="00F72FCE"/>
    <w:rsid w:val="00F734F9"/>
    <w:rsid w:val="00F73F90"/>
    <w:rsid w:val="00F74D13"/>
    <w:rsid w:val="00F74F21"/>
    <w:rsid w:val="00F75393"/>
    <w:rsid w:val="00F75451"/>
    <w:rsid w:val="00F80FBD"/>
    <w:rsid w:val="00F849FF"/>
    <w:rsid w:val="00F86F58"/>
    <w:rsid w:val="00F936BB"/>
    <w:rsid w:val="00F93BAD"/>
    <w:rsid w:val="00F941DD"/>
    <w:rsid w:val="00F9481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408C"/>
  <w15:chartTrackingRefBased/>
  <w15:docId w15:val="{D486477E-CC61-42C9-B898-C5A52C16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33AC"/>
    <w:rPr>
      <w:rFonts w:ascii="Calibri" w:hAnsi="Calibri" w:cs="Calibri"/>
    </w:rPr>
  </w:style>
  <w:style w:type="paragraph" w:styleId="Heading1">
    <w:name w:val="heading 1"/>
    <w:aliases w:val="Pocket"/>
    <w:basedOn w:val="Normal"/>
    <w:next w:val="Normal"/>
    <w:link w:val="Heading1Char"/>
    <w:qFormat/>
    <w:rsid w:val="004B33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33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B33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B33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33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33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3A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B33A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B33AC"/>
    <w:rPr>
      <w:color w:val="auto"/>
      <w:u w:val="none"/>
    </w:rPr>
  </w:style>
  <w:style w:type="character" w:customStyle="1" w:styleId="Heading1Char">
    <w:name w:val="Heading 1 Char"/>
    <w:aliases w:val="Pocket Char"/>
    <w:basedOn w:val="DefaultParagraphFont"/>
    <w:link w:val="Heading1"/>
    <w:rsid w:val="004B33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3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33A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B33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33AC"/>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B33AC"/>
    <w:rPr>
      <w:b w:val="0"/>
      <w:sz w:val="22"/>
      <w:u w:val="single"/>
    </w:rPr>
  </w:style>
  <w:style w:type="character" w:styleId="Strong">
    <w:name w:val="Strong"/>
    <w:basedOn w:val="DefaultParagraphFont"/>
    <w:uiPriority w:val="22"/>
    <w:semiHidden/>
    <w:qFormat/>
    <w:rsid w:val="004B33AC"/>
    <w:rPr>
      <w:b/>
      <w:bCs/>
    </w:rPr>
  </w:style>
  <w:style w:type="character" w:styleId="BookTitle">
    <w:name w:val="Book Title"/>
    <w:basedOn w:val="DefaultParagraphFont"/>
    <w:uiPriority w:val="33"/>
    <w:semiHidden/>
    <w:qFormat/>
    <w:rsid w:val="004B33AC"/>
    <w:rPr>
      <w:b/>
      <w:bCs/>
      <w:i/>
      <w:iCs/>
      <w:spacing w:val="5"/>
    </w:rPr>
  </w:style>
  <w:style w:type="character" w:customStyle="1" w:styleId="Heading5Char">
    <w:name w:val="Heading 5 Char"/>
    <w:basedOn w:val="DefaultParagraphFont"/>
    <w:link w:val="Heading5"/>
    <w:uiPriority w:val="9"/>
    <w:semiHidden/>
    <w:rsid w:val="004B33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33AC"/>
  </w:style>
  <w:style w:type="paragraph" w:styleId="Header">
    <w:name w:val="header"/>
    <w:basedOn w:val="Normal"/>
    <w:link w:val="HeaderChar"/>
    <w:uiPriority w:val="99"/>
    <w:semiHidden/>
    <w:rsid w:val="004B33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33AC"/>
    <w:rPr>
      <w:rFonts w:ascii="Calibri" w:hAnsi="Calibri" w:cs="Calibri"/>
    </w:rPr>
  </w:style>
  <w:style w:type="paragraph" w:styleId="Footer">
    <w:name w:val="footer"/>
    <w:basedOn w:val="Normal"/>
    <w:link w:val="FooterChar"/>
    <w:uiPriority w:val="99"/>
    <w:semiHidden/>
    <w:rsid w:val="004B33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33AC"/>
    <w:rPr>
      <w:rFonts w:ascii="Calibri" w:hAnsi="Calibri" w:cs="Calibri"/>
    </w:rPr>
  </w:style>
  <w:style w:type="paragraph" w:styleId="BodyText">
    <w:name w:val="Body Text"/>
    <w:basedOn w:val="Normal"/>
    <w:link w:val="BodyTextChar"/>
    <w:uiPriority w:val="99"/>
    <w:semiHidden/>
    <w:unhideWhenUsed/>
    <w:rsid w:val="004B33AC"/>
    <w:pPr>
      <w:spacing w:after="120"/>
    </w:pPr>
  </w:style>
  <w:style w:type="character" w:customStyle="1" w:styleId="BodyTextChar">
    <w:name w:val="Body Text Char"/>
    <w:basedOn w:val="DefaultParagraphFont"/>
    <w:link w:val="BodyText"/>
    <w:uiPriority w:val="99"/>
    <w:semiHidden/>
    <w:rsid w:val="004B33AC"/>
    <w:rPr>
      <w:rFonts w:ascii="Calibri" w:hAnsi="Calibri" w:cs="Calibri"/>
    </w:rPr>
  </w:style>
  <w:style w:type="paragraph" w:styleId="NoSpacing">
    <w:name w:val="No Spacing"/>
    <w:link w:val="NoSpacingChar"/>
    <w:uiPriority w:val="99"/>
    <w:semiHidden/>
    <w:unhideWhenUsed/>
    <w:qFormat/>
    <w:rsid w:val="004B33A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33AC"/>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A,C"/>
    <w:basedOn w:val="DefaultParagraphFont"/>
    <w:link w:val="Heading411"/>
    <w:uiPriority w:val="99"/>
    <w:unhideWhenUsed/>
    <w:rsid w:val="004B33AC"/>
    <w:rPr>
      <w:color w:val="0563C1" w:themeColor="hyperlink"/>
      <w:u w:val="single"/>
    </w:rPr>
  </w:style>
  <w:style w:type="character" w:styleId="UnresolvedMention">
    <w:name w:val="Unresolved Mention"/>
    <w:basedOn w:val="DefaultParagraphFont"/>
    <w:uiPriority w:val="99"/>
    <w:semiHidden/>
    <w:unhideWhenUsed/>
    <w:rsid w:val="004B33AC"/>
    <w:rPr>
      <w:color w:val="605E5C"/>
      <w:shd w:val="clear" w:color="auto" w:fill="E1DFDD"/>
    </w:rPr>
  </w:style>
  <w:style w:type="paragraph" w:customStyle="1" w:styleId="Undertag">
    <w:name w:val="Undertag"/>
    <w:link w:val="UndertagChar"/>
    <w:autoRedefine/>
    <w:uiPriority w:val="5"/>
    <w:qFormat/>
    <w:rsid w:val="00414C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4C9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4C92"/>
    <w:rPr>
      <w:color w:val="1F3864" w:themeColor="accent1" w:themeShade="80"/>
    </w:rPr>
  </w:style>
  <w:style w:type="character" w:customStyle="1" w:styleId="AnalyticChar">
    <w:name w:val="Analytic Char"/>
    <w:basedOn w:val="DefaultParagraphFont"/>
    <w:link w:val="Analytic"/>
    <w:uiPriority w:val="5"/>
    <w:rsid w:val="00414C92"/>
    <w:rPr>
      <w:rFonts w:ascii="Times New Roman" w:eastAsiaTheme="majorEastAsia" w:hAnsi="Times New Roman" w:cstheme="majorBidi"/>
      <w:b/>
      <w:iCs/>
      <w:color w:val="1F3864" w:themeColor="accent1" w:themeShade="80"/>
      <w:sz w:val="26"/>
    </w:rPr>
  </w:style>
  <w:style w:type="paragraph" w:styleId="ListParagraph">
    <w:name w:val="List Paragraph"/>
    <w:basedOn w:val="Normal"/>
    <w:uiPriority w:val="34"/>
    <w:unhideWhenUsed/>
    <w:qFormat/>
    <w:rsid w:val="00EE2A21"/>
    <w:pPr>
      <w:ind w:left="720"/>
      <w:contextualSpacing/>
    </w:pPr>
  </w:style>
  <w:style w:type="paragraph" w:customStyle="1" w:styleId="textbold">
    <w:name w:val="text bold"/>
    <w:basedOn w:val="Normal"/>
    <w:link w:val="Emphasis"/>
    <w:autoRedefine/>
    <w:uiPriority w:val="8"/>
    <w:qFormat/>
    <w:rsid w:val="004B119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B11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B119F"/>
    <w:pPr>
      <w:spacing w:after="0" w:line="240" w:lineRule="auto"/>
    </w:pPr>
    <w:rPr>
      <w:u w:val="single"/>
    </w:rPr>
  </w:style>
  <w:style w:type="paragraph" w:customStyle="1" w:styleId="UnderlinePara">
    <w:name w:val="Underline Para"/>
    <w:basedOn w:val="Normal"/>
    <w:uiPriority w:val="7"/>
    <w:qFormat/>
    <w:rsid w:val="004B119F"/>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B119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Emphasis0">
    <w:name w:val="!!_Emphasis"/>
    <w:basedOn w:val="Normal"/>
    <w:autoRedefine/>
    <w:uiPriority w:val="8"/>
    <w:qFormat/>
    <w:rsid w:val="004B119F"/>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TitleChar">
    <w:name w:val="Title Char"/>
    <w:aliases w:val="title Char,UNDERLINE Char,Bold Underlined Char,Cites and Cards Char,Block Heading Char,Read This Char,Non Read Text Char,Debate Normal Char,Warrants Char"/>
    <w:basedOn w:val="DefaultParagraphFont"/>
    <w:link w:val="Title"/>
    <w:uiPriority w:val="7"/>
    <w:qFormat/>
    <w:rsid w:val="004B119F"/>
    <w:rPr>
      <w:u w:val="single"/>
    </w:rPr>
  </w:style>
  <w:style w:type="paragraph" w:styleId="Title">
    <w:name w:val="Title"/>
    <w:aliases w:val="title,UNDERLINE,Bold Underlined,Cites and Cards,Block Heading,Read This,Non Read Text,Debate Normal,Warrants"/>
    <w:basedOn w:val="Normal"/>
    <w:next w:val="Normal"/>
    <w:link w:val="TitleChar"/>
    <w:uiPriority w:val="7"/>
    <w:qFormat/>
    <w:rsid w:val="004B119F"/>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4B119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irandspaceforces.com/article/deterring-arctic-threats/" TargetMode="External"/><Relationship Id="rId18" Type="http://schemas.openxmlformats.org/officeDocument/2006/relationships/hyperlink" Target="https://www.heritage.org/defense/report/missile-defense-review-the-united-states" TargetMode="External"/><Relationship Id="rId26" Type="http://schemas.openxmlformats.org/officeDocument/2006/relationships/hyperlink" Target="https://defense.info/re-thinking-strategy/2023/12/a-look-at-defense-competition-in-the-arctic-region/" TargetMode="External"/><Relationship Id="rId39" Type="http://schemas.openxmlformats.org/officeDocument/2006/relationships/hyperlink" Target="https://greenly.earth/en-us/blog/ecology-news/polar-amplification-why-are-the-polar-regions-warming-faster" TargetMode="External"/><Relationship Id="rId21" Type="http://schemas.openxmlformats.org/officeDocument/2006/relationships/hyperlink" Target="https://www.afa.org/2024-air-space-cyber-strategic-approaches-to-deterring-russia-in-the-arctic-expert-perspectives-from-u-s-and-nordic-military-leaders/" TargetMode="External"/><Relationship Id="rId34" Type="http://schemas.openxmlformats.org/officeDocument/2006/relationships/hyperlink" Target="https://www.defensenews.com/opinion/commentary/2022/09/20/why-the-us-still-must-invest-in-homeland-missile-defense/" TargetMode="External"/><Relationship Id="rId42" Type="http://schemas.openxmlformats.org/officeDocument/2006/relationships/hyperlink" Target="https://www.rand.org/pubs/testimonies/CTA3097-1.html" TargetMode="External"/><Relationship Id="rId47" Type="http://schemas.openxmlformats.org/officeDocument/2006/relationships/hyperlink" Target="https://academic.oup.com/ia/article-abstract/100/6/2637/7779632?redirectedFrom=fulltext" TargetMode="External"/><Relationship Id="rId50" Type="http://schemas.openxmlformats.org/officeDocument/2006/relationships/hyperlink" Target="https://www.geopoliticalmonitor.com/russias-tough-talk-on-arctic-sovereignty-must-be-taken-seriousl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irandspaceforces.com/commentary-air-missile-defense-absolute-imperative/" TargetMode="External"/><Relationship Id="rId29" Type="http://schemas.openxmlformats.org/officeDocument/2006/relationships/hyperlink" Target="https://www.atlanticcouncil.org/in-depth-research-reports/report/first-we-will-defend-the-homeland-the-case-for-homeland-missile-defense/" TargetMode="External"/><Relationship Id="rId11" Type="http://schemas.openxmlformats.org/officeDocument/2006/relationships/hyperlink" Target="https://www.rand.org/pubs/research_reports/RRA1638-1.html" TargetMode="External"/><Relationship Id="rId24" Type="http://schemas.openxmlformats.org/officeDocument/2006/relationships/hyperlink" Target="https://www.armyupress.army.mil/Journals/Military-Review/English-Edition-Archives/January-February-2018/Why-Alaska-and-the-Arctic-are-Critical-to-the-National-Security-of-the-United-States/" TargetMode="External"/><Relationship Id="rId32" Type="http://schemas.openxmlformats.org/officeDocument/2006/relationships/hyperlink" Target="https://www.defensenews.com/opinion/commentary/2021/06/16/robust-credible-and-layered-missile-defense-is-the-foundation-of-deterrence/" TargetMode="External"/><Relationship Id="rId37" Type="http://schemas.openxmlformats.org/officeDocument/2006/relationships/hyperlink" Target="https://www.countercurrents.org/avery061113.htm" TargetMode="External"/><Relationship Id="rId40" Type="http://schemas.openxmlformats.org/officeDocument/2006/relationships/hyperlink" Target="https://www.realcleardefense.com/articles/2024/08/07/resource_wars_how_climate_change_is_fueling_militarization_of_the_arctic_1050051.html" TargetMode="External"/><Relationship Id="rId45" Type="http://schemas.openxmlformats.org/officeDocument/2006/relationships/hyperlink" Target="https://www.geopoliticalmonitor.com/russias-tough-talk-on-arctic-sovereignty-must-be-taken-seriously/"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unherd.com/2023/09/an-arctic-war-is-coming-russia-china/" TargetMode="External"/><Relationship Id="rId19" Type="http://schemas.openxmlformats.org/officeDocument/2006/relationships/hyperlink" Target="https://www.rand.org/pubs/research_reports/RRA1638-1.html" TargetMode="External"/><Relationship Id="rId31" Type="http://schemas.openxmlformats.org/officeDocument/2006/relationships/hyperlink" Target="https://defense.info/re-thinking-strategy/2023/12/a-look-at-defense-competition-in-the-arctic-region/" TargetMode="External"/><Relationship Id="rId44" Type="http://schemas.openxmlformats.org/officeDocument/2006/relationships/hyperlink" Target="https://ipdefenseforum.com/2024/12/north-american-arctic-defense-could-shape-outcome-of-indo-pacific-conflic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iendsofeurope.org/insights/critical-thinking-war-with-russia-will-start-in-the-arctic-unless-leaders-at-the-munich-security-conference-move-to-stop-climate-change/" TargetMode="External"/><Relationship Id="rId14" Type="http://schemas.openxmlformats.org/officeDocument/2006/relationships/hyperlink" Target="https://www.csis.org/analysis/addressing-arctic-vulnerabilities" TargetMode="External"/><Relationship Id="rId22" Type="http://schemas.openxmlformats.org/officeDocument/2006/relationships/hyperlink" Target="https://www.bradley.com/insights/publications/2023/08/melting-arctic-to-open-up-new-trade-routes-and-geopolitical-flashpoints" TargetMode="External"/><Relationship Id="rId27" Type="http://schemas.openxmlformats.org/officeDocument/2006/relationships/hyperlink" Target="https://www.heritage.org/defense/report/missile-defense-review-the-united-states" TargetMode="External"/><Relationship Id="rId30" Type="http://schemas.openxmlformats.org/officeDocument/2006/relationships/hyperlink" Target="https://www.atlanticcouncil.org/in-depth-research-reports/report/first-we-will-defend-the-homeland-the-case-for-homeland-missile-defense/" TargetMode="External"/><Relationship Id="rId35" Type="http://schemas.openxmlformats.org/officeDocument/2006/relationships/hyperlink" Target="https://www.atlanticcouncil.org/in-depth-research-reports/report/first-we-will-defend-the-homeland-the-case-for-homeland-missile-defense/" TargetMode="External"/><Relationship Id="rId43" Type="http://schemas.openxmlformats.org/officeDocument/2006/relationships/hyperlink" Target="https://ipdefenseforum.com/2024/12/north-american-arctic-defense-could-shape-outcome-of-indo-pacific-conflict/" TargetMode="External"/><Relationship Id="rId48" Type="http://schemas.openxmlformats.org/officeDocument/2006/relationships/hyperlink" Target="https://www.queensu.ca/cidp/high-north-low-tension" TargetMode="External"/><Relationship Id="rId8" Type="http://schemas.openxmlformats.org/officeDocument/2006/relationships/hyperlink" Target="https://mwi.westpoint.edu/melting-frontiers-a-bold-vision-for-us-strategy-in-a-warming-arctic/" TargetMode="External"/><Relationship Id="rId51" Type="http://schemas.openxmlformats.org/officeDocument/2006/relationships/hyperlink" Target="https://connections-qj.org/system/files/23.2.03_arctic.pdf" TargetMode="External"/><Relationship Id="rId3" Type="http://schemas.openxmlformats.org/officeDocument/2006/relationships/styles" Target="styles.xml"/><Relationship Id="rId12" Type="http://schemas.openxmlformats.org/officeDocument/2006/relationships/hyperlink" Target="https://www.rand.org/pubs/commentary/2023/12/the-us-military-needs-to-build-arctic-capabilities.html" TargetMode="External"/><Relationship Id="rId17" Type="http://schemas.openxmlformats.org/officeDocument/2006/relationships/hyperlink" Target="https://www.csis.org/analysis/homeland-missile-defense-staying-course-0" TargetMode="External"/><Relationship Id="rId25" Type="http://schemas.openxmlformats.org/officeDocument/2006/relationships/hyperlink" Target="https://www.rand.org/pubs/testimonies/CTA3097-1.html" TargetMode="External"/><Relationship Id="rId33" Type="http://schemas.openxmlformats.org/officeDocument/2006/relationships/hyperlink" Target="https://www.defensenews.com/opinion/commentary/2022/09/20/why-the-us-still-must-invest-in-homeland-missile-defense/" TargetMode="External"/><Relationship Id="rId38" Type="http://schemas.openxmlformats.org/officeDocument/2006/relationships/hyperlink" Target="https://www.foreignaffairs.com/united-states/will-china-escalate?check_logged_in=1&amp;utm_medium=promo_email&amp;utm_source=lo_flows&amp;utm_campaign=article_link&amp;utm_term=article_email&amp;utm_content=20250515" TargetMode="External"/><Relationship Id="rId46" Type="http://schemas.openxmlformats.org/officeDocument/2006/relationships/hyperlink" Target="https://georgetownsecuritystudiesreview.org/2024/10/05/the-arctic-trilemma-the-united-states-must-compete-for-the-transpolar-sea-route/" TargetMode="External"/><Relationship Id="rId20" Type="http://schemas.openxmlformats.org/officeDocument/2006/relationships/hyperlink" Target="https://www.airandspaceforces.com/article/deterring-arctic-threats/" TargetMode="External"/><Relationship Id="rId41" Type="http://schemas.openxmlformats.org/officeDocument/2006/relationships/hyperlink" Target="https://www.realcleardefense.com/articles/2024/08/07/resource_wars_how_climate_change_is_fueling_militarization_of_the_arctic_105005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fense.info/re-thinking-strategy/2023/12/a-look-at-defense-competition-in-the-arctic-region/" TargetMode="External"/><Relationship Id="rId23" Type="http://schemas.openxmlformats.org/officeDocument/2006/relationships/hyperlink" Target="https://www.thearcticinstitute.org/evolution-arctic-collective-defense/" TargetMode="External"/><Relationship Id="rId28" Type="http://schemas.openxmlformats.org/officeDocument/2006/relationships/hyperlink" Target="https://www.heritage.org/defense/report/missile-defense-review-the-united-states" TargetMode="External"/><Relationship Id="rId36" Type="http://schemas.openxmlformats.org/officeDocument/2006/relationships/hyperlink" Target="https://www.atlanticcouncil.org/in-depth-research-reports/report/first-we-will-defend-the-homeland-the-case-for-homeland-missile-defense/" TargetMode="External"/><Relationship Id="rId49" Type="http://schemas.openxmlformats.org/officeDocument/2006/relationships/hyperlink" Target="https://www.queensu.ca/cidp/high-north-low-ten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107</Pages>
  <Words>59823</Words>
  <Characters>340992</Characters>
  <Application>Microsoft Office Word</Application>
  <DocSecurity>0</DocSecurity>
  <Lines>2841</Lines>
  <Paragraphs>800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Lucas-Bolin</dc:creator>
  <cp:keywords>6.0.0</cp:keywords>
  <dc:description/>
  <cp:lastModifiedBy>Mike Shackelford</cp:lastModifiedBy>
  <cp:revision>4</cp:revision>
  <dcterms:created xsi:type="dcterms:W3CDTF">2025-05-16T22:24:00Z</dcterms:created>
  <dcterms:modified xsi:type="dcterms:W3CDTF">2025-06-25T04:23:00Z</dcterms:modified>
</cp:coreProperties>
</file>